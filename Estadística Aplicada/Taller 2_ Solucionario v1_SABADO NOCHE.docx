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ink/ink453.xml" ContentType="application/inkml+xml"/>
  <Override PartName="/word/ink/ink454.xml" ContentType="application/inkml+xml"/>
  <Override PartName="/word/ink/ink455.xml" ContentType="application/inkml+xml"/>
  <Override PartName="/word/ink/ink456.xml" ContentType="application/inkml+xml"/>
  <Override PartName="/word/ink/ink457.xml" ContentType="application/inkml+xml"/>
  <Override PartName="/word/ink/ink458.xml" ContentType="application/inkml+xml"/>
  <Override PartName="/word/ink/ink459.xml" ContentType="application/inkml+xml"/>
  <Override PartName="/word/ink/ink460.xml" ContentType="application/inkml+xml"/>
  <Override PartName="/word/ink/ink461.xml" ContentType="application/inkml+xml"/>
  <Override PartName="/word/ink/ink462.xml" ContentType="application/inkml+xml"/>
  <Override PartName="/word/ink/ink463.xml" ContentType="application/inkml+xml"/>
  <Override PartName="/word/ink/ink464.xml" ContentType="application/inkml+xml"/>
  <Override PartName="/word/ink/ink465.xml" ContentType="application/inkml+xml"/>
  <Override PartName="/word/ink/ink466.xml" ContentType="application/inkml+xml"/>
  <Override PartName="/word/ink/ink467.xml" ContentType="application/inkml+xml"/>
  <Override PartName="/word/ink/ink468.xml" ContentType="application/inkml+xml"/>
  <Override PartName="/word/ink/ink469.xml" ContentType="application/inkml+xml"/>
  <Override PartName="/word/ink/ink470.xml" ContentType="application/inkml+xml"/>
  <Override PartName="/word/ink/ink471.xml" ContentType="application/inkml+xml"/>
  <Override PartName="/word/ink/ink472.xml" ContentType="application/inkml+xml"/>
  <Override PartName="/word/ink/ink473.xml" ContentType="application/inkml+xml"/>
  <Override PartName="/word/ink/ink474.xml" ContentType="application/inkml+xml"/>
  <Override PartName="/word/ink/ink475.xml" ContentType="application/inkml+xml"/>
  <Override PartName="/word/ink/ink476.xml" ContentType="application/inkml+xml"/>
  <Override PartName="/word/ink/ink477.xml" ContentType="application/inkml+xml"/>
  <Override PartName="/word/ink/ink478.xml" ContentType="application/inkml+xml"/>
  <Override PartName="/word/ink/ink479.xml" ContentType="application/inkml+xml"/>
  <Override PartName="/word/ink/ink480.xml" ContentType="application/inkml+xml"/>
  <Override PartName="/word/ink/ink481.xml" ContentType="application/inkml+xml"/>
  <Override PartName="/word/ink/ink482.xml" ContentType="application/inkml+xml"/>
  <Override PartName="/word/ink/ink483.xml" ContentType="application/inkml+xml"/>
  <Override PartName="/word/ink/ink484.xml" ContentType="application/inkml+xml"/>
  <Override PartName="/word/ink/ink485.xml" ContentType="application/inkml+xml"/>
  <Override PartName="/word/ink/ink486.xml" ContentType="application/inkml+xml"/>
  <Override PartName="/word/ink/ink487.xml" ContentType="application/inkml+xml"/>
  <Override PartName="/word/ink/ink488.xml" ContentType="application/inkml+xml"/>
  <Override PartName="/word/ink/ink489.xml" ContentType="application/inkml+xml"/>
  <Override PartName="/word/ink/ink490.xml" ContentType="application/inkml+xml"/>
  <Override PartName="/word/ink/ink491.xml" ContentType="application/inkml+xml"/>
  <Override PartName="/word/ink/ink492.xml" ContentType="application/inkml+xml"/>
  <Override PartName="/word/ink/ink493.xml" ContentType="application/inkml+xml"/>
  <Override PartName="/word/ink/ink494.xml" ContentType="application/inkml+xml"/>
  <Override PartName="/word/ink/ink495.xml" ContentType="application/inkml+xml"/>
  <Override PartName="/word/ink/ink496.xml" ContentType="application/inkml+xml"/>
  <Override PartName="/word/ink/ink497.xml" ContentType="application/inkml+xml"/>
  <Override PartName="/word/ink/ink498.xml" ContentType="application/inkml+xml"/>
  <Override PartName="/word/ink/ink499.xml" ContentType="application/inkml+xml"/>
  <Override PartName="/word/ink/ink500.xml" ContentType="application/inkml+xml"/>
  <Override PartName="/word/ink/ink501.xml" ContentType="application/inkml+xml"/>
  <Override PartName="/word/ink/ink502.xml" ContentType="application/inkml+xml"/>
  <Override PartName="/word/ink/ink503.xml" ContentType="application/inkml+xml"/>
  <Override PartName="/word/ink/ink504.xml" ContentType="application/inkml+xml"/>
  <Override PartName="/word/ink/ink505.xml" ContentType="application/inkml+xml"/>
  <Override PartName="/word/ink/ink506.xml" ContentType="application/inkml+xml"/>
  <Override PartName="/word/ink/ink507.xml" ContentType="application/inkml+xml"/>
  <Override PartName="/word/ink/ink508.xml" ContentType="application/inkml+xml"/>
  <Override PartName="/word/ink/ink509.xml" ContentType="application/inkml+xml"/>
  <Override PartName="/word/ink/ink510.xml" ContentType="application/inkml+xml"/>
  <Override PartName="/word/ink/ink511.xml" ContentType="application/inkml+xml"/>
  <Override PartName="/word/ink/ink512.xml" ContentType="application/inkml+xml"/>
  <Override PartName="/word/ink/ink513.xml" ContentType="application/inkml+xml"/>
  <Override PartName="/word/ink/ink514.xml" ContentType="application/inkml+xml"/>
  <Override PartName="/word/ink/ink515.xml" ContentType="application/inkml+xml"/>
  <Override PartName="/word/ink/ink516.xml" ContentType="application/inkml+xml"/>
  <Override PartName="/word/ink/ink517.xml" ContentType="application/inkml+xml"/>
  <Override PartName="/word/ink/ink518.xml" ContentType="application/inkml+xml"/>
  <Override PartName="/word/ink/ink519.xml" ContentType="application/inkml+xml"/>
  <Override PartName="/word/ink/ink520.xml" ContentType="application/inkml+xml"/>
  <Override PartName="/word/ink/ink521.xml" ContentType="application/inkml+xml"/>
  <Override PartName="/word/ink/ink522.xml" ContentType="application/inkml+xml"/>
  <Override PartName="/word/ink/ink523.xml" ContentType="application/inkml+xml"/>
  <Override PartName="/word/ink/ink524.xml" ContentType="application/inkml+xml"/>
  <Override PartName="/word/ink/ink525.xml" ContentType="application/inkml+xml"/>
  <Override PartName="/word/ink/ink526.xml" ContentType="application/inkml+xml"/>
  <Override PartName="/word/ink/ink527.xml" ContentType="application/inkml+xml"/>
  <Override PartName="/word/ink/ink528.xml" ContentType="application/inkml+xml"/>
  <Override PartName="/word/ink/ink529.xml" ContentType="application/inkml+xml"/>
  <Override PartName="/word/ink/ink530.xml" ContentType="application/inkml+xml"/>
  <Override PartName="/word/ink/ink531.xml" ContentType="application/inkml+xml"/>
  <Override PartName="/word/ink/ink532.xml" ContentType="application/inkml+xml"/>
  <Override PartName="/word/ink/ink533.xml" ContentType="application/inkml+xml"/>
  <Override PartName="/word/ink/ink534.xml" ContentType="application/inkml+xml"/>
  <Override PartName="/word/ink/ink535.xml" ContentType="application/inkml+xml"/>
  <Override PartName="/word/ink/ink536.xml" ContentType="application/inkml+xml"/>
  <Override PartName="/word/ink/ink537.xml" ContentType="application/inkml+xml"/>
  <Override PartName="/word/ink/ink538.xml" ContentType="application/inkml+xml"/>
  <Override PartName="/word/ink/ink539.xml" ContentType="application/inkml+xml"/>
  <Override PartName="/word/ink/ink540.xml" ContentType="application/inkml+xml"/>
  <Override PartName="/word/ink/ink541.xml" ContentType="application/inkml+xml"/>
  <Override PartName="/word/ink/ink542.xml" ContentType="application/inkml+xml"/>
  <Override PartName="/word/ink/ink543.xml" ContentType="application/inkml+xml"/>
  <Override PartName="/word/ink/ink544.xml" ContentType="application/inkml+xml"/>
  <Override PartName="/word/ink/ink545.xml" ContentType="application/inkml+xml"/>
  <Override PartName="/word/ink/ink546.xml" ContentType="application/inkml+xml"/>
  <Override PartName="/word/ink/ink547.xml" ContentType="application/inkml+xml"/>
  <Override PartName="/word/ink/ink548.xml" ContentType="application/inkml+xml"/>
  <Override PartName="/word/ink/ink549.xml" ContentType="application/inkml+xml"/>
  <Override PartName="/word/ink/ink550.xml" ContentType="application/inkml+xml"/>
  <Override PartName="/word/ink/ink551.xml" ContentType="application/inkml+xml"/>
  <Override PartName="/word/ink/ink552.xml" ContentType="application/inkml+xml"/>
  <Override PartName="/word/ink/ink553.xml" ContentType="application/inkml+xml"/>
  <Override PartName="/word/ink/ink554.xml" ContentType="application/inkml+xml"/>
  <Override PartName="/word/ink/ink555.xml" ContentType="application/inkml+xml"/>
  <Override PartName="/word/ink/ink556.xml" ContentType="application/inkml+xml"/>
  <Override PartName="/word/ink/ink557.xml" ContentType="application/inkml+xml"/>
  <Override PartName="/word/ink/ink558.xml" ContentType="application/inkml+xml"/>
  <Override PartName="/word/ink/ink559.xml" ContentType="application/inkml+xml"/>
  <Override PartName="/word/ink/ink560.xml" ContentType="application/inkml+xml"/>
  <Override PartName="/word/ink/ink561.xml" ContentType="application/inkml+xml"/>
  <Override PartName="/word/ink/ink562.xml" ContentType="application/inkml+xml"/>
  <Override PartName="/word/ink/ink563.xml" ContentType="application/inkml+xml"/>
  <Override PartName="/word/ink/ink564.xml" ContentType="application/inkml+xml"/>
  <Override PartName="/word/ink/ink565.xml" ContentType="application/inkml+xml"/>
  <Override PartName="/word/ink/ink566.xml" ContentType="application/inkml+xml"/>
  <Override PartName="/word/ink/ink567.xml" ContentType="application/inkml+xml"/>
  <Override PartName="/word/ink/ink568.xml" ContentType="application/inkml+xml"/>
  <Override PartName="/word/ink/ink569.xml" ContentType="application/inkml+xml"/>
  <Override PartName="/word/ink/ink570.xml" ContentType="application/inkml+xml"/>
  <Override PartName="/word/ink/ink571.xml" ContentType="application/inkml+xml"/>
  <Override PartName="/word/ink/ink572.xml" ContentType="application/inkml+xml"/>
  <Override PartName="/word/ink/ink573.xml" ContentType="application/inkml+xml"/>
  <Override PartName="/word/ink/ink574.xml" ContentType="application/inkml+xml"/>
  <Override PartName="/word/ink/ink575.xml" ContentType="application/inkml+xml"/>
  <Override PartName="/word/ink/ink576.xml" ContentType="application/inkml+xml"/>
  <Override PartName="/word/ink/ink577.xml" ContentType="application/inkml+xml"/>
  <Override PartName="/word/ink/ink578.xml" ContentType="application/inkml+xml"/>
  <Override PartName="/word/ink/ink579.xml" ContentType="application/inkml+xml"/>
  <Override PartName="/word/ink/ink580.xml" ContentType="application/inkml+xml"/>
  <Override PartName="/word/ink/ink581.xml" ContentType="application/inkml+xml"/>
  <Override PartName="/word/ink/ink582.xml" ContentType="application/inkml+xml"/>
  <Override PartName="/word/ink/ink583.xml" ContentType="application/inkml+xml"/>
  <Override PartName="/word/ink/ink584.xml" ContentType="application/inkml+xml"/>
  <Override PartName="/word/ink/ink585.xml" ContentType="application/inkml+xml"/>
  <Override PartName="/word/ink/ink586.xml" ContentType="application/inkml+xml"/>
  <Override PartName="/word/ink/ink587.xml" ContentType="application/inkml+xml"/>
  <Override PartName="/word/ink/ink588.xml" ContentType="application/inkml+xml"/>
  <Override PartName="/word/ink/ink589.xml" ContentType="application/inkml+xml"/>
  <Override PartName="/word/ink/ink590.xml" ContentType="application/inkml+xml"/>
  <Override PartName="/word/ink/ink591.xml" ContentType="application/inkml+xml"/>
  <Override PartName="/word/ink/ink592.xml" ContentType="application/inkml+xml"/>
  <Override PartName="/word/ink/ink593.xml" ContentType="application/inkml+xml"/>
  <Override PartName="/word/ink/ink594.xml" ContentType="application/inkml+xml"/>
  <Override PartName="/word/ink/ink595.xml" ContentType="application/inkml+xml"/>
  <Override PartName="/word/ink/ink596.xml" ContentType="application/inkml+xml"/>
  <Override PartName="/word/ink/ink597.xml" ContentType="application/inkml+xml"/>
  <Override PartName="/word/ink/ink598.xml" ContentType="application/inkml+xml"/>
  <Override PartName="/word/ink/ink599.xml" ContentType="application/inkml+xml"/>
  <Override PartName="/word/ink/ink600.xml" ContentType="application/inkml+xml"/>
  <Override PartName="/word/ink/ink601.xml" ContentType="application/inkml+xml"/>
  <Override PartName="/word/ink/ink602.xml" ContentType="application/inkml+xml"/>
  <Override PartName="/word/ink/ink603.xml" ContentType="application/inkml+xml"/>
  <Override PartName="/word/ink/ink604.xml" ContentType="application/inkml+xml"/>
  <Override PartName="/word/ink/ink605.xml" ContentType="application/inkml+xml"/>
  <Override PartName="/word/ink/ink606.xml" ContentType="application/inkml+xml"/>
  <Override PartName="/word/ink/ink607.xml" ContentType="application/inkml+xml"/>
  <Override PartName="/word/ink/ink608.xml" ContentType="application/inkml+xml"/>
  <Override PartName="/word/ink/ink609.xml" ContentType="application/inkml+xml"/>
  <Override PartName="/word/ink/ink610.xml" ContentType="application/inkml+xml"/>
  <Override PartName="/word/ink/ink611.xml" ContentType="application/inkml+xml"/>
  <Override PartName="/word/ink/ink612.xml" ContentType="application/inkml+xml"/>
  <Override PartName="/word/ink/ink613.xml" ContentType="application/inkml+xml"/>
  <Override PartName="/word/ink/ink614.xml" ContentType="application/inkml+xml"/>
  <Override PartName="/word/ink/ink615.xml" ContentType="application/inkml+xml"/>
  <Override PartName="/word/ink/ink616.xml" ContentType="application/inkml+xml"/>
  <Override PartName="/word/ink/ink617.xml" ContentType="application/inkml+xml"/>
  <Override PartName="/word/ink/ink618.xml" ContentType="application/inkml+xml"/>
  <Override PartName="/word/ink/ink619.xml" ContentType="application/inkml+xml"/>
  <Override PartName="/word/ink/ink620.xml" ContentType="application/inkml+xml"/>
  <Override PartName="/word/ink/ink621.xml" ContentType="application/inkml+xml"/>
  <Override PartName="/word/ink/ink622.xml" ContentType="application/inkml+xml"/>
  <Override PartName="/word/ink/ink623.xml" ContentType="application/inkml+xml"/>
  <Override PartName="/word/ink/ink624.xml" ContentType="application/inkml+xml"/>
  <Override PartName="/word/ink/ink625.xml" ContentType="application/inkml+xml"/>
  <Override PartName="/word/ink/ink626.xml" ContentType="application/inkml+xml"/>
  <Override PartName="/word/ink/ink627.xml" ContentType="application/inkml+xml"/>
  <Override PartName="/word/ink/ink628.xml" ContentType="application/inkml+xml"/>
  <Override PartName="/word/ink/ink629.xml" ContentType="application/inkml+xml"/>
  <Override PartName="/word/ink/ink630.xml" ContentType="application/inkml+xml"/>
  <Override PartName="/word/ink/ink631.xml" ContentType="application/inkml+xml"/>
  <Override PartName="/word/ink/ink632.xml" ContentType="application/inkml+xml"/>
  <Override PartName="/word/ink/ink633.xml" ContentType="application/inkml+xml"/>
  <Override PartName="/word/ink/ink634.xml" ContentType="application/inkml+xml"/>
  <Override PartName="/word/ink/ink635.xml" ContentType="application/inkml+xml"/>
  <Override PartName="/word/ink/ink636.xml" ContentType="application/inkml+xml"/>
  <Override PartName="/word/ink/ink637.xml" ContentType="application/inkml+xml"/>
  <Override PartName="/word/ink/ink638.xml" ContentType="application/inkml+xml"/>
  <Override PartName="/word/ink/ink639.xml" ContentType="application/inkml+xml"/>
  <Override PartName="/word/ink/ink640.xml" ContentType="application/inkml+xml"/>
  <Override PartName="/word/ink/ink641.xml" ContentType="application/inkml+xml"/>
  <Override PartName="/word/ink/ink642.xml" ContentType="application/inkml+xml"/>
  <Override PartName="/word/ink/ink643.xml" ContentType="application/inkml+xml"/>
  <Override PartName="/word/ink/ink644.xml" ContentType="application/inkml+xml"/>
  <Override PartName="/word/ink/ink645.xml" ContentType="application/inkml+xml"/>
  <Override PartName="/word/ink/ink646.xml" ContentType="application/inkml+xml"/>
  <Override PartName="/word/ink/ink647.xml" ContentType="application/inkml+xml"/>
  <Override PartName="/word/ink/ink648.xml" ContentType="application/inkml+xml"/>
  <Override PartName="/word/ink/ink649.xml" ContentType="application/inkml+xml"/>
  <Override PartName="/word/ink/ink650.xml" ContentType="application/inkml+xml"/>
  <Override PartName="/word/ink/ink651.xml" ContentType="application/inkml+xml"/>
  <Override PartName="/word/ink/ink652.xml" ContentType="application/inkml+xml"/>
  <Override PartName="/word/ink/ink653.xml" ContentType="application/inkml+xml"/>
  <Override PartName="/word/ink/ink654.xml" ContentType="application/inkml+xml"/>
  <Override PartName="/word/ink/ink655.xml" ContentType="application/inkml+xml"/>
  <Override PartName="/word/ink/ink656.xml" ContentType="application/inkml+xml"/>
  <Override PartName="/word/ink/ink657.xml" ContentType="application/inkml+xml"/>
  <Override PartName="/word/ink/ink658.xml" ContentType="application/inkml+xml"/>
  <Override PartName="/word/ink/ink659.xml" ContentType="application/inkml+xml"/>
  <Override PartName="/word/ink/ink660.xml" ContentType="application/inkml+xml"/>
  <Override PartName="/word/ink/ink661.xml" ContentType="application/inkml+xml"/>
  <Override PartName="/word/ink/ink662.xml" ContentType="application/inkml+xml"/>
  <Override PartName="/word/ink/ink663.xml" ContentType="application/inkml+xml"/>
  <Override PartName="/word/ink/ink664.xml" ContentType="application/inkml+xml"/>
  <Override PartName="/word/ink/ink665.xml" ContentType="application/inkml+xml"/>
  <Override PartName="/word/ink/ink666.xml" ContentType="application/inkml+xml"/>
  <Override PartName="/word/ink/ink667.xml" ContentType="application/inkml+xml"/>
  <Override PartName="/word/ink/ink668.xml" ContentType="application/inkml+xml"/>
  <Override PartName="/word/ink/ink669.xml" ContentType="application/inkml+xml"/>
  <Override PartName="/word/ink/ink670.xml" ContentType="application/inkml+xml"/>
  <Override PartName="/word/ink/ink671.xml" ContentType="application/inkml+xml"/>
  <Override PartName="/word/ink/ink672.xml" ContentType="application/inkml+xml"/>
  <Override PartName="/word/ink/ink673.xml" ContentType="application/inkml+xml"/>
  <Override PartName="/word/ink/ink674.xml" ContentType="application/inkml+xml"/>
  <Override PartName="/word/ink/ink675.xml" ContentType="application/inkml+xml"/>
  <Override PartName="/word/ink/ink676.xml" ContentType="application/inkml+xml"/>
  <Override PartName="/word/ink/ink677.xml" ContentType="application/inkml+xml"/>
  <Override PartName="/word/ink/ink678.xml" ContentType="application/inkml+xml"/>
  <Override PartName="/word/ink/ink679.xml" ContentType="application/inkml+xml"/>
  <Override PartName="/word/ink/ink68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DD641" w14:textId="0FCC4437" w:rsidR="00310E18" w:rsidRPr="00FF3353" w:rsidRDefault="003A09C6" w:rsidP="00310E18">
      <w:pPr>
        <w:pStyle w:val="Textoindependiente"/>
        <w:ind w:left="4605"/>
        <w:rPr>
          <w:rFonts w:ascii="Calibri" w:hAnsi="Calibri"/>
          <w:sz w:val="22"/>
          <w:szCs w:val="22"/>
        </w:rPr>
      </w:pPr>
      <w:r>
        <w:rPr>
          <w:noProof/>
        </w:rPr>
        <w:drawing>
          <wp:anchor distT="0" distB="0" distL="114300" distR="114300" simplePos="0" relativeHeight="251657728" behindDoc="0" locked="0" layoutInCell="1" allowOverlap="1" wp14:anchorId="306A61ED" wp14:editId="2446218D">
            <wp:simplePos x="0" y="0"/>
            <wp:positionH relativeFrom="margin">
              <wp:align>center</wp:align>
            </wp:positionH>
            <wp:positionV relativeFrom="paragraph">
              <wp:posOffset>0</wp:posOffset>
            </wp:positionV>
            <wp:extent cx="614045" cy="640080"/>
            <wp:effectExtent l="0" t="0" r="0" b="7620"/>
            <wp:wrapSquare wrapText="bothSides"/>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045" cy="640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316DF4" w14:textId="77777777" w:rsidR="00310E18" w:rsidRPr="00FF3353" w:rsidRDefault="00310E18" w:rsidP="00310E18">
      <w:pPr>
        <w:pStyle w:val="Textoindependiente"/>
        <w:spacing w:before="7"/>
        <w:rPr>
          <w:rFonts w:ascii="Calibri" w:hAnsi="Calibri"/>
          <w:sz w:val="22"/>
          <w:szCs w:val="22"/>
        </w:rPr>
      </w:pPr>
    </w:p>
    <w:p w14:paraId="12540AAD" w14:textId="77777777" w:rsidR="00310E18" w:rsidRPr="00FF3353" w:rsidRDefault="00310E18" w:rsidP="00310E18">
      <w:pPr>
        <w:pStyle w:val="Textoindependiente"/>
        <w:spacing w:before="7"/>
        <w:rPr>
          <w:rFonts w:ascii="Calibri" w:hAnsi="Calibri"/>
          <w:sz w:val="22"/>
          <w:szCs w:val="22"/>
        </w:rPr>
      </w:pPr>
    </w:p>
    <w:p w14:paraId="3D2A4AF1" w14:textId="77777777" w:rsidR="00310E18" w:rsidRPr="00FF3353" w:rsidRDefault="00310E18" w:rsidP="00310E18">
      <w:pPr>
        <w:pStyle w:val="Textoindependiente"/>
        <w:spacing w:before="7"/>
        <w:rPr>
          <w:rFonts w:ascii="Calibri" w:hAnsi="Calibri"/>
          <w:sz w:val="22"/>
          <w:szCs w:val="22"/>
        </w:rPr>
      </w:pPr>
    </w:p>
    <w:p w14:paraId="1A89CCF4" w14:textId="77777777" w:rsidR="00310E18" w:rsidRPr="00BC5496" w:rsidRDefault="00310E18" w:rsidP="00310E18">
      <w:pPr>
        <w:jc w:val="center"/>
        <w:rPr>
          <w:rFonts w:ascii="Arial" w:hAnsi="Arial"/>
          <w:b/>
          <w:sz w:val="22"/>
          <w:szCs w:val="22"/>
        </w:rPr>
      </w:pPr>
      <w:r w:rsidRPr="00BC5496">
        <w:rPr>
          <w:rFonts w:ascii="Arial" w:hAnsi="Arial"/>
          <w:b/>
          <w:sz w:val="22"/>
          <w:szCs w:val="22"/>
        </w:rPr>
        <w:t>ESTADÍSTICA APLICADA CE86</w:t>
      </w:r>
    </w:p>
    <w:p w14:paraId="1582668B" w14:textId="017731CA" w:rsidR="00310E18" w:rsidRPr="00BC5496" w:rsidRDefault="00310E18" w:rsidP="00BC5496">
      <w:pPr>
        <w:jc w:val="center"/>
        <w:rPr>
          <w:rFonts w:ascii="Arial" w:hAnsi="Arial"/>
          <w:sz w:val="22"/>
          <w:szCs w:val="22"/>
        </w:rPr>
      </w:pPr>
      <w:r w:rsidRPr="00BC5496">
        <w:rPr>
          <w:rFonts w:ascii="Arial" w:hAnsi="Arial"/>
          <w:b/>
          <w:sz w:val="22"/>
          <w:szCs w:val="22"/>
        </w:rPr>
        <w:t xml:space="preserve">Taller 2 </w:t>
      </w:r>
    </w:p>
    <w:p w14:paraId="46A498E5" w14:textId="77777777" w:rsidR="00011431" w:rsidRDefault="00011431" w:rsidP="00635815">
      <w:pPr>
        <w:rPr>
          <w:rFonts w:ascii="Arial" w:hAnsi="Arial"/>
          <w:b/>
          <w:bCs/>
        </w:rPr>
      </w:pPr>
    </w:p>
    <w:p w14:paraId="338A5E16" w14:textId="77777777" w:rsidR="001F3C32" w:rsidRPr="001F3C32" w:rsidRDefault="001F3C32" w:rsidP="00635815">
      <w:pPr>
        <w:rPr>
          <w:rFonts w:ascii="Arial" w:hAnsi="Arial"/>
          <w:b/>
          <w:bCs/>
        </w:rPr>
      </w:pPr>
      <w:r w:rsidRPr="001F3C32">
        <w:rPr>
          <w:rFonts w:ascii="Arial" w:hAnsi="Arial"/>
          <w:b/>
          <w:bCs/>
        </w:rPr>
        <w:t>Pregunta 1</w:t>
      </w:r>
    </w:p>
    <w:p w14:paraId="5E48441D" w14:textId="6AB9E3EA" w:rsidR="00635815" w:rsidRPr="007F3F93" w:rsidRDefault="007F3F93" w:rsidP="002A304C">
      <w:pPr>
        <w:jc w:val="both"/>
        <w:rPr>
          <w:rFonts w:ascii="Arial" w:hAnsi="Arial"/>
          <w:b/>
          <w:bCs/>
          <w:i/>
          <w:iCs/>
        </w:rPr>
      </w:pPr>
      <w:r>
        <w:rPr>
          <w:rFonts w:ascii="Arial" w:hAnsi="Arial"/>
          <w:noProof/>
        </w:rPr>
        <mc:AlternateContent>
          <mc:Choice Requires="wpi">
            <w:drawing>
              <wp:anchor distT="0" distB="0" distL="114300" distR="114300" simplePos="0" relativeHeight="251791360" behindDoc="0" locked="0" layoutInCell="1" allowOverlap="1" wp14:anchorId="6A8084E3" wp14:editId="41F32B62">
                <wp:simplePos x="0" y="0"/>
                <wp:positionH relativeFrom="column">
                  <wp:posOffset>5247640</wp:posOffset>
                </wp:positionH>
                <wp:positionV relativeFrom="paragraph">
                  <wp:posOffset>692150</wp:posOffset>
                </wp:positionV>
                <wp:extent cx="814290" cy="233045"/>
                <wp:effectExtent l="38100" t="38100" r="62230" b="71755"/>
                <wp:wrapNone/>
                <wp:docPr id="131" name="Entrada de lápiz 131"/>
                <wp:cNvGraphicFramePr/>
                <a:graphic xmlns:a="http://schemas.openxmlformats.org/drawingml/2006/main">
                  <a:graphicData uri="http://schemas.microsoft.com/office/word/2010/wordprocessingInk">
                    <w14:contentPart bwMode="auto" r:id="rId9">
                      <w14:nvContentPartPr>
                        <w14:cNvContentPartPr/>
                      </w14:nvContentPartPr>
                      <w14:xfrm>
                        <a:off x="0" y="0"/>
                        <a:ext cx="814290" cy="233045"/>
                      </w14:xfrm>
                    </w14:contentPart>
                  </a:graphicData>
                </a:graphic>
              </wp:anchor>
            </w:drawing>
          </mc:Choice>
          <mc:Fallback>
            <w:pict>
              <v:shapetype w14:anchorId="6263961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31" o:spid="_x0000_s1026" type="#_x0000_t75" style="position:absolute;margin-left:411.8pt;margin-top:53.1pt;width:66.9pt;height:21.1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">
                <v:imagedata r:id="rId10" o:title=""/>
              </v:shape>
            </w:pict>
          </mc:Fallback>
        </mc:AlternateContent>
      </w:r>
      <w:r w:rsidR="00635815" w:rsidRPr="00635815">
        <w:rPr>
          <w:rFonts w:ascii="Arial" w:hAnsi="Arial"/>
        </w:rPr>
        <w:t xml:space="preserve">Cesar es una persona que le gusta hacer inversiones en la bolsa de valores, últimamente con la ayuda de un operador de bolsa ha realizado inversiones en el sector minero y en el sector telecomunicaciones. La probabilidad que invierta en </w:t>
      </w:r>
      <w:r w:rsidR="00635815" w:rsidRPr="007F3F93">
        <w:rPr>
          <w:rFonts w:ascii="Arial" w:hAnsi="Arial"/>
          <w:highlight w:val="yellow"/>
        </w:rPr>
        <w:t>el sector minero y telecomunicaciones son 0,60 y 0.70</w:t>
      </w:r>
      <w:r w:rsidR="00635815" w:rsidRPr="00635815">
        <w:rPr>
          <w:rFonts w:ascii="Arial" w:hAnsi="Arial"/>
        </w:rPr>
        <w:t xml:space="preserve"> respectivamente. Además, la probabilidad que </w:t>
      </w:r>
      <w:r w:rsidR="00635815" w:rsidRPr="007F3F93">
        <w:rPr>
          <w:rFonts w:ascii="Arial" w:hAnsi="Arial"/>
          <w:color w:val="FF0000"/>
        </w:rPr>
        <w:t>no invierta en ningún sector es de 0,15</w:t>
      </w:r>
      <w:r w:rsidR="00635815" w:rsidRPr="00635815">
        <w:rPr>
          <w:rFonts w:ascii="Arial" w:hAnsi="Arial"/>
        </w:rPr>
        <w:t xml:space="preserve">. El operador de bolsa elige un sector y afirma que la probabilidad de que Cesar invierta solo en el </w:t>
      </w:r>
      <w:r w:rsidR="00635815" w:rsidRPr="007F3F93">
        <w:rPr>
          <w:rFonts w:ascii="Arial" w:hAnsi="Arial"/>
          <w:b/>
          <w:bCs/>
          <w:i/>
          <w:iCs/>
        </w:rPr>
        <w:t xml:space="preserve">sector telecomunicaciones es superior a 0,15  </w:t>
      </w:r>
    </w:p>
    <w:p w14:paraId="2350FC19" w14:textId="0F9F9DE1" w:rsidR="00C7206F" w:rsidRPr="007F3F93" w:rsidRDefault="007F3F93" w:rsidP="002A304C">
      <w:pPr>
        <w:jc w:val="both"/>
        <w:rPr>
          <w:rFonts w:ascii="Arial" w:hAnsi="Arial"/>
          <w:b/>
          <w:bCs/>
          <w:i/>
          <w:iCs/>
          <w:color w:val="FF0000"/>
        </w:rPr>
      </w:pPr>
      <w:r>
        <w:rPr>
          <w:rFonts w:ascii="Arial" w:hAnsi="Arial"/>
          <w:b/>
          <w:bCs/>
          <w:i/>
          <w:iCs/>
          <w:noProof/>
          <w:color w:val="FF0000"/>
        </w:rPr>
        <mc:AlternateContent>
          <mc:Choice Requires="wpi">
            <w:drawing>
              <wp:anchor distT="0" distB="0" distL="114300" distR="114300" simplePos="0" relativeHeight="251773952" behindDoc="0" locked="0" layoutInCell="1" allowOverlap="1" wp14:anchorId="5F8A615E" wp14:editId="460F7057">
                <wp:simplePos x="0" y="0"/>
                <wp:positionH relativeFrom="column">
                  <wp:posOffset>4994910</wp:posOffset>
                </wp:positionH>
                <wp:positionV relativeFrom="paragraph">
                  <wp:posOffset>-39370</wp:posOffset>
                </wp:positionV>
                <wp:extent cx="166225" cy="216535"/>
                <wp:effectExtent l="38100" t="57150" r="0" b="69215"/>
                <wp:wrapNone/>
                <wp:docPr id="114" name="Entrada de lápiz 114"/>
                <wp:cNvGraphicFramePr/>
                <a:graphic xmlns:a="http://schemas.openxmlformats.org/drawingml/2006/main">
                  <a:graphicData uri="http://schemas.microsoft.com/office/word/2010/wordprocessingInk">
                    <w14:contentPart bwMode="auto" r:id="rId11">
                      <w14:nvContentPartPr>
                        <w14:cNvContentPartPr/>
                      </w14:nvContentPartPr>
                      <w14:xfrm>
                        <a:off x="0" y="0"/>
                        <a:ext cx="166225" cy="216535"/>
                      </w14:xfrm>
                    </w14:contentPart>
                  </a:graphicData>
                </a:graphic>
              </wp:anchor>
            </w:drawing>
          </mc:Choice>
          <mc:Fallback>
            <w:pict>
              <v:shape w14:anchorId="5AADAC66" id="Entrada de lápiz 114" o:spid="_x0000_s1026" type="#_x0000_t75" style="position:absolute;margin-left:391.9pt;margin-top:-4.5pt;width:15.95pt;height:19.8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">
                <v:imagedata r:id="rId12" o:title=""/>
              </v:shape>
            </w:pict>
          </mc:Fallback>
        </mc:AlternateContent>
      </w:r>
      <w:r>
        <w:rPr>
          <w:rFonts w:ascii="Arial" w:hAnsi="Arial"/>
          <w:b/>
          <w:bCs/>
          <w:i/>
          <w:iCs/>
          <w:noProof/>
          <w:color w:val="FF0000"/>
        </w:rPr>
        <mc:AlternateContent>
          <mc:Choice Requires="wpi">
            <w:drawing>
              <wp:anchor distT="0" distB="0" distL="114300" distR="114300" simplePos="0" relativeHeight="251774976" behindDoc="0" locked="0" layoutInCell="1" allowOverlap="1" wp14:anchorId="4BF2638B" wp14:editId="59559E75">
                <wp:simplePos x="0" y="0"/>
                <wp:positionH relativeFrom="column">
                  <wp:posOffset>4463415</wp:posOffset>
                </wp:positionH>
                <wp:positionV relativeFrom="paragraph">
                  <wp:posOffset>8255</wp:posOffset>
                </wp:positionV>
                <wp:extent cx="180940" cy="208080"/>
                <wp:effectExtent l="57150" t="38100" r="48260" b="59055"/>
                <wp:wrapNone/>
                <wp:docPr id="115" name="Entrada de lápiz 115"/>
                <wp:cNvGraphicFramePr/>
                <a:graphic xmlns:a="http://schemas.openxmlformats.org/drawingml/2006/main">
                  <a:graphicData uri="http://schemas.microsoft.com/office/word/2010/wordprocessingInk">
                    <w14:contentPart bwMode="auto" r:id="rId13">
                      <w14:nvContentPartPr>
                        <w14:cNvContentPartPr/>
                      </w14:nvContentPartPr>
                      <w14:xfrm>
                        <a:off x="0" y="0"/>
                        <a:ext cx="180940" cy="208080"/>
                      </w14:xfrm>
                    </w14:contentPart>
                  </a:graphicData>
                </a:graphic>
              </wp:anchor>
            </w:drawing>
          </mc:Choice>
          <mc:Fallback>
            <w:pict>
              <v:shape w14:anchorId="16B2AF1B" id="Entrada de lápiz 115" o:spid="_x0000_s1026" type="#_x0000_t75" style="position:absolute;margin-left:350.05pt;margin-top:-.75pt;width:17.1pt;height:19.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">
                <v:imagedata r:id="rId14" o:title=""/>
              </v:shape>
            </w:pict>
          </mc:Fallback>
        </mc:AlternateContent>
      </w:r>
    </w:p>
    <w:p w14:paraId="77557B79" w14:textId="44E3676B" w:rsidR="00C7206F" w:rsidRPr="007F3F93" w:rsidRDefault="007F3F93" w:rsidP="00C7206F">
      <w:pPr>
        <w:jc w:val="both"/>
        <w:rPr>
          <w:rFonts w:ascii="Arial" w:hAnsi="Arial"/>
          <w:b/>
          <w:bCs/>
          <w:color w:val="FF0000"/>
        </w:rPr>
      </w:pPr>
      <w:r>
        <w:rPr>
          <w:rFonts w:ascii="Arial" w:hAnsi="Arial"/>
          <w:b/>
          <w:bCs/>
          <w:noProof/>
          <w:color w:val="FF0000"/>
        </w:rPr>
        <mc:AlternateContent>
          <mc:Choice Requires="wpi">
            <w:drawing>
              <wp:anchor distT="0" distB="0" distL="114300" distR="114300" simplePos="0" relativeHeight="251673600" behindDoc="0" locked="0" layoutInCell="1" allowOverlap="1" wp14:anchorId="7A253A0E" wp14:editId="0B9229BD">
                <wp:simplePos x="0" y="0"/>
                <wp:positionH relativeFrom="column">
                  <wp:posOffset>2338705</wp:posOffset>
                </wp:positionH>
                <wp:positionV relativeFrom="paragraph">
                  <wp:posOffset>-90170</wp:posOffset>
                </wp:positionV>
                <wp:extent cx="1135920" cy="205105"/>
                <wp:effectExtent l="57150" t="38100" r="7620" b="61595"/>
                <wp:wrapNone/>
                <wp:docPr id="16" name="Entrada de lápiz 16"/>
                <wp:cNvGraphicFramePr/>
                <a:graphic xmlns:a="http://schemas.openxmlformats.org/drawingml/2006/main">
                  <a:graphicData uri="http://schemas.microsoft.com/office/word/2010/wordprocessingInk">
                    <w14:contentPart bwMode="auto" r:id="rId15">
                      <w14:nvContentPartPr>
                        <w14:cNvContentPartPr/>
                      </w14:nvContentPartPr>
                      <w14:xfrm>
                        <a:off x="0" y="0"/>
                        <a:ext cx="1135920" cy="205105"/>
                      </w14:xfrm>
                    </w14:contentPart>
                  </a:graphicData>
                </a:graphic>
              </wp:anchor>
            </w:drawing>
          </mc:Choice>
          <mc:Fallback>
            <w:pict>
              <v:shape w14:anchorId="59F8CB78" id="Entrada de lápiz 16" o:spid="_x0000_s1026" type="#_x0000_t75" style="position:absolute;margin-left:182.75pt;margin-top:-8.5pt;width:92.3pt;height:18.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">
                <v:imagedata r:id="rId16" o:title=""/>
              </v:shape>
            </w:pict>
          </mc:Fallback>
        </mc:AlternateContent>
      </w:r>
      <w:r w:rsidR="00C7206F" w:rsidRPr="007F3F93">
        <w:rPr>
          <w:rFonts w:ascii="Arial" w:hAnsi="Arial"/>
          <w:b/>
          <w:bCs/>
          <w:color w:val="FF0000"/>
        </w:rPr>
        <w:t xml:space="preserve">A: Inversiones en el sector minero.  </w:t>
      </w:r>
    </w:p>
    <w:p w14:paraId="37C13482" w14:textId="562A594D" w:rsidR="00C7206F" w:rsidRPr="007F3F93" w:rsidRDefault="00C7206F" w:rsidP="00C7206F">
      <w:pPr>
        <w:jc w:val="both"/>
        <w:rPr>
          <w:rFonts w:ascii="Arial" w:hAnsi="Arial"/>
          <w:b/>
          <w:bCs/>
          <w:color w:val="FF0000"/>
        </w:rPr>
      </w:pPr>
    </w:p>
    <w:p w14:paraId="6AFCB65C" w14:textId="3EAA4E37" w:rsidR="00C7206F" w:rsidRPr="007F3F93" w:rsidRDefault="007F3F93" w:rsidP="00C7206F">
      <w:pPr>
        <w:jc w:val="both"/>
        <w:rPr>
          <w:rFonts w:ascii="Arial" w:hAnsi="Arial"/>
          <w:b/>
          <w:bCs/>
          <w:color w:val="FF0000"/>
        </w:rPr>
      </w:pPr>
      <w:r>
        <w:rPr>
          <w:rFonts w:ascii="Arial" w:hAnsi="Arial"/>
          <w:b/>
          <w:bCs/>
          <w:noProof/>
          <w:color w:val="FF0000"/>
        </w:rPr>
        <mc:AlternateContent>
          <mc:Choice Requires="wpi">
            <w:drawing>
              <wp:anchor distT="0" distB="0" distL="114300" distR="114300" simplePos="0" relativeHeight="251765760" behindDoc="0" locked="0" layoutInCell="1" allowOverlap="1" wp14:anchorId="4584456A" wp14:editId="268B9B1D">
                <wp:simplePos x="0" y="0"/>
                <wp:positionH relativeFrom="column">
                  <wp:posOffset>5472430</wp:posOffset>
                </wp:positionH>
                <wp:positionV relativeFrom="paragraph">
                  <wp:posOffset>-82550</wp:posOffset>
                </wp:positionV>
                <wp:extent cx="720685" cy="239820"/>
                <wp:effectExtent l="57150" t="38100" r="3810" b="65405"/>
                <wp:wrapNone/>
                <wp:docPr id="106" name="Entrada de lápiz 106"/>
                <wp:cNvGraphicFramePr/>
                <a:graphic xmlns:a="http://schemas.openxmlformats.org/drawingml/2006/main">
                  <a:graphicData uri="http://schemas.microsoft.com/office/word/2010/wordprocessingInk">
                    <w14:contentPart bwMode="auto" r:id="rId17">
                      <w14:nvContentPartPr>
                        <w14:cNvContentPartPr/>
                      </w14:nvContentPartPr>
                      <w14:xfrm>
                        <a:off x="0" y="0"/>
                        <a:ext cx="720685" cy="239820"/>
                      </w14:xfrm>
                    </w14:contentPart>
                  </a:graphicData>
                </a:graphic>
              </wp:anchor>
            </w:drawing>
          </mc:Choice>
          <mc:Fallback>
            <w:pict>
              <v:shape w14:anchorId="5C87B422" id="Entrada de lápiz 106" o:spid="_x0000_s1026" type="#_x0000_t75" style="position:absolute;margin-left:429.5pt;margin-top:-7.9pt;width:59.6pt;height:21.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">
                <v:imagedata r:id="rId18" o:title=""/>
              </v:shape>
            </w:pict>
          </mc:Fallback>
        </mc:AlternateContent>
      </w:r>
      <w:r>
        <w:rPr>
          <w:rFonts w:ascii="Arial" w:hAnsi="Arial"/>
          <w:b/>
          <w:bCs/>
          <w:noProof/>
          <w:color w:val="FF0000"/>
        </w:rPr>
        <mc:AlternateContent>
          <mc:Choice Requires="wpi">
            <w:drawing>
              <wp:anchor distT="0" distB="0" distL="114300" distR="114300" simplePos="0" relativeHeight="251754496" behindDoc="0" locked="0" layoutInCell="1" allowOverlap="1" wp14:anchorId="3E4988CA" wp14:editId="2D05085B">
                <wp:simplePos x="0" y="0"/>
                <wp:positionH relativeFrom="column">
                  <wp:posOffset>4436110</wp:posOffset>
                </wp:positionH>
                <wp:positionV relativeFrom="paragraph">
                  <wp:posOffset>-439420</wp:posOffset>
                </wp:positionV>
                <wp:extent cx="676375" cy="894715"/>
                <wp:effectExtent l="57150" t="38100" r="0" b="57785"/>
                <wp:wrapNone/>
                <wp:docPr id="95" name="Entrada de lápiz 95"/>
                <wp:cNvGraphicFramePr/>
                <a:graphic xmlns:a="http://schemas.openxmlformats.org/drawingml/2006/main">
                  <a:graphicData uri="http://schemas.microsoft.com/office/word/2010/wordprocessingInk">
                    <w14:contentPart bwMode="auto" r:id="rId19">
                      <w14:nvContentPartPr>
                        <w14:cNvContentPartPr/>
                      </w14:nvContentPartPr>
                      <w14:xfrm>
                        <a:off x="0" y="0"/>
                        <a:ext cx="676375" cy="894715"/>
                      </w14:xfrm>
                    </w14:contentPart>
                  </a:graphicData>
                </a:graphic>
              </wp:anchor>
            </w:drawing>
          </mc:Choice>
          <mc:Fallback>
            <w:pict>
              <v:shape w14:anchorId="288D1B88" id="Entrada de lápiz 95" o:spid="_x0000_s1026" type="#_x0000_t75" style="position:absolute;margin-left:347.9pt;margin-top:-36pt;width:56.05pt;height:73.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">
                <v:imagedata r:id="rId20" o:title=""/>
              </v:shape>
            </w:pict>
          </mc:Fallback>
        </mc:AlternateContent>
      </w:r>
      <w:r>
        <w:rPr>
          <w:rFonts w:ascii="Arial" w:hAnsi="Arial"/>
          <w:b/>
          <w:bCs/>
          <w:noProof/>
          <w:color w:val="FF0000"/>
        </w:rPr>
        <mc:AlternateContent>
          <mc:Choice Requires="wpi">
            <w:drawing>
              <wp:anchor distT="0" distB="0" distL="114300" distR="114300" simplePos="0" relativeHeight="251686912" behindDoc="0" locked="0" layoutInCell="1" allowOverlap="1" wp14:anchorId="598589AF" wp14:editId="09078EA8">
                <wp:simplePos x="0" y="0"/>
                <wp:positionH relativeFrom="column">
                  <wp:posOffset>3046730</wp:posOffset>
                </wp:positionH>
                <wp:positionV relativeFrom="paragraph">
                  <wp:posOffset>-78740</wp:posOffset>
                </wp:positionV>
                <wp:extent cx="892830" cy="210050"/>
                <wp:effectExtent l="38100" t="38100" r="2540" b="76200"/>
                <wp:wrapNone/>
                <wp:docPr id="29" name="Entrada de lápiz 29"/>
                <wp:cNvGraphicFramePr/>
                <a:graphic xmlns:a="http://schemas.openxmlformats.org/drawingml/2006/main">
                  <a:graphicData uri="http://schemas.microsoft.com/office/word/2010/wordprocessingInk">
                    <w14:contentPart bwMode="auto" r:id="rId21">
                      <w14:nvContentPartPr>
                        <w14:cNvContentPartPr/>
                      </w14:nvContentPartPr>
                      <w14:xfrm>
                        <a:off x="0" y="0"/>
                        <a:ext cx="892830" cy="210050"/>
                      </w14:xfrm>
                    </w14:contentPart>
                  </a:graphicData>
                </a:graphic>
              </wp:anchor>
            </w:drawing>
          </mc:Choice>
          <mc:Fallback>
            <w:pict>
              <v:shape w14:anchorId="44F9A3F1" id="Entrada de lápiz 29" o:spid="_x0000_s1026" type="#_x0000_t75" style="position:absolute;margin-left:238.5pt;margin-top:-7.6pt;width:73.1pt;height:19.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">
                <v:imagedata r:id="rId22" o:title=""/>
              </v:shape>
            </w:pict>
          </mc:Fallback>
        </mc:AlternateContent>
      </w:r>
      <w:r w:rsidR="00C7206F" w:rsidRPr="007F3F93">
        <w:rPr>
          <w:rFonts w:ascii="Arial" w:hAnsi="Arial"/>
          <w:b/>
          <w:bCs/>
          <w:color w:val="FF0000"/>
        </w:rPr>
        <w:t xml:space="preserve">B: Inversiones en el sector telecomunicaciones.  </w:t>
      </w:r>
    </w:p>
    <w:p w14:paraId="1569E960" w14:textId="6BF59EC7" w:rsidR="00310E18" w:rsidRDefault="007F3F93" w:rsidP="00635815">
      <w:pPr>
        <w:rPr>
          <w:rFonts w:ascii="Arial" w:hAnsi="Arial"/>
        </w:rPr>
      </w:pPr>
      <w:r>
        <w:rPr>
          <w:rFonts w:ascii="Arial" w:hAnsi="Arial"/>
          <w:noProof/>
        </w:rPr>
        <mc:AlternateContent>
          <mc:Choice Requires="wpi">
            <w:drawing>
              <wp:anchor distT="0" distB="0" distL="114300" distR="114300" simplePos="0" relativeHeight="251756544" behindDoc="0" locked="0" layoutInCell="1" allowOverlap="1" wp14:anchorId="48D937E5" wp14:editId="65EA0D13">
                <wp:simplePos x="0" y="0"/>
                <wp:positionH relativeFrom="column">
                  <wp:posOffset>3909060</wp:posOffset>
                </wp:positionH>
                <wp:positionV relativeFrom="paragraph">
                  <wp:posOffset>-585470</wp:posOffset>
                </wp:positionV>
                <wp:extent cx="1278000" cy="1210180"/>
                <wp:effectExtent l="38100" t="57150" r="0" b="66675"/>
                <wp:wrapNone/>
                <wp:docPr id="97" name="Entrada de lápiz 97"/>
                <wp:cNvGraphicFramePr/>
                <a:graphic xmlns:a="http://schemas.openxmlformats.org/drawingml/2006/main">
                  <a:graphicData uri="http://schemas.microsoft.com/office/word/2010/wordprocessingInk">
                    <w14:contentPart bwMode="auto" r:id="rId23">
                      <w14:nvContentPartPr>
                        <w14:cNvContentPartPr/>
                      </w14:nvContentPartPr>
                      <w14:xfrm>
                        <a:off x="0" y="0"/>
                        <a:ext cx="1278000" cy="1210180"/>
                      </w14:xfrm>
                    </w14:contentPart>
                  </a:graphicData>
                </a:graphic>
              </wp:anchor>
            </w:drawing>
          </mc:Choice>
          <mc:Fallback>
            <w:pict>
              <v:shape w14:anchorId="04194430" id="Entrada de lápiz 97" o:spid="_x0000_s1026" type="#_x0000_t75" style="position:absolute;margin-left:306.4pt;margin-top:-47.5pt;width:103.5pt;height:98.1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">
                <v:imagedata r:id="rId24" o:title=""/>
              </v:shape>
            </w:pict>
          </mc:Fallback>
        </mc:AlternateContent>
      </w:r>
    </w:p>
    <w:p w14:paraId="324C1D65" w14:textId="6D0D66AA"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824128" behindDoc="0" locked="0" layoutInCell="1" allowOverlap="1" wp14:anchorId="50647D67" wp14:editId="4C299D29">
                <wp:simplePos x="0" y="0"/>
                <wp:positionH relativeFrom="column">
                  <wp:posOffset>1580515</wp:posOffset>
                </wp:positionH>
                <wp:positionV relativeFrom="paragraph">
                  <wp:posOffset>12700</wp:posOffset>
                </wp:positionV>
                <wp:extent cx="1359180" cy="262040"/>
                <wp:effectExtent l="57150" t="57150" r="31750" b="62230"/>
                <wp:wrapNone/>
                <wp:docPr id="163" name="Entrada de lápiz 163"/>
                <wp:cNvGraphicFramePr/>
                <a:graphic xmlns:a="http://schemas.openxmlformats.org/drawingml/2006/main">
                  <a:graphicData uri="http://schemas.microsoft.com/office/word/2010/wordprocessingInk">
                    <w14:contentPart bwMode="auto" r:id="rId25">
                      <w14:nvContentPartPr>
                        <w14:cNvContentPartPr/>
                      </w14:nvContentPartPr>
                      <w14:xfrm>
                        <a:off x="0" y="0"/>
                        <a:ext cx="1359180" cy="262040"/>
                      </w14:xfrm>
                    </w14:contentPart>
                  </a:graphicData>
                </a:graphic>
              </wp:anchor>
            </w:drawing>
          </mc:Choice>
          <mc:Fallback>
            <w:pict>
              <v:shape w14:anchorId="49C1E8F1" id="Entrada de lápiz 163" o:spid="_x0000_s1026" type="#_x0000_t75" style="position:absolute;margin-left:123.05pt;margin-top:-.4pt;width:109.85pt;height:23.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">
                <v:imagedata r:id="rId26" o:title=""/>
              </v:shape>
            </w:pict>
          </mc:Fallback>
        </mc:AlternateContent>
      </w:r>
      <w:r>
        <w:rPr>
          <w:rFonts w:ascii="Arial" w:hAnsi="Arial"/>
          <w:noProof/>
        </w:rPr>
        <mc:AlternateContent>
          <mc:Choice Requires="wpi">
            <w:drawing>
              <wp:anchor distT="0" distB="0" distL="114300" distR="114300" simplePos="0" relativeHeight="251803648" behindDoc="0" locked="0" layoutInCell="1" allowOverlap="1" wp14:anchorId="459B1A67" wp14:editId="6539AF69">
                <wp:simplePos x="0" y="0"/>
                <wp:positionH relativeFrom="column">
                  <wp:posOffset>-175260</wp:posOffset>
                </wp:positionH>
                <wp:positionV relativeFrom="paragraph">
                  <wp:posOffset>23495</wp:posOffset>
                </wp:positionV>
                <wp:extent cx="1011305" cy="294010"/>
                <wp:effectExtent l="38100" t="57150" r="17780" b="67945"/>
                <wp:wrapNone/>
                <wp:docPr id="143" name="Entrada de lápiz 143"/>
                <wp:cNvGraphicFramePr/>
                <a:graphic xmlns:a="http://schemas.openxmlformats.org/drawingml/2006/main">
                  <a:graphicData uri="http://schemas.microsoft.com/office/word/2010/wordprocessingInk">
                    <w14:contentPart bwMode="auto" r:id="rId27">
                      <w14:nvContentPartPr>
                        <w14:cNvContentPartPr/>
                      </w14:nvContentPartPr>
                      <w14:xfrm>
                        <a:off x="0" y="0"/>
                        <a:ext cx="1011305" cy="294010"/>
                      </w14:xfrm>
                    </w14:contentPart>
                  </a:graphicData>
                </a:graphic>
              </wp:anchor>
            </w:drawing>
          </mc:Choice>
          <mc:Fallback>
            <w:pict>
              <v:shape w14:anchorId="1CE26F2B" id="Entrada de lápiz 143" o:spid="_x0000_s1026" type="#_x0000_t75" style="position:absolute;margin-left:-15.2pt;margin-top:.45pt;width:82.5pt;height:25.9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">
                <v:imagedata r:id="rId28" o:title=""/>
              </v:shape>
            </w:pict>
          </mc:Fallback>
        </mc:AlternateContent>
      </w:r>
    </w:p>
    <w:p w14:paraId="0316C02C" w14:textId="65CC011C"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920384" behindDoc="0" locked="0" layoutInCell="1" allowOverlap="1" wp14:anchorId="7E8FE0D0" wp14:editId="236CB5D2">
                <wp:simplePos x="0" y="0"/>
                <wp:positionH relativeFrom="column">
                  <wp:posOffset>3926840</wp:posOffset>
                </wp:positionH>
                <wp:positionV relativeFrom="paragraph">
                  <wp:posOffset>-607060</wp:posOffset>
                </wp:positionV>
                <wp:extent cx="1622425" cy="1412875"/>
                <wp:effectExtent l="57150" t="38100" r="53975" b="73025"/>
                <wp:wrapNone/>
                <wp:docPr id="257" name="Entrada de lápiz 257"/>
                <wp:cNvGraphicFramePr/>
                <a:graphic xmlns:a="http://schemas.openxmlformats.org/drawingml/2006/main">
                  <a:graphicData uri="http://schemas.microsoft.com/office/word/2010/wordprocessingInk">
                    <w14:contentPart bwMode="auto" r:id="rId29">
                      <w14:nvContentPartPr>
                        <w14:cNvContentPartPr/>
                      </w14:nvContentPartPr>
                      <w14:xfrm>
                        <a:off x="0" y="0"/>
                        <a:ext cx="1622425" cy="1412875"/>
                      </w14:xfrm>
                    </w14:contentPart>
                  </a:graphicData>
                </a:graphic>
              </wp:anchor>
            </w:drawing>
          </mc:Choice>
          <mc:Fallback>
            <w:pict>
              <v:shape w14:anchorId="69BF3FBC" id="Entrada de lápiz 257" o:spid="_x0000_s1026" type="#_x0000_t75" style="position:absolute;margin-left:307.8pt;margin-top:-49.2pt;width:130.55pt;height:114.05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">
                <v:imagedata r:id="rId30" o:title=""/>
              </v:shape>
            </w:pict>
          </mc:Fallback>
        </mc:AlternateContent>
      </w:r>
      <w:r>
        <w:rPr>
          <w:rFonts w:ascii="Arial" w:hAnsi="Arial"/>
          <w:noProof/>
        </w:rPr>
        <mc:AlternateContent>
          <mc:Choice Requires="wpi">
            <w:drawing>
              <wp:anchor distT="0" distB="0" distL="114300" distR="114300" simplePos="0" relativeHeight="251809792" behindDoc="0" locked="0" layoutInCell="1" allowOverlap="1" wp14:anchorId="63089AA6" wp14:editId="0A416E85">
                <wp:simplePos x="0" y="0"/>
                <wp:positionH relativeFrom="column">
                  <wp:posOffset>1035685</wp:posOffset>
                </wp:positionH>
                <wp:positionV relativeFrom="paragraph">
                  <wp:posOffset>-53975</wp:posOffset>
                </wp:positionV>
                <wp:extent cx="426300" cy="223250"/>
                <wp:effectExtent l="57150" t="57150" r="12065" b="62865"/>
                <wp:wrapNone/>
                <wp:docPr id="149" name="Entrada de lápiz 149"/>
                <wp:cNvGraphicFramePr/>
                <a:graphic xmlns:a="http://schemas.openxmlformats.org/drawingml/2006/main">
                  <a:graphicData uri="http://schemas.microsoft.com/office/word/2010/wordprocessingInk">
                    <w14:contentPart bwMode="auto" r:id="rId31">
                      <w14:nvContentPartPr>
                        <w14:cNvContentPartPr/>
                      </w14:nvContentPartPr>
                      <w14:xfrm>
                        <a:off x="0" y="0"/>
                        <a:ext cx="426300" cy="223250"/>
                      </w14:xfrm>
                    </w14:contentPart>
                  </a:graphicData>
                </a:graphic>
              </wp:anchor>
            </w:drawing>
          </mc:Choice>
          <mc:Fallback>
            <w:pict>
              <v:shape w14:anchorId="2E9E7C69" id="Entrada de lápiz 149" o:spid="_x0000_s1026" type="#_x0000_t75" style="position:absolute;margin-left:80.15pt;margin-top:-5.65pt;width:36.35pt;height:20.4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">
                <v:imagedata r:id="rId32" o:title=""/>
              </v:shape>
            </w:pict>
          </mc:Fallback>
        </mc:AlternateContent>
      </w:r>
    </w:p>
    <w:p w14:paraId="4804B25A" w14:textId="46FE7364"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848704" behindDoc="0" locked="0" layoutInCell="1" allowOverlap="1" wp14:anchorId="2A9DA376" wp14:editId="44E776BF">
                <wp:simplePos x="0" y="0"/>
                <wp:positionH relativeFrom="column">
                  <wp:posOffset>398025</wp:posOffset>
                </wp:positionH>
                <wp:positionV relativeFrom="paragraph">
                  <wp:posOffset>10511</wp:posOffset>
                </wp:positionV>
                <wp:extent cx="4320" cy="5040"/>
                <wp:effectExtent l="38100" t="38100" r="72390" b="71755"/>
                <wp:wrapNone/>
                <wp:docPr id="187" name="Entrada de lápiz 187"/>
                <wp:cNvGraphicFramePr/>
                <a:graphic xmlns:a="http://schemas.openxmlformats.org/drawingml/2006/main">
                  <a:graphicData uri="http://schemas.microsoft.com/office/word/2010/wordprocessingInk">
                    <w14:contentPart bwMode="auto" r:id="rId33">
                      <w14:nvContentPartPr>
                        <w14:cNvContentPartPr/>
                      </w14:nvContentPartPr>
                      <w14:xfrm>
                        <a:off x="0" y="0"/>
                        <a:ext cx="4320" cy="5040"/>
                      </w14:xfrm>
                    </w14:contentPart>
                  </a:graphicData>
                </a:graphic>
              </wp:anchor>
            </w:drawing>
          </mc:Choice>
          <mc:Fallback>
            <w:pict>
              <v:shape w14:anchorId="72D09308" id="Entrada de lápiz 187" o:spid="_x0000_s1026" type="#_x0000_t75" style="position:absolute;margin-left:29.95pt;margin-top:-.55pt;width:3.2pt;height:3.2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">
                <v:imagedata r:id="rId34" o:title=""/>
              </v:shape>
            </w:pict>
          </mc:Fallback>
        </mc:AlternateContent>
      </w:r>
    </w:p>
    <w:p w14:paraId="2B7111E3" w14:textId="27843681"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874304" behindDoc="0" locked="0" layoutInCell="1" allowOverlap="1" wp14:anchorId="110DE3FD" wp14:editId="2E31295F">
                <wp:simplePos x="0" y="0"/>
                <wp:positionH relativeFrom="column">
                  <wp:posOffset>4624065</wp:posOffset>
                </wp:positionH>
                <wp:positionV relativeFrom="paragraph">
                  <wp:posOffset>-357249</wp:posOffset>
                </wp:positionV>
                <wp:extent cx="622080" cy="892800"/>
                <wp:effectExtent l="57150" t="95250" r="102235" b="136525"/>
                <wp:wrapNone/>
                <wp:docPr id="212" name="Entrada de lápiz 212"/>
                <wp:cNvGraphicFramePr/>
                <a:graphic xmlns:a="http://schemas.openxmlformats.org/drawingml/2006/main">
                  <a:graphicData uri="http://schemas.microsoft.com/office/word/2010/wordprocessingInk">
                    <w14:contentPart bwMode="auto" r:id="rId35">
                      <w14:nvContentPartPr>
                        <w14:cNvContentPartPr/>
                      </w14:nvContentPartPr>
                      <w14:xfrm>
                        <a:off x="0" y="0"/>
                        <a:ext cx="622080" cy="892800"/>
                      </w14:xfrm>
                    </w14:contentPart>
                  </a:graphicData>
                </a:graphic>
              </wp:anchor>
            </w:drawing>
          </mc:Choice>
          <mc:Fallback>
            <w:pict>
              <v:shape w14:anchorId="4A6CCB4F" id="Entrada de lápiz 212" o:spid="_x0000_s1026" type="#_x0000_t75" style="position:absolute;margin-left:359.85pt;margin-top:-36.65pt;width:57.5pt;height:87.3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">
                <v:imagedata r:id="rId36" o:title=""/>
              </v:shape>
            </w:pict>
          </mc:Fallback>
        </mc:AlternateContent>
      </w:r>
      <w:r>
        <w:rPr>
          <w:rFonts w:ascii="Arial" w:hAnsi="Arial"/>
          <w:noProof/>
        </w:rPr>
        <mc:AlternateContent>
          <mc:Choice Requires="wpi">
            <w:drawing>
              <wp:anchor distT="0" distB="0" distL="114300" distR="114300" simplePos="0" relativeHeight="251731968" behindDoc="0" locked="0" layoutInCell="1" allowOverlap="1" wp14:anchorId="57000934" wp14:editId="386614D8">
                <wp:simplePos x="0" y="0"/>
                <wp:positionH relativeFrom="column">
                  <wp:posOffset>3561705</wp:posOffset>
                </wp:positionH>
                <wp:positionV relativeFrom="paragraph">
                  <wp:posOffset>132661</wp:posOffset>
                </wp:positionV>
                <wp:extent cx="129960" cy="22320"/>
                <wp:effectExtent l="38100" t="57150" r="60960" b="53975"/>
                <wp:wrapNone/>
                <wp:docPr id="73" name="Entrada de lápiz 73"/>
                <wp:cNvGraphicFramePr/>
                <a:graphic xmlns:a="http://schemas.openxmlformats.org/drawingml/2006/main">
                  <a:graphicData uri="http://schemas.microsoft.com/office/word/2010/wordprocessingInk">
                    <w14:contentPart bwMode="auto" r:id="rId37">
                      <w14:nvContentPartPr>
                        <w14:cNvContentPartPr/>
                      </w14:nvContentPartPr>
                      <w14:xfrm>
                        <a:off x="0" y="0"/>
                        <a:ext cx="129960" cy="22320"/>
                      </w14:xfrm>
                    </w14:contentPart>
                  </a:graphicData>
                </a:graphic>
              </wp:anchor>
            </w:drawing>
          </mc:Choice>
          <mc:Fallback>
            <w:pict>
              <v:shape w14:anchorId="2A28B18E" id="Entrada de lápiz 73" o:spid="_x0000_s1026" type="#_x0000_t75" style="position:absolute;margin-left:279.05pt;margin-top:9.05pt;width:13.1pt;height:4.5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">
                <v:imagedata r:id="rId38" o:title=""/>
              </v:shape>
            </w:pict>
          </mc:Fallback>
        </mc:AlternateContent>
      </w:r>
      <w:r>
        <w:rPr>
          <w:rFonts w:ascii="Arial" w:hAnsi="Arial"/>
          <w:noProof/>
        </w:rPr>
        <mc:AlternateContent>
          <mc:Choice Requires="wpi">
            <w:drawing>
              <wp:anchor distT="0" distB="0" distL="114300" distR="114300" simplePos="0" relativeHeight="251702272" behindDoc="0" locked="0" layoutInCell="1" allowOverlap="1" wp14:anchorId="029E439C" wp14:editId="0874F326">
                <wp:simplePos x="0" y="0"/>
                <wp:positionH relativeFrom="column">
                  <wp:posOffset>3300730</wp:posOffset>
                </wp:positionH>
                <wp:positionV relativeFrom="paragraph">
                  <wp:posOffset>-788035</wp:posOffset>
                </wp:positionV>
                <wp:extent cx="2580475" cy="1706245"/>
                <wp:effectExtent l="57150" t="57150" r="0" b="65405"/>
                <wp:wrapNone/>
                <wp:docPr id="44" name="Entrada de lápiz 44"/>
                <wp:cNvGraphicFramePr/>
                <a:graphic xmlns:a="http://schemas.openxmlformats.org/drawingml/2006/main">
                  <a:graphicData uri="http://schemas.microsoft.com/office/word/2010/wordprocessingInk">
                    <w14:contentPart bwMode="auto" r:id="rId39">
                      <w14:nvContentPartPr>
                        <w14:cNvContentPartPr/>
                      </w14:nvContentPartPr>
                      <w14:xfrm>
                        <a:off x="0" y="0"/>
                        <a:ext cx="2580475" cy="1706245"/>
                      </w14:xfrm>
                    </w14:contentPart>
                  </a:graphicData>
                </a:graphic>
              </wp:anchor>
            </w:drawing>
          </mc:Choice>
          <mc:Fallback>
            <w:pict>
              <v:shape w14:anchorId="070187CB" id="Entrada de lápiz 44" o:spid="_x0000_s1026" type="#_x0000_t75" style="position:absolute;margin-left:258.5pt;margin-top:-63.45pt;width:206.05pt;height:137.1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">
                <v:imagedata r:id="rId40" o:title=""/>
              </v:shape>
            </w:pict>
          </mc:Fallback>
        </mc:AlternateContent>
      </w:r>
    </w:p>
    <w:p w14:paraId="3055EFD3" w14:textId="1F0B0944"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875328" behindDoc="0" locked="0" layoutInCell="1" allowOverlap="1" wp14:anchorId="056F4A9A" wp14:editId="629DA5D3">
                <wp:simplePos x="0" y="0"/>
                <wp:positionH relativeFrom="column">
                  <wp:posOffset>4637385</wp:posOffset>
                </wp:positionH>
                <wp:positionV relativeFrom="paragraph">
                  <wp:posOffset>-99739</wp:posOffset>
                </wp:positionV>
                <wp:extent cx="168480" cy="384840"/>
                <wp:effectExtent l="76200" t="114300" r="98425" b="129540"/>
                <wp:wrapNone/>
                <wp:docPr id="213" name="Entrada de lápiz 213"/>
                <wp:cNvGraphicFramePr/>
                <a:graphic xmlns:a="http://schemas.openxmlformats.org/drawingml/2006/main">
                  <a:graphicData uri="http://schemas.microsoft.com/office/word/2010/wordprocessingInk">
                    <w14:contentPart bwMode="auto" r:id="rId41">
                      <w14:nvContentPartPr>
                        <w14:cNvContentPartPr/>
                      </w14:nvContentPartPr>
                      <w14:xfrm>
                        <a:off x="0" y="0"/>
                        <a:ext cx="168480" cy="384840"/>
                      </w14:xfrm>
                    </w14:contentPart>
                  </a:graphicData>
                </a:graphic>
              </wp:anchor>
            </w:drawing>
          </mc:Choice>
          <mc:Fallback>
            <w:pict>
              <v:shape w14:anchorId="5C8AEB3C" id="Entrada de lápiz 213" o:spid="_x0000_s1026" type="#_x0000_t75" style="position:absolute;margin-left:360.95pt;margin-top:-16.35pt;width:21.75pt;height:47.3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">
                <v:imagedata r:id="rId42" o:title=""/>
              </v:shape>
            </w:pict>
          </mc:Fallback>
        </mc:AlternateContent>
      </w:r>
      <w:r>
        <w:rPr>
          <w:rFonts w:ascii="Arial" w:hAnsi="Arial"/>
          <w:noProof/>
        </w:rPr>
        <mc:AlternateContent>
          <mc:Choice Requires="wpi">
            <w:drawing>
              <wp:anchor distT="0" distB="0" distL="114300" distR="114300" simplePos="0" relativeHeight="251844608" behindDoc="0" locked="0" layoutInCell="1" allowOverlap="1" wp14:anchorId="3042255D" wp14:editId="7BBFA837">
                <wp:simplePos x="0" y="0"/>
                <wp:positionH relativeFrom="column">
                  <wp:posOffset>1115060</wp:posOffset>
                </wp:positionH>
                <wp:positionV relativeFrom="paragraph">
                  <wp:posOffset>27305</wp:posOffset>
                </wp:positionV>
                <wp:extent cx="362715" cy="180340"/>
                <wp:effectExtent l="38100" t="57150" r="56515" b="67310"/>
                <wp:wrapNone/>
                <wp:docPr id="183" name="Entrada de lápiz 183"/>
                <wp:cNvGraphicFramePr/>
                <a:graphic xmlns:a="http://schemas.openxmlformats.org/drawingml/2006/main">
                  <a:graphicData uri="http://schemas.microsoft.com/office/word/2010/wordprocessingInk">
                    <w14:contentPart bwMode="auto" r:id="rId43">
                      <w14:nvContentPartPr>
                        <w14:cNvContentPartPr/>
                      </w14:nvContentPartPr>
                      <w14:xfrm>
                        <a:off x="0" y="0"/>
                        <a:ext cx="362715" cy="180340"/>
                      </w14:xfrm>
                    </w14:contentPart>
                  </a:graphicData>
                </a:graphic>
              </wp:anchor>
            </w:drawing>
          </mc:Choice>
          <mc:Fallback>
            <w:pict>
              <v:shape w14:anchorId="661C120D" id="Entrada de lápiz 183" o:spid="_x0000_s1026" type="#_x0000_t75" style="position:absolute;margin-left:86.4pt;margin-top:.75pt;width:31.35pt;height:17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">
                <v:imagedata r:id="rId44" o:title=""/>
              </v:shape>
            </w:pict>
          </mc:Fallback>
        </mc:AlternateContent>
      </w:r>
      <w:r>
        <w:rPr>
          <w:rFonts w:ascii="Arial" w:hAnsi="Arial"/>
          <w:noProof/>
        </w:rPr>
        <mc:AlternateContent>
          <mc:Choice Requires="wpi">
            <w:drawing>
              <wp:anchor distT="0" distB="0" distL="114300" distR="114300" simplePos="0" relativeHeight="251841536" behindDoc="0" locked="0" layoutInCell="1" allowOverlap="1" wp14:anchorId="55A349B8" wp14:editId="2CD592F3">
                <wp:simplePos x="0" y="0"/>
                <wp:positionH relativeFrom="column">
                  <wp:posOffset>-220345</wp:posOffset>
                </wp:positionH>
                <wp:positionV relativeFrom="paragraph">
                  <wp:posOffset>-18415</wp:posOffset>
                </wp:positionV>
                <wp:extent cx="1106175" cy="296545"/>
                <wp:effectExtent l="38100" t="57150" r="17780" b="65405"/>
                <wp:wrapNone/>
                <wp:docPr id="180" name="Entrada de lápiz 180"/>
                <wp:cNvGraphicFramePr/>
                <a:graphic xmlns:a="http://schemas.openxmlformats.org/drawingml/2006/main">
                  <a:graphicData uri="http://schemas.microsoft.com/office/word/2010/wordprocessingInk">
                    <w14:contentPart bwMode="auto" r:id="rId45">
                      <w14:nvContentPartPr>
                        <w14:cNvContentPartPr/>
                      </w14:nvContentPartPr>
                      <w14:xfrm>
                        <a:off x="0" y="0"/>
                        <a:ext cx="1106175" cy="296545"/>
                      </w14:xfrm>
                    </w14:contentPart>
                  </a:graphicData>
                </a:graphic>
              </wp:anchor>
            </w:drawing>
          </mc:Choice>
          <mc:Fallback>
            <w:pict>
              <v:shape w14:anchorId="6449C9AC" id="Entrada de lápiz 180" o:spid="_x0000_s1026" type="#_x0000_t75" style="position:absolute;margin-left:-18.75pt;margin-top:-2.85pt;width:89.9pt;height:26.1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">
                <v:imagedata r:id="rId46" o:title=""/>
              </v:shape>
            </w:pict>
          </mc:Fallback>
        </mc:AlternateContent>
      </w:r>
      <w:r>
        <w:rPr>
          <w:rFonts w:ascii="Arial" w:hAnsi="Arial"/>
          <w:noProof/>
        </w:rPr>
        <mc:AlternateContent>
          <mc:Choice Requires="wpi">
            <w:drawing>
              <wp:anchor distT="0" distB="0" distL="114300" distR="114300" simplePos="0" relativeHeight="251755520" behindDoc="0" locked="0" layoutInCell="1" allowOverlap="1" wp14:anchorId="1E218D5E" wp14:editId="351E492D">
                <wp:simplePos x="0" y="0"/>
                <wp:positionH relativeFrom="column">
                  <wp:posOffset>3943350</wp:posOffset>
                </wp:positionH>
                <wp:positionV relativeFrom="paragraph">
                  <wp:posOffset>6350</wp:posOffset>
                </wp:positionV>
                <wp:extent cx="1335625" cy="223485"/>
                <wp:effectExtent l="38100" t="57150" r="36195" b="62865"/>
                <wp:wrapNone/>
                <wp:docPr id="96" name="Entrada de lápiz 96"/>
                <wp:cNvGraphicFramePr/>
                <a:graphic xmlns:a="http://schemas.openxmlformats.org/drawingml/2006/main">
                  <a:graphicData uri="http://schemas.microsoft.com/office/word/2010/wordprocessingInk">
                    <w14:contentPart bwMode="auto" r:id="rId47">
                      <w14:nvContentPartPr>
                        <w14:cNvContentPartPr/>
                      </w14:nvContentPartPr>
                      <w14:xfrm>
                        <a:off x="0" y="0"/>
                        <a:ext cx="1335625" cy="223485"/>
                      </w14:xfrm>
                    </w14:contentPart>
                  </a:graphicData>
                </a:graphic>
              </wp:anchor>
            </w:drawing>
          </mc:Choice>
          <mc:Fallback>
            <w:pict>
              <v:shape w14:anchorId="02E0B18E" id="Entrada de lápiz 96" o:spid="_x0000_s1026" type="#_x0000_t75" style="position:absolute;margin-left:309.1pt;margin-top:-.9pt;width:107.95pt;height:20.4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">
                <v:imagedata r:id="rId48" o:title=""/>
              </v:shape>
            </w:pict>
          </mc:Fallback>
        </mc:AlternateContent>
      </w:r>
    </w:p>
    <w:p w14:paraId="494AFAB9" w14:textId="09E290E5"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730944" behindDoc="0" locked="0" layoutInCell="1" allowOverlap="1" wp14:anchorId="117D566B" wp14:editId="04BF93F3">
                <wp:simplePos x="0" y="0"/>
                <wp:positionH relativeFrom="column">
                  <wp:posOffset>3538305</wp:posOffset>
                </wp:positionH>
                <wp:positionV relativeFrom="paragraph">
                  <wp:posOffset>91121</wp:posOffset>
                </wp:positionV>
                <wp:extent cx="169200" cy="46800"/>
                <wp:effectExtent l="38100" t="38100" r="59690" b="67945"/>
                <wp:wrapNone/>
                <wp:docPr id="72" name="Entrada de lápiz 72"/>
                <wp:cNvGraphicFramePr/>
                <a:graphic xmlns:a="http://schemas.openxmlformats.org/drawingml/2006/main">
                  <a:graphicData uri="http://schemas.microsoft.com/office/word/2010/wordprocessingInk">
                    <w14:contentPart bwMode="auto" r:id="rId49">
                      <w14:nvContentPartPr>
                        <w14:cNvContentPartPr/>
                      </w14:nvContentPartPr>
                      <w14:xfrm>
                        <a:off x="0" y="0"/>
                        <a:ext cx="169200" cy="46800"/>
                      </w14:xfrm>
                    </w14:contentPart>
                  </a:graphicData>
                </a:graphic>
              </wp:anchor>
            </w:drawing>
          </mc:Choice>
          <mc:Fallback>
            <w:pict>
              <v:shape w14:anchorId="0512B26E" id="Entrada de lápiz 72" o:spid="_x0000_s1026" type="#_x0000_t75" style="position:absolute;margin-left:277.2pt;margin-top:5.75pt;width:16.15pt;height:6.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">
                <v:imagedata r:id="rId50" o:title=""/>
              </v:shape>
            </w:pict>
          </mc:Fallback>
        </mc:AlternateContent>
      </w:r>
    </w:p>
    <w:p w14:paraId="6A4AD7D3" w14:textId="23480582"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860992" behindDoc="0" locked="0" layoutInCell="1" allowOverlap="1" wp14:anchorId="1D081895" wp14:editId="28B68C5E">
                <wp:simplePos x="0" y="0"/>
                <wp:positionH relativeFrom="column">
                  <wp:posOffset>-191135</wp:posOffset>
                </wp:positionH>
                <wp:positionV relativeFrom="paragraph">
                  <wp:posOffset>-19050</wp:posOffset>
                </wp:positionV>
                <wp:extent cx="970350" cy="344105"/>
                <wp:effectExtent l="38100" t="38100" r="58420" b="75565"/>
                <wp:wrapNone/>
                <wp:docPr id="199" name="Entrada de lápiz 199"/>
                <wp:cNvGraphicFramePr/>
                <a:graphic xmlns:a="http://schemas.openxmlformats.org/drawingml/2006/main">
                  <a:graphicData uri="http://schemas.microsoft.com/office/word/2010/wordprocessingInk">
                    <w14:contentPart bwMode="auto" r:id="rId51">
                      <w14:nvContentPartPr>
                        <w14:cNvContentPartPr/>
                      </w14:nvContentPartPr>
                      <w14:xfrm>
                        <a:off x="0" y="0"/>
                        <a:ext cx="970350" cy="344105"/>
                      </w14:xfrm>
                    </w14:contentPart>
                  </a:graphicData>
                </a:graphic>
              </wp:anchor>
            </w:drawing>
          </mc:Choice>
          <mc:Fallback>
            <w:pict>
              <v:shape w14:anchorId="421579FA" id="Entrada de lápiz 199" o:spid="_x0000_s1026" type="#_x0000_t75" style="position:absolute;margin-left:-16.45pt;margin-top:-2.9pt;width:79.2pt;height:29.9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&#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">
                <v:imagedata r:id="rId52" o:title=""/>
              </v:shape>
            </w:pict>
          </mc:Fallback>
        </mc:AlternateContent>
      </w:r>
    </w:p>
    <w:p w14:paraId="3444470C" w14:textId="39D4F5A5"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859968" behindDoc="0" locked="0" layoutInCell="1" allowOverlap="1" wp14:anchorId="287DEAF8" wp14:editId="7FBA4A05">
                <wp:simplePos x="0" y="0"/>
                <wp:positionH relativeFrom="column">
                  <wp:posOffset>698500</wp:posOffset>
                </wp:positionH>
                <wp:positionV relativeFrom="paragraph">
                  <wp:posOffset>114300</wp:posOffset>
                </wp:positionV>
                <wp:extent cx="80645" cy="44450"/>
                <wp:effectExtent l="38100" t="38100" r="71755" b="69850"/>
                <wp:wrapNone/>
                <wp:docPr id="198" name="Entrada de lápiz 198"/>
                <wp:cNvGraphicFramePr/>
                <a:graphic xmlns:a="http://schemas.openxmlformats.org/drawingml/2006/main">
                  <a:graphicData uri="http://schemas.microsoft.com/office/word/2010/wordprocessingInk">
                    <w14:contentPart bwMode="auto" r:id="rId53">
                      <w14:nvContentPartPr>
                        <w14:cNvContentPartPr/>
                      </w14:nvContentPartPr>
                      <w14:xfrm>
                        <a:off x="0" y="0"/>
                        <a:ext cx="80645" cy="44450"/>
                      </w14:xfrm>
                    </w14:contentPart>
                  </a:graphicData>
                </a:graphic>
              </wp:anchor>
            </w:drawing>
          </mc:Choice>
          <mc:Fallback>
            <w:pict>
              <v:shape w14:anchorId="68B06DA5" id="Entrada de lápiz 198" o:spid="_x0000_s1026" type="#_x0000_t75" style="position:absolute;margin-left:53.6pt;margin-top:7.6pt;width:9.15pt;height:6.3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">
                <v:imagedata r:id="rId54" o:title=""/>
              </v:shape>
            </w:pict>
          </mc:Fallback>
        </mc:AlternateContent>
      </w:r>
      <w:r>
        <w:rPr>
          <w:rFonts w:ascii="Arial" w:hAnsi="Arial"/>
          <w:noProof/>
        </w:rPr>
        <mc:AlternateContent>
          <mc:Choice Requires="wpi">
            <w:drawing>
              <wp:anchor distT="0" distB="0" distL="114300" distR="114300" simplePos="0" relativeHeight="251849728" behindDoc="0" locked="0" layoutInCell="1" allowOverlap="1" wp14:anchorId="0E36A5F1" wp14:editId="36E9856B">
                <wp:simplePos x="0" y="0"/>
                <wp:positionH relativeFrom="column">
                  <wp:posOffset>949960</wp:posOffset>
                </wp:positionH>
                <wp:positionV relativeFrom="paragraph">
                  <wp:posOffset>-147955</wp:posOffset>
                </wp:positionV>
                <wp:extent cx="517525" cy="301355"/>
                <wp:effectExtent l="0" t="57150" r="53975" b="60960"/>
                <wp:wrapNone/>
                <wp:docPr id="188" name="Entrada de lápiz 188"/>
                <wp:cNvGraphicFramePr/>
                <a:graphic xmlns:a="http://schemas.openxmlformats.org/drawingml/2006/main">
                  <a:graphicData uri="http://schemas.microsoft.com/office/word/2010/wordprocessingInk">
                    <w14:contentPart bwMode="auto" r:id="rId55">
                      <w14:nvContentPartPr>
                        <w14:cNvContentPartPr/>
                      </w14:nvContentPartPr>
                      <w14:xfrm>
                        <a:off x="0" y="0"/>
                        <a:ext cx="517525" cy="301355"/>
                      </w14:xfrm>
                    </w14:contentPart>
                  </a:graphicData>
                </a:graphic>
              </wp:anchor>
            </w:drawing>
          </mc:Choice>
          <mc:Fallback>
            <w:pict>
              <v:shape w14:anchorId="31662D54" id="Entrada de lápiz 188" o:spid="_x0000_s1026" type="#_x0000_t75" style="position:absolute;margin-left:73.4pt;margin-top:-13.05pt;width:43.55pt;height:26.6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&#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">
                <v:imagedata r:id="rId56" o:title=""/>
              </v:shape>
            </w:pict>
          </mc:Fallback>
        </mc:AlternateContent>
      </w:r>
    </w:p>
    <w:p w14:paraId="06598B7B" w14:textId="012CB2B2"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766784" behindDoc="0" locked="0" layoutInCell="1" allowOverlap="1" wp14:anchorId="7A7D30FA" wp14:editId="57A746C3">
                <wp:simplePos x="0" y="0"/>
                <wp:positionH relativeFrom="column">
                  <wp:posOffset>5224905</wp:posOffset>
                </wp:positionH>
                <wp:positionV relativeFrom="paragraph">
                  <wp:posOffset>87491</wp:posOffset>
                </wp:positionV>
                <wp:extent cx="298440" cy="41760"/>
                <wp:effectExtent l="57150" t="38100" r="64135" b="73025"/>
                <wp:wrapNone/>
                <wp:docPr id="107" name="Entrada de lápiz 107"/>
                <wp:cNvGraphicFramePr/>
                <a:graphic xmlns:a="http://schemas.openxmlformats.org/drawingml/2006/main">
                  <a:graphicData uri="http://schemas.microsoft.com/office/word/2010/wordprocessingInk">
                    <w14:contentPart bwMode="auto" r:id="rId57">
                      <w14:nvContentPartPr>
                        <w14:cNvContentPartPr/>
                      </w14:nvContentPartPr>
                      <w14:xfrm>
                        <a:off x="0" y="0"/>
                        <a:ext cx="298440" cy="41760"/>
                      </w14:xfrm>
                    </w14:contentPart>
                  </a:graphicData>
                </a:graphic>
              </wp:anchor>
            </w:drawing>
          </mc:Choice>
          <mc:Fallback>
            <w:pict>
              <v:shape w14:anchorId="203DC6B0" id="Entrada de lápiz 107" o:spid="_x0000_s1026" type="#_x0000_t75" style="position:absolute;margin-left:410pt;margin-top:5.5pt;width:26.35pt;height:6.1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">
                <v:imagedata r:id="rId58" o:title=""/>
              </v:shape>
            </w:pict>
          </mc:Fallback>
        </mc:AlternateContent>
      </w:r>
      <w:r>
        <w:rPr>
          <w:rFonts w:ascii="Arial" w:hAnsi="Arial"/>
          <w:noProof/>
        </w:rPr>
        <mc:AlternateContent>
          <mc:Choice Requires="wpi">
            <w:drawing>
              <wp:anchor distT="0" distB="0" distL="114300" distR="114300" simplePos="0" relativeHeight="251739136" behindDoc="0" locked="0" layoutInCell="1" allowOverlap="1" wp14:anchorId="411EE50E" wp14:editId="4C6F3438">
                <wp:simplePos x="0" y="0"/>
                <wp:positionH relativeFrom="column">
                  <wp:posOffset>4079240</wp:posOffset>
                </wp:positionH>
                <wp:positionV relativeFrom="paragraph">
                  <wp:posOffset>-46990</wp:posOffset>
                </wp:positionV>
                <wp:extent cx="295640" cy="99970"/>
                <wp:effectExtent l="38100" t="57150" r="66675" b="52705"/>
                <wp:wrapNone/>
                <wp:docPr id="80" name="Entrada de lápiz 80"/>
                <wp:cNvGraphicFramePr/>
                <a:graphic xmlns:a="http://schemas.openxmlformats.org/drawingml/2006/main">
                  <a:graphicData uri="http://schemas.microsoft.com/office/word/2010/wordprocessingInk">
                    <w14:contentPart bwMode="auto" r:id="rId59">
                      <w14:nvContentPartPr>
                        <w14:cNvContentPartPr/>
                      </w14:nvContentPartPr>
                      <w14:xfrm>
                        <a:off x="0" y="0"/>
                        <a:ext cx="295640" cy="99970"/>
                      </w14:xfrm>
                    </w14:contentPart>
                  </a:graphicData>
                </a:graphic>
              </wp:anchor>
            </w:drawing>
          </mc:Choice>
          <mc:Fallback>
            <w:pict>
              <v:shape w14:anchorId="2E012C58" id="Entrada de lápiz 80" o:spid="_x0000_s1026" type="#_x0000_t75" style="position:absolute;margin-left:319.8pt;margin-top:-5.1pt;width:26.15pt;height:10.7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">
                <v:imagedata r:id="rId60" o:title=""/>
              </v:shape>
            </w:pict>
          </mc:Fallback>
        </mc:AlternateContent>
      </w:r>
      <w:r>
        <w:rPr>
          <w:rFonts w:ascii="Arial" w:hAnsi="Arial"/>
          <w:noProof/>
        </w:rPr>
        <mc:AlternateContent>
          <mc:Choice Requires="wpi">
            <w:drawing>
              <wp:anchor distT="0" distB="0" distL="114300" distR="114300" simplePos="0" relativeHeight="251721728" behindDoc="0" locked="0" layoutInCell="1" allowOverlap="1" wp14:anchorId="517CF2CF" wp14:editId="6A61D72B">
                <wp:simplePos x="0" y="0"/>
                <wp:positionH relativeFrom="column">
                  <wp:posOffset>5073015</wp:posOffset>
                </wp:positionH>
                <wp:positionV relativeFrom="paragraph">
                  <wp:posOffset>-80645</wp:posOffset>
                </wp:positionV>
                <wp:extent cx="404750" cy="180975"/>
                <wp:effectExtent l="57150" t="57150" r="33655" b="66675"/>
                <wp:wrapNone/>
                <wp:docPr id="63" name="Entrada de lápiz 63"/>
                <wp:cNvGraphicFramePr/>
                <a:graphic xmlns:a="http://schemas.openxmlformats.org/drawingml/2006/main">
                  <a:graphicData uri="http://schemas.microsoft.com/office/word/2010/wordprocessingInk">
                    <w14:contentPart bwMode="auto" r:id="rId61">
                      <w14:nvContentPartPr>
                        <w14:cNvContentPartPr/>
                      </w14:nvContentPartPr>
                      <w14:xfrm>
                        <a:off x="0" y="0"/>
                        <a:ext cx="404750" cy="180975"/>
                      </w14:xfrm>
                    </w14:contentPart>
                  </a:graphicData>
                </a:graphic>
              </wp:anchor>
            </w:drawing>
          </mc:Choice>
          <mc:Fallback>
            <w:pict>
              <v:shape w14:anchorId="3690C945" id="Entrada de lápiz 63" o:spid="_x0000_s1026" type="#_x0000_t75" style="position:absolute;margin-left:398.05pt;margin-top:-7.75pt;width:34.7pt;height:17.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">
                <v:imagedata r:id="rId62" o:title=""/>
              </v:shape>
            </w:pict>
          </mc:Fallback>
        </mc:AlternateContent>
      </w:r>
      <w:r>
        <w:rPr>
          <w:rFonts w:ascii="Arial" w:hAnsi="Arial"/>
          <w:noProof/>
        </w:rPr>
        <mc:AlternateContent>
          <mc:Choice Requires="wpi">
            <w:drawing>
              <wp:anchor distT="0" distB="0" distL="114300" distR="114300" simplePos="0" relativeHeight="251712512" behindDoc="0" locked="0" layoutInCell="1" allowOverlap="1" wp14:anchorId="7B8A3EE5" wp14:editId="7DDA9AED">
                <wp:simplePos x="0" y="0"/>
                <wp:positionH relativeFrom="column">
                  <wp:posOffset>4427220</wp:posOffset>
                </wp:positionH>
                <wp:positionV relativeFrom="paragraph">
                  <wp:posOffset>-38735</wp:posOffset>
                </wp:positionV>
                <wp:extent cx="608795" cy="181480"/>
                <wp:effectExtent l="38100" t="57150" r="39370" b="66675"/>
                <wp:wrapNone/>
                <wp:docPr id="54" name="Entrada de lápiz 54"/>
                <wp:cNvGraphicFramePr/>
                <a:graphic xmlns:a="http://schemas.openxmlformats.org/drawingml/2006/main">
                  <a:graphicData uri="http://schemas.microsoft.com/office/word/2010/wordprocessingInk">
                    <w14:contentPart bwMode="auto" r:id="rId63">
                      <w14:nvContentPartPr>
                        <w14:cNvContentPartPr/>
                      </w14:nvContentPartPr>
                      <w14:xfrm>
                        <a:off x="0" y="0"/>
                        <a:ext cx="608795" cy="181480"/>
                      </w14:xfrm>
                    </w14:contentPart>
                  </a:graphicData>
                </a:graphic>
              </wp:anchor>
            </w:drawing>
          </mc:Choice>
          <mc:Fallback>
            <w:pict>
              <v:shape w14:anchorId="730F3E7E" id="Entrada de lápiz 54" o:spid="_x0000_s1026" type="#_x0000_t75" style="position:absolute;margin-left:347.2pt;margin-top:-4.45pt;width:50.8pt;height:17.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">
                <v:imagedata r:id="rId64" o:title=""/>
              </v:shape>
            </w:pict>
          </mc:Fallback>
        </mc:AlternateContent>
      </w:r>
    </w:p>
    <w:p w14:paraId="60923C9E" w14:textId="365D494F"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776000" behindDoc="0" locked="0" layoutInCell="1" allowOverlap="1" wp14:anchorId="33D23AA2" wp14:editId="2B75BF75">
                <wp:simplePos x="0" y="0"/>
                <wp:positionH relativeFrom="column">
                  <wp:posOffset>4651785</wp:posOffset>
                </wp:positionH>
                <wp:positionV relativeFrom="paragraph">
                  <wp:posOffset>7321</wp:posOffset>
                </wp:positionV>
                <wp:extent cx="291960" cy="58320"/>
                <wp:effectExtent l="38100" t="38100" r="51435" b="75565"/>
                <wp:wrapNone/>
                <wp:docPr id="116" name="Entrada de lápiz 116"/>
                <wp:cNvGraphicFramePr/>
                <a:graphic xmlns:a="http://schemas.openxmlformats.org/drawingml/2006/main">
                  <a:graphicData uri="http://schemas.microsoft.com/office/word/2010/wordprocessingInk">
                    <w14:contentPart bwMode="auto" r:id="rId65">
                      <w14:nvContentPartPr>
                        <w14:cNvContentPartPr/>
                      </w14:nvContentPartPr>
                      <w14:xfrm>
                        <a:off x="0" y="0"/>
                        <a:ext cx="291960" cy="58320"/>
                      </w14:xfrm>
                    </w14:contentPart>
                  </a:graphicData>
                </a:graphic>
              </wp:anchor>
            </w:drawing>
          </mc:Choice>
          <mc:Fallback>
            <w:pict>
              <v:shape w14:anchorId="3E5E6B15" id="Entrada de lápiz 116" o:spid="_x0000_s1026" type="#_x0000_t75" style="position:absolute;margin-left:364.9pt;margin-top:-.8pt;width:25.85pt;height:7.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">
                <v:imagedata r:id="rId66" o:title=""/>
              </v:shape>
            </w:pict>
          </mc:Fallback>
        </mc:AlternateContent>
      </w:r>
    </w:p>
    <w:p w14:paraId="736D7B34" w14:textId="7E33B103" w:rsidR="007F3F93" w:rsidRDefault="007F3F93" w:rsidP="00635815">
      <w:pPr>
        <w:rPr>
          <w:rFonts w:ascii="Arial" w:hAnsi="Arial"/>
        </w:rPr>
      </w:pPr>
    </w:p>
    <w:p w14:paraId="201AA924" w14:textId="2FA5474D" w:rsidR="007F3F93" w:rsidRDefault="007F3F93" w:rsidP="00635815">
      <w:pPr>
        <w:rPr>
          <w:rFonts w:ascii="Arial" w:hAnsi="Arial"/>
        </w:rPr>
      </w:pPr>
    </w:p>
    <w:p w14:paraId="56DE2450" w14:textId="6B402F5B"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911168" behindDoc="0" locked="0" layoutInCell="1" allowOverlap="1" wp14:anchorId="3DDF55C2" wp14:editId="21F4A6E0">
                <wp:simplePos x="0" y="0"/>
                <wp:positionH relativeFrom="column">
                  <wp:posOffset>2268855</wp:posOffset>
                </wp:positionH>
                <wp:positionV relativeFrom="paragraph">
                  <wp:posOffset>-94615</wp:posOffset>
                </wp:positionV>
                <wp:extent cx="1898335" cy="356235"/>
                <wp:effectExtent l="57150" t="38100" r="64135" b="62865"/>
                <wp:wrapNone/>
                <wp:docPr id="248" name="Entrada de lápiz 248"/>
                <wp:cNvGraphicFramePr/>
                <a:graphic xmlns:a="http://schemas.openxmlformats.org/drawingml/2006/main">
                  <a:graphicData uri="http://schemas.microsoft.com/office/word/2010/wordprocessingInk">
                    <w14:contentPart bwMode="auto" r:id="rId67">
                      <w14:nvContentPartPr>
                        <w14:cNvContentPartPr/>
                      </w14:nvContentPartPr>
                      <w14:xfrm>
                        <a:off x="0" y="0"/>
                        <a:ext cx="1898335" cy="356235"/>
                      </w14:xfrm>
                    </w14:contentPart>
                  </a:graphicData>
                </a:graphic>
              </wp:anchor>
            </w:drawing>
          </mc:Choice>
          <mc:Fallback>
            <w:pict>
              <v:shape w14:anchorId="2A4B3167" id="Entrada de lápiz 248" o:spid="_x0000_s1026" type="#_x0000_t75" style="position:absolute;margin-left:177.25pt;margin-top:-8.85pt;width:152.35pt;height:30.85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">
                <v:imagedata r:id="rId68" o:title=""/>
              </v:shape>
            </w:pict>
          </mc:Fallback>
        </mc:AlternateContent>
      </w:r>
      <w:r>
        <w:rPr>
          <w:rFonts w:ascii="Arial" w:hAnsi="Arial"/>
          <w:noProof/>
        </w:rPr>
        <mc:AlternateContent>
          <mc:Choice Requires="wpi">
            <w:drawing>
              <wp:anchor distT="0" distB="0" distL="114300" distR="114300" simplePos="0" relativeHeight="251889664" behindDoc="0" locked="0" layoutInCell="1" allowOverlap="1" wp14:anchorId="65C80589" wp14:editId="126E4284">
                <wp:simplePos x="0" y="0"/>
                <wp:positionH relativeFrom="column">
                  <wp:posOffset>1101090</wp:posOffset>
                </wp:positionH>
                <wp:positionV relativeFrom="paragraph">
                  <wp:posOffset>-62865</wp:posOffset>
                </wp:positionV>
                <wp:extent cx="1118085" cy="353520"/>
                <wp:effectExtent l="38100" t="38100" r="63500" b="66040"/>
                <wp:wrapNone/>
                <wp:docPr id="227" name="Entrada de lápiz 227"/>
                <wp:cNvGraphicFramePr/>
                <a:graphic xmlns:a="http://schemas.openxmlformats.org/drawingml/2006/main">
                  <a:graphicData uri="http://schemas.microsoft.com/office/word/2010/wordprocessingInk">
                    <w14:contentPart bwMode="auto" r:id="rId69">
                      <w14:nvContentPartPr>
                        <w14:cNvContentPartPr/>
                      </w14:nvContentPartPr>
                      <w14:xfrm>
                        <a:off x="0" y="0"/>
                        <a:ext cx="1118085" cy="353520"/>
                      </w14:xfrm>
                    </w14:contentPart>
                  </a:graphicData>
                </a:graphic>
              </wp:anchor>
            </w:drawing>
          </mc:Choice>
          <mc:Fallback>
            <w:pict>
              <v:shape w14:anchorId="27F9D3F0" id="Entrada de lápiz 227" o:spid="_x0000_s1026" type="#_x0000_t75" style="position:absolute;margin-left:85.3pt;margin-top:-6.35pt;width:90.9pt;height:30.7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">
                <v:imagedata r:id="rId70" o:title=""/>
              </v:shape>
            </w:pict>
          </mc:Fallback>
        </mc:AlternateContent>
      </w:r>
    </w:p>
    <w:p w14:paraId="366455A8" w14:textId="25EC2E82"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921408" behindDoc="0" locked="0" layoutInCell="1" allowOverlap="1" wp14:anchorId="70C1018C" wp14:editId="007DC09C">
                <wp:simplePos x="0" y="0"/>
                <wp:positionH relativeFrom="column">
                  <wp:posOffset>2504025</wp:posOffset>
                </wp:positionH>
                <wp:positionV relativeFrom="paragraph">
                  <wp:posOffset>56411</wp:posOffset>
                </wp:positionV>
                <wp:extent cx="1725120" cy="184680"/>
                <wp:effectExtent l="38100" t="57150" r="66040" b="63500"/>
                <wp:wrapNone/>
                <wp:docPr id="258" name="Entrada de lápiz 258"/>
                <wp:cNvGraphicFramePr/>
                <a:graphic xmlns:a="http://schemas.openxmlformats.org/drawingml/2006/main">
                  <a:graphicData uri="http://schemas.microsoft.com/office/word/2010/wordprocessingInk">
                    <w14:contentPart bwMode="auto" r:id="rId71">
                      <w14:nvContentPartPr>
                        <w14:cNvContentPartPr/>
                      </w14:nvContentPartPr>
                      <w14:xfrm>
                        <a:off x="0" y="0"/>
                        <a:ext cx="1725120" cy="184680"/>
                      </w14:xfrm>
                    </w14:contentPart>
                  </a:graphicData>
                </a:graphic>
              </wp:anchor>
            </w:drawing>
          </mc:Choice>
          <mc:Fallback>
            <w:pict>
              <v:shape w14:anchorId="0996C33D" id="Entrada de lápiz 258" o:spid="_x0000_s1026" type="#_x0000_t75" style="position:absolute;margin-left:195.75pt;margin-top:3.05pt;width:138.7pt;height:17.4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">
                <v:imagedata r:id="rId72" o:title=""/>
              </v:shape>
            </w:pict>
          </mc:Fallback>
        </mc:AlternateContent>
      </w:r>
      <w:r>
        <w:rPr>
          <w:rFonts w:ascii="Arial" w:hAnsi="Arial"/>
          <w:noProof/>
        </w:rPr>
        <mc:AlternateContent>
          <mc:Choice Requires="wpi">
            <w:drawing>
              <wp:anchor distT="0" distB="0" distL="114300" distR="114300" simplePos="0" relativeHeight="251873280" behindDoc="0" locked="0" layoutInCell="1" allowOverlap="1" wp14:anchorId="61009AF0" wp14:editId="559E2F96">
                <wp:simplePos x="0" y="0"/>
                <wp:positionH relativeFrom="column">
                  <wp:posOffset>-171450</wp:posOffset>
                </wp:positionH>
                <wp:positionV relativeFrom="paragraph">
                  <wp:posOffset>-148590</wp:posOffset>
                </wp:positionV>
                <wp:extent cx="1190695" cy="381635"/>
                <wp:effectExtent l="38100" t="57150" r="66675" b="75565"/>
                <wp:wrapNone/>
                <wp:docPr id="211" name="Entrada de lápiz 211"/>
                <wp:cNvGraphicFramePr/>
                <a:graphic xmlns:a="http://schemas.openxmlformats.org/drawingml/2006/main">
                  <a:graphicData uri="http://schemas.microsoft.com/office/word/2010/wordprocessingInk">
                    <w14:contentPart bwMode="auto" r:id="rId73">
                      <w14:nvContentPartPr>
                        <w14:cNvContentPartPr/>
                      </w14:nvContentPartPr>
                      <w14:xfrm>
                        <a:off x="0" y="0"/>
                        <a:ext cx="1190695" cy="381635"/>
                      </w14:xfrm>
                    </w14:contentPart>
                  </a:graphicData>
                </a:graphic>
              </wp:anchor>
            </w:drawing>
          </mc:Choice>
          <mc:Fallback>
            <w:pict>
              <v:shape w14:anchorId="73C3388A" id="Entrada de lápiz 211" o:spid="_x0000_s1026" type="#_x0000_t75" style="position:absolute;margin-left:-14.9pt;margin-top:-13.1pt;width:96.55pt;height:32.85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">
                <v:imagedata r:id="rId74" o:title=""/>
              </v:shape>
            </w:pict>
          </mc:Fallback>
        </mc:AlternateContent>
      </w:r>
    </w:p>
    <w:p w14:paraId="4E2DF5E9" w14:textId="4159BB69" w:rsidR="007F3F93" w:rsidRDefault="007F3F93" w:rsidP="00635815">
      <w:pPr>
        <w:rPr>
          <w:rFonts w:ascii="Arial" w:hAnsi="Arial"/>
        </w:rPr>
      </w:pPr>
    </w:p>
    <w:p w14:paraId="2C6884A7" w14:textId="2C5766D1" w:rsidR="007F3F93" w:rsidRDefault="00525AFC" w:rsidP="00635815">
      <w:pPr>
        <w:rPr>
          <w:rFonts w:ascii="Arial" w:hAnsi="Arial"/>
        </w:rPr>
      </w:pPr>
      <w:r>
        <w:rPr>
          <w:rFonts w:ascii="Arial" w:hAnsi="Arial"/>
          <w:noProof/>
        </w:rPr>
        <mc:AlternateContent>
          <mc:Choice Requires="wpi">
            <w:drawing>
              <wp:anchor distT="0" distB="0" distL="114300" distR="114300" simplePos="0" relativeHeight="252057600" behindDoc="0" locked="0" layoutInCell="1" allowOverlap="1" wp14:anchorId="29D21D6A" wp14:editId="75A1C639">
                <wp:simplePos x="0" y="0"/>
                <wp:positionH relativeFrom="column">
                  <wp:posOffset>5293305</wp:posOffset>
                </wp:positionH>
                <wp:positionV relativeFrom="paragraph">
                  <wp:posOffset>16523</wp:posOffset>
                </wp:positionV>
                <wp:extent cx="109800" cy="217080"/>
                <wp:effectExtent l="38100" t="38100" r="43180" b="50165"/>
                <wp:wrapNone/>
                <wp:docPr id="391" name="Entrada de lápiz 391"/>
                <wp:cNvGraphicFramePr/>
                <a:graphic xmlns:a="http://schemas.openxmlformats.org/drawingml/2006/main">
                  <a:graphicData uri="http://schemas.microsoft.com/office/word/2010/wordprocessingInk">
                    <w14:contentPart bwMode="auto" r:id="rId75">
                      <w14:nvContentPartPr>
                        <w14:cNvContentPartPr/>
                      </w14:nvContentPartPr>
                      <w14:xfrm>
                        <a:off x="0" y="0"/>
                        <a:ext cx="109800" cy="217080"/>
                      </w14:xfrm>
                    </w14:contentPart>
                  </a:graphicData>
                </a:graphic>
              </wp:anchor>
            </w:drawing>
          </mc:Choice>
          <mc:Fallback>
            <w:pict>
              <v:shape w14:anchorId="6879FA2F" id="Entrada de lápiz 391" o:spid="_x0000_s1026" type="#_x0000_t75" style="position:absolute;margin-left:416.1pt;margin-top:.6pt;width:10.1pt;height:18.5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">
                <v:imagedata r:id="rId76" o:title=""/>
              </v:shape>
            </w:pict>
          </mc:Fallback>
        </mc:AlternateContent>
      </w:r>
      <w:r>
        <w:rPr>
          <w:rFonts w:ascii="Arial" w:hAnsi="Arial"/>
          <w:noProof/>
        </w:rPr>
        <mc:AlternateContent>
          <mc:Choice Requires="wpi">
            <w:drawing>
              <wp:anchor distT="0" distB="0" distL="114300" distR="114300" simplePos="0" relativeHeight="252037120" behindDoc="0" locked="0" layoutInCell="1" allowOverlap="1" wp14:anchorId="47D8ED78" wp14:editId="78F94D2C">
                <wp:simplePos x="0" y="0"/>
                <wp:positionH relativeFrom="column">
                  <wp:posOffset>-114300</wp:posOffset>
                </wp:positionH>
                <wp:positionV relativeFrom="paragraph">
                  <wp:posOffset>-24765</wp:posOffset>
                </wp:positionV>
                <wp:extent cx="913190" cy="131445"/>
                <wp:effectExtent l="38100" t="38100" r="58420" b="59055"/>
                <wp:wrapNone/>
                <wp:docPr id="371" name="Entrada de lápiz 371"/>
                <wp:cNvGraphicFramePr/>
                <a:graphic xmlns:a="http://schemas.openxmlformats.org/drawingml/2006/main">
                  <a:graphicData uri="http://schemas.microsoft.com/office/word/2010/wordprocessingInk">
                    <w14:contentPart bwMode="auto" r:id="rId77">
                      <w14:nvContentPartPr>
                        <w14:cNvContentPartPr/>
                      </w14:nvContentPartPr>
                      <w14:xfrm>
                        <a:off x="0" y="0"/>
                        <a:ext cx="913190" cy="131445"/>
                      </w14:xfrm>
                    </w14:contentPart>
                  </a:graphicData>
                </a:graphic>
              </wp:anchor>
            </w:drawing>
          </mc:Choice>
          <mc:Fallback>
            <w:pict>
              <v:shape w14:anchorId="4FCC4A5C" id="Entrada de lápiz 371" o:spid="_x0000_s1026" type="#_x0000_t75" style="position:absolute;margin-left:-10.4pt;margin-top:-3.35pt;width:74.7pt;height:13.1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">
                <v:imagedata r:id="rId78" o:title=""/>
              </v:shape>
            </w:pict>
          </mc:Fallback>
        </mc:AlternateContent>
      </w:r>
    </w:p>
    <w:p w14:paraId="1919A2C0" w14:textId="6981E4A0" w:rsidR="007F3F93" w:rsidRDefault="00525AFC" w:rsidP="00635815">
      <w:pPr>
        <w:rPr>
          <w:rFonts w:ascii="Arial" w:hAnsi="Arial"/>
        </w:rPr>
      </w:pPr>
      <w:r>
        <w:rPr>
          <w:rFonts w:ascii="Arial" w:hAnsi="Arial"/>
          <w:noProof/>
        </w:rPr>
        <mc:AlternateContent>
          <mc:Choice Requires="wpi">
            <w:drawing>
              <wp:anchor distT="0" distB="0" distL="114300" distR="114300" simplePos="0" relativeHeight="252133376" behindDoc="0" locked="0" layoutInCell="1" allowOverlap="1" wp14:anchorId="372CC676" wp14:editId="4F743788">
                <wp:simplePos x="0" y="0"/>
                <wp:positionH relativeFrom="column">
                  <wp:posOffset>3392865</wp:posOffset>
                </wp:positionH>
                <wp:positionV relativeFrom="paragraph">
                  <wp:posOffset>61880</wp:posOffset>
                </wp:positionV>
                <wp:extent cx="483480" cy="119160"/>
                <wp:effectExtent l="95250" t="114300" r="69215" b="147955"/>
                <wp:wrapNone/>
                <wp:docPr id="465" name="Entrada de lápiz 465"/>
                <wp:cNvGraphicFramePr/>
                <a:graphic xmlns:a="http://schemas.openxmlformats.org/drawingml/2006/main">
                  <a:graphicData uri="http://schemas.microsoft.com/office/word/2010/wordprocessingInk">
                    <w14:contentPart bwMode="auto" r:id="rId79">
                      <w14:nvContentPartPr>
                        <w14:cNvContentPartPr/>
                      </w14:nvContentPartPr>
                      <w14:xfrm>
                        <a:off x="0" y="0"/>
                        <a:ext cx="483480" cy="119160"/>
                      </w14:xfrm>
                    </w14:contentPart>
                  </a:graphicData>
                </a:graphic>
              </wp:anchor>
            </w:drawing>
          </mc:Choice>
          <mc:Fallback>
            <w:pict>
              <v:shape w14:anchorId="27CC94CA" id="Entrada de lápiz 465" o:spid="_x0000_s1026" type="#_x0000_t75" style="position:absolute;margin-left:262.95pt;margin-top:-3.65pt;width:46.55pt;height:26.4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">
                <v:imagedata r:id="rId80" o:title=""/>
              </v:shape>
            </w:pict>
          </mc:Fallback>
        </mc:AlternateContent>
      </w:r>
      <w:r>
        <w:rPr>
          <w:rFonts w:ascii="Arial" w:hAnsi="Arial"/>
          <w:noProof/>
        </w:rPr>
        <mc:AlternateContent>
          <mc:Choice Requires="wpi">
            <w:drawing>
              <wp:anchor distT="0" distB="0" distL="114300" distR="114300" simplePos="0" relativeHeight="252073984" behindDoc="0" locked="0" layoutInCell="1" allowOverlap="1" wp14:anchorId="59F4318E" wp14:editId="063A4B79">
                <wp:simplePos x="0" y="0"/>
                <wp:positionH relativeFrom="column">
                  <wp:posOffset>5496560</wp:posOffset>
                </wp:positionH>
                <wp:positionV relativeFrom="paragraph">
                  <wp:posOffset>-135890</wp:posOffset>
                </wp:positionV>
                <wp:extent cx="626625" cy="297525"/>
                <wp:effectExtent l="38100" t="57150" r="21590" b="64770"/>
                <wp:wrapNone/>
                <wp:docPr id="407" name="Entrada de lápiz 407"/>
                <wp:cNvGraphicFramePr/>
                <a:graphic xmlns:a="http://schemas.openxmlformats.org/drawingml/2006/main">
                  <a:graphicData uri="http://schemas.microsoft.com/office/word/2010/wordprocessingInk">
                    <w14:contentPart bwMode="auto" r:id="rId81">
                      <w14:nvContentPartPr>
                        <w14:cNvContentPartPr/>
                      </w14:nvContentPartPr>
                      <w14:xfrm>
                        <a:off x="0" y="0"/>
                        <a:ext cx="626625" cy="297525"/>
                      </w14:xfrm>
                    </w14:contentPart>
                  </a:graphicData>
                </a:graphic>
              </wp:anchor>
            </w:drawing>
          </mc:Choice>
          <mc:Fallback>
            <w:pict>
              <v:shape w14:anchorId="4A9414DC" id="Entrada de lápiz 407" o:spid="_x0000_s1026" type="#_x0000_t75" style="position:absolute;margin-left:431.4pt;margin-top:-12.1pt;width:52.2pt;height:26.3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">
                <v:imagedata r:id="rId82" o:title=""/>
              </v:shape>
            </w:pict>
          </mc:Fallback>
        </mc:AlternateContent>
      </w:r>
      <w:r>
        <w:rPr>
          <w:rFonts w:ascii="Arial" w:hAnsi="Arial"/>
          <w:noProof/>
        </w:rPr>
        <mc:AlternateContent>
          <mc:Choice Requires="wpi">
            <w:drawing>
              <wp:anchor distT="0" distB="0" distL="114300" distR="114300" simplePos="0" relativeHeight="252056576" behindDoc="0" locked="0" layoutInCell="1" allowOverlap="1" wp14:anchorId="507CDEA6" wp14:editId="27649FDF">
                <wp:simplePos x="0" y="0"/>
                <wp:positionH relativeFrom="column">
                  <wp:posOffset>4493260</wp:posOffset>
                </wp:positionH>
                <wp:positionV relativeFrom="paragraph">
                  <wp:posOffset>-146050</wp:posOffset>
                </wp:positionV>
                <wp:extent cx="719070" cy="356870"/>
                <wp:effectExtent l="57150" t="38100" r="62230" b="62230"/>
                <wp:wrapNone/>
                <wp:docPr id="390" name="Entrada de lápiz 390"/>
                <wp:cNvGraphicFramePr/>
                <a:graphic xmlns:a="http://schemas.openxmlformats.org/drawingml/2006/main">
                  <a:graphicData uri="http://schemas.microsoft.com/office/word/2010/wordprocessingInk">
                    <w14:contentPart bwMode="auto" r:id="rId83">
                      <w14:nvContentPartPr>
                        <w14:cNvContentPartPr/>
                      </w14:nvContentPartPr>
                      <w14:xfrm>
                        <a:off x="0" y="0"/>
                        <a:ext cx="719070" cy="356870"/>
                      </w14:xfrm>
                    </w14:contentPart>
                  </a:graphicData>
                </a:graphic>
              </wp:anchor>
            </w:drawing>
          </mc:Choice>
          <mc:Fallback>
            <w:pict>
              <v:shape w14:anchorId="290E1073" id="Entrada de lápiz 390" o:spid="_x0000_s1026" type="#_x0000_t75" style="position:absolute;margin-left:352.4pt;margin-top:-12.9pt;width:59.45pt;height:30.9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">
                <v:imagedata r:id="rId84" o:title=""/>
              </v:shape>
            </w:pict>
          </mc:Fallback>
        </mc:AlternateContent>
      </w:r>
      <w:r>
        <w:rPr>
          <w:rFonts w:ascii="Arial" w:hAnsi="Arial"/>
          <w:noProof/>
        </w:rPr>
        <mc:AlternateContent>
          <mc:Choice Requires="wpi">
            <w:drawing>
              <wp:anchor distT="0" distB="0" distL="114300" distR="114300" simplePos="0" relativeHeight="252034048" behindDoc="0" locked="0" layoutInCell="1" allowOverlap="1" wp14:anchorId="15A01551" wp14:editId="765DA629">
                <wp:simplePos x="0" y="0"/>
                <wp:positionH relativeFrom="column">
                  <wp:posOffset>4106545</wp:posOffset>
                </wp:positionH>
                <wp:positionV relativeFrom="paragraph">
                  <wp:posOffset>87630</wp:posOffset>
                </wp:positionV>
                <wp:extent cx="205165" cy="78105"/>
                <wp:effectExtent l="38100" t="57150" r="23495" b="74295"/>
                <wp:wrapNone/>
                <wp:docPr id="368" name="Entrada de lápiz 368"/>
                <wp:cNvGraphicFramePr/>
                <a:graphic xmlns:a="http://schemas.openxmlformats.org/drawingml/2006/main">
                  <a:graphicData uri="http://schemas.microsoft.com/office/word/2010/wordprocessingInk">
                    <w14:contentPart bwMode="auto" r:id="rId85">
                      <w14:nvContentPartPr>
                        <w14:cNvContentPartPr/>
                      </w14:nvContentPartPr>
                      <w14:xfrm>
                        <a:off x="0" y="0"/>
                        <a:ext cx="205165" cy="78105"/>
                      </w14:xfrm>
                    </w14:contentPart>
                  </a:graphicData>
                </a:graphic>
              </wp:anchor>
            </w:drawing>
          </mc:Choice>
          <mc:Fallback>
            <w:pict>
              <v:shape w14:anchorId="4979E2FC" id="Entrada de lápiz 368" o:spid="_x0000_s1026" type="#_x0000_t75" style="position:absolute;margin-left:321.95pt;margin-top:5.5pt;width:18.95pt;height:8.9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">
                <v:imagedata r:id="rId86" o:title=""/>
              </v:shape>
            </w:pict>
          </mc:Fallback>
        </mc:AlternateContent>
      </w:r>
      <w:r>
        <w:rPr>
          <w:rFonts w:ascii="Arial" w:hAnsi="Arial"/>
          <w:noProof/>
        </w:rPr>
        <mc:AlternateContent>
          <mc:Choice Requires="wpi">
            <w:drawing>
              <wp:anchor distT="0" distB="0" distL="114300" distR="114300" simplePos="0" relativeHeight="252029952" behindDoc="0" locked="0" layoutInCell="1" allowOverlap="1" wp14:anchorId="6C2B3045" wp14:editId="3597D6F7">
                <wp:simplePos x="0" y="0"/>
                <wp:positionH relativeFrom="column">
                  <wp:posOffset>3385185</wp:posOffset>
                </wp:positionH>
                <wp:positionV relativeFrom="paragraph">
                  <wp:posOffset>-26670</wp:posOffset>
                </wp:positionV>
                <wp:extent cx="489070" cy="217805"/>
                <wp:effectExtent l="57150" t="57150" r="44450" b="67945"/>
                <wp:wrapNone/>
                <wp:docPr id="364" name="Entrada de lápiz 364"/>
                <wp:cNvGraphicFramePr/>
                <a:graphic xmlns:a="http://schemas.openxmlformats.org/drawingml/2006/main">
                  <a:graphicData uri="http://schemas.microsoft.com/office/word/2010/wordprocessingInk">
                    <w14:contentPart bwMode="auto" r:id="rId87">
                      <w14:nvContentPartPr>
                        <w14:cNvContentPartPr/>
                      </w14:nvContentPartPr>
                      <w14:xfrm>
                        <a:off x="0" y="0"/>
                        <a:ext cx="489070" cy="217805"/>
                      </w14:xfrm>
                    </w14:contentPart>
                  </a:graphicData>
                </a:graphic>
              </wp:anchor>
            </w:drawing>
          </mc:Choice>
          <mc:Fallback>
            <w:pict>
              <v:shape w14:anchorId="27CB7C06" id="Entrada de lápiz 364" o:spid="_x0000_s1026" type="#_x0000_t75" style="position:absolute;margin-left:265.15pt;margin-top:-3.5pt;width:41.3pt;height:19.9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">
                <v:imagedata r:id="rId88" o:title=""/>
              </v:shape>
            </w:pict>
          </mc:Fallback>
        </mc:AlternateContent>
      </w:r>
      <w:r w:rsidR="007F3F93">
        <w:rPr>
          <w:rFonts w:ascii="Arial" w:hAnsi="Arial"/>
          <w:noProof/>
        </w:rPr>
        <mc:AlternateContent>
          <mc:Choice Requires="wpi">
            <w:drawing>
              <wp:anchor distT="0" distB="0" distL="114300" distR="114300" simplePos="0" relativeHeight="251931648" behindDoc="0" locked="0" layoutInCell="1" allowOverlap="1" wp14:anchorId="2B775062" wp14:editId="43BED160">
                <wp:simplePos x="0" y="0"/>
                <wp:positionH relativeFrom="column">
                  <wp:posOffset>3517265</wp:posOffset>
                </wp:positionH>
                <wp:positionV relativeFrom="paragraph">
                  <wp:posOffset>143570</wp:posOffset>
                </wp:positionV>
                <wp:extent cx="6120" cy="1440"/>
                <wp:effectExtent l="38100" t="38100" r="70485" b="74930"/>
                <wp:wrapNone/>
                <wp:docPr id="268" name="Entrada de lápiz 268"/>
                <wp:cNvGraphicFramePr/>
                <a:graphic xmlns:a="http://schemas.openxmlformats.org/drawingml/2006/main">
                  <a:graphicData uri="http://schemas.microsoft.com/office/word/2010/wordprocessingInk">
                    <w14:contentPart bwMode="auto" r:id="rId89">
                      <w14:nvContentPartPr>
                        <w14:cNvContentPartPr/>
                      </w14:nvContentPartPr>
                      <w14:xfrm>
                        <a:off x="0" y="0"/>
                        <a:ext cx="6120" cy="1440"/>
                      </w14:xfrm>
                    </w14:contentPart>
                  </a:graphicData>
                </a:graphic>
                <wp14:sizeRelH relativeFrom="margin">
                  <wp14:pctWidth>0</wp14:pctWidth>
                </wp14:sizeRelH>
                <wp14:sizeRelV relativeFrom="margin">
                  <wp14:pctHeight>0</wp14:pctHeight>
                </wp14:sizeRelV>
              </wp:anchor>
            </w:drawing>
          </mc:Choice>
          <mc:Fallback>
            <w:pict>
              <v:shape w14:anchorId="25C53093" id="Entrada de lápiz 268" o:spid="_x0000_s1026" type="#_x0000_t75" style="position:absolute;margin-left:275.55pt;margin-top:9.9pt;width:3.35pt;height:2.9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">
                <v:imagedata r:id="rId90" o:title=""/>
              </v:shape>
            </w:pict>
          </mc:Fallback>
        </mc:AlternateContent>
      </w:r>
      <w:r w:rsidR="007F3F93">
        <w:rPr>
          <w:rFonts w:ascii="Arial" w:hAnsi="Arial"/>
          <w:noProof/>
        </w:rPr>
        <mc:AlternateContent>
          <mc:Choice Requires="wpi">
            <w:drawing>
              <wp:anchor distT="0" distB="0" distL="114300" distR="114300" simplePos="0" relativeHeight="251928576" behindDoc="0" locked="0" layoutInCell="1" allowOverlap="1" wp14:anchorId="4DE37EA3" wp14:editId="6925B998">
                <wp:simplePos x="0" y="0"/>
                <wp:positionH relativeFrom="column">
                  <wp:posOffset>2556510</wp:posOffset>
                </wp:positionH>
                <wp:positionV relativeFrom="paragraph">
                  <wp:posOffset>-41275</wp:posOffset>
                </wp:positionV>
                <wp:extent cx="661405" cy="235330"/>
                <wp:effectExtent l="38100" t="38100" r="0" b="69850"/>
                <wp:wrapNone/>
                <wp:docPr id="265" name="Entrada de lápiz 265"/>
                <wp:cNvGraphicFramePr/>
                <a:graphic xmlns:a="http://schemas.openxmlformats.org/drawingml/2006/main">
                  <a:graphicData uri="http://schemas.microsoft.com/office/word/2010/wordprocessingInk">
                    <w14:contentPart bwMode="auto" r:id="rId91">
                      <w14:nvContentPartPr>
                        <w14:cNvContentPartPr/>
                      </w14:nvContentPartPr>
                      <w14:xfrm>
                        <a:off x="0" y="0"/>
                        <a:ext cx="661405" cy="235330"/>
                      </w14:xfrm>
                    </w14:contentPart>
                  </a:graphicData>
                </a:graphic>
              </wp:anchor>
            </w:drawing>
          </mc:Choice>
          <mc:Fallback>
            <w:pict>
              <v:shape w14:anchorId="1FBA0565" id="Entrada de lápiz 265" o:spid="_x0000_s1026" type="#_x0000_t75" style="position:absolute;margin-left:199.9pt;margin-top:-4.65pt;width:54.95pt;height:21.4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">
                <v:imagedata r:id="rId92" o:title=""/>
              </v:shape>
            </w:pict>
          </mc:Fallback>
        </mc:AlternateContent>
      </w:r>
    </w:p>
    <w:p w14:paraId="1FC2B629" w14:textId="2A580CE4" w:rsidR="007F3F93" w:rsidRDefault="00525AFC" w:rsidP="00635815">
      <w:pPr>
        <w:rPr>
          <w:rFonts w:ascii="Arial" w:hAnsi="Arial"/>
        </w:rPr>
      </w:pPr>
      <w:r>
        <w:rPr>
          <w:rFonts w:ascii="Arial" w:hAnsi="Arial"/>
          <w:noProof/>
        </w:rPr>
        <mc:AlternateContent>
          <mc:Choice Requires="wpi">
            <w:drawing>
              <wp:anchor distT="0" distB="0" distL="114300" distR="114300" simplePos="0" relativeHeight="252058624" behindDoc="0" locked="0" layoutInCell="1" allowOverlap="1" wp14:anchorId="0EF35E59" wp14:editId="6650F2DD">
                <wp:simplePos x="0" y="0"/>
                <wp:positionH relativeFrom="column">
                  <wp:posOffset>5395905</wp:posOffset>
                </wp:positionH>
                <wp:positionV relativeFrom="paragraph">
                  <wp:posOffset>42303</wp:posOffset>
                </wp:positionV>
                <wp:extent cx="3600" cy="2520"/>
                <wp:effectExtent l="57150" t="38100" r="53975" b="55245"/>
                <wp:wrapNone/>
                <wp:docPr id="392" name="Entrada de lápiz 392"/>
                <wp:cNvGraphicFramePr/>
                <a:graphic xmlns:a="http://schemas.openxmlformats.org/drawingml/2006/main">
                  <a:graphicData uri="http://schemas.microsoft.com/office/word/2010/wordprocessingInk">
                    <w14:contentPart bwMode="auto" r:id="rId93">
                      <w14:nvContentPartPr>
                        <w14:cNvContentPartPr/>
                      </w14:nvContentPartPr>
                      <w14:xfrm>
                        <a:off x="0" y="0"/>
                        <a:ext cx="3600" cy="2520"/>
                      </w14:xfrm>
                    </w14:contentPart>
                  </a:graphicData>
                </a:graphic>
              </wp:anchor>
            </w:drawing>
          </mc:Choice>
          <mc:Fallback>
            <w:pict>
              <v:shape w14:anchorId="113BB185" id="Entrada de lápiz 392" o:spid="_x0000_s1026" type="#_x0000_t75" style="position:absolute;margin-left:424.15pt;margin-top:2.65pt;width:1.7pt;height:1.65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">
                <v:imagedata r:id="rId94" o:title=""/>
              </v:shape>
            </w:pict>
          </mc:Fallback>
        </mc:AlternateContent>
      </w:r>
    </w:p>
    <w:p w14:paraId="4AD570A9" w14:textId="41B977DD" w:rsidR="007F3F93" w:rsidRDefault="007F3F93" w:rsidP="00635815">
      <w:pPr>
        <w:rPr>
          <w:rFonts w:ascii="Arial" w:hAnsi="Arial"/>
        </w:rPr>
      </w:pPr>
    </w:p>
    <w:p w14:paraId="37824542" w14:textId="46565CC5" w:rsidR="007F3F93" w:rsidRDefault="007F3F93" w:rsidP="00635815">
      <w:pPr>
        <w:rPr>
          <w:rFonts w:ascii="Arial" w:hAnsi="Arial"/>
        </w:rPr>
      </w:pPr>
    </w:p>
    <w:p w14:paraId="0CC4DB7C" w14:textId="1A7F4D64"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970560" behindDoc="0" locked="0" layoutInCell="1" allowOverlap="1" wp14:anchorId="23510050" wp14:editId="1BF39557">
                <wp:simplePos x="0" y="0"/>
                <wp:positionH relativeFrom="column">
                  <wp:posOffset>845185</wp:posOffset>
                </wp:positionH>
                <wp:positionV relativeFrom="paragraph">
                  <wp:posOffset>-43815</wp:posOffset>
                </wp:positionV>
                <wp:extent cx="2784840" cy="327660"/>
                <wp:effectExtent l="57150" t="57150" r="34925" b="72390"/>
                <wp:wrapNone/>
                <wp:docPr id="306" name="Entrada de lápiz 306"/>
                <wp:cNvGraphicFramePr/>
                <a:graphic xmlns:a="http://schemas.openxmlformats.org/drawingml/2006/main">
                  <a:graphicData uri="http://schemas.microsoft.com/office/word/2010/wordprocessingInk">
                    <w14:contentPart bwMode="auto" r:id="rId95">
                      <w14:nvContentPartPr>
                        <w14:cNvContentPartPr/>
                      </w14:nvContentPartPr>
                      <w14:xfrm>
                        <a:off x="0" y="0"/>
                        <a:ext cx="2784840" cy="327660"/>
                      </w14:xfrm>
                    </w14:contentPart>
                  </a:graphicData>
                </a:graphic>
              </wp:anchor>
            </w:drawing>
          </mc:Choice>
          <mc:Fallback>
            <w:pict>
              <v:shape w14:anchorId="5C860ED4" id="Entrada de lápiz 306" o:spid="_x0000_s1026" type="#_x0000_t75" style="position:absolute;margin-left:65.15pt;margin-top:-4.85pt;width:222.15pt;height:28.6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">
                <v:imagedata r:id="rId96" o:title=""/>
              </v:shape>
            </w:pict>
          </mc:Fallback>
        </mc:AlternateContent>
      </w:r>
      <w:r>
        <w:rPr>
          <w:rFonts w:ascii="Arial" w:hAnsi="Arial"/>
          <w:noProof/>
        </w:rPr>
        <mc:AlternateContent>
          <mc:Choice Requires="wpi">
            <w:drawing>
              <wp:anchor distT="0" distB="0" distL="114300" distR="114300" simplePos="0" relativeHeight="251940864" behindDoc="0" locked="0" layoutInCell="1" allowOverlap="1" wp14:anchorId="70AB869D" wp14:editId="2957235E">
                <wp:simplePos x="0" y="0"/>
                <wp:positionH relativeFrom="column">
                  <wp:posOffset>334010</wp:posOffset>
                </wp:positionH>
                <wp:positionV relativeFrom="paragraph">
                  <wp:posOffset>-19050</wp:posOffset>
                </wp:positionV>
                <wp:extent cx="436740" cy="306010"/>
                <wp:effectExtent l="38100" t="57150" r="59055" b="75565"/>
                <wp:wrapNone/>
                <wp:docPr id="277" name="Entrada de lápiz 277"/>
                <wp:cNvGraphicFramePr/>
                <a:graphic xmlns:a="http://schemas.openxmlformats.org/drawingml/2006/main">
                  <a:graphicData uri="http://schemas.microsoft.com/office/word/2010/wordprocessingInk">
                    <w14:contentPart bwMode="auto" r:id="rId97">
                      <w14:nvContentPartPr>
                        <w14:cNvContentPartPr/>
                      </w14:nvContentPartPr>
                      <w14:xfrm>
                        <a:off x="0" y="0"/>
                        <a:ext cx="436740" cy="306010"/>
                      </w14:xfrm>
                    </w14:contentPart>
                  </a:graphicData>
                </a:graphic>
              </wp:anchor>
            </w:drawing>
          </mc:Choice>
          <mc:Fallback>
            <w:pict>
              <v:shape w14:anchorId="5BAB0A62" id="Entrada de lápiz 277" o:spid="_x0000_s1026" type="#_x0000_t75" style="position:absolute;margin-left:24.9pt;margin-top:-2.9pt;width:37.25pt;height:26.9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">
                <v:imagedata r:id="rId98" o:title=""/>
              </v:shape>
            </w:pict>
          </mc:Fallback>
        </mc:AlternateContent>
      </w:r>
    </w:p>
    <w:p w14:paraId="5C30788E" w14:textId="4F416621"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934720" behindDoc="0" locked="0" layoutInCell="1" allowOverlap="1" wp14:anchorId="1147E128" wp14:editId="5023E03E">
                <wp:simplePos x="0" y="0"/>
                <wp:positionH relativeFrom="column">
                  <wp:posOffset>-47625</wp:posOffset>
                </wp:positionH>
                <wp:positionV relativeFrom="paragraph">
                  <wp:posOffset>-67945</wp:posOffset>
                </wp:positionV>
                <wp:extent cx="161640" cy="182880"/>
                <wp:effectExtent l="38100" t="57150" r="48260" b="64770"/>
                <wp:wrapNone/>
                <wp:docPr id="271" name="Entrada de lápiz 271"/>
                <wp:cNvGraphicFramePr/>
                <a:graphic xmlns:a="http://schemas.openxmlformats.org/drawingml/2006/main">
                  <a:graphicData uri="http://schemas.microsoft.com/office/word/2010/wordprocessingInk">
                    <w14:contentPart bwMode="auto" r:id="rId99">
                      <w14:nvContentPartPr>
                        <w14:cNvContentPartPr/>
                      </w14:nvContentPartPr>
                      <w14:xfrm>
                        <a:off x="0" y="0"/>
                        <a:ext cx="161640" cy="182880"/>
                      </w14:xfrm>
                    </w14:contentPart>
                  </a:graphicData>
                </a:graphic>
              </wp:anchor>
            </w:drawing>
          </mc:Choice>
          <mc:Fallback>
            <w:pict>
              <v:shape w14:anchorId="0E9B377D" id="Entrada de lápiz 271" o:spid="_x0000_s1026" type="#_x0000_t75" style="position:absolute;margin-left:-5.15pt;margin-top:-6.75pt;width:15.6pt;height:17.2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">
                <v:imagedata r:id="rId100" o:title=""/>
              </v:shape>
            </w:pict>
          </mc:Fallback>
        </mc:AlternateContent>
      </w:r>
    </w:p>
    <w:p w14:paraId="3E032EBF" w14:textId="4A15BD5E" w:rsidR="007F3F93" w:rsidRDefault="007F3F93" w:rsidP="00635815">
      <w:pPr>
        <w:rPr>
          <w:rFonts w:ascii="Arial" w:hAnsi="Arial"/>
        </w:rPr>
      </w:pPr>
      <w:r>
        <w:rPr>
          <w:rFonts w:ascii="Arial" w:hAnsi="Arial"/>
          <w:noProof/>
        </w:rPr>
        <mc:AlternateContent>
          <mc:Choice Requires="wpi">
            <w:drawing>
              <wp:anchor distT="0" distB="0" distL="114300" distR="114300" simplePos="0" relativeHeight="251971584" behindDoc="0" locked="0" layoutInCell="1" allowOverlap="1" wp14:anchorId="19175AE9" wp14:editId="416F0786">
                <wp:simplePos x="0" y="0"/>
                <wp:positionH relativeFrom="column">
                  <wp:posOffset>3040065</wp:posOffset>
                </wp:positionH>
                <wp:positionV relativeFrom="paragraph">
                  <wp:posOffset>-4244</wp:posOffset>
                </wp:positionV>
                <wp:extent cx="15480" cy="27720"/>
                <wp:effectExtent l="38100" t="38100" r="60960" b="48895"/>
                <wp:wrapNone/>
                <wp:docPr id="307" name="Entrada de lápiz 307"/>
                <wp:cNvGraphicFramePr/>
                <a:graphic xmlns:a="http://schemas.openxmlformats.org/drawingml/2006/main">
                  <a:graphicData uri="http://schemas.microsoft.com/office/word/2010/wordprocessingInk">
                    <w14:contentPart bwMode="auto" r:id="rId101">
                      <w14:nvContentPartPr>
                        <w14:cNvContentPartPr/>
                      </w14:nvContentPartPr>
                      <w14:xfrm>
                        <a:off x="0" y="0"/>
                        <a:ext cx="15480" cy="27720"/>
                      </w14:xfrm>
                    </w14:contentPart>
                  </a:graphicData>
                </a:graphic>
              </wp:anchor>
            </w:drawing>
          </mc:Choice>
          <mc:Fallback>
            <w:pict>
              <v:shape w14:anchorId="50B439A8" id="Entrada de lápiz 307" o:spid="_x0000_s1026" type="#_x0000_t75" style="position:absolute;margin-left:238pt;margin-top:-1.75pt;width:4.05pt;height:5.0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">
                <v:imagedata r:id="rId102" o:title=""/>
              </v:shape>
            </w:pict>
          </mc:Fallback>
        </mc:AlternateContent>
      </w:r>
    </w:p>
    <w:p w14:paraId="7D944A19" w14:textId="67F582C0" w:rsidR="007F3F93" w:rsidRDefault="00525AFC" w:rsidP="00635815">
      <w:pPr>
        <w:rPr>
          <w:rFonts w:ascii="Arial" w:hAnsi="Arial"/>
        </w:rPr>
      </w:pPr>
      <w:r>
        <w:rPr>
          <w:rFonts w:ascii="Arial" w:hAnsi="Arial"/>
          <w:noProof/>
        </w:rPr>
        <mc:AlternateContent>
          <mc:Choice Requires="wpi">
            <w:drawing>
              <wp:anchor distT="0" distB="0" distL="114300" distR="114300" simplePos="0" relativeHeight="252131328" behindDoc="0" locked="0" layoutInCell="1" allowOverlap="1" wp14:anchorId="746BDFDE" wp14:editId="1D61B3A3">
                <wp:simplePos x="0" y="0"/>
                <wp:positionH relativeFrom="column">
                  <wp:posOffset>-104775</wp:posOffset>
                </wp:positionH>
                <wp:positionV relativeFrom="paragraph">
                  <wp:posOffset>-679450</wp:posOffset>
                </wp:positionV>
                <wp:extent cx="6428740" cy="1617345"/>
                <wp:effectExtent l="57150" t="38100" r="10160" b="59055"/>
                <wp:wrapNone/>
                <wp:docPr id="463" name="Entrada de lápiz 463"/>
                <wp:cNvGraphicFramePr/>
                <a:graphic xmlns:a="http://schemas.openxmlformats.org/drawingml/2006/main">
                  <a:graphicData uri="http://schemas.microsoft.com/office/word/2010/wordprocessingInk">
                    <w14:contentPart bwMode="auto" r:id="rId103">
                      <w14:nvContentPartPr>
                        <w14:cNvContentPartPr/>
                      </w14:nvContentPartPr>
                      <w14:xfrm>
                        <a:off x="0" y="0"/>
                        <a:ext cx="6428740" cy="1617345"/>
                      </w14:xfrm>
                    </w14:contentPart>
                  </a:graphicData>
                </a:graphic>
              </wp:anchor>
            </w:drawing>
          </mc:Choice>
          <mc:Fallback>
            <w:pict>
              <v:shape w14:anchorId="520E71A6" id="Entrada de lápiz 463" o:spid="_x0000_s1026" type="#_x0000_t75" style="position:absolute;margin-left:-9.65pt;margin-top:-54.9pt;width:509pt;height:130.15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">
                <v:imagedata r:id="rId104" o:title=""/>
              </v:shape>
            </w:pict>
          </mc:Fallback>
        </mc:AlternateContent>
      </w:r>
      <w:r w:rsidR="007F3F93">
        <w:rPr>
          <w:rFonts w:ascii="Arial" w:hAnsi="Arial"/>
          <w:noProof/>
        </w:rPr>
        <mc:AlternateContent>
          <mc:Choice Requires="wpi">
            <w:drawing>
              <wp:anchor distT="0" distB="0" distL="114300" distR="114300" simplePos="0" relativeHeight="252004352" behindDoc="0" locked="0" layoutInCell="1" allowOverlap="1" wp14:anchorId="423AD91B" wp14:editId="44581C2A">
                <wp:simplePos x="0" y="0"/>
                <wp:positionH relativeFrom="column">
                  <wp:posOffset>437515</wp:posOffset>
                </wp:positionH>
                <wp:positionV relativeFrom="paragraph">
                  <wp:posOffset>-203835</wp:posOffset>
                </wp:positionV>
                <wp:extent cx="2973070" cy="595000"/>
                <wp:effectExtent l="38100" t="57150" r="0" b="52705"/>
                <wp:wrapNone/>
                <wp:docPr id="339" name="Entrada de lápiz 339"/>
                <wp:cNvGraphicFramePr/>
                <a:graphic xmlns:a="http://schemas.openxmlformats.org/drawingml/2006/main">
                  <a:graphicData uri="http://schemas.microsoft.com/office/word/2010/wordprocessingInk">
                    <w14:contentPart bwMode="auto" r:id="rId105">
                      <w14:nvContentPartPr>
                        <w14:cNvContentPartPr/>
                      </w14:nvContentPartPr>
                      <w14:xfrm>
                        <a:off x="0" y="0"/>
                        <a:ext cx="2973070" cy="595000"/>
                      </w14:xfrm>
                    </w14:contentPart>
                  </a:graphicData>
                </a:graphic>
              </wp:anchor>
            </w:drawing>
          </mc:Choice>
          <mc:Fallback>
            <w:pict>
              <v:shape w14:anchorId="54DCA85D" id="Entrada de lápiz 339" o:spid="_x0000_s1026" type="#_x0000_t75" style="position:absolute;margin-left:33.05pt;margin-top:-17.45pt;width:236.9pt;height:49.6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">
                <v:imagedata r:id="rId106" o:title=""/>
              </v:shape>
            </w:pict>
          </mc:Fallback>
        </mc:AlternateContent>
      </w:r>
    </w:p>
    <w:p w14:paraId="6BA8AAA4" w14:textId="2E3E2DCF" w:rsidR="007F3F93" w:rsidRDefault="007F3F93" w:rsidP="00635815">
      <w:pPr>
        <w:rPr>
          <w:rFonts w:ascii="Arial" w:hAnsi="Arial"/>
        </w:rPr>
      </w:pPr>
    </w:p>
    <w:p w14:paraId="582B738A" w14:textId="5A58A411" w:rsidR="007F3F93" w:rsidRDefault="007F3F93" w:rsidP="00635815">
      <w:pPr>
        <w:rPr>
          <w:rFonts w:ascii="Arial" w:hAnsi="Arial"/>
        </w:rPr>
      </w:pPr>
    </w:p>
    <w:p w14:paraId="0C01288A" w14:textId="27E403D0" w:rsidR="007F3F93" w:rsidRDefault="007F3F93" w:rsidP="00635815">
      <w:pPr>
        <w:rPr>
          <w:rFonts w:ascii="Arial" w:hAnsi="Arial"/>
        </w:rPr>
      </w:pPr>
    </w:p>
    <w:p w14:paraId="0BAD453E" w14:textId="3F176B3C" w:rsidR="007F3F93" w:rsidRDefault="00525AFC" w:rsidP="00635815">
      <w:pPr>
        <w:rPr>
          <w:rFonts w:ascii="Arial" w:hAnsi="Arial"/>
        </w:rPr>
      </w:pPr>
      <w:r>
        <w:rPr>
          <w:rFonts w:ascii="Arial" w:hAnsi="Arial"/>
          <w:noProof/>
        </w:rPr>
        <mc:AlternateContent>
          <mc:Choice Requires="wpi">
            <w:drawing>
              <wp:anchor distT="0" distB="0" distL="114300" distR="114300" simplePos="0" relativeHeight="252132352" behindDoc="0" locked="0" layoutInCell="1" allowOverlap="1" wp14:anchorId="0079AABA" wp14:editId="4DE00750">
                <wp:simplePos x="0" y="0"/>
                <wp:positionH relativeFrom="column">
                  <wp:posOffset>2500425</wp:posOffset>
                </wp:positionH>
                <wp:positionV relativeFrom="paragraph">
                  <wp:posOffset>16565</wp:posOffset>
                </wp:positionV>
                <wp:extent cx="490680" cy="63720"/>
                <wp:effectExtent l="57150" t="114300" r="100330" b="146050"/>
                <wp:wrapNone/>
                <wp:docPr id="464" name="Entrada de lápiz 464"/>
                <wp:cNvGraphicFramePr/>
                <a:graphic xmlns:a="http://schemas.openxmlformats.org/drawingml/2006/main">
                  <a:graphicData uri="http://schemas.microsoft.com/office/word/2010/wordprocessingInk">
                    <w14:contentPart bwMode="auto" r:id="rId107">
                      <w14:nvContentPartPr>
                        <w14:cNvContentPartPr/>
                      </w14:nvContentPartPr>
                      <w14:xfrm>
                        <a:off x="0" y="0"/>
                        <a:ext cx="490680" cy="63720"/>
                      </w14:xfrm>
                    </w14:contentPart>
                  </a:graphicData>
                </a:graphic>
              </wp:anchor>
            </w:drawing>
          </mc:Choice>
          <mc:Fallback>
            <w:pict>
              <v:shape w14:anchorId="3DD85600" id="Entrada de lápiz 464" o:spid="_x0000_s1026" type="#_x0000_t75" style="position:absolute;margin-left:192.65pt;margin-top:-7.2pt;width:47.15pt;height:22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">
                <v:imagedata r:id="rId108" o:title=""/>
              </v:shape>
            </w:pict>
          </mc:Fallback>
        </mc:AlternateContent>
      </w:r>
      <w:r>
        <w:rPr>
          <w:rFonts w:ascii="Arial" w:hAnsi="Arial"/>
          <w:noProof/>
        </w:rPr>
        <mc:AlternateContent>
          <mc:Choice Requires="wpi">
            <w:drawing>
              <wp:anchor distT="0" distB="0" distL="114300" distR="114300" simplePos="0" relativeHeight="252022784" behindDoc="0" locked="0" layoutInCell="1" allowOverlap="1" wp14:anchorId="450BBC4C" wp14:editId="31ABB2B4">
                <wp:simplePos x="0" y="0"/>
                <wp:positionH relativeFrom="column">
                  <wp:posOffset>2509520</wp:posOffset>
                </wp:positionH>
                <wp:positionV relativeFrom="paragraph">
                  <wp:posOffset>-69850</wp:posOffset>
                </wp:positionV>
                <wp:extent cx="528385" cy="191400"/>
                <wp:effectExtent l="57150" t="57150" r="24130" b="75565"/>
                <wp:wrapNone/>
                <wp:docPr id="357" name="Entrada de lápiz 357"/>
                <wp:cNvGraphicFramePr/>
                <a:graphic xmlns:a="http://schemas.openxmlformats.org/drawingml/2006/main">
                  <a:graphicData uri="http://schemas.microsoft.com/office/word/2010/wordprocessingInk">
                    <w14:contentPart bwMode="auto" r:id="rId109">
                      <w14:nvContentPartPr>
                        <w14:cNvContentPartPr/>
                      </w14:nvContentPartPr>
                      <w14:xfrm>
                        <a:off x="0" y="0"/>
                        <a:ext cx="528385" cy="191400"/>
                      </w14:xfrm>
                    </w14:contentPart>
                  </a:graphicData>
                </a:graphic>
              </wp:anchor>
            </w:drawing>
          </mc:Choice>
          <mc:Fallback>
            <w:pict>
              <v:shape w14:anchorId="3D24F15F" id="Entrada de lápiz 357" o:spid="_x0000_s1026" type="#_x0000_t75" style="position:absolute;margin-left:196.2pt;margin-top:-6.9pt;width:44.4pt;height:17.9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">
                <v:imagedata r:id="rId110" o:title=""/>
              </v:shape>
            </w:pict>
          </mc:Fallback>
        </mc:AlternateContent>
      </w:r>
      <w:r w:rsidR="007F3F93">
        <w:rPr>
          <w:rFonts w:ascii="Arial" w:hAnsi="Arial"/>
          <w:noProof/>
        </w:rPr>
        <mc:AlternateContent>
          <mc:Choice Requires="wpi">
            <w:drawing>
              <wp:anchor distT="0" distB="0" distL="114300" distR="114300" simplePos="0" relativeHeight="252015616" behindDoc="0" locked="0" layoutInCell="1" allowOverlap="1" wp14:anchorId="5EEAD578" wp14:editId="4B7278B5">
                <wp:simplePos x="0" y="0"/>
                <wp:positionH relativeFrom="column">
                  <wp:posOffset>1263650</wp:posOffset>
                </wp:positionH>
                <wp:positionV relativeFrom="paragraph">
                  <wp:posOffset>-45085</wp:posOffset>
                </wp:positionV>
                <wp:extent cx="1080720" cy="239395"/>
                <wp:effectExtent l="38100" t="38100" r="0" b="65405"/>
                <wp:wrapNone/>
                <wp:docPr id="350" name="Entrada de lápiz 350"/>
                <wp:cNvGraphicFramePr/>
                <a:graphic xmlns:a="http://schemas.openxmlformats.org/drawingml/2006/main">
                  <a:graphicData uri="http://schemas.microsoft.com/office/word/2010/wordprocessingInk">
                    <w14:contentPart bwMode="auto" r:id="rId111">
                      <w14:nvContentPartPr>
                        <w14:cNvContentPartPr/>
                      </w14:nvContentPartPr>
                      <w14:xfrm>
                        <a:off x="0" y="0"/>
                        <a:ext cx="1080720" cy="239395"/>
                      </w14:xfrm>
                    </w14:contentPart>
                  </a:graphicData>
                </a:graphic>
              </wp:anchor>
            </w:drawing>
          </mc:Choice>
          <mc:Fallback>
            <w:pict>
              <v:shape w14:anchorId="2F41A9EF" id="Entrada de lápiz 350" o:spid="_x0000_s1026" type="#_x0000_t75" style="position:absolute;margin-left:98.1pt;margin-top:-4.95pt;width:87.95pt;height:21.6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">
                <v:imagedata r:id="rId112" o:title=""/>
              </v:shape>
            </w:pict>
          </mc:Fallback>
        </mc:AlternateContent>
      </w:r>
    </w:p>
    <w:p w14:paraId="476F8809" w14:textId="62BA9B5C" w:rsidR="007F3F93" w:rsidRDefault="007F3F93" w:rsidP="00635815">
      <w:pPr>
        <w:rPr>
          <w:rFonts w:ascii="Arial" w:hAnsi="Arial"/>
        </w:rPr>
      </w:pPr>
    </w:p>
    <w:p w14:paraId="6F836153" w14:textId="77777777" w:rsidR="007F3F93" w:rsidRDefault="007F3F93" w:rsidP="00635815">
      <w:pPr>
        <w:rPr>
          <w:rFonts w:ascii="Arial" w:hAnsi="Arial"/>
        </w:rPr>
      </w:pPr>
    </w:p>
    <w:p w14:paraId="386EAA0F" w14:textId="77777777" w:rsidR="007F3F93" w:rsidRDefault="007F3F93" w:rsidP="00635815">
      <w:pPr>
        <w:rPr>
          <w:rFonts w:ascii="Arial" w:hAnsi="Arial"/>
        </w:rPr>
      </w:pPr>
    </w:p>
    <w:p w14:paraId="38FD1845" w14:textId="6098D3A0" w:rsidR="007F3F93" w:rsidRDefault="007F3F93" w:rsidP="00635815">
      <w:pPr>
        <w:rPr>
          <w:rFonts w:ascii="Arial" w:hAnsi="Arial"/>
        </w:rPr>
      </w:pPr>
    </w:p>
    <w:p w14:paraId="61FB82AE" w14:textId="0F59963C" w:rsidR="007F3F93" w:rsidRPr="00635815" w:rsidRDefault="007F3F93" w:rsidP="00635815">
      <w:pPr>
        <w:rPr>
          <w:rFonts w:ascii="Arial" w:hAnsi="Arial"/>
        </w:rPr>
      </w:pPr>
    </w:p>
    <w:p w14:paraId="1B2ABD60" w14:textId="05D3C162" w:rsidR="00310E18" w:rsidRDefault="00525AFC" w:rsidP="00635815">
      <w:pPr>
        <w:pStyle w:val="Prrafodelista"/>
        <w:numPr>
          <w:ilvl w:val="0"/>
          <w:numId w:val="1"/>
        </w:numPr>
        <w:rPr>
          <w:rFonts w:ascii="Arial" w:hAnsi="Arial"/>
        </w:rPr>
      </w:pPr>
      <w:r>
        <w:rPr>
          <w:rFonts w:ascii="Arial" w:hAnsi="Arial"/>
          <w:noProof/>
        </w:rPr>
        <mc:AlternateContent>
          <mc:Choice Requires="wpi">
            <w:drawing>
              <wp:anchor distT="0" distB="0" distL="114300" distR="114300" simplePos="0" relativeHeight="252067840" behindDoc="0" locked="0" layoutInCell="1" allowOverlap="1" wp14:anchorId="77A519AF" wp14:editId="4107A406">
                <wp:simplePos x="0" y="0"/>
                <wp:positionH relativeFrom="column">
                  <wp:posOffset>5407025</wp:posOffset>
                </wp:positionH>
                <wp:positionV relativeFrom="paragraph">
                  <wp:posOffset>-55880</wp:posOffset>
                </wp:positionV>
                <wp:extent cx="190145" cy="213640"/>
                <wp:effectExtent l="38100" t="38100" r="57785" b="53340"/>
                <wp:wrapNone/>
                <wp:docPr id="401" name="Entrada de lápiz 401"/>
                <wp:cNvGraphicFramePr/>
                <a:graphic xmlns:a="http://schemas.openxmlformats.org/drawingml/2006/main">
                  <a:graphicData uri="http://schemas.microsoft.com/office/word/2010/wordprocessingInk">
                    <w14:contentPart bwMode="auto" r:id="rId113">
                      <w14:nvContentPartPr>
                        <w14:cNvContentPartPr/>
                      </w14:nvContentPartPr>
                      <w14:xfrm>
                        <a:off x="0" y="0"/>
                        <a:ext cx="190145" cy="213640"/>
                      </w14:xfrm>
                    </w14:contentPart>
                  </a:graphicData>
                </a:graphic>
              </wp:anchor>
            </w:drawing>
          </mc:Choice>
          <mc:Fallback>
            <w:pict>
              <v:shape w14:anchorId="40F45639" id="Entrada de lápiz 401" o:spid="_x0000_s1026" type="#_x0000_t75" style="position:absolute;margin-left:425.05pt;margin-top:-5.1pt;width:16.35pt;height:18.2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">
                <v:imagedata r:id="rId114" o:title=""/>
              </v:shape>
            </w:pict>
          </mc:Fallback>
        </mc:AlternateContent>
      </w:r>
      <w:r>
        <w:rPr>
          <w:rFonts w:ascii="Arial" w:hAnsi="Arial"/>
          <w:noProof/>
        </w:rPr>
        <mc:AlternateContent>
          <mc:Choice Requires="wpi">
            <w:drawing>
              <wp:anchor distT="0" distB="0" distL="114300" distR="114300" simplePos="0" relativeHeight="252064768" behindDoc="0" locked="0" layoutInCell="1" allowOverlap="1" wp14:anchorId="2FD319A6" wp14:editId="476C8ACE">
                <wp:simplePos x="0" y="0"/>
                <wp:positionH relativeFrom="column">
                  <wp:posOffset>4893310</wp:posOffset>
                </wp:positionH>
                <wp:positionV relativeFrom="paragraph">
                  <wp:posOffset>-58420</wp:posOffset>
                </wp:positionV>
                <wp:extent cx="465645" cy="214510"/>
                <wp:effectExtent l="38100" t="57150" r="48895" b="52705"/>
                <wp:wrapNone/>
                <wp:docPr id="398" name="Entrada de lápiz 398"/>
                <wp:cNvGraphicFramePr/>
                <a:graphic xmlns:a="http://schemas.openxmlformats.org/drawingml/2006/main">
                  <a:graphicData uri="http://schemas.microsoft.com/office/word/2010/wordprocessingInk">
                    <w14:contentPart bwMode="auto" r:id="rId115">
                      <w14:nvContentPartPr>
                        <w14:cNvContentPartPr/>
                      </w14:nvContentPartPr>
                      <w14:xfrm>
                        <a:off x="0" y="0"/>
                        <a:ext cx="465645" cy="214510"/>
                      </w14:xfrm>
                    </w14:contentPart>
                  </a:graphicData>
                </a:graphic>
              </wp:anchor>
            </w:drawing>
          </mc:Choice>
          <mc:Fallback>
            <w:pict>
              <v:shape w14:anchorId="236C6894" id="Entrada de lápiz 398" o:spid="_x0000_s1026" type="#_x0000_t75" style="position:absolute;margin-left:383.9pt;margin-top:-6pt;width:39.45pt;height:19.7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">
                <v:imagedata r:id="rId116" o:title=""/>
              </v:shape>
            </w:pict>
          </mc:Fallback>
        </mc:AlternateContent>
      </w:r>
      <w:r w:rsidR="00635815" w:rsidRPr="00635815">
        <w:rPr>
          <w:rFonts w:ascii="Arial" w:hAnsi="Arial"/>
        </w:rPr>
        <w:t xml:space="preserve">La probabilidad que Cesar invierta solo en el sector telecomunicaciones </w:t>
      </w:r>
      <w:r w:rsidR="001F3C32" w:rsidRPr="00635815">
        <w:rPr>
          <w:rFonts w:ascii="Arial" w:hAnsi="Arial"/>
        </w:rPr>
        <w:t>es:</w:t>
      </w:r>
      <w:r w:rsidR="001F3C32">
        <w:rPr>
          <w:rFonts w:ascii="Arial" w:hAnsi="Arial"/>
        </w:rPr>
        <w:t xml:space="preserve"> _</w:t>
      </w:r>
      <w:r w:rsidR="00635815">
        <w:rPr>
          <w:rFonts w:ascii="Arial" w:hAnsi="Arial"/>
        </w:rPr>
        <w:t>____</w:t>
      </w:r>
      <w:r w:rsidR="001F3C32">
        <w:rPr>
          <w:rFonts w:ascii="Arial" w:hAnsi="Arial"/>
        </w:rPr>
        <w:t>_</w:t>
      </w:r>
      <w:r w:rsidR="00635815">
        <w:rPr>
          <w:rFonts w:ascii="Arial" w:hAnsi="Arial"/>
        </w:rPr>
        <w:t>_</w:t>
      </w:r>
      <w:r w:rsidR="00942047">
        <w:rPr>
          <w:rFonts w:ascii="Arial" w:hAnsi="Arial"/>
        </w:rPr>
        <w:t>_</w:t>
      </w:r>
      <w:r w:rsidR="00942047" w:rsidRPr="00635815">
        <w:rPr>
          <w:rFonts w:ascii="Arial" w:hAnsi="Arial"/>
        </w:rPr>
        <w:t>.</w:t>
      </w:r>
      <w:r w:rsidR="00635815" w:rsidRPr="00635815">
        <w:rPr>
          <w:rFonts w:ascii="Arial" w:hAnsi="Arial"/>
        </w:rPr>
        <w:t xml:space="preserve">  </w:t>
      </w:r>
      <w:r w:rsidR="00310E18" w:rsidRPr="00FF3353">
        <w:rPr>
          <w:rFonts w:ascii="Arial" w:hAnsi="Arial"/>
          <w:i/>
          <w:iCs/>
          <w:color w:val="808080"/>
        </w:rPr>
        <w:t>(</w:t>
      </w:r>
      <w:r w:rsidR="00635815" w:rsidRPr="00FF3353">
        <w:rPr>
          <w:rFonts w:ascii="Arial" w:hAnsi="Arial"/>
          <w:i/>
          <w:iCs/>
          <w:color w:val="808080"/>
        </w:rPr>
        <w:t xml:space="preserve">Ingrese su </w:t>
      </w:r>
      <w:proofErr w:type="gramStart"/>
      <w:r w:rsidR="00635815" w:rsidRPr="00FF3353">
        <w:rPr>
          <w:rFonts w:ascii="Arial" w:hAnsi="Arial"/>
          <w:i/>
          <w:iCs/>
          <w:color w:val="808080"/>
        </w:rPr>
        <w:t>respuesta redondeado</w:t>
      </w:r>
      <w:proofErr w:type="gramEnd"/>
      <w:r w:rsidR="00635815" w:rsidRPr="00FF3353">
        <w:rPr>
          <w:rFonts w:ascii="Arial" w:hAnsi="Arial"/>
          <w:i/>
          <w:iCs/>
          <w:color w:val="808080"/>
        </w:rPr>
        <w:t xml:space="preserve"> a tres decimales</w:t>
      </w:r>
      <w:r w:rsidR="00310E18" w:rsidRPr="00FF3353">
        <w:rPr>
          <w:rFonts w:ascii="Arial" w:hAnsi="Arial"/>
          <w:i/>
          <w:iCs/>
          <w:color w:val="808080"/>
        </w:rPr>
        <w:t>)</w:t>
      </w:r>
      <w:r w:rsidR="00635815" w:rsidRPr="00FF3353">
        <w:rPr>
          <w:rFonts w:ascii="Arial" w:hAnsi="Arial"/>
          <w:color w:val="808080"/>
        </w:rPr>
        <w:t xml:space="preserve">      </w:t>
      </w:r>
    </w:p>
    <w:p w14:paraId="51AFD9E0" w14:textId="77777777" w:rsidR="00635815" w:rsidRPr="00635815" w:rsidRDefault="00635815" w:rsidP="00310E18">
      <w:pPr>
        <w:pStyle w:val="Prrafodelista"/>
        <w:rPr>
          <w:rFonts w:ascii="Arial" w:hAnsi="Arial"/>
        </w:rPr>
      </w:pPr>
      <w:r w:rsidRPr="00635815">
        <w:rPr>
          <w:rFonts w:ascii="Arial" w:hAnsi="Arial"/>
        </w:rPr>
        <w:t xml:space="preserve">              . </w:t>
      </w:r>
    </w:p>
    <w:p w14:paraId="62464396" w14:textId="77777777" w:rsidR="00635815" w:rsidRPr="00635815" w:rsidRDefault="00635815" w:rsidP="00635815">
      <w:pPr>
        <w:pStyle w:val="Prrafodelista"/>
        <w:numPr>
          <w:ilvl w:val="0"/>
          <w:numId w:val="1"/>
        </w:numPr>
        <w:rPr>
          <w:rFonts w:ascii="Arial" w:hAnsi="Arial"/>
        </w:rPr>
      </w:pPr>
      <w:r w:rsidRPr="00635815">
        <w:rPr>
          <w:rFonts w:ascii="Arial" w:hAnsi="Arial"/>
        </w:rPr>
        <w:t xml:space="preserve">La afirmación del operador de bolsa es:   </w:t>
      </w:r>
    </w:p>
    <w:p w14:paraId="3C9BA9D5" w14:textId="77777777" w:rsidR="00635815" w:rsidRPr="00525AFC" w:rsidRDefault="00635815" w:rsidP="00635815">
      <w:pPr>
        <w:pStyle w:val="Prrafodelista"/>
        <w:numPr>
          <w:ilvl w:val="0"/>
          <w:numId w:val="2"/>
        </w:numPr>
        <w:rPr>
          <w:rFonts w:ascii="Arial" w:hAnsi="Arial"/>
          <w:highlight w:val="yellow"/>
        </w:rPr>
      </w:pPr>
      <w:r w:rsidRPr="00525AFC">
        <w:rPr>
          <w:rFonts w:ascii="Arial" w:hAnsi="Arial"/>
          <w:highlight w:val="yellow"/>
        </w:rPr>
        <w:t>Correcta</w:t>
      </w:r>
    </w:p>
    <w:p w14:paraId="3ACF3023" w14:textId="77777777" w:rsidR="00635815" w:rsidRPr="00635815" w:rsidRDefault="00635815" w:rsidP="00635815">
      <w:pPr>
        <w:pStyle w:val="Prrafodelista"/>
        <w:numPr>
          <w:ilvl w:val="0"/>
          <w:numId w:val="2"/>
        </w:numPr>
        <w:rPr>
          <w:rFonts w:ascii="Arial" w:hAnsi="Arial"/>
        </w:rPr>
      </w:pPr>
      <w:r w:rsidRPr="00635815">
        <w:rPr>
          <w:rFonts w:ascii="Arial" w:hAnsi="Arial"/>
        </w:rPr>
        <w:t>No es correcta</w:t>
      </w:r>
    </w:p>
    <w:p w14:paraId="70D41508" w14:textId="770CCD6D" w:rsidR="000346C7" w:rsidRDefault="000346C7" w:rsidP="000346C7">
      <w:pPr>
        <w:rPr>
          <w:rFonts w:ascii="Arial" w:hAnsi="Arial"/>
          <w:b/>
          <w:bCs/>
        </w:rPr>
      </w:pPr>
    </w:p>
    <w:p w14:paraId="3106EDA1" w14:textId="2DA2676F" w:rsidR="00BC5496" w:rsidRDefault="00BC5496" w:rsidP="000346C7">
      <w:pPr>
        <w:rPr>
          <w:rFonts w:ascii="Arial" w:hAnsi="Arial"/>
        </w:rPr>
      </w:pPr>
    </w:p>
    <w:p w14:paraId="1CF89E3C" w14:textId="54F615C6" w:rsidR="00525AFC" w:rsidRDefault="00525AFC" w:rsidP="000346C7">
      <w:pPr>
        <w:rPr>
          <w:rFonts w:ascii="Arial" w:hAnsi="Arial"/>
        </w:rPr>
      </w:pPr>
    </w:p>
    <w:p w14:paraId="7FAE25A4" w14:textId="4F333E27" w:rsidR="00525AFC" w:rsidRDefault="00525AFC" w:rsidP="000346C7">
      <w:pPr>
        <w:rPr>
          <w:rFonts w:ascii="Arial" w:hAnsi="Arial"/>
        </w:rPr>
      </w:pPr>
      <w:r>
        <w:rPr>
          <w:rFonts w:ascii="Arial" w:hAnsi="Arial"/>
          <w:noProof/>
        </w:rPr>
        <mc:AlternateContent>
          <mc:Choice Requires="wpi">
            <w:drawing>
              <wp:anchor distT="0" distB="0" distL="114300" distR="114300" simplePos="0" relativeHeight="252191744" behindDoc="0" locked="0" layoutInCell="1" allowOverlap="1" wp14:anchorId="00B6B452" wp14:editId="4131B283">
                <wp:simplePos x="0" y="0"/>
                <wp:positionH relativeFrom="column">
                  <wp:posOffset>1760855</wp:posOffset>
                </wp:positionH>
                <wp:positionV relativeFrom="paragraph">
                  <wp:posOffset>-63500</wp:posOffset>
                </wp:positionV>
                <wp:extent cx="1658390" cy="254000"/>
                <wp:effectExtent l="38100" t="57150" r="56515" b="69850"/>
                <wp:wrapNone/>
                <wp:docPr id="526" name="Entrada de lápiz 526"/>
                <wp:cNvGraphicFramePr/>
                <a:graphic xmlns:a="http://schemas.openxmlformats.org/drawingml/2006/main">
                  <a:graphicData uri="http://schemas.microsoft.com/office/word/2010/wordprocessingInk">
                    <w14:contentPart bwMode="auto" r:id="rId117">
                      <w14:nvContentPartPr>
                        <w14:cNvContentPartPr/>
                      </w14:nvContentPartPr>
                      <w14:xfrm>
                        <a:off x="0" y="0"/>
                        <a:ext cx="1658390" cy="254000"/>
                      </w14:xfrm>
                    </w14:contentPart>
                  </a:graphicData>
                </a:graphic>
              </wp:anchor>
            </w:drawing>
          </mc:Choice>
          <mc:Fallback>
            <w:pict>
              <v:shape w14:anchorId="3F4BFB3C" id="Entrada de lápiz 526" o:spid="_x0000_s1026" type="#_x0000_t75" style="position:absolute;margin-left:137.25pt;margin-top:-6.4pt;width:133.45pt;height:22.8pt;z-index:25219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">
                <v:imagedata r:id="rId118" o:title=""/>
              </v:shape>
            </w:pict>
          </mc:Fallback>
        </mc:AlternateContent>
      </w:r>
      <w:r>
        <w:rPr>
          <w:rFonts w:ascii="Arial" w:hAnsi="Arial"/>
          <w:noProof/>
        </w:rPr>
        <mc:AlternateContent>
          <mc:Choice Requires="wpi">
            <w:drawing>
              <wp:anchor distT="0" distB="0" distL="114300" distR="114300" simplePos="0" relativeHeight="252174336" behindDoc="0" locked="0" layoutInCell="1" allowOverlap="1" wp14:anchorId="334C1F89" wp14:editId="02C75423">
                <wp:simplePos x="0" y="0"/>
                <wp:positionH relativeFrom="column">
                  <wp:posOffset>-339090</wp:posOffset>
                </wp:positionH>
                <wp:positionV relativeFrom="paragraph">
                  <wp:posOffset>-62865</wp:posOffset>
                </wp:positionV>
                <wp:extent cx="2080280" cy="365025"/>
                <wp:effectExtent l="57150" t="57150" r="0" b="54610"/>
                <wp:wrapNone/>
                <wp:docPr id="509" name="Entrada de lápiz 509"/>
                <wp:cNvGraphicFramePr/>
                <a:graphic xmlns:a="http://schemas.openxmlformats.org/drawingml/2006/main">
                  <a:graphicData uri="http://schemas.microsoft.com/office/word/2010/wordprocessingInk">
                    <w14:contentPart bwMode="auto" r:id="rId119">
                      <w14:nvContentPartPr>
                        <w14:cNvContentPartPr/>
                      </w14:nvContentPartPr>
                      <w14:xfrm>
                        <a:off x="0" y="0"/>
                        <a:ext cx="2080280" cy="365025"/>
                      </w14:xfrm>
                    </w14:contentPart>
                  </a:graphicData>
                </a:graphic>
              </wp:anchor>
            </w:drawing>
          </mc:Choice>
          <mc:Fallback>
            <w:pict>
              <v:shape w14:anchorId="04F544E3" id="Entrada de lápiz 509" o:spid="_x0000_s1026" type="#_x0000_t75" style="position:absolute;margin-left:-28.1pt;margin-top:-6.35pt;width:166.6pt;height:31.6pt;z-index:25217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">
                <v:imagedata r:id="rId120" o:title=""/>
              </v:shape>
            </w:pict>
          </mc:Fallback>
        </mc:AlternateContent>
      </w:r>
      <w:r>
        <w:rPr>
          <w:rFonts w:ascii="Arial" w:hAnsi="Arial"/>
          <w:noProof/>
        </w:rPr>
        <mc:AlternateContent>
          <mc:Choice Requires="wpi">
            <w:drawing>
              <wp:anchor distT="0" distB="0" distL="114300" distR="114300" simplePos="0" relativeHeight="252172288" behindDoc="0" locked="0" layoutInCell="1" allowOverlap="1" wp14:anchorId="4F9886E2" wp14:editId="2EA53E15">
                <wp:simplePos x="0" y="0"/>
                <wp:positionH relativeFrom="column">
                  <wp:posOffset>1844505</wp:posOffset>
                </wp:positionH>
                <wp:positionV relativeFrom="paragraph">
                  <wp:posOffset>-6625</wp:posOffset>
                </wp:positionV>
                <wp:extent cx="23760" cy="178920"/>
                <wp:effectExtent l="57150" t="57150" r="52705" b="69215"/>
                <wp:wrapNone/>
                <wp:docPr id="507" name="Entrada de lápiz 507"/>
                <wp:cNvGraphicFramePr/>
                <a:graphic xmlns:a="http://schemas.openxmlformats.org/drawingml/2006/main">
                  <a:graphicData uri="http://schemas.microsoft.com/office/word/2010/wordprocessingInk">
                    <w14:contentPart bwMode="auto" r:id="rId121">
                      <w14:nvContentPartPr>
                        <w14:cNvContentPartPr/>
                      </w14:nvContentPartPr>
                      <w14:xfrm>
                        <a:off x="0" y="0"/>
                        <a:ext cx="23760" cy="178920"/>
                      </w14:xfrm>
                    </w14:contentPart>
                  </a:graphicData>
                </a:graphic>
              </wp:anchor>
            </w:drawing>
          </mc:Choice>
          <mc:Fallback>
            <w:pict>
              <v:shape w14:anchorId="2BD7EF98" id="Entrada de lápiz 507" o:spid="_x0000_s1026" type="#_x0000_t75" style="position:absolute;margin-left:143.85pt;margin-top:-1.9pt;width:4.7pt;height:16.95pt;z-index:25217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">
                <v:imagedata r:id="rId122" o:title=""/>
              </v:shape>
            </w:pict>
          </mc:Fallback>
        </mc:AlternateContent>
      </w:r>
    </w:p>
    <w:p w14:paraId="780B3A43" w14:textId="1FDC0D5B" w:rsidR="00525AFC" w:rsidRDefault="00525AFC" w:rsidP="000346C7">
      <w:pPr>
        <w:rPr>
          <w:rFonts w:ascii="Arial" w:hAnsi="Arial"/>
        </w:rPr>
      </w:pPr>
      <w:r>
        <w:rPr>
          <w:rFonts w:ascii="Arial" w:hAnsi="Arial"/>
          <w:noProof/>
        </w:rPr>
        <mc:AlternateContent>
          <mc:Choice Requires="wpi">
            <w:drawing>
              <wp:anchor distT="0" distB="0" distL="114300" distR="114300" simplePos="0" relativeHeight="252227584" behindDoc="0" locked="0" layoutInCell="1" allowOverlap="1" wp14:anchorId="513F47DC" wp14:editId="2E3FD547">
                <wp:simplePos x="0" y="0"/>
                <wp:positionH relativeFrom="column">
                  <wp:posOffset>2922270</wp:posOffset>
                </wp:positionH>
                <wp:positionV relativeFrom="paragraph">
                  <wp:posOffset>695960</wp:posOffset>
                </wp:positionV>
                <wp:extent cx="165675" cy="198120"/>
                <wp:effectExtent l="19050" t="38100" r="6350" b="49530"/>
                <wp:wrapNone/>
                <wp:docPr id="561" name="Entrada de lápiz 561"/>
                <wp:cNvGraphicFramePr/>
                <a:graphic xmlns:a="http://schemas.openxmlformats.org/drawingml/2006/main">
                  <a:graphicData uri="http://schemas.microsoft.com/office/word/2010/wordprocessingInk">
                    <w14:contentPart bwMode="auto" r:id="rId123">
                      <w14:nvContentPartPr>
                        <w14:cNvContentPartPr/>
                      </w14:nvContentPartPr>
                      <w14:xfrm>
                        <a:off x="0" y="0"/>
                        <a:ext cx="165675" cy="198120"/>
                      </w14:xfrm>
                    </w14:contentPart>
                  </a:graphicData>
                </a:graphic>
              </wp:anchor>
            </w:drawing>
          </mc:Choice>
          <mc:Fallback>
            <w:pict>
              <v:shape w14:anchorId="0BFD6150" id="Entrada de lápiz 561" o:spid="_x0000_s1026" type="#_x0000_t75" style="position:absolute;margin-left:229.4pt;margin-top:54.1pt;width:14.5pt;height:17pt;z-index:25222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&#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">
                <v:imagedata r:id="rId124" o:title=""/>
              </v:shape>
            </w:pict>
          </mc:Fallback>
        </mc:AlternateContent>
      </w:r>
      <w:r>
        <w:rPr>
          <w:rFonts w:ascii="Arial" w:hAnsi="Arial"/>
          <w:noProof/>
        </w:rPr>
        <mc:AlternateContent>
          <mc:Choice Requires="wpi">
            <w:drawing>
              <wp:anchor distT="0" distB="0" distL="114300" distR="114300" simplePos="0" relativeHeight="252224512" behindDoc="0" locked="0" layoutInCell="1" allowOverlap="1" wp14:anchorId="396E3E1E" wp14:editId="474A1CF3">
                <wp:simplePos x="0" y="0"/>
                <wp:positionH relativeFrom="column">
                  <wp:posOffset>2559685</wp:posOffset>
                </wp:positionH>
                <wp:positionV relativeFrom="paragraph">
                  <wp:posOffset>725170</wp:posOffset>
                </wp:positionV>
                <wp:extent cx="527370" cy="233045"/>
                <wp:effectExtent l="57150" t="38100" r="0" b="71755"/>
                <wp:wrapNone/>
                <wp:docPr id="558" name="Entrada de lápiz 558"/>
                <wp:cNvGraphicFramePr/>
                <a:graphic xmlns:a="http://schemas.openxmlformats.org/drawingml/2006/main">
                  <a:graphicData uri="http://schemas.microsoft.com/office/word/2010/wordprocessingInk">
                    <w14:contentPart bwMode="auto" r:id="rId125">
                      <w14:nvContentPartPr>
                        <w14:cNvContentPartPr/>
                      </w14:nvContentPartPr>
                      <w14:xfrm>
                        <a:off x="0" y="0"/>
                        <a:ext cx="527370" cy="233045"/>
                      </w14:xfrm>
                    </w14:contentPart>
                  </a:graphicData>
                </a:graphic>
              </wp:anchor>
            </w:drawing>
          </mc:Choice>
          <mc:Fallback>
            <w:pict>
              <v:shape w14:anchorId="4B3262D4" id="Entrada de lápiz 558" o:spid="_x0000_s1026" type="#_x0000_t75" style="position:absolute;margin-left:200.15pt;margin-top:55.7pt;width:44.4pt;height:21.1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">
                <v:imagedata r:id="rId126" o:title=""/>
              </v:shape>
            </w:pict>
          </mc:Fallback>
        </mc:AlternateContent>
      </w:r>
      <w:r>
        <w:rPr>
          <w:rFonts w:ascii="Arial" w:hAnsi="Arial"/>
          <w:noProof/>
        </w:rPr>
        <mc:AlternateContent>
          <mc:Choice Requires="wpi">
            <w:drawing>
              <wp:anchor distT="0" distB="0" distL="114300" distR="114300" simplePos="0" relativeHeight="252219392" behindDoc="0" locked="0" layoutInCell="1" allowOverlap="1" wp14:anchorId="4F953F78" wp14:editId="56ABBEDC">
                <wp:simplePos x="0" y="0"/>
                <wp:positionH relativeFrom="column">
                  <wp:posOffset>2258695</wp:posOffset>
                </wp:positionH>
                <wp:positionV relativeFrom="paragraph">
                  <wp:posOffset>723900</wp:posOffset>
                </wp:positionV>
                <wp:extent cx="196800" cy="285245"/>
                <wp:effectExtent l="57150" t="38100" r="51435" b="57785"/>
                <wp:wrapNone/>
                <wp:docPr id="553" name="Entrada de lápiz 553"/>
                <wp:cNvGraphicFramePr/>
                <a:graphic xmlns:a="http://schemas.openxmlformats.org/drawingml/2006/main">
                  <a:graphicData uri="http://schemas.microsoft.com/office/word/2010/wordprocessingInk">
                    <w14:contentPart bwMode="auto" r:id="rId127">
                      <w14:nvContentPartPr>
                        <w14:cNvContentPartPr/>
                      </w14:nvContentPartPr>
                      <w14:xfrm>
                        <a:off x="0" y="0"/>
                        <a:ext cx="196800" cy="285245"/>
                      </w14:xfrm>
                    </w14:contentPart>
                  </a:graphicData>
                </a:graphic>
              </wp:anchor>
            </w:drawing>
          </mc:Choice>
          <mc:Fallback>
            <w:pict>
              <v:shape w14:anchorId="41A34805" id="Entrada de lápiz 553" o:spid="_x0000_s1026" type="#_x0000_t75" style="position:absolute;margin-left:176.45pt;margin-top:55.6pt;width:18.35pt;height:25.25pt;z-index:25221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">
                <v:imagedata r:id="rId128" o:title=""/>
              </v:shape>
            </w:pict>
          </mc:Fallback>
        </mc:AlternateContent>
      </w:r>
      <w:r>
        <w:rPr>
          <w:rFonts w:ascii="Arial" w:hAnsi="Arial"/>
          <w:noProof/>
        </w:rPr>
        <mc:AlternateContent>
          <mc:Choice Requires="wpi">
            <w:drawing>
              <wp:anchor distT="0" distB="0" distL="114300" distR="114300" simplePos="0" relativeHeight="252215296" behindDoc="0" locked="0" layoutInCell="1" allowOverlap="1" wp14:anchorId="202A5540" wp14:editId="39FBF8E3">
                <wp:simplePos x="0" y="0"/>
                <wp:positionH relativeFrom="column">
                  <wp:posOffset>1751330</wp:posOffset>
                </wp:positionH>
                <wp:positionV relativeFrom="paragraph">
                  <wp:posOffset>323215</wp:posOffset>
                </wp:positionV>
                <wp:extent cx="1551835" cy="217030"/>
                <wp:effectExtent l="57150" t="57150" r="29845" b="69215"/>
                <wp:wrapNone/>
                <wp:docPr id="549" name="Entrada de lápiz 549"/>
                <wp:cNvGraphicFramePr/>
                <a:graphic xmlns:a="http://schemas.openxmlformats.org/drawingml/2006/main">
                  <a:graphicData uri="http://schemas.microsoft.com/office/word/2010/wordprocessingInk">
                    <w14:contentPart bwMode="auto" r:id="rId129">
                      <w14:nvContentPartPr>
                        <w14:cNvContentPartPr/>
                      </w14:nvContentPartPr>
                      <w14:xfrm>
                        <a:off x="0" y="0"/>
                        <a:ext cx="1551835" cy="217030"/>
                      </w14:xfrm>
                    </w14:contentPart>
                  </a:graphicData>
                </a:graphic>
              </wp:anchor>
            </w:drawing>
          </mc:Choice>
          <mc:Fallback>
            <w:pict>
              <v:shape w14:anchorId="354051DB" id="Entrada de lápiz 549" o:spid="_x0000_s1026" type="#_x0000_t75" style="position:absolute;margin-left:136.5pt;margin-top:24.05pt;width:125.05pt;height:19.95pt;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">
                <v:imagedata r:id="rId130" o:title=""/>
              </v:shape>
            </w:pict>
          </mc:Fallback>
        </mc:AlternateContent>
      </w:r>
      <w:r>
        <w:rPr>
          <w:rFonts w:ascii="Arial" w:hAnsi="Arial"/>
          <w:noProof/>
        </w:rPr>
        <mc:AlternateContent>
          <mc:Choice Requires="wpi">
            <w:drawing>
              <wp:anchor distT="0" distB="0" distL="114300" distR="114300" simplePos="0" relativeHeight="252216320" behindDoc="0" locked="0" layoutInCell="1" allowOverlap="1" wp14:anchorId="06F65F8D" wp14:editId="1287F568">
                <wp:simplePos x="0" y="0"/>
                <wp:positionH relativeFrom="column">
                  <wp:posOffset>1891665</wp:posOffset>
                </wp:positionH>
                <wp:positionV relativeFrom="paragraph">
                  <wp:posOffset>811530</wp:posOffset>
                </wp:positionV>
                <wp:extent cx="137160" cy="83185"/>
                <wp:effectExtent l="38100" t="38100" r="53340" b="69215"/>
                <wp:wrapNone/>
                <wp:docPr id="550" name="Entrada de lápiz 550"/>
                <wp:cNvGraphicFramePr/>
                <a:graphic xmlns:a="http://schemas.openxmlformats.org/drawingml/2006/main">
                  <a:graphicData uri="http://schemas.microsoft.com/office/word/2010/wordprocessingInk">
                    <w14:contentPart bwMode="auto" r:id="rId131">
                      <w14:nvContentPartPr>
                        <w14:cNvContentPartPr/>
                      </w14:nvContentPartPr>
                      <w14:xfrm>
                        <a:off x="0" y="0"/>
                        <a:ext cx="137160" cy="83185"/>
                      </w14:xfrm>
                    </w14:contentPart>
                  </a:graphicData>
                </a:graphic>
              </wp:anchor>
            </w:drawing>
          </mc:Choice>
          <mc:Fallback>
            <w:pict>
              <v:shape w14:anchorId="5C0E9910" id="Entrada de lápiz 550" o:spid="_x0000_s1026" type="#_x0000_t75" style="position:absolute;margin-left:147.55pt;margin-top:62.5pt;width:13.6pt;height:9.3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">
                <v:imagedata r:id="rId132" o:title=""/>
              </v:shape>
            </w:pict>
          </mc:Fallback>
        </mc:AlternateContent>
      </w:r>
      <w:r>
        <w:rPr>
          <w:rFonts w:ascii="Arial" w:hAnsi="Arial"/>
          <w:noProof/>
        </w:rPr>
        <mc:AlternateContent>
          <mc:Choice Requires="wpi">
            <w:drawing>
              <wp:anchor distT="0" distB="0" distL="114300" distR="114300" simplePos="0" relativeHeight="252201984" behindDoc="0" locked="0" layoutInCell="1" allowOverlap="1" wp14:anchorId="2675273A" wp14:editId="4441DF7B">
                <wp:simplePos x="0" y="0"/>
                <wp:positionH relativeFrom="column">
                  <wp:posOffset>2975610</wp:posOffset>
                </wp:positionH>
                <wp:positionV relativeFrom="paragraph">
                  <wp:posOffset>92710</wp:posOffset>
                </wp:positionV>
                <wp:extent cx="453860" cy="59055"/>
                <wp:effectExtent l="0" t="38100" r="41910" b="74295"/>
                <wp:wrapNone/>
                <wp:docPr id="536" name="Entrada de lápiz 536"/>
                <wp:cNvGraphicFramePr/>
                <a:graphic xmlns:a="http://schemas.openxmlformats.org/drawingml/2006/main">
                  <a:graphicData uri="http://schemas.microsoft.com/office/word/2010/wordprocessingInk">
                    <w14:contentPart bwMode="auto" r:id="rId133">
                      <w14:nvContentPartPr>
                        <w14:cNvContentPartPr/>
                      </w14:nvContentPartPr>
                      <w14:xfrm>
                        <a:off x="0" y="0"/>
                        <a:ext cx="453860" cy="59055"/>
                      </w14:xfrm>
                    </w14:contentPart>
                  </a:graphicData>
                </a:graphic>
              </wp:anchor>
            </w:drawing>
          </mc:Choice>
          <mc:Fallback>
            <w:pict>
              <v:shape w14:anchorId="1ABA5549" id="Entrada de lápiz 536" o:spid="_x0000_s1026" type="#_x0000_t75" style="position:absolute;margin-left:232.9pt;margin-top:5.9pt;width:38.6pt;height:7.45pt;z-index:2522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">
                <v:imagedata r:id="rId134" o:title=""/>
              </v:shape>
            </w:pict>
          </mc:Fallback>
        </mc:AlternateContent>
      </w:r>
      <w:r>
        <w:rPr>
          <w:rFonts w:ascii="Arial" w:hAnsi="Arial"/>
          <w:noProof/>
        </w:rPr>
        <mc:AlternateContent>
          <mc:Choice Requires="wpi">
            <w:drawing>
              <wp:anchor distT="0" distB="0" distL="114300" distR="114300" simplePos="0" relativeHeight="252192768" behindDoc="0" locked="0" layoutInCell="1" allowOverlap="1" wp14:anchorId="6ECDD4D3" wp14:editId="633B2FD2">
                <wp:simplePos x="0" y="0"/>
                <wp:positionH relativeFrom="column">
                  <wp:posOffset>1915425</wp:posOffset>
                </wp:positionH>
                <wp:positionV relativeFrom="paragraph">
                  <wp:posOffset>95725</wp:posOffset>
                </wp:positionV>
                <wp:extent cx="610200" cy="53640"/>
                <wp:effectExtent l="0" t="38100" r="0" b="60960"/>
                <wp:wrapNone/>
                <wp:docPr id="527" name="Entrada de lápiz 527"/>
                <wp:cNvGraphicFramePr/>
                <a:graphic xmlns:a="http://schemas.openxmlformats.org/drawingml/2006/main">
                  <a:graphicData uri="http://schemas.microsoft.com/office/word/2010/wordprocessingInk">
                    <w14:contentPart bwMode="auto" r:id="rId135">
                      <w14:nvContentPartPr>
                        <w14:cNvContentPartPr/>
                      </w14:nvContentPartPr>
                      <w14:xfrm>
                        <a:off x="0" y="0"/>
                        <a:ext cx="610200" cy="53640"/>
                      </w14:xfrm>
                    </w14:contentPart>
                  </a:graphicData>
                </a:graphic>
              </wp:anchor>
            </w:drawing>
          </mc:Choice>
          <mc:Fallback>
            <w:pict>
              <v:shape w14:anchorId="0A754B92" id="Entrada de lápiz 527" o:spid="_x0000_s1026" type="#_x0000_t75" style="position:absolute;margin-left:149.4pt;margin-top:6.15pt;width:50.9pt;height:7.05pt;z-index:25219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">
                <v:imagedata r:id="rId136" o:title=""/>
              </v:shape>
            </w:pict>
          </mc:Fallback>
        </mc:AlternateContent>
      </w:r>
      <w:r>
        <w:rPr>
          <w:rFonts w:ascii="Arial" w:hAnsi="Arial"/>
          <w:noProof/>
        </w:rPr>
        <mc:AlternateContent>
          <mc:Choice Requires="wpi">
            <w:drawing>
              <wp:anchor distT="0" distB="0" distL="114300" distR="114300" simplePos="0" relativeHeight="252171264" behindDoc="0" locked="0" layoutInCell="1" allowOverlap="1" wp14:anchorId="5C327581" wp14:editId="5650A6A2">
                <wp:simplePos x="0" y="0"/>
                <wp:positionH relativeFrom="column">
                  <wp:posOffset>3891915</wp:posOffset>
                </wp:positionH>
                <wp:positionV relativeFrom="paragraph">
                  <wp:posOffset>-455295</wp:posOffset>
                </wp:positionV>
                <wp:extent cx="1618760" cy="1059840"/>
                <wp:effectExtent l="38100" t="57150" r="635" b="64135"/>
                <wp:wrapNone/>
                <wp:docPr id="506" name="Entrada de lápiz 506"/>
                <wp:cNvGraphicFramePr/>
                <a:graphic xmlns:a="http://schemas.openxmlformats.org/drawingml/2006/main">
                  <a:graphicData uri="http://schemas.microsoft.com/office/word/2010/wordprocessingInk">
                    <w14:contentPart bwMode="auto" r:id="rId137">
                      <w14:nvContentPartPr>
                        <w14:cNvContentPartPr/>
                      </w14:nvContentPartPr>
                      <w14:xfrm>
                        <a:off x="0" y="0"/>
                        <a:ext cx="1618760" cy="1059840"/>
                      </w14:xfrm>
                    </w14:contentPart>
                  </a:graphicData>
                </a:graphic>
              </wp:anchor>
            </w:drawing>
          </mc:Choice>
          <mc:Fallback>
            <w:pict>
              <v:shape w14:anchorId="33A1D43B" id="Entrada de lápiz 506" o:spid="_x0000_s1026" type="#_x0000_t75" style="position:absolute;margin-left:305.05pt;margin-top:-37.25pt;width:130.25pt;height:86.25pt;z-index:25217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">
                <v:imagedata r:id="rId138" o:title=""/>
              </v:shape>
            </w:pict>
          </mc:Fallback>
        </mc:AlternateContent>
      </w:r>
      <w:r>
        <w:rPr>
          <w:rFonts w:ascii="Arial" w:hAnsi="Arial"/>
          <w:noProof/>
        </w:rPr>
        <mc:AlternateContent>
          <mc:Choice Requires="wpi">
            <w:drawing>
              <wp:anchor distT="0" distB="0" distL="114300" distR="114300" simplePos="0" relativeHeight="252142592" behindDoc="0" locked="0" layoutInCell="1" allowOverlap="1" wp14:anchorId="7D77AF9A" wp14:editId="1F83A96E">
                <wp:simplePos x="0" y="0"/>
                <wp:positionH relativeFrom="column">
                  <wp:posOffset>4810905</wp:posOffset>
                </wp:positionH>
                <wp:positionV relativeFrom="paragraph">
                  <wp:posOffset>-424835</wp:posOffset>
                </wp:positionV>
                <wp:extent cx="683280" cy="989280"/>
                <wp:effectExtent l="76200" t="114300" r="97790" b="135255"/>
                <wp:wrapNone/>
                <wp:docPr id="474" name="Entrada de lápiz 474"/>
                <wp:cNvGraphicFramePr/>
                <a:graphic xmlns:a="http://schemas.openxmlformats.org/drawingml/2006/main">
                  <a:graphicData uri="http://schemas.microsoft.com/office/word/2010/wordprocessingInk">
                    <w14:contentPart bwMode="auto" r:id="rId139">
                      <w14:nvContentPartPr>
                        <w14:cNvContentPartPr/>
                      </w14:nvContentPartPr>
                      <w14:xfrm>
                        <a:off x="0" y="0"/>
                        <a:ext cx="683280" cy="989280"/>
                      </w14:xfrm>
                    </w14:contentPart>
                  </a:graphicData>
                </a:graphic>
              </wp:anchor>
            </w:drawing>
          </mc:Choice>
          <mc:Fallback>
            <w:pict>
              <v:shape w14:anchorId="54711D86" id="Entrada de lápiz 474" o:spid="_x0000_s1026" type="#_x0000_t75" style="position:absolute;margin-left:374.55pt;margin-top:-41.95pt;width:62.3pt;height:94.95pt;z-index:25214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">
                <v:imagedata r:id="rId140" o:title=""/>
              </v:shape>
            </w:pict>
          </mc:Fallback>
        </mc:AlternateContent>
      </w:r>
      <w:r>
        <w:rPr>
          <w:rFonts w:ascii="Arial" w:hAnsi="Arial"/>
          <w:noProof/>
        </w:rPr>
        <mc:AlternateContent>
          <mc:Choice Requires="wpi">
            <w:drawing>
              <wp:anchor distT="0" distB="0" distL="114300" distR="114300" simplePos="0" relativeHeight="252140544" behindDoc="0" locked="0" layoutInCell="1" allowOverlap="1" wp14:anchorId="7FD097D1" wp14:editId="1A409178">
                <wp:simplePos x="0" y="0"/>
                <wp:positionH relativeFrom="column">
                  <wp:posOffset>4530090</wp:posOffset>
                </wp:positionH>
                <wp:positionV relativeFrom="paragraph">
                  <wp:posOffset>-616585</wp:posOffset>
                </wp:positionV>
                <wp:extent cx="1091250" cy="1265555"/>
                <wp:effectExtent l="57150" t="38100" r="0" b="67945"/>
                <wp:wrapNone/>
                <wp:docPr id="472" name="Entrada de lápiz 472"/>
                <wp:cNvGraphicFramePr/>
                <a:graphic xmlns:a="http://schemas.openxmlformats.org/drawingml/2006/main">
                  <a:graphicData uri="http://schemas.microsoft.com/office/word/2010/wordprocessingInk">
                    <w14:contentPart bwMode="auto" r:id="rId141">
                      <w14:nvContentPartPr>
                        <w14:cNvContentPartPr/>
                      </w14:nvContentPartPr>
                      <w14:xfrm>
                        <a:off x="0" y="0"/>
                        <a:ext cx="1091250" cy="1265555"/>
                      </w14:xfrm>
                    </w14:contentPart>
                  </a:graphicData>
                </a:graphic>
              </wp:anchor>
            </w:drawing>
          </mc:Choice>
          <mc:Fallback>
            <w:pict>
              <v:shape w14:anchorId="1B41C012" id="Entrada de lápiz 472" o:spid="_x0000_s1026" type="#_x0000_t75" style="position:absolute;margin-left:355.3pt;margin-top:-49.95pt;width:88.8pt;height:102.45pt;z-index:25214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">
                <v:imagedata r:id="rId142" o:title=""/>
              </v:shape>
            </w:pict>
          </mc:Fallback>
        </mc:AlternateContent>
      </w:r>
      <w:r>
        <w:rPr>
          <w:rFonts w:ascii="Arial" w:hAnsi="Arial"/>
          <w:noProof/>
        </w:rPr>
        <mc:AlternateContent>
          <mc:Choice Requires="wpi">
            <w:drawing>
              <wp:anchor distT="0" distB="0" distL="114300" distR="114300" simplePos="0" relativeHeight="252141568" behindDoc="0" locked="0" layoutInCell="1" allowOverlap="1" wp14:anchorId="689A62DC" wp14:editId="3A195ED8">
                <wp:simplePos x="0" y="0"/>
                <wp:positionH relativeFrom="column">
                  <wp:posOffset>3803650</wp:posOffset>
                </wp:positionH>
                <wp:positionV relativeFrom="paragraph">
                  <wp:posOffset>-616585</wp:posOffset>
                </wp:positionV>
                <wp:extent cx="1817690" cy="1275080"/>
                <wp:effectExtent l="57150" t="38100" r="11430" b="58420"/>
                <wp:wrapNone/>
                <wp:docPr id="473" name="Entrada de lápiz 473"/>
                <wp:cNvGraphicFramePr/>
                <a:graphic xmlns:a="http://schemas.openxmlformats.org/drawingml/2006/main">
                  <a:graphicData uri="http://schemas.microsoft.com/office/word/2010/wordprocessingInk">
                    <w14:contentPart bwMode="auto" r:id="rId143">
                      <w14:nvContentPartPr>
                        <w14:cNvContentPartPr/>
                      </w14:nvContentPartPr>
                      <w14:xfrm>
                        <a:off x="0" y="0"/>
                        <a:ext cx="1817690" cy="1275080"/>
                      </w14:xfrm>
                    </w14:contentPart>
                  </a:graphicData>
                </a:graphic>
              </wp:anchor>
            </w:drawing>
          </mc:Choice>
          <mc:Fallback>
            <w:pict>
              <v:shape w14:anchorId="7FDF9AF1" id="Entrada de lápiz 473" o:spid="_x0000_s1026" type="#_x0000_t75" style="position:absolute;margin-left:298.1pt;margin-top:-49.95pt;width:146pt;height:103.2pt;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">
                <v:imagedata r:id="rId144" o:title=""/>
              </v:shape>
            </w:pict>
          </mc:Fallback>
        </mc:AlternateContent>
      </w:r>
    </w:p>
    <w:p w14:paraId="62CEE00E" w14:textId="77777777" w:rsidR="00525AFC" w:rsidRDefault="00525AFC" w:rsidP="000346C7">
      <w:pPr>
        <w:rPr>
          <w:rFonts w:ascii="Arial" w:hAnsi="Arial"/>
        </w:rPr>
      </w:pPr>
    </w:p>
    <w:p w14:paraId="7CF122BE" w14:textId="5F477AA4" w:rsidR="000346C7" w:rsidRPr="00506B4A" w:rsidRDefault="000346C7" w:rsidP="000346C7">
      <w:pPr>
        <w:rPr>
          <w:rFonts w:ascii="Arial" w:hAnsi="Arial"/>
          <w:b/>
          <w:bCs/>
        </w:rPr>
      </w:pPr>
      <w:r w:rsidRPr="00506B4A">
        <w:rPr>
          <w:rFonts w:ascii="Arial" w:hAnsi="Arial"/>
          <w:b/>
          <w:bCs/>
        </w:rPr>
        <w:t xml:space="preserve">Pregunta </w:t>
      </w:r>
      <w:r w:rsidR="00BC5496">
        <w:rPr>
          <w:rFonts w:ascii="Arial" w:hAnsi="Arial"/>
          <w:b/>
          <w:bCs/>
        </w:rPr>
        <w:t>2</w:t>
      </w:r>
    </w:p>
    <w:p w14:paraId="49CEC045" w14:textId="0C1CD7CD" w:rsidR="000346C7" w:rsidRDefault="00525AFC" w:rsidP="000346C7">
      <w:pPr>
        <w:jc w:val="both"/>
        <w:rPr>
          <w:rFonts w:ascii="Arial" w:hAnsi="Arial"/>
          <w:shd w:val="clear" w:color="auto" w:fill="FFFFFF"/>
        </w:rPr>
      </w:pPr>
      <w:r>
        <w:rPr>
          <w:rFonts w:ascii="Arial" w:hAnsi="Arial"/>
          <w:noProof/>
        </w:rPr>
        <mc:AlternateContent>
          <mc:Choice Requires="wpi">
            <w:drawing>
              <wp:anchor distT="0" distB="0" distL="114300" distR="114300" simplePos="0" relativeHeight="252251136" behindDoc="0" locked="0" layoutInCell="1" allowOverlap="1" wp14:anchorId="498F87EC" wp14:editId="63D82FE1">
                <wp:simplePos x="0" y="0"/>
                <wp:positionH relativeFrom="column">
                  <wp:posOffset>714465</wp:posOffset>
                </wp:positionH>
                <wp:positionV relativeFrom="paragraph">
                  <wp:posOffset>443131</wp:posOffset>
                </wp:positionV>
                <wp:extent cx="106200" cy="17640"/>
                <wp:effectExtent l="57150" t="38100" r="65405" b="59055"/>
                <wp:wrapNone/>
                <wp:docPr id="584" name="Entrada de lápiz 584"/>
                <wp:cNvGraphicFramePr/>
                <a:graphic xmlns:a="http://schemas.openxmlformats.org/drawingml/2006/main">
                  <a:graphicData uri="http://schemas.microsoft.com/office/word/2010/wordprocessingInk">
                    <w14:contentPart bwMode="auto" r:id="rId145">
                      <w14:nvContentPartPr>
                        <w14:cNvContentPartPr/>
                      </w14:nvContentPartPr>
                      <w14:xfrm>
                        <a:off x="0" y="0"/>
                        <a:ext cx="106200" cy="17640"/>
                      </w14:xfrm>
                    </w14:contentPart>
                  </a:graphicData>
                </a:graphic>
              </wp:anchor>
            </w:drawing>
          </mc:Choice>
          <mc:Fallback>
            <w:pict>
              <v:shape w14:anchorId="76AA20A0" id="Entrada de lápiz 584" o:spid="_x0000_s1026" type="#_x0000_t75" style="position:absolute;margin-left:54.85pt;margin-top:33.5pt;width:11.15pt;height:4.2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">
                <v:imagedata r:id="rId146" o:title=""/>
              </v:shape>
            </w:pict>
          </mc:Fallback>
        </mc:AlternateContent>
      </w:r>
      <w:r>
        <w:rPr>
          <w:rFonts w:ascii="Arial" w:hAnsi="Arial"/>
          <w:noProof/>
        </w:rPr>
        <mc:AlternateContent>
          <mc:Choice Requires="wpi">
            <w:drawing>
              <wp:anchor distT="0" distB="0" distL="114300" distR="114300" simplePos="0" relativeHeight="252229632" behindDoc="0" locked="0" layoutInCell="1" allowOverlap="1" wp14:anchorId="4DD94D82" wp14:editId="3003F9C9">
                <wp:simplePos x="0" y="0"/>
                <wp:positionH relativeFrom="column">
                  <wp:posOffset>3640905</wp:posOffset>
                </wp:positionH>
                <wp:positionV relativeFrom="paragraph">
                  <wp:posOffset>296251</wp:posOffset>
                </wp:positionV>
                <wp:extent cx="728280" cy="27000"/>
                <wp:effectExtent l="38100" t="57150" r="72390" b="68580"/>
                <wp:wrapNone/>
                <wp:docPr id="563" name="Entrada de lápiz 563"/>
                <wp:cNvGraphicFramePr/>
                <a:graphic xmlns:a="http://schemas.openxmlformats.org/drawingml/2006/main">
                  <a:graphicData uri="http://schemas.microsoft.com/office/word/2010/wordprocessingInk">
                    <w14:contentPart bwMode="auto" r:id="rId147">
                      <w14:nvContentPartPr>
                        <w14:cNvContentPartPr/>
                      </w14:nvContentPartPr>
                      <w14:xfrm>
                        <a:off x="0" y="0"/>
                        <a:ext cx="728280" cy="27000"/>
                      </w14:xfrm>
                    </w14:contentPart>
                  </a:graphicData>
                </a:graphic>
              </wp:anchor>
            </w:drawing>
          </mc:Choice>
          <mc:Fallback>
            <w:pict>
              <v:shape w14:anchorId="66940258" id="Entrada de lápiz 563" o:spid="_x0000_s1026" type="#_x0000_t75" style="position:absolute;margin-left:285.3pt;margin-top:21.95pt;width:60.2pt;height:5pt;z-index:25222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">
                <v:imagedata r:id="rId148" o:title=""/>
              </v:shape>
            </w:pict>
          </mc:Fallback>
        </mc:AlternateContent>
      </w:r>
      <w:r w:rsidR="000346C7" w:rsidRPr="00506B4A">
        <w:rPr>
          <w:rFonts w:ascii="Arial" w:hAnsi="Arial"/>
          <w:shd w:val="clear" w:color="auto" w:fill="FFFFFF"/>
        </w:rPr>
        <w:t xml:space="preserve">Alberto es una persona que le gusta hacer inversiones en la bolsa de valores, ha realizado inversiones en el sector minería y en el sector industria. La probabilidad </w:t>
      </w:r>
      <w:r w:rsidR="000346C7" w:rsidRPr="00525AFC">
        <w:rPr>
          <w:rFonts w:ascii="Arial" w:hAnsi="Arial"/>
          <w:highlight w:val="yellow"/>
          <w:shd w:val="clear" w:color="auto" w:fill="FFFFFF"/>
        </w:rPr>
        <w:t>que no invierta en el sector minería es del 25%</w:t>
      </w:r>
      <w:r w:rsidR="000346C7" w:rsidRPr="00506B4A">
        <w:rPr>
          <w:rFonts w:ascii="Arial" w:hAnsi="Arial"/>
          <w:shd w:val="clear" w:color="auto" w:fill="FFFFFF"/>
        </w:rPr>
        <w:t xml:space="preserve"> y que </w:t>
      </w:r>
      <w:r w:rsidR="000346C7" w:rsidRPr="00525AFC">
        <w:rPr>
          <w:rFonts w:ascii="Arial" w:hAnsi="Arial"/>
          <w:highlight w:val="cyan"/>
          <w:shd w:val="clear" w:color="auto" w:fill="FFFFFF"/>
        </w:rPr>
        <w:t>no invierta en el sector industria es del 35%.</w:t>
      </w:r>
      <w:r w:rsidR="000346C7" w:rsidRPr="00506B4A">
        <w:rPr>
          <w:rFonts w:ascii="Arial" w:hAnsi="Arial"/>
          <w:shd w:val="clear" w:color="auto" w:fill="FFFFFF"/>
        </w:rPr>
        <w:t xml:space="preserve"> Se tiene información que invertir en estos </w:t>
      </w:r>
      <w:r w:rsidR="000346C7" w:rsidRPr="00525AFC">
        <w:rPr>
          <w:rFonts w:ascii="Arial" w:hAnsi="Arial"/>
          <w:b/>
          <w:bCs/>
          <w:color w:val="FF0000"/>
          <w:sz w:val="36"/>
          <w:szCs w:val="36"/>
          <w:shd w:val="clear" w:color="auto" w:fill="FFFFFF"/>
        </w:rPr>
        <w:t>sectores es independiente</w:t>
      </w:r>
      <w:r w:rsidR="000346C7" w:rsidRPr="00506B4A">
        <w:rPr>
          <w:rFonts w:ascii="Arial" w:hAnsi="Arial"/>
          <w:shd w:val="clear" w:color="auto" w:fill="FFFFFF"/>
        </w:rPr>
        <w:t>. Si se elige un sector al azar.</w:t>
      </w:r>
    </w:p>
    <w:p w14:paraId="4C2A9033" w14:textId="349694C5" w:rsidR="00C7206F" w:rsidRPr="008D4B99" w:rsidRDefault="00143B0C" w:rsidP="000346C7">
      <w:pPr>
        <w:jc w:val="both"/>
        <w:rPr>
          <w:rFonts w:ascii="Arial" w:hAnsi="Arial"/>
          <w:color w:val="FFFFFF" w:themeColor="background1"/>
          <w:shd w:val="clear" w:color="auto" w:fill="FFFFFF"/>
        </w:rPr>
      </w:pPr>
      <w:r>
        <w:rPr>
          <w:rFonts w:ascii="Arial" w:hAnsi="Arial"/>
          <w:noProof/>
          <w:color w:val="FFFFFF" w:themeColor="background1"/>
        </w:rPr>
        <mc:AlternateContent>
          <mc:Choice Requires="wpi">
            <w:drawing>
              <wp:anchor distT="0" distB="0" distL="114300" distR="114300" simplePos="0" relativeHeight="252281856" behindDoc="0" locked="0" layoutInCell="1" allowOverlap="1" wp14:anchorId="29802A8D" wp14:editId="3C5B4019">
                <wp:simplePos x="0" y="0"/>
                <wp:positionH relativeFrom="column">
                  <wp:posOffset>5006975</wp:posOffset>
                </wp:positionH>
                <wp:positionV relativeFrom="paragraph">
                  <wp:posOffset>26670</wp:posOffset>
                </wp:positionV>
                <wp:extent cx="472960" cy="168525"/>
                <wp:effectExtent l="38100" t="38100" r="22860" b="60325"/>
                <wp:wrapNone/>
                <wp:docPr id="614" name="Entrada de lápiz 614"/>
                <wp:cNvGraphicFramePr/>
                <a:graphic xmlns:a="http://schemas.openxmlformats.org/drawingml/2006/main">
                  <a:graphicData uri="http://schemas.microsoft.com/office/word/2010/wordprocessingInk">
                    <w14:contentPart bwMode="auto" r:id="rId149">
                      <w14:nvContentPartPr>
                        <w14:cNvContentPartPr/>
                      </w14:nvContentPartPr>
                      <w14:xfrm>
                        <a:off x="0" y="0"/>
                        <a:ext cx="472960" cy="168525"/>
                      </w14:xfrm>
                    </w14:contentPart>
                  </a:graphicData>
                </a:graphic>
              </wp:anchor>
            </w:drawing>
          </mc:Choice>
          <mc:Fallback>
            <w:pict>
              <v:shape w14:anchorId="728D1DA0" id="Entrada de lápiz 614" o:spid="_x0000_s1026" type="#_x0000_t75" style="position:absolute;margin-left:392.85pt;margin-top:.7pt;width:40.1pt;height:16.05pt;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">
                <v:imagedata r:id="rId150" o:title=""/>
              </v:shape>
            </w:pict>
          </mc:Fallback>
        </mc:AlternateContent>
      </w:r>
      <w:r>
        <w:rPr>
          <w:rFonts w:ascii="Arial" w:hAnsi="Arial"/>
          <w:noProof/>
          <w:color w:val="FFFFFF" w:themeColor="background1"/>
        </w:rPr>
        <mc:AlternateContent>
          <mc:Choice Requires="wpi">
            <w:drawing>
              <wp:anchor distT="0" distB="0" distL="114300" distR="114300" simplePos="0" relativeHeight="252273664" behindDoc="0" locked="0" layoutInCell="1" allowOverlap="1" wp14:anchorId="2D8836FD" wp14:editId="736E0C27">
                <wp:simplePos x="0" y="0"/>
                <wp:positionH relativeFrom="column">
                  <wp:posOffset>3964940</wp:posOffset>
                </wp:positionH>
                <wp:positionV relativeFrom="paragraph">
                  <wp:posOffset>12700</wp:posOffset>
                </wp:positionV>
                <wp:extent cx="901760" cy="212595"/>
                <wp:effectExtent l="57150" t="57150" r="12700" b="54610"/>
                <wp:wrapNone/>
                <wp:docPr id="606" name="Entrada de lápiz 606"/>
                <wp:cNvGraphicFramePr/>
                <a:graphic xmlns:a="http://schemas.openxmlformats.org/drawingml/2006/main">
                  <a:graphicData uri="http://schemas.microsoft.com/office/word/2010/wordprocessingInk">
                    <w14:contentPart bwMode="auto" r:id="rId151">
                      <w14:nvContentPartPr>
                        <w14:cNvContentPartPr/>
                      </w14:nvContentPartPr>
                      <w14:xfrm>
                        <a:off x="0" y="0"/>
                        <a:ext cx="901760" cy="212595"/>
                      </w14:xfrm>
                    </w14:contentPart>
                  </a:graphicData>
                </a:graphic>
              </wp:anchor>
            </w:drawing>
          </mc:Choice>
          <mc:Fallback>
            <w:pict>
              <v:shape w14:anchorId="057DBB62" id="Entrada de lápiz 606" o:spid="_x0000_s1026" type="#_x0000_t75" style="position:absolute;margin-left:310.8pt;margin-top:-.4pt;width:73.8pt;height:19.6pt;z-index:25227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">
                <v:imagedata r:id="rId152" o:title=""/>
              </v:shape>
            </w:pict>
          </mc:Fallback>
        </mc:AlternateContent>
      </w:r>
    </w:p>
    <w:p w14:paraId="749F77BF" w14:textId="06FFCAC9" w:rsidR="00C7206F" w:rsidRPr="00525AFC" w:rsidRDefault="00143B0C" w:rsidP="00C7206F">
      <w:pPr>
        <w:tabs>
          <w:tab w:val="left" w:pos="6713"/>
        </w:tabs>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475392" behindDoc="0" locked="0" layoutInCell="1" allowOverlap="1" wp14:anchorId="1E13274F" wp14:editId="10ED3271">
                <wp:simplePos x="0" y="0"/>
                <wp:positionH relativeFrom="column">
                  <wp:posOffset>5546025</wp:posOffset>
                </wp:positionH>
                <wp:positionV relativeFrom="paragraph">
                  <wp:posOffset>26241</wp:posOffset>
                </wp:positionV>
                <wp:extent cx="5400" cy="12960"/>
                <wp:effectExtent l="38100" t="38100" r="71120" b="63500"/>
                <wp:wrapNone/>
                <wp:docPr id="803" name="Entrada de lápiz 803"/>
                <wp:cNvGraphicFramePr/>
                <a:graphic xmlns:a="http://schemas.openxmlformats.org/drawingml/2006/main">
                  <a:graphicData uri="http://schemas.microsoft.com/office/word/2010/wordprocessingInk">
                    <w14:contentPart bwMode="auto" r:id="rId153">
                      <w14:nvContentPartPr>
                        <w14:cNvContentPartPr/>
                      </w14:nvContentPartPr>
                      <w14:xfrm>
                        <a:off x="0" y="0"/>
                        <a:ext cx="5400" cy="12960"/>
                      </w14:xfrm>
                    </w14:contentPart>
                  </a:graphicData>
                </a:graphic>
              </wp:anchor>
            </w:drawing>
          </mc:Choice>
          <mc:Fallback>
            <w:pict>
              <v:shape w14:anchorId="791FE006" id="Entrada de lápiz 803" o:spid="_x0000_s1026" type="#_x0000_t75" style="position:absolute;margin-left:435.3pt;margin-top:.65pt;width:3.3pt;height:3.85pt;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">
                <v:imagedata r:id="rId154" o:title=""/>
              </v:shape>
            </w:pict>
          </mc:Fallback>
        </mc:AlternateContent>
      </w:r>
      <w:r w:rsidR="00525AFC">
        <w:rPr>
          <w:rFonts w:ascii="Arial" w:hAnsi="Arial"/>
          <w:noProof/>
          <w:color w:val="FF0000"/>
        </w:rPr>
        <mc:AlternateContent>
          <mc:Choice Requires="wpi">
            <w:drawing>
              <wp:anchor distT="0" distB="0" distL="114300" distR="114300" simplePos="0" relativeHeight="252246016" behindDoc="0" locked="0" layoutInCell="1" allowOverlap="1" wp14:anchorId="5996C6BE" wp14:editId="343D95C9">
                <wp:simplePos x="0" y="0"/>
                <wp:positionH relativeFrom="column">
                  <wp:posOffset>2586990</wp:posOffset>
                </wp:positionH>
                <wp:positionV relativeFrom="paragraph">
                  <wp:posOffset>-71120</wp:posOffset>
                </wp:positionV>
                <wp:extent cx="1209150" cy="203200"/>
                <wp:effectExtent l="57150" t="38100" r="0" b="63500"/>
                <wp:wrapNone/>
                <wp:docPr id="579" name="Entrada de lápiz 579"/>
                <wp:cNvGraphicFramePr/>
                <a:graphic xmlns:a="http://schemas.openxmlformats.org/drawingml/2006/main">
                  <a:graphicData uri="http://schemas.microsoft.com/office/word/2010/wordprocessingInk">
                    <w14:contentPart bwMode="auto" r:id="rId155">
                      <w14:nvContentPartPr>
                        <w14:cNvContentPartPr/>
                      </w14:nvContentPartPr>
                      <w14:xfrm>
                        <a:off x="0" y="0"/>
                        <a:ext cx="1209150" cy="203200"/>
                      </w14:xfrm>
                    </w14:contentPart>
                  </a:graphicData>
                </a:graphic>
              </wp:anchor>
            </w:drawing>
          </mc:Choice>
          <mc:Fallback>
            <w:pict>
              <v:shape w14:anchorId="5A80E7E6" id="Entrada de lápiz 579" o:spid="_x0000_s1026" type="#_x0000_t75" style="position:absolute;margin-left:202.3pt;margin-top:-7pt;width:98pt;height:18.8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">
                <v:imagedata r:id="rId156" o:title=""/>
              </v:shape>
            </w:pict>
          </mc:Fallback>
        </mc:AlternateContent>
      </w:r>
      <w:r w:rsidR="00C7206F" w:rsidRPr="00525AFC">
        <w:rPr>
          <w:rFonts w:ascii="Arial" w:hAnsi="Arial"/>
          <w:color w:val="FF0000"/>
        </w:rPr>
        <w:t xml:space="preserve">A: Inversiones en el sector minería </w:t>
      </w:r>
    </w:p>
    <w:p w14:paraId="17DE8E65" w14:textId="0DE95E19" w:rsidR="00C7206F" w:rsidRPr="00525AFC" w:rsidRDefault="00143B0C" w:rsidP="00C7206F">
      <w:pPr>
        <w:tabs>
          <w:tab w:val="left" w:pos="6713"/>
        </w:tabs>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514304" behindDoc="0" locked="0" layoutInCell="1" allowOverlap="1" wp14:anchorId="4CCB9C14" wp14:editId="35D4EECA">
                <wp:simplePos x="0" y="0"/>
                <wp:positionH relativeFrom="column">
                  <wp:posOffset>3507345</wp:posOffset>
                </wp:positionH>
                <wp:positionV relativeFrom="paragraph">
                  <wp:posOffset>45791</wp:posOffset>
                </wp:positionV>
                <wp:extent cx="6120" cy="4320"/>
                <wp:effectExtent l="38100" t="38100" r="70485" b="72390"/>
                <wp:wrapNone/>
                <wp:docPr id="841" name="Entrada de lápiz 841"/>
                <wp:cNvGraphicFramePr/>
                <a:graphic xmlns:a="http://schemas.openxmlformats.org/drawingml/2006/main">
                  <a:graphicData uri="http://schemas.microsoft.com/office/word/2010/wordprocessingInk">
                    <w14:contentPart bwMode="auto" r:id="rId157">
                      <w14:nvContentPartPr>
                        <w14:cNvContentPartPr/>
                      </w14:nvContentPartPr>
                      <w14:xfrm>
                        <a:off x="0" y="0"/>
                        <a:ext cx="6120" cy="4320"/>
                      </w14:xfrm>
                    </w14:contentPart>
                  </a:graphicData>
                </a:graphic>
              </wp:anchor>
            </w:drawing>
          </mc:Choice>
          <mc:Fallback>
            <w:pict>
              <v:shape w14:anchorId="7DB11CD3" id="Entrada de lápiz 841" o:spid="_x0000_s1026" type="#_x0000_t75" style="position:absolute;margin-left:274.75pt;margin-top:2.2pt;width:3.35pt;height:3.2pt;z-index:25251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">
                <v:imagedata r:id="rId158" o:title=""/>
              </v:shape>
            </w:pict>
          </mc:Fallback>
        </mc:AlternateContent>
      </w:r>
      <w:r w:rsidR="00525AFC">
        <w:rPr>
          <w:rFonts w:ascii="Arial" w:hAnsi="Arial"/>
          <w:noProof/>
          <w:color w:val="FF0000"/>
        </w:rPr>
        <mc:AlternateContent>
          <mc:Choice Requires="wpi">
            <w:drawing>
              <wp:anchor distT="0" distB="0" distL="114300" distR="114300" simplePos="0" relativeHeight="252228608" behindDoc="0" locked="0" layoutInCell="1" allowOverlap="1" wp14:anchorId="25F9ABB4" wp14:editId="12E04CE0">
                <wp:simplePos x="0" y="0"/>
                <wp:positionH relativeFrom="column">
                  <wp:posOffset>2610225</wp:posOffset>
                </wp:positionH>
                <wp:positionV relativeFrom="paragraph">
                  <wp:posOffset>57671</wp:posOffset>
                </wp:positionV>
                <wp:extent cx="2160" cy="6120"/>
                <wp:effectExtent l="38100" t="38100" r="74295" b="70485"/>
                <wp:wrapNone/>
                <wp:docPr id="562" name="Entrada de lápiz 562"/>
                <wp:cNvGraphicFramePr/>
                <a:graphic xmlns:a="http://schemas.openxmlformats.org/drawingml/2006/main">
                  <a:graphicData uri="http://schemas.microsoft.com/office/word/2010/wordprocessingInk">
                    <w14:contentPart bwMode="auto" r:id="rId159">
                      <w14:nvContentPartPr>
                        <w14:cNvContentPartPr/>
                      </w14:nvContentPartPr>
                      <w14:xfrm>
                        <a:off x="0" y="0"/>
                        <a:ext cx="2160" cy="6120"/>
                      </w14:xfrm>
                    </w14:contentPart>
                  </a:graphicData>
                </a:graphic>
              </wp:anchor>
            </w:drawing>
          </mc:Choice>
          <mc:Fallback>
            <w:pict>
              <v:shape w14:anchorId="5E55BC9C" id="Entrada de lápiz 562" o:spid="_x0000_s1026" type="#_x0000_t75" style="position:absolute;margin-left:204.15pt;margin-top:3.15pt;width:3pt;height:3.35pt;z-index:25222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">
                <v:imagedata r:id="rId160" o:title=""/>
              </v:shape>
            </w:pict>
          </mc:Fallback>
        </mc:AlternateContent>
      </w:r>
      <w:r w:rsidR="00C7206F" w:rsidRPr="00525AFC">
        <w:rPr>
          <w:rFonts w:ascii="Arial" w:hAnsi="Arial"/>
          <w:color w:val="FF0000"/>
        </w:rPr>
        <w:tab/>
      </w:r>
    </w:p>
    <w:p w14:paraId="50097B9A" w14:textId="1E482AC9" w:rsidR="00C7206F" w:rsidRPr="00525AF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504064" behindDoc="0" locked="0" layoutInCell="1" allowOverlap="1" wp14:anchorId="1D03EB49" wp14:editId="3A5DB00F">
                <wp:simplePos x="0" y="0"/>
                <wp:positionH relativeFrom="column">
                  <wp:posOffset>5134610</wp:posOffset>
                </wp:positionH>
                <wp:positionV relativeFrom="paragraph">
                  <wp:posOffset>139065</wp:posOffset>
                </wp:positionV>
                <wp:extent cx="369105" cy="12680"/>
                <wp:effectExtent l="57150" t="38100" r="50165" b="64135"/>
                <wp:wrapNone/>
                <wp:docPr id="831" name="Entrada de lápiz 831"/>
                <wp:cNvGraphicFramePr/>
                <a:graphic xmlns:a="http://schemas.openxmlformats.org/drawingml/2006/main">
                  <a:graphicData uri="http://schemas.microsoft.com/office/word/2010/wordprocessingInk">
                    <w14:contentPart bwMode="auto" r:id="rId161">
                      <w14:nvContentPartPr>
                        <w14:cNvContentPartPr/>
                      </w14:nvContentPartPr>
                      <w14:xfrm>
                        <a:off x="0" y="0"/>
                        <a:ext cx="369105" cy="12680"/>
                      </w14:xfrm>
                    </w14:contentPart>
                  </a:graphicData>
                </a:graphic>
              </wp:anchor>
            </w:drawing>
          </mc:Choice>
          <mc:Fallback>
            <w:pict>
              <v:shape w14:anchorId="669A5326" id="Entrada de lápiz 831" o:spid="_x0000_s1026" type="#_x0000_t75" style="position:absolute;margin-left:402.9pt;margin-top:9.5pt;width:31.85pt;height:3.85pt;z-index:25250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&#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">
                <v:imagedata r:id="rId162" o:title=""/>
              </v:shape>
            </w:pict>
          </mc:Fallback>
        </mc:AlternateContent>
      </w:r>
      <w:r>
        <w:rPr>
          <w:rFonts w:ascii="Arial" w:hAnsi="Arial"/>
          <w:noProof/>
          <w:color w:val="FF0000"/>
        </w:rPr>
        <mc:AlternateContent>
          <mc:Choice Requires="wpi">
            <w:drawing>
              <wp:anchor distT="0" distB="0" distL="114300" distR="114300" simplePos="0" relativeHeight="252486656" behindDoc="0" locked="0" layoutInCell="1" allowOverlap="1" wp14:anchorId="7E359380" wp14:editId="10EC65D8">
                <wp:simplePos x="0" y="0"/>
                <wp:positionH relativeFrom="column">
                  <wp:posOffset>3704625</wp:posOffset>
                </wp:positionH>
                <wp:positionV relativeFrom="paragraph">
                  <wp:posOffset>140221</wp:posOffset>
                </wp:positionV>
                <wp:extent cx="2160" cy="12960"/>
                <wp:effectExtent l="57150" t="38100" r="74295" b="63500"/>
                <wp:wrapNone/>
                <wp:docPr id="814" name="Entrada de lápiz 814"/>
                <wp:cNvGraphicFramePr/>
                <a:graphic xmlns:a="http://schemas.openxmlformats.org/drawingml/2006/main">
                  <a:graphicData uri="http://schemas.microsoft.com/office/word/2010/wordprocessingInk">
                    <w14:contentPart bwMode="auto" r:id="rId163">
                      <w14:nvContentPartPr>
                        <w14:cNvContentPartPr/>
                      </w14:nvContentPartPr>
                      <w14:xfrm>
                        <a:off x="0" y="0"/>
                        <a:ext cx="2160" cy="12960"/>
                      </w14:xfrm>
                    </w14:contentPart>
                  </a:graphicData>
                </a:graphic>
              </wp:anchor>
            </w:drawing>
          </mc:Choice>
          <mc:Fallback>
            <w:pict>
              <v:shape w14:anchorId="1C07511F" id="Entrada de lápiz 814" o:spid="_x0000_s1026" type="#_x0000_t75" style="position:absolute;margin-left:290.3pt;margin-top:9.65pt;width:3pt;height:3.85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">
                <v:imagedata r:id="rId164" o:title=""/>
              </v:shape>
            </w:pict>
          </mc:Fallback>
        </mc:AlternateContent>
      </w:r>
      <w:r>
        <w:rPr>
          <w:rFonts w:ascii="Arial" w:hAnsi="Arial"/>
          <w:noProof/>
          <w:color w:val="FF0000"/>
        </w:rPr>
        <mc:AlternateContent>
          <mc:Choice Requires="wpi">
            <w:drawing>
              <wp:anchor distT="0" distB="0" distL="114300" distR="114300" simplePos="0" relativeHeight="252301312" behindDoc="0" locked="0" layoutInCell="1" allowOverlap="1" wp14:anchorId="7B69B80B" wp14:editId="058641C5">
                <wp:simplePos x="0" y="0"/>
                <wp:positionH relativeFrom="column">
                  <wp:posOffset>5055870</wp:posOffset>
                </wp:positionH>
                <wp:positionV relativeFrom="paragraph">
                  <wp:posOffset>-73025</wp:posOffset>
                </wp:positionV>
                <wp:extent cx="508110" cy="174625"/>
                <wp:effectExtent l="38100" t="57150" r="25400" b="53975"/>
                <wp:wrapNone/>
                <wp:docPr id="633" name="Entrada de lápiz 633"/>
                <wp:cNvGraphicFramePr/>
                <a:graphic xmlns:a="http://schemas.openxmlformats.org/drawingml/2006/main">
                  <a:graphicData uri="http://schemas.microsoft.com/office/word/2010/wordprocessingInk">
                    <w14:contentPart bwMode="auto" r:id="rId165">
                      <w14:nvContentPartPr>
                        <w14:cNvContentPartPr/>
                      </w14:nvContentPartPr>
                      <w14:xfrm>
                        <a:off x="0" y="0"/>
                        <a:ext cx="508110" cy="174625"/>
                      </w14:xfrm>
                    </w14:contentPart>
                  </a:graphicData>
                </a:graphic>
              </wp:anchor>
            </w:drawing>
          </mc:Choice>
          <mc:Fallback>
            <w:pict>
              <v:shape w14:anchorId="6B3AD4E2" id="Entrada de lápiz 633" o:spid="_x0000_s1026" type="#_x0000_t75" style="position:absolute;margin-left:396.7pt;margin-top:-7.15pt;width:42.8pt;height:16.55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">
                <v:imagedata r:id="rId166" o:title=""/>
              </v:shape>
            </w:pict>
          </mc:Fallback>
        </mc:AlternateContent>
      </w:r>
      <w:r>
        <w:rPr>
          <w:rFonts w:ascii="Arial" w:hAnsi="Arial"/>
          <w:noProof/>
          <w:color w:val="FF0000"/>
        </w:rPr>
        <mc:AlternateContent>
          <mc:Choice Requires="wpi">
            <w:drawing>
              <wp:anchor distT="0" distB="0" distL="114300" distR="114300" simplePos="0" relativeHeight="252293120" behindDoc="0" locked="0" layoutInCell="1" allowOverlap="1" wp14:anchorId="3BF7CCB7" wp14:editId="03B4D37E">
                <wp:simplePos x="0" y="0"/>
                <wp:positionH relativeFrom="column">
                  <wp:posOffset>4025265</wp:posOffset>
                </wp:positionH>
                <wp:positionV relativeFrom="paragraph">
                  <wp:posOffset>-60325</wp:posOffset>
                </wp:positionV>
                <wp:extent cx="893390" cy="181330"/>
                <wp:effectExtent l="38100" t="57150" r="21590" b="66675"/>
                <wp:wrapNone/>
                <wp:docPr id="625" name="Entrada de lápiz 625"/>
                <wp:cNvGraphicFramePr/>
                <a:graphic xmlns:a="http://schemas.openxmlformats.org/drawingml/2006/main">
                  <a:graphicData uri="http://schemas.microsoft.com/office/word/2010/wordprocessingInk">
                    <w14:contentPart bwMode="auto" r:id="rId167">
                      <w14:nvContentPartPr>
                        <w14:cNvContentPartPr/>
                      </w14:nvContentPartPr>
                      <w14:xfrm>
                        <a:off x="0" y="0"/>
                        <a:ext cx="893390" cy="181330"/>
                      </w14:xfrm>
                    </w14:contentPart>
                  </a:graphicData>
                </a:graphic>
              </wp:anchor>
            </w:drawing>
          </mc:Choice>
          <mc:Fallback>
            <w:pict>
              <v:shape w14:anchorId="0566824D" id="Entrada de lápiz 625" o:spid="_x0000_s1026" type="#_x0000_t75" style="position:absolute;margin-left:315.55pt;margin-top:-6.15pt;width:73.2pt;height:17.1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">
                <v:imagedata r:id="rId168" o:title=""/>
              </v:shape>
            </w:pict>
          </mc:Fallback>
        </mc:AlternateContent>
      </w:r>
      <w:r w:rsidR="00525AFC">
        <w:rPr>
          <w:rFonts w:ascii="Arial" w:hAnsi="Arial"/>
          <w:noProof/>
          <w:color w:val="FF0000"/>
        </w:rPr>
        <mc:AlternateContent>
          <mc:Choice Requires="wpi">
            <w:drawing>
              <wp:anchor distT="0" distB="0" distL="114300" distR="114300" simplePos="0" relativeHeight="252263424" behindDoc="0" locked="0" layoutInCell="1" allowOverlap="1" wp14:anchorId="09C5F028" wp14:editId="65DA1E49">
                <wp:simplePos x="0" y="0"/>
                <wp:positionH relativeFrom="column">
                  <wp:posOffset>2648585</wp:posOffset>
                </wp:positionH>
                <wp:positionV relativeFrom="paragraph">
                  <wp:posOffset>-41910</wp:posOffset>
                </wp:positionV>
                <wp:extent cx="1207815" cy="198755"/>
                <wp:effectExtent l="57150" t="38100" r="30480" b="67945"/>
                <wp:wrapNone/>
                <wp:docPr id="596" name="Entrada de lápiz 596"/>
                <wp:cNvGraphicFramePr/>
                <a:graphic xmlns:a="http://schemas.openxmlformats.org/drawingml/2006/main">
                  <a:graphicData uri="http://schemas.microsoft.com/office/word/2010/wordprocessingInk">
                    <w14:contentPart bwMode="auto" r:id="rId169">
                      <w14:nvContentPartPr>
                        <w14:cNvContentPartPr/>
                      </w14:nvContentPartPr>
                      <w14:xfrm>
                        <a:off x="0" y="0"/>
                        <a:ext cx="1207815" cy="198755"/>
                      </w14:xfrm>
                    </w14:contentPart>
                  </a:graphicData>
                </a:graphic>
              </wp:anchor>
            </w:drawing>
          </mc:Choice>
          <mc:Fallback>
            <w:pict>
              <v:shape w14:anchorId="4B9402A6" id="Entrada de lápiz 596" o:spid="_x0000_s1026" type="#_x0000_t75" style="position:absolute;margin-left:207.15pt;margin-top:-4.7pt;width:97.9pt;height:18.4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">
                <v:imagedata r:id="rId170" o:title=""/>
              </v:shape>
            </w:pict>
          </mc:Fallback>
        </mc:AlternateContent>
      </w:r>
      <w:r w:rsidR="00C7206F" w:rsidRPr="00525AFC">
        <w:rPr>
          <w:rFonts w:ascii="Arial" w:hAnsi="Arial"/>
          <w:color w:val="FF0000"/>
        </w:rPr>
        <w:t>B: Inversiones en el sector industria</w:t>
      </w:r>
    </w:p>
    <w:p w14:paraId="16D7A4A8" w14:textId="4DBDA6BC" w:rsidR="00C7206F" w:rsidRDefault="00C7206F" w:rsidP="00C7206F">
      <w:pPr>
        <w:ind w:firstLine="709"/>
        <w:rPr>
          <w:rFonts w:ascii="Arial" w:hAnsi="Arial"/>
          <w:color w:val="FF0000"/>
        </w:rPr>
      </w:pPr>
    </w:p>
    <w:p w14:paraId="5568CF95" w14:textId="5941E788" w:rsidR="00525AF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362752" behindDoc="0" locked="0" layoutInCell="1" allowOverlap="1" wp14:anchorId="3BF31F80" wp14:editId="490A8CA3">
                <wp:simplePos x="0" y="0"/>
                <wp:positionH relativeFrom="column">
                  <wp:posOffset>3079115</wp:posOffset>
                </wp:positionH>
                <wp:positionV relativeFrom="paragraph">
                  <wp:posOffset>-77470</wp:posOffset>
                </wp:positionV>
                <wp:extent cx="2215215" cy="172720"/>
                <wp:effectExtent l="38100" t="38100" r="71120" b="74930"/>
                <wp:wrapNone/>
                <wp:docPr id="693" name="Entrada de lápiz 693"/>
                <wp:cNvGraphicFramePr/>
                <a:graphic xmlns:a="http://schemas.openxmlformats.org/drawingml/2006/main">
                  <a:graphicData uri="http://schemas.microsoft.com/office/word/2010/wordprocessingInk">
                    <w14:contentPart bwMode="auto" r:id="rId171">
                      <w14:nvContentPartPr>
                        <w14:cNvContentPartPr/>
                      </w14:nvContentPartPr>
                      <w14:xfrm>
                        <a:off x="0" y="0"/>
                        <a:ext cx="2215215" cy="172720"/>
                      </w14:xfrm>
                    </w14:contentPart>
                  </a:graphicData>
                </a:graphic>
              </wp:anchor>
            </w:drawing>
          </mc:Choice>
          <mc:Fallback>
            <w:pict>
              <v:shape w14:anchorId="38789D76" id="Entrada de lápiz 693" o:spid="_x0000_s1026" type="#_x0000_t75" style="position:absolute;margin-left:241.05pt;margin-top:-7.5pt;width:177.3pt;height:16.4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">
                <v:imagedata r:id="rId172" o:title=""/>
              </v:shape>
            </w:pict>
          </mc:Fallback>
        </mc:AlternateContent>
      </w:r>
      <w:r>
        <w:rPr>
          <w:rFonts w:ascii="Arial" w:hAnsi="Arial"/>
          <w:noProof/>
          <w:color w:val="FF0000"/>
        </w:rPr>
        <mc:AlternateContent>
          <mc:Choice Requires="wpi">
            <w:drawing>
              <wp:anchor distT="0" distB="0" distL="114300" distR="114300" simplePos="0" relativeHeight="252359680" behindDoc="0" locked="0" layoutInCell="1" allowOverlap="1" wp14:anchorId="5A4381F4" wp14:editId="3A746D18">
                <wp:simplePos x="0" y="0"/>
                <wp:positionH relativeFrom="column">
                  <wp:posOffset>4215765</wp:posOffset>
                </wp:positionH>
                <wp:positionV relativeFrom="paragraph">
                  <wp:posOffset>30480</wp:posOffset>
                </wp:positionV>
                <wp:extent cx="1060850" cy="227290"/>
                <wp:effectExtent l="57150" t="57150" r="63500" b="59055"/>
                <wp:wrapNone/>
                <wp:docPr id="690" name="Entrada de lápiz 690"/>
                <wp:cNvGraphicFramePr/>
                <a:graphic xmlns:a="http://schemas.openxmlformats.org/drawingml/2006/main">
                  <a:graphicData uri="http://schemas.microsoft.com/office/word/2010/wordprocessingInk">
                    <w14:contentPart bwMode="auto" r:id="rId173">
                      <w14:nvContentPartPr>
                        <w14:cNvContentPartPr/>
                      </w14:nvContentPartPr>
                      <w14:xfrm>
                        <a:off x="0" y="0"/>
                        <a:ext cx="1060850" cy="227290"/>
                      </w14:xfrm>
                    </w14:contentPart>
                  </a:graphicData>
                </a:graphic>
              </wp:anchor>
            </w:drawing>
          </mc:Choice>
          <mc:Fallback>
            <w:pict>
              <v:shape w14:anchorId="7FA529BF" id="Entrada de lápiz 690" o:spid="_x0000_s1026" type="#_x0000_t75" style="position:absolute;margin-left:330.55pt;margin-top:1pt;width:86.4pt;height:20.7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&#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">
                <v:imagedata r:id="rId174" o:title=""/>
              </v:shape>
            </w:pict>
          </mc:Fallback>
        </mc:AlternateContent>
      </w:r>
    </w:p>
    <w:p w14:paraId="33469E64" w14:textId="712AAB86"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471296" behindDoc="0" locked="0" layoutInCell="1" allowOverlap="1" wp14:anchorId="4962B9FB" wp14:editId="5ABB1DBC">
                <wp:simplePos x="0" y="0"/>
                <wp:positionH relativeFrom="column">
                  <wp:posOffset>5638165</wp:posOffset>
                </wp:positionH>
                <wp:positionV relativeFrom="paragraph">
                  <wp:posOffset>-18415</wp:posOffset>
                </wp:positionV>
                <wp:extent cx="226060" cy="180605"/>
                <wp:effectExtent l="57150" t="57150" r="59690" b="67310"/>
                <wp:wrapNone/>
                <wp:docPr id="799" name="Entrada de lápiz 799"/>
                <wp:cNvGraphicFramePr/>
                <a:graphic xmlns:a="http://schemas.openxmlformats.org/drawingml/2006/main">
                  <a:graphicData uri="http://schemas.microsoft.com/office/word/2010/wordprocessingInk">
                    <w14:contentPart bwMode="auto" r:id="rId175">
                      <w14:nvContentPartPr>
                        <w14:cNvContentPartPr/>
                      </w14:nvContentPartPr>
                      <w14:xfrm>
                        <a:off x="0" y="0"/>
                        <a:ext cx="226060" cy="180605"/>
                      </w14:xfrm>
                    </w14:contentPart>
                  </a:graphicData>
                </a:graphic>
              </wp:anchor>
            </w:drawing>
          </mc:Choice>
          <mc:Fallback>
            <w:pict>
              <v:shape w14:anchorId="3820746D" id="Entrada de lápiz 799" o:spid="_x0000_s1026" type="#_x0000_t75" style="position:absolute;margin-left:442.55pt;margin-top:-2.85pt;width:20.6pt;height:17.05pt;z-index:25247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">
                <v:imagedata r:id="rId176" o:title=""/>
              </v:shape>
            </w:pict>
          </mc:Fallback>
        </mc:AlternateContent>
      </w:r>
      <w:r>
        <w:rPr>
          <w:rFonts w:ascii="Arial" w:hAnsi="Arial"/>
          <w:noProof/>
          <w:color w:val="FF0000"/>
        </w:rPr>
        <mc:AlternateContent>
          <mc:Choice Requires="wpi">
            <w:drawing>
              <wp:anchor distT="0" distB="0" distL="114300" distR="114300" simplePos="0" relativeHeight="252433408" behindDoc="0" locked="0" layoutInCell="1" allowOverlap="1" wp14:anchorId="60D9E2BB" wp14:editId="0A166B2C">
                <wp:simplePos x="0" y="0"/>
                <wp:positionH relativeFrom="column">
                  <wp:posOffset>4710430</wp:posOffset>
                </wp:positionH>
                <wp:positionV relativeFrom="paragraph">
                  <wp:posOffset>31115</wp:posOffset>
                </wp:positionV>
                <wp:extent cx="62865" cy="66040"/>
                <wp:effectExtent l="57150" t="57150" r="70485" b="67310"/>
                <wp:wrapNone/>
                <wp:docPr id="762" name="Entrada de lápiz 762"/>
                <wp:cNvGraphicFramePr/>
                <a:graphic xmlns:a="http://schemas.openxmlformats.org/drawingml/2006/main">
                  <a:graphicData uri="http://schemas.microsoft.com/office/word/2010/wordprocessingInk">
                    <w14:contentPart bwMode="auto" r:id="rId177">
                      <w14:nvContentPartPr>
                        <w14:cNvContentPartPr/>
                      </w14:nvContentPartPr>
                      <w14:xfrm>
                        <a:off x="0" y="0"/>
                        <a:ext cx="62865" cy="66040"/>
                      </w14:xfrm>
                    </w14:contentPart>
                  </a:graphicData>
                </a:graphic>
              </wp:anchor>
            </w:drawing>
          </mc:Choice>
          <mc:Fallback>
            <w:pict>
              <v:shape w14:anchorId="3AA0CB3A" id="Entrada de lápiz 762" o:spid="_x0000_s1026" type="#_x0000_t75" style="position:absolute;margin-left:369.5pt;margin-top:1.05pt;width:7.75pt;height:8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">
                <v:imagedata r:id="rId178" o:title=""/>
              </v:shape>
            </w:pict>
          </mc:Fallback>
        </mc:AlternateContent>
      </w:r>
      <w:r>
        <w:rPr>
          <w:rFonts w:ascii="Arial" w:hAnsi="Arial"/>
          <w:noProof/>
          <w:color w:val="FF0000"/>
        </w:rPr>
        <mc:AlternateContent>
          <mc:Choice Requires="wpi">
            <w:drawing>
              <wp:anchor distT="0" distB="0" distL="114300" distR="114300" simplePos="0" relativeHeight="252363776" behindDoc="0" locked="0" layoutInCell="1" allowOverlap="1" wp14:anchorId="5DDE0143" wp14:editId="5596AD7B">
                <wp:simplePos x="0" y="0"/>
                <wp:positionH relativeFrom="column">
                  <wp:posOffset>3269385</wp:posOffset>
                </wp:positionH>
                <wp:positionV relativeFrom="paragraph">
                  <wp:posOffset>-64289</wp:posOffset>
                </wp:positionV>
                <wp:extent cx="2202120" cy="366840"/>
                <wp:effectExtent l="57150" t="57150" r="27305" b="52705"/>
                <wp:wrapNone/>
                <wp:docPr id="694" name="Entrada de lápiz 694"/>
                <wp:cNvGraphicFramePr/>
                <a:graphic xmlns:a="http://schemas.openxmlformats.org/drawingml/2006/main">
                  <a:graphicData uri="http://schemas.microsoft.com/office/word/2010/wordprocessingInk">
                    <w14:contentPart bwMode="auto" r:id="rId179">
                      <w14:nvContentPartPr>
                        <w14:cNvContentPartPr/>
                      </w14:nvContentPartPr>
                      <w14:xfrm>
                        <a:off x="0" y="0"/>
                        <a:ext cx="2202120" cy="366840"/>
                      </w14:xfrm>
                    </w14:contentPart>
                  </a:graphicData>
                </a:graphic>
              </wp:anchor>
            </w:drawing>
          </mc:Choice>
          <mc:Fallback>
            <w:pict>
              <v:shape w14:anchorId="7AB489B6" id="Entrada de lápiz 694" o:spid="_x0000_s1026" type="#_x0000_t75" style="position:absolute;margin-left:256.05pt;margin-top:-6.45pt;width:176.25pt;height:31.7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">
                <v:imagedata r:id="rId180" o:title=""/>
              </v:shape>
            </w:pict>
          </mc:Fallback>
        </mc:AlternateContent>
      </w:r>
      <w:r>
        <w:rPr>
          <w:rFonts w:ascii="Arial" w:hAnsi="Arial"/>
          <w:noProof/>
          <w:color w:val="FF0000"/>
        </w:rPr>
        <mc:AlternateContent>
          <mc:Choice Requires="wpi">
            <w:drawing>
              <wp:anchor distT="0" distB="0" distL="114300" distR="114300" simplePos="0" relativeHeight="252345344" behindDoc="0" locked="0" layoutInCell="1" allowOverlap="1" wp14:anchorId="571A0B92" wp14:editId="2785843F">
                <wp:simplePos x="0" y="0"/>
                <wp:positionH relativeFrom="column">
                  <wp:posOffset>4092575</wp:posOffset>
                </wp:positionH>
                <wp:positionV relativeFrom="paragraph">
                  <wp:posOffset>74295</wp:posOffset>
                </wp:positionV>
                <wp:extent cx="89680" cy="42545"/>
                <wp:effectExtent l="38100" t="38100" r="62865" b="71755"/>
                <wp:wrapNone/>
                <wp:docPr id="676" name="Entrada de lápiz 676"/>
                <wp:cNvGraphicFramePr/>
                <a:graphic xmlns:a="http://schemas.openxmlformats.org/drawingml/2006/main">
                  <a:graphicData uri="http://schemas.microsoft.com/office/word/2010/wordprocessingInk">
                    <w14:contentPart bwMode="auto" r:id="rId181">
                      <w14:nvContentPartPr>
                        <w14:cNvContentPartPr/>
                      </w14:nvContentPartPr>
                      <w14:xfrm>
                        <a:off x="0" y="0"/>
                        <a:ext cx="89680" cy="42545"/>
                      </w14:xfrm>
                    </w14:contentPart>
                  </a:graphicData>
                </a:graphic>
              </wp:anchor>
            </w:drawing>
          </mc:Choice>
          <mc:Fallback>
            <w:pict>
              <v:shape w14:anchorId="05031968" id="Entrada de lápiz 676" o:spid="_x0000_s1026" type="#_x0000_t75" style="position:absolute;margin-left:320.85pt;margin-top:4.45pt;width:9.85pt;height:6.1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">
                <v:imagedata r:id="rId182" o:title=""/>
              </v:shape>
            </w:pict>
          </mc:Fallback>
        </mc:AlternateContent>
      </w:r>
      <w:r>
        <w:rPr>
          <w:rFonts w:ascii="Arial" w:hAnsi="Arial"/>
          <w:noProof/>
          <w:color w:val="FF0000"/>
        </w:rPr>
        <mc:AlternateContent>
          <mc:Choice Requires="wpi">
            <w:drawing>
              <wp:anchor distT="0" distB="0" distL="114300" distR="114300" simplePos="0" relativeHeight="252342272" behindDoc="0" locked="0" layoutInCell="1" allowOverlap="1" wp14:anchorId="3A0D247B" wp14:editId="46785DDE">
                <wp:simplePos x="0" y="0"/>
                <wp:positionH relativeFrom="column">
                  <wp:posOffset>3641265</wp:posOffset>
                </wp:positionH>
                <wp:positionV relativeFrom="paragraph">
                  <wp:posOffset>-21449</wp:posOffset>
                </wp:positionV>
                <wp:extent cx="110520" cy="160560"/>
                <wp:effectExtent l="57150" t="38100" r="60960" b="68580"/>
                <wp:wrapNone/>
                <wp:docPr id="673" name="Entrada de lápiz 673"/>
                <wp:cNvGraphicFramePr/>
                <a:graphic xmlns:a="http://schemas.openxmlformats.org/drawingml/2006/main">
                  <a:graphicData uri="http://schemas.microsoft.com/office/word/2010/wordprocessingInk">
                    <w14:contentPart bwMode="auto" r:id="rId183">
                      <w14:nvContentPartPr>
                        <w14:cNvContentPartPr/>
                      </w14:nvContentPartPr>
                      <w14:xfrm>
                        <a:off x="0" y="0"/>
                        <a:ext cx="110520" cy="160560"/>
                      </w14:xfrm>
                    </w14:contentPart>
                  </a:graphicData>
                </a:graphic>
              </wp:anchor>
            </w:drawing>
          </mc:Choice>
          <mc:Fallback>
            <w:pict>
              <v:shape w14:anchorId="4A779162" id="Entrada de lápiz 673" o:spid="_x0000_s1026" type="#_x0000_t75" style="position:absolute;margin-left:285.3pt;margin-top:-3.1pt;width:11.5pt;height:15.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">
                <v:imagedata r:id="rId184" o:title=""/>
              </v:shape>
            </w:pict>
          </mc:Fallback>
        </mc:AlternateContent>
      </w:r>
      <w:r>
        <w:rPr>
          <w:rFonts w:ascii="Arial" w:hAnsi="Arial"/>
          <w:noProof/>
          <w:color w:val="FF0000"/>
        </w:rPr>
        <mc:AlternateContent>
          <mc:Choice Requires="wpi">
            <w:drawing>
              <wp:anchor distT="0" distB="0" distL="114300" distR="114300" simplePos="0" relativeHeight="252341248" behindDoc="0" locked="0" layoutInCell="1" allowOverlap="1" wp14:anchorId="2E621ADD" wp14:editId="7505547D">
                <wp:simplePos x="0" y="0"/>
                <wp:positionH relativeFrom="column">
                  <wp:posOffset>3794760</wp:posOffset>
                </wp:positionH>
                <wp:positionV relativeFrom="paragraph">
                  <wp:posOffset>-31115</wp:posOffset>
                </wp:positionV>
                <wp:extent cx="226170" cy="177110"/>
                <wp:effectExtent l="57150" t="57150" r="2540" b="71120"/>
                <wp:wrapNone/>
                <wp:docPr id="672" name="Entrada de lápiz 672"/>
                <wp:cNvGraphicFramePr/>
                <a:graphic xmlns:a="http://schemas.openxmlformats.org/drawingml/2006/main">
                  <a:graphicData uri="http://schemas.microsoft.com/office/word/2010/wordprocessingInk">
                    <w14:contentPart bwMode="auto" r:id="rId185">
                      <w14:nvContentPartPr>
                        <w14:cNvContentPartPr/>
                      </w14:nvContentPartPr>
                      <w14:xfrm>
                        <a:off x="0" y="0"/>
                        <a:ext cx="226170" cy="177110"/>
                      </w14:xfrm>
                    </w14:contentPart>
                  </a:graphicData>
                </a:graphic>
              </wp:anchor>
            </w:drawing>
          </mc:Choice>
          <mc:Fallback>
            <w:pict>
              <v:shape w14:anchorId="15FD6BED" id="Entrada de lápiz 672" o:spid="_x0000_s1026" type="#_x0000_t75" style="position:absolute;margin-left:297.4pt;margin-top:-3.85pt;width:20.6pt;height:16.8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">
                <v:imagedata r:id="rId186" o:title=""/>
              </v:shape>
            </w:pict>
          </mc:Fallback>
        </mc:AlternateContent>
      </w:r>
      <w:r>
        <w:rPr>
          <w:rFonts w:ascii="Arial" w:hAnsi="Arial"/>
          <w:noProof/>
          <w:color w:val="FF0000"/>
        </w:rPr>
        <mc:AlternateContent>
          <mc:Choice Requires="wpi">
            <w:drawing>
              <wp:anchor distT="0" distB="0" distL="114300" distR="114300" simplePos="0" relativeHeight="252337152" behindDoc="0" locked="0" layoutInCell="1" allowOverlap="1" wp14:anchorId="178193E3" wp14:editId="5A094E82">
                <wp:simplePos x="0" y="0"/>
                <wp:positionH relativeFrom="column">
                  <wp:posOffset>3174365</wp:posOffset>
                </wp:positionH>
                <wp:positionV relativeFrom="paragraph">
                  <wp:posOffset>-56515</wp:posOffset>
                </wp:positionV>
                <wp:extent cx="434255" cy="212090"/>
                <wp:effectExtent l="38100" t="57150" r="61595" b="54610"/>
                <wp:wrapNone/>
                <wp:docPr id="668" name="Entrada de lápiz 668"/>
                <wp:cNvGraphicFramePr/>
                <a:graphic xmlns:a="http://schemas.openxmlformats.org/drawingml/2006/main">
                  <a:graphicData uri="http://schemas.microsoft.com/office/word/2010/wordprocessingInk">
                    <w14:contentPart bwMode="auto" r:id="rId187">
                      <w14:nvContentPartPr>
                        <w14:cNvContentPartPr/>
                      </w14:nvContentPartPr>
                      <w14:xfrm>
                        <a:off x="0" y="0"/>
                        <a:ext cx="434255" cy="212090"/>
                      </w14:xfrm>
                    </w14:contentPart>
                  </a:graphicData>
                </a:graphic>
              </wp:anchor>
            </w:drawing>
          </mc:Choice>
          <mc:Fallback>
            <w:pict>
              <v:shape w14:anchorId="121E8476" id="Entrada de lápiz 668" o:spid="_x0000_s1026" type="#_x0000_t75" style="position:absolute;margin-left:248.55pt;margin-top:-5.85pt;width:37.05pt;height:19.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">
                <v:imagedata r:id="rId188" o:title=""/>
              </v:shape>
            </w:pict>
          </mc:Fallback>
        </mc:AlternateContent>
      </w:r>
      <w:r>
        <w:rPr>
          <w:rFonts w:ascii="Arial" w:hAnsi="Arial"/>
          <w:noProof/>
          <w:color w:val="FF0000"/>
        </w:rPr>
        <mc:AlternateContent>
          <mc:Choice Requires="wpi">
            <w:drawing>
              <wp:anchor distT="0" distB="0" distL="114300" distR="114300" simplePos="0" relativeHeight="252331008" behindDoc="0" locked="0" layoutInCell="1" allowOverlap="1" wp14:anchorId="1EB9E6E7" wp14:editId="070AA0A6">
                <wp:simplePos x="0" y="0"/>
                <wp:positionH relativeFrom="column">
                  <wp:posOffset>1408430</wp:posOffset>
                </wp:positionH>
                <wp:positionV relativeFrom="paragraph">
                  <wp:posOffset>-59690</wp:posOffset>
                </wp:positionV>
                <wp:extent cx="1490410" cy="240665"/>
                <wp:effectExtent l="38100" t="38100" r="14605" b="64135"/>
                <wp:wrapNone/>
                <wp:docPr id="662" name="Entrada de lápiz 662"/>
                <wp:cNvGraphicFramePr/>
                <a:graphic xmlns:a="http://schemas.openxmlformats.org/drawingml/2006/main">
                  <a:graphicData uri="http://schemas.microsoft.com/office/word/2010/wordprocessingInk">
                    <w14:contentPart bwMode="auto" r:id="rId189">
                      <w14:nvContentPartPr>
                        <w14:cNvContentPartPr/>
                      </w14:nvContentPartPr>
                      <w14:xfrm>
                        <a:off x="0" y="0"/>
                        <a:ext cx="1490410" cy="240665"/>
                      </w14:xfrm>
                    </w14:contentPart>
                  </a:graphicData>
                </a:graphic>
              </wp:anchor>
            </w:drawing>
          </mc:Choice>
          <mc:Fallback>
            <w:pict>
              <v:shape w14:anchorId="01C53DD2" id="Entrada de lápiz 662" o:spid="_x0000_s1026" type="#_x0000_t75" style="position:absolute;margin-left:109.5pt;margin-top:-6.1pt;width:120.15pt;height:21.75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">
                <v:imagedata r:id="rId190" o:title=""/>
              </v:shape>
            </w:pict>
          </mc:Fallback>
        </mc:AlternateContent>
      </w:r>
      <w:r>
        <w:rPr>
          <w:rFonts w:ascii="Arial" w:hAnsi="Arial"/>
          <w:noProof/>
          <w:color w:val="FF0000"/>
        </w:rPr>
        <mc:AlternateContent>
          <mc:Choice Requires="wpi">
            <w:drawing>
              <wp:anchor distT="0" distB="0" distL="114300" distR="114300" simplePos="0" relativeHeight="252320768" behindDoc="0" locked="0" layoutInCell="1" allowOverlap="1" wp14:anchorId="48EE8887" wp14:editId="3DA44388">
                <wp:simplePos x="0" y="0"/>
                <wp:positionH relativeFrom="column">
                  <wp:posOffset>914400</wp:posOffset>
                </wp:positionH>
                <wp:positionV relativeFrom="paragraph">
                  <wp:posOffset>-28575</wp:posOffset>
                </wp:positionV>
                <wp:extent cx="336260" cy="156210"/>
                <wp:effectExtent l="57150" t="38100" r="0" b="72390"/>
                <wp:wrapNone/>
                <wp:docPr id="652" name="Entrada de lápiz 652"/>
                <wp:cNvGraphicFramePr/>
                <a:graphic xmlns:a="http://schemas.openxmlformats.org/drawingml/2006/main">
                  <a:graphicData uri="http://schemas.microsoft.com/office/word/2010/wordprocessingInk">
                    <w14:contentPart bwMode="auto" r:id="rId191">
                      <w14:nvContentPartPr>
                        <w14:cNvContentPartPr/>
                      </w14:nvContentPartPr>
                      <w14:xfrm>
                        <a:off x="0" y="0"/>
                        <a:ext cx="336260" cy="156210"/>
                      </w14:xfrm>
                    </w14:contentPart>
                  </a:graphicData>
                </a:graphic>
              </wp:anchor>
            </w:drawing>
          </mc:Choice>
          <mc:Fallback>
            <w:pict>
              <v:shape w14:anchorId="20962E34" id="Entrada de lápiz 652" o:spid="_x0000_s1026" type="#_x0000_t75" style="position:absolute;margin-left:70.6pt;margin-top:-3.65pt;width:29.35pt;height:15.1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">
                <v:imagedata r:id="rId192" o:title=""/>
              </v:shape>
            </w:pict>
          </mc:Fallback>
        </mc:AlternateContent>
      </w:r>
      <w:r>
        <w:rPr>
          <w:rFonts w:ascii="Arial" w:hAnsi="Arial"/>
          <w:noProof/>
          <w:color w:val="FF0000"/>
        </w:rPr>
        <mc:AlternateContent>
          <mc:Choice Requires="wpi">
            <w:drawing>
              <wp:anchor distT="0" distB="0" distL="114300" distR="114300" simplePos="0" relativeHeight="252321792" behindDoc="0" locked="0" layoutInCell="1" allowOverlap="1" wp14:anchorId="2F56273F" wp14:editId="61BF9384">
                <wp:simplePos x="0" y="0"/>
                <wp:positionH relativeFrom="column">
                  <wp:posOffset>300990</wp:posOffset>
                </wp:positionH>
                <wp:positionV relativeFrom="paragraph">
                  <wp:posOffset>-129540</wp:posOffset>
                </wp:positionV>
                <wp:extent cx="459355" cy="294640"/>
                <wp:effectExtent l="38100" t="57150" r="0" b="67310"/>
                <wp:wrapNone/>
                <wp:docPr id="653" name="Entrada de lápiz 653"/>
                <wp:cNvGraphicFramePr/>
                <a:graphic xmlns:a="http://schemas.openxmlformats.org/drawingml/2006/main">
                  <a:graphicData uri="http://schemas.microsoft.com/office/word/2010/wordprocessingInk">
                    <w14:contentPart bwMode="auto" r:id="rId193">
                      <w14:nvContentPartPr>
                        <w14:cNvContentPartPr/>
                      </w14:nvContentPartPr>
                      <w14:xfrm>
                        <a:off x="0" y="0"/>
                        <a:ext cx="459355" cy="294640"/>
                      </w14:xfrm>
                    </w14:contentPart>
                  </a:graphicData>
                </a:graphic>
              </wp:anchor>
            </w:drawing>
          </mc:Choice>
          <mc:Fallback>
            <w:pict>
              <v:shape w14:anchorId="79FEE4CA" id="Entrada de lápiz 653" o:spid="_x0000_s1026" type="#_x0000_t75" style="position:absolute;margin-left:22.3pt;margin-top:-11.6pt;width:39pt;height:26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">
                <v:imagedata r:id="rId194" o:title=""/>
              </v:shape>
            </w:pict>
          </mc:Fallback>
        </mc:AlternateContent>
      </w:r>
    </w:p>
    <w:p w14:paraId="61A43C59" w14:textId="71210F7C"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364800" behindDoc="0" locked="0" layoutInCell="1" allowOverlap="1" wp14:anchorId="2D0F5B0E" wp14:editId="0FB5AB8E">
                <wp:simplePos x="0" y="0"/>
                <wp:positionH relativeFrom="column">
                  <wp:posOffset>1380825</wp:posOffset>
                </wp:positionH>
                <wp:positionV relativeFrom="paragraph">
                  <wp:posOffset>19701</wp:posOffset>
                </wp:positionV>
                <wp:extent cx="1406880" cy="34560"/>
                <wp:effectExtent l="57150" t="57150" r="41275" b="60960"/>
                <wp:wrapNone/>
                <wp:docPr id="695" name="Entrada de lápiz 695"/>
                <wp:cNvGraphicFramePr/>
                <a:graphic xmlns:a="http://schemas.openxmlformats.org/drawingml/2006/main">
                  <a:graphicData uri="http://schemas.microsoft.com/office/word/2010/wordprocessingInk">
                    <w14:contentPart bwMode="auto" r:id="rId195">
                      <w14:nvContentPartPr>
                        <w14:cNvContentPartPr/>
                      </w14:nvContentPartPr>
                      <w14:xfrm>
                        <a:off x="0" y="0"/>
                        <a:ext cx="1406880" cy="34560"/>
                      </w14:xfrm>
                    </w14:contentPart>
                  </a:graphicData>
                </a:graphic>
              </wp:anchor>
            </w:drawing>
          </mc:Choice>
          <mc:Fallback>
            <w:pict>
              <v:shape w14:anchorId="4391B39D" id="Entrada de lápiz 695" o:spid="_x0000_s1026" type="#_x0000_t75" style="position:absolute;margin-left:107.35pt;margin-top:.15pt;width:113.65pt;height:5.55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">
                <v:imagedata r:id="rId196" o:title=""/>
              </v:shape>
            </w:pict>
          </mc:Fallback>
        </mc:AlternateContent>
      </w:r>
    </w:p>
    <w:p w14:paraId="04CDB779" w14:textId="47831EC8" w:rsidR="00143B0C" w:rsidRDefault="00143B0C" w:rsidP="00C7206F">
      <w:pPr>
        <w:ind w:firstLine="709"/>
        <w:rPr>
          <w:rFonts w:ascii="Arial" w:hAnsi="Arial"/>
          <w:color w:val="FF0000"/>
        </w:rPr>
      </w:pPr>
    </w:p>
    <w:p w14:paraId="0C40C157" w14:textId="7D4EE9F8"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446720" behindDoc="0" locked="0" layoutInCell="1" allowOverlap="1" wp14:anchorId="5772C0D5" wp14:editId="6D4D61EE">
                <wp:simplePos x="0" y="0"/>
                <wp:positionH relativeFrom="column">
                  <wp:posOffset>3438225</wp:posOffset>
                </wp:positionH>
                <wp:positionV relativeFrom="paragraph">
                  <wp:posOffset>128281</wp:posOffset>
                </wp:positionV>
                <wp:extent cx="14400" cy="11520"/>
                <wp:effectExtent l="38100" t="38100" r="62230" b="64770"/>
                <wp:wrapNone/>
                <wp:docPr id="775" name="Entrada de lápiz 775"/>
                <wp:cNvGraphicFramePr/>
                <a:graphic xmlns:a="http://schemas.openxmlformats.org/drawingml/2006/main">
                  <a:graphicData uri="http://schemas.microsoft.com/office/word/2010/wordprocessingInk">
                    <w14:contentPart bwMode="auto" r:id="rId197">
                      <w14:nvContentPartPr>
                        <w14:cNvContentPartPr/>
                      </w14:nvContentPartPr>
                      <w14:xfrm>
                        <a:off x="0" y="0"/>
                        <a:ext cx="14400" cy="11520"/>
                      </w14:xfrm>
                    </w14:contentPart>
                  </a:graphicData>
                </a:graphic>
              </wp:anchor>
            </w:drawing>
          </mc:Choice>
          <mc:Fallback>
            <w:pict>
              <v:shape w14:anchorId="0B8B4644" id="Entrada de lápiz 775" o:spid="_x0000_s1026" type="#_x0000_t75" style="position:absolute;margin-left:269.35pt;margin-top:8.7pt;width:4pt;height:3.7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">
                <v:imagedata r:id="rId198" o:title=""/>
              </v:shape>
            </w:pict>
          </mc:Fallback>
        </mc:AlternateContent>
      </w:r>
      <w:r>
        <w:rPr>
          <w:rFonts w:ascii="Arial" w:hAnsi="Arial"/>
          <w:noProof/>
          <w:color w:val="FF0000"/>
        </w:rPr>
        <mc:AlternateContent>
          <mc:Choice Requires="wpi">
            <w:drawing>
              <wp:anchor distT="0" distB="0" distL="114300" distR="114300" simplePos="0" relativeHeight="252423168" behindDoc="0" locked="0" layoutInCell="1" allowOverlap="1" wp14:anchorId="46975075" wp14:editId="1880DC8E">
                <wp:simplePos x="0" y="0"/>
                <wp:positionH relativeFrom="column">
                  <wp:posOffset>3789585</wp:posOffset>
                </wp:positionH>
                <wp:positionV relativeFrom="paragraph">
                  <wp:posOffset>60241</wp:posOffset>
                </wp:positionV>
                <wp:extent cx="97920" cy="135360"/>
                <wp:effectExtent l="38100" t="38100" r="73660" b="74295"/>
                <wp:wrapNone/>
                <wp:docPr id="752" name="Entrada de lápiz 752"/>
                <wp:cNvGraphicFramePr/>
                <a:graphic xmlns:a="http://schemas.openxmlformats.org/drawingml/2006/main">
                  <a:graphicData uri="http://schemas.microsoft.com/office/word/2010/wordprocessingInk">
                    <w14:contentPart bwMode="auto" r:id="rId199">
                      <w14:nvContentPartPr>
                        <w14:cNvContentPartPr/>
                      </w14:nvContentPartPr>
                      <w14:xfrm>
                        <a:off x="0" y="0"/>
                        <a:ext cx="97920" cy="135360"/>
                      </w14:xfrm>
                    </w14:contentPart>
                  </a:graphicData>
                </a:graphic>
              </wp:anchor>
            </w:drawing>
          </mc:Choice>
          <mc:Fallback>
            <w:pict>
              <v:shape w14:anchorId="533772EE" id="Entrada de lápiz 752" o:spid="_x0000_s1026" type="#_x0000_t75" style="position:absolute;margin-left:297pt;margin-top:3.35pt;width:10.5pt;height:13.45pt;z-index:25242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">
                <v:imagedata r:id="rId200" o:title=""/>
              </v:shape>
            </w:pict>
          </mc:Fallback>
        </mc:AlternateContent>
      </w:r>
      <w:r>
        <w:rPr>
          <w:rFonts w:ascii="Arial" w:hAnsi="Arial"/>
          <w:noProof/>
          <w:color w:val="FF0000"/>
        </w:rPr>
        <mc:AlternateContent>
          <mc:Choice Requires="wpi">
            <w:drawing>
              <wp:anchor distT="0" distB="0" distL="114300" distR="114300" simplePos="0" relativeHeight="252407808" behindDoc="0" locked="0" layoutInCell="1" allowOverlap="1" wp14:anchorId="1D5D3C6B" wp14:editId="08D92B2D">
                <wp:simplePos x="0" y="0"/>
                <wp:positionH relativeFrom="column">
                  <wp:posOffset>3001010</wp:posOffset>
                </wp:positionH>
                <wp:positionV relativeFrom="paragraph">
                  <wp:posOffset>3175</wp:posOffset>
                </wp:positionV>
                <wp:extent cx="1293395" cy="267935"/>
                <wp:effectExtent l="57150" t="57150" r="59690" b="75565"/>
                <wp:wrapNone/>
                <wp:docPr id="737" name="Entrada de lápiz 737"/>
                <wp:cNvGraphicFramePr/>
                <a:graphic xmlns:a="http://schemas.openxmlformats.org/drawingml/2006/main">
                  <a:graphicData uri="http://schemas.microsoft.com/office/word/2010/wordprocessingInk">
                    <w14:contentPart bwMode="auto" r:id="rId201">
                      <w14:nvContentPartPr>
                        <w14:cNvContentPartPr/>
                      </w14:nvContentPartPr>
                      <w14:xfrm>
                        <a:off x="0" y="0"/>
                        <a:ext cx="1293395" cy="267935"/>
                      </w14:xfrm>
                    </w14:contentPart>
                  </a:graphicData>
                </a:graphic>
              </wp:anchor>
            </w:drawing>
          </mc:Choice>
          <mc:Fallback>
            <w:pict>
              <v:shape w14:anchorId="24389258" id="Entrada de lápiz 737" o:spid="_x0000_s1026" type="#_x0000_t75" style="position:absolute;margin-left:234.9pt;margin-top:-1.15pt;width:104.7pt;height:23.95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">
                <v:imagedata r:id="rId202" o:title=""/>
              </v:shape>
            </w:pict>
          </mc:Fallback>
        </mc:AlternateContent>
      </w:r>
    </w:p>
    <w:p w14:paraId="70E94CEC" w14:textId="6BCFE73C"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457984" behindDoc="0" locked="0" layoutInCell="1" allowOverlap="1" wp14:anchorId="21E6C70F" wp14:editId="21930DF3">
                <wp:simplePos x="0" y="0"/>
                <wp:positionH relativeFrom="column">
                  <wp:posOffset>4100625</wp:posOffset>
                </wp:positionH>
                <wp:positionV relativeFrom="paragraph">
                  <wp:posOffset>63591</wp:posOffset>
                </wp:positionV>
                <wp:extent cx="21960" cy="3240"/>
                <wp:effectExtent l="57150" t="38100" r="54610" b="73025"/>
                <wp:wrapNone/>
                <wp:docPr id="786" name="Entrada de lápiz 786"/>
                <wp:cNvGraphicFramePr/>
                <a:graphic xmlns:a="http://schemas.openxmlformats.org/drawingml/2006/main">
                  <a:graphicData uri="http://schemas.microsoft.com/office/word/2010/wordprocessingInk">
                    <w14:contentPart bwMode="auto" r:id="rId203">
                      <w14:nvContentPartPr>
                        <w14:cNvContentPartPr/>
                      </w14:nvContentPartPr>
                      <w14:xfrm>
                        <a:off x="0" y="0"/>
                        <a:ext cx="21960" cy="3240"/>
                      </w14:xfrm>
                    </w14:contentPart>
                  </a:graphicData>
                </a:graphic>
              </wp:anchor>
            </w:drawing>
          </mc:Choice>
          <mc:Fallback>
            <w:pict>
              <v:shape w14:anchorId="738A0872" id="Entrada de lápiz 786" o:spid="_x0000_s1026" type="#_x0000_t75" style="position:absolute;margin-left:321.5pt;margin-top:3.6pt;width:4.6pt;height:3.05pt;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">
                <v:imagedata r:id="rId204" o:title=""/>
              </v:shape>
            </w:pict>
          </mc:Fallback>
        </mc:AlternateContent>
      </w:r>
      <w:r>
        <w:rPr>
          <w:rFonts w:ascii="Arial" w:hAnsi="Arial"/>
          <w:noProof/>
          <w:color w:val="FF0000"/>
        </w:rPr>
        <mc:AlternateContent>
          <mc:Choice Requires="wpi">
            <w:drawing>
              <wp:anchor distT="0" distB="0" distL="114300" distR="114300" simplePos="0" relativeHeight="252422144" behindDoc="0" locked="0" layoutInCell="1" allowOverlap="1" wp14:anchorId="4DF061E0" wp14:editId="489C90E5">
                <wp:simplePos x="0" y="0"/>
                <wp:positionH relativeFrom="column">
                  <wp:posOffset>2371185</wp:posOffset>
                </wp:positionH>
                <wp:positionV relativeFrom="paragraph">
                  <wp:posOffset>-31449</wp:posOffset>
                </wp:positionV>
                <wp:extent cx="129240" cy="120960"/>
                <wp:effectExtent l="38100" t="38100" r="61595" b="69850"/>
                <wp:wrapNone/>
                <wp:docPr id="751" name="Entrada de lápiz 751"/>
                <wp:cNvGraphicFramePr/>
                <a:graphic xmlns:a="http://schemas.openxmlformats.org/drawingml/2006/main">
                  <a:graphicData uri="http://schemas.microsoft.com/office/word/2010/wordprocessingInk">
                    <w14:contentPart bwMode="auto" r:id="rId205">
                      <w14:nvContentPartPr>
                        <w14:cNvContentPartPr/>
                      </w14:nvContentPartPr>
                      <w14:xfrm>
                        <a:off x="0" y="0"/>
                        <a:ext cx="129240" cy="120960"/>
                      </w14:xfrm>
                    </w14:contentPart>
                  </a:graphicData>
                </a:graphic>
              </wp:anchor>
            </w:drawing>
          </mc:Choice>
          <mc:Fallback>
            <w:pict>
              <v:shape w14:anchorId="6DE77C23" id="Entrada de lápiz 751" o:spid="_x0000_s1026" type="#_x0000_t75" style="position:absolute;margin-left:185.3pt;margin-top:-3.9pt;width:13.05pt;height:12.35pt;z-index:25242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">
                <v:imagedata r:id="rId206" o:title=""/>
              </v:shape>
            </w:pict>
          </mc:Fallback>
        </mc:AlternateContent>
      </w:r>
      <w:r>
        <w:rPr>
          <w:rFonts w:ascii="Arial" w:hAnsi="Arial"/>
          <w:noProof/>
          <w:color w:val="FF0000"/>
        </w:rPr>
        <mc:AlternateContent>
          <mc:Choice Requires="wpi">
            <w:drawing>
              <wp:anchor distT="0" distB="0" distL="114300" distR="114300" simplePos="0" relativeHeight="252393472" behindDoc="0" locked="0" layoutInCell="1" allowOverlap="1" wp14:anchorId="2CE79BFE" wp14:editId="3FA3F52E">
                <wp:simplePos x="0" y="0"/>
                <wp:positionH relativeFrom="column">
                  <wp:posOffset>1858010</wp:posOffset>
                </wp:positionH>
                <wp:positionV relativeFrom="paragraph">
                  <wp:posOffset>-86360</wp:posOffset>
                </wp:positionV>
                <wp:extent cx="1006240" cy="245110"/>
                <wp:effectExtent l="38100" t="38100" r="60960" b="59690"/>
                <wp:wrapNone/>
                <wp:docPr id="723" name="Entrada de lápiz 723"/>
                <wp:cNvGraphicFramePr/>
                <a:graphic xmlns:a="http://schemas.openxmlformats.org/drawingml/2006/main">
                  <a:graphicData uri="http://schemas.microsoft.com/office/word/2010/wordprocessingInk">
                    <w14:contentPart bwMode="auto" r:id="rId207">
                      <w14:nvContentPartPr>
                        <w14:cNvContentPartPr/>
                      </w14:nvContentPartPr>
                      <w14:xfrm>
                        <a:off x="0" y="0"/>
                        <a:ext cx="1006240" cy="245110"/>
                      </w14:xfrm>
                    </w14:contentPart>
                  </a:graphicData>
                </a:graphic>
              </wp:anchor>
            </w:drawing>
          </mc:Choice>
          <mc:Fallback>
            <w:pict>
              <v:shape w14:anchorId="4F21DEF8" id="Entrada de lápiz 723" o:spid="_x0000_s1026" type="#_x0000_t75" style="position:absolute;margin-left:144.9pt;margin-top:-8.2pt;width:82.1pt;height:22.1pt;z-index:25239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">
                <v:imagedata r:id="rId208" o:title=""/>
              </v:shape>
            </w:pict>
          </mc:Fallback>
        </mc:AlternateContent>
      </w:r>
      <w:r>
        <w:rPr>
          <w:rFonts w:ascii="Arial" w:hAnsi="Arial"/>
          <w:noProof/>
          <w:color w:val="FF0000"/>
        </w:rPr>
        <mc:AlternateContent>
          <mc:Choice Requires="wpi">
            <w:drawing>
              <wp:anchor distT="0" distB="0" distL="114300" distR="114300" simplePos="0" relativeHeight="252382208" behindDoc="0" locked="0" layoutInCell="1" allowOverlap="1" wp14:anchorId="26C66CBA" wp14:editId="77E541C0">
                <wp:simplePos x="0" y="0"/>
                <wp:positionH relativeFrom="column">
                  <wp:posOffset>-267970</wp:posOffset>
                </wp:positionH>
                <wp:positionV relativeFrom="paragraph">
                  <wp:posOffset>-50800</wp:posOffset>
                </wp:positionV>
                <wp:extent cx="1993320" cy="311150"/>
                <wp:effectExtent l="38100" t="38100" r="45085" b="69850"/>
                <wp:wrapNone/>
                <wp:docPr id="712" name="Entrada de lápiz 712"/>
                <wp:cNvGraphicFramePr/>
                <a:graphic xmlns:a="http://schemas.openxmlformats.org/drawingml/2006/main">
                  <a:graphicData uri="http://schemas.microsoft.com/office/word/2010/wordprocessingInk">
                    <w14:contentPart bwMode="auto" r:id="rId209">
                      <w14:nvContentPartPr>
                        <w14:cNvContentPartPr/>
                      </w14:nvContentPartPr>
                      <w14:xfrm>
                        <a:off x="0" y="0"/>
                        <a:ext cx="1993320" cy="311150"/>
                      </w14:xfrm>
                    </w14:contentPart>
                  </a:graphicData>
                </a:graphic>
              </wp:anchor>
            </w:drawing>
          </mc:Choice>
          <mc:Fallback>
            <w:pict>
              <v:shape w14:anchorId="2A4DC5FB" id="Entrada de lápiz 712" o:spid="_x0000_s1026" type="#_x0000_t75" style="position:absolute;margin-left:-22.5pt;margin-top:-5.4pt;width:159.75pt;height:27.3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">
                <v:imagedata r:id="rId210" o:title=""/>
              </v:shape>
            </w:pict>
          </mc:Fallback>
        </mc:AlternateContent>
      </w:r>
    </w:p>
    <w:p w14:paraId="3D97CEE0" w14:textId="1B7AD83B"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420096" behindDoc="0" locked="0" layoutInCell="1" allowOverlap="1" wp14:anchorId="5A60C500" wp14:editId="466F47D3">
                <wp:simplePos x="0" y="0"/>
                <wp:positionH relativeFrom="column">
                  <wp:posOffset>3282315</wp:posOffset>
                </wp:positionH>
                <wp:positionV relativeFrom="paragraph">
                  <wp:posOffset>-4445</wp:posOffset>
                </wp:positionV>
                <wp:extent cx="896620" cy="210445"/>
                <wp:effectExtent l="0" t="38100" r="36830" b="75565"/>
                <wp:wrapNone/>
                <wp:docPr id="749" name="Entrada de lápiz 749"/>
                <wp:cNvGraphicFramePr/>
                <a:graphic xmlns:a="http://schemas.openxmlformats.org/drawingml/2006/main">
                  <a:graphicData uri="http://schemas.microsoft.com/office/word/2010/wordprocessingInk">
                    <w14:contentPart bwMode="auto" r:id="rId211">
                      <w14:nvContentPartPr>
                        <w14:cNvContentPartPr/>
                      </w14:nvContentPartPr>
                      <w14:xfrm>
                        <a:off x="0" y="0"/>
                        <a:ext cx="896620" cy="210445"/>
                      </w14:xfrm>
                    </w14:contentPart>
                  </a:graphicData>
                </a:graphic>
              </wp:anchor>
            </w:drawing>
          </mc:Choice>
          <mc:Fallback>
            <w:pict>
              <v:shape w14:anchorId="021E738F" id="Entrada de lápiz 749" o:spid="_x0000_s1026" type="#_x0000_t75" style="position:absolute;margin-left:257.05pt;margin-top:-1.75pt;width:73.4pt;height:19.3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">
                <v:imagedata r:id="rId212" o:title=""/>
              </v:shape>
            </w:pict>
          </mc:Fallback>
        </mc:AlternateContent>
      </w:r>
      <w:r>
        <w:rPr>
          <w:rFonts w:ascii="Arial" w:hAnsi="Arial"/>
          <w:noProof/>
          <w:color w:val="FF0000"/>
        </w:rPr>
        <mc:AlternateContent>
          <mc:Choice Requires="wpi">
            <w:drawing>
              <wp:anchor distT="0" distB="0" distL="114300" distR="114300" simplePos="0" relativeHeight="252421120" behindDoc="0" locked="0" layoutInCell="1" allowOverlap="1" wp14:anchorId="454838EE" wp14:editId="36234A16">
                <wp:simplePos x="0" y="0"/>
                <wp:positionH relativeFrom="column">
                  <wp:posOffset>1925320</wp:posOffset>
                </wp:positionH>
                <wp:positionV relativeFrom="paragraph">
                  <wp:posOffset>5715</wp:posOffset>
                </wp:positionV>
                <wp:extent cx="835025" cy="242925"/>
                <wp:effectExtent l="38100" t="38100" r="41275" b="62230"/>
                <wp:wrapNone/>
                <wp:docPr id="750" name="Entrada de lápiz 750"/>
                <wp:cNvGraphicFramePr/>
                <a:graphic xmlns:a="http://schemas.openxmlformats.org/drawingml/2006/main">
                  <a:graphicData uri="http://schemas.microsoft.com/office/word/2010/wordprocessingInk">
                    <w14:contentPart bwMode="auto" r:id="rId213">
                      <w14:nvContentPartPr>
                        <w14:cNvContentPartPr/>
                      </w14:nvContentPartPr>
                      <w14:xfrm>
                        <a:off x="0" y="0"/>
                        <a:ext cx="835025" cy="242925"/>
                      </w14:xfrm>
                    </w14:contentPart>
                  </a:graphicData>
                </a:graphic>
              </wp:anchor>
            </w:drawing>
          </mc:Choice>
          <mc:Fallback>
            <w:pict>
              <v:shape w14:anchorId="04B1B028" id="Entrada de lápiz 750" o:spid="_x0000_s1026" type="#_x0000_t75" style="position:absolute;margin-left:150.2pt;margin-top:-.95pt;width:68.55pt;height:22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">
                <v:imagedata r:id="rId214" o:title=""/>
              </v:shape>
            </w:pict>
          </mc:Fallback>
        </mc:AlternateContent>
      </w:r>
      <w:r>
        <w:rPr>
          <w:rFonts w:ascii="Arial" w:hAnsi="Arial"/>
          <w:noProof/>
          <w:color w:val="FF0000"/>
        </w:rPr>
        <mc:AlternateContent>
          <mc:Choice Requires="wpi">
            <w:drawing>
              <wp:anchor distT="0" distB="0" distL="114300" distR="114300" simplePos="0" relativeHeight="252383232" behindDoc="0" locked="0" layoutInCell="1" allowOverlap="1" wp14:anchorId="65229205" wp14:editId="3CC07538">
                <wp:simplePos x="0" y="0"/>
                <wp:positionH relativeFrom="column">
                  <wp:posOffset>180585</wp:posOffset>
                </wp:positionH>
                <wp:positionV relativeFrom="paragraph">
                  <wp:posOffset>60101</wp:posOffset>
                </wp:positionV>
                <wp:extent cx="413640" cy="51840"/>
                <wp:effectExtent l="57150" t="38100" r="62865" b="62865"/>
                <wp:wrapNone/>
                <wp:docPr id="713" name="Entrada de lápiz 713"/>
                <wp:cNvGraphicFramePr/>
                <a:graphic xmlns:a="http://schemas.openxmlformats.org/drawingml/2006/main">
                  <a:graphicData uri="http://schemas.microsoft.com/office/word/2010/wordprocessingInk">
                    <w14:contentPart bwMode="auto" r:id="rId215">
                      <w14:nvContentPartPr>
                        <w14:cNvContentPartPr/>
                      </w14:nvContentPartPr>
                      <w14:xfrm>
                        <a:off x="0" y="0"/>
                        <a:ext cx="413640" cy="51840"/>
                      </w14:xfrm>
                    </w14:contentPart>
                  </a:graphicData>
                </a:graphic>
              </wp:anchor>
            </w:drawing>
          </mc:Choice>
          <mc:Fallback>
            <w:pict>
              <v:shape w14:anchorId="3F00E1F9" id="Entrada de lápiz 713" o:spid="_x0000_s1026" type="#_x0000_t75" style="position:absolute;margin-left:12.8pt;margin-top:3.35pt;width:35.4pt;height:6.9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">
                <v:imagedata r:id="rId216" o:title=""/>
              </v:shape>
            </w:pict>
          </mc:Fallback>
        </mc:AlternateContent>
      </w:r>
    </w:p>
    <w:p w14:paraId="7E62E070" w14:textId="52C616D7" w:rsidR="00143B0C" w:rsidRDefault="00143B0C" w:rsidP="00C7206F">
      <w:pPr>
        <w:ind w:firstLine="709"/>
        <w:rPr>
          <w:rFonts w:ascii="Arial" w:hAnsi="Arial"/>
          <w:color w:val="FF0000"/>
        </w:rPr>
      </w:pPr>
    </w:p>
    <w:p w14:paraId="38628AA7" w14:textId="24BE6A10" w:rsidR="00143B0C" w:rsidRDefault="00143B0C" w:rsidP="00C7206F">
      <w:pPr>
        <w:ind w:firstLine="709"/>
        <w:rPr>
          <w:rFonts w:ascii="Arial" w:hAnsi="Arial"/>
          <w:color w:val="FF0000"/>
        </w:rPr>
      </w:pPr>
    </w:p>
    <w:p w14:paraId="14F7EB67" w14:textId="31ED6D78" w:rsidR="00525AF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468224" behindDoc="0" locked="0" layoutInCell="1" allowOverlap="1" wp14:anchorId="4E28916A" wp14:editId="74367B0A">
                <wp:simplePos x="0" y="0"/>
                <wp:positionH relativeFrom="column">
                  <wp:posOffset>3283585</wp:posOffset>
                </wp:positionH>
                <wp:positionV relativeFrom="paragraph">
                  <wp:posOffset>-86360</wp:posOffset>
                </wp:positionV>
                <wp:extent cx="1213405" cy="281940"/>
                <wp:effectExtent l="57150" t="38100" r="25400" b="60960"/>
                <wp:wrapNone/>
                <wp:docPr id="796" name="Entrada de lápiz 796"/>
                <wp:cNvGraphicFramePr/>
                <a:graphic xmlns:a="http://schemas.openxmlformats.org/drawingml/2006/main">
                  <a:graphicData uri="http://schemas.microsoft.com/office/word/2010/wordprocessingInk">
                    <w14:contentPart bwMode="auto" r:id="rId217">
                      <w14:nvContentPartPr>
                        <w14:cNvContentPartPr/>
                      </w14:nvContentPartPr>
                      <w14:xfrm>
                        <a:off x="0" y="0"/>
                        <a:ext cx="1213405" cy="281940"/>
                      </w14:xfrm>
                    </w14:contentPart>
                  </a:graphicData>
                </a:graphic>
              </wp:anchor>
            </w:drawing>
          </mc:Choice>
          <mc:Fallback>
            <w:pict>
              <v:shape w14:anchorId="32C9ACF0" id="Entrada de lápiz 796" o:spid="_x0000_s1026" type="#_x0000_t75" style="position:absolute;margin-left:257.15pt;margin-top:-8.2pt;width:98.4pt;height:25pt;z-index:25246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">
                <v:imagedata r:id="rId218" o:title=""/>
              </v:shape>
            </w:pict>
          </mc:Fallback>
        </mc:AlternateContent>
      </w:r>
      <w:r>
        <w:rPr>
          <w:rFonts w:ascii="Arial" w:hAnsi="Arial"/>
          <w:noProof/>
          <w:color w:val="FF0000"/>
        </w:rPr>
        <mc:AlternateContent>
          <mc:Choice Requires="wpi">
            <w:drawing>
              <wp:anchor distT="0" distB="0" distL="114300" distR="114300" simplePos="0" relativeHeight="252447744" behindDoc="0" locked="0" layoutInCell="1" allowOverlap="1" wp14:anchorId="25AEA4AA" wp14:editId="5AF56F0E">
                <wp:simplePos x="0" y="0"/>
                <wp:positionH relativeFrom="column">
                  <wp:posOffset>2919730</wp:posOffset>
                </wp:positionH>
                <wp:positionV relativeFrom="paragraph">
                  <wp:posOffset>20320</wp:posOffset>
                </wp:positionV>
                <wp:extent cx="106920" cy="143510"/>
                <wp:effectExtent l="57150" t="57150" r="7620" b="66040"/>
                <wp:wrapNone/>
                <wp:docPr id="776" name="Entrada de lápiz 776"/>
                <wp:cNvGraphicFramePr/>
                <a:graphic xmlns:a="http://schemas.openxmlformats.org/drawingml/2006/main">
                  <a:graphicData uri="http://schemas.microsoft.com/office/word/2010/wordprocessingInk">
                    <w14:contentPart bwMode="auto" r:id="rId219">
                      <w14:nvContentPartPr>
                        <w14:cNvContentPartPr/>
                      </w14:nvContentPartPr>
                      <w14:xfrm>
                        <a:off x="0" y="0"/>
                        <a:ext cx="106920" cy="143510"/>
                      </w14:xfrm>
                    </w14:contentPart>
                  </a:graphicData>
                </a:graphic>
              </wp:anchor>
            </w:drawing>
          </mc:Choice>
          <mc:Fallback>
            <w:pict>
              <v:shape w14:anchorId="3ACBDBF0" id="Entrada de lápiz 776" o:spid="_x0000_s1026" type="#_x0000_t75" style="position:absolute;margin-left:228.5pt;margin-top:.2pt;width:11.25pt;height:14.1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">
                <v:imagedata r:id="rId220" o:title=""/>
              </v:shape>
            </w:pict>
          </mc:Fallback>
        </mc:AlternateContent>
      </w:r>
      <w:r>
        <w:rPr>
          <w:rFonts w:ascii="Arial" w:hAnsi="Arial"/>
          <w:noProof/>
          <w:color w:val="FF0000"/>
        </w:rPr>
        <mc:AlternateContent>
          <mc:Choice Requires="wpi">
            <w:drawing>
              <wp:anchor distT="0" distB="0" distL="114300" distR="114300" simplePos="0" relativeHeight="252443648" behindDoc="0" locked="0" layoutInCell="1" allowOverlap="1" wp14:anchorId="53480A5D" wp14:editId="4F5512AA">
                <wp:simplePos x="0" y="0"/>
                <wp:positionH relativeFrom="column">
                  <wp:posOffset>1948815</wp:posOffset>
                </wp:positionH>
                <wp:positionV relativeFrom="paragraph">
                  <wp:posOffset>1270</wp:posOffset>
                </wp:positionV>
                <wp:extent cx="737720" cy="272415"/>
                <wp:effectExtent l="38100" t="38100" r="43815" b="70485"/>
                <wp:wrapNone/>
                <wp:docPr id="772" name="Entrada de lápiz 772"/>
                <wp:cNvGraphicFramePr/>
                <a:graphic xmlns:a="http://schemas.openxmlformats.org/drawingml/2006/main">
                  <a:graphicData uri="http://schemas.microsoft.com/office/word/2010/wordprocessingInk">
                    <w14:contentPart bwMode="auto" r:id="rId221">
                      <w14:nvContentPartPr>
                        <w14:cNvContentPartPr/>
                      </w14:nvContentPartPr>
                      <w14:xfrm>
                        <a:off x="0" y="0"/>
                        <a:ext cx="737720" cy="272415"/>
                      </w14:xfrm>
                    </w14:contentPart>
                  </a:graphicData>
                </a:graphic>
              </wp:anchor>
            </w:drawing>
          </mc:Choice>
          <mc:Fallback>
            <w:pict>
              <v:shape w14:anchorId="5C40C78F" id="Entrada de lápiz 772" o:spid="_x0000_s1026" type="#_x0000_t75" style="position:absolute;margin-left:152.05pt;margin-top:-1.3pt;width:60.95pt;height:24.2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">
                <v:imagedata r:id="rId222" o:title=""/>
              </v:shape>
            </w:pict>
          </mc:Fallback>
        </mc:AlternateContent>
      </w:r>
    </w:p>
    <w:p w14:paraId="198EF72F" w14:textId="04908FB3"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513280" behindDoc="0" locked="0" layoutInCell="1" allowOverlap="1" wp14:anchorId="7A72B62F" wp14:editId="38F422C4">
                <wp:simplePos x="0" y="0"/>
                <wp:positionH relativeFrom="column">
                  <wp:posOffset>4396545</wp:posOffset>
                </wp:positionH>
                <wp:positionV relativeFrom="paragraph">
                  <wp:posOffset>47941</wp:posOffset>
                </wp:positionV>
                <wp:extent cx="11160" cy="2880"/>
                <wp:effectExtent l="38100" t="38100" r="65405" b="73660"/>
                <wp:wrapNone/>
                <wp:docPr id="840" name="Entrada de lápiz 840"/>
                <wp:cNvGraphicFramePr/>
                <a:graphic xmlns:a="http://schemas.openxmlformats.org/drawingml/2006/main">
                  <a:graphicData uri="http://schemas.microsoft.com/office/word/2010/wordprocessingInk">
                    <w14:contentPart bwMode="auto" r:id="rId223">
                      <w14:nvContentPartPr>
                        <w14:cNvContentPartPr/>
                      </w14:nvContentPartPr>
                      <w14:xfrm>
                        <a:off x="0" y="0"/>
                        <a:ext cx="11160" cy="2880"/>
                      </w14:xfrm>
                    </w14:contentPart>
                  </a:graphicData>
                </a:graphic>
              </wp:anchor>
            </w:drawing>
          </mc:Choice>
          <mc:Fallback>
            <w:pict>
              <v:shape w14:anchorId="6E0D121C" id="Entrada de lápiz 840" o:spid="_x0000_s1026" type="#_x0000_t75" style="position:absolute;margin-left:344.8pt;margin-top:2.35pt;width:3.75pt;height:3.1pt;z-index:25251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">
                <v:imagedata r:id="rId224" o:title=""/>
              </v:shape>
            </w:pict>
          </mc:Fallback>
        </mc:AlternateContent>
      </w:r>
      <w:r>
        <w:rPr>
          <w:rFonts w:ascii="Arial" w:hAnsi="Arial"/>
          <w:noProof/>
          <w:color w:val="FF0000"/>
        </w:rPr>
        <mc:AlternateContent>
          <mc:Choice Requires="wpi">
            <w:drawing>
              <wp:anchor distT="0" distB="0" distL="114300" distR="114300" simplePos="0" relativeHeight="252512256" behindDoc="0" locked="0" layoutInCell="1" allowOverlap="1" wp14:anchorId="5451339B" wp14:editId="187886D9">
                <wp:simplePos x="0" y="0"/>
                <wp:positionH relativeFrom="column">
                  <wp:posOffset>4080105</wp:posOffset>
                </wp:positionH>
                <wp:positionV relativeFrom="paragraph">
                  <wp:posOffset>46141</wp:posOffset>
                </wp:positionV>
                <wp:extent cx="18000" cy="6120"/>
                <wp:effectExtent l="38100" t="38100" r="58420" b="70485"/>
                <wp:wrapNone/>
                <wp:docPr id="839" name="Entrada de lápiz 839"/>
                <wp:cNvGraphicFramePr/>
                <a:graphic xmlns:a="http://schemas.openxmlformats.org/drawingml/2006/main">
                  <a:graphicData uri="http://schemas.microsoft.com/office/word/2010/wordprocessingInk">
                    <w14:contentPart bwMode="auto" r:id="rId225">
                      <w14:nvContentPartPr>
                        <w14:cNvContentPartPr/>
                      </w14:nvContentPartPr>
                      <w14:xfrm>
                        <a:off x="0" y="0"/>
                        <a:ext cx="18000" cy="6120"/>
                      </w14:xfrm>
                    </w14:contentPart>
                  </a:graphicData>
                </a:graphic>
              </wp:anchor>
            </w:drawing>
          </mc:Choice>
          <mc:Fallback>
            <w:pict>
              <v:shape w14:anchorId="3DBB459A" id="Entrada de lápiz 839" o:spid="_x0000_s1026" type="#_x0000_t75" style="position:absolute;margin-left:319.85pt;margin-top:2.25pt;width:4.2pt;height:3.35pt;z-index:25251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">
                <v:imagedata r:id="rId226" o:title=""/>
              </v:shape>
            </w:pict>
          </mc:Fallback>
        </mc:AlternateContent>
      </w:r>
      <w:r>
        <w:rPr>
          <w:rFonts w:ascii="Arial" w:hAnsi="Arial"/>
          <w:noProof/>
          <w:color w:val="FF0000"/>
        </w:rPr>
        <mc:AlternateContent>
          <mc:Choice Requires="wpi">
            <w:drawing>
              <wp:anchor distT="0" distB="0" distL="114300" distR="114300" simplePos="0" relativeHeight="252496896" behindDoc="0" locked="0" layoutInCell="1" allowOverlap="1" wp14:anchorId="090AA6E6" wp14:editId="352C4A4A">
                <wp:simplePos x="0" y="0"/>
                <wp:positionH relativeFrom="column">
                  <wp:posOffset>3356610</wp:posOffset>
                </wp:positionH>
                <wp:positionV relativeFrom="paragraph">
                  <wp:posOffset>64770</wp:posOffset>
                </wp:positionV>
                <wp:extent cx="302675" cy="16510"/>
                <wp:effectExtent l="38100" t="38100" r="59690" b="59690"/>
                <wp:wrapNone/>
                <wp:docPr id="824" name="Entrada de lápiz 824"/>
                <wp:cNvGraphicFramePr/>
                <a:graphic xmlns:a="http://schemas.openxmlformats.org/drawingml/2006/main">
                  <a:graphicData uri="http://schemas.microsoft.com/office/word/2010/wordprocessingInk">
                    <w14:contentPart bwMode="auto" r:id="rId227">
                      <w14:nvContentPartPr>
                        <w14:cNvContentPartPr/>
                      </w14:nvContentPartPr>
                      <w14:xfrm>
                        <a:off x="0" y="0"/>
                        <a:ext cx="302675" cy="16510"/>
                      </w14:xfrm>
                    </w14:contentPart>
                  </a:graphicData>
                </a:graphic>
              </wp:anchor>
            </w:drawing>
          </mc:Choice>
          <mc:Fallback>
            <w:pict>
              <v:shape w14:anchorId="46469244" id="Entrada de lápiz 824" o:spid="_x0000_s1026" type="#_x0000_t75" style="position:absolute;margin-left:262.9pt;margin-top:3.7pt;width:26.7pt;height:4.05pt;z-index:25249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">
                <v:imagedata r:id="rId228" o:title=""/>
              </v:shape>
            </w:pict>
          </mc:Fallback>
        </mc:AlternateContent>
      </w:r>
      <w:r>
        <w:rPr>
          <w:rFonts w:ascii="Arial" w:hAnsi="Arial"/>
          <w:noProof/>
          <w:color w:val="FF0000"/>
        </w:rPr>
        <mc:AlternateContent>
          <mc:Choice Requires="wpi">
            <w:drawing>
              <wp:anchor distT="0" distB="0" distL="114300" distR="114300" simplePos="0" relativeHeight="252430336" behindDoc="0" locked="0" layoutInCell="1" allowOverlap="1" wp14:anchorId="5736FEED" wp14:editId="1F54B435">
                <wp:simplePos x="0" y="0"/>
                <wp:positionH relativeFrom="column">
                  <wp:posOffset>1437005</wp:posOffset>
                </wp:positionH>
                <wp:positionV relativeFrom="paragraph">
                  <wp:posOffset>-60325</wp:posOffset>
                </wp:positionV>
                <wp:extent cx="447465" cy="202060"/>
                <wp:effectExtent l="57150" t="38100" r="48260" b="64770"/>
                <wp:wrapNone/>
                <wp:docPr id="759" name="Entrada de lápiz 759"/>
                <wp:cNvGraphicFramePr/>
                <a:graphic xmlns:a="http://schemas.openxmlformats.org/drawingml/2006/main">
                  <a:graphicData uri="http://schemas.microsoft.com/office/word/2010/wordprocessingInk">
                    <w14:contentPart bwMode="auto" r:id="rId229">
                      <w14:nvContentPartPr>
                        <w14:cNvContentPartPr/>
                      </w14:nvContentPartPr>
                      <w14:xfrm>
                        <a:off x="0" y="0"/>
                        <a:ext cx="447465" cy="202060"/>
                      </w14:xfrm>
                    </w14:contentPart>
                  </a:graphicData>
                </a:graphic>
              </wp:anchor>
            </w:drawing>
          </mc:Choice>
          <mc:Fallback>
            <w:pict>
              <v:shape w14:anchorId="1C28BB26" id="Entrada de lápiz 759" o:spid="_x0000_s1026" type="#_x0000_t75" style="position:absolute;margin-left:111.75pt;margin-top:-6.15pt;width:38.1pt;height:18.7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">
                <v:imagedata r:id="rId230" o:title=""/>
              </v:shape>
            </w:pict>
          </mc:Fallback>
        </mc:AlternateContent>
      </w:r>
    </w:p>
    <w:p w14:paraId="22240994" w14:textId="12118780" w:rsidR="00143B0C" w:rsidRDefault="00C91512"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743680" behindDoc="0" locked="0" layoutInCell="1" allowOverlap="1" wp14:anchorId="4587F5BE" wp14:editId="2867CAF9">
                <wp:simplePos x="0" y="0"/>
                <wp:positionH relativeFrom="column">
                  <wp:posOffset>4952210</wp:posOffset>
                </wp:positionH>
                <wp:positionV relativeFrom="paragraph">
                  <wp:posOffset>-24096</wp:posOffset>
                </wp:positionV>
                <wp:extent cx="674280" cy="165960"/>
                <wp:effectExtent l="95250" t="114300" r="69215" b="139065"/>
                <wp:wrapNone/>
                <wp:docPr id="1067" name="Entrada de lápiz 1067"/>
                <wp:cNvGraphicFramePr/>
                <a:graphic xmlns:a="http://schemas.openxmlformats.org/drawingml/2006/main">
                  <a:graphicData uri="http://schemas.microsoft.com/office/word/2010/wordprocessingInk">
                    <w14:contentPart bwMode="auto" r:id="rId231">
                      <w14:nvContentPartPr>
                        <w14:cNvContentPartPr/>
                      </w14:nvContentPartPr>
                      <w14:xfrm>
                        <a:off x="0" y="0"/>
                        <a:ext cx="674280" cy="165960"/>
                      </w14:xfrm>
                    </w14:contentPart>
                  </a:graphicData>
                </a:graphic>
              </wp:anchor>
            </w:drawing>
          </mc:Choice>
          <mc:Fallback>
            <w:pict>
              <v:shape w14:anchorId="222DCA05" id="Entrada de lápiz 1067" o:spid="_x0000_s1026" type="#_x0000_t75" style="position:absolute;margin-left:385.75pt;margin-top:-10.4pt;width:61.6pt;height:30.05pt;z-index:25274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">
                <v:imagedata r:id="rId232" o:title=""/>
              </v:shape>
            </w:pict>
          </mc:Fallback>
        </mc:AlternateContent>
      </w:r>
      <w:r w:rsidR="00143B0C">
        <w:rPr>
          <w:rFonts w:ascii="Arial" w:hAnsi="Arial"/>
          <w:noProof/>
          <w:color w:val="FF0000"/>
        </w:rPr>
        <mc:AlternateContent>
          <mc:Choice Requires="wpi">
            <w:drawing>
              <wp:anchor distT="0" distB="0" distL="114300" distR="114300" simplePos="0" relativeHeight="252535808" behindDoc="0" locked="0" layoutInCell="1" allowOverlap="1" wp14:anchorId="58753A4F" wp14:editId="0DDED7EB">
                <wp:simplePos x="0" y="0"/>
                <wp:positionH relativeFrom="column">
                  <wp:posOffset>4963160</wp:posOffset>
                </wp:positionH>
                <wp:positionV relativeFrom="paragraph">
                  <wp:posOffset>-99695</wp:posOffset>
                </wp:positionV>
                <wp:extent cx="654325" cy="325755"/>
                <wp:effectExtent l="57150" t="57150" r="50800" b="55245"/>
                <wp:wrapNone/>
                <wp:docPr id="862" name="Entrada de lápiz 862"/>
                <wp:cNvGraphicFramePr/>
                <a:graphic xmlns:a="http://schemas.openxmlformats.org/drawingml/2006/main">
                  <a:graphicData uri="http://schemas.microsoft.com/office/word/2010/wordprocessingInk">
                    <w14:contentPart bwMode="auto" r:id="rId233">
                      <w14:nvContentPartPr>
                        <w14:cNvContentPartPr/>
                      </w14:nvContentPartPr>
                      <w14:xfrm>
                        <a:off x="0" y="0"/>
                        <a:ext cx="654325" cy="325755"/>
                      </w14:xfrm>
                    </w14:contentPart>
                  </a:graphicData>
                </a:graphic>
              </wp:anchor>
            </w:drawing>
          </mc:Choice>
          <mc:Fallback>
            <w:pict>
              <v:shape w14:anchorId="3795224E" id="Entrada de lápiz 862" o:spid="_x0000_s1026" type="#_x0000_t75" style="position:absolute;margin-left:389.4pt;margin-top:-9.25pt;width:54.35pt;height:28.45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">
                <v:imagedata r:id="rId234" o:title=""/>
              </v:shape>
            </w:pict>
          </mc:Fallback>
        </mc:AlternateContent>
      </w:r>
      <w:r w:rsidR="00143B0C">
        <w:rPr>
          <w:rFonts w:ascii="Arial" w:hAnsi="Arial"/>
          <w:noProof/>
          <w:color w:val="FF0000"/>
        </w:rPr>
        <mc:AlternateContent>
          <mc:Choice Requires="wpi">
            <w:drawing>
              <wp:anchor distT="0" distB="0" distL="114300" distR="114300" simplePos="0" relativeHeight="252525568" behindDoc="0" locked="0" layoutInCell="1" allowOverlap="1" wp14:anchorId="1483C276" wp14:editId="71625AC3">
                <wp:simplePos x="0" y="0"/>
                <wp:positionH relativeFrom="column">
                  <wp:posOffset>4552315</wp:posOffset>
                </wp:positionH>
                <wp:positionV relativeFrom="paragraph">
                  <wp:posOffset>102870</wp:posOffset>
                </wp:positionV>
                <wp:extent cx="99400" cy="70485"/>
                <wp:effectExtent l="57150" t="57150" r="53340" b="62865"/>
                <wp:wrapNone/>
                <wp:docPr id="852" name="Entrada de lápiz 852"/>
                <wp:cNvGraphicFramePr/>
                <a:graphic xmlns:a="http://schemas.openxmlformats.org/drawingml/2006/main">
                  <a:graphicData uri="http://schemas.microsoft.com/office/word/2010/wordprocessingInk">
                    <w14:contentPart bwMode="auto" r:id="rId235">
                      <w14:nvContentPartPr>
                        <w14:cNvContentPartPr/>
                      </w14:nvContentPartPr>
                      <w14:xfrm>
                        <a:off x="0" y="0"/>
                        <a:ext cx="99400" cy="70485"/>
                      </w14:xfrm>
                    </w14:contentPart>
                  </a:graphicData>
                </a:graphic>
              </wp:anchor>
            </w:drawing>
          </mc:Choice>
          <mc:Fallback>
            <w:pict>
              <v:shape w14:anchorId="661A2415" id="Entrada de lápiz 852" o:spid="_x0000_s1026" type="#_x0000_t75" style="position:absolute;margin-left:357.05pt;margin-top:6.7pt;width:10.7pt;height:8.35pt;z-index:25252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">
                <v:imagedata r:id="rId236" o:title=""/>
              </v:shape>
            </w:pict>
          </mc:Fallback>
        </mc:AlternateContent>
      </w:r>
      <w:r w:rsidR="00143B0C">
        <w:rPr>
          <w:rFonts w:ascii="Arial" w:hAnsi="Arial"/>
          <w:noProof/>
          <w:color w:val="FF0000"/>
        </w:rPr>
        <mc:AlternateContent>
          <mc:Choice Requires="wpi">
            <w:drawing>
              <wp:anchor distT="0" distB="0" distL="114300" distR="114300" simplePos="0" relativeHeight="252524544" behindDoc="0" locked="0" layoutInCell="1" allowOverlap="1" wp14:anchorId="2275583D" wp14:editId="717AD672">
                <wp:simplePos x="0" y="0"/>
                <wp:positionH relativeFrom="column">
                  <wp:posOffset>4876785</wp:posOffset>
                </wp:positionH>
                <wp:positionV relativeFrom="paragraph">
                  <wp:posOffset>128331</wp:posOffset>
                </wp:positionV>
                <wp:extent cx="4320" cy="1800"/>
                <wp:effectExtent l="38100" t="38100" r="72390" b="74930"/>
                <wp:wrapNone/>
                <wp:docPr id="851" name="Entrada de lápiz 851"/>
                <wp:cNvGraphicFramePr/>
                <a:graphic xmlns:a="http://schemas.openxmlformats.org/drawingml/2006/main">
                  <a:graphicData uri="http://schemas.microsoft.com/office/word/2010/wordprocessingInk">
                    <w14:contentPart bwMode="auto" r:id="rId237">
                      <w14:nvContentPartPr>
                        <w14:cNvContentPartPr/>
                      </w14:nvContentPartPr>
                      <w14:xfrm>
                        <a:off x="0" y="0"/>
                        <a:ext cx="4320" cy="1800"/>
                      </w14:xfrm>
                    </w14:contentPart>
                  </a:graphicData>
                </a:graphic>
              </wp:anchor>
            </w:drawing>
          </mc:Choice>
          <mc:Fallback>
            <w:pict>
              <v:shape w14:anchorId="2E1099E2" id="Entrada de lápiz 851" o:spid="_x0000_s1026" type="#_x0000_t75" style="position:absolute;margin-left:382.6pt;margin-top:8.7pt;width:3.2pt;height:3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">
                <v:imagedata r:id="rId238" o:title=""/>
              </v:shape>
            </w:pict>
          </mc:Fallback>
        </mc:AlternateContent>
      </w:r>
      <w:r w:rsidR="00143B0C">
        <w:rPr>
          <w:rFonts w:ascii="Arial" w:hAnsi="Arial"/>
          <w:noProof/>
          <w:color w:val="FF0000"/>
        </w:rPr>
        <mc:AlternateContent>
          <mc:Choice Requires="wpi">
            <w:drawing>
              <wp:anchor distT="0" distB="0" distL="114300" distR="114300" simplePos="0" relativeHeight="252522496" behindDoc="0" locked="0" layoutInCell="1" allowOverlap="1" wp14:anchorId="5A71D97A" wp14:editId="5B0E87FB">
                <wp:simplePos x="0" y="0"/>
                <wp:positionH relativeFrom="column">
                  <wp:posOffset>3973830</wp:posOffset>
                </wp:positionH>
                <wp:positionV relativeFrom="paragraph">
                  <wp:posOffset>40005</wp:posOffset>
                </wp:positionV>
                <wp:extent cx="403080" cy="200610"/>
                <wp:effectExtent l="57150" t="38100" r="35560" b="66675"/>
                <wp:wrapNone/>
                <wp:docPr id="849" name="Entrada de lápiz 849"/>
                <wp:cNvGraphicFramePr/>
                <a:graphic xmlns:a="http://schemas.openxmlformats.org/drawingml/2006/main">
                  <a:graphicData uri="http://schemas.microsoft.com/office/word/2010/wordprocessingInk">
                    <w14:contentPart bwMode="auto" r:id="rId239">
                      <w14:nvContentPartPr>
                        <w14:cNvContentPartPr/>
                      </w14:nvContentPartPr>
                      <w14:xfrm>
                        <a:off x="0" y="0"/>
                        <a:ext cx="403080" cy="200610"/>
                      </w14:xfrm>
                    </w14:contentPart>
                  </a:graphicData>
                </a:graphic>
              </wp:anchor>
            </w:drawing>
          </mc:Choice>
          <mc:Fallback>
            <w:pict>
              <v:shape w14:anchorId="646FCA17" id="Entrada de lápiz 849" o:spid="_x0000_s1026" type="#_x0000_t75" style="position:absolute;margin-left:311.5pt;margin-top:1.75pt;width:34.6pt;height:18.65pt;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">
                <v:imagedata r:id="rId240" o:title=""/>
              </v:shape>
            </w:pict>
          </mc:Fallback>
        </mc:AlternateContent>
      </w:r>
      <w:r w:rsidR="00143B0C">
        <w:rPr>
          <w:rFonts w:ascii="Arial" w:hAnsi="Arial"/>
          <w:noProof/>
          <w:color w:val="FF0000"/>
        </w:rPr>
        <mc:AlternateContent>
          <mc:Choice Requires="wpi">
            <w:drawing>
              <wp:anchor distT="0" distB="0" distL="114300" distR="114300" simplePos="0" relativeHeight="252499968" behindDoc="0" locked="0" layoutInCell="1" allowOverlap="1" wp14:anchorId="52B20D22" wp14:editId="1FA325A5">
                <wp:simplePos x="0" y="0"/>
                <wp:positionH relativeFrom="column">
                  <wp:posOffset>2131060</wp:posOffset>
                </wp:positionH>
                <wp:positionV relativeFrom="paragraph">
                  <wp:posOffset>-10160</wp:posOffset>
                </wp:positionV>
                <wp:extent cx="589980" cy="52705"/>
                <wp:effectExtent l="0" t="38100" r="57785" b="61595"/>
                <wp:wrapNone/>
                <wp:docPr id="827" name="Entrada de lápiz 827"/>
                <wp:cNvGraphicFramePr/>
                <a:graphic xmlns:a="http://schemas.openxmlformats.org/drawingml/2006/main">
                  <a:graphicData uri="http://schemas.microsoft.com/office/word/2010/wordprocessingInk">
                    <w14:contentPart bwMode="auto" r:id="rId241">
                      <w14:nvContentPartPr>
                        <w14:cNvContentPartPr/>
                      </w14:nvContentPartPr>
                      <w14:xfrm>
                        <a:off x="0" y="0"/>
                        <a:ext cx="589980" cy="52705"/>
                      </w14:xfrm>
                    </w14:contentPart>
                  </a:graphicData>
                </a:graphic>
              </wp:anchor>
            </w:drawing>
          </mc:Choice>
          <mc:Fallback>
            <w:pict>
              <v:shape w14:anchorId="2E80A176" id="Entrada de lápiz 827" o:spid="_x0000_s1026" type="#_x0000_t75" style="position:absolute;margin-left:166.4pt;margin-top:-2.2pt;width:49.25pt;height:6.95pt;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">
                <v:imagedata r:id="rId242" o:title=""/>
              </v:shape>
            </w:pict>
          </mc:Fallback>
        </mc:AlternateContent>
      </w:r>
    </w:p>
    <w:p w14:paraId="46C9CB28" w14:textId="75F7983D"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515328" behindDoc="0" locked="0" layoutInCell="1" allowOverlap="1" wp14:anchorId="4DA5654E" wp14:editId="1EA96EBD">
                <wp:simplePos x="0" y="0"/>
                <wp:positionH relativeFrom="column">
                  <wp:posOffset>3319145</wp:posOffset>
                </wp:positionH>
                <wp:positionV relativeFrom="paragraph">
                  <wp:posOffset>-42545</wp:posOffset>
                </wp:positionV>
                <wp:extent cx="509810" cy="146685"/>
                <wp:effectExtent l="38100" t="38100" r="0" b="62865"/>
                <wp:wrapNone/>
                <wp:docPr id="842" name="Entrada de lápiz 842"/>
                <wp:cNvGraphicFramePr/>
                <a:graphic xmlns:a="http://schemas.openxmlformats.org/drawingml/2006/main">
                  <a:graphicData uri="http://schemas.microsoft.com/office/word/2010/wordprocessingInk">
                    <w14:contentPart bwMode="auto" r:id="rId243">
                      <w14:nvContentPartPr>
                        <w14:cNvContentPartPr/>
                      </w14:nvContentPartPr>
                      <w14:xfrm>
                        <a:off x="0" y="0"/>
                        <a:ext cx="509810" cy="146685"/>
                      </w14:xfrm>
                    </w14:contentPart>
                  </a:graphicData>
                </a:graphic>
              </wp:anchor>
            </w:drawing>
          </mc:Choice>
          <mc:Fallback>
            <w:pict>
              <v:shape w14:anchorId="5C77815B" id="Entrada de lápiz 842" o:spid="_x0000_s1026" type="#_x0000_t75" style="position:absolute;margin-left:259.95pt;margin-top:-4.75pt;width:43pt;height:14.35pt;z-index:25251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">
                <v:imagedata r:id="rId244" o:title=""/>
              </v:shape>
            </w:pict>
          </mc:Fallback>
        </mc:AlternateContent>
      </w:r>
      <w:r>
        <w:rPr>
          <w:rFonts w:ascii="Arial" w:hAnsi="Arial"/>
          <w:noProof/>
          <w:color w:val="FF0000"/>
        </w:rPr>
        <mc:AlternateContent>
          <mc:Choice Requires="wpi">
            <w:drawing>
              <wp:anchor distT="0" distB="0" distL="114300" distR="114300" simplePos="0" relativeHeight="252497920" behindDoc="0" locked="0" layoutInCell="1" allowOverlap="1" wp14:anchorId="09B1A51B" wp14:editId="7F2ABC8A">
                <wp:simplePos x="0" y="0"/>
                <wp:positionH relativeFrom="column">
                  <wp:posOffset>2893060</wp:posOffset>
                </wp:positionH>
                <wp:positionV relativeFrom="paragraph">
                  <wp:posOffset>-13335</wp:posOffset>
                </wp:positionV>
                <wp:extent cx="93600" cy="133350"/>
                <wp:effectExtent l="38100" t="38100" r="40005" b="76200"/>
                <wp:wrapNone/>
                <wp:docPr id="825" name="Entrada de lápiz 825"/>
                <wp:cNvGraphicFramePr/>
                <a:graphic xmlns:a="http://schemas.openxmlformats.org/drawingml/2006/main">
                  <a:graphicData uri="http://schemas.microsoft.com/office/word/2010/wordprocessingInk">
                    <w14:contentPart bwMode="auto" r:id="rId245">
                      <w14:nvContentPartPr>
                        <w14:cNvContentPartPr/>
                      </w14:nvContentPartPr>
                      <w14:xfrm>
                        <a:off x="0" y="0"/>
                        <a:ext cx="93600" cy="133350"/>
                      </w14:xfrm>
                    </w14:contentPart>
                  </a:graphicData>
                </a:graphic>
              </wp:anchor>
            </w:drawing>
          </mc:Choice>
          <mc:Fallback>
            <w:pict>
              <v:shape w14:anchorId="3D142E32" id="Entrada de lápiz 825" o:spid="_x0000_s1026" type="#_x0000_t75" style="position:absolute;margin-left:226.4pt;margin-top:-2.45pt;width:10.2pt;height:13.3pt;z-index:25249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">
                <v:imagedata r:id="rId246" o:title=""/>
              </v:shape>
            </w:pict>
          </mc:Fallback>
        </mc:AlternateContent>
      </w:r>
      <w:r>
        <w:rPr>
          <w:rFonts w:ascii="Arial" w:hAnsi="Arial"/>
          <w:noProof/>
          <w:color w:val="FF0000"/>
        </w:rPr>
        <mc:AlternateContent>
          <mc:Choice Requires="wpi">
            <w:drawing>
              <wp:anchor distT="0" distB="0" distL="114300" distR="114300" simplePos="0" relativeHeight="252498944" behindDoc="0" locked="0" layoutInCell="1" allowOverlap="1" wp14:anchorId="2652C338" wp14:editId="258FFB29">
                <wp:simplePos x="0" y="0"/>
                <wp:positionH relativeFrom="column">
                  <wp:posOffset>2159635</wp:posOffset>
                </wp:positionH>
                <wp:positionV relativeFrom="paragraph">
                  <wp:posOffset>3175</wp:posOffset>
                </wp:positionV>
                <wp:extent cx="470535" cy="143750"/>
                <wp:effectExtent l="38100" t="57150" r="0" b="66040"/>
                <wp:wrapNone/>
                <wp:docPr id="826" name="Entrada de lápiz 826"/>
                <wp:cNvGraphicFramePr/>
                <a:graphic xmlns:a="http://schemas.openxmlformats.org/drawingml/2006/main">
                  <a:graphicData uri="http://schemas.microsoft.com/office/word/2010/wordprocessingInk">
                    <w14:contentPart bwMode="auto" r:id="rId247">
                      <w14:nvContentPartPr>
                        <w14:cNvContentPartPr/>
                      </w14:nvContentPartPr>
                      <w14:xfrm>
                        <a:off x="0" y="0"/>
                        <a:ext cx="470535" cy="143750"/>
                      </w14:xfrm>
                    </w14:contentPart>
                  </a:graphicData>
                </a:graphic>
              </wp:anchor>
            </w:drawing>
          </mc:Choice>
          <mc:Fallback>
            <w:pict>
              <v:shape w14:anchorId="4BF4B8A9" id="Entrada de lápiz 826" o:spid="_x0000_s1026" type="#_x0000_t75" style="position:absolute;margin-left:168.65pt;margin-top:-1.15pt;width:39.85pt;height:14.1pt;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">
                <v:imagedata r:id="rId248" o:title=""/>
              </v:shape>
            </w:pict>
          </mc:Fallback>
        </mc:AlternateContent>
      </w:r>
      <w:r>
        <w:rPr>
          <w:rFonts w:ascii="Arial" w:hAnsi="Arial"/>
          <w:noProof/>
          <w:color w:val="FF0000"/>
        </w:rPr>
        <mc:AlternateContent>
          <mc:Choice Requires="wpi">
            <w:drawing>
              <wp:anchor distT="0" distB="0" distL="114300" distR="114300" simplePos="0" relativeHeight="252500992" behindDoc="0" locked="0" layoutInCell="1" allowOverlap="1" wp14:anchorId="18906F77" wp14:editId="50E7E4EF">
                <wp:simplePos x="0" y="0"/>
                <wp:positionH relativeFrom="column">
                  <wp:posOffset>1419860</wp:posOffset>
                </wp:positionH>
                <wp:positionV relativeFrom="paragraph">
                  <wp:posOffset>-120650</wp:posOffset>
                </wp:positionV>
                <wp:extent cx="483615" cy="321215"/>
                <wp:effectExtent l="57150" t="38100" r="69215" b="60325"/>
                <wp:wrapNone/>
                <wp:docPr id="828" name="Entrada de lápiz 828"/>
                <wp:cNvGraphicFramePr/>
                <a:graphic xmlns:a="http://schemas.openxmlformats.org/drawingml/2006/main">
                  <a:graphicData uri="http://schemas.microsoft.com/office/word/2010/wordprocessingInk">
                    <w14:contentPart bwMode="auto" r:id="rId249">
                      <w14:nvContentPartPr>
                        <w14:cNvContentPartPr/>
                      </w14:nvContentPartPr>
                      <w14:xfrm>
                        <a:off x="0" y="0"/>
                        <a:ext cx="483615" cy="321215"/>
                      </w14:xfrm>
                    </w14:contentPart>
                  </a:graphicData>
                </a:graphic>
              </wp:anchor>
            </w:drawing>
          </mc:Choice>
          <mc:Fallback>
            <w:pict>
              <v:shape w14:anchorId="6BB32609" id="Entrada de lápiz 828" o:spid="_x0000_s1026" type="#_x0000_t75" style="position:absolute;margin-left:110.4pt;margin-top:-10.9pt;width:40.95pt;height:28.1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&#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">
                <v:imagedata r:id="rId250" o:title=""/>
              </v:shape>
            </w:pict>
          </mc:Fallback>
        </mc:AlternateContent>
      </w:r>
    </w:p>
    <w:p w14:paraId="74860C47" w14:textId="16580B03" w:rsidR="00525AFC" w:rsidRDefault="00525AFC" w:rsidP="00C7206F">
      <w:pPr>
        <w:ind w:firstLine="709"/>
        <w:rPr>
          <w:rFonts w:ascii="Arial" w:hAnsi="Arial"/>
          <w:color w:val="FF0000"/>
        </w:rPr>
      </w:pPr>
    </w:p>
    <w:p w14:paraId="591199AE" w14:textId="13419A1B" w:rsidR="00525AFC" w:rsidRDefault="00525AFC" w:rsidP="00C7206F">
      <w:pPr>
        <w:ind w:firstLine="709"/>
        <w:rPr>
          <w:rFonts w:ascii="Arial" w:hAnsi="Arial"/>
          <w:color w:val="FF0000"/>
        </w:rPr>
      </w:pPr>
    </w:p>
    <w:p w14:paraId="56C1B4E1" w14:textId="11F0346F" w:rsidR="00525AFC" w:rsidRDefault="00525AFC" w:rsidP="00C7206F">
      <w:pPr>
        <w:ind w:firstLine="709"/>
        <w:rPr>
          <w:rFonts w:ascii="Arial" w:hAnsi="Arial"/>
          <w:color w:val="FF0000"/>
        </w:rPr>
      </w:pPr>
    </w:p>
    <w:p w14:paraId="47183E85" w14:textId="4AD28395"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594176" behindDoc="0" locked="0" layoutInCell="1" allowOverlap="1" wp14:anchorId="1DA25FCD" wp14:editId="292486FB">
                <wp:simplePos x="0" y="0"/>
                <wp:positionH relativeFrom="column">
                  <wp:posOffset>2592070</wp:posOffset>
                </wp:positionH>
                <wp:positionV relativeFrom="paragraph">
                  <wp:posOffset>-59055</wp:posOffset>
                </wp:positionV>
                <wp:extent cx="950425" cy="179280"/>
                <wp:effectExtent l="57150" t="38100" r="40640" b="68580"/>
                <wp:wrapNone/>
                <wp:docPr id="919" name="Entrada de lápiz 919"/>
                <wp:cNvGraphicFramePr/>
                <a:graphic xmlns:a="http://schemas.openxmlformats.org/drawingml/2006/main">
                  <a:graphicData uri="http://schemas.microsoft.com/office/word/2010/wordprocessingInk">
                    <w14:contentPart bwMode="auto" r:id="rId251">
                      <w14:nvContentPartPr>
                        <w14:cNvContentPartPr/>
                      </w14:nvContentPartPr>
                      <w14:xfrm>
                        <a:off x="0" y="0"/>
                        <a:ext cx="950425" cy="179280"/>
                      </w14:xfrm>
                    </w14:contentPart>
                  </a:graphicData>
                </a:graphic>
              </wp:anchor>
            </w:drawing>
          </mc:Choice>
          <mc:Fallback>
            <w:pict>
              <v:shape w14:anchorId="29F839EE" id="Entrada de lápiz 919" o:spid="_x0000_s1026" type="#_x0000_t75" style="position:absolute;margin-left:202.7pt;margin-top:-6.05pt;width:77.7pt;height:16.9pt;z-index:25259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">
                <v:imagedata r:id="rId252" o:title=""/>
              </v:shape>
            </w:pict>
          </mc:Fallback>
        </mc:AlternateContent>
      </w:r>
      <w:r>
        <w:rPr>
          <w:rFonts w:ascii="Arial" w:hAnsi="Arial"/>
          <w:noProof/>
          <w:color w:val="FF0000"/>
        </w:rPr>
        <mc:AlternateContent>
          <mc:Choice Requires="wpi">
            <w:drawing>
              <wp:anchor distT="0" distB="0" distL="114300" distR="114300" simplePos="0" relativeHeight="252568576" behindDoc="0" locked="0" layoutInCell="1" allowOverlap="1" wp14:anchorId="037B2154" wp14:editId="15CA5743">
                <wp:simplePos x="0" y="0"/>
                <wp:positionH relativeFrom="column">
                  <wp:posOffset>1670685</wp:posOffset>
                </wp:positionH>
                <wp:positionV relativeFrom="paragraph">
                  <wp:posOffset>-55245</wp:posOffset>
                </wp:positionV>
                <wp:extent cx="978675" cy="233680"/>
                <wp:effectExtent l="57150" t="38100" r="12065" b="71120"/>
                <wp:wrapNone/>
                <wp:docPr id="894" name="Entrada de lápiz 894"/>
                <wp:cNvGraphicFramePr/>
                <a:graphic xmlns:a="http://schemas.openxmlformats.org/drawingml/2006/main">
                  <a:graphicData uri="http://schemas.microsoft.com/office/word/2010/wordprocessingInk">
                    <w14:contentPart bwMode="auto" r:id="rId253">
                      <w14:nvContentPartPr>
                        <w14:cNvContentPartPr/>
                      </w14:nvContentPartPr>
                      <w14:xfrm>
                        <a:off x="0" y="0"/>
                        <a:ext cx="978675" cy="233680"/>
                      </w14:xfrm>
                    </w14:contentPart>
                  </a:graphicData>
                </a:graphic>
              </wp:anchor>
            </w:drawing>
          </mc:Choice>
          <mc:Fallback>
            <w:pict>
              <v:shape w14:anchorId="26F2C609" id="Entrada de lápiz 894" o:spid="_x0000_s1026" type="#_x0000_t75" style="position:absolute;margin-left:130.15pt;margin-top:-5.75pt;width:79.85pt;height:21.2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">
                <v:imagedata r:id="rId254" o:title=""/>
              </v:shape>
            </w:pict>
          </mc:Fallback>
        </mc:AlternateContent>
      </w:r>
      <w:r>
        <w:rPr>
          <w:rFonts w:ascii="Arial" w:hAnsi="Arial"/>
          <w:noProof/>
          <w:color w:val="FF0000"/>
        </w:rPr>
        <mc:AlternateContent>
          <mc:Choice Requires="wpi">
            <w:drawing>
              <wp:anchor distT="0" distB="0" distL="114300" distR="114300" simplePos="0" relativeHeight="252553216" behindDoc="0" locked="0" layoutInCell="1" allowOverlap="1" wp14:anchorId="26C0C899" wp14:editId="1BB94DC0">
                <wp:simplePos x="0" y="0"/>
                <wp:positionH relativeFrom="column">
                  <wp:posOffset>-243840</wp:posOffset>
                </wp:positionH>
                <wp:positionV relativeFrom="paragraph">
                  <wp:posOffset>17780</wp:posOffset>
                </wp:positionV>
                <wp:extent cx="1462640" cy="328680"/>
                <wp:effectExtent l="38100" t="57150" r="23495" b="71755"/>
                <wp:wrapNone/>
                <wp:docPr id="879" name="Entrada de lápiz 879"/>
                <wp:cNvGraphicFramePr/>
                <a:graphic xmlns:a="http://schemas.openxmlformats.org/drawingml/2006/main">
                  <a:graphicData uri="http://schemas.microsoft.com/office/word/2010/wordprocessingInk">
                    <w14:contentPart bwMode="auto" r:id="rId255">
                      <w14:nvContentPartPr>
                        <w14:cNvContentPartPr/>
                      </w14:nvContentPartPr>
                      <w14:xfrm>
                        <a:off x="0" y="0"/>
                        <a:ext cx="1462640" cy="328680"/>
                      </w14:xfrm>
                    </w14:contentPart>
                  </a:graphicData>
                </a:graphic>
              </wp:anchor>
            </w:drawing>
          </mc:Choice>
          <mc:Fallback>
            <w:pict>
              <v:shape w14:anchorId="2540229F" id="Entrada de lápiz 879" o:spid="_x0000_s1026" type="#_x0000_t75" style="position:absolute;margin-left:-20.6pt;margin-top:0;width:117.95pt;height:28.75pt;z-index:25255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">
                <v:imagedata r:id="rId256" o:title=""/>
              </v:shape>
            </w:pict>
          </mc:Fallback>
        </mc:AlternateContent>
      </w:r>
    </w:p>
    <w:p w14:paraId="4ECD56F1" w14:textId="33BD217F"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595200" behindDoc="0" locked="0" layoutInCell="1" allowOverlap="1" wp14:anchorId="79BAE079" wp14:editId="5EF895F6">
                <wp:simplePos x="0" y="0"/>
                <wp:positionH relativeFrom="column">
                  <wp:posOffset>1727865</wp:posOffset>
                </wp:positionH>
                <wp:positionV relativeFrom="paragraph">
                  <wp:posOffset>74920</wp:posOffset>
                </wp:positionV>
                <wp:extent cx="699480" cy="66960"/>
                <wp:effectExtent l="38100" t="57150" r="62865" b="66675"/>
                <wp:wrapNone/>
                <wp:docPr id="920" name="Entrada de lápiz 920"/>
                <wp:cNvGraphicFramePr/>
                <a:graphic xmlns:a="http://schemas.openxmlformats.org/drawingml/2006/main">
                  <a:graphicData uri="http://schemas.microsoft.com/office/word/2010/wordprocessingInk">
                    <w14:contentPart bwMode="auto" r:id="rId257">
                      <w14:nvContentPartPr>
                        <w14:cNvContentPartPr/>
                      </w14:nvContentPartPr>
                      <w14:xfrm>
                        <a:off x="0" y="0"/>
                        <a:ext cx="699480" cy="66960"/>
                      </w14:xfrm>
                    </w14:contentPart>
                  </a:graphicData>
                </a:graphic>
              </wp:anchor>
            </w:drawing>
          </mc:Choice>
          <mc:Fallback>
            <w:pict>
              <v:shape w14:anchorId="248BA25E" id="Entrada de lápiz 920" o:spid="_x0000_s1026" type="#_x0000_t75" style="position:absolute;margin-left:134.65pt;margin-top:4.5pt;width:57.95pt;height:8.1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">
                <v:imagedata r:id="rId258" o:title=""/>
              </v:shape>
            </w:pict>
          </mc:Fallback>
        </mc:AlternateContent>
      </w:r>
      <w:r>
        <w:rPr>
          <w:rFonts w:ascii="Arial" w:hAnsi="Arial"/>
          <w:noProof/>
          <w:color w:val="FF0000"/>
        </w:rPr>
        <mc:AlternateContent>
          <mc:Choice Requires="wpi">
            <w:drawing>
              <wp:anchor distT="0" distB="0" distL="114300" distR="114300" simplePos="0" relativeHeight="252552192" behindDoc="0" locked="0" layoutInCell="1" allowOverlap="1" wp14:anchorId="762D71D8" wp14:editId="6A78148D">
                <wp:simplePos x="0" y="0"/>
                <wp:positionH relativeFrom="column">
                  <wp:posOffset>1403350</wp:posOffset>
                </wp:positionH>
                <wp:positionV relativeFrom="paragraph">
                  <wp:posOffset>11430</wp:posOffset>
                </wp:positionV>
                <wp:extent cx="162080" cy="78105"/>
                <wp:effectExtent l="38100" t="38100" r="66675" b="74295"/>
                <wp:wrapNone/>
                <wp:docPr id="878" name="Entrada de lápiz 878"/>
                <wp:cNvGraphicFramePr/>
                <a:graphic xmlns:a="http://schemas.openxmlformats.org/drawingml/2006/main">
                  <a:graphicData uri="http://schemas.microsoft.com/office/word/2010/wordprocessingInk">
                    <w14:contentPart bwMode="auto" r:id="rId259">
                      <w14:nvContentPartPr>
                        <w14:cNvContentPartPr/>
                      </w14:nvContentPartPr>
                      <w14:xfrm>
                        <a:off x="0" y="0"/>
                        <a:ext cx="162080" cy="78105"/>
                      </w14:xfrm>
                    </w14:contentPart>
                  </a:graphicData>
                </a:graphic>
              </wp:anchor>
            </w:drawing>
          </mc:Choice>
          <mc:Fallback>
            <w:pict>
              <v:shape w14:anchorId="20B0BCBB" id="Entrada de lápiz 878" o:spid="_x0000_s1026" type="#_x0000_t75" style="position:absolute;margin-left:109.1pt;margin-top:-.5pt;width:15.55pt;height:8.95pt;z-index:25255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">
                <v:imagedata r:id="rId260" o:title=""/>
              </v:shape>
            </w:pict>
          </mc:Fallback>
        </mc:AlternateContent>
      </w:r>
    </w:p>
    <w:p w14:paraId="6411FA4E" w14:textId="3C7930A8" w:rsidR="00143B0C" w:rsidRDefault="00143B0C" w:rsidP="00C7206F">
      <w:pPr>
        <w:ind w:firstLine="709"/>
        <w:rPr>
          <w:rFonts w:ascii="Arial" w:hAnsi="Arial"/>
          <w:color w:val="FF0000"/>
        </w:rPr>
      </w:pPr>
    </w:p>
    <w:p w14:paraId="692011B8" w14:textId="104C5F45"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632064" behindDoc="0" locked="0" layoutInCell="1" allowOverlap="1" wp14:anchorId="68B83854" wp14:editId="43701616">
                <wp:simplePos x="0" y="0"/>
                <wp:positionH relativeFrom="column">
                  <wp:posOffset>1837055</wp:posOffset>
                </wp:positionH>
                <wp:positionV relativeFrom="paragraph">
                  <wp:posOffset>-115570</wp:posOffset>
                </wp:positionV>
                <wp:extent cx="2651930" cy="272415"/>
                <wp:effectExtent l="57150" t="38100" r="34290" b="70485"/>
                <wp:wrapNone/>
                <wp:docPr id="958" name="Entrada de lápiz 958"/>
                <wp:cNvGraphicFramePr/>
                <a:graphic xmlns:a="http://schemas.openxmlformats.org/drawingml/2006/main">
                  <a:graphicData uri="http://schemas.microsoft.com/office/word/2010/wordprocessingInk">
                    <w14:contentPart bwMode="auto" r:id="rId261">
                      <w14:nvContentPartPr>
                        <w14:cNvContentPartPr/>
                      </w14:nvContentPartPr>
                      <w14:xfrm>
                        <a:off x="0" y="0"/>
                        <a:ext cx="2651930" cy="272415"/>
                      </w14:xfrm>
                    </w14:contentPart>
                  </a:graphicData>
                </a:graphic>
              </wp:anchor>
            </w:drawing>
          </mc:Choice>
          <mc:Fallback>
            <w:pict>
              <v:shape w14:anchorId="3044DEE6" id="Entrada de lápiz 958" o:spid="_x0000_s1026" type="#_x0000_t75" style="position:absolute;margin-left:143.25pt;margin-top:-10.5pt;width:211.6pt;height:24.25pt;z-index:25263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">
                <v:imagedata r:id="rId262" o:title=""/>
              </v:shape>
            </w:pict>
          </mc:Fallback>
        </mc:AlternateContent>
      </w:r>
    </w:p>
    <w:p w14:paraId="3692154B" w14:textId="34D5C542"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639232" behindDoc="0" locked="0" layoutInCell="1" allowOverlap="1" wp14:anchorId="07FD51E4" wp14:editId="7B3A3C74">
                <wp:simplePos x="0" y="0"/>
                <wp:positionH relativeFrom="column">
                  <wp:posOffset>2467305</wp:posOffset>
                </wp:positionH>
                <wp:positionV relativeFrom="paragraph">
                  <wp:posOffset>32410</wp:posOffset>
                </wp:positionV>
                <wp:extent cx="134280" cy="101520"/>
                <wp:effectExtent l="38100" t="57150" r="75565" b="51435"/>
                <wp:wrapNone/>
                <wp:docPr id="965" name="Entrada de lápiz 965"/>
                <wp:cNvGraphicFramePr/>
                <a:graphic xmlns:a="http://schemas.openxmlformats.org/drawingml/2006/main">
                  <a:graphicData uri="http://schemas.microsoft.com/office/word/2010/wordprocessingInk">
                    <w14:contentPart bwMode="auto" r:id="rId263">
                      <w14:nvContentPartPr>
                        <w14:cNvContentPartPr/>
                      </w14:nvContentPartPr>
                      <w14:xfrm>
                        <a:off x="0" y="0"/>
                        <a:ext cx="134280" cy="101520"/>
                      </w14:xfrm>
                    </w14:contentPart>
                  </a:graphicData>
                </a:graphic>
              </wp:anchor>
            </w:drawing>
          </mc:Choice>
          <mc:Fallback>
            <w:pict>
              <v:shape w14:anchorId="5E75A061" id="Entrada de lápiz 965" o:spid="_x0000_s1026" type="#_x0000_t75" style="position:absolute;margin-left:192.9pt;margin-top:1.15pt;width:13.4pt;height:10.8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">
                <v:imagedata r:id="rId264" o:title=""/>
              </v:shape>
            </w:pict>
          </mc:Fallback>
        </mc:AlternateContent>
      </w:r>
      <w:r>
        <w:rPr>
          <w:rFonts w:ascii="Arial" w:hAnsi="Arial"/>
          <w:noProof/>
          <w:color w:val="FF0000"/>
        </w:rPr>
        <mc:AlternateContent>
          <mc:Choice Requires="wpi">
            <w:drawing>
              <wp:anchor distT="0" distB="0" distL="114300" distR="114300" simplePos="0" relativeHeight="252638208" behindDoc="0" locked="0" layoutInCell="1" allowOverlap="1" wp14:anchorId="3DE9C741" wp14:editId="1BBA4CD9">
                <wp:simplePos x="0" y="0"/>
                <wp:positionH relativeFrom="column">
                  <wp:posOffset>2013705</wp:posOffset>
                </wp:positionH>
                <wp:positionV relativeFrom="paragraph">
                  <wp:posOffset>90370</wp:posOffset>
                </wp:positionV>
                <wp:extent cx="126000" cy="110160"/>
                <wp:effectExtent l="38100" t="57150" r="64770" b="61595"/>
                <wp:wrapNone/>
                <wp:docPr id="964" name="Entrada de lápiz 964"/>
                <wp:cNvGraphicFramePr/>
                <a:graphic xmlns:a="http://schemas.openxmlformats.org/drawingml/2006/main">
                  <a:graphicData uri="http://schemas.microsoft.com/office/word/2010/wordprocessingInk">
                    <w14:contentPart bwMode="auto" r:id="rId265">
                      <w14:nvContentPartPr>
                        <w14:cNvContentPartPr/>
                      </w14:nvContentPartPr>
                      <w14:xfrm>
                        <a:off x="0" y="0"/>
                        <a:ext cx="126000" cy="110160"/>
                      </w14:xfrm>
                    </w14:contentPart>
                  </a:graphicData>
                </a:graphic>
              </wp:anchor>
            </w:drawing>
          </mc:Choice>
          <mc:Fallback>
            <w:pict>
              <v:shape w14:anchorId="31CCBD18" id="Entrada de lápiz 964" o:spid="_x0000_s1026" type="#_x0000_t75" style="position:absolute;margin-left:157.15pt;margin-top:5.7pt;width:12.75pt;height:11.5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">
                <v:imagedata r:id="rId266" o:title=""/>
              </v:shape>
            </w:pict>
          </mc:Fallback>
        </mc:AlternateContent>
      </w:r>
      <w:r>
        <w:rPr>
          <w:rFonts w:ascii="Arial" w:hAnsi="Arial"/>
          <w:noProof/>
          <w:color w:val="FF0000"/>
        </w:rPr>
        <mc:AlternateContent>
          <mc:Choice Requires="wpi">
            <w:drawing>
              <wp:anchor distT="0" distB="0" distL="114300" distR="114300" simplePos="0" relativeHeight="252557312" behindDoc="0" locked="0" layoutInCell="1" allowOverlap="1" wp14:anchorId="42ADD866" wp14:editId="2FAC399E">
                <wp:simplePos x="0" y="0"/>
                <wp:positionH relativeFrom="column">
                  <wp:posOffset>683865</wp:posOffset>
                </wp:positionH>
                <wp:positionV relativeFrom="paragraph">
                  <wp:posOffset>-27350</wp:posOffset>
                </wp:positionV>
                <wp:extent cx="351720" cy="339480"/>
                <wp:effectExtent l="76200" t="114300" r="125095" b="137160"/>
                <wp:wrapNone/>
                <wp:docPr id="883" name="Entrada de lápiz 883"/>
                <wp:cNvGraphicFramePr/>
                <a:graphic xmlns:a="http://schemas.openxmlformats.org/drawingml/2006/main">
                  <a:graphicData uri="http://schemas.microsoft.com/office/word/2010/wordprocessingInk">
                    <w14:contentPart bwMode="auto" r:id="rId267">
                      <w14:nvContentPartPr>
                        <w14:cNvContentPartPr/>
                      </w14:nvContentPartPr>
                      <w14:xfrm>
                        <a:off x="0" y="0"/>
                        <a:ext cx="351720" cy="339480"/>
                      </w14:xfrm>
                    </w14:contentPart>
                  </a:graphicData>
                </a:graphic>
              </wp:anchor>
            </w:drawing>
          </mc:Choice>
          <mc:Fallback>
            <w:pict>
              <v:shape w14:anchorId="5A68CA62" id="Entrada de lápiz 883" o:spid="_x0000_s1026" type="#_x0000_t75" style="position:absolute;margin-left:49.65pt;margin-top:-10.65pt;width:36.2pt;height:43.7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">
                <v:imagedata r:id="rId268" o:title=""/>
              </v:shape>
            </w:pict>
          </mc:Fallback>
        </mc:AlternateContent>
      </w:r>
    </w:p>
    <w:p w14:paraId="5F8E4248" w14:textId="1A3EFF0B"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665856" behindDoc="0" locked="0" layoutInCell="1" allowOverlap="1" wp14:anchorId="0A6DFF28" wp14:editId="1BBE2D1C">
                <wp:simplePos x="0" y="0"/>
                <wp:positionH relativeFrom="column">
                  <wp:posOffset>1800860</wp:posOffset>
                </wp:positionH>
                <wp:positionV relativeFrom="paragraph">
                  <wp:posOffset>48260</wp:posOffset>
                </wp:positionV>
                <wp:extent cx="1010495" cy="199995"/>
                <wp:effectExtent l="38100" t="38100" r="37465" b="67310"/>
                <wp:wrapNone/>
                <wp:docPr id="991" name="Entrada de lápiz 991"/>
                <wp:cNvGraphicFramePr/>
                <a:graphic xmlns:a="http://schemas.openxmlformats.org/drawingml/2006/main">
                  <a:graphicData uri="http://schemas.microsoft.com/office/word/2010/wordprocessingInk">
                    <w14:contentPart bwMode="auto" r:id="rId269">
                      <w14:nvContentPartPr>
                        <w14:cNvContentPartPr/>
                      </w14:nvContentPartPr>
                      <w14:xfrm>
                        <a:off x="0" y="0"/>
                        <a:ext cx="1010495" cy="199995"/>
                      </w14:xfrm>
                    </w14:contentPart>
                  </a:graphicData>
                </a:graphic>
              </wp:anchor>
            </w:drawing>
          </mc:Choice>
          <mc:Fallback>
            <w:pict>
              <v:shape w14:anchorId="713F9684" id="Entrada de lápiz 991" o:spid="_x0000_s1026" type="#_x0000_t75" style="position:absolute;margin-left:140.4pt;margin-top:2.4pt;width:82.35pt;height:18.6pt;z-index:25266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">
                <v:imagedata r:id="rId270" o:title=""/>
              </v:shape>
            </w:pict>
          </mc:Fallback>
        </mc:AlternateContent>
      </w:r>
      <w:r>
        <w:rPr>
          <w:rFonts w:ascii="Arial" w:hAnsi="Arial"/>
          <w:noProof/>
          <w:color w:val="FF0000"/>
        </w:rPr>
        <mc:AlternateContent>
          <mc:Choice Requires="wpi">
            <w:drawing>
              <wp:anchor distT="0" distB="0" distL="114300" distR="114300" simplePos="0" relativeHeight="252651520" behindDoc="0" locked="0" layoutInCell="1" allowOverlap="1" wp14:anchorId="7FECA360" wp14:editId="671C4164">
                <wp:simplePos x="0" y="0"/>
                <wp:positionH relativeFrom="column">
                  <wp:posOffset>3465585</wp:posOffset>
                </wp:positionH>
                <wp:positionV relativeFrom="paragraph">
                  <wp:posOffset>11280</wp:posOffset>
                </wp:positionV>
                <wp:extent cx="86760" cy="160920"/>
                <wp:effectExtent l="38100" t="38100" r="66040" b="67945"/>
                <wp:wrapNone/>
                <wp:docPr id="977" name="Entrada de lápiz 977"/>
                <wp:cNvGraphicFramePr/>
                <a:graphic xmlns:a="http://schemas.openxmlformats.org/drawingml/2006/main">
                  <a:graphicData uri="http://schemas.microsoft.com/office/word/2010/wordprocessingInk">
                    <w14:contentPart bwMode="auto" r:id="rId271">
                      <w14:nvContentPartPr>
                        <w14:cNvContentPartPr/>
                      </w14:nvContentPartPr>
                      <w14:xfrm>
                        <a:off x="0" y="0"/>
                        <a:ext cx="86760" cy="160920"/>
                      </w14:xfrm>
                    </w14:contentPart>
                  </a:graphicData>
                </a:graphic>
              </wp:anchor>
            </w:drawing>
          </mc:Choice>
          <mc:Fallback>
            <w:pict>
              <v:shape w14:anchorId="68AB8AA2" id="Entrada de lápiz 977" o:spid="_x0000_s1026" type="#_x0000_t75" style="position:absolute;margin-left:271.5pt;margin-top:-.5pt;width:9.7pt;height:15.5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">
                <v:imagedata r:id="rId272" o:title=""/>
              </v:shape>
            </w:pict>
          </mc:Fallback>
        </mc:AlternateContent>
      </w:r>
      <w:r>
        <w:rPr>
          <w:rFonts w:ascii="Arial" w:hAnsi="Arial"/>
          <w:noProof/>
          <w:color w:val="FF0000"/>
        </w:rPr>
        <mc:AlternateContent>
          <mc:Choice Requires="wpi">
            <w:drawing>
              <wp:anchor distT="0" distB="0" distL="114300" distR="114300" simplePos="0" relativeHeight="252650496" behindDoc="0" locked="0" layoutInCell="1" allowOverlap="1" wp14:anchorId="5D7F64AE" wp14:editId="145D8052">
                <wp:simplePos x="0" y="0"/>
                <wp:positionH relativeFrom="column">
                  <wp:posOffset>3592195</wp:posOffset>
                </wp:positionH>
                <wp:positionV relativeFrom="paragraph">
                  <wp:posOffset>-36195</wp:posOffset>
                </wp:positionV>
                <wp:extent cx="245175" cy="218520"/>
                <wp:effectExtent l="38100" t="38100" r="21590" b="67310"/>
                <wp:wrapNone/>
                <wp:docPr id="976" name="Entrada de lápiz 976"/>
                <wp:cNvGraphicFramePr/>
                <a:graphic xmlns:a="http://schemas.openxmlformats.org/drawingml/2006/main">
                  <a:graphicData uri="http://schemas.microsoft.com/office/word/2010/wordprocessingInk">
                    <w14:contentPart bwMode="auto" r:id="rId273">
                      <w14:nvContentPartPr>
                        <w14:cNvContentPartPr/>
                      </w14:nvContentPartPr>
                      <w14:xfrm>
                        <a:off x="0" y="0"/>
                        <a:ext cx="245175" cy="218520"/>
                      </w14:xfrm>
                    </w14:contentPart>
                  </a:graphicData>
                </a:graphic>
              </wp:anchor>
            </w:drawing>
          </mc:Choice>
          <mc:Fallback>
            <w:pict>
              <v:shape w14:anchorId="78AE89B6" id="Entrada de lápiz 976" o:spid="_x0000_s1026" type="#_x0000_t75" style="position:absolute;margin-left:281.45pt;margin-top:-4.25pt;width:22.1pt;height:20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">
                <v:imagedata r:id="rId274" o:title=""/>
              </v:shape>
            </w:pict>
          </mc:Fallback>
        </mc:AlternateContent>
      </w:r>
      <w:r>
        <w:rPr>
          <w:rFonts w:ascii="Arial" w:hAnsi="Arial"/>
          <w:noProof/>
          <w:color w:val="FF0000"/>
        </w:rPr>
        <mc:AlternateContent>
          <mc:Choice Requires="wpi">
            <w:drawing>
              <wp:anchor distT="0" distB="0" distL="114300" distR="114300" simplePos="0" relativeHeight="252647424" behindDoc="0" locked="0" layoutInCell="1" allowOverlap="1" wp14:anchorId="19922942" wp14:editId="2165E75D">
                <wp:simplePos x="0" y="0"/>
                <wp:positionH relativeFrom="column">
                  <wp:posOffset>2907030</wp:posOffset>
                </wp:positionH>
                <wp:positionV relativeFrom="paragraph">
                  <wp:posOffset>-17780</wp:posOffset>
                </wp:positionV>
                <wp:extent cx="505910" cy="231140"/>
                <wp:effectExtent l="38100" t="38100" r="27940" b="73660"/>
                <wp:wrapNone/>
                <wp:docPr id="973" name="Entrada de lápiz 973"/>
                <wp:cNvGraphicFramePr/>
                <a:graphic xmlns:a="http://schemas.openxmlformats.org/drawingml/2006/main">
                  <a:graphicData uri="http://schemas.microsoft.com/office/word/2010/wordprocessingInk">
                    <w14:contentPart bwMode="auto" r:id="rId275">
                      <w14:nvContentPartPr>
                        <w14:cNvContentPartPr/>
                      </w14:nvContentPartPr>
                      <w14:xfrm>
                        <a:off x="0" y="0"/>
                        <a:ext cx="505910" cy="231140"/>
                      </w14:xfrm>
                    </w14:contentPart>
                  </a:graphicData>
                </a:graphic>
              </wp:anchor>
            </w:drawing>
          </mc:Choice>
          <mc:Fallback>
            <w:pict>
              <v:shape w14:anchorId="35668D7B" id="Entrada de lápiz 973" o:spid="_x0000_s1026" type="#_x0000_t75" style="position:absolute;margin-left:227.5pt;margin-top:-2.8pt;width:42.7pt;height:21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">
                <v:imagedata r:id="rId276" o:title=""/>
              </v:shape>
            </w:pict>
          </mc:Fallback>
        </mc:AlternateContent>
      </w:r>
      <w:r>
        <w:rPr>
          <w:rFonts w:ascii="Arial" w:hAnsi="Arial"/>
          <w:noProof/>
          <w:color w:val="FF0000"/>
        </w:rPr>
        <mc:AlternateContent>
          <mc:Choice Requires="wpi">
            <w:drawing>
              <wp:anchor distT="0" distB="0" distL="114300" distR="114300" simplePos="0" relativeHeight="252582912" behindDoc="0" locked="0" layoutInCell="1" allowOverlap="1" wp14:anchorId="6C7CDDA8" wp14:editId="49AA3865">
                <wp:simplePos x="0" y="0"/>
                <wp:positionH relativeFrom="column">
                  <wp:posOffset>-59690</wp:posOffset>
                </wp:positionH>
                <wp:positionV relativeFrom="paragraph">
                  <wp:posOffset>-284480</wp:posOffset>
                </wp:positionV>
                <wp:extent cx="1326865" cy="716450"/>
                <wp:effectExtent l="57150" t="57150" r="0" b="64770"/>
                <wp:wrapNone/>
                <wp:docPr id="908" name="Entrada de lápiz 908"/>
                <wp:cNvGraphicFramePr/>
                <a:graphic xmlns:a="http://schemas.openxmlformats.org/drawingml/2006/main">
                  <a:graphicData uri="http://schemas.microsoft.com/office/word/2010/wordprocessingInk">
                    <w14:contentPart bwMode="auto" r:id="rId277">
                      <w14:nvContentPartPr>
                        <w14:cNvContentPartPr/>
                      </w14:nvContentPartPr>
                      <w14:xfrm>
                        <a:off x="0" y="0"/>
                        <a:ext cx="1326865" cy="716450"/>
                      </w14:xfrm>
                    </w14:contentPart>
                  </a:graphicData>
                </a:graphic>
              </wp:anchor>
            </w:drawing>
          </mc:Choice>
          <mc:Fallback>
            <w:pict>
              <v:shape w14:anchorId="09CC7A92" id="Entrada de lápiz 908" o:spid="_x0000_s1026" type="#_x0000_t75" style="position:absolute;margin-left:-6.1pt;margin-top:-23.8pt;width:107.35pt;height:59.2pt;z-index:25258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">
                <v:imagedata r:id="rId278" o:title=""/>
              </v:shape>
            </w:pict>
          </mc:Fallback>
        </mc:AlternateContent>
      </w:r>
      <w:r>
        <w:rPr>
          <w:rFonts w:ascii="Arial" w:hAnsi="Arial"/>
          <w:noProof/>
          <w:color w:val="FF0000"/>
        </w:rPr>
        <mc:AlternateContent>
          <mc:Choice Requires="wpi">
            <w:drawing>
              <wp:anchor distT="0" distB="0" distL="114300" distR="114300" simplePos="0" relativeHeight="252556288" behindDoc="0" locked="0" layoutInCell="1" allowOverlap="1" wp14:anchorId="68C770C3" wp14:editId="6387F581">
                <wp:simplePos x="0" y="0"/>
                <wp:positionH relativeFrom="column">
                  <wp:posOffset>133425</wp:posOffset>
                </wp:positionH>
                <wp:positionV relativeFrom="paragraph">
                  <wp:posOffset>-194280</wp:posOffset>
                </wp:positionV>
                <wp:extent cx="445320" cy="442080"/>
                <wp:effectExtent l="95250" t="95250" r="88265" b="148590"/>
                <wp:wrapNone/>
                <wp:docPr id="882" name="Entrada de lápiz 882"/>
                <wp:cNvGraphicFramePr/>
                <a:graphic xmlns:a="http://schemas.openxmlformats.org/drawingml/2006/main">
                  <a:graphicData uri="http://schemas.microsoft.com/office/word/2010/wordprocessingInk">
                    <w14:contentPart bwMode="auto" r:id="rId279">
                      <w14:nvContentPartPr>
                        <w14:cNvContentPartPr/>
                      </w14:nvContentPartPr>
                      <w14:xfrm>
                        <a:off x="0" y="0"/>
                        <a:ext cx="445320" cy="442080"/>
                      </w14:xfrm>
                    </w14:contentPart>
                  </a:graphicData>
                </a:graphic>
              </wp:anchor>
            </w:drawing>
          </mc:Choice>
          <mc:Fallback>
            <w:pict>
              <v:shape w14:anchorId="2DCBB5AB" id="Entrada de lápiz 882" o:spid="_x0000_s1026" type="#_x0000_t75" style="position:absolute;margin-left:6.3pt;margin-top:-23.8pt;width:43.55pt;height:51.8pt;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">
                <v:imagedata r:id="rId280" o:title=""/>
              </v:shape>
            </w:pict>
          </mc:Fallback>
        </mc:AlternateContent>
      </w:r>
    </w:p>
    <w:p w14:paraId="40AEEE13" w14:textId="1F2F2A25" w:rsidR="00143B0C" w:rsidRDefault="00143B0C" w:rsidP="00C7206F">
      <w:pPr>
        <w:ind w:firstLine="709"/>
        <w:rPr>
          <w:rFonts w:ascii="Arial" w:hAnsi="Arial"/>
          <w:color w:val="FF0000"/>
        </w:rPr>
      </w:pPr>
    </w:p>
    <w:p w14:paraId="53767EF1" w14:textId="1DF6F2C9" w:rsidR="00525AF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666880" behindDoc="0" locked="0" layoutInCell="1" allowOverlap="1" wp14:anchorId="25CCCB1C" wp14:editId="20355856">
                <wp:simplePos x="0" y="0"/>
                <wp:positionH relativeFrom="column">
                  <wp:posOffset>1811025</wp:posOffset>
                </wp:positionH>
                <wp:positionV relativeFrom="paragraph">
                  <wp:posOffset>52900</wp:posOffset>
                </wp:positionV>
                <wp:extent cx="393840" cy="57960"/>
                <wp:effectExtent l="38100" t="38100" r="63500" b="75565"/>
                <wp:wrapNone/>
                <wp:docPr id="992" name="Entrada de lápiz 992"/>
                <wp:cNvGraphicFramePr/>
                <a:graphic xmlns:a="http://schemas.openxmlformats.org/drawingml/2006/main">
                  <a:graphicData uri="http://schemas.microsoft.com/office/word/2010/wordprocessingInk">
                    <w14:contentPart bwMode="auto" r:id="rId281">
                      <w14:nvContentPartPr>
                        <w14:cNvContentPartPr/>
                      </w14:nvContentPartPr>
                      <w14:xfrm>
                        <a:off x="0" y="0"/>
                        <a:ext cx="393840" cy="57960"/>
                      </w14:xfrm>
                    </w14:contentPart>
                  </a:graphicData>
                </a:graphic>
              </wp:anchor>
            </w:drawing>
          </mc:Choice>
          <mc:Fallback>
            <w:pict>
              <v:shape w14:anchorId="397C56DD" id="Entrada de lápiz 992" o:spid="_x0000_s1026" type="#_x0000_t75" style="position:absolute;margin-left:141.2pt;margin-top:2.75pt;width:33.8pt;height:7.35pt;z-index:25266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">
                <v:imagedata r:id="rId282" o:title=""/>
              </v:shape>
            </w:pict>
          </mc:Fallback>
        </mc:AlternateContent>
      </w:r>
      <w:r>
        <w:rPr>
          <w:rFonts w:ascii="Arial" w:hAnsi="Arial"/>
          <w:noProof/>
          <w:color w:val="FF0000"/>
        </w:rPr>
        <mc:AlternateContent>
          <mc:Choice Requires="wpi">
            <w:drawing>
              <wp:anchor distT="0" distB="0" distL="114300" distR="114300" simplePos="0" relativeHeight="252637184" behindDoc="0" locked="0" layoutInCell="1" allowOverlap="1" wp14:anchorId="3F4A041E" wp14:editId="5228899A">
                <wp:simplePos x="0" y="0"/>
                <wp:positionH relativeFrom="column">
                  <wp:posOffset>880110</wp:posOffset>
                </wp:positionH>
                <wp:positionV relativeFrom="paragraph">
                  <wp:posOffset>4445</wp:posOffset>
                </wp:positionV>
                <wp:extent cx="317455" cy="135890"/>
                <wp:effectExtent l="38100" t="38100" r="26035" b="73660"/>
                <wp:wrapNone/>
                <wp:docPr id="963" name="Entrada de lápiz 963"/>
                <wp:cNvGraphicFramePr/>
                <a:graphic xmlns:a="http://schemas.openxmlformats.org/drawingml/2006/main">
                  <a:graphicData uri="http://schemas.microsoft.com/office/word/2010/wordprocessingInk">
                    <w14:contentPart bwMode="auto" r:id="rId283">
                      <w14:nvContentPartPr>
                        <w14:cNvContentPartPr/>
                      </w14:nvContentPartPr>
                      <w14:xfrm>
                        <a:off x="0" y="0"/>
                        <a:ext cx="317455" cy="135890"/>
                      </w14:xfrm>
                    </w14:contentPart>
                  </a:graphicData>
                </a:graphic>
              </wp:anchor>
            </w:drawing>
          </mc:Choice>
          <mc:Fallback>
            <w:pict>
              <v:shape w14:anchorId="10B99196" id="Entrada de lápiz 963" o:spid="_x0000_s1026" type="#_x0000_t75" style="position:absolute;margin-left:67.9pt;margin-top:-1.05pt;width:27.85pt;height:13.5pt;z-index:25263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">
                <v:imagedata r:id="rId284" o:title=""/>
              </v:shape>
            </w:pict>
          </mc:Fallback>
        </mc:AlternateContent>
      </w:r>
    </w:p>
    <w:p w14:paraId="4692CC02" w14:textId="75F69D2B" w:rsidR="00525AF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698624" behindDoc="0" locked="0" layoutInCell="1" allowOverlap="1" wp14:anchorId="58E600F1" wp14:editId="033C1AF6">
                <wp:simplePos x="0" y="0"/>
                <wp:positionH relativeFrom="column">
                  <wp:posOffset>1694180</wp:posOffset>
                </wp:positionH>
                <wp:positionV relativeFrom="paragraph">
                  <wp:posOffset>-185420</wp:posOffset>
                </wp:positionV>
                <wp:extent cx="2477545" cy="427230"/>
                <wp:effectExtent l="38100" t="38100" r="56515" b="68580"/>
                <wp:wrapNone/>
                <wp:docPr id="1023" name="Entrada de lápiz 1023"/>
                <wp:cNvGraphicFramePr/>
                <a:graphic xmlns:a="http://schemas.openxmlformats.org/drawingml/2006/main">
                  <a:graphicData uri="http://schemas.microsoft.com/office/word/2010/wordprocessingInk">
                    <w14:contentPart bwMode="auto" r:id="rId285">
                      <w14:nvContentPartPr>
                        <w14:cNvContentPartPr/>
                      </w14:nvContentPartPr>
                      <w14:xfrm>
                        <a:off x="0" y="0"/>
                        <a:ext cx="2477545" cy="427230"/>
                      </w14:xfrm>
                    </w14:contentPart>
                  </a:graphicData>
                </a:graphic>
              </wp:anchor>
            </w:drawing>
          </mc:Choice>
          <mc:Fallback>
            <w:pict>
              <v:shape w14:anchorId="640A7912" id="Entrada de lápiz 1023" o:spid="_x0000_s1026" type="#_x0000_t75" style="position:absolute;margin-left:132pt;margin-top:-16pt;width:197.95pt;height:36.5pt;z-index:25269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">
                <v:imagedata r:id="rId286" o:title=""/>
              </v:shape>
            </w:pict>
          </mc:Fallback>
        </mc:AlternateContent>
      </w:r>
    </w:p>
    <w:p w14:paraId="35D9AC14" w14:textId="507AA1BC" w:rsidR="00143B0C" w:rsidRDefault="00143B0C" w:rsidP="00C7206F">
      <w:pPr>
        <w:ind w:firstLine="709"/>
        <w:rPr>
          <w:rFonts w:ascii="Arial" w:hAnsi="Arial"/>
          <w:color w:val="FF0000"/>
        </w:rPr>
      </w:pPr>
    </w:p>
    <w:p w14:paraId="315CE814" w14:textId="7D021EBA" w:rsidR="00143B0C" w:rsidRDefault="00C91512"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744704" behindDoc="0" locked="0" layoutInCell="1" allowOverlap="1" wp14:anchorId="5561CBEA" wp14:editId="7A4ABBCE">
                <wp:simplePos x="0" y="0"/>
                <wp:positionH relativeFrom="column">
                  <wp:posOffset>5215370</wp:posOffset>
                </wp:positionH>
                <wp:positionV relativeFrom="paragraph">
                  <wp:posOffset>-100651</wp:posOffset>
                </wp:positionV>
                <wp:extent cx="704160" cy="235440"/>
                <wp:effectExtent l="57150" t="114300" r="96520" b="127000"/>
                <wp:wrapNone/>
                <wp:docPr id="1068" name="Entrada de lápiz 1068"/>
                <wp:cNvGraphicFramePr/>
                <a:graphic xmlns:a="http://schemas.openxmlformats.org/drawingml/2006/main">
                  <a:graphicData uri="http://schemas.microsoft.com/office/word/2010/wordprocessingInk">
                    <w14:contentPart bwMode="auto" r:id="rId287">
                      <w14:nvContentPartPr>
                        <w14:cNvContentPartPr/>
                      </w14:nvContentPartPr>
                      <w14:xfrm>
                        <a:off x="0" y="0"/>
                        <a:ext cx="704160" cy="235440"/>
                      </w14:xfrm>
                    </w14:contentPart>
                  </a:graphicData>
                </a:graphic>
              </wp:anchor>
            </w:drawing>
          </mc:Choice>
          <mc:Fallback>
            <w:pict>
              <v:shape w14:anchorId="308ABA91" id="Entrada de lápiz 1068" o:spid="_x0000_s1026" type="#_x0000_t75" style="position:absolute;margin-left:406.4pt;margin-top:-16.45pt;width:63.95pt;height:35.55pt;z-index:25274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">
                <v:imagedata r:id="rId288" o:title=""/>
              </v:shape>
            </w:pict>
          </mc:Fallback>
        </mc:AlternateContent>
      </w:r>
      <w:r w:rsidR="00143B0C">
        <w:rPr>
          <w:rFonts w:ascii="Arial" w:hAnsi="Arial"/>
          <w:noProof/>
          <w:color w:val="FF0000"/>
        </w:rPr>
        <mc:AlternateContent>
          <mc:Choice Requires="wpi">
            <w:drawing>
              <wp:anchor distT="0" distB="0" distL="114300" distR="114300" simplePos="0" relativeHeight="252742656" behindDoc="0" locked="0" layoutInCell="1" allowOverlap="1" wp14:anchorId="3FA1EDFE" wp14:editId="30B22BD5">
                <wp:simplePos x="0" y="0"/>
                <wp:positionH relativeFrom="column">
                  <wp:posOffset>4981370</wp:posOffset>
                </wp:positionH>
                <wp:positionV relativeFrom="paragraph">
                  <wp:posOffset>-80131</wp:posOffset>
                </wp:positionV>
                <wp:extent cx="905400" cy="223560"/>
                <wp:effectExtent l="76200" t="133350" r="104775" b="138430"/>
                <wp:wrapNone/>
                <wp:docPr id="1066" name="Entrada de lápiz 1066"/>
                <wp:cNvGraphicFramePr/>
                <a:graphic xmlns:a="http://schemas.openxmlformats.org/drawingml/2006/main">
                  <a:graphicData uri="http://schemas.microsoft.com/office/word/2010/wordprocessingInk">
                    <w14:contentPart bwMode="auto" r:id="rId289">
                      <w14:nvContentPartPr>
                        <w14:cNvContentPartPr/>
                      </w14:nvContentPartPr>
                      <w14:xfrm>
                        <a:off x="0" y="0"/>
                        <a:ext cx="905400" cy="223560"/>
                      </w14:xfrm>
                    </w14:contentPart>
                  </a:graphicData>
                </a:graphic>
              </wp:anchor>
            </w:drawing>
          </mc:Choice>
          <mc:Fallback>
            <w:pict>
              <v:shape w14:anchorId="36555FD4" id="Entrada de lápiz 1066" o:spid="_x0000_s1026" type="#_x0000_t75" style="position:absolute;margin-left:388pt;margin-top:-14.8pt;width:79.8pt;height:34.6pt;z-index:25274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">
                <v:imagedata r:id="rId290" o:title=""/>
              </v:shape>
            </w:pict>
          </mc:Fallback>
        </mc:AlternateContent>
      </w:r>
      <w:r w:rsidR="00143B0C">
        <w:rPr>
          <w:rFonts w:ascii="Arial" w:hAnsi="Arial"/>
          <w:noProof/>
          <w:color w:val="FF0000"/>
        </w:rPr>
        <mc:AlternateContent>
          <mc:Choice Requires="wpi">
            <w:drawing>
              <wp:anchor distT="0" distB="0" distL="114300" distR="114300" simplePos="0" relativeHeight="252741632" behindDoc="0" locked="0" layoutInCell="1" allowOverlap="1" wp14:anchorId="707A3950" wp14:editId="6FACB3D6">
                <wp:simplePos x="0" y="0"/>
                <wp:positionH relativeFrom="column">
                  <wp:posOffset>4700905</wp:posOffset>
                </wp:positionH>
                <wp:positionV relativeFrom="paragraph">
                  <wp:posOffset>-127635</wp:posOffset>
                </wp:positionV>
                <wp:extent cx="1294860" cy="396410"/>
                <wp:effectExtent l="57150" t="38100" r="635" b="60960"/>
                <wp:wrapNone/>
                <wp:docPr id="1065" name="Entrada de lápiz 1065"/>
                <wp:cNvGraphicFramePr/>
                <a:graphic xmlns:a="http://schemas.openxmlformats.org/drawingml/2006/main">
                  <a:graphicData uri="http://schemas.microsoft.com/office/word/2010/wordprocessingInk">
                    <w14:contentPart bwMode="auto" r:id="rId291">
                      <w14:nvContentPartPr>
                        <w14:cNvContentPartPr/>
                      </w14:nvContentPartPr>
                      <w14:xfrm>
                        <a:off x="0" y="0"/>
                        <a:ext cx="1294860" cy="396410"/>
                      </w14:xfrm>
                    </w14:contentPart>
                  </a:graphicData>
                </a:graphic>
              </wp:anchor>
            </w:drawing>
          </mc:Choice>
          <mc:Fallback>
            <w:pict>
              <v:shape w14:anchorId="438314F4" id="Entrada de lápiz 1065" o:spid="_x0000_s1026" type="#_x0000_t75" style="position:absolute;margin-left:368.75pt;margin-top:-11.45pt;width:104.75pt;height:34pt;z-index:25274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">
                <v:imagedata r:id="rId292" o:title=""/>
              </v:shape>
            </w:pict>
          </mc:Fallback>
        </mc:AlternateContent>
      </w:r>
    </w:p>
    <w:p w14:paraId="396B6FB1" w14:textId="49694CF9" w:rsidR="00143B0C" w:rsidRDefault="00143B0C"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730368" behindDoc="0" locked="0" layoutInCell="1" allowOverlap="1" wp14:anchorId="61422435" wp14:editId="2C1FFAFE">
                <wp:simplePos x="0" y="0"/>
                <wp:positionH relativeFrom="column">
                  <wp:posOffset>1718945</wp:posOffset>
                </wp:positionH>
                <wp:positionV relativeFrom="paragraph">
                  <wp:posOffset>-161925</wp:posOffset>
                </wp:positionV>
                <wp:extent cx="2945770" cy="377825"/>
                <wp:effectExtent l="38100" t="57150" r="26035" b="60325"/>
                <wp:wrapNone/>
                <wp:docPr id="1054" name="Entrada de lápiz 1054"/>
                <wp:cNvGraphicFramePr/>
                <a:graphic xmlns:a="http://schemas.openxmlformats.org/drawingml/2006/main">
                  <a:graphicData uri="http://schemas.microsoft.com/office/word/2010/wordprocessingInk">
                    <w14:contentPart bwMode="auto" r:id="rId293">
                      <w14:nvContentPartPr>
                        <w14:cNvContentPartPr/>
                      </w14:nvContentPartPr>
                      <w14:xfrm>
                        <a:off x="0" y="0"/>
                        <a:ext cx="2945770" cy="377825"/>
                      </w14:xfrm>
                    </w14:contentPart>
                  </a:graphicData>
                </a:graphic>
              </wp:anchor>
            </w:drawing>
          </mc:Choice>
          <mc:Fallback>
            <w:pict>
              <v:shape w14:anchorId="19C0F917" id="Entrada de lápiz 1054" o:spid="_x0000_s1026" type="#_x0000_t75" style="position:absolute;margin-left:133.95pt;margin-top:-14.15pt;width:234.75pt;height:32.55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">
                <v:imagedata r:id="rId294" o:title=""/>
              </v:shape>
            </w:pict>
          </mc:Fallback>
        </mc:AlternateContent>
      </w:r>
    </w:p>
    <w:p w14:paraId="05A897E1" w14:textId="5FF4664F" w:rsidR="00143B0C" w:rsidRDefault="00143B0C" w:rsidP="00C7206F">
      <w:pPr>
        <w:ind w:firstLine="709"/>
        <w:rPr>
          <w:rFonts w:ascii="Arial" w:hAnsi="Arial"/>
          <w:color w:val="FF0000"/>
        </w:rPr>
      </w:pPr>
    </w:p>
    <w:p w14:paraId="6EE19258" w14:textId="5EB81A8D" w:rsidR="00143B0C" w:rsidRDefault="00143B0C" w:rsidP="00C7206F">
      <w:pPr>
        <w:ind w:firstLine="709"/>
        <w:rPr>
          <w:rFonts w:ascii="Arial" w:hAnsi="Arial"/>
          <w:color w:val="FF0000"/>
        </w:rPr>
      </w:pPr>
    </w:p>
    <w:p w14:paraId="57DF724E" w14:textId="6F28D838" w:rsidR="00143B0C" w:rsidRPr="00525AFC" w:rsidRDefault="00C91512" w:rsidP="00C7206F">
      <w:pPr>
        <w:ind w:firstLine="709"/>
        <w:rPr>
          <w:rFonts w:ascii="Arial" w:hAnsi="Arial"/>
          <w:color w:val="FF0000"/>
        </w:rPr>
      </w:pPr>
      <w:r>
        <w:rPr>
          <w:rFonts w:ascii="Arial" w:hAnsi="Arial"/>
          <w:noProof/>
          <w:color w:val="FF0000"/>
        </w:rPr>
        <mc:AlternateContent>
          <mc:Choice Requires="wpi">
            <w:drawing>
              <wp:anchor distT="0" distB="0" distL="114300" distR="114300" simplePos="0" relativeHeight="252745728" behindDoc="0" locked="0" layoutInCell="1" allowOverlap="1" wp14:anchorId="6EEACA59" wp14:editId="675A65B4">
                <wp:simplePos x="0" y="0"/>
                <wp:positionH relativeFrom="column">
                  <wp:posOffset>3794090</wp:posOffset>
                </wp:positionH>
                <wp:positionV relativeFrom="paragraph">
                  <wp:posOffset>-20291</wp:posOffset>
                </wp:positionV>
                <wp:extent cx="93240" cy="260640"/>
                <wp:effectExtent l="76200" t="133350" r="97790" b="139700"/>
                <wp:wrapNone/>
                <wp:docPr id="1069" name="Entrada de lápiz 1069"/>
                <wp:cNvGraphicFramePr/>
                <a:graphic xmlns:a="http://schemas.openxmlformats.org/drawingml/2006/main">
                  <a:graphicData uri="http://schemas.microsoft.com/office/word/2010/wordprocessingInk">
                    <w14:contentPart bwMode="auto" r:id="rId295">
                      <w14:nvContentPartPr>
                        <w14:cNvContentPartPr/>
                      </w14:nvContentPartPr>
                      <w14:xfrm>
                        <a:off x="0" y="0"/>
                        <a:ext cx="93240" cy="260640"/>
                      </w14:xfrm>
                    </w14:contentPart>
                  </a:graphicData>
                </a:graphic>
              </wp:anchor>
            </w:drawing>
          </mc:Choice>
          <mc:Fallback>
            <w:pict>
              <v:shape w14:anchorId="7737B75D" id="Entrada de lápiz 1069" o:spid="_x0000_s1026" type="#_x0000_t75" style="position:absolute;margin-left:294.55pt;margin-top:-10.1pt;width:15.85pt;height:37.5pt;z-index:2527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">
                <v:imagedata r:id="rId296" o:title=""/>
              </v:shape>
            </w:pict>
          </mc:Fallback>
        </mc:AlternateContent>
      </w:r>
    </w:p>
    <w:p w14:paraId="39DF50D1" w14:textId="0CFBCCD1" w:rsidR="000346C7" w:rsidRPr="00D82043" w:rsidRDefault="00C91512" w:rsidP="000346C7">
      <w:pPr>
        <w:pStyle w:val="Prrafodelista"/>
        <w:numPr>
          <w:ilvl w:val="0"/>
          <w:numId w:val="29"/>
        </w:numPr>
        <w:rPr>
          <w:rFonts w:ascii="Arial" w:hAnsi="Arial"/>
        </w:rPr>
      </w:pPr>
      <w:r>
        <w:rPr>
          <w:rFonts w:ascii="Arial" w:hAnsi="Arial"/>
          <w:noProof/>
          <w:color w:val="000000"/>
        </w:rPr>
        <mc:AlternateContent>
          <mc:Choice Requires="wpi">
            <w:drawing>
              <wp:anchor distT="0" distB="0" distL="114300" distR="114300" simplePos="0" relativeHeight="252752896" behindDoc="0" locked="0" layoutInCell="1" allowOverlap="1" wp14:anchorId="751D48C3" wp14:editId="6C7689A4">
                <wp:simplePos x="0" y="0"/>
                <wp:positionH relativeFrom="column">
                  <wp:posOffset>3805555</wp:posOffset>
                </wp:positionH>
                <wp:positionV relativeFrom="paragraph">
                  <wp:posOffset>-134620</wp:posOffset>
                </wp:positionV>
                <wp:extent cx="628760" cy="316875"/>
                <wp:effectExtent l="38100" t="38100" r="19050" b="64135"/>
                <wp:wrapNone/>
                <wp:docPr id="1076" name="Entrada de lápiz 1076"/>
                <wp:cNvGraphicFramePr/>
                <a:graphic xmlns:a="http://schemas.openxmlformats.org/drawingml/2006/main">
                  <a:graphicData uri="http://schemas.microsoft.com/office/word/2010/wordprocessingInk">
                    <w14:contentPart bwMode="auto" r:id="rId297">
                      <w14:nvContentPartPr>
                        <w14:cNvContentPartPr/>
                      </w14:nvContentPartPr>
                      <w14:xfrm>
                        <a:off x="0" y="0"/>
                        <a:ext cx="628760" cy="316875"/>
                      </w14:xfrm>
                    </w14:contentPart>
                  </a:graphicData>
                </a:graphic>
              </wp:anchor>
            </w:drawing>
          </mc:Choice>
          <mc:Fallback>
            <w:pict>
              <v:shape w14:anchorId="0E9D7E43" id="Entrada de lápiz 1076" o:spid="_x0000_s1026" type="#_x0000_t75" style="position:absolute;margin-left:298.25pt;margin-top:-12pt;width:52.3pt;height:27.75pt;z-index:25275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">
                <v:imagedata r:id="rId298" o:title=""/>
              </v:shape>
            </w:pict>
          </mc:Fallback>
        </mc:AlternateContent>
      </w:r>
      <w:r w:rsidR="000346C7">
        <w:rPr>
          <w:rFonts w:ascii="Arial" w:hAnsi="Arial"/>
          <w:color w:val="000000"/>
          <w:shd w:val="clear" w:color="auto" w:fill="FFFFFF"/>
        </w:rPr>
        <w:t xml:space="preserve">La probabilidad de que invierta en </w:t>
      </w:r>
      <w:r w:rsidR="000346C7" w:rsidRPr="00143B0C">
        <w:rPr>
          <w:rFonts w:ascii="Arial" w:hAnsi="Arial"/>
          <w:color w:val="000000"/>
          <w:highlight w:val="cyan"/>
          <w:shd w:val="clear" w:color="auto" w:fill="FFFFFF"/>
        </w:rPr>
        <w:t>uno de los sectores</w:t>
      </w:r>
      <w:r w:rsidR="000346C7">
        <w:rPr>
          <w:rFonts w:ascii="Arial" w:hAnsi="Arial"/>
          <w:color w:val="000000"/>
          <w:shd w:val="clear" w:color="auto" w:fill="FFFFFF"/>
        </w:rPr>
        <w:t xml:space="preserve"> es:</w:t>
      </w:r>
      <w:r w:rsidR="000346C7" w:rsidRPr="00D82043">
        <w:rPr>
          <w:rFonts w:ascii="Arial" w:hAnsi="Arial"/>
        </w:rPr>
        <w:t xml:space="preserve"> </w:t>
      </w:r>
      <w:r w:rsidR="000346C7">
        <w:rPr>
          <w:rFonts w:ascii="Arial" w:hAnsi="Arial"/>
        </w:rPr>
        <w:t>_________.</w:t>
      </w:r>
      <w:r w:rsidR="000346C7" w:rsidRPr="008771A0">
        <w:rPr>
          <w:rFonts w:ascii="Arial" w:hAnsi="Arial"/>
        </w:rPr>
        <w:t xml:space="preserve">  </w:t>
      </w:r>
      <w:r w:rsidR="000346C7" w:rsidRPr="00FF3353">
        <w:rPr>
          <w:rFonts w:ascii="Arial" w:hAnsi="Arial"/>
          <w:i/>
          <w:iCs/>
          <w:color w:val="808080"/>
        </w:rPr>
        <w:t>(Ingrese su</w:t>
      </w:r>
      <w:r w:rsidR="000346C7">
        <w:rPr>
          <w:rFonts w:ascii="Arial" w:hAnsi="Arial"/>
          <w:i/>
          <w:iCs/>
          <w:color w:val="808080"/>
        </w:rPr>
        <w:t xml:space="preserve"> </w:t>
      </w:r>
      <w:proofErr w:type="gramStart"/>
      <w:r w:rsidR="000346C7" w:rsidRPr="00FF3353">
        <w:rPr>
          <w:rFonts w:ascii="Arial" w:hAnsi="Arial"/>
          <w:i/>
          <w:iCs/>
          <w:color w:val="808080"/>
        </w:rPr>
        <w:t>respuesta redondeado</w:t>
      </w:r>
      <w:proofErr w:type="gramEnd"/>
      <w:r w:rsidR="000346C7" w:rsidRPr="00FF3353">
        <w:rPr>
          <w:rFonts w:ascii="Arial" w:hAnsi="Arial"/>
          <w:i/>
          <w:iCs/>
          <w:color w:val="808080"/>
        </w:rPr>
        <w:t xml:space="preserve"> a tres decimales)</w:t>
      </w:r>
    </w:p>
    <w:p w14:paraId="46BA879B" w14:textId="77777777" w:rsidR="000346C7" w:rsidRPr="000346C7" w:rsidRDefault="000346C7" w:rsidP="000346C7">
      <w:pPr>
        <w:rPr>
          <w:rFonts w:ascii="Arial" w:hAnsi="Arial"/>
        </w:rPr>
      </w:pPr>
    </w:p>
    <w:p w14:paraId="2FFA083B" w14:textId="1A8B55B6" w:rsidR="00C91512" w:rsidRDefault="00C91512" w:rsidP="001F3C32">
      <w:pPr>
        <w:rPr>
          <w:rFonts w:ascii="Arial" w:hAnsi="Arial"/>
          <w:b/>
          <w:bCs/>
        </w:rPr>
      </w:pPr>
    </w:p>
    <w:p w14:paraId="6E63E7C7" w14:textId="10AC2400" w:rsidR="00C91512" w:rsidRDefault="00C91512" w:rsidP="001F3C32">
      <w:pPr>
        <w:rPr>
          <w:rFonts w:ascii="Arial" w:hAnsi="Arial"/>
          <w:b/>
          <w:bCs/>
        </w:rPr>
      </w:pPr>
    </w:p>
    <w:p w14:paraId="36EDD184" w14:textId="5C8B93A9" w:rsidR="00C91512" w:rsidRDefault="00C91512" w:rsidP="001F3C32">
      <w:pPr>
        <w:rPr>
          <w:rFonts w:ascii="Arial" w:hAnsi="Arial"/>
          <w:b/>
          <w:bCs/>
        </w:rPr>
      </w:pPr>
    </w:p>
    <w:p w14:paraId="71ACAB02" w14:textId="08296C28" w:rsidR="00C91512" w:rsidRDefault="00C91512" w:rsidP="001F3C32">
      <w:pPr>
        <w:rPr>
          <w:rFonts w:ascii="Arial" w:hAnsi="Arial"/>
          <w:b/>
          <w:bCs/>
        </w:rPr>
      </w:pPr>
    </w:p>
    <w:p w14:paraId="3826FAE5" w14:textId="4A73FE27" w:rsidR="00C91512" w:rsidRDefault="00C91512" w:rsidP="001F3C32">
      <w:pPr>
        <w:rPr>
          <w:rFonts w:ascii="Arial" w:hAnsi="Arial"/>
          <w:b/>
          <w:bCs/>
        </w:rPr>
      </w:pPr>
    </w:p>
    <w:p w14:paraId="5EEA0BA3" w14:textId="53CD5484" w:rsidR="00C91512" w:rsidRDefault="00C91512" w:rsidP="001F3C32">
      <w:pPr>
        <w:rPr>
          <w:rFonts w:ascii="Arial" w:hAnsi="Arial"/>
          <w:b/>
          <w:bCs/>
        </w:rPr>
      </w:pPr>
    </w:p>
    <w:p w14:paraId="07301FCD" w14:textId="5C40B8C3" w:rsidR="00C91512" w:rsidRDefault="00C91512" w:rsidP="001F3C32">
      <w:pPr>
        <w:rPr>
          <w:rFonts w:ascii="Arial" w:hAnsi="Arial"/>
          <w:b/>
          <w:bCs/>
        </w:rPr>
      </w:pPr>
    </w:p>
    <w:p w14:paraId="39FD0102" w14:textId="3A1C8058" w:rsidR="00C91512" w:rsidRDefault="00C91512" w:rsidP="001F3C32">
      <w:pPr>
        <w:rPr>
          <w:rFonts w:ascii="Arial" w:hAnsi="Arial"/>
          <w:b/>
          <w:bCs/>
        </w:rPr>
      </w:pPr>
    </w:p>
    <w:p w14:paraId="727488E8" w14:textId="7BB51D6B" w:rsidR="00C91512" w:rsidRDefault="00C91512" w:rsidP="001F3C32">
      <w:pPr>
        <w:rPr>
          <w:rFonts w:ascii="Arial" w:hAnsi="Arial"/>
          <w:b/>
          <w:bCs/>
        </w:rPr>
      </w:pPr>
    </w:p>
    <w:p w14:paraId="6E369CDC" w14:textId="402CA207" w:rsidR="00C91512" w:rsidRDefault="00C91512" w:rsidP="001F3C32">
      <w:pPr>
        <w:rPr>
          <w:rFonts w:ascii="Arial" w:hAnsi="Arial"/>
          <w:b/>
          <w:bCs/>
        </w:rPr>
      </w:pPr>
    </w:p>
    <w:p w14:paraId="0B50B4FF" w14:textId="323C54EF" w:rsidR="00C91512" w:rsidRDefault="00C91512" w:rsidP="001F3C32">
      <w:pPr>
        <w:rPr>
          <w:rFonts w:ascii="Arial" w:hAnsi="Arial"/>
          <w:b/>
          <w:bCs/>
        </w:rPr>
      </w:pPr>
    </w:p>
    <w:p w14:paraId="4F931470" w14:textId="77777777" w:rsidR="00C91512" w:rsidRDefault="00C91512" w:rsidP="001F3C32">
      <w:pPr>
        <w:rPr>
          <w:rFonts w:ascii="Arial" w:hAnsi="Arial"/>
          <w:b/>
          <w:bCs/>
        </w:rPr>
      </w:pPr>
    </w:p>
    <w:p w14:paraId="6254E82F" w14:textId="77777777" w:rsidR="00C91512" w:rsidRDefault="00C91512" w:rsidP="001F3C32">
      <w:pPr>
        <w:rPr>
          <w:rFonts w:ascii="Arial" w:hAnsi="Arial"/>
          <w:b/>
          <w:bCs/>
        </w:rPr>
      </w:pPr>
    </w:p>
    <w:p w14:paraId="60F78165" w14:textId="77777777" w:rsidR="00C91512" w:rsidRDefault="00C91512" w:rsidP="001F3C32">
      <w:pPr>
        <w:rPr>
          <w:rFonts w:ascii="Arial" w:hAnsi="Arial"/>
          <w:b/>
          <w:bCs/>
        </w:rPr>
      </w:pPr>
    </w:p>
    <w:p w14:paraId="38AF37C9" w14:textId="77777777" w:rsidR="00C91512" w:rsidRDefault="00C91512" w:rsidP="001F3C32">
      <w:pPr>
        <w:rPr>
          <w:rFonts w:ascii="Arial" w:hAnsi="Arial"/>
          <w:b/>
          <w:bCs/>
        </w:rPr>
      </w:pPr>
    </w:p>
    <w:p w14:paraId="3DA234CE" w14:textId="77777777" w:rsidR="00C91512" w:rsidRDefault="00C91512" w:rsidP="001F3C32">
      <w:pPr>
        <w:rPr>
          <w:rFonts w:ascii="Arial" w:hAnsi="Arial"/>
          <w:b/>
          <w:bCs/>
        </w:rPr>
      </w:pPr>
    </w:p>
    <w:p w14:paraId="6879261F" w14:textId="77777777" w:rsidR="00C91512" w:rsidRDefault="00C91512" w:rsidP="001F3C32">
      <w:pPr>
        <w:rPr>
          <w:rFonts w:ascii="Arial" w:hAnsi="Arial"/>
          <w:b/>
          <w:bCs/>
        </w:rPr>
      </w:pPr>
    </w:p>
    <w:p w14:paraId="5D6119DF" w14:textId="77777777" w:rsidR="00C91512" w:rsidRDefault="00C91512" w:rsidP="001F3C32">
      <w:pPr>
        <w:rPr>
          <w:rFonts w:ascii="Arial" w:hAnsi="Arial"/>
          <w:b/>
          <w:bCs/>
        </w:rPr>
      </w:pPr>
    </w:p>
    <w:p w14:paraId="03B6EFFD" w14:textId="77777777" w:rsidR="00C91512" w:rsidRDefault="00C91512" w:rsidP="001F3C32">
      <w:pPr>
        <w:rPr>
          <w:rFonts w:ascii="Arial" w:hAnsi="Arial"/>
          <w:b/>
          <w:bCs/>
        </w:rPr>
      </w:pPr>
    </w:p>
    <w:p w14:paraId="7D53CDE1" w14:textId="712A6D7B" w:rsidR="001F3C32" w:rsidRPr="001F3C32" w:rsidRDefault="001F3C32" w:rsidP="001F3C32">
      <w:pPr>
        <w:rPr>
          <w:rFonts w:ascii="Arial" w:hAnsi="Arial"/>
          <w:b/>
          <w:bCs/>
        </w:rPr>
      </w:pPr>
      <w:r w:rsidRPr="001F3C32">
        <w:rPr>
          <w:rFonts w:ascii="Arial" w:hAnsi="Arial"/>
          <w:b/>
          <w:bCs/>
        </w:rPr>
        <w:t xml:space="preserve">Pregunta </w:t>
      </w:r>
      <w:r w:rsidR="00BC5496">
        <w:rPr>
          <w:rFonts w:ascii="Arial" w:hAnsi="Arial"/>
          <w:b/>
          <w:bCs/>
        </w:rPr>
        <w:t>3</w:t>
      </w:r>
    </w:p>
    <w:p w14:paraId="130E282D" w14:textId="4D26ED04" w:rsidR="00DC1371" w:rsidRPr="00DC1371" w:rsidRDefault="00C8764E" w:rsidP="002A304C">
      <w:pPr>
        <w:jc w:val="both"/>
        <w:rPr>
          <w:rFonts w:ascii="Arial" w:hAnsi="Arial"/>
        </w:rPr>
      </w:pPr>
      <w:r>
        <w:rPr>
          <w:rFonts w:ascii="Arial" w:hAnsi="Arial"/>
          <w:noProof/>
        </w:rPr>
        <mc:AlternateContent>
          <mc:Choice Requires="wpi">
            <w:drawing>
              <wp:anchor distT="0" distB="0" distL="114300" distR="114300" simplePos="0" relativeHeight="253076480" behindDoc="0" locked="0" layoutInCell="1" allowOverlap="1" wp14:anchorId="695F98CE" wp14:editId="2294838D">
                <wp:simplePos x="0" y="0"/>
                <wp:positionH relativeFrom="column">
                  <wp:posOffset>2556373</wp:posOffset>
                </wp:positionH>
                <wp:positionV relativeFrom="paragraph">
                  <wp:posOffset>320198</wp:posOffset>
                </wp:positionV>
                <wp:extent cx="611640" cy="124920"/>
                <wp:effectExtent l="38100" t="38100" r="0" b="66040"/>
                <wp:wrapNone/>
                <wp:docPr id="1422" name="Entrada de lápiz 1422"/>
                <wp:cNvGraphicFramePr/>
                <a:graphic xmlns:a="http://schemas.openxmlformats.org/drawingml/2006/main">
                  <a:graphicData uri="http://schemas.microsoft.com/office/word/2010/wordprocessingInk">
                    <w14:contentPart bwMode="auto" r:id="rId299">
                      <w14:nvContentPartPr>
                        <w14:cNvContentPartPr/>
                      </w14:nvContentPartPr>
                      <w14:xfrm>
                        <a:off x="0" y="0"/>
                        <a:ext cx="611640" cy="124920"/>
                      </w14:xfrm>
                    </w14:contentPart>
                  </a:graphicData>
                </a:graphic>
              </wp:anchor>
            </w:drawing>
          </mc:Choice>
          <mc:Fallback>
            <w:pict>
              <v:shape w14:anchorId="591776C9" id="Entrada de lápiz 1422" o:spid="_x0000_s1026" type="#_x0000_t75" style="position:absolute;margin-left:199.9pt;margin-top:23.8pt;width:50.95pt;height:12.7pt;z-index:25307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">
                <v:imagedata r:id="rId300" o:title=""/>
              </v:shape>
            </w:pict>
          </mc:Fallback>
        </mc:AlternateContent>
      </w:r>
      <w:r>
        <w:rPr>
          <w:rFonts w:ascii="Arial" w:hAnsi="Arial"/>
          <w:noProof/>
        </w:rPr>
        <mc:AlternateContent>
          <mc:Choice Requires="wpi">
            <w:drawing>
              <wp:anchor distT="0" distB="0" distL="114300" distR="114300" simplePos="0" relativeHeight="253074432" behindDoc="0" locked="0" layoutInCell="1" allowOverlap="1" wp14:anchorId="34E1E7FD" wp14:editId="1DDF2A38">
                <wp:simplePos x="0" y="0"/>
                <wp:positionH relativeFrom="column">
                  <wp:posOffset>2360173</wp:posOffset>
                </wp:positionH>
                <wp:positionV relativeFrom="paragraph">
                  <wp:posOffset>544478</wp:posOffset>
                </wp:positionV>
                <wp:extent cx="2520" cy="6480"/>
                <wp:effectExtent l="38100" t="38100" r="74295" b="69850"/>
                <wp:wrapNone/>
                <wp:docPr id="1420" name="Entrada de lápiz 1420"/>
                <wp:cNvGraphicFramePr/>
                <a:graphic xmlns:a="http://schemas.openxmlformats.org/drawingml/2006/main">
                  <a:graphicData uri="http://schemas.microsoft.com/office/word/2010/wordprocessingInk">
                    <w14:contentPart bwMode="auto" r:id="rId301">
                      <w14:nvContentPartPr>
                        <w14:cNvContentPartPr/>
                      </w14:nvContentPartPr>
                      <w14:xfrm>
                        <a:off x="0" y="0"/>
                        <a:ext cx="2520" cy="6480"/>
                      </w14:xfrm>
                    </w14:contentPart>
                  </a:graphicData>
                </a:graphic>
              </wp:anchor>
            </w:drawing>
          </mc:Choice>
          <mc:Fallback>
            <w:pict>
              <v:shape w14:anchorId="6DE32AB9" id="Entrada de lápiz 1420" o:spid="_x0000_s1026" type="#_x0000_t75" style="position:absolute;margin-left:184.45pt;margin-top:41.45pt;width:3.05pt;height:3.3pt;z-index:25307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">
                <v:imagedata r:id="rId302" o:title=""/>
              </v:shape>
            </w:pict>
          </mc:Fallback>
        </mc:AlternateContent>
      </w:r>
      <w:r>
        <w:rPr>
          <w:rFonts w:ascii="Arial" w:hAnsi="Arial"/>
          <w:noProof/>
        </w:rPr>
        <mc:AlternateContent>
          <mc:Choice Requires="wpi">
            <w:drawing>
              <wp:anchor distT="0" distB="0" distL="114300" distR="114300" simplePos="0" relativeHeight="253073408" behindDoc="0" locked="0" layoutInCell="1" allowOverlap="1" wp14:anchorId="0B2502CB" wp14:editId="4D0012C4">
                <wp:simplePos x="0" y="0"/>
                <wp:positionH relativeFrom="column">
                  <wp:posOffset>947173</wp:posOffset>
                </wp:positionH>
                <wp:positionV relativeFrom="paragraph">
                  <wp:posOffset>561398</wp:posOffset>
                </wp:positionV>
                <wp:extent cx="373320" cy="30600"/>
                <wp:effectExtent l="38100" t="57150" r="46355" b="64770"/>
                <wp:wrapNone/>
                <wp:docPr id="1419" name="Entrada de lápiz 1419"/>
                <wp:cNvGraphicFramePr/>
                <a:graphic xmlns:a="http://schemas.openxmlformats.org/drawingml/2006/main">
                  <a:graphicData uri="http://schemas.microsoft.com/office/word/2010/wordprocessingInk">
                    <w14:contentPart bwMode="auto" r:id="rId303">
                      <w14:nvContentPartPr>
                        <w14:cNvContentPartPr/>
                      </w14:nvContentPartPr>
                      <w14:xfrm>
                        <a:off x="0" y="0"/>
                        <a:ext cx="373320" cy="30600"/>
                      </w14:xfrm>
                    </w14:contentPart>
                  </a:graphicData>
                </a:graphic>
              </wp:anchor>
            </w:drawing>
          </mc:Choice>
          <mc:Fallback>
            <w:pict>
              <v:shape w14:anchorId="7FDD0763" id="Entrada de lápiz 1419" o:spid="_x0000_s1026" type="#_x0000_t75" style="position:absolute;margin-left:73.2pt;margin-top:42.8pt;width:32.25pt;height:5.2pt;z-index:25307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">
                <v:imagedata r:id="rId304" o:title=""/>
              </v:shape>
            </w:pict>
          </mc:Fallback>
        </mc:AlternateContent>
      </w:r>
      <w:r>
        <w:rPr>
          <w:rFonts w:ascii="Arial" w:hAnsi="Arial"/>
          <w:noProof/>
        </w:rPr>
        <mc:AlternateContent>
          <mc:Choice Requires="wpi">
            <w:drawing>
              <wp:anchor distT="0" distB="0" distL="114300" distR="114300" simplePos="0" relativeHeight="253064192" behindDoc="0" locked="0" layoutInCell="1" allowOverlap="1" wp14:anchorId="53890C2D" wp14:editId="45E529D9">
                <wp:simplePos x="0" y="0"/>
                <wp:positionH relativeFrom="column">
                  <wp:posOffset>4476973</wp:posOffset>
                </wp:positionH>
                <wp:positionV relativeFrom="paragraph">
                  <wp:posOffset>380678</wp:posOffset>
                </wp:positionV>
                <wp:extent cx="1800" cy="2520"/>
                <wp:effectExtent l="38100" t="38100" r="55880" b="55245"/>
                <wp:wrapNone/>
                <wp:docPr id="1410" name="Entrada de lápiz 1410"/>
                <wp:cNvGraphicFramePr/>
                <a:graphic xmlns:a="http://schemas.openxmlformats.org/drawingml/2006/main">
                  <a:graphicData uri="http://schemas.microsoft.com/office/word/2010/wordprocessingInk">
                    <w14:contentPart bwMode="auto" r:id="rId305">
                      <w14:nvContentPartPr>
                        <w14:cNvContentPartPr/>
                      </w14:nvContentPartPr>
                      <w14:xfrm>
                        <a:off x="0" y="0"/>
                        <a:ext cx="1800" cy="2520"/>
                      </w14:xfrm>
                    </w14:contentPart>
                  </a:graphicData>
                </a:graphic>
              </wp:anchor>
            </w:drawing>
          </mc:Choice>
          <mc:Fallback>
            <w:pict>
              <v:shape w14:anchorId="4AEE8630" id="Entrada de lápiz 1410" o:spid="_x0000_s1026" type="#_x0000_t75" style="position:absolute;margin-left:351.1pt;margin-top:28.55pt;width:3pt;height:3.05pt;z-index:25306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">
                <v:imagedata r:id="rId238" o:title=""/>
              </v:shape>
            </w:pict>
          </mc:Fallback>
        </mc:AlternateContent>
      </w:r>
      <w:r>
        <w:rPr>
          <w:rFonts w:ascii="Arial" w:hAnsi="Arial"/>
          <w:noProof/>
        </w:rPr>
        <mc:AlternateContent>
          <mc:Choice Requires="wpi">
            <w:drawing>
              <wp:anchor distT="0" distB="0" distL="114300" distR="114300" simplePos="0" relativeHeight="253063168" behindDoc="0" locked="0" layoutInCell="1" allowOverlap="1" wp14:anchorId="357E9785" wp14:editId="36B77ACB">
                <wp:simplePos x="0" y="0"/>
                <wp:positionH relativeFrom="column">
                  <wp:posOffset>3096013</wp:posOffset>
                </wp:positionH>
                <wp:positionV relativeFrom="paragraph">
                  <wp:posOffset>324878</wp:posOffset>
                </wp:positionV>
                <wp:extent cx="15120" cy="4320"/>
                <wp:effectExtent l="38100" t="38100" r="61595" b="72390"/>
                <wp:wrapNone/>
                <wp:docPr id="1409" name="Entrada de lápiz 1409"/>
                <wp:cNvGraphicFramePr/>
                <a:graphic xmlns:a="http://schemas.openxmlformats.org/drawingml/2006/main">
                  <a:graphicData uri="http://schemas.microsoft.com/office/word/2010/wordprocessingInk">
                    <w14:contentPart bwMode="auto" r:id="rId306">
                      <w14:nvContentPartPr>
                        <w14:cNvContentPartPr/>
                      </w14:nvContentPartPr>
                      <w14:xfrm>
                        <a:off x="0" y="0"/>
                        <a:ext cx="15120" cy="4320"/>
                      </w14:xfrm>
                    </w14:contentPart>
                  </a:graphicData>
                </a:graphic>
              </wp:anchor>
            </w:drawing>
          </mc:Choice>
          <mc:Fallback>
            <w:pict>
              <v:shape w14:anchorId="65BA72B3" id="Entrada de lápiz 1409" o:spid="_x0000_s1026" type="#_x0000_t75" style="position:absolute;margin-left:242.4pt;margin-top:24.2pt;width:4.05pt;height:3.2pt;z-index:25306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">
                <v:imagedata r:id="rId307" o:title=""/>
              </v:shape>
            </w:pict>
          </mc:Fallback>
        </mc:AlternateContent>
      </w:r>
      <w:r>
        <w:rPr>
          <w:rFonts w:ascii="Arial" w:hAnsi="Arial"/>
          <w:noProof/>
        </w:rPr>
        <mc:AlternateContent>
          <mc:Choice Requires="wpi">
            <w:drawing>
              <wp:anchor distT="0" distB="0" distL="114300" distR="114300" simplePos="0" relativeHeight="253062144" behindDoc="0" locked="0" layoutInCell="1" allowOverlap="1" wp14:anchorId="760F928A" wp14:editId="3E812AD9">
                <wp:simplePos x="0" y="0"/>
                <wp:positionH relativeFrom="column">
                  <wp:posOffset>5583613</wp:posOffset>
                </wp:positionH>
                <wp:positionV relativeFrom="paragraph">
                  <wp:posOffset>273398</wp:posOffset>
                </wp:positionV>
                <wp:extent cx="24120" cy="5040"/>
                <wp:effectExtent l="57150" t="38100" r="52705" b="71755"/>
                <wp:wrapNone/>
                <wp:docPr id="1408" name="Entrada de lápiz 1408"/>
                <wp:cNvGraphicFramePr/>
                <a:graphic xmlns:a="http://schemas.openxmlformats.org/drawingml/2006/main">
                  <a:graphicData uri="http://schemas.microsoft.com/office/word/2010/wordprocessingInk">
                    <w14:contentPart bwMode="auto" r:id="rId308">
                      <w14:nvContentPartPr>
                        <w14:cNvContentPartPr/>
                      </w14:nvContentPartPr>
                      <w14:xfrm>
                        <a:off x="0" y="0"/>
                        <a:ext cx="24120" cy="5040"/>
                      </w14:xfrm>
                    </w14:contentPart>
                  </a:graphicData>
                </a:graphic>
              </wp:anchor>
            </w:drawing>
          </mc:Choice>
          <mc:Fallback>
            <w:pict>
              <v:shape w14:anchorId="263C0879" id="Entrada de lápiz 1408" o:spid="_x0000_s1026" type="#_x0000_t75" style="position:absolute;margin-left:438.25pt;margin-top:20.15pt;width:4.75pt;height:3.25pt;z-index:25306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">
                <v:imagedata r:id="rId309" o:title=""/>
              </v:shape>
            </w:pict>
          </mc:Fallback>
        </mc:AlternateContent>
      </w:r>
      <w:r>
        <w:rPr>
          <w:rFonts w:ascii="Arial" w:hAnsi="Arial"/>
          <w:noProof/>
        </w:rPr>
        <mc:AlternateContent>
          <mc:Choice Requires="wpi">
            <w:drawing>
              <wp:anchor distT="0" distB="0" distL="114300" distR="114300" simplePos="0" relativeHeight="253061120" behindDoc="0" locked="0" layoutInCell="1" allowOverlap="1" wp14:anchorId="387500AB" wp14:editId="3148257B">
                <wp:simplePos x="0" y="0"/>
                <wp:positionH relativeFrom="column">
                  <wp:posOffset>4995013</wp:posOffset>
                </wp:positionH>
                <wp:positionV relativeFrom="paragraph">
                  <wp:posOffset>273398</wp:posOffset>
                </wp:positionV>
                <wp:extent cx="100440" cy="9000"/>
                <wp:effectExtent l="57150" t="38100" r="52070" b="67310"/>
                <wp:wrapNone/>
                <wp:docPr id="1407" name="Entrada de lápiz 1407"/>
                <wp:cNvGraphicFramePr/>
                <a:graphic xmlns:a="http://schemas.openxmlformats.org/drawingml/2006/main">
                  <a:graphicData uri="http://schemas.microsoft.com/office/word/2010/wordprocessingInk">
                    <w14:contentPart bwMode="auto" r:id="rId310">
                      <w14:nvContentPartPr>
                        <w14:cNvContentPartPr/>
                      </w14:nvContentPartPr>
                      <w14:xfrm>
                        <a:off x="0" y="0"/>
                        <a:ext cx="100440" cy="9000"/>
                      </w14:xfrm>
                    </w14:contentPart>
                  </a:graphicData>
                </a:graphic>
              </wp:anchor>
            </w:drawing>
          </mc:Choice>
          <mc:Fallback>
            <w:pict>
              <v:shape w14:anchorId="70714E11" id="Entrada de lápiz 1407" o:spid="_x0000_s1026" type="#_x0000_t75" style="position:absolute;margin-left:391.9pt;margin-top:20.15pt;width:10.7pt;height:3.5pt;z-index:25306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">
                <v:imagedata r:id="rId311" o:title=""/>
              </v:shape>
            </w:pict>
          </mc:Fallback>
        </mc:AlternateContent>
      </w:r>
      <w:r>
        <w:rPr>
          <w:rFonts w:ascii="Arial" w:hAnsi="Arial"/>
          <w:noProof/>
        </w:rPr>
        <mc:AlternateContent>
          <mc:Choice Requires="wpi">
            <w:drawing>
              <wp:anchor distT="0" distB="0" distL="114300" distR="114300" simplePos="0" relativeHeight="253060096" behindDoc="0" locked="0" layoutInCell="1" allowOverlap="1" wp14:anchorId="44C6CDCC" wp14:editId="4E2A6300">
                <wp:simplePos x="0" y="0"/>
                <wp:positionH relativeFrom="column">
                  <wp:posOffset>3684613</wp:posOffset>
                </wp:positionH>
                <wp:positionV relativeFrom="paragraph">
                  <wp:posOffset>264038</wp:posOffset>
                </wp:positionV>
                <wp:extent cx="23400" cy="5040"/>
                <wp:effectExtent l="57150" t="38100" r="53340" b="71755"/>
                <wp:wrapNone/>
                <wp:docPr id="1406" name="Entrada de lápiz 1406"/>
                <wp:cNvGraphicFramePr/>
                <a:graphic xmlns:a="http://schemas.openxmlformats.org/drawingml/2006/main">
                  <a:graphicData uri="http://schemas.microsoft.com/office/word/2010/wordprocessingInk">
                    <w14:contentPart bwMode="auto" r:id="rId312">
                      <w14:nvContentPartPr>
                        <w14:cNvContentPartPr/>
                      </w14:nvContentPartPr>
                      <w14:xfrm>
                        <a:off x="0" y="0"/>
                        <a:ext cx="23400" cy="5040"/>
                      </w14:xfrm>
                    </w14:contentPart>
                  </a:graphicData>
                </a:graphic>
              </wp:anchor>
            </w:drawing>
          </mc:Choice>
          <mc:Fallback>
            <w:pict>
              <v:shape w14:anchorId="64A259B6" id="Entrada de lápiz 1406" o:spid="_x0000_s1026" type="#_x0000_t75" style="position:absolute;margin-left:288.75pt;margin-top:19.4pt;width:4.7pt;height:3.25pt;z-index:25306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">
                <v:imagedata r:id="rId313" o:title=""/>
              </v:shape>
            </w:pict>
          </mc:Fallback>
        </mc:AlternateContent>
      </w:r>
      <w:r w:rsidR="00C91512">
        <w:rPr>
          <w:rFonts w:ascii="Arial" w:hAnsi="Arial"/>
          <w:noProof/>
        </w:rPr>
        <mc:AlternateContent>
          <mc:Choice Requires="wpi">
            <w:drawing>
              <wp:anchor distT="0" distB="0" distL="114300" distR="114300" simplePos="0" relativeHeight="252849152" behindDoc="0" locked="0" layoutInCell="1" allowOverlap="1" wp14:anchorId="0BE4CD8C" wp14:editId="40AC07C4">
                <wp:simplePos x="0" y="0"/>
                <wp:positionH relativeFrom="column">
                  <wp:posOffset>3939790</wp:posOffset>
                </wp:positionH>
                <wp:positionV relativeFrom="paragraph">
                  <wp:posOffset>378980</wp:posOffset>
                </wp:positionV>
                <wp:extent cx="756000" cy="45360"/>
                <wp:effectExtent l="57150" t="38100" r="63500" b="69215"/>
                <wp:wrapNone/>
                <wp:docPr id="1176" name="Entrada de lápiz 1176"/>
                <wp:cNvGraphicFramePr/>
                <a:graphic xmlns:a="http://schemas.openxmlformats.org/drawingml/2006/main">
                  <a:graphicData uri="http://schemas.microsoft.com/office/word/2010/wordprocessingInk">
                    <w14:contentPart bwMode="auto" r:id="rId314">
                      <w14:nvContentPartPr>
                        <w14:cNvContentPartPr/>
                      </w14:nvContentPartPr>
                      <w14:xfrm>
                        <a:off x="0" y="0"/>
                        <a:ext cx="756000" cy="45360"/>
                      </w14:xfrm>
                    </w14:contentPart>
                  </a:graphicData>
                </a:graphic>
              </wp:anchor>
            </w:drawing>
          </mc:Choice>
          <mc:Fallback>
            <w:pict>
              <v:shape w14:anchorId="19554E32" id="Entrada de lápiz 1176" o:spid="_x0000_s1026" type="#_x0000_t75" style="position:absolute;margin-left:308.8pt;margin-top:28.45pt;width:62.4pt;height:6.4pt;z-index:25284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">
                <v:imagedata r:id="rId315" o:title=""/>
              </v:shape>
            </w:pict>
          </mc:Fallback>
        </mc:AlternateContent>
      </w:r>
      <w:r w:rsidR="00C91512">
        <w:rPr>
          <w:rFonts w:ascii="Arial" w:hAnsi="Arial"/>
          <w:noProof/>
        </w:rPr>
        <mc:AlternateContent>
          <mc:Choice Requires="wpi">
            <w:drawing>
              <wp:anchor distT="0" distB="0" distL="114300" distR="114300" simplePos="0" relativeHeight="252848128" behindDoc="0" locked="0" layoutInCell="1" allowOverlap="1" wp14:anchorId="6B95B032" wp14:editId="0BBC231C">
                <wp:simplePos x="0" y="0"/>
                <wp:positionH relativeFrom="column">
                  <wp:posOffset>2335630</wp:posOffset>
                </wp:positionH>
                <wp:positionV relativeFrom="paragraph">
                  <wp:posOffset>417860</wp:posOffset>
                </wp:positionV>
                <wp:extent cx="548640" cy="33480"/>
                <wp:effectExtent l="38100" t="57150" r="60960" b="62230"/>
                <wp:wrapNone/>
                <wp:docPr id="1175" name="Entrada de lápiz 1175"/>
                <wp:cNvGraphicFramePr/>
                <a:graphic xmlns:a="http://schemas.openxmlformats.org/drawingml/2006/main">
                  <a:graphicData uri="http://schemas.microsoft.com/office/word/2010/wordprocessingInk">
                    <w14:contentPart bwMode="auto" r:id="rId316">
                      <w14:nvContentPartPr>
                        <w14:cNvContentPartPr/>
                      </w14:nvContentPartPr>
                      <w14:xfrm>
                        <a:off x="0" y="0"/>
                        <a:ext cx="548640" cy="33480"/>
                      </w14:xfrm>
                    </w14:contentPart>
                  </a:graphicData>
                </a:graphic>
              </wp:anchor>
            </w:drawing>
          </mc:Choice>
          <mc:Fallback>
            <w:pict>
              <v:shape w14:anchorId="38205888" id="Entrada de lápiz 1175" o:spid="_x0000_s1026" type="#_x0000_t75" style="position:absolute;margin-left:182.5pt;margin-top:31.5pt;width:46pt;height:5.5pt;z-index:252848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">
                <v:imagedata r:id="rId317" o:title=""/>
              </v:shape>
            </w:pict>
          </mc:Fallback>
        </mc:AlternateContent>
      </w:r>
      <w:r w:rsidR="00C91512">
        <w:rPr>
          <w:rFonts w:ascii="Arial" w:hAnsi="Arial"/>
          <w:noProof/>
        </w:rPr>
        <mc:AlternateContent>
          <mc:Choice Requires="wpi">
            <w:drawing>
              <wp:anchor distT="0" distB="0" distL="114300" distR="114300" simplePos="0" relativeHeight="252847104" behindDoc="0" locked="0" layoutInCell="1" allowOverlap="1" wp14:anchorId="7FEE6E8E" wp14:editId="12CD8A93">
                <wp:simplePos x="0" y="0"/>
                <wp:positionH relativeFrom="column">
                  <wp:posOffset>1195150</wp:posOffset>
                </wp:positionH>
                <wp:positionV relativeFrom="paragraph">
                  <wp:posOffset>438740</wp:posOffset>
                </wp:positionV>
                <wp:extent cx="280440" cy="13680"/>
                <wp:effectExtent l="38100" t="38100" r="62865" b="62865"/>
                <wp:wrapNone/>
                <wp:docPr id="1174" name="Entrada de lápiz 1174"/>
                <wp:cNvGraphicFramePr/>
                <a:graphic xmlns:a="http://schemas.openxmlformats.org/drawingml/2006/main">
                  <a:graphicData uri="http://schemas.microsoft.com/office/word/2010/wordprocessingInk">
                    <w14:contentPart bwMode="auto" r:id="rId318">
                      <w14:nvContentPartPr>
                        <w14:cNvContentPartPr/>
                      </w14:nvContentPartPr>
                      <w14:xfrm>
                        <a:off x="0" y="0"/>
                        <a:ext cx="280440" cy="13680"/>
                      </w14:xfrm>
                    </w14:contentPart>
                  </a:graphicData>
                </a:graphic>
              </wp:anchor>
            </w:drawing>
          </mc:Choice>
          <mc:Fallback>
            <w:pict>
              <v:shape w14:anchorId="4166C44F" id="Entrada de lápiz 1174" o:spid="_x0000_s1026" type="#_x0000_t75" style="position:absolute;margin-left:92.7pt;margin-top:33.15pt;width:24.95pt;height:3.95pt;z-index:252847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">
                <v:imagedata r:id="rId319" o:title=""/>
              </v:shape>
            </w:pict>
          </mc:Fallback>
        </mc:AlternateContent>
      </w:r>
      <w:r w:rsidR="00C91512">
        <w:rPr>
          <w:rFonts w:ascii="Arial" w:hAnsi="Arial"/>
          <w:noProof/>
        </w:rPr>
        <mc:AlternateContent>
          <mc:Choice Requires="wpi">
            <w:drawing>
              <wp:anchor distT="0" distB="0" distL="114300" distR="114300" simplePos="0" relativeHeight="252812288" behindDoc="0" locked="0" layoutInCell="1" allowOverlap="1" wp14:anchorId="2D7DED2A" wp14:editId="1B1D0173">
                <wp:simplePos x="0" y="0"/>
                <wp:positionH relativeFrom="column">
                  <wp:posOffset>5161915</wp:posOffset>
                </wp:positionH>
                <wp:positionV relativeFrom="paragraph">
                  <wp:posOffset>466725</wp:posOffset>
                </wp:positionV>
                <wp:extent cx="1013280" cy="166055"/>
                <wp:effectExtent l="57150" t="38100" r="53975" b="62865"/>
                <wp:wrapNone/>
                <wp:docPr id="1140" name="Entrada de lápiz 1140"/>
                <wp:cNvGraphicFramePr/>
                <a:graphic xmlns:a="http://schemas.openxmlformats.org/drawingml/2006/main">
                  <a:graphicData uri="http://schemas.microsoft.com/office/word/2010/wordprocessingInk">
                    <w14:contentPart bwMode="auto" r:id="rId320">
                      <w14:nvContentPartPr>
                        <w14:cNvContentPartPr/>
                      </w14:nvContentPartPr>
                      <w14:xfrm>
                        <a:off x="0" y="0"/>
                        <a:ext cx="1013280" cy="166055"/>
                      </w14:xfrm>
                    </w14:contentPart>
                  </a:graphicData>
                </a:graphic>
              </wp:anchor>
            </w:drawing>
          </mc:Choice>
          <mc:Fallback>
            <w:pict>
              <v:shape w14:anchorId="0F007AC2" id="Entrada de lápiz 1140" o:spid="_x0000_s1026" type="#_x0000_t75" style="position:absolute;margin-left:405.05pt;margin-top:35.35pt;width:82.65pt;height:15.95pt;z-index:25281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">
                <v:imagedata r:id="rId321" o:title=""/>
              </v:shape>
            </w:pict>
          </mc:Fallback>
        </mc:AlternateContent>
      </w:r>
      <w:r w:rsidR="00C91512">
        <w:rPr>
          <w:rFonts w:ascii="Arial" w:hAnsi="Arial"/>
          <w:noProof/>
        </w:rPr>
        <mc:AlternateContent>
          <mc:Choice Requires="wpi">
            <w:drawing>
              <wp:anchor distT="0" distB="0" distL="114300" distR="114300" simplePos="0" relativeHeight="252788736" behindDoc="0" locked="0" layoutInCell="1" allowOverlap="1" wp14:anchorId="7F37E10A" wp14:editId="13C437D9">
                <wp:simplePos x="0" y="0"/>
                <wp:positionH relativeFrom="column">
                  <wp:posOffset>2558110</wp:posOffset>
                </wp:positionH>
                <wp:positionV relativeFrom="paragraph">
                  <wp:posOffset>443060</wp:posOffset>
                </wp:positionV>
                <wp:extent cx="476280" cy="7920"/>
                <wp:effectExtent l="38100" t="38100" r="57150" b="68580"/>
                <wp:wrapNone/>
                <wp:docPr id="1117" name="Entrada de lápiz 1117"/>
                <wp:cNvGraphicFramePr/>
                <a:graphic xmlns:a="http://schemas.openxmlformats.org/drawingml/2006/main">
                  <a:graphicData uri="http://schemas.microsoft.com/office/word/2010/wordprocessingInk">
                    <w14:contentPart bwMode="auto" r:id="rId322">
                      <w14:nvContentPartPr>
                        <w14:cNvContentPartPr/>
                      </w14:nvContentPartPr>
                      <w14:xfrm>
                        <a:off x="0" y="0"/>
                        <a:ext cx="476280" cy="7920"/>
                      </w14:xfrm>
                    </w14:contentPart>
                  </a:graphicData>
                </a:graphic>
              </wp:anchor>
            </w:drawing>
          </mc:Choice>
          <mc:Fallback>
            <w:pict>
              <v:shape w14:anchorId="122997FD" id="Entrada de lápiz 1117" o:spid="_x0000_s1026" type="#_x0000_t75" style="position:absolute;margin-left:200.05pt;margin-top:33.5pt;width:40.3pt;height:3.45pt;z-index:2527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">
                <v:imagedata r:id="rId323" o:title=""/>
              </v:shape>
            </w:pict>
          </mc:Fallback>
        </mc:AlternateContent>
      </w:r>
      <w:r w:rsidR="00C91512">
        <w:rPr>
          <w:rFonts w:ascii="Arial" w:hAnsi="Arial"/>
          <w:noProof/>
        </w:rPr>
        <mc:AlternateContent>
          <mc:Choice Requires="wpi">
            <w:drawing>
              <wp:anchor distT="0" distB="0" distL="114300" distR="114300" simplePos="0" relativeHeight="252780544" behindDoc="0" locked="0" layoutInCell="1" allowOverlap="1" wp14:anchorId="5F69D68B" wp14:editId="332D69FB">
                <wp:simplePos x="0" y="0"/>
                <wp:positionH relativeFrom="column">
                  <wp:posOffset>2636230</wp:posOffset>
                </wp:positionH>
                <wp:positionV relativeFrom="paragraph">
                  <wp:posOffset>302300</wp:posOffset>
                </wp:positionV>
                <wp:extent cx="919440" cy="22680"/>
                <wp:effectExtent l="38100" t="57150" r="71755" b="53975"/>
                <wp:wrapNone/>
                <wp:docPr id="1103" name="Entrada de lápiz 1103"/>
                <wp:cNvGraphicFramePr/>
                <a:graphic xmlns:a="http://schemas.openxmlformats.org/drawingml/2006/main">
                  <a:graphicData uri="http://schemas.microsoft.com/office/word/2010/wordprocessingInk">
                    <w14:contentPart bwMode="auto" r:id="rId324">
                      <w14:nvContentPartPr>
                        <w14:cNvContentPartPr/>
                      </w14:nvContentPartPr>
                      <w14:xfrm>
                        <a:off x="0" y="0"/>
                        <a:ext cx="919440" cy="22680"/>
                      </w14:xfrm>
                    </w14:contentPart>
                  </a:graphicData>
                </a:graphic>
              </wp:anchor>
            </w:drawing>
          </mc:Choice>
          <mc:Fallback>
            <w:pict>
              <v:shape w14:anchorId="73AE215A" id="Entrada de lápiz 1103" o:spid="_x0000_s1026" type="#_x0000_t75" style="position:absolute;margin-left:206.2pt;margin-top:22.4pt;width:75.25pt;height:4.65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">
                <v:imagedata r:id="rId325" o:title=""/>
              </v:shape>
            </w:pict>
          </mc:Fallback>
        </mc:AlternateContent>
      </w:r>
      <w:r w:rsidR="00C91512">
        <w:rPr>
          <w:rFonts w:ascii="Arial" w:hAnsi="Arial"/>
          <w:noProof/>
        </w:rPr>
        <mc:AlternateContent>
          <mc:Choice Requires="wpi">
            <w:drawing>
              <wp:anchor distT="0" distB="0" distL="114300" distR="114300" simplePos="0" relativeHeight="252772352" behindDoc="0" locked="0" layoutInCell="1" allowOverlap="1" wp14:anchorId="4C00914F" wp14:editId="6C51B531">
                <wp:simplePos x="0" y="0"/>
                <wp:positionH relativeFrom="column">
                  <wp:posOffset>1424110</wp:posOffset>
                </wp:positionH>
                <wp:positionV relativeFrom="paragraph">
                  <wp:posOffset>300860</wp:posOffset>
                </wp:positionV>
                <wp:extent cx="181440" cy="19080"/>
                <wp:effectExtent l="57150" t="38100" r="66675" b="76200"/>
                <wp:wrapNone/>
                <wp:docPr id="1095" name="Entrada de lápiz 1095"/>
                <wp:cNvGraphicFramePr/>
                <a:graphic xmlns:a="http://schemas.openxmlformats.org/drawingml/2006/main">
                  <a:graphicData uri="http://schemas.microsoft.com/office/word/2010/wordprocessingInk">
                    <w14:contentPart bwMode="auto" r:id="rId326">
                      <w14:nvContentPartPr>
                        <w14:cNvContentPartPr/>
                      </w14:nvContentPartPr>
                      <w14:xfrm>
                        <a:off x="0" y="0"/>
                        <a:ext cx="181440" cy="19080"/>
                      </w14:xfrm>
                    </w14:contentPart>
                  </a:graphicData>
                </a:graphic>
              </wp:anchor>
            </w:drawing>
          </mc:Choice>
          <mc:Fallback>
            <w:pict>
              <v:shape w14:anchorId="03E90EEB" id="Entrada de lápiz 1095" o:spid="_x0000_s1026" type="#_x0000_t75" style="position:absolute;margin-left:110.75pt;margin-top:22.3pt;width:17.15pt;height:4.3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">
                <v:imagedata r:id="rId327" o:title=""/>
              </v:shape>
            </w:pict>
          </mc:Fallback>
        </mc:AlternateContent>
      </w:r>
      <w:r w:rsidR="00C91512">
        <w:rPr>
          <w:rFonts w:ascii="Arial" w:hAnsi="Arial"/>
          <w:noProof/>
        </w:rPr>
        <mc:AlternateContent>
          <mc:Choice Requires="wpi">
            <w:drawing>
              <wp:anchor distT="0" distB="0" distL="114300" distR="114300" simplePos="0" relativeHeight="252765184" behindDoc="0" locked="0" layoutInCell="1" allowOverlap="1" wp14:anchorId="4F6D4186" wp14:editId="21DBFA53">
                <wp:simplePos x="0" y="0"/>
                <wp:positionH relativeFrom="column">
                  <wp:posOffset>5243350</wp:posOffset>
                </wp:positionH>
                <wp:positionV relativeFrom="paragraph">
                  <wp:posOffset>151820</wp:posOffset>
                </wp:positionV>
                <wp:extent cx="108360" cy="14040"/>
                <wp:effectExtent l="38100" t="38100" r="63500" b="62230"/>
                <wp:wrapNone/>
                <wp:docPr id="1088" name="Entrada de lápiz 1088"/>
                <wp:cNvGraphicFramePr/>
                <a:graphic xmlns:a="http://schemas.openxmlformats.org/drawingml/2006/main">
                  <a:graphicData uri="http://schemas.microsoft.com/office/word/2010/wordprocessingInk">
                    <w14:contentPart bwMode="auto" r:id="rId328">
                      <w14:nvContentPartPr>
                        <w14:cNvContentPartPr/>
                      </w14:nvContentPartPr>
                      <w14:xfrm>
                        <a:off x="0" y="0"/>
                        <a:ext cx="108360" cy="14040"/>
                      </w14:xfrm>
                    </w14:contentPart>
                  </a:graphicData>
                </a:graphic>
              </wp:anchor>
            </w:drawing>
          </mc:Choice>
          <mc:Fallback>
            <w:pict>
              <v:shape w14:anchorId="0B66C086" id="Entrada de lápiz 1088" o:spid="_x0000_s1026" type="#_x0000_t75" style="position:absolute;margin-left:411.45pt;margin-top:10.55pt;width:11.4pt;height:3.9pt;z-index:25276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">
                <v:imagedata r:id="rId329" o:title=""/>
              </v:shape>
            </w:pict>
          </mc:Fallback>
        </mc:AlternateContent>
      </w:r>
      <w:r w:rsidR="00DC1371" w:rsidRPr="00DC1371">
        <w:rPr>
          <w:rFonts w:ascii="Arial" w:hAnsi="Arial"/>
        </w:rPr>
        <w:t xml:space="preserve">El ingeniero de una compañía manufacturera evalúa tres métodos de producción. Asigna 15% de la producción al método A, 65% al método B y el resto al método C. Según información reciente de estos métodos se sabe que 8% de producción </w:t>
      </w:r>
      <w:r w:rsidR="00DC1371" w:rsidRPr="00C91512">
        <w:rPr>
          <w:rFonts w:ascii="Arial" w:hAnsi="Arial"/>
          <w:highlight w:val="yellow"/>
        </w:rPr>
        <w:t>es defectuosa</w:t>
      </w:r>
      <w:r w:rsidR="00DC1371" w:rsidRPr="00DC1371">
        <w:rPr>
          <w:rFonts w:ascii="Arial" w:hAnsi="Arial"/>
        </w:rPr>
        <w:t xml:space="preserve"> cuando se usa el método A, mientras que al usar los métodos B y C </w:t>
      </w:r>
      <w:r w:rsidR="00DC1371" w:rsidRPr="00C91512">
        <w:rPr>
          <w:rFonts w:ascii="Arial" w:hAnsi="Arial"/>
          <w:highlight w:val="yellow"/>
        </w:rPr>
        <w:t>estas son 4% y 5% respectivamente</w:t>
      </w:r>
      <w:r w:rsidR="00DC1371" w:rsidRPr="00DC1371">
        <w:rPr>
          <w:rFonts w:ascii="Arial" w:hAnsi="Arial"/>
        </w:rPr>
        <w:t>.</w:t>
      </w:r>
    </w:p>
    <w:p w14:paraId="21280E81" w14:textId="57C1E7B7" w:rsidR="00DC1371" w:rsidRDefault="00C8764E" w:rsidP="00DC1371">
      <w:pPr>
        <w:rPr>
          <w:rFonts w:ascii="Arial" w:hAnsi="Arial"/>
        </w:rPr>
      </w:pPr>
      <w:r>
        <w:rPr>
          <w:rFonts w:ascii="Arial" w:hAnsi="Arial"/>
          <w:noProof/>
        </w:rPr>
        <mc:AlternateContent>
          <mc:Choice Requires="wpi">
            <w:drawing>
              <wp:anchor distT="0" distB="0" distL="114300" distR="114300" simplePos="0" relativeHeight="253085696" behindDoc="0" locked="0" layoutInCell="1" allowOverlap="1" wp14:anchorId="44E33EE2" wp14:editId="799FD66E">
                <wp:simplePos x="0" y="0"/>
                <wp:positionH relativeFrom="column">
                  <wp:posOffset>2464573</wp:posOffset>
                </wp:positionH>
                <wp:positionV relativeFrom="paragraph">
                  <wp:posOffset>122278</wp:posOffset>
                </wp:positionV>
                <wp:extent cx="24120" cy="6480"/>
                <wp:effectExtent l="57150" t="38100" r="52705" b="69850"/>
                <wp:wrapNone/>
                <wp:docPr id="1431" name="Entrada de lápiz 1431"/>
                <wp:cNvGraphicFramePr/>
                <a:graphic xmlns:a="http://schemas.openxmlformats.org/drawingml/2006/main">
                  <a:graphicData uri="http://schemas.microsoft.com/office/word/2010/wordprocessingInk">
                    <w14:contentPart bwMode="auto" r:id="rId330">
                      <w14:nvContentPartPr>
                        <w14:cNvContentPartPr/>
                      </w14:nvContentPartPr>
                      <w14:xfrm>
                        <a:off x="0" y="0"/>
                        <a:ext cx="24120" cy="6480"/>
                      </w14:xfrm>
                    </w14:contentPart>
                  </a:graphicData>
                </a:graphic>
              </wp:anchor>
            </w:drawing>
          </mc:Choice>
          <mc:Fallback>
            <w:pict>
              <v:shape w14:anchorId="638123DF" id="Entrada de lápiz 1431" o:spid="_x0000_s1026" type="#_x0000_t75" style="position:absolute;margin-left:192.65pt;margin-top:8.25pt;width:4.75pt;height:3.3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">
                <v:imagedata r:id="rId331" o:title=""/>
              </v:shape>
            </w:pict>
          </mc:Fallback>
        </mc:AlternateContent>
      </w:r>
      <w:r>
        <w:rPr>
          <w:rFonts w:ascii="Arial" w:hAnsi="Arial"/>
          <w:noProof/>
        </w:rPr>
        <mc:AlternateContent>
          <mc:Choice Requires="wpi">
            <w:drawing>
              <wp:anchor distT="0" distB="0" distL="114300" distR="114300" simplePos="0" relativeHeight="253075456" behindDoc="0" locked="0" layoutInCell="1" allowOverlap="1" wp14:anchorId="5C571CB3" wp14:editId="43708FBC">
                <wp:simplePos x="0" y="0"/>
                <wp:positionH relativeFrom="column">
                  <wp:posOffset>2569333</wp:posOffset>
                </wp:positionH>
                <wp:positionV relativeFrom="paragraph">
                  <wp:posOffset>-9482</wp:posOffset>
                </wp:positionV>
                <wp:extent cx="685080" cy="30240"/>
                <wp:effectExtent l="38100" t="57150" r="58420" b="65405"/>
                <wp:wrapNone/>
                <wp:docPr id="1421" name="Entrada de lápiz 1421"/>
                <wp:cNvGraphicFramePr/>
                <a:graphic xmlns:a="http://schemas.openxmlformats.org/drawingml/2006/main">
                  <a:graphicData uri="http://schemas.microsoft.com/office/word/2010/wordprocessingInk">
                    <w14:contentPart bwMode="auto" r:id="rId332">
                      <w14:nvContentPartPr>
                        <w14:cNvContentPartPr/>
                      </w14:nvContentPartPr>
                      <w14:xfrm>
                        <a:off x="0" y="0"/>
                        <a:ext cx="685080" cy="30240"/>
                      </w14:xfrm>
                    </w14:contentPart>
                  </a:graphicData>
                </a:graphic>
              </wp:anchor>
            </w:drawing>
          </mc:Choice>
          <mc:Fallback>
            <w:pict>
              <v:shape w14:anchorId="7AC56BCF" id="Entrada de lápiz 1421" o:spid="_x0000_s1026" type="#_x0000_t75" style="position:absolute;margin-left:200.9pt;margin-top:-2.15pt;width:56.8pt;height:5.25pt;z-index:25307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">
                <v:imagedata r:id="rId333" o:title=""/>
              </v:shape>
            </w:pict>
          </mc:Fallback>
        </mc:AlternateContent>
      </w:r>
      <w:r>
        <w:rPr>
          <w:rFonts w:ascii="Arial" w:hAnsi="Arial"/>
          <w:noProof/>
        </w:rPr>
        <mc:AlternateContent>
          <mc:Choice Requires="wpi">
            <w:drawing>
              <wp:anchor distT="0" distB="0" distL="114300" distR="114300" simplePos="0" relativeHeight="253024256" behindDoc="0" locked="0" layoutInCell="1" allowOverlap="1" wp14:anchorId="1E7E1036" wp14:editId="09E7C669">
                <wp:simplePos x="0" y="0"/>
                <wp:positionH relativeFrom="column">
                  <wp:posOffset>4018693</wp:posOffset>
                </wp:positionH>
                <wp:positionV relativeFrom="paragraph">
                  <wp:posOffset>119038</wp:posOffset>
                </wp:positionV>
                <wp:extent cx="481680" cy="30600"/>
                <wp:effectExtent l="57150" t="38100" r="52070" b="64770"/>
                <wp:wrapNone/>
                <wp:docPr id="1371" name="Entrada de lápiz 1371"/>
                <wp:cNvGraphicFramePr/>
                <a:graphic xmlns:a="http://schemas.openxmlformats.org/drawingml/2006/main">
                  <a:graphicData uri="http://schemas.microsoft.com/office/word/2010/wordprocessingInk">
                    <w14:contentPart bwMode="auto" r:id="rId334">
                      <w14:nvContentPartPr>
                        <w14:cNvContentPartPr/>
                      </w14:nvContentPartPr>
                      <w14:xfrm>
                        <a:off x="0" y="0"/>
                        <a:ext cx="481680" cy="30600"/>
                      </w14:xfrm>
                    </w14:contentPart>
                  </a:graphicData>
                </a:graphic>
              </wp:anchor>
            </w:drawing>
          </mc:Choice>
          <mc:Fallback>
            <w:pict>
              <v:shape w14:anchorId="4E687F71" id="Entrada de lápiz 1371" o:spid="_x0000_s1026" type="#_x0000_t75" style="position:absolute;margin-left:315.05pt;margin-top:7.95pt;width:40.8pt;height:5.2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">
                <v:imagedata r:id="rId335" o:title=""/>
              </v:shape>
            </w:pict>
          </mc:Fallback>
        </mc:AlternateContent>
      </w:r>
      <w:r w:rsidR="00C91512">
        <w:rPr>
          <w:rFonts w:ascii="Arial" w:hAnsi="Arial"/>
          <w:noProof/>
        </w:rPr>
        <mc:AlternateContent>
          <mc:Choice Requires="wpi">
            <w:drawing>
              <wp:anchor distT="0" distB="0" distL="114300" distR="114300" simplePos="0" relativeHeight="252813312" behindDoc="0" locked="0" layoutInCell="1" allowOverlap="1" wp14:anchorId="2FE09EEF" wp14:editId="42CD62BB">
                <wp:simplePos x="0" y="0"/>
                <wp:positionH relativeFrom="column">
                  <wp:posOffset>3909060</wp:posOffset>
                </wp:positionH>
                <wp:positionV relativeFrom="paragraph">
                  <wp:posOffset>-85090</wp:posOffset>
                </wp:positionV>
                <wp:extent cx="869140" cy="184070"/>
                <wp:effectExtent l="57150" t="57150" r="26670" b="64135"/>
                <wp:wrapNone/>
                <wp:docPr id="1141" name="Entrada de lápiz 1141"/>
                <wp:cNvGraphicFramePr/>
                <a:graphic xmlns:a="http://schemas.openxmlformats.org/drawingml/2006/main">
                  <a:graphicData uri="http://schemas.microsoft.com/office/word/2010/wordprocessingInk">
                    <w14:contentPart bwMode="auto" r:id="rId336">
                      <w14:nvContentPartPr>
                        <w14:cNvContentPartPr/>
                      </w14:nvContentPartPr>
                      <w14:xfrm>
                        <a:off x="0" y="0"/>
                        <a:ext cx="869140" cy="184070"/>
                      </w14:xfrm>
                    </w14:contentPart>
                  </a:graphicData>
                </a:graphic>
              </wp:anchor>
            </w:drawing>
          </mc:Choice>
          <mc:Fallback>
            <w:pict>
              <v:shape w14:anchorId="36D3B336" id="Entrada de lápiz 1141" o:spid="_x0000_s1026" type="#_x0000_t75" style="position:absolute;margin-left:306.4pt;margin-top:-8.1pt;width:71.3pt;height:17.35pt;z-index:25281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">
                <v:imagedata r:id="rId337" o:title=""/>
              </v:shape>
            </w:pict>
          </mc:Fallback>
        </mc:AlternateContent>
      </w:r>
      <w:r w:rsidR="00DC1371" w:rsidRPr="00DC1371">
        <w:rPr>
          <w:rFonts w:ascii="Arial" w:hAnsi="Arial"/>
        </w:rPr>
        <w:t>Si de la producción total se selecciona un artículo:</w:t>
      </w:r>
    </w:p>
    <w:p w14:paraId="599D5A56" w14:textId="4A8E94C5" w:rsidR="00C91512" w:rsidRDefault="00C8764E" w:rsidP="00DC1371">
      <w:pPr>
        <w:rPr>
          <w:rFonts w:ascii="Arial" w:hAnsi="Arial"/>
        </w:rPr>
      </w:pPr>
      <w:r>
        <w:rPr>
          <w:rFonts w:ascii="Arial" w:hAnsi="Arial"/>
          <w:noProof/>
        </w:rPr>
        <mc:AlternateContent>
          <mc:Choice Requires="wpi">
            <w:drawing>
              <wp:anchor distT="0" distB="0" distL="114300" distR="114300" simplePos="0" relativeHeight="253025280" behindDoc="0" locked="0" layoutInCell="1" allowOverlap="1" wp14:anchorId="5AEE2D12" wp14:editId="651054F2">
                <wp:simplePos x="0" y="0"/>
                <wp:positionH relativeFrom="column">
                  <wp:posOffset>5210653</wp:posOffset>
                </wp:positionH>
                <wp:positionV relativeFrom="paragraph">
                  <wp:posOffset>-18372</wp:posOffset>
                </wp:positionV>
                <wp:extent cx="956880" cy="52200"/>
                <wp:effectExtent l="38100" t="38100" r="72390" b="62230"/>
                <wp:wrapNone/>
                <wp:docPr id="1372" name="Entrada de lápiz 1372"/>
                <wp:cNvGraphicFramePr/>
                <a:graphic xmlns:a="http://schemas.openxmlformats.org/drawingml/2006/main">
                  <a:graphicData uri="http://schemas.microsoft.com/office/word/2010/wordprocessingInk">
                    <w14:contentPart bwMode="auto" r:id="rId338">
                      <w14:nvContentPartPr>
                        <w14:cNvContentPartPr/>
                      </w14:nvContentPartPr>
                      <w14:xfrm>
                        <a:off x="0" y="0"/>
                        <a:ext cx="956880" cy="52200"/>
                      </w14:xfrm>
                    </w14:contentPart>
                  </a:graphicData>
                </a:graphic>
              </wp:anchor>
            </w:drawing>
          </mc:Choice>
          <mc:Fallback>
            <w:pict>
              <v:shape w14:anchorId="426520BD" id="Entrada de lápiz 1372" o:spid="_x0000_s1026" type="#_x0000_t75" style="position:absolute;margin-left:408.9pt;margin-top:-2.85pt;width:78.2pt;height:6.9pt;z-index:25302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">
                <v:imagedata r:id="rId339" o:title=""/>
              </v:shape>
            </w:pict>
          </mc:Fallback>
        </mc:AlternateContent>
      </w:r>
      <w:r>
        <w:rPr>
          <w:rFonts w:ascii="Arial" w:hAnsi="Arial"/>
          <w:noProof/>
        </w:rPr>
        <mc:AlternateContent>
          <mc:Choice Requires="wpi">
            <w:drawing>
              <wp:anchor distT="0" distB="0" distL="114300" distR="114300" simplePos="0" relativeHeight="252893184" behindDoc="0" locked="0" layoutInCell="1" allowOverlap="1" wp14:anchorId="2F79EE65" wp14:editId="36316F60">
                <wp:simplePos x="0" y="0"/>
                <wp:positionH relativeFrom="column">
                  <wp:posOffset>2639830</wp:posOffset>
                </wp:positionH>
                <wp:positionV relativeFrom="paragraph">
                  <wp:posOffset>54450</wp:posOffset>
                </wp:positionV>
                <wp:extent cx="267840" cy="113040"/>
                <wp:effectExtent l="57150" t="57150" r="56515" b="58420"/>
                <wp:wrapNone/>
                <wp:docPr id="1243" name="Entrada de lápiz 1243"/>
                <wp:cNvGraphicFramePr/>
                <a:graphic xmlns:a="http://schemas.openxmlformats.org/drawingml/2006/main">
                  <a:graphicData uri="http://schemas.microsoft.com/office/word/2010/wordprocessingInk">
                    <w14:contentPart bwMode="auto" r:id="rId340">
                      <w14:nvContentPartPr>
                        <w14:cNvContentPartPr/>
                      </w14:nvContentPartPr>
                      <w14:xfrm>
                        <a:off x="0" y="0"/>
                        <a:ext cx="267840" cy="113040"/>
                      </w14:xfrm>
                    </w14:contentPart>
                  </a:graphicData>
                </a:graphic>
              </wp:anchor>
            </w:drawing>
          </mc:Choice>
          <mc:Fallback>
            <w:pict>
              <v:shape w14:anchorId="0F90EF91" id="Entrada de lápiz 1243" o:spid="_x0000_s1026" type="#_x0000_t75" style="position:absolute;margin-left:206.45pt;margin-top:2.9pt;width:23.95pt;height:11.7pt;z-index:25289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">
                <v:imagedata r:id="rId341" o:title=""/>
              </v:shape>
            </w:pict>
          </mc:Fallback>
        </mc:AlternateContent>
      </w:r>
    </w:p>
    <w:p w14:paraId="771000C9" w14:textId="3302324B" w:rsidR="00C91512" w:rsidRDefault="00C91512" w:rsidP="00DC1371">
      <w:pPr>
        <w:rPr>
          <w:rFonts w:ascii="Arial" w:hAnsi="Arial"/>
        </w:rPr>
      </w:pPr>
      <w:r>
        <w:rPr>
          <w:rFonts w:ascii="Arial" w:hAnsi="Arial"/>
          <w:noProof/>
        </w:rPr>
        <mc:AlternateContent>
          <mc:Choice Requires="wpi">
            <w:drawing>
              <wp:anchor distT="0" distB="0" distL="114300" distR="114300" simplePos="0" relativeHeight="252856320" behindDoc="0" locked="0" layoutInCell="1" allowOverlap="1" wp14:anchorId="32F0038E" wp14:editId="342EF7B6">
                <wp:simplePos x="0" y="0"/>
                <wp:positionH relativeFrom="column">
                  <wp:posOffset>1692275</wp:posOffset>
                </wp:positionH>
                <wp:positionV relativeFrom="paragraph">
                  <wp:posOffset>-58420</wp:posOffset>
                </wp:positionV>
                <wp:extent cx="372920" cy="287655"/>
                <wp:effectExtent l="57150" t="38100" r="8255" b="74295"/>
                <wp:wrapNone/>
                <wp:docPr id="1183" name="Entrada de lápiz 1183"/>
                <wp:cNvGraphicFramePr/>
                <a:graphic xmlns:a="http://schemas.openxmlformats.org/drawingml/2006/main">
                  <a:graphicData uri="http://schemas.microsoft.com/office/word/2010/wordprocessingInk">
                    <w14:contentPart bwMode="auto" r:id="rId342">
                      <w14:nvContentPartPr>
                        <w14:cNvContentPartPr/>
                      </w14:nvContentPartPr>
                      <w14:xfrm>
                        <a:off x="0" y="0"/>
                        <a:ext cx="372920" cy="287655"/>
                      </w14:xfrm>
                    </w14:contentPart>
                  </a:graphicData>
                </a:graphic>
              </wp:anchor>
            </w:drawing>
          </mc:Choice>
          <mc:Fallback>
            <w:pict>
              <v:shape w14:anchorId="6B59CAB7" id="Entrada de lápiz 1183" o:spid="_x0000_s1026" type="#_x0000_t75" style="position:absolute;margin-left:131.85pt;margin-top:-6pt;width:32.15pt;height:25.45pt;z-index:25285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">
                <v:imagedata r:id="rId343" o:title=""/>
              </v:shape>
            </w:pict>
          </mc:Fallback>
        </mc:AlternateContent>
      </w:r>
      <w:r>
        <w:rPr>
          <w:rFonts w:ascii="Arial" w:hAnsi="Arial"/>
          <w:noProof/>
        </w:rPr>
        <mc:AlternateContent>
          <mc:Choice Requires="wpi">
            <w:drawing>
              <wp:anchor distT="0" distB="0" distL="114300" distR="114300" simplePos="0" relativeHeight="252850176" behindDoc="0" locked="0" layoutInCell="1" allowOverlap="1" wp14:anchorId="2E113929" wp14:editId="750B74D9">
                <wp:simplePos x="0" y="0"/>
                <wp:positionH relativeFrom="column">
                  <wp:posOffset>2316910</wp:posOffset>
                </wp:positionH>
                <wp:positionV relativeFrom="paragraph">
                  <wp:posOffset>107480</wp:posOffset>
                </wp:positionV>
                <wp:extent cx="2520" cy="1800"/>
                <wp:effectExtent l="38100" t="38100" r="55245" b="55880"/>
                <wp:wrapNone/>
                <wp:docPr id="1177" name="Entrada de lápiz 1177"/>
                <wp:cNvGraphicFramePr/>
                <a:graphic xmlns:a="http://schemas.openxmlformats.org/drawingml/2006/main">
                  <a:graphicData uri="http://schemas.microsoft.com/office/word/2010/wordprocessingInk">
                    <w14:contentPart bwMode="auto" r:id="rId344">
                      <w14:nvContentPartPr>
                        <w14:cNvContentPartPr/>
                      </w14:nvContentPartPr>
                      <w14:xfrm>
                        <a:off x="0" y="0"/>
                        <a:ext cx="2520" cy="1800"/>
                      </w14:xfrm>
                    </w14:contentPart>
                  </a:graphicData>
                </a:graphic>
              </wp:anchor>
            </w:drawing>
          </mc:Choice>
          <mc:Fallback>
            <w:pict>
              <v:shape w14:anchorId="728F1DFD" id="Entrada de lápiz 1177" o:spid="_x0000_s1026" type="#_x0000_t75" style="position:absolute;margin-left:181.05pt;margin-top:7.05pt;width:3.05pt;height:3pt;z-index:252850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">
                <v:imagedata r:id="rId345" o:title=""/>
              </v:shape>
            </w:pict>
          </mc:Fallback>
        </mc:AlternateContent>
      </w:r>
    </w:p>
    <w:p w14:paraId="29126040" w14:textId="10DE1617" w:rsidR="00C91512" w:rsidRDefault="00C8764E" w:rsidP="00DC1371">
      <w:pPr>
        <w:rPr>
          <w:rFonts w:ascii="Arial" w:hAnsi="Arial"/>
        </w:rPr>
      </w:pPr>
      <w:r>
        <w:rPr>
          <w:rFonts w:ascii="Arial" w:hAnsi="Arial"/>
          <w:noProof/>
        </w:rPr>
        <mc:AlternateContent>
          <mc:Choice Requires="wpi">
            <w:drawing>
              <wp:anchor distT="0" distB="0" distL="114300" distR="114300" simplePos="0" relativeHeight="253093888" behindDoc="0" locked="0" layoutInCell="1" allowOverlap="1" wp14:anchorId="438EFFBF" wp14:editId="2FBD3385">
                <wp:simplePos x="0" y="0"/>
                <wp:positionH relativeFrom="column">
                  <wp:posOffset>2236693</wp:posOffset>
                </wp:positionH>
                <wp:positionV relativeFrom="paragraph">
                  <wp:posOffset>129808</wp:posOffset>
                </wp:positionV>
                <wp:extent cx="78120" cy="40320"/>
                <wp:effectExtent l="38100" t="38100" r="74295" b="74295"/>
                <wp:wrapNone/>
                <wp:docPr id="1445" name="Entrada de lápiz 1445"/>
                <wp:cNvGraphicFramePr/>
                <a:graphic xmlns:a="http://schemas.openxmlformats.org/drawingml/2006/main">
                  <a:graphicData uri="http://schemas.microsoft.com/office/word/2010/wordprocessingInk">
                    <w14:contentPart bwMode="auto" r:id="rId346">
                      <w14:nvContentPartPr>
                        <w14:cNvContentPartPr/>
                      </w14:nvContentPartPr>
                      <w14:xfrm>
                        <a:off x="0" y="0"/>
                        <a:ext cx="78120" cy="40320"/>
                      </w14:xfrm>
                    </w14:contentPart>
                  </a:graphicData>
                </a:graphic>
              </wp:anchor>
            </w:drawing>
          </mc:Choice>
          <mc:Fallback>
            <w:pict>
              <v:shape w14:anchorId="63DAFFBA" id="Entrada de lápiz 1445" o:spid="_x0000_s1026" type="#_x0000_t75" style="position:absolute;margin-left:174.7pt;margin-top:8.8pt;width:8.95pt;height:6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">
                <v:imagedata r:id="rId347" o:title=""/>
              </v:shape>
            </w:pict>
          </mc:Fallback>
        </mc:AlternateContent>
      </w:r>
      <w:r w:rsidR="00C91512">
        <w:rPr>
          <w:rFonts w:ascii="Arial" w:hAnsi="Arial"/>
          <w:noProof/>
        </w:rPr>
        <mc:AlternateContent>
          <mc:Choice Requires="wpi">
            <w:drawing>
              <wp:anchor distT="0" distB="0" distL="114300" distR="114300" simplePos="0" relativeHeight="252822528" behindDoc="0" locked="0" layoutInCell="1" allowOverlap="1" wp14:anchorId="715476F4" wp14:editId="7592F95E">
                <wp:simplePos x="0" y="0"/>
                <wp:positionH relativeFrom="column">
                  <wp:posOffset>1664335</wp:posOffset>
                </wp:positionH>
                <wp:positionV relativeFrom="paragraph">
                  <wp:posOffset>-176530</wp:posOffset>
                </wp:positionV>
                <wp:extent cx="859480" cy="491205"/>
                <wp:effectExtent l="38100" t="57150" r="55245" b="61595"/>
                <wp:wrapNone/>
                <wp:docPr id="1150" name="Entrada de lápiz 1150"/>
                <wp:cNvGraphicFramePr/>
                <a:graphic xmlns:a="http://schemas.openxmlformats.org/drawingml/2006/main">
                  <a:graphicData uri="http://schemas.microsoft.com/office/word/2010/wordprocessingInk">
                    <w14:contentPart bwMode="auto" r:id="rId348">
                      <w14:nvContentPartPr>
                        <w14:cNvContentPartPr/>
                      </w14:nvContentPartPr>
                      <w14:xfrm>
                        <a:off x="0" y="0"/>
                        <a:ext cx="859480" cy="491205"/>
                      </w14:xfrm>
                    </w14:contentPart>
                  </a:graphicData>
                </a:graphic>
              </wp:anchor>
            </w:drawing>
          </mc:Choice>
          <mc:Fallback>
            <w:pict>
              <v:shape w14:anchorId="219392D1" id="Entrada de lápiz 1150" o:spid="_x0000_s1026" type="#_x0000_t75" style="position:absolute;margin-left:129.65pt;margin-top:-15.3pt;width:70.55pt;height:41.55pt;z-index:25282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">
                <v:imagedata r:id="rId349" o:title=""/>
              </v:shape>
            </w:pict>
          </mc:Fallback>
        </mc:AlternateContent>
      </w:r>
    </w:p>
    <w:p w14:paraId="3495F032" w14:textId="30CF0775" w:rsidR="00C91512" w:rsidRDefault="00C8764E" w:rsidP="00DC1371">
      <w:pPr>
        <w:rPr>
          <w:rFonts w:ascii="Arial" w:hAnsi="Arial"/>
        </w:rPr>
      </w:pPr>
      <w:r>
        <w:rPr>
          <w:rFonts w:ascii="Arial" w:hAnsi="Arial"/>
          <w:noProof/>
        </w:rPr>
        <mc:AlternateContent>
          <mc:Choice Requires="wpi">
            <w:drawing>
              <wp:anchor distT="0" distB="0" distL="114300" distR="114300" simplePos="0" relativeHeight="252897280" behindDoc="0" locked="0" layoutInCell="1" allowOverlap="1" wp14:anchorId="313407E9" wp14:editId="3500FECF">
                <wp:simplePos x="0" y="0"/>
                <wp:positionH relativeFrom="column">
                  <wp:posOffset>481630</wp:posOffset>
                </wp:positionH>
                <wp:positionV relativeFrom="paragraph">
                  <wp:posOffset>-336900</wp:posOffset>
                </wp:positionV>
                <wp:extent cx="1731600" cy="803160"/>
                <wp:effectExtent l="57150" t="133350" r="116840" b="130810"/>
                <wp:wrapNone/>
                <wp:docPr id="1247" name="Entrada de lápiz 1247"/>
                <wp:cNvGraphicFramePr/>
                <a:graphic xmlns:a="http://schemas.openxmlformats.org/drawingml/2006/main">
                  <a:graphicData uri="http://schemas.microsoft.com/office/word/2010/wordprocessingInk">
                    <w14:contentPart bwMode="auto" r:id="rId350">
                      <w14:nvContentPartPr>
                        <w14:cNvContentPartPr/>
                      </w14:nvContentPartPr>
                      <w14:xfrm>
                        <a:off x="0" y="0"/>
                        <a:ext cx="1731600" cy="803160"/>
                      </w14:xfrm>
                    </w14:contentPart>
                  </a:graphicData>
                </a:graphic>
              </wp:anchor>
            </w:drawing>
          </mc:Choice>
          <mc:Fallback>
            <w:pict>
              <v:shape w14:anchorId="68E91250" id="Entrada de lápiz 1247" o:spid="_x0000_s1026" type="#_x0000_t75" style="position:absolute;margin-left:33.65pt;margin-top:-35.05pt;width:144.85pt;height:80.25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">
                <v:imagedata r:id="rId351" o:title=""/>
              </v:shape>
            </w:pict>
          </mc:Fallback>
        </mc:AlternateContent>
      </w:r>
      <w:r>
        <w:rPr>
          <w:rFonts w:ascii="Arial" w:hAnsi="Arial"/>
          <w:noProof/>
        </w:rPr>
        <mc:AlternateContent>
          <mc:Choice Requires="wpi">
            <w:drawing>
              <wp:anchor distT="0" distB="0" distL="114300" distR="114300" simplePos="0" relativeHeight="252896256" behindDoc="0" locked="0" layoutInCell="1" allowOverlap="1" wp14:anchorId="79AE5F50" wp14:editId="4D5A39D7">
                <wp:simplePos x="0" y="0"/>
                <wp:positionH relativeFrom="column">
                  <wp:posOffset>391990</wp:posOffset>
                </wp:positionH>
                <wp:positionV relativeFrom="paragraph">
                  <wp:posOffset>-347700</wp:posOffset>
                </wp:positionV>
                <wp:extent cx="1843560" cy="886320"/>
                <wp:effectExtent l="57150" t="133350" r="99695" b="123825"/>
                <wp:wrapNone/>
                <wp:docPr id="1246" name="Entrada de lápiz 1246"/>
                <wp:cNvGraphicFramePr/>
                <a:graphic xmlns:a="http://schemas.openxmlformats.org/drawingml/2006/main">
                  <a:graphicData uri="http://schemas.microsoft.com/office/word/2010/wordprocessingInk">
                    <w14:contentPart bwMode="auto" r:id="rId352">
                      <w14:nvContentPartPr>
                        <w14:cNvContentPartPr/>
                      </w14:nvContentPartPr>
                      <w14:xfrm>
                        <a:off x="0" y="0"/>
                        <a:ext cx="1843560" cy="886320"/>
                      </w14:xfrm>
                    </w14:contentPart>
                  </a:graphicData>
                </a:graphic>
              </wp:anchor>
            </w:drawing>
          </mc:Choice>
          <mc:Fallback>
            <w:pict>
              <v:shape w14:anchorId="27A1BB53" id="Entrada de lápiz 1246" o:spid="_x0000_s1026" type="#_x0000_t75" style="position:absolute;margin-left:26.6pt;margin-top:-35.9pt;width:153.65pt;height:86.8pt;z-index:25289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">
                <v:imagedata r:id="rId353" o:title=""/>
              </v:shape>
            </w:pict>
          </mc:Fallback>
        </mc:AlternateContent>
      </w:r>
      <w:r w:rsidR="00C91512">
        <w:rPr>
          <w:rFonts w:ascii="Arial" w:hAnsi="Arial"/>
          <w:noProof/>
        </w:rPr>
        <mc:AlternateContent>
          <mc:Choice Requires="wpi">
            <w:drawing>
              <wp:anchor distT="0" distB="0" distL="114300" distR="114300" simplePos="0" relativeHeight="252871680" behindDoc="0" locked="0" layoutInCell="1" allowOverlap="1" wp14:anchorId="5840ADB6" wp14:editId="1D2DDB48">
                <wp:simplePos x="0" y="0"/>
                <wp:positionH relativeFrom="column">
                  <wp:posOffset>1913890</wp:posOffset>
                </wp:positionH>
                <wp:positionV relativeFrom="paragraph">
                  <wp:posOffset>-20955</wp:posOffset>
                </wp:positionV>
                <wp:extent cx="314970" cy="123020"/>
                <wp:effectExtent l="38100" t="38100" r="0" b="67945"/>
                <wp:wrapNone/>
                <wp:docPr id="1222" name="Entrada de lápiz 1222"/>
                <wp:cNvGraphicFramePr/>
                <a:graphic xmlns:a="http://schemas.openxmlformats.org/drawingml/2006/main">
                  <a:graphicData uri="http://schemas.microsoft.com/office/word/2010/wordprocessingInk">
                    <w14:contentPart bwMode="auto" r:id="rId354">
                      <w14:nvContentPartPr>
                        <w14:cNvContentPartPr/>
                      </w14:nvContentPartPr>
                      <w14:xfrm>
                        <a:off x="0" y="0"/>
                        <a:ext cx="314970" cy="123020"/>
                      </w14:xfrm>
                    </w14:contentPart>
                  </a:graphicData>
                </a:graphic>
              </wp:anchor>
            </w:drawing>
          </mc:Choice>
          <mc:Fallback>
            <w:pict>
              <v:shape w14:anchorId="174E857A" id="Entrada de lápiz 1222" o:spid="_x0000_s1026" type="#_x0000_t75" style="position:absolute;margin-left:149.3pt;margin-top:-3.05pt;width:27.6pt;height:12.55pt;z-index:25287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">
                <v:imagedata r:id="rId355" o:title=""/>
              </v:shape>
            </w:pict>
          </mc:Fallback>
        </mc:AlternateContent>
      </w:r>
    </w:p>
    <w:p w14:paraId="01B54830" w14:textId="32DA07DF" w:rsidR="00C91512" w:rsidRDefault="00C91512" w:rsidP="00DC1371">
      <w:pPr>
        <w:rPr>
          <w:rFonts w:ascii="Arial" w:hAnsi="Arial"/>
        </w:rPr>
      </w:pPr>
      <w:r>
        <w:rPr>
          <w:rFonts w:ascii="Arial" w:hAnsi="Arial"/>
          <w:noProof/>
        </w:rPr>
        <mc:AlternateContent>
          <mc:Choice Requires="wpi">
            <w:drawing>
              <wp:anchor distT="0" distB="0" distL="114300" distR="114300" simplePos="0" relativeHeight="252866560" behindDoc="0" locked="0" layoutInCell="1" allowOverlap="1" wp14:anchorId="78928ED2" wp14:editId="568881D4">
                <wp:simplePos x="0" y="0"/>
                <wp:positionH relativeFrom="column">
                  <wp:posOffset>2382430</wp:posOffset>
                </wp:positionH>
                <wp:positionV relativeFrom="paragraph">
                  <wp:posOffset>85490</wp:posOffset>
                </wp:positionV>
                <wp:extent cx="3600" cy="3240"/>
                <wp:effectExtent l="38100" t="38100" r="73025" b="73025"/>
                <wp:wrapNone/>
                <wp:docPr id="1210" name="Entrada de lápiz 1210"/>
                <wp:cNvGraphicFramePr/>
                <a:graphic xmlns:a="http://schemas.openxmlformats.org/drawingml/2006/main">
                  <a:graphicData uri="http://schemas.microsoft.com/office/word/2010/wordprocessingInk">
                    <w14:contentPart bwMode="auto" r:id="rId356">
                      <w14:nvContentPartPr>
                        <w14:cNvContentPartPr/>
                      </w14:nvContentPartPr>
                      <w14:xfrm>
                        <a:off x="0" y="0"/>
                        <a:ext cx="3600" cy="3240"/>
                      </w14:xfrm>
                    </w14:contentPart>
                  </a:graphicData>
                </a:graphic>
              </wp:anchor>
            </w:drawing>
          </mc:Choice>
          <mc:Fallback>
            <w:pict>
              <v:shape w14:anchorId="6FA71B83" id="Entrada de lápiz 1210" o:spid="_x0000_s1026" type="#_x0000_t75" style="position:absolute;margin-left:186.2pt;margin-top:5.35pt;width:3.15pt;height:3.0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">
                <v:imagedata r:id="rId357" o:title=""/>
              </v:shape>
            </w:pict>
          </mc:Fallback>
        </mc:AlternateContent>
      </w:r>
    </w:p>
    <w:p w14:paraId="495ACEB8" w14:textId="7EF7C502" w:rsidR="00C91512" w:rsidRDefault="00C8764E" w:rsidP="00DC1371">
      <w:pPr>
        <w:rPr>
          <w:rFonts w:ascii="Arial" w:hAnsi="Arial"/>
        </w:rPr>
      </w:pPr>
      <w:r>
        <w:rPr>
          <w:rFonts w:ascii="Arial" w:hAnsi="Arial"/>
          <w:noProof/>
        </w:rPr>
        <mc:AlternateContent>
          <mc:Choice Requires="wpi">
            <w:drawing>
              <wp:anchor distT="0" distB="0" distL="114300" distR="114300" simplePos="0" relativeHeight="252894208" behindDoc="0" locked="0" layoutInCell="1" allowOverlap="1" wp14:anchorId="0BC46888" wp14:editId="5787CE4D">
                <wp:simplePos x="0" y="0"/>
                <wp:positionH relativeFrom="column">
                  <wp:posOffset>2742790</wp:posOffset>
                </wp:positionH>
                <wp:positionV relativeFrom="paragraph">
                  <wp:posOffset>61480</wp:posOffset>
                </wp:positionV>
                <wp:extent cx="225720" cy="124200"/>
                <wp:effectExtent l="57150" t="38100" r="60325" b="66675"/>
                <wp:wrapNone/>
                <wp:docPr id="1244" name="Entrada de lápiz 1244"/>
                <wp:cNvGraphicFramePr/>
                <a:graphic xmlns:a="http://schemas.openxmlformats.org/drawingml/2006/main">
                  <a:graphicData uri="http://schemas.microsoft.com/office/word/2010/wordprocessingInk">
                    <w14:contentPart bwMode="auto" r:id="rId358">
                      <w14:nvContentPartPr>
                        <w14:cNvContentPartPr/>
                      </w14:nvContentPartPr>
                      <w14:xfrm>
                        <a:off x="0" y="0"/>
                        <a:ext cx="225720" cy="124200"/>
                      </w14:xfrm>
                    </w14:contentPart>
                  </a:graphicData>
                </a:graphic>
              </wp:anchor>
            </w:drawing>
          </mc:Choice>
          <mc:Fallback>
            <w:pict>
              <v:shape w14:anchorId="44BA93D9" id="Entrada de lápiz 1244" o:spid="_x0000_s1026" type="#_x0000_t75" style="position:absolute;margin-left:214.55pt;margin-top:3.45pt;width:20.6pt;height:12.65pt;z-index:25289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">
                <v:imagedata r:id="rId359" o:title=""/>
              </v:shape>
            </w:pict>
          </mc:Fallback>
        </mc:AlternateContent>
      </w:r>
      <w:r w:rsidR="00C91512">
        <w:rPr>
          <w:rFonts w:ascii="Arial" w:hAnsi="Arial"/>
          <w:noProof/>
        </w:rPr>
        <mc:AlternateContent>
          <mc:Choice Requires="wpi">
            <w:drawing>
              <wp:anchor distT="0" distB="0" distL="114300" distR="114300" simplePos="0" relativeHeight="252771328" behindDoc="0" locked="0" layoutInCell="1" allowOverlap="1" wp14:anchorId="56E848C1" wp14:editId="6EFB4AC8">
                <wp:simplePos x="0" y="0"/>
                <wp:positionH relativeFrom="column">
                  <wp:posOffset>535940</wp:posOffset>
                </wp:positionH>
                <wp:positionV relativeFrom="paragraph">
                  <wp:posOffset>-128905</wp:posOffset>
                </wp:positionV>
                <wp:extent cx="371440" cy="302260"/>
                <wp:effectExtent l="57150" t="38100" r="29210" b="59690"/>
                <wp:wrapNone/>
                <wp:docPr id="1094" name="Entrada de lápiz 1094"/>
                <wp:cNvGraphicFramePr/>
                <a:graphic xmlns:a="http://schemas.openxmlformats.org/drawingml/2006/main">
                  <a:graphicData uri="http://schemas.microsoft.com/office/word/2010/wordprocessingInk">
                    <w14:contentPart bwMode="auto" r:id="rId360">
                      <w14:nvContentPartPr>
                        <w14:cNvContentPartPr/>
                      </w14:nvContentPartPr>
                      <w14:xfrm>
                        <a:off x="0" y="0"/>
                        <a:ext cx="371440" cy="302260"/>
                      </w14:xfrm>
                    </w14:contentPart>
                  </a:graphicData>
                </a:graphic>
              </wp:anchor>
            </w:drawing>
          </mc:Choice>
          <mc:Fallback>
            <w:pict>
              <v:shape w14:anchorId="51DA0B2B" id="Entrada de lápiz 1094" o:spid="_x0000_s1026" type="#_x0000_t75" style="position:absolute;margin-left:40.8pt;margin-top:-11.55pt;width:32.1pt;height:26.6pt;z-index:25277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">
                <v:imagedata r:id="rId361" o:title=""/>
              </v:shape>
            </w:pict>
          </mc:Fallback>
        </mc:AlternateContent>
      </w:r>
    </w:p>
    <w:p w14:paraId="4CB8EB53" w14:textId="72C55F7D" w:rsidR="00C91512" w:rsidRDefault="0005736C" w:rsidP="00DC1371">
      <w:pPr>
        <w:rPr>
          <w:rFonts w:ascii="Arial" w:hAnsi="Arial"/>
        </w:rPr>
      </w:pPr>
      <w:r>
        <w:rPr>
          <w:rFonts w:ascii="Arial" w:hAnsi="Arial"/>
          <w:noProof/>
        </w:rPr>
        <mc:AlternateContent>
          <mc:Choice Requires="wpi">
            <w:drawing>
              <wp:anchor distT="0" distB="0" distL="114300" distR="114300" simplePos="0" relativeHeight="253235200" behindDoc="0" locked="0" layoutInCell="1" allowOverlap="1" wp14:anchorId="2518E444" wp14:editId="091A934D">
                <wp:simplePos x="0" y="0"/>
                <wp:positionH relativeFrom="column">
                  <wp:posOffset>2908300</wp:posOffset>
                </wp:positionH>
                <wp:positionV relativeFrom="paragraph">
                  <wp:posOffset>-40640</wp:posOffset>
                </wp:positionV>
                <wp:extent cx="583930" cy="130175"/>
                <wp:effectExtent l="38100" t="38100" r="45085" b="60325"/>
                <wp:wrapNone/>
                <wp:docPr id="1612" name="Entrada de lápiz 1612"/>
                <wp:cNvGraphicFramePr/>
                <a:graphic xmlns:a="http://schemas.openxmlformats.org/drawingml/2006/main">
                  <a:graphicData uri="http://schemas.microsoft.com/office/word/2010/wordprocessingInk">
                    <w14:contentPart bwMode="auto" r:id="rId362">
                      <w14:nvContentPartPr>
                        <w14:cNvContentPartPr/>
                      </w14:nvContentPartPr>
                      <w14:xfrm>
                        <a:off x="0" y="0"/>
                        <a:ext cx="583930" cy="130175"/>
                      </w14:xfrm>
                    </w14:contentPart>
                  </a:graphicData>
                </a:graphic>
              </wp:anchor>
            </w:drawing>
          </mc:Choice>
          <mc:Fallback>
            <w:pict>
              <v:shape w14:anchorId="5ED86965" id="Entrada de lápiz 1612" o:spid="_x0000_s1026" type="#_x0000_t75" style="position:absolute;margin-left:227.6pt;margin-top:-4.6pt;width:48.85pt;height:13.05pt;z-index:25323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">
                <v:imagedata r:id="rId363" o:title=""/>
              </v:shape>
            </w:pict>
          </mc:Fallback>
        </mc:AlternateContent>
      </w:r>
      <w:r w:rsidR="00C91512">
        <w:rPr>
          <w:rFonts w:ascii="Arial" w:hAnsi="Arial"/>
          <w:noProof/>
        </w:rPr>
        <mc:AlternateContent>
          <mc:Choice Requires="wpi">
            <w:drawing>
              <wp:anchor distT="0" distB="0" distL="114300" distR="114300" simplePos="0" relativeHeight="252760064" behindDoc="0" locked="0" layoutInCell="1" allowOverlap="1" wp14:anchorId="6925E0E9" wp14:editId="50F2A087">
                <wp:simplePos x="0" y="0"/>
                <wp:positionH relativeFrom="column">
                  <wp:posOffset>256540</wp:posOffset>
                </wp:positionH>
                <wp:positionV relativeFrom="paragraph">
                  <wp:posOffset>-468630</wp:posOffset>
                </wp:positionV>
                <wp:extent cx="1229615" cy="1045890"/>
                <wp:effectExtent l="38100" t="38100" r="66040" b="59055"/>
                <wp:wrapNone/>
                <wp:docPr id="1083" name="Entrada de lápiz 1083"/>
                <wp:cNvGraphicFramePr/>
                <a:graphic xmlns:a="http://schemas.openxmlformats.org/drawingml/2006/main">
                  <a:graphicData uri="http://schemas.microsoft.com/office/word/2010/wordprocessingInk">
                    <w14:contentPart bwMode="auto" r:id="rId364">
                      <w14:nvContentPartPr>
                        <w14:cNvContentPartPr/>
                      </w14:nvContentPartPr>
                      <w14:xfrm>
                        <a:off x="0" y="0"/>
                        <a:ext cx="1229615" cy="1045890"/>
                      </w14:xfrm>
                    </w14:contentPart>
                  </a:graphicData>
                </a:graphic>
              </wp:anchor>
            </w:drawing>
          </mc:Choice>
          <mc:Fallback>
            <w:pict>
              <v:shape w14:anchorId="15ABECC0" id="Entrada de lápiz 1083" o:spid="_x0000_s1026" type="#_x0000_t75" style="position:absolute;margin-left:18.8pt;margin-top:-38.3pt;width:99.65pt;height:85.15pt;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">
                <v:imagedata r:id="rId365" o:title=""/>
              </v:shape>
            </w:pict>
          </mc:Fallback>
        </mc:AlternateContent>
      </w:r>
    </w:p>
    <w:p w14:paraId="4C1E877D" w14:textId="472C0625" w:rsidR="00C91512" w:rsidRDefault="00C8764E" w:rsidP="00DC1371">
      <w:pPr>
        <w:rPr>
          <w:rFonts w:ascii="Arial" w:hAnsi="Arial"/>
        </w:rPr>
      </w:pPr>
      <w:r>
        <w:rPr>
          <w:rFonts w:ascii="Arial" w:hAnsi="Arial"/>
          <w:noProof/>
        </w:rPr>
        <mc:AlternateContent>
          <mc:Choice Requires="wpi">
            <w:drawing>
              <wp:anchor distT="0" distB="0" distL="114300" distR="114300" simplePos="0" relativeHeight="252898304" behindDoc="0" locked="0" layoutInCell="1" allowOverlap="1" wp14:anchorId="2750D2D4" wp14:editId="281186B3">
                <wp:simplePos x="0" y="0"/>
                <wp:positionH relativeFrom="column">
                  <wp:posOffset>366430</wp:posOffset>
                </wp:positionH>
                <wp:positionV relativeFrom="paragraph">
                  <wp:posOffset>-155380</wp:posOffset>
                </wp:positionV>
                <wp:extent cx="2012400" cy="464400"/>
                <wp:effectExtent l="76200" t="133350" r="102235" b="107315"/>
                <wp:wrapNone/>
                <wp:docPr id="1248" name="Entrada de lápiz 1248"/>
                <wp:cNvGraphicFramePr/>
                <a:graphic xmlns:a="http://schemas.openxmlformats.org/drawingml/2006/main">
                  <a:graphicData uri="http://schemas.microsoft.com/office/word/2010/wordprocessingInk">
                    <w14:contentPart bwMode="auto" r:id="rId366">
                      <w14:nvContentPartPr>
                        <w14:cNvContentPartPr/>
                      </w14:nvContentPartPr>
                      <w14:xfrm>
                        <a:off x="0" y="0"/>
                        <a:ext cx="2012400" cy="464400"/>
                      </w14:xfrm>
                    </w14:contentPart>
                  </a:graphicData>
                </a:graphic>
              </wp:anchor>
            </w:drawing>
          </mc:Choice>
          <mc:Fallback>
            <w:pict>
              <v:shape w14:anchorId="26344253" id="Entrada de lápiz 1248" o:spid="_x0000_s1026" type="#_x0000_t75" style="position:absolute;margin-left:24.6pt;margin-top:-20.75pt;width:166.95pt;height:53.55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">
                <v:imagedata r:id="rId367" o:title=""/>
              </v:shape>
            </w:pict>
          </mc:Fallback>
        </mc:AlternateContent>
      </w:r>
      <w:r w:rsidR="00C91512">
        <w:rPr>
          <w:rFonts w:ascii="Arial" w:hAnsi="Arial"/>
          <w:noProof/>
        </w:rPr>
        <mc:AlternateContent>
          <mc:Choice Requires="wpi">
            <w:drawing>
              <wp:anchor distT="0" distB="0" distL="114300" distR="114300" simplePos="0" relativeHeight="252876800" behindDoc="0" locked="0" layoutInCell="1" allowOverlap="1" wp14:anchorId="38004297" wp14:editId="5E664F66">
                <wp:simplePos x="0" y="0"/>
                <wp:positionH relativeFrom="column">
                  <wp:posOffset>1827530</wp:posOffset>
                </wp:positionH>
                <wp:positionV relativeFrom="paragraph">
                  <wp:posOffset>-137160</wp:posOffset>
                </wp:positionV>
                <wp:extent cx="477060" cy="429475"/>
                <wp:effectExtent l="38100" t="38100" r="56515" b="66040"/>
                <wp:wrapNone/>
                <wp:docPr id="1227" name="Entrada de lápiz 1227"/>
                <wp:cNvGraphicFramePr/>
                <a:graphic xmlns:a="http://schemas.openxmlformats.org/drawingml/2006/main">
                  <a:graphicData uri="http://schemas.microsoft.com/office/word/2010/wordprocessingInk">
                    <w14:contentPart bwMode="auto" r:id="rId368">
                      <w14:nvContentPartPr>
                        <w14:cNvContentPartPr/>
                      </w14:nvContentPartPr>
                      <w14:xfrm>
                        <a:off x="0" y="0"/>
                        <a:ext cx="477060" cy="429475"/>
                      </w14:xfrm>
                    </w14:contentPart>
                  </a:graphicData>
                </a:graphic>
              </wp:anchor>
            </w:drawing>
          </mc:Choice>
          <mc:Fallback>
            <w:pict>
              <v:shape w14:anchorId="0A9454AD" id="Entrada de lápiz 1227" o:spid="_x0000_s1026" type="#_x0000_t75" style="position:absolute;margin-left:142.5pt;margin-top:-12.2pt;width:40.35pt;height:36.6pt;z-index:252876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">
                <v:imagedata r:id="rId369" o:title=""/>
              </v:shape>
            </w:pict>
          </mc:Fallback>
        </mc:AlternateContent>
      </w:r>
      <w:r w:rsidR="00C91512">
        <w:rPr>
          <w:rFonts w:ascii="Arial" w:hAnsi="Arial"/>
          <w:noProof/>
        </w:rPr>
        <mc:AlternateContent>
          <mc:Choice Requires="wpi">
            <w:drawing>
              <wp:anchor distT="0" distB="0" distL="114300" distR="114300" simplePos="0" relativeHeight="252832768" behindDoc="0" locked="0" layoutInCell="1" allowOverlap="1" wp14:anchorId="62B13C7B" wp14:editId="62E402FC">
                <wp:simplePos x="0" y="0"/>
                <wp:positionH relativeFrom="column">
                  <wp:posOffset>1755140</wp:posOffset>
                </wp:positionH>
                <wp:positionV relativeFrom="paragraph">
                  <wp:posOffset>-169545</wp:posOffset>
                </wp:positionV>
                <wp:extent cx="954250" cy="604365"/>
                <wp:effectExtent l="38100" t="57150" r="55880" b="62865"/>
                <wp:wrapNone/>
                <wp:docPr id="1160" name="Entrada de lápiz 1160"/>
                <wp:cNvGraphicFramePr/>
                <a:graphic xmlns:a="http://schemas.openxmlformats.org/drawingml/2006/main">
                  <a:graphicData uri="http://schemas.microsoft.com/office/word/2010/wordprocessingInk">
                    <w14:contentPart bwMode="auto" r:id="rId370">
                      <w14:nvContentPartPr>
                        <w14:cNvContentPartPr/>
                      </w14:nvContentPartPr>
                      <w14:xfrm>
                        <a:off x="0" y="0"/>
                        <a:ext cx="954250" cy="604365"/>
                      </w14:xfrm>
                    </w14:contentPart>
                  </a:graphicData>
                </a:graphic>
              </wp:anchor>
            </w:drawing>
          </mc:Choice>
          <mc:Fallback>
            <w:pict>
              <v:shape w14:anchorId="0E9CF325" id="Entrada de lápiz 1160" o:spid="_x0000_s1026" type="#_x0000_t75" style="position:absolute;margin-left:136.8pt;margin-top:-14.75pt;width:78pt;height:50.4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">
                <v:imagedata r:id="rId371" o:title=""/>
              </v:shape>
            </w:pict>
          </mc:Fallback>
        </mc:AlternateContent>
      </w:r>
    </w:p>
    <w:p w14:paraId="2C05CC49" w14:textId="56BC3FF3" w:rsidR="00C91512" w:rsidRDefault="0005736C" w:rsidP="00DC1371">
      <w:pPr>
        <w:rPr>
          <w:rFonts w:ascii="Arial" w:hAnsi="Arial"/>
        </w:rPr>
      </w:pPr>
      <w:r>
        <w:rPr>
          <w:rFonts w:ascii="Arial" w:hAnsi="Arial"/>
          <w:noProof/>
        </w:rPr>
        <mc:AlternateContent>
          <mc:Choice Requires="wpi">
            <w:drawing>
              <wp:anchor distT="0" distB="0" distL="114300" distR="114300" simplePos="0" relativeHeight="253236224" behindDoc="0" locked="0" layoutInCell="1" allowOverlap="1" wp14:anchorId="2A0E5346" wp14:editId="0128AF7D">
                <wp:simplePos x="0" y="0"/>
                <wp:positionH relativeFrom="column">
                  <wp:posOffset>552005</wp:posOffset>
                </wp:positionH>
                <wp:positionV relativeFrom="paragraph">
                  <wp:posOffset>-168850</wp:posOffset>
                </wp:positionV>
                <wp:extent cx="1719000" cy="430200"/>
                <wp:effectExtent l="76200" t="133350" r="109855" b="122555"/>
                <wp:wrapNone/>
                <wp:docPr id="1613" name="Entrada de lápiz 1613"/>
                <wp:cNvGraphicFramePr/>
                <a:graphic xmlns:a="http://schemas.openxmlformats.org/drawingml/2006/main">
                  <a:graphicData uri="http://schemas.microsoft.com/office/word/2010/wordprocessingInk">
                    <w14:contentPart bwMode="auto" r:id="rId372">
                      <w14:nvContentPartPr>
                        <w14:cNvContentPartPr/>
                      </w14:nvContentPartPr>
                      <w14:xfrm>
                        <a:off x="0" y="0"/>
                        <a:ext cx="1719000" cy="430200"/>
                      </w14:xfrm>
                    </w14:contentPart>
                  </a:graphicData>
                </a:graphic>
              </wp:anchor>
            </w:drawing>
          </mc:Choice>
          <mc:Fallback>
            <w:pict>
              <v:shape w14:anchorId="5B274510" id="Entrada de lápiz 1613" o:spid="_x0000_s1026" type="#_x0000_t75" style="position:absolute;margin-left:39.2pt;margin-top:-21.8pt;width:143.85pt;height:50.85pt;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">
                <v:imagedata r:id="rId373" o:title=""/>
              </v:shape>
            </w:pict>
          </mc:Fallback>
        </mc:AlternateContent>
      </w:r>
      <w:r w:rsidR="00C8764E">
        <w:rPr>
          <w:rFonts w:ascii="Arial" w:hAnsi="Arial"/>
          <w:noProof/>
        </w:rPr>
        <mc:AlternateContent>
          <mc:Choice Requires="wpi">
            <w:drawing>
              <wp:anchor distT="0" distB="0" distL="114300" distR="114300" simplePos="0" relativeHeight="253094912" behindDoc="0" locked="0" layoutInCell="1" allowOverlap="1" wp14:anchorId="147846F0" wp14:editId="7704B856">
                <wp:simplePos x="0" y="0"/>
                <wp:positionH relativeFrom="column">
                  <wp:posOffset>2355853</wp:posOffset>
                </wp:positionH>
                <wp:positionV relativeFrom="paragraph">
                  <wp:posOffset>-22532</wp:posOffset>
                </wp:positionV>
                <wp:extent cx="97200" cy="73800"/>
                <wp:effectExtent l="38100" t="38100" r="74295" b="59690"/>
                <wp:wrapNone/>
                <wp:docPr id="1446" name="Entrada de lápiz 1446"/>
                <wp:cNvGraphicFramePr/>
                <a:graphic xmlns:a="http://schemas.openxmlformats.org/drawingml/2006/main">
                  <a:graphicData uri="http://schemas.microsoft.com/office/word/2010/wordprocessingInk">
                    <w14:contentPart bwMode="auto" r:id="rId374">
                      <w14:nvContentPartPr>
                        <w14:cNvContentPartPr/>
                      </w14:nvContentPartPr>
                      <w14:xfrm>
                        <a:off x="0" y="0"/>
                        <a:ext cx="97200" cy="73800"/>
                      </w14:xfrm>
                    </w14:contentPart>
                  </a:graphicData>
                </a:graphic>
              </wp:anchor>
            </w:drawing>
          </mc:Choice>
          <mc:Fallback>
            <w:pict>
              <v:shape w14:anchorId="252C9EB6" id="Entrada de lápiz 1446" o:spid="_x0000_s1026" type="#_x0000_t75" style="position:absolute;margin-left:184.1pt;margin-top:-3.15pt;width:10.45pt;height:8.6pt;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">
                <v:imagedata r:id="rId375" o:title=""/>
              </v:shape>
            </w:pict>
          </mc:Fallback>
        </mc:AlternateContent>
      </w:r>
      <w:r w:rsidR="00C91512">
        <w:rPr>
          <w:rFonts w:ascii="Arial" w:hAnsi="Arial"/>
          <w:noProof/>
        </w:rPr>
        <mc:AlternateContent>
          <mc:Choice Requires="wpi">
            <w:drawing>
              <wp:anchor distT="0" distB="0" distL="114300" distR="114300" simplePos="0" relativeHeight="252779520" behindDoc="0" locked="0" layoutInCell="1" allowOverlap="1" wp14:anchorId="04FA4D9E" wp14:editId="5DA74BBA">
                <wp:simplePos x="0" y="0"/>
                <wp:positionH relativeFrom="column">
                  <wp:posOffset>629920</wp:posOffset>
                </wp:positionH>
                <wp:positionV relativeFrom="paragraph">
                  <wp:posOffset>-71755</wp:posOffset>
                </wp:positionV>
                <wp:extent cx="391810" cy="210185"/>
                <wp:effectExtent l="38100" t="38100" r="46355" b="75565"/>
                <wp:wrapNone/>
                <wp:docPr id="1102" name="Entrada de lápiz 1102"/>
                <wp:cNvGraphicFramePr/>
                <a:graphic xmlns:a="http://schemas.openxmlformats.org/drawingml/2006/main">
                  <a:graphicData uri="http://schemas.microsoft.com/office/word/2010/wordprocessingInk">
                    <w14:contentPart bwMode="auto" r:id="rId376">
                      <w14:nvContentPartPr>
                        <w14:cNvContentPartPr/>
                      </w14:nvContentPartPr>
                      <w14:xfrm>
                        <a:off x="0" y="0"/>
                        <a:ext cx="391810" cy="210185"/>
                      </w14:xfrm>
                    </w14:contentPart>
                  </a:graphicData>
                </a:graphic>
              </wp:anchor>
            </w:drawing>
          </mc:Choice>
          <mc:Fallback>
            <w:pict>
              <v:shape w14:anchorId="5BD4CA72" id="Entrada de lápiz 1102" o:spid="_x0000_s1026" type="#_x0000_t75" style="position:absolute;margin-left:48.2pt;margin-top:-7.05pt;width:33.65pt;height:19.35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">
                <v:imagedata r:id="rId377" o:title=""/>
              </v:shape>
            </w:pict>
          </mc:Fallback>
        </mc:AlternateContent>
      </w:r>
    </w:p>
    <w:p w14:paraId="05A23795" w14:textId="1A7EE164" w:rsidR="00C91512" w:rsidRDefault="0005736C" w:rsidP="00DC1371">
      <w:pPr>
        <w:rPr>
          <w:rFonts w:ascii="Arial" w:hAnsi="Arial"/>
        </w:rPr>
      </w:pPr>
      <w:r>
        <w:rPr>
          <w:rFonts w:ascii="Arial" w:hAnsi="Arial"/>
          <w:noProof/>
        </w:rPr>
        <mc:AlternateContent>
          <mc:Choice Requires="wpi">
            <w:drawing>
              <wp:anchor distT="0" distB="0" distL="114300" distR="114300" simplePos="0" relativeHeight="253365248" behindDoc="0" locked="0" layoutInCell="1" allowOverlap="1" wp14:anchorId="10998083" wp14:editId="085A46ED">
                <wp:simplePos x="0" y="0"/>
                <wp:positionH relativeFrom="column">
                  <wp:posOffset>712205</wp:posOffset>
                </wp:positionH>
                <wp:positionV relativeFrom="paragraph">
                  <wp:posOffset>-36473</wp:posOffset>
                </wp:positionV>
                <wp:extent cx="1462680" cy="266040"/>
                <wp:effectExtent l="38100" t="38100" r="42545" b="58420"/>
                <wp:wrapNone/>
                <wp:docPr id="1742" name="Entrada de lápiz 1742"/>
                <wp:cNvGraphicFramePr/>
                <a:graphic xmlns:a="http://schemas.openxmlformats.org/drawingml/2006/main">
                  <a:graphicData uri="http://schemas.microsoft.com/office/word/2010/wordprocessingInk">
                    <w14:contentPart bwMode="auto" r:id="rId378">
                      <w14:nvContentPartPr>
                        <w14:cNvContentPartPr/>
                      </w14:nvContentPartPr>
                      <w14:xfrm>
                        <a:off x="0" y="0"/>
                        <a:ext cx="1462680" cy="266040"/>
                      </w14:xfrm>
                    </w14:contentPart>
                  </a:graphicData>
                </a:graphic>
              </wp:anchor>
            </w:drawing>
          </mc:Choice>
          <mc:Fallback>
            <w:pict>
              <v:shape w14:anchorId="35A515FE" id="Entrada de lápiz 1742" o:spid="_x0000_s1026" type="#_x0000_t75" style="position:absolute;margin-left:54.7pt;margin-top:-4.25pt;width:118pt;height:23.8pt;z-index:25336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&#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">
                <v:imagedata r:id="rId379" o:title=""/>
              </v:shape>
            </w:pict>
          </mc:Fallback>
        </mc:AlternateContent>
      </w:r>
      <w:r>
        <w:rPr>
          <w:rFonts w:ascii="Arial" w:hAnsi="Arial"/>
          <w:noProof/>
        </w:rPr>
        <mc:AlternateContent>
          <mc:Choice Requires="wpi">
            <w:drawing>
              <wp:anchor distT="0" distB="0" distL="114300" distR="114300" simplePos="0" relativeHeight="253364224" behindDoc="0" locked="0" layoutInCell="1" allowOverlap="1" wp14:anchorId="3C693D10" wp14:editId="39C44455">
                <wp:simplePos x="0" y="0"/>
                <wp:positionH relativeFrom="column">
                  <wp:posOffset>524510</wp:posOffset>
                </wp:positionH>
                <wp:positionV relativeFrom="paragraph">
                  <wp:posOffset>-101600</wp:posOffset>
                </wp:positionV>
                <wp:extent cx="584570" cy="231120"/>
                <wp:effectExtent l="38100" t="38100" r="25400" b="55245"/>
                <wp:wrapNone/>
                <wp:docPr id="1741" name="Entrada de lápiz 1741"/>
                <wp:cNvGraphicFramePr/>
                <a:graphic xmlns:a="http://schemas.openxmlformats.org/drawingml/2006/main">
                  <a:graphicData uri="http://schemas.microsoft.com/office/word/2010/wordprocessingInk">
                    <w14:contentPart bwMode="auto" r:id="rId380">
                      <w14:nvContentPartPr>
                        <w14:cNvContentPartPr/>
                      </w14:nvContentPartPr>
                      <w14:xfrm>
                        <a:off x="0" y="0"/>
                        <a:ext cx="584570" cy="231120"/>
                      </w14:xfrm>
                    </w14:contentPart>
                  </a:graphicData>
                </a:graphic>
              </wp:anchor>
            </w:drawing>
          </mc:Choice>
          <mc:Fallback>
            <w:pict>
              <v:shape w14:anchorId="21B02947" id="Entrada de lápiz 1741" o:spid="_x0000_s1026" type="#_x0000_t75" style="position:absolute;margin-left:40.6pt;margin-top:-8.7pt;width:47.45pt;height:19.65pt;z-index:25336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">
                <v:imagedata r:id="rId381" o:title=""/>
              </v:shape>
            </w:pict>
          </mc:Fallback>
        </mc:AlternateContent>
      </w:r>
      <w:r>
        <w:rPr>
          <w:rFonts w:ascii="Arial" w:hAnsi="Arial"/>
          <w:noProof/>
        </w:rPr>
        <mc:AlternateContent>
          <mc:Choice Requires="wpi">
            <w:drawing>
              <wp:anchor distT="0" distB="0" distL="114300" distR="114300" simplePos="0" relativeHeight="253361152" behindDoc="0" locked="0" layoutInCell="1" allowOverlap="1" wp14:anchorId="79141FC1" wp14:editId="2E2BED8A">
                <wp:simplePos x="0" y="0"/>
                <wp:positionH relativeFrom="column">
                  <wp:posOffset>2759165</wp:posOffset>
                </wp:positionH>
                <wp:positionV relativeFrom="paragraph">
                  <wp:posOffset>30847</wp:posOffset>
                </wp:positionV>
                <wp:extent cx="144360" cy="95760"/>
                <wp:effectExtent l="38100" t="38100" r="46355" b="57150"/>
                <wp:wrapNone/>
                <wp:docPr id="1738" name="Entrada de lápiz 1738"/>
                <wp:cNvGraphicFramePr/>
                <a:graphic xmlns:a="http://schemas.openxmlformats.org/drawingml/2006/main">
                  <a:graphicData uri="http://schemas.microsoft.com/office/word/2010/wordprocessingInk">
                    <w14:contentPart bwMode="auto" r:id="rId382">
                      <w14:nvContentPartPr>
                        <w14:cNvContentPartPr/>
                      </w14:nvContentPartPr>
                      <w14:xfrm>
                        <a:off x="0" y="0"/>
                        <a:ext cx="144360" cy="95760"/>
                      </w14:xfrm>
                    </w14:contentPart>
                  </a:graphicData>
                </a:graphic>
              </wp:anchor>
            </w:drawing>
          </mc:Choice>
          <mc:Fallback>
            <w:pict>
              <v:shape w14:anchorId="78CA33B5" id="Entrada de lápiz 1738" o:spid="_x0000_s1026" type="#_x0000_t75" style="position:absolute;margin-left:216.55pt;margin-top:1.75pt;width:12.75pt;height:9pt;z-index:25336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">
                <v:imagedata r:id="rId383" o:title=""/>
              </v:shape>
            </w:pict>
          </mc:Fallback>
        </mc:AlternateContent>
      </w:r>
    </w:p>
    <w:p w14:paraId="6202446D" w14:textId="7ED618D5" w:rsidR="00C91512" w:rsidRDefault="00C91512" w:rsidP="00DC1371">
      <w:pPr>
        <w:rPr>
          <w:rFonts w:ascii="Arial" w:hAnsi="Arial"/>
        </w:rPr>
      </w:pPr>
    </w:p>
    <w:p w14:paraId="29B22310" w14:textId="716CB519" w:rsidR="00C91512" w:rsidRDefault="00C8764E" w:rsidP="00DC1371">
      <w:pPr>
        <w:rPr>
          <w:rFonts w:ascii="Arial" w:hAnsi="Arial"/>
        </w:rPr>
      </w:pPr>
      <w:r>
        <w:rPr>
          <w:rFonts w:ascii="Arial" w:hAnsi="Arial"/>
          <w:noProof/>
        </w:rPr>
        <mc:AlternateContent>
          <mc:Choice Requires="wpi">
            <w:drawing>
              <wp:anchor distT="0" distB="0" distL="114300" distR="114300" simplePos="0" relativeHeight="252895232" behindDoc="0" locked="0" layoutInCell="1" allowOverlap="1" wp14:anchorId="73BE609E" wp14:editId="2290A335">
                <wp:simplePos x="0" y="0"/>
                <wp:positionH relativeFrom="column">
                  <wp:posOffset>2712550</wp:posOffset>
                </wp:positionH>
                <wp:positionV relativeFrom="paragraph">
                  <wp:posOffset>72940</wp:posOffset>
                </wp:positionV>
                <wp:extent cx="310680" cy="127080"/>
                <wp:effectExtent l="57150" t="38100" r="70485" b="63500"/>
                <wp:wrapNone/>
                <wp:docPr id="1245" name="Entrada de lápiz 1245"/>
                <wp:cNvGraphicFramePr/>
                <a:graphic xmlns:a="http://schemas.openxmlformats.org/drawingml/2006/main">
                  <a:graphicData uri="http://schemas.microsoft.com/office/word/2010/wordprocessingInk">
                    <w14:contentPart bwMode="auto" r:id="rId384">
                      <w14:nvContentPartPr>
                        <w14:cNvContentPartPr/>
                      </w14:nvContentPartPr>
                      <w14:xfrm>
                        <a:off x="0" y="0"/>
                        <a:ext cx="310680" cy="127080"/>
                      </w14:xfrm>
                    </w14:contentPart>
                  </a:graphicData>
                </a:graphic>
              </wp:anchor>
            </w:drawing>
          </mc:Choice>
          <mc:Fallback>
            <w:pict>
              <v:shape w14:anchorId="06CA6CBC" id="Entrada de lápiz 1245" o:spid="_x0000_s1026" type="#_x0000_t75" style="position:absolute;margin-left:212.2pt;margin-top:4.35pt;width:27.25pt;height:12.8pt;z-index:25289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">
                <v:imagedata r:id="rId385" o:title=""/>
              </v:shape>
            </w:pict>
          </mc:Fallback>
        </mc:AlternateContent>
      </w:r>
      <w:r w:rsidR="00C91512">
        <w:rPr>
          <w:rFonts w:ascii="Arial" w:hAnsi="Arial"/>
          <w:noProof/>
        </w:rPr>
        <mc:AlternateContent>
          <mc:Choice Requires="wpi">
            <w:drawing>
              <wp:anchor distT="0" distB="0" distL="114300" distR="114300" simplePos="0" relativeHeight="252864512" behindDoc="0" locked="0" layoutInCell="1" allowOverlap="1" wp14:anchorId="755EC39B" wp14:editId="555AB661">
                <wp:simplePos x="0" y="0"/>
                <wp:positionH relativeFrom="column">
                  <wp:posOffset>2129350</wp:posOffset>
                </wp:positionH>
                <wp:positionV relativeFrom="paragraph">
                  <wp:posOffset>82660</wp:posOffset>
                </wp:positionV>
                <wp:extent cx="50760" cy="18360"/>
                <wp:effectExtent l="38100" t="38100" r="64135" b="58420"/>
                <wp:wrapNone/>
                <wp:docPr id="1191" name="Entrada de lápiz 1191"/>
                <wp:cNvGraphicFramePr/>
                <a:graphic xmlns:a="http://schemas.openxmlformats.org/drawingml/2006/main">
                  <a:graphicData uri="http://schemas.microsoft.com/office/word/2010/wordprocessingInk">
                    <w14:contentPart bwMode="auto" r:id="rId386">
                      <w14:nvContentPartPr>
                        <w14:cNvContentPartPr/>
                      </w14:nvContentPartPr>
                      <w14:xfrm>
                        <a:off x="0" y="0"/>
                        <a:ext cx="50760" cy="18360"/>
                      </w14:xfrm>
                    </w14:contentPart>
                  </a:graphicData>
                </a:graphic>
              </wp:anchor>
            </w:drawing>
          </mc:Choice>
          <mc:Fallback>
            <w:pict>
              <v:shape w14:anchorId="6EA6E7DF" id="Entrada de lápiz 1191" o:spid="_x0000_s1026" type="#_x0000_t75" style="position:absolute;margin-left:166.25pt;margin-top:5.1pt;width:6.85pt;height:4.3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">
                <v:imagedata r:id="rId387" o:title=""/>
              </v:shape>
            </w:pict>
          </mc:Fallback>
        </mc:AlternateContent>
      </w:r>
      <w:r w:rsidR="00C91512">
        <w:rPr>
          <w:rFonts w:ascii="Arial" w:hAnsi="Arial"/>
          <w:noProof/>
        </w:rPr>
        <mc:AlternateContent>
          <mc:Choice Requires="wpi">
            <w:drawing>
              <wp:anchor distT="0" distB="0" distL="114300" distR="114300" simplePos="0" relativeHeight="252784640" behindDoc="0" locked="0" layoutInCell="1" allowOverlap="1" wp14:anchorId="3A484E3E" wp14:editId="563C4FAB">
                <wp:simplePos x="0" y="0"/>
                <wp:positionH relativeFrom="column">
                  <wp:posOffset>643890</wp:posOffset>
                </wp:positionH>
                <wp:positionV relativeFrom="paragraph">
                  <wp:posOffset>-3175</wp:posOffset>
                </wp:positionV>
                <wp:extent cx="410910" cy="214840"/>
                <wp:effectExtent l="57150" t="57150" r="46355" b="71120"/>
                <wp:wrapNone/>
                <wp:docPr id="1113" name="Entrada de lápiz 1113"/>
                <wp:cNvGraphicFramePr/>
                <a:graphic xmlns:a="http://schemas.openxmlformats.org/drawingml/2006/main">
                  <a:graphicData uri="http://schemas.microsoft.com/office/word/2010/wordprocessingInk">
                    <w14:contentPart bwMode="auto" r:id="rId388">
                      <w14:nvContentPartPr>
                        <w14:cNvContentPartPr/>
                      </w14:nvContentPartPr>
                      <w14:xfrm>
                        <a:off x="0" y="0"/>
                        <a:ext cx="410910" cy="214840"/>
                      </w14:xfrm>
                    </w14:contentPart>
                  </a:graphicData>
                </a:graphic>
              </wp:anchor>
            </w:drawing>
          </mc:Choice>
          <mc:Fallback>
            <w:pict>
              <v:shape w14:anchorId="643416F5" id="Entrada de lápiz 1113" o:spid="_x0000_s1026" type="#_x0000_t75" style="position:absolute;margin-left:49.3pt;margin-top:-1.65pt;width:35.15pt;height:19.7pt;z-index:25278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">
                <v:imagedata r:id="rId389" o:title=""/>
              </v:shape>
            </w:pict>
          </mc:Fallback>
        </mc:AlternateContent>
      </w:r>
    </w:p>
    <w:p w14:paraId="0E0C5562" w14:textId="76503B16" w:rsidR="00C91512" w:rsidRDefault="00C8764E" w:rsidP="00DC1371">
      <w:pPr>
        <w:rPr>
          <w:rFonts w:ascii="Arial" w:hAnsi="Arial"/>
        </w:rPr>
      </w:pPr>
      <w:r>
        <w:rPr>
          <w:rFonts w:ascii="Arial" w:hAnsi="Arial"/>
          <w:noProof/>
        </w:rPr>
        <mc:AlternateContent>
          <mc:Choice Requires="wpi">
            <w:drawing>
              <wp:anchor distT="0" distB="0" distL="114300" distR="114300" simplePos="0" relativeHeight="252899328" behindDoc="0" locked="0" layoutInCell="1" allowOverlap="1" wp14:anchorId="1227DDDC" wp14:editId="2880223D">
                <wp:simplePos x="0" y="0"/>
                <wp:positionH relativeFrom="column">
                  <wp:posOffset>540670</wp:posOffset>
                </wp:positionH>
                <wp:positionV relativeFrom="paragraph">
                  <wp:posOffset>-49350</wp:posOffset>
                </wp:positionV>
                <wp:extent cx="1819800" cy="341640"/>
                <wp:effectExtent l="38100" t="152400" r="104775" b="153670"/>
                <wp:wrapNone/>
                <wp:docPr id="1249" name="Entrada de lápiz 1249"/>
                <wp:cNvGraphicFramePr/>
                <a:graphic xmlns:a="http://schemas.openxmlformats.org/drawingml/2006/main">
                  <a:graphicData uri="http://schemas.microsoft.com/office/word/2010/wordprocessingInk">
                    <w14:contentPart bwMode="auto" r:id="rId390">
                      <w14:nvContentPartPr>
                        <w14:cNvContentPartPr/>
                      </w14:nvContentPartPr>
                      <w14:xfrm>
                        <a:off x="0" y="0"/>
                        <a:ext cx="1819800" cy="341640"/>
                      </w14:xfrm>
                    </w14:contentPart>
                  </a:graphicData>
                </a:graphic>
              </wp:anchor>
            </w:drawing>
          </mc:Choice>
          <mc:Fallback>
            <w:pict>
              <v:shape w14:anchorId="1B1BE09F" id="Entrada de lápiz 1249" o:spid="_x0000_s1026" type="#_x0000_t75" style="position:absolute;margin-left:38.35pt;margin-top:-12.4pt;width:151.8pt;height:43.9pt;z-index:252899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">
                <v:imagedata r:id="rId391" o:title=""/>
              </v:shape>
            </w:pict>
          </mc:Fallback>
        </mc:AlternateContent>
      </w:r>
      <w:r w:rsidR="00C91512">
        <w:rPr>
          <w:rFonts w:ascii="Arial" w:hAnsi="Arial"/>
          <w:noProof/>
        </w:rPr>
        <mc:AlternateContent>
          <mc:Choice Requires="wpi">
            <w:drawing>
              <wp:anchor distT="0" distB="0" distL="114300" distR="114300" simplePos="0" relativeHeight="252865536" behindDoc="0" locked="0" layoutInCell="1" allowOverlap="1" wp14:anchorId="2595F9E0" wp14:editId="614B1FF4">
                <wp:simplePos x="0" y="0"/>
                <wp:positionH relativeFrom="column">
                  <wp:posOffset>2123230</wp:posOffset>
                </wp:positionH>
                <wp:positionV relativeFrom="paragraph">
                  <wp:posOffset>-49350</wp:posOffset>
                </wp:positionV>
                <wp:extent cx="127080" cy="111960"/>
                <wp:effectExtent l="38100" t="38100" r="44450" b="59690"/>
                <wp:wrapNone/>
                <wp:docPr id="1192" name="Entrada de lápiz 1192"/>
                <wp:cNvGraphicFramePr/>
                <a:graphic xmlns:a="http://schemas.openxmlformats.org/drawingml/2006/main">
                  <a:graphicData uri="http://schemas.microsoft.com/office/word/2010/wordprocessingInk">
                    <w14:contentPart bwMode="auto" r:id="rId392">
                      <w14:nvContentPartPr>
                        <w14:cNvContentPartPr/>
                      </w14:nvContentPartPr>
                      <w14:xfrm>
                        <a:off x="0" y="0"/>
                        <a:ext cx="127080" cy="111960"/>
                      </w14:xfrm>
                    </w14:contentPart>
                  </a:graphicData>
                </a:graphic>
              </wp:anchor>
            </w:drawing>
          </mc:Choice>
          <mc:Fallback>
            <w:pict>
              <v:shape w14:anchorId="0B2D162E" id="Entrada de lápiz 1192" o:spid="_x0000_s1026" type="#_x0000_t75" style="position:absolute;margin-left:165.8pt;margin-top:-5.3pt;width:12.8pt;height:11.6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">
                <v:imagedata r:id="rId393" o:title=""/>
              </v:shape>
            </w:pict>
          </mc:Fallback>
        </mc:AlternateContent>
      </w:r>
      <w:r w:rsidR="00C91512">
        <w:rPr>
          <w:rFonts w:ascii="Arial" w:hAnsi="Arial"/>
          <w:noProof/>
        </w:rPr>
        <mc:AlternateContent>
          <mc:Choice Requires="wpi">
            <w:drawing>
              <wp:anchor distT="0" distB="0" distL="114300" distR="114300" simplePos="0" relativeHeight="252863488" behindDoc="0" locked="0" layoutInCell="1" allowOverlap="1" wp14:anchorId="549F427F" wp14:editId="5CCA1170">
                <wp:simplePos x="0" y="0"/>
                <wp:positionH relativeFrom="column">
                  <wp:posOffset>1993990</wp:posOffset>
                </wp:positionH>
                <wp:positionV relativeFrom="paragraph">
                  <wp:posOffset>-17670</wp:posOffset>
                </wp:positionV>
                <wp:extent cx="108720" cy="124200"/>
                <wp:effectExtent l="57150" t="38100" r="43815" b="66675"/>
                <wp:wrapNone/>
                <wp:docPr id="1190" name="Entrada de lápiz 1190"/>
                <wp:cNvGraphicFramePr/>
                <a:graphic xmlns:a="http://schemas.openxmlformats.org/drawingml/2006/main">
                  <a:graphicData uri="http://schemas.microsoft.com/office/word/2010/wordprocessingInk">
                    <w14:contentPart bwMode="auto" r:id="rId394">
                      <w14:nvContentPartPr>
                        <w14:cNvContentPartPr/>
                      </w14:nvContentPartPr>
                      <w14:xfrm>
                        <a:off x="0" y="0"/>
                        <a:ext cx="108720" cy="124200"/>
                      </w14:xfrm>
                    </w14:contentPart>
                  </a:graphicData>
                </a:graphic>
              </wp:anchor>
            </w:drawing>
          </mc:Choice>
          <mc:Fallback>
            <w:pict>
              <v:shape w14:anchorId="679D6DF4" id="Entrada de lápiz 1190" o:spid="_x0000_s1026" type="#_x0000_t75" style="position:absolute;margin-left:155.6pt;margin-top:-2.8pt;width:11.35pt;height:12.65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">
                <v:imagedata r:id="rId395" o:title=""/>
              </v:shape>
            </w:pict>
          </mc:Fallback>
        </mc:AlternateContent>
      </w:r>
      <w:r w:rsidR="00C91512">
        <w:rPr>
          <w:rFonts w:ascii="Arial" w:hAnsi="Arial"/>
          <w:noProof/>
        </w:rPr>
        <mc:AlternateContent>
          <mc:Choice Requires="wpi">
            <w:drawing>
              <wp:anchor distT="0" distB="0" distL="114300" distR="114300" simplePos="0" relativeHeight="252862464" behindDoc="0" locked="0" layoutInCell="1" allowOverlap="1" wp14:anchorId="0D4A0347" wp14:editId="2220E271">
                <wp:simplePos x="0" y="0"/>
                <wp:positionH relativeFrom="column">
                  <wp:posOffset>1965910</wp:posOffset>
                </wp:positionH>
                <wp:positionV relativeFrom="paragraph">
                  <wp:posOffset>91050</wp:posOffset>
                </wp:positionV>
                <wp:extent cx="10440" cy="50400"/>
                <wp:effectExtent l="38100" t="38100" r="66040" b="64135"/>
                <wp:wrapNone/>
                <wp:docPr id="1189" name="Entrada de lápiz 1189"/>
                <wp:cNvGraphicFramePr/>
                <a:graphic xmlns:a="http://schemas.openxmlformats.org/drawingml/2006/main">
                  <a:graphicData uri="http://schemas.microsoft.com/office/word/2010/wordprocessingInk">
                    <w14:contentPart bwMode="auto" r:id="rId396">
                      <w14:nvContentPartPr>
                        <w14:cNvContentPartPr/>
                      </w14:nvContentPartPr>
                      <w14:xfrm>
                        <a:off x="0" y="0"/>
                        <a:ext cx="10440" cy="50400"/>
                      </w14:xfrm>
                    </w14:contentPart>
                  </a:graphicData>
                </a:graphic>
              </wp:anchor>
            </w:drawing>
          </mc:Choice>
          <mc:Fallback>
            <w:pict>
              <v:shape w14:anchorId="72CC6EC1" id="Entrada de lápiz 1189" o:spid="_x0000_s1026" type="#_x0000_t75" style="position:absolute;margin-left:153.4pt;margin-top:5.75pt;width:3.65pt;height:6.75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">
                <v:imagedata r:id="rId397" o:title=""/>
              </v:shape>
            </w:pict>
          </mc:Fallback>
        </mc:AlternateContent>
      </w:r>
      <w:r w:rsidR="00C91512">
        <w:rPr>
          <w:rFonts w:ascii="Arial" w:hAnsi="Arial"/>
          <w:noProof/>
        </w:rPr>
        <mc:AlternateContent>
          <mc:Choice Requires="wpi">
            <w:drawing>
              <wp:anchor distT="0" distB="0" distL="114300" distR="114300" simplePos="0" relativeHeight="252861440" behindDoc="0" locked="0" layoutInCell="1" allowOverlap="1" wp14:anchorId="64B705DE" wp14:editId="5CF83F54">
                <wp:simplePos x="0" y="0"/>
                <wp:positionH relativeFrom="column">
                  <wp:posOffset>1816510</wp:posOffset>
                </wp:positionH>
                <wp:positionV relativeFrom="paragraph">
                  <wp:posOffset>36330</wp:posOffset>
                </wp:positionV>
                <wp:extent cx="99720" cy="126360"/>
                <wp:effectExtent l="57150" t="38100" r="33655" b="64770"/>
                <wp:wrapNone/>
                <wp:docPr id="1188" name="Entrada de lápiz 1188"/>
                <wp:cNvGraphicFramePr/>
                <a:graphic xmlns:a="http://schemas.openxmlformats.org/drawingml/2006/main">
                  <a:graphicData uri="http://schemas.microsoft.com/office/word/2010/wordprocessingInk">
                    <w14:contentPart bwMode="auto" r:id="rId398">
                      <w14:nvContentPartPr>
                        <w14:cNvContentPartPr/>
                      </w14:nvContentPartPr>
                      <w14:xfrm>
                        <a:off x="0" y="0"/>
                        <a:ext cx="99720" cy="126360"/>
                      </w14:xfrm>
                    </w14:contentPart>
                  </a:graphicData>
                </a:graphic>
              </wp:anchor>
            </w:drawing>
          </mc:Choice>
          <mc:Fallback>
            <w:pict>
              <v:shape w14:anchorId="5B5DDD9C" id="Entrada de lápiz 1188" o:spid="_x0000_s1026" type="#_x0000_t75" style="position:absolute;margin-left:141.65pt;margin-top:1.45pt;width:10.65pt;height:12.8pt;z-index:25286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">
                <v:imagedata r:id="rId399" o:title=""/>
              </v:shape>
            </w:pict>
          </mc:Fallback>
        </mc:AlternateContent>
      </w:r>
    </w:p>
    <w:p w14:paraId="10D15433" w14:textId="6A82A3B3" w:rsidR="00C91512" w:rsidRDefault="00C91512" w:rsidP="00DC1371">
      <w:pPr>
        <w:rPr>
          <w:rFonts w:ascii="Arial" w:hAnsi="Arial"/>
        </w:rPr>
      </w:pPr>
      <w:r>
        <w:rPr>
          <w:rFonts w:ascii="Arial" w:hAnsi="Arial"/>
          <w:noProof/>
        </w:rPr>
        <mc:AlternateContent>
          <mc:Choice Requires="wpi">
            <w:drawing>
              <wp:anchor distT="0" distB="0" distL="114300" distR="114300" simplePos="0" relativeHeight="252846080" behindDoc="0" locked="0" layoutInCell="1" allowOverlap="1" wp14:anchorId="17CD84AC" wp14:editId="46CD1A8A">
                <wp:simplePos x="0" y="0"/>
                <wp:positionH relativeFrom="column">
                  <wp:posOffset>1711325</wp:posOffset>
                </wp:positionH>
                <wp:positionV relativeFrom="paragraph">
                  <wp:posOffset>-159385</wp:posOffset>
                </wp:positionV>
                <wp:extent cx="1056855" cy="612775"/>
                <wp:effectExtent l="57150" t="38100" r="10160" b="73025"/>
                <wp:wrapNone/>
                <wp:docPr id="1173" name="Entrada de lápiz 1173"/>
                <wp:cNvGraphicFramePr/>
                <a:graphic xmlns:a="http://schemas.openxmlformats.org/drawingml/2006/main">
                  <a:graphicData uri="http://schemas.microsoft.com/office/word/2010/wordprocessingInk">
                    <w14:contentPart bwMode="auto" r:id="rId400">
                      <w14:nvContentPartPr>
                        <w14:cNvContentPartPr/>
                      </w14:nvContentPartPr>
                      <w14:xfrm>
                        <a:off x="0" y="0"/>
                        <a:ext cx="1056855" cy="612775"/>
                      </w14:xfrm>
                    </w14:contentPart>
                  </a:graphicData>
                </a:graphic>
              </wp:anchor>
            </w:drawing>
          </mc:Choice>
          <mc:Fallback>
            <w:pict>
              <v:shape w14:anchorId="1105F111" id="Entrada de lápiz 1173" o:spid="_x0000_s1026" type="#_x0000_t75" style="position:absolute;margin-left:133.35pt;margin-top:-13.95pt;width:86pt;height:51.05pt;z-index:252846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">
                <v:imagedata r:id="rId401" o:title=""/>
              </v:shape>
            </w:pict>
          </mc:Fallback>
        </mc:AlternateContent>
      </w:r>
      <w:r>
        <w:rPr>
          <w:rFonts w:ascii="Arial" w:hAnsi="Arial"/>
          <w:noProof/>
        </w:rPr>
        <mc:AlternateContent>
          <mc:Choice Requires="wpi">
            <w:drawing>
              <wp:anchor distT="0" distB="0" distL="114300" distR="114300" simplePos="0" relativeHeight="252764160" behindDoc="0" locked="0" layoutInCell="1" allowOverlap="1" wp14:anchorId="3E8E39DF" wp14:editId="53CC67B2">
                <wp:simplePos x="0" y="0"/>
                <wp:positionH relativeFrom="column">
                  <wp:posOffset>337185</wp:posOffset>
                </wp:positionH>
                <wp:positionV relativeFrom="paragraph">
                  <wp:posOffset>-154940</wp:posOffset>
                </wp:positionV>
                <wp:extent cx="1124755" cy="326535"/>
                <wp:effectExtent l="38100" t="57150" r="75565" b="54610"/>
                <wp:wrapNone/>
                <wp:docPr id="1087" name="Entrada de lápiz 1087"/>
                <wp:cNvGraphicFramePr/>
                <a:graphic xmlns:a="http://schemas.openxmlformats.org/drawingml/2006/main">
                  <a:graphicData uri="http://schemas.microsoft.com/office/word/2010/wordprocessingInk">
                    <w14:contentPart bwMode="auto" r:id="rId402">
                      <w14:nvContentPartPr>
                        <w14:cNvContentPartPr/>
                      </w14:nvContentPartPr>
                      <w14:xfrm>
                        <a:off x="0" y="0"/>
                        <a:ext cx="1124755" cy="326535"/>
                      </w14:xfrm>
                    </w14:contentPart>
                  </a:graphicData>
                </a:graphic>
              </wp:anchor>
            </w:drawing>
          </mc:Choice>
          <mc:Fallback>
            <w:pict>
              <v:shape w14:anchorId="61165F8D" id="Entrada de lápiz 1087" o:spid="_x0000_s1026" type="#_x0000_t75" style="position:absolute;margin-left:25.15pt;margin-top:-13.6pt;width:91.35pt;height:28.5pt;z-index:25276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">
                <v:imagedata r:id="rId403" o:title=""/>
              </v:shape>
            </w:pict>
          </mc:Fallback>
        </mc:AlternateContent>
      </w:r>
    </w:p>
    <w:p w14:paraId="18C141A2" w14:textId="3F7B8023" w:rsidR="001F3C32" w:rsidRDefault="00C8764E" w:rsidP="00DC1371">
      <w:pPr>
        <w:rPr>
          <w:rFonts w:ascii="Arial" w:hAnsi="Arial"/>
        </w:rPr>
      </w:pPr>
      <w:r>
        <w:rPr>
          <w:rFonts w:ascii="Arial" w:hAnsi="Arial"/>
          <w:noProof/>
        </w:rPr>
        <mc:AlternateContent>
          <mc:Choice Requires="wpi">
            <w:drawing>
              <wp:anchor distT="0" distB="0" distL="114300" distR="114300" simplePos="0" relativeHeight="253097984" behindDoc="0" locked="0" layoutInCell="1" allowOverlap="1" wp14:anchorId="78069A44" wp14:editId="5C51C423">
                <wp:simplePos x="0" y="0"/>
                <wp:positionH relativeFrom="column">
                  <wp:posOffset>2395220</wp:posOffset>
                </wp:positionH>
                <wp:positionV relativeFrom="paragraph">
                  <wp:posOffset>-3175</wp:posOffset>
                </wp:positionV>
                <wp:extent cx="115635" cy="75565"/>
                <wp:effectExtent l="38100" t="38100" r="55880" b="57785"/>
                <wp:wrapNone/>
                <wp:docPr id="1449" name="Entrada de lápiz 1449"/>
                <wp:cNvGraphicFramePr/>
                <a:graphic xmlns:a="http://schemas.openxmlformats.org/drawingml/2006/main">
                  <a:graphicData uri="http://schemas.microsoft.com/office/word/2010/wordprocessingInk">
                    <w14:contentPart bwMode="auto" r:id="rId404">
                      <w14:nvContentPartPr>
                        <w14:cNvContentPartPr/>
                      </w14:nvContentPartPr>
                      <w14:xfrm>
                        <a:off x="0" y="0"/>
                        <a:ext cx="115635" cy="75565"/>
                      </w14:xfrm>
                    </w14:contentPart>
                  </a:graphicData>
                </a:graphic>
              </wp:anchor>
            </w:drawing>
          </mc:Choice>
          <mc:Fallback>
            <w:pict>
              <v:shape w14:anchorId="6636BEF4" id="Entrada de lápiz 1449" o:spid="_x0000_s1026" type="#_x0000_t75" style="position:absolute;margin-left:187.2pt;margin-top:-1.65pt;width:11.9pt;height:8.75pt;z-index:25309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">
                <v:imagedata r:id="rId405" o:title=""/>
              </v:shape>
            </w:pict>
          </mc:Fallback>
        </mc:AlternateContent>
      </w:r>
      <w:r w:rsidR="00C91512">
        <w:rPr>
          <w:rFonts w:ascii="Arial" w:hAnsi="Arial"/>
          <w:noProof/>
        </w:rPr>
        <mc:AlternateContent>
          <mc:Choice Requires="wpi">
            <w:drawing>
              <wp:anchor distT="0" distB="0" distL="114300" distR="114300" simplePos="0" relativeHeight="252882944" behindDoc="0" locked="0" layoutInCell="1" allowOverlap="1" wp14:anchorId="30417349" wp14:editId="71A18946">
                <wp:simplePos x="0" y="0"/>
                <wp:positionH relativeFrom="column">
                  <wp:posOffset>2023745</wp:posOffset>
                </wp:positionH>
                <wp:positionV relativeFrom="paragraph">
                  <wp:posOffset>-5715</wp:posOffset>
                </wp:positionV>
                <wp:extent cx="262955" cy="118410"/>
                <wp:effectExtent l="57150" t="38100" r="41910" b="72390"/>
                <wp:wrapNone/>
                <wp:docPr id="1233" name="Entrada de lápiz 1233"/>
                <wp:cNvGraphicFramePr/>
                <a:graphic xmlns:a="http://schemas.openxmlformats.org/drawingml/2006/main">
                  <a:graphicData uri="http://schemas.microsoft.com/office/word/2010/wordprocessingInk">
                    <w14:contentPart bwMode="auto" r:id="rId406">
                      <w14:nvContentPartPr>
                        <w14:cNvContentPartPr/>
                      </w14:nvContentPartPr>
                      <w14:xfrm>
                        <a:off x="0" y="0"/>
                        <a:ext cx="262955" cy="118410"/>
                      </w14:xfrm>
                    </w14:contentPart>
                  </a:graphicData>
                </a:graphic>
              </wp:anchor>
            </w:drawing>
          </mc:Choice>
          <mc:Fallback>
            <w:pict>
              <v:shape w14:anchorId="017A7BC6" id="Entrada de lápiz 1233" o:spid="_x0000_s1026" type="#_x0000_t75" style="position:absolute;margin-left:157.95pt;margin-top:-1.85pt;width:23.5pt;height:12.15pt;z-index:25288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">
                <v:imagedata r:id="rId407" o:title=""/>
              </v:shape>
            </w:pict>
          </mc:Fallback>
        </mc:AlternateContent>
      </w:r>
      <w:r w:rsidR="00C91512">
        <w:rPr>
          <w:rFonts w:ascii="Arial" w:hAnsi="Arial"/>
          <w:noProof/>
        </w:rPr>
        <mc:AlternateContent>
          <mc:Choice Requires="wpi">
            <w:drawing>
              <wp:anchor distT="0" distB="0" distL="114300" distR="114300" simplePos="0" relativeHeight="252836864" behindDoc="0" locked="0" layoutInCell="1" allowOverlap="1" wp14:anchorId="58488BE1" wp14:editId="639896DC">
                <wp:simplePos x="0" y="0"/>
                <wp:positionH relativeFrom="column">
                  <wp:posOffset>1345270</wp:posOffset>
                </wp:positionH>
                <wp:positionV relativeFrom="paragraph">
                  <wp:posOffset>91990</wp:posOffset>
                </wp:positionV>
                <wp:extent cx="5400" cy="2520"/>
                <wp:effectExtent l="38100" t="38100" r="71120" b="55245"/>
                <wp:wrapNone/>
                <wp:docPr id="1164" name="Entrada de lápiz 1164"/>
                <wp:cNvGraphicFramePr/>
                <a:graphic xmlns:a="http://schemas.openxmlformats.org/drawingml/2006/main">
                  <a:graphicData uri="http://schemas.microsoft.com/office/word/2010/wordprocessingInk">
                    <w14:contentPart bwMode="auto" r:id="rId408">
                      <w14:nvContentPartPr>
                        <w14:cNvContentPartPr/>
                      </w14:nvContentPartPr>
                      <w14:xfrm>
                        <a:off x="0" y="0"/>
                        <a:ext cx="5400" cy="2520"/>
                      </w14:xfrm>
                    </w14:contentPart>
                  </a:graphicData>
                </a:graphic>
              </wp:anchor>
            </w:drawing>
          </mc:Choice>
          <mc:Fallback>
            <w:pict>
              <v:shape w14:anchorId="65AB4F3B" id="Entrada de lápiz 1164" o:spid="_x0000_s1026" type="#_x0000_t75" style="position:absolute;margin-left:104.55pt;margin-top:5.85pt;width:3.3pt;height:3.05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">
                <v:imagedata r:id="rId409" o:title=""/>
              </v:shape>
            </w:pict>
          </mc:Fallback>
        </mc:AlternateContent>
      </w:r>
      <w:r w:rsidR="00C91512">
        <w:rPr>
          <w:rFonts w:ascii="Arial" w:hAnsi="Arial"/>
          <w:noProof/>
        </w:rPr>
        <mc:AlternateContent>
          <mc:Choice Requires="wpi">
            <w:drawing>
              <wp:anchor distT="0" distB="0" distL="114300" distR="114300" simplePos="0" relativeHeight="252787712" behindDoc="0" locked="0" layoutInCell="1" allowOverlap="1" wp14:anchorId="46EF06C7" wp14:editId="70891DE1">
                <wp:simplePos x="0" y="0"/>
                <wp:positionH relativeFrom="column">
                  <wp:posOffset>436245</wp:posOffset>
                </wp:positionH>
                <wp:positionV relativeFrom="paragraph">
                  <wp:posOffset>-83820</wp:posOffset>
                </wp:positionV>
                <wp:extent cx="203140" cy="241640"/>
                <wp:effectExtent l="38100" t="38100" r="64135" b="63500"/>
                <wp:wrapNone/>
                <wp:docPr id="1116" name="Entrada de lápiz 1116"/>
                <wp:cNvGraphicFramePr/>
                <a:graphic xmlns:a="http://schemas.openxmlformats.org/drawingml/2006/main">
                  <a:graphicData uri="http://schemas.microsoft.com/office/word/2010/wordprocessingInk">
                    <w14:contentPart bwMode="auto" r:id="rId410">
                      <w14:nvContentPartPr>
                        <w14:cNvContentPartPr/>
                      </w14:nvContentPartPr>
                      <w14:xfrm>
                        <a:off x="0" y="0"/>
                        <a:ext cx="203140" cy="241640"/>
                      </w14:xfrm>
                    </w14:contentPart>
                  </a:graphicData>
                </a:graphic>
              </wp:anchor>
            </w:drawing>
          </mc:Choice>
          <mc:Fallback>
            <w:pict>
              <v:shape w14:anchorId="582CAE21" id="Entrada de lápiz 1116" o:spid="_x0000_s1026" type="#_x0000_t75" style="position:absolute;margin-left:32.95pt;margin-top:-8pt;width:18.85pt;height:21.9pt;z-index:25278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">
                <v:imagedata r:id="rId411" o:title=""/>
              </v:shape>
            </w:pict>
          </mc:Fallback>
        </mc:AlternateContent>
      </w:r>
    </w:p>
    <w:p w14:paraId="6579F5EB" w14:textId="7BB078A0" w:rsidR="00C91512" w:rsidRDefault="00C91512" w:rsidP="00DC1371">
      <w:pPr>
        <w:rPr>
          <w:rFonts w:ascii="Arial" w:hAnsi="Arial"/>
        </w:rPr>
      </w:pPr>
    </w:p>
    <w:p w14:paraId="3D881F01" w14:textId="2A1A514A" w:rsidR="00C91512" w:rsidRDefault="00C91512" w:rsidP="00DC1371">
      <w:pPr>
        <w:rPr>
          <w:rFonts w:ascii="Arial" w:hAnsi="Arial"/>
        </w:rPr>
      </w:pPr>
    </w:p>
    <w:p w14:paraId="4EAD5B40" w14:textId="4366376E" w:rsidR="00C91512" w:rsidRPr="00DC1371" w:rsidRDefault="00C91512" w:rsidP="00DC1371">
      <w:pPr>
        <w:rPr>
          <w:rFonts w:ascii="Arial" w:hAnsi="Arial"/>
        </w:rPr>
      </w:pPr>
    </w:p>
    <w:p w14:paraId="48FFA45D" w14:textId="18ABEF86" w:rsidR="00DC1371" w:rsidRPr="00FF3353" w:rsidRDefault="00C8764E" w:rsidP="001F3C32">
      <w:pPr>
        <w:pStyle w:val="Prrafodelista"/>
        <w:numPr>
          <w:ilvl w:val="0"/>
          <w:numId w:val="27"/>
        </w:numPr>
        <w:rPr>
          <w:rFonts w:ascii="Arial" w:hAnsi="Arial"/>
          <w:i/>
          <w:iCs/>
          <w:color w:val="808080"/>
        </w:rPr>
      </w:pPr>
      <w:r>
        <w:rPr>
          <w:rFonts w:ascii="Arial" w:hAnsi="Arial"/>
          <w:noProof/>
        </w:rPr>
        <mc:AlternateContent>
          <mc:Choice Requires="wpi">
            <w:drawing>
              <wp:anchor distT="0" distB="0" distL="114300" distR="114300" simplePos="0" relativeHeight="252996608" behindDoc="0" locked="0" layoutInCell="1" allowOverlap="1" wp14:anchorId="1793506F" wp14:editId="247B09FF">
                <wp:simplePos x="0" y="0"/>
                <wp:positionH relativeFrom="column">
                  <wp:posOffset>3054350</wp:posOffset>
                </wp:positionH>
                <wp:positionV relativeFrom="paragraph">
                  <wp:posOffset>-131445</wp:posOffset>
                </wp:positionV>
                <wp:extent cx="500275" cy="267970"/>
                <wp:effectExtent l="57150" t="57150" r="71755" b="74930"/>
                <wp:wrapNone/>
                <wp:docPr id="1344" name="Entrada de lápiz 1344"/>
                <wp:cNvGraphicFramePr/>
                <a:graphic xmlns:a="http://schemas.openxmlformats.org/drawingml/2006/main">
                  <a:graphicData uri="http://schemas.microsoft.com/office/word/2010/wordprocessingInk">
                    <w14:contentPart bwMode="auto" r:id="rId412">
                      <w14:nvContentPartPr>
                        <w14:cNvContentPartPr/>
                      </w14:nvContentPartPr>
                      <w14:xfrm>
                        <a:off x="0" y="0"/>
                        <a:ext cx="500275" cy="267970"/>
                      </w14:xfrm>
                    </w14:contentPart>
                  </a:graphicData>
                </a:graphic>
              </wp:anchor>
            </w:drawing>
          </mc:Choice>
          <mc:Fallback>
            <w:pict>
              <v:shape w14:anchorId="4242D45D" id="Entrada de lápiz 1344" o:spid="_x0000_s1026" type="#_x0000_t75" style="position:absolute;margin-left:239.1pt;margin-top:-11.75pt;width:42.25pt;height:23.9pt;z-index:25299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">
                <v:imagedata r:id="rId413" o:title=""/>
              </v:shape>
            </w:pict>
          </mc:Fallback>
        </mc:AlternateContent>
      </w:r>
      <w:r>
        <w:rPr>
          <w:rFonts w:ascii="Arial" w:hAnsi="Arial"/>
          <w:noProof/>
        </w:rPr>
        <mc:AlternateContent>
          <mc:Choice Requires="wpi">
            <w:drawing>
              <wp:anchor distT="0" distB="0" distL="114300" distR="114300" simplePos="0" relativeHeight="252989440" behindDoc="0" locked="0" layoutInCell="1" allowOverlap="1" wp14:anchorId="1065E9F1" wp14:editId="37D08AAE">
                <wp:simplePos x="0" y="0"/>
                <wp:positionH relativeFrom="column">
                  <wp:posOffset>5117053</wp:posOffset>
                </wp:positionH>
                <wp:positionV relativeFrom="paragraph">
                  <wp:posOffset>113928</wp:posOffset>
                </wp:positionV>
                <wp:extent cx="141120" cy="7200"/>
                <wp:effectExtent l="57150" t="38100" r="68580" b="69215"/>
                <wp:wrapNone/>
                <wp:docPr id="1337" name="Entrada de lápiz 1337"/>
                <wp:cNvGraphicFramePr/>
                <a:graphic xmlns:a="http://schemas.openxmlformats.org/drawingml/2006/main">
                  <a:graphicData uri="http://schemas.microsoft.com/office/word/2010/wordprocessingInk">
                    <w14:contentPart bwMode="auto" r:id="rId414">
                      <w14:nvContentPartPr>
                        <w14:cNvContentPartPr/>
                      </w14:nvContentPartPr>
                      <w14:xfrm>
                        <a:off x="0" y="0"/>
                        <a:ext cx="141120" cy="7200"/>
                      </w14:xfrm>
                    </w14:contentPart>
                  </a:graphicData>
                </a:graphic>
              </wp:anchor>
            </w:drawing>
          </mc:Choice>
          <mc:Fallback>
            <w:pict>
              <v:shape w14:anchorId="54C459A7" id="Entrada de lápiz 1337" o:spid="_x0000_s1026" type="#_x0000_t75" style="position:absolute;margin-left:401.5pt;margin-top:7.55pt;width:13.9pt;height:3.35pt;z-index:25298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">
                <v:imagedata r:id="rId415" o:title=""/>
              </v:shape>
            </w:pict>
          </mc:Fallback>
        </mc:AlternateContent>
      </w:r>
      <w:r>
        <w:rPr>
          <w:rFonts w:ascii="Arial" w:hAnsi="Arial"/>
          <w:noProof/>
        </w:rPr>
        <mc:AlternateContent>
          <mc:Choice Requires="wpi">
            <w:drawing>
              <wp:anchor distT="0" distB="0" distL="114300" distR="114300" simplePos="0" relativeHeight="252937216" behindDoc="0" locked="0" layoutInCell="1" allowOverlap="1" wp14:anchorId="65E6EE25" wp14:editId="0C841F13">
                <wp:simplePos x="0" y="0"/>
                <wp:positionH relativeFrom="column">
                  <wp:posOffset>2063750</wp:posOffset>
                </wp:positionH>
                <wp:positionV relativeFrom="paragraph">
                  <wp:posOffset>212090</wp:posOffset>
                </wp:positionV>
                <wp:extent cx="61200" cy="111760"/>
                <wp:effectExtent l="57150" t="38100" r="34290" b="59690"/>
                <wp:wrapNone/>
                <wp:docPr id="1286" name="Entrada de lápiz 1286"/>
                <wp:cNvGraphicFramePr/>
                <a:graphic xmlns:a="http://schemas.openxmlformats.org/drawingml/2006/main">
                  <a:graphicData uri="http://schemas.microsoft.com/office/word/2010/wordprocessingInk">
                    <w14:contentPart bwMode="auto" r:id="rId416">
                      <w14:nvContentPartPr>
                        <w14:cNvContentPartPr/>
                      </w14:nvContentPartPr>
                      <w14:xfrm>
                        <a:off x="0" y="0"/>
                        <a:ext cx="61200" cy="111760"/>
                      </w14:xfrm>
                    </w14:contentPart>
                  </a:graphicData>
                </a:graphic>
              </wp:anchor>
            </w:drawing>
          </mc:Choice>
          <mc:Fallback>
            <w:pict>
              <v:shape w14:anchorId="381957AC" id="Entrada de lápiz 1286" o:spid="_x0000_s1026" type="#_x0000_t75" style="position:absolute;margin-left:161.1pt;margin-top:15.3pt;width:7.65pt;height:11.6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">
                <v:imagedata r:id="rId417" o:title=""/>
              </v:shape>
            </w:pict>
          </mc:Fallback>
        </mc:AlternateContent>
      </w:r>
      <w:r w:rsidR="00DC1371" w:rsidRPr="001F3C32">
        <w:rPr>
          <w:rFonts w:ascii="Arial" w:hAnsi="Arial"/>
        </w:rPr>
        <w:t xml:space="preserve">La probabilidad de que resulte defectuoso es: ________. </w:t>
      </w:r>
      <w:r w:rsidR="00310E18" w:rsidRPr="00FF3353">
        <w:rPr>
          <w:rFonts w:ascii="Arial" w:hAnsi="Arial"/>
          <w:i/>
          <w:iCs/>
          <w:color w:val="808080"/>
        </w:rPr>
        <w:t>(</w:t>
      </w:r>
      <w:r w:rsidR="00DC1371" w:rsidRPr="00FF3353">
        <w:rPr>
          <w:rFonts w:ascii="Arial" w:hAnsi="Arial"/>
          <w:i/>
          <w:iCs/>
          <w:color w:val="808080"/>
        </w:rPr>
        <w:t>Escriba sus cálculos con 3 decimales</w:t>
      </w:r>
      <w:r w:rsidR="00310E18" w:rsidRPr="00FF3353">
        <w:rPr>
          <w:rFonts w:ascii="Arial" w:hAnsi="Arial"/>
          <w:i/>
          <w:iCs/>
          <w:color w:val="808080"/>
        </w:rPr>
        <w:t>)</w:t>
      </w:r>
    </w:p>
    <w:p w14:paraId="12516CB0" w14:textId="1FBEAAA8" w:rsidR="001F3C32" w:rsidRDefault="0005736C" w:rsidP="001F3C32">
      <w:pPr>
        <w:pStyle w:val="Prrafodelista"/>
        <w:rPr>
          <w:rFonts w:ascii="Arial" w:hAnsi="Arial"/>
          <w:i/>
          <w:iCs/>
          <w:color w:val="808080"/>
        </w:rPr>
      </w:pPr>
      <w:r>
        <w:rPr>
          <w:rFonts w:ascii="Arial" w:hAnsi="Arial"/>
          <w:i/>
          <w:iCs/>
          <w:noProof/>
          <w:color w:val="808080"/>
        </w:rPr>
        <mc:AlternateContent>
          <mc:Choice Requires="wpi">
            <w:drawing>
              <wp:anchor distT="0" distB="0" distL="114300" distR="114300" simplePos="0" relativeHeight="253238272" behindDoc="0" locked="0" layoutInCell="1" allowOverlap="1" wp14:anchorId="70A5BF94" wp14:editId="658387EE">
                <wp:simplePos x="0" y="0"/>
                <wp:positionH relativeFrom="column">
                  <wp:posOffset>2342285</wp:posOffset>
                </wp:positionH>
                <wp:positionV relativeFrom="paragraph">
                  <wp:posOffset>505</wp:posOffset>
                </wp:positionV>
                <wp:extent cx="723600" cy="58680"/>
                <wp:effectExtent l="76200" t="114300" r="0" b="151130"/>
                <wp:wrapNone/>
                <wp:docPr id="1615" name="Entrada de lápiz 1615"/>
                <wp:cNvGraphicFramePr/>
                <a:graphic xmlns:a="http://schemas.openxmlformats.org/drawingml/2006/main">
                  <a:graphicData uri="http://schemas.microsoft.com/office/word/2010/wordprocessingInk">
                    <w14:contentPart bwMode="auto" r:id="rId418">
                      <w14:nvContentPartPr>
                        <w14:cNvContentPartPr/>
                      </w14:nvContentPartPr>
                      <w14:xfrm>
                        <a:off x="0" y="0"/>
                        <a:ext cx="723600" cy="58680"/>
                      </w14:xfrm>
                    </w14:contentPart>
                  </a:graphicData>
                </a:graphic>
              </wp:anchor>
            </w:drawing>
          </mc:Choice>
          <mc:Fallback>
            <w:pict>
              <v:shape w14:anchorId="1F8393DD" id="Entrada de lápiz 1615" o:spid="_x0000_s1026" type="#_x0000_t75" style="position:absolute;margin-left:180.2pt;margin-top:-8.45pt;width:65.5pt;height:21.6pt;z-index:25323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">
                <v:imagedata r:id="rId419" o:title=""/>
              </v:shape>
            </w:pict>
          </mc:Fallback>
        </mc:AlternateContent>
      </w:r>
      <w:r w:rsidR="00C8764E">
        <w:rPr>
          <w:rFonts w:ascii="Arial" w:hAnsi="Arial"/>
          <w:i/>
          <w:iCs/>
          <w:noProof/>
          <w:color w:val="808080"/>
        </w:rPr>
        <mc:AlternateContent>
          <mc:Choice Requires="wpi">
            <w:drawing>
              <wp:anchor distT="0" distB="0" distL="114300" distR="114300" simplePos="0" relativeHeight="252950528" behindDoc="0" locked="0" layoutInCell="1" allowOverlap="1" wp14:anchorId="16827E3A" wp14:editId="4E219F79">
                <wp:simplePos x="0" y="0"/>
                <wp:positionH relativeFrom="column">
                  <wp:posOffset>3608705</wp:posOffset>
                </wp:positionH>
                <wp:positionV relativeFrom="paragraph">
                  <wp:posOffset>-46355</wp:posOffset>
                </wp:positionV>
                <wp:extent cx="734530" cy="191350"/>
                <wp:effectExtent l="38100" t="38100" r="66040" b="75565"/>
                <wp:wrapNone/>
                <wp:docPr id="1299" name="Entrada de lápiz 1299"/>
                <wp:cNvGraphicFramePr/>
                <a:graphic xmlns:a="http://schemas.openxmlformats.org/drawingml/2006/main">
                  <a:graphicData uri="http://schemas.microsoft.com/office/word/2010/wordprocessingInk">
                    <w14:contentPart bwMode="auto" r:id="rId420">
                      <w14:nvContentPartPr>
                        <w14:cNvContentPartPr/>
                      </w14:nvContentPartPr>
                      <w14:xfrm>
                        <a:off x="0" y="0"/>
                        <a:ext cx="734530" cy="191350"/>
                      </w14:xfrm>
                    </w14:contentPart>
                  </a:graphicData>
                </a:graphic>
              </wp:anchor>
            </w:drawing>
          </mc:Choice>
          <mc:Fallback>
            <w:pict>
              <v:shape w14:anchorId="7B522830" id="Entrada de lápiz 1299" o:spid="_x0000_s1026" type="#_x0000_t75" style="position:absolute;margin-left:282.75pt;margin-top:-5.05pt;width:60.7pt;height:17.85pt;z-index:25295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">
                <v:imagedata r:id="rId421" o:title=""/>
              </v:shape>
            </w:pict>
          </mc:Fallback>
        </mc:AlternateContent>
      </w:r>
      <w:r w:rsidR="00C8764E">
        <w:rPr>
          <w:rFonts w:ascii="Arial" w:hAnsi="Arial"/>
          <w:i/>
          <w:iCs/>
          <w:noProof/>
          <w:color w:val="808080"/>
        </w:rPr>
        <mc:AlternateContent>
          <mc:Choice Requires="wpi">
            <w:drawing>
              <wp:anchor distT="0" distB="0" distL="114300" distR="114300" simplePos="0" relativeHeight="252946432" behindDoc="0" locked="0" layoutInCell="1" allowOverlap="1" wp14:anchorId="79C7AB9B" wp14:editId="273E0178">
                <wp:simplePos x="0" y="0"/>
                <wp:positionH relativeFrom="column">
                  <wp:posOffset>3305810</wp:posOffset>
                </wp:positionH>
                <wp:positionV relativeFrom="paragraph">
                  <wp:posOffset>-11430</wp:posOffset>
                </wp:positionV>
                <wp:extent cx="93600" cy="89535"/>
                <wp:effectExtent l="38100" t="38100" r="40005" b="62865"/>
                <wp:wrapNone/>
                <wp:docPr id="1295" name="Entrada de lápiz 1295"/>
                <wp:cNvGraphicFramePr/>
                <a:graphic xmlns:a="http://schemas.openxmlformats.org/drawingml/2006/main">
                  <a:graphicData uri="http://schemas.microsoft.com/office/word/2010/wordprocessingInk">
                    <w14:contentPart bwMode="auto" r:id="rId422">
                      <w14:nvContentPartPr>
                        <w14:cNvContentPartPr/>
                      </w14:nvContentPartPr>
                      <w14:xfrm>
                        <a:off x="0" y="0"/>
                        <a:ext cx="93600" cy="89535"/>
                      </w14:xfrm>
                    </w14:contentPart>
                  </a:graphicData>
                </a:graphic>
              </wp:anchor>
            </w:drawing>
          </mc:Choice>
          <mc:Fallback>
            <w:pict>
              <v:shape w14:anchorId="732BEB51" id="Entrada de lápiz 1295" o:spid="_x0000_s1026" type="#_x0000_t75" style="position:absolute;margin-left:258.9pt;margin-top:-2.3pt;width:10.2pt;height:9.85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">
                <v:imagedata r:id="rId423" o:title=""/>
              </v:shape>
            </w:pict>
          </mc:Fallback>
        </mc:AlternateContent>
      </w:r>
      <w:r w:rsidR="00C8764E">
        <w:rPr>
          <w:rFonts w:ascii="Arial" w:hAnsi="Arial"/>
          <w:i/>
          <w:iCs/>
          <w:noProof/>
          <w:color w:val="808080"/>
        </w:rPr>
        <mc:AlternateContent>
          <mc:Choice Requires="wpi">
            <w:drawing>
              <wp:anchor distT="0" distB="0" distL="114300" distR="114300" simplePos="0" relativeHeight="252934144" behindDoc="0" locked="0" layoutInCell="1" allowOverlap="1" wp14:anchorId="78483D67" wp14:editId="3038A7D4">
                <wp:simplePos x="0" y="0"/>
                <wp:positionH relativeFrom="column">
                  <wp:posOffset>2325370</wp:posOffset>
                </wp:positionH>
                <wp:positionV relativeFrom="paragraph">
                  <wp:posOffset>-84455</wp:posOffset>
                </wp:positionV>
                <wp:extent cx="742650" cy="193140"/>
                <wp:effectExtent l="19050" t="38100" r="57785" b="73660"/>
                <wp:wrapNone/>
                <wp:docPr id="1283" name="Entrada de lápiz 1283"/>
                <wp:cNvGraphicFramePr/>
                <a:graphic xmlns:a="http://schemas.openxmlformats.org/drawingml/2006/main">
                  <a:graphicData uri="http://schemas.microsoft.com/office/word/2010/wordprocessingInk">
                    <w14:contentPart bwMode="auto" r:id="rId424">
                      <w14:nvContentPartPr>
                        <w14:cNvContentPartPr/>
                      </w14:nvContentPartPr>
                      <w14:xfrm>
                        <a:off x="0" y="0"/>
                        <a:ext cx="742650" cy="193140"/>
                      </w14:xfrm>
                    </w14:contentPart>
                  </a:graphicData>
                </a:graphic>
              </wp:anchor>
            </w:drawing>
          </mc:Choice>
          <mc:Fallback>
            <w:pict>
              <v:shape w14:anchorId="74414E1E" id="Entrada de lápiz 1283" o:spid="_x0000_s1026" type="#_x0000_t75" style="position:absolute;margin-left:181.7pt;margin-top:-8.05pt;width:61.35pt;height:18pt;z-index:25293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">
                <v:imagedata r:id="rId425" o:title=""/>
              </v:shape>
            </w:pict>
          </mc:Fallback>
        </mc:AlternateContent>
      </w:r>
      <w:r w:rsidR="00C8764E">
        <w:rPr>
          <w:rFonts w:ascii="Arial" w:hAnsi="Arial"/>
          <w:i/>
          <w:iCs/>
          <w:noProof/>
          <w:color w:val="808080"/>
        </w:rPr>
        <mc:AlternateContent>
          <mc:Choice Requires="wpi">
            <w:drawing>
              <wp:anchor distT="0" distB="0" distL="114300" distR="114300" simplePos="0" relativeHeight="252924928" behindDoc="0" locked="0" layoutInCell="1" allowOverlap="1" wp14:anchorId="13E702DE" wp14:editId="3E437DC0">
                <wp:simplePos x="0" y="0"/>
                <wp:positionH relativeFrom="column">
                  <wp:posOffset>1106805</wp:posOffset>
                </wp:positionH>
                <wp:positionV relativeFrom="paragraph">
                  <wp:posOffset>-57785</wp:posOffset>
                </wp:positionV>
                <wp:extent cx="702085" cy="191065"/>
                <wp:effectExtent l="38100" t="38100" r="41275" b="76200"/>
                <wp:wrapNone/>
                <wp:docPr id="1274" name="Entrada de lápiz 1274"/>
                <wp:cNvGraphicFramePr/>
                <a:graphic xmlns:a="http://schemas.openxmlformats.org/drawingml/2006/main">
                  <a:graphicData uri="http://schemas.microsoft.com/office/word/2010/wordprocessingInk">
                    <w14:contentPart bwMode="auto" r:id="rId426">
                      <w14:nvContentPartPr>
                        <w14:cNvContentPartPr/>
                      </w14:nvContentPartPr>
                      <w14:xfrm>
                        <a:off x="0" y="0"/>
                        <a:ext cx="702085" cy="191065"/>
                      </w14:xfrm>
                    </w14:contentPart>
                  </a:graphicData>
                </a:graphic>
              </wp:anchor>
            </w:drawing>
          </mc:Choice>
          <mc:Fallback>
            <w:pict>
              <v:shape w14:anchorId="61B67954" id="Entrada de lápiz 1274" o:spid="_x0000_s1026" type="#_x0000_t75" style="position:absolute;margin-left:85.75pt;margin-top:-5.95pt;width:58.15pt;height:17.9pt;z-index:25292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">
                <v:imagedata r:id="rId427" o:title=""/>
              </v:shape>
            </w:pict>
          </mc:Fallback>
        </mc:AlternateContent>
      </w:r>
    </w:p>
    <w:p w14:paraId="1F7C8072" w14:textId="507EBCD1" w:rsidR="00C8764E" w:rsidRDefault="00C8764E" w:rsidP="001F3C32">
      <w:pPr>
        <w:pStyle w:val="Prrafodelista"/>
        <w:rPr>
          <w:rFonts w:ascii="Arial" w:hAnsi="Arial"/>
          <w:i/>
          <w:iCs/>
          <w:color w:val="808080"/>
        </w:rPr>
      </w:pPr>
      <w:r>
        <w:rPr>
          <w:rFonts w:ascii="Arial" w:hAnsi="Arial"/>
          <w:i/>
          <w:iCs/>
          <w:noProof/>
          <w:color w:val="808080"/>
        </w:rPr>
        <mc:AlternateContent>
          <mc:Choice Requires="wpi">
            <w:drawing>
              <wp:anchor distT="0" distB="0" distL="114300" distR="114300" simplePos="0" relativeHeight="252914688" behindDoc="0" locked="0" layoutInCell="1" allowOverlap="1" wp14:anchorId="5DFB7DD2" wp14:editId="2683C6B6">
                <wp:simplePos x="0" y="0"/>
                <wp:positionH relativeFrom="column">
                  <wp:posOffset>866140</wp:posOffset>
                </wp:positionH>
                <wp:positionV relativeFrom="paragraph">
                  <wp:posOffset>-72390</wp:posOffset>
                </wp:positionV>
                <wp:extent cx="1410470" cy="422910"/>
                <wp:effectExtent l="57150" t="38100" r="0" b="72390"/>
                <wp:wrapNone/>
                <wp:docPr id="1264" name="Entrada de lápiz 1264"/>
                <wp:cNvGraphicFramePr/>
                <a:graphic xmlns:a="http://schemas.openxmlformats.org/drawingml/2006/main">
                  <a:graphicData uri="http://schemas.microsoft.com/office/word/2010/wordprocessingInk">
                    <w14:contentPart bwMode="auto" r:id="rId428">
                      <w14:nvContentPartPr>
                        <w14:cNvContentPartPr/>
                      </w14:nvContentPartPr>
                      <w14:xfrm>
                        <a:off x="0" y="0"/>
                        <a:ext cx="1410470" cy="422910"/>
                      </w14:xfrm>
                    </w14:contentPart>
                  </a:graphicData>
                </a:graphic>
              </wp:anchor>
            </w:drawing>
          </mc:Choice>
          <mc:Fallback>
            <w:pict>
              <v:shape w14:anchorId="584A885D" id="Entrada de lápiz 1264" o:spid="_x0000_s1026" type="#_x0000_t75" style="position:absolute;margin-left:66.8pt;margin-top:-7.1pt;width:113.85pt;height:36.1pt;z-index:25291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">
                <v:imagedata r:id="rId429" o:title=""/>
              </v:shape>
            </w:pict>
          </mc:Fallback>
        </mc:AlternateContent>
      </w:r>
    </w:p>
    <w:p w14:paraId="55A091CE" w14:textId="20B68E4C" w:rsidR="00C8764E" w:rsidRDefault="0005736C" w:rsidP="001F3C32">
      <w:pPr>
        <w:pStyle w:val="Prrafodelista"/>
        <w:rPr>
          <w:rFonts w:ascii="Arial" w:hAnsi="Arial"/>
          <w:i/>
          <w:iCs/>
          <w:color w:val="808080"/>
        </w:rPr>
      </w:pPr>
      <w:r>
        <w:rPr>
          <w:rFonts w:ascii="Arial" w:hAnsi="Arial"/>
          <w:i/>
          <w:iCs/>
          <w:noProof/>
          <w:color w:val="808080"/>
        </w:rPr>
        <mc:AlternateContent>
          <mc:Choice Requires="wpi">
            <w:drawing>
              <wp:anchor distT="0" distB="0" distL="114300" distR="114300" simplePos="0" relativeHeight="253237248" behindDoc="0" locked="0" layoutInCell="1" allowOverlap="1" wp14:anchorId="167DCD92" wp14:editId="04B379EE">
                <wp:simplePos x="0" y="0"/>
                <wp:positionH relativeFrom="column">
                  <wp:posOffset>2364965</wp:posOffset>
                </wp:positionH>
                <wp:positionV relativeFrom="paragraph">
                  <wp:posOffset>-6115</wp:posOffset>
                </wp:positionV>
                <wp:extent cx="871920" cy="79560"/>
                <wp:effectExtent l="76200" t="133350" r="42545" b="149225"/>
                <wp:wrapNone/>
                <wp:docPr id="1614" name="Entrada de lápiz 1614"/>
                <wp:cNvGraphicFramePr/>
                <a:graphic xmlns:a="http://schemas.openxmlformats.org/drawingml/2006/main">
                  <a:graphicData uri="http://schemas.microsoft.com/office/word/2010/wordprocessingInk">
                    <w14:contentPart bwMode="auto" r:id="rId430">
                      <w14:nvContentPartPr>
                        <w14:cNvContentPartPr/>
                      </w14:nvContentPartPr>
                      <w14:xfrm>
                        <a:off x="0" y="0"/>
                        <a:ext cx="871920" cy="79560"/>
                      </w14:xfrm>
                    </w14:contentPart>
                  </a:graphicData>
                </a:graphic>
              </wp:anchor>
            </w:drawing>
          </mc:Choice>
          <mc:Fallback>
            <w:pict>
              <v:shape w14:anchorId="3BC269F9" id="Entrada de lápiz 1614" o:spid="_x0000_s1026" type="#_x0000_t75" style="position:absolute;margin-left:181.95pt;margin-top:-9pt;width:77.15pt;height:23.25pt;z-index:25323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">
                <v:imagedata r:id="rId431" o:title=""/>
              </v:shape>
            </w:pict>
          </mc:Fallback>
        </mc:AlternateContent>
      </w:r>
      <w:r w:rsidR="00C8764E">
        <w:rPr>
          <w:rFonts w:ascii="Arial" w:hAnsi="Arial"/>
          <w:i/>
          <w:iCs/>
          <w:noProof/>
          <w:color w:val="808080"/>
        </w:rPr>
        <mc:AlternateContent>
          <mc:Choice Requires="wpi">
            <w:drawing>
              <wp:anchor distT="0" distB="0" distL="114300" distR="114300" simplePos="0" relativeHeight="253113344" behindDoc="0" locked="0" layoutInCell="1" allowOverlap="1" wp14:anchorId="07412D72" wp14:editId="02262993">
                <wp:simplePos x="0" y="0"/>
                <wp:positionH relativeFrom="column">
                  <wp:posOffset>4779733</wp:posOffset>
                </wp:positionH>
                <wp:positionV relativeFrom="paragraph">
                  <wp:posOffset>102763</wp:posOffset>
                </wp:positionV>
                <wp:extent cx="3240" cy="7560"/>
                <wp:effectExtent l="57150" t="76200" r="73025" b="88265"/>
                <wp:wrapNone/>
                <wp:docPr id="1491" name="Entrada de lápiz 1491"/>
                <wp:cNvGraphicFramePr/>
                <a:graphic xmlns:a="http://schemas.openxmlformats.org/drawingml/2006/main">
                  <a:graphicData uri="http://schemas.microsoft.com/office/word/2010/wordprocessingInk">
                    <w14:contentPart bwMode="auto" r:id="rId432">
                      <w14:nvContentPartPr>
                        <w14:cNvContentPartPr/>
                      </w14:nvContentPartPr>
                      <w14:xfrm>
                        <a:off x="0" y="0"/>
                        <a:ext cx="3240" cy="7560"/>
                      </w14:xfrm>
                    </w14:contentPart>
                  </a:graphicData>
                </a:graphic>
              </wp:anchor>
            </w:drawing>
          </mc:Choice>
          <mc:Fallback>
            <w:pict>
              <v:shape w14:anchorId="1F73E381" id="Entrada de lápiz 1491" o:spid="_x0000_s1026" type="#_x0000_t75" style="position:absolute;margin-left:372.1pt;margin-top:-.4pt;width:8.75pt;height:17.6pt;z-index:25311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">
                <v:imagedata r:id="rId433" o:title=""/>
              </v:shape>
            </w:pict>
          </mc:Fallback>
        </mc:AlternateContent>
      </w:r>
      <w:r w:rsidR="00C8764E">
        <w:rPr>
          <w:rFonts w:ascii="Arial" w:hAnsi="Arial"/>
          <w:i/>
          <w:iCs/>
          <w:noProof/>
          <w:color w:val="808080"/>
        </w:rPr>
        <mc:AlternateContent>
          <mc:Choice Requires="wpi">
            <w:drawing>
              <wp:anchor distT="0" distB="0" distL="114300" distR="114300" simplePos="0" relativeHeight="253111296" behindDoc="0" locked="0" layoutInCell="1" allowOverlap="1" wp14:anchorId="6AFE40CD" wp14:editId="196A9C0C">
                <wp:simplePos x="0" y="0"/>
                <wp:positionH relativeFrom="column">
                  <wp:posOffset>3661573</wp:posOffset>
                </wp:positionH>
                <wp:positionV relativeFrom="paragraph">
                  <wp:posOffset>130483</wp:posOffset>
                </wp:positionV>
                <wp:extent cx="15840" cy="6480"/>
                <wp:effectExtent l="57150" t="95250" r="80010" b="107950"/>
                <wp:wrapNone/>
                <wp:docPr id="1489" name="Entrada de lápiz 1489"/>
                <wp:cNvGraphicFramePr/>
                <a:graphic xmlns:a="http://schemas.openxmlformats.org/drawingml/2006/main">
                  <a:graphicData uri="http://schemas.microsoft.com/office/word/2010/wordprocessingInk">
                    <w14:contentPart bwMode="auto" r:id="rId434">
                      <w14:nvContentPartPr>
                        <w14:cNvContentPartPr/>
                      </w14:nvContentPartPr>
                      <w14:xfrm>
                        <a:off x="0" y="0"/>
                        <a:ext cx="15840" cy="6480"/>
                      </w14:xfrm>
                    </w14:contentPart>
                  </a:graphicData>
                </a:graphic>
              </wp:anchor>
            </w:drawing>
          </mc:Choice>
          <mc:Fallback>
            <w:pict>
              <v:shape w14:anchorId="65278347" id="Entrada de lápiz 1489" o:spid="_x0000_s1026" type="#_x0000_t75" style="position:absolute;margin-left:284.1pt;margin-top:1.75pt;width:9.75pt;height:17.5pt;z-index:25311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">
                <v:imagedata r:id="rId435" o:title=""/>
              </v:shape>
            </w:pict>
          </mc:Fallback>
        </mc:AlternateContent>
      </w:r>
      <w:r w:rsidR="00C8764E">
        <w:rPr>
          <w:rFonts w:ascii="Arial" w:hAnsi="Arial"/>
          <w:i/>
          <w:iCs/>
          <w:noProof/>
          <w:color w:val="808080"/>
        </w:rPr>
        <mc:AlternateContent>
          <mc:Choice Requires="wpi">
            <w:drawing>
              <wp:anchor distT="0" distB="0" distL="114300" distR="114300" simplePos="0" relativeHeight="253110272" behindDoc="0" locked="0" layoutInCell="1" allowOverlap="1" wp14:anchorId="48A7C52D" wp14:editId="34E8E84E">
                <wp:simplePos x="0" y="0"/>
                <wp:positionH relativeFrom="column">
                  <wp:posOffset>2569693</wp:posOffset>
                </wp:positionH>
                <wp:positionV relativeFrom="paragraph">
                  <wp:posOffset>84763</wp:posOffset>
                </wp:positionV>
                <wp:extent cx="36720" cy="21600"/>
                <wp:effectExtent l="57150" t="76200" r="59055" b="130810"/>
                <wp:wrapNone/>
                <wp:docPr id="1488" name="Entrada de lápiz 1488"/>
                <wp:cNvGraphicFramePr/>
                <a:graphic xmlns:a="http://schemas.openxmlformats.org/drawingml/2006/main">
                  <a:graphicData uri="http://schemas.microsoft.com/office/word/2010/wordprocessingInk">
                    <w14:contentPart bwMode="auto" r:id="rId436">
                      <w14:nvContentPartPr>
                        <w14:cNvContentPartPr/>
                      </w14:nvContentPartPr>
                      <w14:xfrm>
                        <a:off x="0" y="0"/>
                        <a:ext cx="36720" cy="21600"/>
                      </w14:xfrm>
                    </w14:contentPart>
                  </a:graphicData>
                </a:graphic>
              </wp:anchor>
            </w:drawing>
          </mc:Choice>
          <mc:Fallback>
            <w:pict>
              <v:shape w14:anchorId="3E6665D9" id="Entrada de lápiz 1488" o:spid="_x0000_s1026" type="#_x0000_t75" style="position:absolute;margin-left:198.15pt;margin-top:-1.85pt;width:11.4pt;height:18.7pt;z-index:25311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">
                <v:imagedata r:id="rId437" o:title=""/>
              </v:shape>
            </w:pict>
          </mc:Fallback>
        </mc:AlternateContent>
      </w:r>
      <w:r w:rsidR="00C8764E">
        <w:rPr>
          <w:rFonts w:ascii="Arial" w:hAnsi="Arial"/>
          <w:i/>
          <w:iCs/>
          <w:noProof/>
          <w:color w:val="808080"/>
        </w:rPr>
        <mc:AlternateContent>
          <mc:Choice Requires="wpi">
            <w:drawing>
              <wp:anchor distT="0" distB="0" distL="114300" distR="114300" simplePos="0" relativeHeight="253109248" behindDoc="0" locked="0" layoutInCell="1" allowOverlap="1" wp14:anchorId="28928D3A" wp14:editId="6A96F1CD">
                <wp:simplePos x="0" y="0"/>
                <wp:positionH relativeFrom="column">
                  <wp:posOffset>2460973</wp:posOffset>
                </wp:positionH>
                <wp:positionV relativeFrom="paragraph">
                  <wp:posOffset>103843</wp:posOffset>
                </wp:positionV>
                <wp:extent cx="3240" cy="15120"/>
                <wp:effectExtent l="57150" t="76200" r="73025" b="99695"/>
                <wp:wrapNone/>
                <wp:docPr id="1487" name="Entrada de lápiz 1487"/>
                <wp:cNvGraphicFramePr/>
                <a:graphic xmlns:a="http://schemas.openxmlformats.org/drawingml/2006/main">
                  <a:graphicData uri="http://schemas.microsoft.com/office/word/2010/wordprocessingInk">
                    <w14:contentPart bwMode="auto" r:id="rId438">
                      <w14:nvContentPartPr>
                        <w14:cNvContentPartPr/>
                      </w14:nvContentPartPr>
                      <w14:xfrm>
                        <a:off x="0" y="0"/>
                        <a:ext cx="3240" cy="15120"/>
                      </w14:xfrm>
                    </w14:contentPart>
                  </a:graphicData>
                </a:graphic>
              </wp:anchor>
            </w:drawing>
          </mc:Choice>
          <mc:Fallback>
            <w:pict>
              <v:shape w14:anchorId="7E92AC07" id="Entrada de lápiz 1487" o:spid="_x0000_s1026" type="#_x0000_t75" style="position:absolute;margin-left:189.55pt;margin-top:-.3pt;width:8.75pt;height:18.2pt;z-index:25310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">
                <v:imagedata r:id="rId439" o:title=""/>
              </v:shape>
            </w:pict>
          </mc:Fallback>
        </mc:AlternateContent>
      </w:r>
      <w:r w:rsidR="00C8764E">
        <w:rPr>
          <w:rFonts w:ascii="Arial" w:hAnsi="Arial"/>
          <w:i/>
          <w:iCs/>
          <w:noProof/>
          <w:color w:val="808080"/>
        </w:rPr>
        <mc:AlternateContent>
          <mc:Choice Requires="wpi">
            <w:drawing>
              <wp:anchor distT="0" distB="0" distL="114300" distR="114300" simplePos="0" relativeHeight="252977152" behindDoc="0" locked="0" layoutInCell="1" allowOverlap="1" wp14:anchorId="18328496" wp14:editId="3AF73344">
                <wp:simplePos x="0" y="0"/>
                <wp:positionH relativeFrom="column">
                  <wp:posOffset>3808730</wp:posOffset>
                </wp:positionH>
                <wp:positionV relativeFrom="paragraph">
                  <wp:posOffset>-67310</wp:posOffset>
                </wp:positionV>
                <wp:extent cx="1000995" cy="209955"/>
                <wp:effectExtent l="38100" t="38100" r="46990" b="57150"/>
                <wp:wrapNone/>
                <wp:docPr id="1325" name="Entrada de lápiz 1325"/>
                <wp:cNvGraphicFramePr/>
                <a:graphic xmlns:a="http://schemas.openxmlformats.org/drawingml/2006/main">
                  <a:graphicData uri="http://schemas.microsoft.com/office/word/2010/wordprocessingInk">
                    <w14:contentPart bwMode="auto" r:id="rId440">
                      <w14:nvContentPartPr>
                        <w14:cNvContentPartPr/>
                      </w14:nvContentPartPr>
                      <w14:xfrm>
                        <a:off x="0" y="0"/>
                        <a:ext cx="1000995" cy="209955"/>
                      </w14:xfrm>
                    </w14:contentPart>
                  </a:graphicData>
                </a:graphic>
              </wp:anchor>
            </w:drawing>
          </mc:Choice>
          <mc:Fallback>
            <w:pict>
              <v:shape w14:anchorId="69D03494" id="Entrada de lápiz 1325" o:spid="_x0000_s1026" type="#_x0000_t75" style="position:absolute;margin-left:298.5pt;margin-top:-6.7pt;width:81.6pt;height:19.4pt;z-index:25297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">
                <v:imagedata r:id="rId441" o:title=""/>
              </v:shape>
            </w:pict>
          </mc:Fallback>
        </mc:AlternateContent>
      </w:r>
      <w:r w:rsidR="00C8764E">
        <w:rPr>
          <w:rFonts w:ascii="Arial" w:hAnsi="Arial"/>
          <w:i/>
          <w:iCs/>
          <w:noProof/>
          <w:color w:val="808080"/>
        </w:rPr>
        <mc:AlternateContent>
          <mc:Choice Requires="wpi">
            <w:drawing>
              <wp:anchor distT="0" distB="0" distL="114300" distR="114300" simplePos="0" relativeHeight="252964864" behindDoc="0" locked="0" layoutInCell="1" allowOverlap="1" wp14:anchorId="1A372E16" wp14:editId="11A861C8">
                <wp:simplePos x="0" y="0"/>
                <wp:positionH relativeFrom="column">
                  <wp:posOffset>3488055</wp:posOffset>
                </wp:positionH>
                <wp:positionV relativeFrom="paragraph">
                  <wp:posOffset>-58420</wp:posOffset>
                </wp:positionV>
                <wp:extent cx="143640" cy="183515"/>
                <wp:effectExtent l="57150" t="57150" r="8890" b="64135"/>
                <wp:wrapNone/>
                <wp:docPr id="1313" name="Entrada de lápiz 1313"/>
                <wp:cNvGraphicFramePr/>
                <a:graphic xmlns:a="http://schemas.openxmlformats.org/drawingml/2006/main">
                  <a:graphicData uri="http://schemas.microsoft.com/office/word/2010/wordprocessingInk">
                    <w14:contentPart bwMode="auto" r:id="rId442">
                      <w14:nvContentPartPr>
                        <w14:cNvContentPartPr/>
                      </w14:nvContentPartPr>
                      <w14:xfrm>
                        <a:off x="0" y="0"/>
                        <a:ext cx="143640" cy="183515"/>
                      </w14:xfrm>
                    </w14:contentPart>
                  </a:graphicData>
                </a:graphic>
              </wp:anchor>
            </w:drawing>
          </mc:Choice>
          <mc:Fallback>
            <w:pict>
              <v:shape w14:anchorId="2D59DE8F" id="Entrada de lápiz 1313" o:spid="_x0000_s1026" type="#_x0000_t75" style="position:absolute;margin-left:273.25pt;margin-top:-6pt;width:14.1pt;height:17.25pt;z-index:25296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">
                <v:imagedata r:id="rId443" o:title=""/>
              </v:shape>
            </w:pict>
          </mc:Fallback>
        </mc:AlternateContent>
      </w:r>
      <w:r w:rsidR="00C8764E">
        <w:rPr>
          <w:rFonts w:ascii="Arial" w:hAnsi="Arial"/>
          <w:i/>
          <w:iCs/>
          <w:noProof/>
          <w:color w:val="808080"/>
        </w:rPr>
        <mc:AlternateContent>
          <mc:Choice Requires="wpi">
            <w:drawing>
              <wp:anchor distT="0" distB="0" distL="114300" distR="114300" simplePos="0" relativeHeight="252961792" behindDoc="0" locked="0" layoutInCell="1" allowOverlap="1" wp14:anchorId="4E1FEA97" wp14:editId="6A4D520D">
                <wp:simplePos x="0" y="0"/>
                <wp:positionH relativeFrom="column">
                  <wp:posOffset>2378710</wp:posOffset>
                </wp:positionH>
                <wp:positionV relativeFrom="paragraph">
                  <wp:posOffset>-57785</wp:posOffset>
                </wp:positionV>
                <wp:extent cx="892860" cy="236220"/>
                <wp:effectExtent l="38100" t="38100" r="2540" b="68580"/>
                <wp:wrapNone/>
                <wp:docPr id="1310" name="Entrada de lápiz 1310"/>
                <wp:cNvGraphicFramePr/>
                <a:graphic xmlns:a="http://schemas.openxmlformats.org/drawingml/2006/main">
                  <a:graphicData uri="http://schemas.microsoft.com/office/word/2010/wordprocessingInk">
                    <w14:contentPart bwMode="auto" r:id="rId444">
                      <w14:nvContentPartPr>
                        <w14:cNvContentPartPr/>
                      </w14:nvContentPartPr>
                      <w14:xfrm>
                        <a:off x="0" y="0"/>
                        <a:ext cx="892860" cy="236220"/>
                      </w14:xfrm>
                    </w14:contentPart>
                  </a:graphicData>
                </a:graphic>
              </wp:anchor>
            </w:drawing>
          </mc:Choice>
          <mc:Fallback>
            <w:pict>
              <v:shape w14:anchorId="2F36432A" id="Entrada de lápiz 1310" o:spid="_x0000_s1026" type="#_x0000_t75" style="position:absolute;margin-left:185.9pt;margin-top:-5.95pt;width:73.1pt;height:21.4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">
                <v:imagedata r:id="rId445" o:title=""/>
              </v:shape>
            </w:pict>
          </mc:Fallback>
        </mc:AlternateContent>
      </w:r>
      <w:r w:rsidR="00C8764E">
        <w:rPr>
          <w:rFonts w:ascii="Arial" w:hAnsi="Arial"/>
          <w:i/>
          <w:iCs/>
          <w:noProof/>
          <w:color w:val="808080"/>
        </w:rPr>
        <mc:AlternateContent>
          <mc:Choice Requires="wpi">
            <w:drawing>
              <wp:anchor distT="0" distB="0" distL="114300" distR="114300" simplePos="0" relativeHeight="252892160" behindDoc="0" locked="0" layoutInCell="1" allowOverlap="1" wp14:anchorId="078BFA1E" wp14:editId="31D3CC2D">
                <wp:simplePos x="0" y="0"/>
                <wp:positionH relativeFrom="column">
                  <wp:posOffset>-170815</wp:posOffset>
                </wp:positionH>
                <wp:positionV relativeFrom="paragraph">
                  <wp:posOffset>-21590</wp:posOffset>
                </wp:positionV>
                <wp:extent cx="840300" cy="299720"/>
                <wp:effectExtent l="57150" t="57150" r="0" b="62230"/>
                <wp:wrapNone/>
                <wp:docPr id="1242" name="Entrada de lápiz 1242"/>
                <wp:cNvGraphicFramePr/>
                <a:graphic xmlns:a="http://schemas.openxmlformats.org/drawingml/2006/main">
                  <a:graphicData uri="http://schemas.microsoft.com/office/word/2010/wordprocessingInk">
                    <w14:contentPart bwMode="auto" r:id="rId446">
                      <w14:nvContentPartPr>
                        <w14:cNvContentPartPr/>
                      </w14:nvContentPartPr>
                      <w14:xfrm>
                        <a:off x="0" y="0"/>
                        <a:ext cx="840300" cy="299720"/>
                      </w14:xfrm>
                    </w14:contentPart>
                  </a:graphicData>
                </a:graphic>
              </wp:anchor>
            </w:drawing>
          </mc:Choice>
          <mc:Fallback>
            <w:pict>
              <v:shape w14:anchorId="1340781C" id="Entrada de lápiz 1242" o:spid="_x0000_s1026" type="#_x0000_t75" style="position:absolute;margin-left:-14.85pt;margin-top:-3.1pt;width:68.95pt;height:26.4pt;z-index:252892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">
                <v:imagedata r:id="rId447" o:title=""/>
              </v:shape>
            </w:pict>
          </mc:Fallback>
        </mc:AlternateContent>
      </w:r>
    </w:p>
    <w:p w14:paraId="6C521133" w14:textId="237C2A4E" w:rsidR="00C8764E" w:rsidRDefault="00C8764E" w:rsidP="001F3C32">
      <w:pPr>
        <w:pStyle w:val="Prrafodelista"/>
        <w:rPr>
          <w:rFonts w:ascii="Arial" w:hAnsi="Arial"/>
          <w:i/>
          <w:iCs/>
          <w:color w:val="808080"/>
        </w:rPr>
      </w:pPr>
      <w:r>
        <w:rPr>
          <w:rFonts w:ascii="Arial" w:hAnsi="Arial"/>
          <w:i/>
          <w:iCs/>
          <w:noProof/>
          <w:color w:val="808080"/>
        </w:rPr>
        <mc:AlternateContent>
          <mc:Choice Requires="wpi">
            <w:drawing>
              <wp:anchor distT="0" distB="0" distL="114300" distR="114300" simplePos="0" relativeHeight="253112320" behindDoc="0" locked="0" layoutInCell="1" allowOverlap="1" wp14:anchorId="6D6FBA90" wp14:editId="2083B07C">
                <wp:simplePos x="0" y="0"/>
                <wp:positionH relativeFrom="column">
                  <wp:posOffset>3855613</wp:posOffset>
                </wp:positionH>
                <wp:positionV relativeFrom="paragraph">
                  <wp:posOffset>-18807</wp:posOffset>
                </wp:positionV>
                <wp:extent cx="630360" cy="48240"/>
                <wp:effectExtent l="19050" t="76200" r="93980" b="123825"/>
                <wp:wrapNone/>
                <wp:docPr id="1490" name="Entrada de lápiz 1490"/>
                <wp:cNvGraphicFramePr/>
                <a:graphic xmlns:a="http://schemas.openxmlformats.org/drawingml/2006/main">
                  <a:graphicData uri="http://schemas.microsoft.com/office/word/2010/wordprocessingInk">
                    <w14:contentPart bwMode="auto" r:id="rId448">
                      <w14:nvContentPartPr>
                        <w14:cNvContentPartPr/>
                      </w14:nvContentPartPr>
                      <w14:xfrm>
                        <a:off x="0" y="0"/>
                        <a:ext cx="630360" cy="48240"/>
                      </w14:xfrm>
                    </w14:contentPart>
                  </a:graphicData>
                </a:graphic>
              </wp:anchor>
            </w:drawing>
          </mc:Choice>
          <mc:Fallback>
            <w:pict>
              <v:shape w14:anchorId="06E1FA5F" id="Entrada de lápiz 1490" o:spid="_x0000_s1026" type="#_x0000_t75" style="position:absolute;margin-left:299.4pt;margin-top:-10pt;width:58.15pt;height:20.85pt;z-index:25311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">
                <v:imagedata r:id="rId449" o:title=""/>
              </v:shape>
            </w:pict>
          </mc:Fallback>
        </mc:AlternateContent>
      </w:r>
      <w:r>
        <w:rPr>
          <w:rFonts w:ascii="Arial" w:hAnsi="Arial"/>
          <w:i/>
          <w:iCs/>
          <w:noProof/>
          <w:color w:val="808080"/>
        </w:rPr>
        <mc:AlternateContent>
          <mc:Choice Requires="wpi">
            <w:drawing>
              <wp:anchor distT="0" distB="0" distL="114300" distR="114300" simplePos="0" relativeHeight="253108224" behindDoc="0" locked="0" layoutInCell="1" allowOverlap="1" wp14:anchorId="79C62713" wp14:editId="0812F40D">
                <wp:simplePos x="0" y="0"/>
                <wp:positionH relativeFrom="column">
                  <wp:posOffset>1684093</wp:posOffset>
                </wp:positionH>
                <wp:positionV relativeFrom="paragraph">
                  <wp:posOffset>3153</wp:posOffset>
                </wp:positionV>
                <wp:extent cx="55800" cy="5040"/>
                <wp:effectExtent l="57150" t="114300" r="97155" b="128905"/>
                <wp:wrapNone/>
                <wp:docPr id="1486" name="Entrada de lápiz 1486"/>
                <wp:cNvGraphicFramePr/>
                <a:graphic xmlns:a="http://schemas.openxmlformats.org/drawingml/2006/main">
                  <a:graphicData uri="http://schemas.microsoft.com/office/word/2010/wordprocessingInk">
                    <w14:contentPart bwMode="auto" r:id="rId450">
                      <w14:nvContentPartPr>
                        <w14:cNvContentPartPr/>
                      </w14:nvContentPartPr>
                      <w14:xfrm>
                        <a:off x="0" y="0"/>
                        <a:ext cx="55800" cy="5040"/>
                      </w14:xfrm>
                    </w14:contentPart>
                  </a:graphicData>
                </a:graphic>
              </wp:anchor>
            </w:drawing>
          </mc:Choice>
          <mc:Fallback>
            <w:pict>
              <v:shape w14:anchorId="4122F8B3" id="Entrada de lápiz 1486" o:spid="_x0000_s1026" type="#_x0000_t75" style="position:absolute;margin-left:128.4pt;margin-top:-8.25pt;width:12.9pt;height:17.45pt;z-index:25310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">
                <v:imagedata r:id="rId451" o:title=""/>
              </v:shape>
            </w:pict>
          </mc:Fallback>
        </mc:AlternateContent>
      </w:r>
      <w:r>
        <w:rPr>
          <w:rFonts w:ascii="Arial" w:hAnsi="Arial"/>
          <w:i/>
          <w:iCs/>
          <w:noProof/>
          <w:color w:val="808080"/>
        </w:rPr>
        <mc:AlternateContent>
          <mc:Choice Requires="wpi">
            <w:drawing>
              <wp:anchor distT="0" distB="0" distL="114300" distR="114300" simplePos="0" relativeHeight="253107200" behindDoc="0" locked="0" layoutInCell="1" allowOverlap="1" wp14:anchorId="6D03E4B0" wp14:editId="7ABB76DD">
                <wp:simplePos x="0" y="0"/>
                <wp:positionH relativeFrom="column">
                  <wp:posOffset>1169293</wp:posOffset>
                </wp:positionH>
                <wp:positionV relativeFrom="paragraph">
                  <wp:posOffset>65793</wp:posOffset>
                </wp:positionV>
                <wp:extent cx="5400" cy="2520"/>
                <wp:effectExtent l="76200" t="114300" r="90170" b="131445"/>
                <wp:wrapNone/>
                <wp:docPr id="1485" name="Entrada de lápiz 1485"/>
                <wp:cNvGraphicFramePr/>
                <a:graphic xmlns:a="http://schemas.openxmlformats.org/drawingml/2006/main">
                  <a:graphicData uri="http://schemas.microsoft.com/office/word/2010/wordprocessingInk">
                    <w14:contentPart bwMode="auto" r:id="rId452">
                      <w14:nvContentPartPr>
                        <w14:cNvContentPartPr/>
                      </w14:nvContentPartPr>
                      <w14:xfrm>
                        <a:off x="0" y="0"/>
                        <a:ext cx="5400" cy="2520"/>
                      </w14:xfrm>
                    </w14:contentPart>
                  </a:graphicData>
                </a:graphic>
              </wp:anchor>
            </w:drawing>
          </mc:Choice>
          <mc:Fallback>
            <w:pict>
              <v:shape w14:anchorId="5E69BA8E" id="Entrada de lápiz 1485" o:spid="_x0000_s1026" type="#_x0000_t75" style="position:absolute;margin-left:87.8pt;margin-top:-3.3pt;width:8.95pt;height:17.25pt;z-index:25310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">
                <v:imagedata r:id="rId453" o:title=""/>
              </v:shape>
            </w:pict>
          </mc:Fallback>
        </mc:AlternateContent>
      </w:r>
    </w:p>
    <w:p w14:paraId="50734D58" w14:textId="7B9FDEFE" w:rsidR="00C8764E" w:rsidRDefault="00C8764E" w:rsidP="001F3C32">
      <w:pPr>
        <w:pStyle w:val="Prrafodelista"/>
        <w:rPr>
          <w:rFonts w:ascii="Arial" w:hAnsi="Arial"/>
          <w:i/>
          <w:iCs/>
          <w:color w:val="808080"/>
        </w:rPr>
      </w:pPr>
      <w:r>
        <w:rPr>
          <w:rFonts w:ascii="Arial" w:hAnsi="Arial"/>
          <w:i/>
          <w:iCs/>
          <w:noProof/>
          <w:color w:val="808080"/>
        </w:rPr>
        <mc:AlternateContent>
          <mc:Choice Requires="wpi">
            <w:drawing>
              <wp:anchor distT="0" distB="0" distL="114300" distR="114300" simplePos="0" relativeHeight="253138944" behindDoc="0" locked="0" layoutInCell="1" allowOverlap="1" wp14:anchorId="5FF0ABE4" wp14:editId="0EA53B6F">
                <wp:simplePos x="0" y="0"/>
                <wp:positionH relativeFrom="column">
                  <wp:posOffset>2656840</wp:posOffset>
                </wp:positionH>
                <wp:positionV relativeFrom="paragraph">
                  <wp:posOffset>8255</wp:posOffset>
                </wp:positionV>
                <wp:extent cx="1197595" cy="235585"/>
                <wp:effectExtent l="38100" t="38100" r="3175" b="69215"/>
                <wp:wrapNone/>
                <wp:docPr id="1518" name="Entrada de lápiz 1518"/>
                <wp:cNvGraphicFramePr/>
                <a:graphic xmlns:a="http://schemas.openxmlformats.org/drawingml/2006/main">
                  <a:graphicData uri="http://schemas.microsoft.com/office/word/2010/wordprocessingInk">
                    <w14:contentPart bwMode="auto" r:id="rId454">
                      <w14:nvContentPartPr>
                        <w14:cNvContentPartPr/>
                      </w14:nvContentPartPr>
                      <w14:xfrm>
                        <a:off x="0" y="0"/>
                        <a:ext cx="1197595" cy="235585"/>
                      </w14:xfrm>
                    </w14:contentPart>
                  </a:graphicData>
                </a:graphic>
              </wp:anchor>
            </w:drawing>
          </mc:Choice>
          <mc:Fallback>
            <w:pict>
              <v:shape w14:anchorId="4790D480" id="Entrada de lápiz 1518" o:spid="_x0000_s1026" type="#_x0000_t75" style="position:absolute;margin-left:207.8pt;margin-top:-.75pt;width:97.15pt;height:21.35pt;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">
                <v:imagedata r:id="rId455" o:title=""/>
              </v:shape>
            </w:pict>
          </mc:Fallback>
        </mc:AlternateContent>
      </w:r>
    </w:p>
    <w:p w14:paraId="0D57BC62" w14:textId="768A12F7" w:rsidR="00C8764E" w:rsidRDefault="00C8764E" w:rsidP="001F3C32">
      <w:pPr>
        <w:pStyle w:val="Prrafodelista"/>
        <w:rPr>
          <w:rFonts w:ascii="Arial" w:hAnsi="Arial"/>
          <w:i/>
          <w:iCs/>
          <w:color w:val="808080"/>
        </w:rPr>
      </w:pPr>
      <w:r>
        <w:rPr>
          <w:rFonts w:ascii="Arial" w:hAnsi="Arial"/>
          <w:i/>
          <w:iCs/>
          <w:noProof/>
          <w:color w:val="808080"/>
        </w:rPr>
        <mc:AlternateContent>
          <mc:Choice Requires="wpi">
            <w:drawing>
              <wp:anchor distT="0" distB="0" distL="114300" distR="114300" simplePos="0" relativeHeight="253124608" behindDoc="0" locked="0" layoutInCell="1" allowOverlap="1" wp14:anchorId="3103CC7B" wp14:editId="41BE8F9A">
                <wp:simplePos x="0" y="0"/>
                <wp:positionH relativeFrom="column">
                  <wp:posOffset>2112245</wp:posOffset>
                </wp:positionH>
                <wp:positionV relativeFrom="paragraph">
                  <wp:posOffset>-22345</wp:posOffset>
                </wp:positionV>
                <wp:extent cx="364320" cy="128880"/>
                <wp:effectExtent l="57150" t="38100" r="0" b="62230"/>
                <wp:wrapNone/>
                <wp:docPr id="1504" name="Entrada de lápiz 1504"/>
                <wp:cNvGraphicFramePr/>
                <a:graphic xmlns:a="http://schemas.openxmlformats.org/drawingml/2006/main">
                  <a:graphicData uri="http://schemas.microsoft.com/office/word/2010/wordprocessingInk">
                    <w14:contentPart bwMode="auto" r:id="rId456">
                      <w14:nvContentPartPr>
                        <w14:cNvContentPartPr/>
                      </w14:nvContentPartPr>
                      <w14:xfrm>
                        <a:off x="0" y="0"/>
                        <a:ext cx="364320" cy="128880"/>
                      </w14:xfrm>
                    </w14:contentPart>
                  </a:graphicData>
                </a:graphic>
              </wp:anchor>
            </w:drawing>
          </mc:Choice>
          <mc:Fallback>
            <w:pict>
              <v:shape w14:anchorId="30013E54" id="Entrada de lápiz 1504" o:spid="_x0000_s1026" type="#_x0000_t75" style="position:absolute;margin-left:164.9pt;margin-top:-3.15pt;width:31.55pt;height:13pt;z-index:25312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">
                <v:imagedata r:id="rId457" o:title=""/>
              </v:shape>
            </w:pict>
          </mc:Fallback>
        </mc:AlternateContent>
      </w:r>
      <w:r>
        <w:rPr>
          <w:rFonts w:ascii="Arial" w:hAnsi="Arial"/>
          <w:i/>
          <w:iCs/>
          <w:noProof/>
          <w:color w:val="808080"/>
        </w:rPr>
        <mc:AlternateContent>
          <mc:Choice Requires="wpi">
            <w:drawing>
              <wp:anchor distT="0" distB="0" distL="114300" distR="114300" simplePos="0" relativeHeight="252988416" behindDoc="0" locked="0" layoutInCell="1" allowOverlap="1" wp14:anchorId="74408E4F" wp14:editId="716FE782">
                <wp:simplePos x="0" y="0"/>
                <wp:positionH relativeFrom="column">
                  <wp:posOffset>1109345</wp:posOffset>
                </wp:positionH>
                <wp:positionV relativeFrom="paragraph">
                  <wp:posOffset>-88265</wp:posOffset>
                </wp:positionV>
                <wp:extent cx="833845" cy="328930"/>
                <wp:effectExtent l="57150" t="57150" r="4445" b="71120"/>
                <wp:wrapNone/>
                <wp:docPr id="1336" name="Entrada de lápiz 1336"/>
                <wp:cNvGraphicFramePr/>
                <a:graphic xmlns:a="http://schemas.openxmlformats.org/drawingml/2006/main">
                  <a:graphicData uri="http://schemas.microsoft.com/office/word/2010/wordprocessingInk">
                    <w14:contentPart bwMode="auto" r:id="rId458">
                      <w14:nvContentPartPr>
                        <w14:cNvContentPartPr/>
                      </w14:nvContentPartPr>
                      <w14:xfrm>
                        <a:off x="0" y="0"/>
                        <a:ext cx="833845" cy="328930"/>
                      </w14:xfrm>
                    </w14:contentPart>
                  </a:graphicData>
                </a:graphic>
              </wp:anchor>
            </w:drawing>
          </mc:Choice>
          <mc:Fallback>
            <w:pict>
              <v:shape w14:anchorId="75028DB4" id="Entrada de lápiz 1336" o:spid="_x0000_s1026" type="#_x0000_t75" style="position:absolute;margin-left:85.95pt;margin-top:-8.35pt;width:68.45pt;height:28.7pt;z-index:25298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">
                <v:imagedata r:id="rId459" o:title=""/>
              </v:shape>
            </w:pict>
          </mc:Fallback>
        </mc:AlternateContent>
      </w:r>
    </w:p>
    <w:p w14:paraId="0B8DFF79" w14:textId="6657E29C" w:rsidR="00C8764E" w:rsidRDefault="00C8764E" w:rsidP="001F3C32">
      <w:pPr>
        <w:pStyle w:val="Prrafodelista"/>
        <w:rPr>
          <w:rFonts w:ascii="Arial" w:hAnsi="Arial"/>
          <w:i/>
          <w:iCs/>
          <w:color w:val="808080"/>
        </w:rPr>
      </w:pPr>
      <w:r>
        <w:rPr>
          <w:rFonts w:ascii="Arial" w:hAnsi="Arial"/>
          <w:i/>
          <w:iCs/>
          <w:noProof/>
          <w:color w:val="808080"/>
        </w:rPr>
        <mc:AlternateContent>
          <mc:Choice Requires="wpi">
            <w:drawing>
              <wp:anchor distT="0" distB="0" distL="114300" distR="114300" simplePos="0" relativeHeight="252980224" behindDoc="0" locked="0" layoutInCell="1" allowOverlap="1" wp14:anchorId="6C8E1F01" wp14:editId="0F018B7F">
                <wp:simplePos x="0" y="0"/>
                <wp:positionH relativeFrom="column">
                  <wp:posOffset>815975</wp:posOffset>
                </wp:positionH>
                <wp:positionV relativeFrom="paragraph">
                  <wp:posOffset>-13335</wp:posOffset>
                </wp:positionV>
                <wp:extent cx="93345" cy="73025"/>
                <wp:effectExtent l="38100" t="57150" r="59055" b="60325"/>
                <wp:wrapNone/>
                <wp:docPr id="1328" name="Entrada de lápiz 1328"/>
                <wp:cNvGraphicFramePr/>
                <a:graphic xmlns:a="http://schemas.openxmlformats.org/drawingml/2006/main">
                  <a:graphicData uri="http://schemas.microsoft.com/office/word/2010/wordprocessingInk">
                    <w14:contentPart bwMode="auto" r:id="rId460">
                      <w14:nvContentPartPr>
                        <w14:cNvContentPartPr/>
                      </w14:nvContentPartPr>
                      <w14:xfrm>
                        <a:off x="0" y="0"/>
                        <a:ext cx="93345" cy="73025"/>
                      </w14:xfrm>
                    </w14:contentPart>
                  </a:graphicData>
                </a:graphic>
              </wp:anchor>
            </w:drawing>
          </mc:Choice>
          <mc:Fallback>
            <w:pict>
              <v:shape w14:anchorId="16ED88EB" id="Entrada de lápiz 1328" o:spid="_x0000_s1026" type="#_x0000_t75" style="position:absolute;margin-left:62.85pt;margin-top:-2.45pt;width:10.15pt;height:8.55pt;z-index:25298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">
                <v:imagedata r:id="rId461" o:title=""/>
              </v:shape>
            </w:pict>
          </mc:Fallback>
        </mc:AlternateContent>
      </w:r>
    </w:p>
    <w:p w14:paraId="2FEEA02C" w14:textId="794FF0C0" w:rsidR="00C8764E" w:rsidRDefault="00C8764E" w:rsidP="001F3C32">
      <w:pPr>
        <w:pStyle w:val="Prrafodelista"/>
        <w:rPr>
          <w:rFonts w:ascii="Arial" w:hAnsi="Arial"/>
          <w:i/>
          <w:iCs/>
          <w:color w:val="808080"/>
        </w:rPr>
      </w:pPr>
    </w:p>
    <w:p w14:paraId="01086E24" w14:textId="4AB82108" w:rsidR="00C8764E" w:rsidRPr="00FF3353" w:rsidRDefault="00C8764E" w:rsidP="001F3C32">
      <w:pPr>
        <w:pStyle w:val="Prrafodelista"/>
        <w:rPr>
          <w:rFonts w:ascii="Arial" w:hAnsi="Arial"/>
          <w:i/>
          <w:iCs/>
          <w:color w:val="808080"/>
        </w:rPr>
      </w:pPr>
      <w:r>
        <w:rPr>
          <w:rFonts w:ascii="Arial" w:hAnsi="Arial"/>
          <w:i/>
          <w:iCs/>
          <w:noProof/>
          <w:color w:val="808080"/>
        </w:rPr>
        <mc:AlternateContent>
          <mc:Choice Requires="wpi">
            <w:drawing>
              <wp:anchor distT="0" distB="0" distL="114300" distR="114300" simplePos="0" relativeHeight="253123584" behindDoc="0" locked="0" layoutInCell="1" allowOverlap="1" wp14:anchorId="03D779F7" wp14:editId="78F9F7DF">
                <wp:simplePos x="0" y="0"/>
                <wp:positionH relativeFrom="column">
                  <wp:posOffset>241935</wp:posOffset>
                </wp:positionH>
                <wp:positionV relativeFrom="paragraph">
                  <wp:posOffset>-159385</wp:posOffset>
                </wp:positionV>
                <wp:extent cx="908025" cy="471170"/>
                <wp:effectExtent l="57150" t="38100" r="64135" b="62230"/>
                <wp:wrapNone/>
                <wp:docPr id="1503" name="Entrada de lápiz 1503"/>
                <wp:cNvGraphicFramePr/>
                <a:graphic xmlns:a="http://schemas.openxmlformats.org/drawingml/2006/main">
                  <a:graphicData uri="http://schemas.microsoft.com/office/word/2010/wordprocessingInk">
                    <w14:contentPart bwMode="auto" r:id="rId462">
                      <w14:nvContentPartPr>
                        <w14:cNvContentPartPr/>
                      </w14:nvContentPartPr>
                      <w14:xfrm>
                        <a:off x="0" y="0"/>
                        <a:ext cx="908025" cy="471170"/>
                      </w14:xfrm>
                    </w14:contentPart>
                  </a:graphicData>
                </a:graphic>
              </wp:anchor>
            </w:drawing>
          </mc:Choice>
          <mc:Fallback>
            <w:pict>
              <v:shape w14:anchorId="55C63855" id="Entrada de lápiz 1503" o:spid="_x0000_s1026" type="#_x0000_t75" style="position:absolute;margin-left:17.65pt;margin-top:-13.95pt;width:74.35pt;height:39.9pt;z-index:25312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">
                <v:imagedata r:id="rId463" o:title=""/>
              </v:shape>
            </w:pict>
          </mc:Fallback>
        </mc:AlternateContent>
      </w:r>
    </w:p>
    <w:p w14:paraId="58C35ACD" w14:textId="7AE0DDE2" w:rsidR="00DC1371" w:rsidRPr="00C8764E" w:rsidRDefault="0005736C" w:rsidP="000346C7">
      <w:pPr>
        <w:pStyle w:val="Prrafodelista"/>
        <w:numPr>
          <w:ilvl w:val="0"/>
          <w:numId w:val="29"/>
        </w:numPr>
        <w:rPr>
          <w:rFonts w:ascii="Arial" w:hAnsi="Arial"/>
        </w:rPr>
      </w:pPr>
      <w:r>
        <w:rPr>
          <w:rFonts w:ascii="Arial" w:hAnsi="Arial"/>
          <w:noProof/>
        </w:rPr>
        <mc:AlternateContent>
          <mc:Choice Requires="wpi">
            <w:drawing>
              <wp:anchor distT="0" distB="0" distL="114300" distR="114300" simplePos="0" relativeHeight="253155328" behindDoc="0" locked="0" layoutInCell="1" allowOverlap="1" wp14:anchorId="1FAD14E0" wp14:editId="2CFF22E2">
                <wp:simplePos x="0" y="0"/>
                <wp:positionH relativeFrom="column">
                  <wp:posOffset>1693565</wp:posOffset>
                </wp:positionH>
                <wp:positionV relativeFrom="paragraph">
                  <wp:posOffset>270415</wp:posOffset>
                </wp:positionV>
                <wp:extent cx="502920" cy="20520"/>
                <wp:effectExtent l="38100" t="38100" r="68580" b="74930"/>
                <wp:wrapNone/>
                <wp:docPr id="1534" name="Entrada de lápiz 1534"/>
                <wp:cNvGraphicFramePr/>
                <a:graphic xmlns:a="http://schemas.openxmlformats.org/drawingml/2006/main">
                  <a:graphicData uri="http://schemas.microsoft.com/office/word/2010/wordprocessingInk">
                    <w14:contentPart bwMode="auto" r:id="rId464">
                      <w14:nvContentPartPr>
                        <w14:cNvContentPartPr/>
                      </w14:nvContentPartPr>
                      <w14:xfrm>
                        <a:off x="0" y="0"/>
                        <a:ext cx="502920" cy="20520"/>
                      </w14:xfrm>
                    </w14:contentPart>
                  </a:graphicData>
                </a:graphic>
              </wp:anchor>
            </w:drawing>
          </mc:Choice>
          <mc:Fallback>
            <w:pict>
              <v:shape w14:anchorId="1BA247E2" id="Entrada de lápiz 1534" o:spid="_x0000_s1026" type="#_x0000_t75" style="position:absolute;margin-left:131.95pt;margin-top:19.9pt;width:42.4pt;height:4.4pt;z-index:25315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">
                <v:imagedata r:id="rId465" o:title=""/>
              </v:shape>
            </w:pict>
          </mc:Fallback>
        </mc:AlternateContent>
      </w:r>
      <w:r>
        <w:rPr>
          <w:rFonts w:ascii="Arial" w:hAnsi="Arial"/>
          <w:noProof/>
        </w:rPr>
        <mc:AlternateContent>
          <mc:Choice Requires="wpi">
            <w:drawing>
              <wp:anchor distT="0" distB="0" distL="114300" distR="114300" simplePos="0" relativeHeight="253151232" behindDoc="0" locked="0" layoutInCell="1" allowOverlap="1" wp14:anchorId="663356E6" wp14:editId="57B3F57A">
                <wp:simplePos x="0" y="0"/>
                <wp:positionH relativeFrom="column">
                  <wp:posOffset>2371445</wp:posOffset>
                </wp:positionH>
                <wp:positionV relativeFrom="paragraph">
                  <wp:posOffset>61615</wp:posOffset>
                </wp:positionV>
                <wp:extent cx="773280" cy="23760"/>
                <wp:effectExtent l="76200" t="114300" r="103505" b="147955"/>
                <wp:wrapNone/>
                <wp:docPr id="1530" name="Entrada de lápiz 1530"/>
                <wp:cNvGraphicFramePr/>
                <a:graphic xmlns:a="http://schemas.openxmlformats.org/drawingml/2006/main">
                  <a:graphicData uri="http://schemas.microsoft.com/office/word/2010/wordprocessingInk">
                    <w14:contentPart bwMode="auto" r:id="rId466">
                      <w14:nvContentPartPr>
                        <w14:cNvContentPartPr/>
                      </w14:nvContentPartPr>
                      <w14:xfrm>
                        <a:off x="0" y="0"/>
                        <a:ext cx="773280" cy="23760"/>
                      </w14:xfrm>
                    </w14:contentPart>
                  </a:graphicData>
                </a:graphic>
              </wp:anchor>
            </w:drawing>
          </mc:Choice>
          <mc:Fallback>
            <w:pict>
              <v:shape w14:anchorId="0ACF907D" id="Entrada de lápiz 1530" o:spid="_x0000_s1026" type="#_x0000_t75" style="position:absolute;margin-left:182.5pt;margin-top:-3.65pt;width:69.4pt;height:18.85pt;z-index:25315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">
                <v:imagedata r:id="rId467" o:title=""/>
              </v:shape>
            </w:pict>
          </mc:Fallback>
        </mc:AlternateContent>
      </w:r>
      <w:r w:rsidR="00DC1371" w:rsidRPr="000346C7">
        <w:rPr>
          <w:rFonts w:ascii="Arial" w:hAnsi="Arial"/>
        </w:rPr>
        <w:t xml:space="preserve">Suponga que el artículo elegido resultó defectuoso, es la probabilidad de que haya sido producido usando el método B es: ________. </w:t>
      </w:r>
      <w:r w:rsidR="00310E18" w:rsidRPr="000346C7">
        <w:rPr>
          <w:rFonts w:ascii="Arial" w:hAnsi="Arial"/>
          <w:i/>
          <w:iCs/>
          <w:color w:val="808080"/>
        </w:rPr>
        <w:t>(</w:t>
      </w:r>
      <w:r w:rsidR="00DC1371" w:rsidRPr="000346C7">
        <w:rPr>
          <w:rFonts w:ascii="Arial" w:hAnsi="Arial"/>
          <w:i/>
          <w:iCs/>
          <w:color w:val="808080"/>
        </w:rPr>
        <w:t>Escriba sus cálculos con 3 decimales</w:t>
      </w:r>
      <w:r w:rsidR="00310E18" w:rsidRPr="000346C7">
        <w:rPr>
          <w:rFonts w:ascii="Arial" w:hAnsi="Arial"/>
          <w:i/>
          <w:iCs/>
          <w:color w:val="808080"/>
        </w:rPr>
        <w:t>)</w:t>
      </w:r>
    </w:p>
    <w:p w14:paraId="0A07A8B5" w14:textId="1E41AAE9" w:rsidR="00C8764E" w:rsidRDefault="00C8764E" w:rsidP="00C8764E">
      <w:pPr>
        <w:rPr>
          <w:rFonts w:ascii="Arial" w:hAnsi="Arial"/>
        </w:rPr>
      </w:pPr>
    </w:p>
    <w:p w14:paraId="7005469B" w14:textId="33C29404" w:rsidR="00C8764E" w:rsidRDefault="0005736C" w:rsidP="00C8764E">
      <w:pPr>
        <w:rPr>
          <w:rFonts w:ascii="Arial" w:hAnsi="Arial"/>
        </w:rPr>
      </w:pPr>
      <w:r>
        <w:rPr>
          <w:rFonts w:ascii="Arial" w:hAnsi="Arial"/>
          <w:noProof/>
        </w:rPr>
        <mc:AlternateContent>
          <mc:Choice Requires="wpi">
            <w:drawing>
              <wp:anchor distT="0" distB="0" distL="114300" distR="114300" simplePos="0" relativeHeight="253191168" behindDoc="0" locked="0" layoutInCell="1" allowOverlap="1" wp14:anchorId="304A557B" wp14:editId="51FEF61A">
                <wp:simplePos x="0" y="0"/>
                <wp:positionH relativeFrom="column">
                  <wp:posOffset>1078230</wp:posOffset>
                </wp:positionH>
                <wp:positionV relativeFrom="paragraph">
                  <wp:posOffset>-85725</wp:posOffset>
                </wp:positionV>
                <wp:extent cx="1840050" cy="183515"/>
                <wp:effectExtent l="38100" t="57150" r="46355" b="64135"/>
                <wp:wrapNone/>
                <wp:docPr id="1569" name="Entrada de lápiz 1569"/>
                <wp:cNvGraphicFramePr/>
                <a:graphic xmlns:a="http://schemas.openxmlformats.org/drawingml/2006/main">
                  <a:graphicData uri="http://schemas.microsoft.com/office/word/2010/wordprocessingInk">
                    <w14:contentPart bwMode="auto" r:id="rId468">
                      <w14:nvContentPartPr>
                        <w14:cNvContentPartPr/>
                      </w14:nvContentPartPr>
                      <w14:xfrm>
                        <a:off x="0" y="0"/>
                        <a:ext cx="1840050" cy="183515"/>
                      </w14:xfrm>
                    </w14:contentPart>
                  </a:graphicData>
                </a:graphic>
              </wp:anchor>
            </w:drawing>
          </mc:Choice>
          <mc:Fallback>
            <w:pict>
              <v:shape w14:anchorId="56FB9C93" id="Entrada de lápiz 1569" o:spid="_x0000_s1026" type="#_x0000_t75" style="position:absolute;margin-left:83.5pt;margin-top:-8.15pt;width:147.75pt;height:17.25pt;z-index:25319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">
                <v:imagedata r:id="rId469" o:title=""/>
              </v:shape>
            </w:pict>
          </mc:Fallback>
        </mc:AlternateContent>
      </w:r>
    </w:p>
    <w:p w14:paraId="6944B77B" w14:textId="1CD2EDB5" w:rsidR="00C8764E" w:rsidRDefault="0005736C" w:rsidP="00C8764E">
      <w:pPr>
        <w:rPr>
          <w:rFonts w:ascii="Arial" w:hAnsi="Arial"/>
        </w:rPr>
      </w:pPr>
      <w:r>
        <w:rPr>
          <w:rFonts w:ascii="Arial" w:hAnsi="Arial"/>
          <w:noProof/>
        </w:rPr>
        <mc:AlternateContent>
          <mc:Choice Requires="wpi">
            <w:drawing>
              <wp:anchor distT="0" distB="0" distL="114300" distR="114300" simplePos="0" relativeHeight="253230080" behindDoc="0" locked="0" layoutInCell="1" allowOverlap="1" wp14:anchorId="1ED5969D" wp14:editId="188D9F75">
                <wp:simplePos x="0" y="0"/>
                <wp:positionH relativeFrom="column">
                  <wp:posOffset>2680970</wp:posOffset>
                </wp:positionH>
                <wp:positionV relativeFrom="paragraph">
                  <wp:posOffset>63500</wp:posOffset>
                </wp:positionV>
                <wp:extent cx="51120" cy="94680"/>
                <wp:effectExtent l="38100" t="38100" r="63500" b="57785"/>
                <wp:wrapNone/>
                <wp:docPr id="1607" name="Entrada de lápiz 1607"/>
                <wp:cNvGraphicFramePr/>
                <a:graphic xmlns:a="http://schemas.openxmlformats.org/drawingml/2006/main">
                  <a:graphicData uri="http://schemas.microsoft.com/office/word/2010/wordprocessingInk">
                    <w14:contentPart bwMode="auto" r:id="rId470">
                      <w14:nvContentPartPr>
                        <w14:cNvContentPartPr/>
                      </w14:nvContentPartPr>
                      <w14:xfrm>
                        <a:off x="0" y="0"/>
                        <a:ext cx="51120" cy="94680"/>
                      </w14:xfrm>
                    </w14:contentPart>
                  </a:graphicData>
                </a:graphic>
              </wp:anchor>
            </w:drawing>
          </mc:Choice>
          <mc:Fallback>
            <w:pict>
              <v:shape w14:anchorId="67F9E6D5" id="Entrada de lápiz 1607" o:spid="_x0000_s1026" type="#_x0000_t75" style="position:absolute;margin-left:209.7pt;margin-top:3.6pt;width:6.9pt;height:10.25pt;z-index:2532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">
                <v:imagedata r:id="rId471" o:title=""/>
              </v:shape>
            </w:pict>
          </mc:Fallback>
        </mc:AlternateContent>
      </w:r>
      <w:r>
        <w:rPr>
          <w:rFonts w:ascii="Arial" w:hAnsi="Arial"/>
          <w:noProof/>
        </w:rPr>
        <mc:AlternateContent>
          <mc:Choice Requires="wpi">
            <w:drawing>
              <wp:anchor distT="0" distB="0" distL="114300" distR="114300" simplePos="0" relativeHeight="253150208" behindDoc="0" locked="0" layoutInCell="1" allowOverlap="1" wp14:anchorId="7E3D7A69" wp14:editId="7BEDB135">
                <wp:simplePos x="0" y="0"/>
                <wp:positionH relativeFrom="column">
                  <wp:posOffset>770165</wp:posOffset>
                </wp:positionH>
                <wp:positionV relativeFrom="paragraph">
                  <wp:posOffset>104175</wp:posOffset>
                </wp:positionV>
                <wp:extent cx="5760" cy="11520"/>
                <wp:effectExtent l="38100" t="38100" r="70485" b="64770"/>
                <wp:wrapNone/>
                <wp:docPr id="1529" name="Entrada de lápiz 1529"/>
                <wp:cNvGraphicFramePr/>
                <a:graphic xmlns:a="http://schemas.openxmlformats.org/drawingml/2006/main">
                  <a:graphicData uri="http://schemas.microsoft.com/office/word/2010/wordprocessingInk">
                    <w14:contentPart bwMode="auto" r:id="rId472">
                      <w14:nvContentPartPr>
                        <w14:cNvContentPartPr/>
                      </w14:nvContentPartPr>
                      <w14:xfrm>
                        <a:off x="0" y="0"/>
                        <a:ext cx="5760" cy="11520"/>
                      </w14:xfrm>
                    </w14:contentPart>
                  </a:graphicData>
                </a:graphic>
              </wp:anchor>
            </w:drawing>
          </mc:Choice>
          <mc:Fallback>
            <w:pict>
              <v:shape w14:anchorId="3C3A8BFA" id="Entrada de lápiz 1529" o:spid="_x0000_s1026" type="#_x0000_t75" style="position:absolute;margin-left:59.25pt;margin-top:6.8pt;width:3.25pt;height:3.7pt;z-index:25315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">
                <v:imagedata r:id="rId473" o:title=""/>
              </v:shape>
            </w:pict>
          </mc:Fallback>
        </mc:AlternateContent>
      </w:r>
      <w:r>
        <w:rPr>
          <w:rFonts w:ascii="Arial" w:hAnsi="Arial"/>
          <w:noProof/>
        </w:rPr>
        <mc:AlternateContent>
          <mc:Choice Requires="wpi">
            <w:drawing>
              <wp:anchor distT="0" distB="0" distL="114300" distR="114300" simplePos="0" relativeHeight="253149184" behindDoc="0" locked="0" layoutInCell="1" allowOverlap="1" wp14:anchorId="399AFDD5" wp14:editId="17394BFD">
                <wp:simplePos x="0" y="0"/>
                <wp:positionH relativeFrom="column">
                  <wp:posOffset>-6715</wp:posOffset>
                </wp:positionH>
                <wp:positionV relativeFrom="paragraph">
                  <wp:posOffset>16695</wp:posOffset>
                </wp:positionV>
                <wp:extent cx="594000" cy="65160"/>
                <wp:effectExtent l="57150" t="57150" r="0" b="49530"/>
                <wp:wrapNone/>
                <wp:docPr id="1528" name="Entrada de lápiz 1528"/>
                <wp:cNvGraphicFramePr/>
                <a:graphic xmlns:a="http://schemas.openxmlformats.org/drawingml/2006/main">
                  <a:graphicData uri="http://schemas.microsoft.com/office/word/2010/wordprocessingInk">
                    <w14:contentPart bwMode="auto" r:id="rId474">
                      <w14:nvContentPartPr>
                        <w14:cNvContentPartPr/>
                      </w14:nvContentPartPr>
                      <w14:xfrm>
                        <a:off x="0" y="0"/>
                        <a:ext cx="594000" cy="65160"/>
                      </w14:xfrm>
                    </w14:contentPart>
                  </a:graphicData>
                </a:graphic>
              </wp:anchor>
            </w:drawing>
          </mc:Choice>
          <mc:Fallback>
            <w:pict>
              <v:shape w14:anchorId="29D23B57" id="Entrada de lápiz 1528" o:spid="_x0000_s1026" type="#_x0000_t75" style="position:absolute;margin-left:-1.95pt;margin-top:-.1pt;width:49.6pt;height:8pt;z-index:25314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">
                <v:imagedata r:id="rId475" o:title=""/>
              </v:shape>
            </w:pict>
          </mc:Fallback>
        </mc:AlternateContent>
      </w:r>
    </w:p>
    <w:p w14:paraId="09F1272B" w14:textId="3C16230F" w:rsidR="00C8764E" w:rsidRDefault="0005736C" w:rsidP="00C8764E">
      <w:pPr>
        <w:rPr>
          <w:rFonts w:ascii="Arial" w:hAnsi="Arial"/>
        </w:rPr>
      </w:pPr>
      <w:r>
        <w:rPr>
          <w:rFonts w:ascii="Arial" w:hAnsi="Arial"/>
          <w:noProof/>
        </w:rPr>
        <mc:AlternateContent>
          <mc:Choice Requires="wpi">
            <w:drawing>
              <wp:anchor distT="0" distB="0" distL="114300" distR="114300" simplePos="0" relativeHeight="253211648" behindDoc="0" locked="0" layoutInCell="1" allowOverlap="1" wp14:anchorId="6B3F00E9" wp14:editId="3725CDF8">
                <wp:simplePos x="0" y="0"/>
                <wp:positionH relativeFrom="column">
                  <wp:posOffset>2682125</wp:posOffset>
                </wp:positionH>
                <wp:positionV relativeFrom="paragraph">
                  <wp:posOffset>42365</wp:posOffset>
                </wp:positionV>
                <wp:extent cx="131040" cy="169560"/>
                <wp:effectExtent l="38100" t="38100" r="59690" b="59055"/>
                <wp:wrapNone/>
                <wp:docPr id="1589" name="Entrada de lápiz 1589"/>
                <wp:cNvGraphicFramePr/>
                <a:graphic xmlns:a="http://schemas.openxmlformats.org/drawingml/2006/main">
                  <a:graphicData uri="http://schemas.microsoft.com/office/word/2010/wordprocessingInk">
                    <w14:contentPart bwMode="auto" r:id="rId476">
                      <w14:nvContentPartPr>
                        <w14:cNvContentPartPr/>
                      </w14:nvContentPartPr>
                      <w14:xfrm>
                        <a:off x="0" y="0"/>
                        <a:ext cx="131040" cy="169560"/>
                      </w14:xfrm>
                    </w14:contentPart>
                  </a:graphicData>
                </a:graphic>
              </wp:anchor>
            </w:drawing>
          </mc:Choice>
          <mc:Fallback>
            <w:pict>
              <v:shape w14:anchorId="69DF6A35" id="Entrada de lápiz 1589" o:spid="_x0000_s1026" type="#_x0000_t75" style="position:absolute;margin-left:209.8pt;margin-top:1.95pt;width:13.1pt;height:16.15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">
                <v:imagedata r:id="rId477" o:title=""/>
              </v:shape>
            </w:pict>
          </mc:Fallback>
        </mc:AlternateContent>
      </w:r>
    </w:p>
    <w:p w14:paraId="3986022D" w14:textId="553BE37B" w:rsidR="00C8764E" w:rsidRDefault="0005736C" w:rsidP="00C8764E">
      <w:pPr>
        <w:rPr>
          <w:rFonts w:ascii="Arial" w:hAnsi="Arial"/>
        </w:rPr>
      </w:pPr>
      <w:r>
        <w:rPr>
          <w:rFonts w:ascii="Arial" w:hAnsi="Arial"/>
          <w:noProof/>
        </w:rPr>
        <mc:AlternateContent>
          <mc:Choice Requires="wpi">
            <w:drawing>
              <wp:anchor distT="0" distB="0" distL="114300" distR="114300" simplePos="0" relativeHeight="253386752" behindDoc="0" locked="0" layoutInCell="1" allowOverlap="1" wp14:anchorId="7592C1B1" wp14:editId="1A7064D7">
                <wp:simplePos x="0" y="0"/>
                <wp:positionH relativeFrom="column">
                  <wp:posOffset>4947245</wp:posOffset>
                </wp:positionH>
                <wp:positionV relativeFrom="paragraph">
                  <wp:posOffset>-26565</wp:posOffset>
                </wp:positionV>
                <wp:extent cx="630720" cy="237600"/>
                <wp:effectExtent l="57150" t="95250" r="112395" b="124460"/>
                <wp:wrapNone/>
                <wp:docPr id="1764" name="Entrada de lápiz 1764"/>
                <wp:cNvGraphicFramePr/>
                <a:graphic xmlns:a="http://schemas.openxmlformats.org/drawingml/2006/main">
                  <a:graphicData uri="http://schemas.microsoft.com/office/word/2010/wordprocessingInk">
                    <w14:contentPart bwMode="auto" r:id="rId478">
                      <w14:nvContentPartPr>
                        <w14:cNvContentPartPr/>
                      </w14:nvContentPartPr>
                      <w14:xfrm>
                        <a:off x="0" y="0"/>
                        <a:ext cx="630720" cy="237600"/>
                      </w14:xfrm>
                    </w14:contentPart>
                  </a:graphicData>
                </a:graphic>
              </wp:anchor>
            </w:drawing>
          </mc:Choice>
          <mc:Fallback>
            <w:pict>
              <v:shape w14:anchorId="2ACBE3D7" id="Entrada de lápiz 1764" o:spid="_x0000_s1026" type="#_x0000_t75" style="position:absolute;margin-left:385.3pt;margin-top:-10.6pt;width:58.15pt;height:35.7pt;z-index:25338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">
                <v:imagedata r:id="rId479" o:title=""/>
              </v:shape>
            </w:pict>
          </mc:Fallback>
        </mc:AlternateContent>
      </w:r>
      <w:r>
        <w:rPr>
          <w:rFonts w:ascii="Arial" w:hAnsi="Arial"/>
          <w:noProof/>
        </w:rPr>
        <mc:AlternateContent>
          <mc:Choice Requires="wpi">
            <w:drawing>
              <wp:anchor distT="0" distB="0" distL="114300" distR="114300" simplePos="0" relativeHeight="253262848" behindDoc="0" locked="0" layoutInCell="1" allowOverlap="1" wp14:anchorId="4D2C1B0C" wp14:editId="78108716">
                <wp:simplePos x="0" y="0"/>
                <wp:positionH relativeFrom="column">
                  <wp:posOffset>5010785</wp:posOffset>
                </wp:positionH>
                <wp:positionV relativeFrom="paragraph">
                  <wp:posOffset>-51435</wp:posOffset>
                </wp:positionV>
                <wp:extent cx="644420" cy="249050"/>
                <wp:effectExtent l="57150" t="38100" r="3810" b="74930"/>
                <wp:wrapNone/>
                <wp:docPr id="1639" name="Entrada de lápiz 1639"/>
                <wp:cNvGraphicFramePr/>
                <a:graphic xmlns:a="http://schemas.openxmlformats.org/drawingml/2006/main">
                  <a:graphicData uri="http://schemas.microsoft.com/office/word/2010/wordprocessingInk">
                    <w14:contentPart bwMode="auto" r:id="rId480">
                      <w14:nvContentPartPr>
                        <w14:cNvContentPartPr/>
                      </w14:nvContentPartPr>
                      <w14:xfrm>
                        <a:off x="0" y="0"/>
                        <a:ext cx="644420" cy="249050"/>
                      </w14:xfrm>
                    </w14:contentPart>
                  </a:graphicData>
                </a:graphic>
              </wp:anchor>
            </w:drawing>
          </mc:Choice>
          <mc:Fallback>
            <w:pict>
              <v:shape w14:anchorId="01FFA381" id="Entrada de lápiz 1639" o:spid="_x0000_s1026" type="#_x0000_t75" style="position:absolute;margin-left:393.15pt;margin-top:-5.45pt;width:53.6pt;height:22.4pt;z-index:25326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">
                <v:imagedata r:id="rId481" o:title=""/>
              </v:shape>
            </w:pict>
          </mc:Fallback>
        </mc:AlternateContent>
      </w:r>
      <w:r>
        <w:rPr>
          <w:rFonts w:ascii="Arial" w:hAnsi="Arial"/>
          <w:noProof/>
        </w:rPr>
        <mc:AlternateContent>
          <mc:Choice Requires="wpi">
            <w:drawing>
              <wp:anchor distT="0" distB="0" distL="114300" distR="114300" simplePos="0" relativeHeight="253253632" behindDoc="0" locked="0" layoutInCell="1" allowOverlap="1" wp14:anchorId="2F834C5C" wp14:editId="476DFC7F">
                <wp:simplePos x="0" y="0"/>
                <wp:positionH relativeFrom="column">
                  <wp:posOffset>4705985</wp:posOffset>
                </wp:positionH>
                <wp:positionV relativeFrom="paragraph">
                  <wp:posOffset>103505</wp:posOffset>
                </wp:positionV>
                <wp:extent cx="85320" cy="90170"/>
                <wp:effectExtent l="38100" t="38100" r="67310" b="62230"/>
                <wp:wrapNone/>
                <wp:docPr id="1630" name="Entrada de lápiz 1630"/>
                <wp:cNvGraphicFramePr/>
                <a:graphic xmlns:a="http://schemas.openxmlformats.org/drawingml/2006/main">
                  <a:graphicData uri="http://schemas.microsoft.com/office/word/2010/wordprocessingInk">
                    <w14:contentPart bwMode="auto" r:id="rId482">
                      <w14:nvContentPartPr>
                        <w14:cNvContentPartPr/>
                      </w14:nvContentPartPr>
                      <w14:xfrm>
                        <a:off x="0" y="0"/>
                        <a:ext cx="85320" cy="90170"/>
                      </w14:xfrm>
                    </w14:contentPart>
                  </a:graphicData>
                </a:graphic>
              </wp:anchor>
            </w:drawing>
          </mc:Choice>
          <mc:Fallback>
            <w:pict>
              <v:shape w14:anchorId="4685EE94" id="Entrada de lápiz 1630" o:spid="_x0000_s1026" type="#_x0000_t75" style="position:absolute;margin-left:369.15pt;margin-top:6.75pt;width:9.5pt;height:9.9pt;z-index:2532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">
                <v:imagedata r:id="rId483" o:title=""/>
              </v:shape>
            </w:pict>
          </mc:Fallback>
        </mc:AlternateContent>
      </w:r>
      <w:r>
        <w:rPr>
          <w:rFonts w:ascii="Arial" w:hAnsi="Arial"/>
          <w:noProof/>
        </w:rPr>
        <mc:AlternateContent>
          <mc:Choice Requires="wpi">
            <w:drawing>
              <wp:anchor distT="0" distB="0" distL="114300" distR="114300" simplePos="0" relativeHeight="253254656" behindDoc="0" locked="0" layoutInCell="1" allowOverlap="1" wp14:anchorId="735157E6" wp14:editId="617C8188">
                <wp:simplePos x="0" y="0"/>
                <wp:positionH relativeFrom="column">
                  <wp:posOffset>3330575</wp:posOffset>
                </wp:positionH>
                <wp:positionV relativeFrom="paragraph">
                  <wp:posOffset>-83185</wp:posOffset>
                </wp:positionV>
                <wp:extent cx="1207345" cy="292445"/>
                <wp:effectExtent l="57150" t="57150" r="12065" b="69850"/>
                <wp:wrapNone/>
                <wp:docPr id="1631" name="Entrada de lápiz 1631"/>
                <wp:cNvGraphicFramePr/>
                <a:graphic xmlns:a="http://schemas.openxmlformats.org/drawingml/2006/main">
                  <a:graphicData uri="http://schemas.microsoft.com/office/word/2010/wordprocessingInk">
                    <w14:contentPart bwMode="auto" r:id="rId484">
                      <w14:nvContentPartPr>
                        <w14:cNvContentPartPr/>
                      </w14:nvContentPartPr>
                      <w14:xfrm>
                        <a:off x="0" y="0"/>
                        <a:ext cx="1207345" cy="292445"/>
                      </w14:xfrm>
                    </w14:contentPart>
                  </a:graphicData>
                </a:graphic>
              </wp:anchor>
            </w:drawing>
          </mc:Choice>
          <mc:Fallback>
            <w:pict>
              <v:shape w14:anchorId="0C6BE014" id="Entrada de lápiz 1631" o:spid="_x0000_s1026" type="#_x0000_t75" style="position:absolute;margin-left:260.85pt;margin-top:-7.95pt;width:97.85pt;height:25.9pt;z-index:2532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">
                <v:imagedata r:id="rId485" o:title=""/>
              </v:shape>
            </w:pict>
          </mc:Fallback>
        </mc:AlternateContent>
      </w:r>
      <w:r>
        <w:rPr>
          <w:rFonts w:ascii="Arial" w:hAnsi="Arial"/>
          <w:noProof/>
        </w:rPr>
        <mc:AlternateContent>
          <mc:Choice Requires="wpi">
            <w:drawing>
              <wp:anchor distT="0" distB="0" distL="114300" distR="114300" simplePos="0" relativeHeight="253227008" behindDoc="0" locked="0" layoutInCell="1" allowOverlap="1" wp14:anchorId="4E100A8E" wp14:editId="4DEB5EE7">
                <wp:simplePos x="0" y="0"/>
                <wp:positionH relativeFrom="column">
                  <wp:posOffset>2484845</wp:posOffset>
                </wp:positionH>
                <wp:positionV relativeFrom="paragraph">
                  <wp:posOffset>86755</wp:posOffset>
                </wp:positionV>
                <wp:extent cx="12600" cy="3960"/>
                <wp:effectExtent l="38100" t="38100" r="64135" b="72390"/>
                <wp:wrapNone/>
                <wp:docPr id="1604" name="Entrada de lápiz 1604"/>
                <wp:cNvGraphicFramePr/>
                <a:graphic xmlns:a="http://schemas.openxmlformats.org/drawingml/2006/main">
                  <a:graphicData uri="http://schemas.microsoft.com/office/word/2010/wordprocessingInk">
                    <w14:contentPart bwMode="auto" r:id="rId486">
                      <w14:nvContentPartPr>
                        <w14:cNvContentPartPr/>
                      </w14:nvContentPartPr>
                      <w14:xfrm>
                        <a:off x="0" y="0"/>
                        <a:ext cx="12600" cy="3960"/>
                      </w14:xfrm>
                    </w14:contentPart>
                  </a:graphicData>
                </a:graphic>
              </wp:anchor>
            </w:drawing>
          </mc:Choice>
          <mc:Fallback>
            <w:pict>
              <v:shape w14:anchorId="18CA4ED5" id="Entrada de lápiz 1604" o:spid="_x0000_s1026" type="#_x0000_t75" style="position:absolute;margin-left:194.25pt;margin-top:5.45pt;width:3.85pt;height:3.1pt;z-index:25322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">
                <v:imagedata r:id="rId487" o:title=""/>
              </v:shape>
            </w:pict>
          </mc:Fallback>
        </mc:AlternateContent>
      </w:r>
      <w:r>
        <w:rPr>
          <w:rFonts w:ascii="Arial" w:hAnsi="Arial"/>
          <w:noProof/>
        </w:rPr>
        <mc:AlternateContent>
          <mc:Choice Requires="wpi">
            <w:drawing>
              <wp:anchor distT="0" distB="0" distL="114300" distR="114300" simplePos="0" relativeHeight="253225984" behindDoc="0" locked="0" layoutInCell="1" allowOverlap="1" wp14:anchorId="4CCE304D" wp14:editId="2F61679B">
                <wp:simplePos x="0" y="0"/>
                <wp:positionH relativeFrom="column">
                  <wp:posOffset>3043565</wp:posOffset>
                </wp:positionH>
                <wp:positionV relativeFrom="paragraph">
                  <wp:posOffset>74155</wp:posOffset>
                </wp:positionV>
                <wp:extent cx="1440" cy="1800"/>
                <wp:effectExtent l="38100" t="38100" r="55880" b="74930"/>
                <wp:wrapNone/>
                <wp:docPr id="1603" name="Entrada de lápiz 1603"/>
                <wp:cNvGraphicFramePr/>
                <a:graphic xmlns:a="http://schemas.openxmlformats.org/drawingml/2006/main">
                  <a:graphicData uri="http://schemas.microsoft.com/office/word/2010/wordprocessingInk">
                    <w14:contentPart bwMode="auto" r:id="rId488">
                      <w14:nvContentPartPr>
                        <w14:cNvContentPartPr/>
                      </w14:nvContentPartPr>
                      <w14:xfrm>
                        <a:off x="0" y="0"/>
                        <a:ext cx="1440" cy="1800"/>
                      </w14:xfrm>
                    </w14:contentPart>
                  </a:graphicData>
                </a:graphic>
              </wp:anchor>
            </w:drawing>
          </mc:Choice>
          <mc:Fallback>
            <w:pict>
              <v:shape w14:anchorId="22145255" id="Entrada de lápiz 1603" o:spid="_x0000_s1026" type="#_x0000_t75" style="position:absolute;margin-left:238.25pt;margin-top:4.45pt;width:2.9pt;height:3pt;z-index:25322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">
                <v:imagedata r:id="rId489" o:title=""/>
              </v:shape>
            </w:pict>
          </mc:Fallback>
        </mc:AlternateContent>
      </w:r>
      <w:r>
        <w:rPr>
          <w:rFonts w:ascii="Arial" w:hAnsi="Arial"/>
          <w:noProof/>
        </w:rPr>
        <mc:AlternateContent>
          <mc:Choice Requires="wpi">
            <w:drawing>
              <wp:anchor distT="0" distB="0" distL="114300" distR="114300" simplePos="0" relativeHeight="253224960" behindDoc="0" locked="0" layoutInCell="1" allowOverlap="1" wp14:anchorId="1CB61B33" wp14:editId="2BF9F262">
                <wp:simplePos x="0" y="0"/>
                <wp:positionH relativeFrom="column">
                  <wp:posOffset>2486645</wp:posOffset>
                </wp:positionH>
                <wp:positionV relativeFrom="paragraph">
                  <wp:posOffset>78835</wp:posOffset>
                </wp:positionV>
                <wp:extent cx="13680" cy="1800"/>
                <wp:effectExtent l="38100" t="38100" r="62865" b="74930"/>
                <wp:wrapNone/>
                <wp:docPr id="1602" name="Entrada de lápiz 1602"/>
                <wp:cNvGraphicFramePr/>
                <a:graphic xmlns:a="http://schemas.openxmlformats.org/drawingml/2006/main">
                  <a:graphicData uri="http://schemas.microsoft.com/office/word/2010/wordprocessingInk">
                    <w14:contentPart bwMode="auto" r:id="rId490">
                      <w14:nvContentPartPr>
                        <w14:cNvContentPartPr/>
                      </w14:nvContentPartPr>
                      <w14:xfrm>
                        <a:off x="0" y="0"/>
                        <a:ext cx="13680" cy="1800"/>
                      </w14:xfrm>
                    </w14:contentPart>
                  </a:graphicData>
                </a:graphic>
              </wp:anchor>
            </w:drawing>
          </mc:Choice>
          <mc:Fallback>
            <w:pict>
              <v:shape w14:anchorId="1C078BC3" id="Entrada de lápiz 1602" o:spid="_x0000_s1026" type="#_x0000_t75" style="position:absolute;margin-left:194.4pt;margin-top:4.8pt;width:3.95pt;height:3pt;z-index:25322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&#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">
                <v:imagedata r:id="rId307" o:title=""/>
              </v:shape>
            </w:pict>
          </mc:Fallback>
        </mc:AlternateContent>
      </w:r>
      <w:r>
        <w:rPr>
          <w:rFonts w:ascii="Arial" w:hAnsi="Arial"/>
          <w:noProof/>
        </w:rPr>
        <mc:AlternateContent>
          <mc:Choice Requires="wpi">
            <w:drawing>
              <wp:anchor distT="0" distB="0" distL="114300" distR="114300" simplePos="0" relativeHeight="253210624" behindDoc="0" locked="0" layoutInCell="1" allowOverlap="1" wp14:anchorId="1E8C9E13" wp14:editId="230519E6">
                <wp:simplePos x="0" y="0"/>
                <wp:positionH relativeFrom="column">
                  <wp:posOffset>1571625</wp:posOffset>
                </wp:positionH>
                <wp:positionV relativeFrom="paragraph">
                  <wp:posOffset>71755</wp:posOffset>
                </wp:positionV>
                <wp:extent cx="151925" cy="99695"/>
                <wp:effectExtent l="57150" t="57150" r="57785" b="71755"/>
                <wp:wrapNone/>
                <wp:docPr id="1588" name="Entrada de lápiz 1588"/>
                <wp:cNvGraphicFramePr/>
                <a:graphic xmlns:a="http://schemas.openxmlformats.org/drawingml/2006/main">
                  <a:graphicData uri="http://schemas.microsoft.com/office/word/2010/wordprocessingInk">
                    <w14:contentPart bwMode="auto" r:id="rId491">
                      <w14:nvContentPartPr>
                        <w14:cNvContentPartPr/>
                      </w14:nvContentPartPr>
                      <w14:xfrm>
                        <a:off x="0" y="0"/>
                        <a:ext cx="151925" cy="99695"/>
                      </w14:xfrm>
                    </w14:contentPart>
                  </a:graphicData>
                </a:graphic>
              </wp:anchor>
            </w:drawing>
          </mc:Choice>
          <mc:Fallback>
            <w:pict>
              <v:shape w14:anchorId="713A7218" id="Entrada de lápiz 1588" o:spid="_x0000_s1026" type="#_x0000_t75" style="position:absolute;margin-left:122.35pt;margin-top:4.25pt;width:14.8pt;height:10.65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">
                <v:imagedata r:id="rId492" o:title=""/>
              </v:shape>
            </w:pict>
          </mc:Fallback>
        </mc:AlternateContent>
      </w:r>
      <w:r>
        <w:rPr>
          <w:rFonts w:ascii="Arial" w:hAnsi="Arial"/>
          <w:noProof/>
        </w:rPr>
        <mc:AlternateContent>
          <mc:Choice Requires="wpi">
            <w:drawing>
              <wp:anchor distT="0" distB="0" distL="114300" distR="114300" simplePos="0" relativeHeight="253156352" behindDoc="0" locked="0" layoutInCell="1" allowOverlap="1" wp14:anchorId="64965E13" wp14:editId="38928D3F">
                <wp:simplePos x="0" y="0"/>
                <wp:positionH relativeFrom="column">
                  <wp:posOffset>284165</wp:posOffset>
                </wp:positionH>
                <wp:positionV relativeFrom="paragraph">
                  <wp:posOffset>-54005</wp:posOffset>
                </wp:positionV>
                <wp:extent cx="216720" cy="212400"/>
                <wp:effectExtent l="57150" t="57150" r="0" b="73660"/>
                <wp:wrapNone/>
                <wp:docPr id="1535" name="Entrada de lápiz 1535"/>
                <wp:cNvGraphicFramePr/>
                <a:graphic xmlns:a="http://schemas.openxmlformats.org/drawingml/2006/main">
                  <a:graphicData uri="http://schemas.microsoft.com/office/word/2010/wordprocessingInk">
                    <w14:contentPart bwMode="auto" r:id="rId493">
                      <w14:nvContentPartPr>
                        <w14:cNvContentPartPr/>
                      </w14:nvContentPartPr>
                      <w14:xfrm>
                        <a:off x="0" y="0"/>
                        <a:ext cx="216720" cy="212400"/>
                      </w14:xfrm>
                    </w14:contentPart>
                  </a:graphicData>
                </a:graphic>
              </wp:anchor>
            </w:drawing>
          </mc:Choice>
          <mc:Fallback>
            <w:pict>
              <v:shape w14:anchorId="011E4D3C" id="Entrada de lápiz 1535" o:spid="_x0000_s1026" type="#_x0000_t75" style="position:absolute;margin-left:21pt;margin-top:-5.65pt;width:19.85pt;height:19.55pt;z-index:25315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">
                <v:imagedata r:id="rId494" o:title=""/>
              </v:shape>
            </w:pict>
          </mc:Fallback>
        </mc:AlternateContent>
      </w:r>
      <w:r>
        <w:rPr>
          <w:rFonts w:ascii="Arial" w:hAnsi="Arial"/>
          <w:noProof/>
        </w:rPr>
        <mc:AlternateContent>
          <mc:Choice Requires="wpi">
            <w:drawing>
              <wp:anchor distT="0" distB="0" distL="114300" distR="114300" simplePos="0" relativeHeight="253154304" behindDoc="0" locked="0" layoutInCell="1" allowOverlap="1" wp14:anchorId="77B05808" wp14:editId="416BC563">
                <wp:simplePos x="0" y="0"/>
                <wp:positionH relativeFrom="column">
                  <wp:posOffset>943610</wp:posOffset>
                </wp:positionH>
                <wp:positionV relativeFrom="paragraph">
                  <wp:posOffset>-22225</wp:posOffset>
                </wp:positionV>
                <wp:extent cx="196200" cy="202680"/>
                <wp:effectExtent l="38100" t="38100" r="0" b="64135"/>
                <wp:wrapNone/>
                <wp:docPr id="1533" name="Entrada de lápiz 1533"/>
                <wp:cNvGraphicFramePr/>
                <a:graphic xmlns:a="http://schemas.openxmlformats.org/drawingml/2006/main">
                  <a:graphicData uri="http://schemas.microsoft.com/office/word/2010/wordprocessingInk">
                    <w14:contentPart bwMode="auto" r:id="rId495">
                      <w14:nvContentPartPr>
                        <w14:cNvContentPartPr/>
                      </w14:nvContentPartPr>
                      <w14:xfrm>
                        <a:off x="0" y="0"/>
                        <a:ext cx="196200" cy="202680"/>
                      </w14:xfrm>
                    </w14:contentPart>
                  </a:graphicData>
                </a:graphic>
              </wp:anchor>
            </w:drawing>
          </mc:Choice>
          <mc:Fallback>
            <w:pict>
              <v:shape w14:anchorId="1F84BEEC" id="Entrada de lápiz 1533" o:spid="_x0000_s1026" type="#_x0000_t75" style="position:absolute;margin-left:72.9pt;margin-top:-3.15pt;width:18.3pt;height:18.75pt;z-index:25315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">
                <v:imagedata r:id="rId496" o:title=""/>
              </v:shape>
            </w:pict>
          </mc:Fallback>
        </mc:AlternateContent>
      </w:r>
      <w:r>
        <w:rPr>
          <w:rFonts w:ascii="Arial" w:hAnsi="Arial"/>
          <w:noProof/>
        </w:rPr>
        <mc:AlternateContent>
          <mc:Choice Requires="wpi">
            <w:drawing>
              <wp:anchor distT="0" distB="0" distL="114300" distR="114300" simplePos="0" relativeHeight="253146112" behindDoc="0" locked="0" layoutInCell="1" allowOverlap="1" wp14:anchorId="0FA3D341" wp14:editId="4FB8AC73">
                <wp:simplePos x="0" y="0"/>
                <wp:positionH relativeFrom="column">
                  <wp:posOffset>1280160</wp:posOffset>
                </wp:positionH>
                <wp:positionV relativeFrom="paragraph">
                  <wp:posOffset>-111760</wp:posOffset>
                </wp:positionV>
                <wp:extent cx="144830" cy="344805"/>
                <wp:effectExtent l="57150" t="38100" r="0" b="74295"/>
                <wp:wrapNone/>
                <wp:docPr id="1525" name="Entrada de lápiz 1525"/>
                <wp:cNvGraphicFramePr/>
                <a:graphic xmlns:a="http://schemas.openxmlformats.org/drawingml/2006/main">
                  <a:graphicData uri="http://schemas.microsoft.com/office/word/2010/wordprocessingInk">
                    <w14:contentPart bwMode="auto" r:id="rId497">
                      <w14:nvContentPartPr>
                        <w14:cNvContentPartPr/>
                      </w14:nvContentPartPr>
                      <w14:xfrm>
                        <a:off x="0" y="0"/>
                        <a:ext cx="144830" cy="344805"/>
                      </w14:xfrm>
                    </w14:contentPart>
                  </a:graphicData>
                </a:graphic>
              </wp:anchor>
            </w:drawing>
          </mc:Choice>
          <mc:Fallback>
            <w:pict>
              <v:shape w14:anchorId="093DC627" id="Entrada de lápiz 1525" o:spid="_x0000_s1026" type="#_x0000_t75" style="position:absolute;margin-left:99.4pt;margin-top:-10.2pt;width:14.2pt;height:29.95pt;z-index:25314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">
                <v:imagedata r:id="rId498" o:title=""/>
              </v:shape>
            </w:pict>
          </mc:Fallback>
        </mc:AlternateContent>
      </w:r>
      <w:r>
        <w:rPr>
          <w:rFonts w:ascii="Arial" w:hAnsi="Arial"/>
          <w:noProof/>
        </w:rPr>
        <mc:AlternateContent>
          <mc:Choice Requires="wpi">
            <w:drawing>
              <wp:anchor distT="0" distB="0" distL="114300" distR="114300" simplePos="0" relativeHeight="253147136" behindDoc="0" locked="0" layoutInCell="1" allowOverlap="1" wp14:anchorId="13C8B8DB" wp14:editId="7ABC9A01">
                <wp:simplePos x="0" y="0"/>
                <wp:positionH relativeFrom="column">
                  <wp:posOffset>-375920</wp:posOffset>
                </wp:positionH>
                <wp:positionV relativeFrom="paragraph">
                  <wp:posOffset>-122555</wp:posOffset>
                </wp:positionV>
                <wp:extent cx="420335" cy="383540"/>
                <wp:effectExtent l="57150" t="57150" r="56515" b="73660"/>
                <wp:wrapNone/>
                <wp:docPr id="1526" name="Entrada de lápiz 1526"/>
                <wp:cNvGraphicFramePr/>
                <a:graphic xmlns:a="http://schemas.openxmlformats.org/drawingml/2006/main">
                  <a:graphicData uri="http://schemas.microsoft.com/office/word/2010/wordprocessingInk">
                    <w14:contentPart bwMode="auto" r:id="rId499">
                      <w14:nvContentPartPr>
                        <w14:cNvContentPartPr/>
                      </w14:nvContentPartPr>
                      <w14:xfrm>
                        <a:off x="0" y="0"/>
                        <a:ext cx="420335" cy="383540"/>
                      </w14:xfrm>
                    </w14:contentPart>
                  </a:graphicData>
                </a:graphic>
              </wp:anchor>
            </w:drawing>
          </mc:Choice>
          <mc:Fallback>
            <w:pict>
              <v:shape w14:anchorId="3EA08760" id="Entrada de lápiz 1526" o:spid="_x0000_s1026" type="#_x0000_t75" style="position:absolute;margin-left:-31pt;margin-top:-11.05pt;width:35.95pt;height:33pt;z-index:25314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">
                <v:imagedata r:id="rId500" o:title=""/>
              </v:shape>
            </w:pict>
          </mc:Fallback>
        </mc:AlternateContent>
      </w:r>
      <w:r>
        <w:rPr>
          <w:rFonts w:ascii="Arial" w:hAnsi="Arial"/>
          <w:noProof/>
        </w:rPr>
        <mc:AlternateContent>
          <mc:Choice Requires="wpi">
            <w:drawing>
              <wp:anchor distT="0" distB="0" distL="114300" distR="114300" simplePos="0" relativeHeight="253143040" behindDoc="0" locked="0" layoutInCell="1" allowOverlap="1" wp14:anchorId="16253C9D" wp14:editId="13984AFC">
                <wp:simplePos x="0" y="0"/>
                <wp:positionH relativeFrom="column">
                  <wp:posOffset>635525</wp:posOffset>
                </wp:positionH>
                <wp:positionV relativeFrom="paragraph">
                  <wp:posOffset>-48245</wp:posOffset>
                </wp:positionV>
                <wp:extent cx="141840" cy="262800"/>
                <wp:effectExtent l="57150" t="57150" r="48895" b="61595"/>
                <wp:wrapNone/>
                <wp:docPr id="1522" name="Entrada de lápiz 1522"/>
                <wp:cNvGraphicFramePr/>
                <a:graphic xmlns:a="http://schemas.openxmlformats.org/drawingml/2006/main">
                  <a:graphicData uri="http://schemas.microsoft.com/office/word/2010/wordprocessingInk">
                    <w14:contentPart bwMode="auto" r:id="rId501">
                      <w14:nvContentPartPr>
                        <w14:cNvContentPartPr/>
                      </w14:nvContentPartPr>
                      <w14:xfrm>
                        <a:off x="0" y="0"/>
                        <a:ext cx="141840" cy="262800"/>
                      </w14:xfrm>
                    </w14:contentPart>
                  </a:graphicData>
                </a:graphic>
              </wp:anchor>
            </w:drawing>
          </mc:Choice>
          <mc:Fallback>
            <w:pict>
              <v:shape w14:anchorId="3A27008B" id="Entrada de lápiz 1522" o:spid="_x0000_s1026" type="#_x0000_t75" style="position:absolute;margin-left:48.65pt;margin-top:-5.2pt;width:13.95pt;height:23.55pt;z-index:25314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">
                <v:imagedata r:id="rId502" o:title=""/>
              </v:shape>
            </w:pict>
          </mc:Fallback>
        </mc:AlternateContent>
      </w:r>
    </w:p>
    <w:p w14:paraId="726DE1DB" w14:textId="39186D81" w:rsidR="00C8764E" w:rsidRDefault="0005736C" w:rsidP="00C8764E">
      <w:pPr>
        <w:rPr>
          <w:rFonts w:ascii="Arial" w:hAnsi="Arial"/>
        </w:rPr>
      </w:pPr>
      <w:r>
        <w:rPr>
          <w:rFonts w:ascii="Arial" w:hAnsi="Arial"/>
          <w:noProof/>
        </w:rPr>
        <mc:AlternateContent>
          <mc:Choice Requires="wpi">
            <w:drawing>
              <wp:anchor distT="0" distB="0" distL="114300" distR="114300" simplePos="0" relativeHeight="253209600" behindDoc="0" locked="0" layoutInCell="1" allowOverlap="1" wp14:anchorId="1601F4F4" wp14:editId="7008F753">
                <wp:simplePos x="0" y="0"/>
                <wp:positionH relativeFrom="column">
                  <wp:posOffset>1936750</wp:posOffset>
                </wp:positionH>
                <wp:positionV relativeFrom="paragraph">
                  <wp:posOffset>-314325</wp:posOffset>
                </wp:positionV>
                <wp:extent cx="1269105" cy="661850"/>
                <wp:effectExtent l="38100" t="38100" r="7620" b="62230"/>
                <wp:wrapNone/>
                <wp:docPr id="1587" name="Entrada de lápiz 1587"/>
                <wp:cNvGraphicFramePr/>
                <a:graphic xmlns:a="http://schemas.openxmlformats.org/drawingml/2006/main">
                  <a:graphicData uri="http://schemas.microsoft.com/office/word/2010/wordprocessingInk">
                    <w14:contentPart bwMode="auto" r:id="rId503">
                      <w14:nvContentPartPr>
                        <w14:cNvContentPartPr/>
                      </w14:nvContentPartPr>
                      <w14:xfrm>
                        <a:off x="0" y="0"/>
                        <a:ext cx="1269105" cy="661850"/>
                      </w14:xfrm>
                    </w14:contentPart>
                  </a:graphicData>
                </a:graphic>
              </wp:anchor>
            </w:drawing>
          </mc:Choice>
          <mc:Fallback>
            <w:pict>
              <v:shape w14:anchorId="247CD2B0" id="Entrada de lápiz 1587" o:spid="_x0000_s1026" type="#_x0000_t75" style="position:absolute;margin-left:151.1pt;margin-top:-26.15pt;width:102.8pt;height:54.9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">
                <v:imagedata r:id="rId504" o:title=""/>
              </v:shape>
            </w:pict>
          </mc:Fallback>
        </mc:AlternateContent>
      </w:r>
      <w:r>
        <w:rPr>
          <w:rFonts w:ascii="Arial" w:hAnsi="Arial"/>
          <w:noProof/>
        </w:rPr>
        <mc:AlternateContent>
          <mc:Choice Requires="wpi">
            <w:drawing>
              <wp:anchor distT="0" distB="0" distL="114300" distR="114300" simplePos="0" relativeHeight="253192192" behindDoc="0" locked="0" layoutInCell="1" allowOverlap="1" wp14:anchorId="35CD4084" wp14:editId="6503E023">
                <wp:simplePos x="0" y="0"/>
                <wp:positionH relativeFrom="column">
                  <wp:posOffset>868085</wp:posOffset>
                </wp:positionH>
                <wp:positionV relativeFrom="paragraph">
                  <wp:posOffset>68145</wp:posOffset>
                </wp:positionV>
                <wp:extent cx="315360" cy="37800"/>
                <wp:effectExtent l="0" t="38100" r="66040" b="57785"/>
                <wp:wrapNone/>
                <wp:docPr id="1570" name="Entrada de lápiz 1570"/>
                <wp:cNvGraphicFramePr/>
                <a:graphic xmlns:a="http://schemas.openxmlformats.org/drawingml/2006/main">
                  <a:graphicData uri="http://schemas.microsoft.com/office/word/2010/wordprocessingInk">
                    <w14:contentPart bwMode="auto" r:id="rId505">
                      <w14:nvContentPartPr>
                        <w14:cNvContentPartPr/>
                      </w14:nvContentPartPr>
                      <w14:xfrm>
                        <a:off x="0" y="0"/>
                        <a:ext cx="315360" cy="37800"/>
                      </w14:xfrm>
                    </w14:contentPart>
                  </a:graphicData>
                </a:graphic>
              </wp:anchor>
            </w:drawing>
          </mc:Choice>
          <mc:Fallback>
            <w:pict>
              <v:shape w14:anchorId="0B47F575" id="Entrada de lápiz 1570" o:spid="_x0000_s1026" type="#_x0000_t75" style="position:absolute;margin-left:66.95pt;margin-top:3.95pt;width:27.7pt;height:5.85pt;z-index:25319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">
                <v:imagedata r:id="rId506" o:title=""/>
              </v:shape>
            </w:pict>
          </mc:Fallback>
        </mc:AlternateContent>
      </w:r>
      <w:r>
        <w:rPr>
          <w:rFonts w:ascii="Arial" w:hAnsi="Arial"/>
          <w:noProof/>
        </w:rPr>
        <mc:AlternateContent>
          <mc:Choice Requires="wpi">
            <w:drawing>
              <wp:anchor distT="0" distB="0" distL="114300" distR="114300" simplePos="0" relativeHeight="253157376" behindDoc="0" locked="0" layoutInCell="1" allowOverlap="1" wp14:anchorId="5BBF8F62" wp14:editId="56349175">
                <wp:simplePos x="0" y="0"/>
                <wp:positionH relativeFrom="column">
                  <wp:posOffset>833525</wp:posOffset>
                </wp:positionH>
                <wp:positionV relativeFrom="paragraph">
                  <wp:posOffset>91545</wp:posOffset>
                </wp:positionV>
                <wp:extent cx="351360" cy="36360"/>
                <wp:effectExtent l="38100" t="38100" r="67945" b="59055"/>
                <wp:wrapNone/>
                <wp:docPr id="1536" name="Entrada de lápiz 1536"/>
                <wp:cNvGraphicFramePr/>
                <a:graphic xmlns:a="http://schemas.openxmlformats.org/drawingml/2006/main">
                  <a:graphicData uri="http://schemas.microsoft.com/office/word/2010/wordprocessingInk">
                    <w14:contentPart bwMode="auto" r:id="rId507">
                      <w14:nvContentPartPr>
                        <w14:cNvContentPartPr/>
                      </w14:nvContentPartPr>
                      <w14:xfrm>
                        <a:off x="0" y="0"/>
                        <a:ext cx="351360" cy="36360"/>
                      </w14:xfrm>
                    </w14:contentPart>
                  </a:graphicData>
                </a:graphic>
              </wp:anchor>
            </w:drawing>
          </mc:Choice>
          <mc:Fallback>
            <w:pict>
              <v:shape w14:anchorId="2DF3B6EC" id="Entrada de lápiz 1536" o:spid="_x0000_s1026" type="#_x0000_t75" style="position:absolute;margin-left:64.25pt;margin-top:5.8pt;width:30.45pt;height:5.65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">
                <v:imagedata r:id="rId508" o:title=""/>
              </v:shape>
            </w:pict>
          </mc:Fallback>
        </mc:AlternateContent>
      </w:r>
    </w:p>
    <w:p w14:paraId="1C29982E" w14:textId="4E800FF5" w:rsidR="00C8764E" w:rsidRDefault="0005736C" w:rsidP="00C8764E">
      <w:pPr>
        <w:rPr>
          <w:rFonts w:ascii="Arial" w:hAnsi="Arial"/>
        </w:rPr>
      </w:pPr>
      <w:r>
        <w:rPr>
          <w:rFonts w:ascii="Arial" w:hAnsi="Arial"/>
          <w:noProof/>
        </w:rPr>
        <mc:AlternateContent>
          <mc:Choice Requires="wpi">
            <w:drawing>
              <wp:anchor distT="0" distB="0" distL="114300" distR="114300" simplePos="0" relativeHeight="253223936" behindDoc="0" locked="0" layoutInCell="1" allowOverlap="1" wp14:anchorId="0E1F42AC" wp14:editId="3148E564">
                <wp:simplePos x="0" y="0"/>
                <wp:positionH relativeFrom="column">
                  <wp:posOffset>3637915</wp:posOffset>
                </wp:positionH>
                <wp:positionV relativeFrom="paragraph">
                  <wp:posOffset>46990</wp:posOffset>
                </wp:positionV>
                <wp:extent cx="692110" cy="194110"/>
                <wp:effectExtent l="57150" t="57150" r="13335" b="73025"/>
                <wp:wrapNone/>
                <wp:docPr id="1601" name="Entrada de lápiz 1601"/>
                <wp:cNvGraphicFramePr/>
                <a:graphic xmlns:a="http://schemas.openxmlformats.org/drawingml/2006/main">
                  <a:graphicData uri="http://schemas.microsoft.com/office/word/2010/wordprocessingInk">
                    <w14:contentPart bwMode="auto" r:id="rId509">
                      <w14:nvContentPartPr>
                        <w14:cNvContentPartPr/>
                      </w14:nvContentPartPr>
                      <w14:xfrm>
                        <a:off x="0" y="0"/>
                        <a:ext cx="692110" cy="194110"/>
                      </w14:xfrm>
                    </w14:contentPart>
                  </a:graphicData>
                </a:graphic>
              </wp:anchor>
            </w:drawing>
          </mc:Choice>
          <mc:Fallback>
            <w:pict>
              <v:shape w14:anchorId="7E53E32D" id="Entrada de lápiz 1601" o:spid="_x0000_s1026" type="#_x0000_t75" style="position:absolute;margin-left:285.05pt;margin-top:2.3pt;width:57.35pt;height:18.15pt;z-index:25322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">
                <v:imagedata r:id="rId510" o:title=""/>
              </v:shape>
            </w:pict>
          </mc:Fallback>
        </mc:AlternateContent>
      </w:r>
      <w:r>
        <w:rPr>
          <w:rFonts w:ascii="Arial" w:hAnsi="Arial"/>
          <w:noProof/>
        </w:rPr>
        <mc:AlternateContent>
          <mc:Choice Requires="wpi">
            <w:drawing>
              <wp:anchor distT="0" distB="0" distL="114300" distR="114300" simplePos="0" relativeHeight="253148160" behindDoc="0" locked="0" layoutInCell="1" allowOverlap="1" wp14:anchorId="6C425A23" wp14:editId="0F467876">
                <wp:simplePos x="0" y="0"/>
                <wp:positionH relativeFrom="column">
                  <wp:posOffset>754685</wp:posOffset>
                </wp:positionH>
                <wp:positionV relativeFrom="paragraph">
                  <wp:posOffset>35855</wp:posOffset>
                </wp:positionV>
                <wp:extent cx="495360" cy="58320"/>
                <wp:effectExtent l="57150" t="38100" r="0" b="75565"/>
                <wp:wrapNone/>
                <wp:docPr id="1527" name="Entrada de lápiz 1527"/>
                <wp:cNvGraphicFramePr/>
                <a:graphic xmlns:a="http://schemas.openxmlformats.org/drawingml/2006/main">
                  <a:graphicData uri="http://schemas.microsoft.com/office/word/2010/wordprocessingInk">
                    <w14:contentPart bwMode="auto" r:id="rId511">
                      <w14:nvContentPartPr>
                        <w14:cNvContentPartPr/>
                      </w14:nvContentPartPr>
                      <w14:xfrm>
                        <a:off x="0" y="0"/>
                        <a:ext cx="495360" cy="58320"/>
                      </w14:xfrm>
                    </w14:contentPart>
                  </a:graphicData>
                </a:graphic>
              </wp:anchor>
            </w:drawing>
          </mc:Choice>
          <mc:Fallback>
            <w:pict>
              <v:shape w14:anchorId="75230AE4" id="Entrada de lápiz 1527" o:spid="_x0000_s1026" type="#_x0000_t75" style="position:absolute;margin-left:58pt;margin-top:1.4pt;width:41.8pt;height:7.45pt;z-index:25314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">
                <v:imagedata r:id="rId512" o:title=""/>
              </v:shape>
            </w:pict>
          </mc:Fallback>
        </mc:AlternateContent>
      </w:r>
    </w:p>
    <w:p w14:paraId="175CE82D" w14:textId="2AB331FC" w:rsidR="00C8764E" w:rsidRDefault="0005736C" w:rsidP="00C8764E">
      <w:pPr>
        <w:rPr>
          <w:rFonts w:ascii="Arial" w:hAnsi="Arial"/>
        </w:rPr>
      </w:pPr>
      <w:r>
        <w:rPr>
          <w:rFonts w:ascii="Arial" w:hAnsi="Arial"/>
          <w:noProof/>
        </w:rPr>
        <mc:AlternateContent>
          <mc:Choice Requires="wpi">
            <w:drawing>
              <wp:anchor distT="0" distB="0" distL="114300" distR="114300" simplePos="0" relativeHeight="253216768" behindDoc="0" locked="0" layoutInCell="1" allowOverlap="1" wp14:anchorId="1F058F7F" wp14:editId="5F10BFCD">
                <wp:simplePos x="0" y="0"/>
                <wp:positionH relativeFrom="column">
                  <wp:posOffset>2818565</wp:posOffset>
                </wp:positionH>
                <wp:positionV relativeFrom="paragraph">
                  <wp:posOffset>116965</wp:posOffset>
                </wp:positionV>
                <wp:extent cx="9360" cy="1440"/>
                <wp:effectExtent l="38100" t="38100" r="67310" b="55880"/>
                <wp:wrapNone/>
                <wp:docPr id="1594" name="Entrada de lápiz 1594"/>
                <wp:cNvGraphicFramePr/>
                <a:graphic xmlns:a="http://schemas.openxmlformats.org/drawingml/2006/main">
                  <a:graphicData uri="http://schemas.microsoft.com/office/word/2010/wordprocessingInk">
                    <w14:contentPart bwMode="auto" r:id="rId513">
                      <w14:nvContentPartPr>
                        <w14:cNvContentPartPr/>
                      </w14:nvContentPartPr>
                      <w14:xfrm>
                        <a:off x="0" y="0"/>
                        <a:ext cx="9360" cy="1440"/>
                      </w14:xfrm>
                    </w14:contentPart>
                  </a:graphicData>
                </a:graphic>
              </wp:anchor>
            </w:drawing>
          </mc:Choice>
          <mc:Fallback>
            <w:pict>
              <v:shape w14:anchorId="12619EB9" id="Entrada de lápiz 1594" o:spid="_x0000_s1026" type="#_x0000_t75" style="position:absolute;margin-left:220.55pt;margin-top:7.8pt;width:3.6pt;height:2.9pt;z-index:25321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">
                <v:imagedata r:id="rId514" o:title=""/>
              </v:shape>
            </w:pict>
          </mc:Fallback>
        </mc:AlternateContent>
      </w:r>
    </w:p>
    <w:p w14:paraId="5D19E6DC" w14:textId="024BE32C" w:rsidR="00C8764E" w:rsidRDefault="0005736C" w:rsidP="00C8764E">
      <w:pPr>
        <w:rPr>
          <w:rFonts w:ascii="Arial" w:hAnsi="Arial"/>
        </w:rPr>
      </w:pPr>
      <w:r>
        <w:rPr>
          <w:rFonts w:ascii="Arial" w:hAnsi="Arial"/>
          <w:noProof/>
        </w:rPr>
        <mc:AlternateContent>
          <mc:Choice Requires="wpi">
            <w:drawing>
              <wp:anchor distT="0" distB="0" distL="114300" distR="114300" simplePos="0" relativeHeight="253173760" behindDoc="0" locked="0" layoutInCell="1" allowOverlap="1" wp14:anchorId="69E41A4E" wp14:editId="2E296F70">
                <wp:simplePos x="0" y="0"/>
                <wp:positionH relativeFrom="column">
                  <wp:posOffset>610870</wp:posOffset>
                </wp:positionH>
                <wp:positionV relativeFrom="paragraph">
                  <wp:posOffset>-199390</wp:posOffset>
                </wp:positionV>
                <wp:extent cx="569005" cy="594360"/>
                <wp:effectExtent l="57150" t="57150" r="0" b="53340"/>
                <wp:wrapNone/>
                <wp:docPr id="1552" name="Entrada de lápiz 1552"/>
                <wp:cNvGraphicFramePr/>
                <a:graphic xmlns:a="http://schemas.openxmlformats.org/drawingml/2006/main">
                  <a:graphicData uri="http://schemas.microsoft.com/office/word/2010/wordprocessingInk">
                    <w14:contentPart bwMode="auto" r:id="rId515">
                      <w14:nvContentPartPr>
                        <w14:cNvContentPartPr/>
                      </w14:nvContentPartPr>
                      <w14:xfrm>
                        <a:off x="0" y="0"/>
                        <a:ext cx="569005" cy="594360"/>
                      </w14:xfrm>
                    </w14:contentPart>
                  </a:graphicData>
                </a:graphic>
              </wp:anchor>
            </w:drawing>
          </mc:Choice>
          <mc:Fallback>
            <w:pict>
              <v:shape w14:anchorId="57FEEDDB" id="Entrada de lápiz 1552" o:spid="_x0000_s1026" type="#_x0000_t75" style="position:absolute;margin-left:46.7pt;margin-top:-17.1pt;width:47.6pt;height:49.6pt;z-index:25317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">
                <v:imagedata r:id="rId516" o:title=""/>
              </v:shape>
            </w:pict>
          </mc:Fallback>
        </mc:AlternateContent>
      </w:r>
    </w:p>
    <w:p w14:paraId="1982B2D1" w14:textId="14C2C5DD" w:rsidR="00C8764E" w:rsidRDefault="00C8764E" w:rsidP="00C8764E">
      <w:pPr>
        <w:rPr>
          <w:rFonts w:ascii="Arial" w:hAnsi="Arial"/>
        </w:rPr>
      </w:pPr>
    </w:p>
    <w:p w14:paraId="58219A18" w14:textId="1D399FEE" w:rsidR="00C8764E" w:rsidRPr="00C8764E" w:rsidRDefault="00C8764E" w:rsidP="00C8764E">
      <w:pPr>
        <w:rPr>
          <w:rFonts w:ascii="Arial" w:hAnsi="Arial"/>
        </w:rPr>
      </w:pPr>
    </w:p>
    <w:p w14:paraId="597F5385" w14:textId="77777777" w:rsidR="00DC1371" w:rsidRDefault="00DC1371" w:rsidP="00DC1371">
      <w:pPr>
        <w:rPr>
          <w:rFonts w:ascii="Arial" w:hAnsi="Arial"/>
        </w:rPr>
      </w:pPr>
    </w:p>
    <w:p w14:paraId="0E515AE1" w14:textId="1C0E4932" w:rsidR="0005736C" w:rsidRDefault="0005736C" w:rsidP="001F3C32">
      <w:pPr>
        <w:rPr>
          <w:rFonts w:ascii="Arial" w:hAnsi="Arial"/>
          <w:b/>
          <w:bCs/>
        </w:rPr>
      </w:pPr>
      <w:r>
        <w:rPr>
          <w:rFonts w:ascii="Arial" w:hAnsi="Arial"/>
          <w:b/>
          <w:bCs/>
          <w:noProof/>
        </w:rPr>
        <mc:AlternateContent>
          <mc:Choice Requires="wpi">
            <w:drawing>
              <wp:anchor distT="0" distB="0" distL="114300" distR="114300" simplePos="0" relativeHeight="253267968" behindDoc="0" locked="0" layoutInCell="1" allowOverlap="1" wp14:anchorId="25529399" wp14:editId="6D82F07B">
                <wp:simplePos x="0" y="0"/>
                <wp:positionH relativeFrom="column">
                  <wp:posOffset>1432560</wp:posOffset>
                </wp:positionH>
                <wp:positionV relativeFrom="paragraph">
                  <wp:posOffset>45720</wp:posOffset>
                </wp:positionV>
                <wp:extent cx="776885" cy="159385"/>
                <wp:effectExtent l="38100" t="38100" r="42545" b="69215"/>
                <wp:wrapNone/>
                <wp:docPr id="1644" name="Entrada de lápiz 1644"/>
                <wp:cNvGraphicFramePr/>
                <a:graphic xmlns:a="http://schemas.openxmlformats.org/drawingml/2006/main">
                  <a:graphicData uri="http://schemas.microsoft.com/office/word/2010/wordprocessingInk">
                    <w14:contentPart bwMode="auto" r:id="rId517">
                      <w14:nvContentPartPr>
                        <w14:cNvContentPartPr/>
                      </w14:nvContentPartPr>
                      <w14:xfrm>
                        <a:off x="0" y="0"/>
                        <a:ext cx="776885" cy="159385"/>
                      </w14:xfrm>
                    </w14:contentPart>
                  </a:graphicData>
                </a:graphic>
              </wp:anchor>
            </w:drawing>
          </mc:Choice>
          <mc:Fallback>
            <w:pict>
              <v:shape w14:anchorId="725D2B5C" id="Entrada de lápiz 1644" o:spid="_x0000_s1026" type="#_x0000_t75" style="position:absolute;margin-left:111.4pt;margin-top:2.2pt;width:64pt;height:15.35pt;z-index:25326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">
                <v:imagedata r:id="rId518" o:title=""/>
              </v:shape>
            </w:pict>
          </mc:Fallback>
        </mc:AlternateContent>
      </w:r>
    </w:p>
    <w:p w14:paraId="5148429C" w14:textId="0E112615" w:rsidR="0005736C" w:rsidRDefault="0005736C" w:rsidP="001F3C32">
      <w:pPr>
        <w:rPr>
          <w:rFonts w:ascii="Arial" w:hAnsi="Arial"/>
          <w:b/>
          <w:bCs/>
        </w:rPr>
      </w:pPr>
      <w:r>
        <w:rPr>
          <w:rFonts w:ascii="Arial" w:hAnsi="Arial"/>
          <w:b/>
          <w:bCs/>
          <w:noProof/>
        </w:rPr>
        <mc:AlternateContent>
          <mc:Choice Requires="wpi">
            <w:drawing>
              <wp:anchor distT="0" distB="0" distL="114300" distR="114300" simplePos="0" relativeHeight="253264896" behindDoc="0" locked="0" layoutInCell="1" allowOverlap="1" wp14:anchorId="42EEAA8D" wp14:editId="742D4BB6">
                <wp:simplePos x="0" y="0"/>
                <wp:positionH relativeFrom="column">
                  <wp:posOffset>1019285</wp:posOffset>
                </wp:positionH>
                <wp:positionV relativeFrom="paragraph">
                  <wp:posOffset>23092</wp:posOffset>
                </wp:positionV>
                <wp:extent cx="67680" cy="74160"/>
                <wp:effectExtent l="57150" t="57150" r="46990" b="59690"/>
                <wp:wrapNone/>
                <wp:docPr id="1641" name="Entrada de lápiz 1641"/>
                <wp:cNvGraphicFramePr/>
                <a:graphic xmlns:a="http://schemas.openxmlformats.org/drawingml/2006/main">
                  <a:graphicData uri="http://schemas.microsoft.com/office/word/2010/wordprocessingInk">
                    <w14:contentPart bwMode="auto" r:id="rId519">
                      <w14:nvContentPartPr>
                        <w14:cNvContentPartPr/>
                      </w14:nvContentPartPr>
                      <w14:xfrm>
                        <a:off x="0" y="0"/>
                        <a:ext cx="67680" cy="74160"/>
                      </w14:xfrm>
                    </w14:contentPart>
                  </a:graphicData>
                </a:graphic>
              </wp:anchor>
            </w:drawing>
          </mc:Choice>
          <mc:Fallback>
            <w:pict>
              <v:shape w14:anchorId="13DC6C2C" id="Entrada de lápiz 1641" o:spid="_x0000_s1026" type="#_x0000_t75" style="position:absolute;margin-left:78.85pt;margin-top:.4pt;width:8.2pt;height:8.7pt;z-index:2532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">
                <v:imagedata r:id="rId520" o:title=""/>
              </v:shape>
            </w:pict>
          </mc:Fallback>
        </mc:AlternateContent>
      </w:r>
      <w:r>
        <w:rPr>
          <w:rFonts w:ascii="Arial" w:hAnsi="Arial"/>
          <w:b/>
          <w:bCs/>
          <w:noProof/>
        </w:rPr>
        <mc:AlternateContent>
          <mc:Choice Requires="wpi">
            <w:drawing>
              <wp:anchor distT="0" distB="0" distL="114300" distR="114300" simplePos="0" relativeHeight="253263872" behindDoc="0" locked="0" layoutInCell="1" allowOverlap="1" wp14:anchorId="1903BD25" wp14:editId="13526B6A">
                <wp:simplePos x="0" y="0"/>
                <wp:positionH relativeFrom="column">
                  <wp:posOffset>233045</wp:posOffset>
                </wp:positionH>
                <wp:positionV relativeFrom="paragraph">
                  <wp:posOffset>-31628</wp:posOffset>
                </wp:positionV>
                <wp:extent cx="544320" cy="132840"/>
                <wp:effectExtent l="38100" t="38100" r="46355" b="57785"/>
                <wp:wrapNone/>
                <wp:docPr id="1640" name="Entrada de lápiz 1640"/>
                <wp:cNvGraphicFramePr/>
                <a:graphic xmlns:a="http://schemas.openxmlformats.org/drawingml/2006/main">
                  <a:graphicData uri="http://schemas.microsoft.com/office/word/2010/wordprocessingInk">
                    <w14:contentPart bwMode="auto" r:id="rId521">
                      <w14:nvContentPartPr>
                        <w14:cNvContentPartPr/>
                      </w14:nvContentPartPr>
                      <w14:xfrm>
                        <a:off x="0" y="0"/>
                        <a:ext cx="544320" cy="132840"/>
                      </w14:xfrm>
                    </w14:contentPart>
                  </a:graphicData>
                </a:graphic>
              </wp:anchor>
            </w:drawing>
          </mc:Choice>
          <mc:Fallback>
            <w:pict>
              <v:shape w14:anchorId="32FAB4C9" id="Entrada de lápiz 1640" o:spid="_x0000_s1026" type="#_x0000_t75" style="position:absolute;margin-left:16.95pt;margin-top:-3.9pt;width:45.65pt;height:13.25pt;z-index:25326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">
                <v:imagedata r:id="rId522" o:title=""/>
              </v:shape>
            </w:pict>
          </mc:Fallback>
        </mc:AlternateContent>
      </w:r>
    </w:p>
    <w:p w14:paraId="41D9A610" w14:textId="77777777" w:rsidR="0005736C" w:rsidRDefault="0005736C" w:rsidP="001F3C32">
      <w:pPr>
        <w:rPr>
          <w:rFonts w:ascii="Arial" w:hAnsi="Arial"/>
          <w:b/>
          <w:bCs/>
        </w:rPr>
      </w:pPr>
    </w:p>
    <w:p w14:paraId="6EC34520" w14:textId="77777777" w:rsidR="0005736C" w:rsidRDefault="0005736C" w:rsidP="001F3C32">
      <w:pPr>
        <w:rPr>
          <w:rFonts w:ascii="Arial" w:hAnsi="Arial"/>
          <w:b/>
          <w:bCs/>
        </w:rPr>
      </w:pPr>
    </w:p>
    <w:p w14:paraId="2DB788D7" w14:textId="5DA10419" w:rsidR="0005736C" w:rsidRDefault="0005736C" w:rsidP="001F3C32">
      <w:pPr>
        <w:rPr>
          <w:rFonts w:ascii="Arial" w:hAnsi="Arial"/>
          <w:b/>
          <w:bCs/>
        </w:rPr>
      </w:pPr>
    </w:p>
    <w:p w14:paraId="05BDBFEE" w14:textId="0C5A8208" w:rsidR="0005736C" w:rsidRDefault="0005736C" w:rsidP="001F3C32">
      <w:pPr>
        <w:rPr>
          <w:rFonts w:ascii="Arial" w:hAnsi="Arial"/>
          <w:b/>
          <w:bCs/>
        </w:rPr>
      </w:pPr>
      <w:r>
        <w:rPr>
          <w:rFonts w:ascii="Arial" w:hAnsi="Arial"/>
          <w:b/>
          <w:bCs/>
          <w:noProof/>
        </w:rPr>
        <mc:AlternateContent>
          <mc:Choice Requires="wpi">
            <w:drawing>
              <wp:anchor distT="0" distB="0" distL="114300" distR="114300" simplePos="0" relativeHeight="253385728" behindDoc="0" locked="0" layoutInCell="1" allowOverlap="1" wp14:anchorId="78206770" wp14:editId="1051B349">
                <wp:simplePos x="0" y="0"/>
                <wp:positionH relativeFrom="column">
                  <wp:posOffset>4946650</wp:posOffset>
                </wp:positionH>
                <wp:positionV relativeFrom="paragraph">
                  <wp:posOffset>-138430</wp:posOffset>
                </wp:positionV>
                <wp:extent cx="676380" cy="303530"/>
                <wp:effectExtent l="57150" t="38100" r="0" b="58420"/>
                <wp:wrapNone/>
                <wp:docPr id="1762" name="Entrada de lápiz 1762"/>
                <wp:cNvGraphicFramePr/>
                <a:graphic xmlns:a="http://schemas.openxmlformats.org/drawingml/2006/main">
                  <a:graphicData uri="http://schemas.microsoft.com/office/word/2010/wordprocessingInk">
                    <w14:contentPart bwMode="auto" r:id="rId523">
                      <w14:nvContentPartPr>
                        <w14:cNvContentPartPr/>
                      </w14:nvContentPartPr>
                      <w14:xfrm>
                        <a:off x="0" y="0"/>
                        <a:ext cx="676380" cy="303530"/>
                      </w14:xfrm>
                    </w14:contentPart>
                  </a:graphicData>
                </a:graphic>
              </wp:anchor>
            </w:drawing>
          </mc:Choice>
          <mc:Fallback>
            <w:pict>
              <v:shape w14:anchorId="4CADFCB0" id="Entrada de lápiz 1762" o:spid="_x0000_s1026" type="#_x0000_t75" style="position:absolute;margin-left:388.1pt;margin-top:-12.3pt;width:56.05pt;height:26.7pt;z-index:25338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">
                <v:imagedata r:id="rId524" o:title=""/>
              </v:shape>
            </w:pict>
          </mc:Fallback>
        </mc:AlternateContent>
      </w:r>
      <w:r>
        <w:rPr>
          <w:rFonts w:ascii="Arial" w:hAnsi="Arial"/>
          <w:b/>
          <w:bCs/>
          <w:noProof/>
        </w:rPr>
        <mc:AlternateContent>
          <mc:Choice Requires="wpi">
            <w:drawing>
              <wp:anchor distT="0" distB="0" distL="114300" distR="114300" simplePos="0" relativeHeight="253378560" behindDoc="0" locked="0" layoutInCell="1" allowOverlap="1" wp14:anchorId="7B4BDF23" wp14:editId="162423E4">
                <wp:simplePos x="0" y="0"/>
                <wp:positionH relativeFrom="column">
                  <wp:posOffset>4262120</wp:posOffset>
                </wp:positionH>
                <wp:positionV relativeFrom="paragraph">
                  <wp:posOffset>11430</wp:posOffset>
                </wp:positionV>
                <wp:extent cx="140040" cy="116950"/>
                <wp:effectExtent l="57150" t="38100" r="31750" b="73660"/>
                <wp:wrapNone/>
                <wp:docPr id="1755" name="Entrada de lápiz 1755"/>
                <wp:cNvGraphicFramePr/>
                <a:graphic xmlns:a="http://schemas.openxmlformats.org/drawingml/2006/main">
                  <a:graphicData uri="http://schemas.microsoft.com/office/word/2010/wordprocessingInk">
                    <w14:contentPart bwMode="auto" r:id="rId525">
                      <w14:nvContentPartPr>
                        <w14:cNvContentPartPr/>
                      </w14:nvContentPartPr>
                      <w14:xfrm>
                        <a:off x="0" y="0"/>
                        <a:ext cx="140040" cy="116950"/>
                      </w14:xfrm>
                    </w14:contentPart>
                  </a:graphicData>
                </a:graphic>
              </wp:anchor>
            </w:drawing>
          </mc:Choice>
          <mc:Fallback>
            <w:pict>
              <v:shape w14:anchorId="5E595E95" id="Entrada de lápiz 1755" o:spid="_x0000_s1026" type="#_x0000_t75" style="position:absolute;margin-left:334.2pt;margin-top:-.5pt;width:13.9pt;height:12pt;z-index:25337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">
                <v:imagedata r:id="rId526" o:title=""/>
              </v:shape>
            </w:pict>
          </mc:Fallback>
        </mc:AlternateContent>
      </w:r>
      <w:r>
        <w:rPr>
          <w:rFonts w:ascii="Arial" w:hAnsi="Arial"/>
          <w:b/>
          <w:bCs/>
          <w:noProof/>
        </w:rPr>
        <mc:AlternateContent>
          <mc:Choice Requires="wpi">
            <w:drawing>
              <wp:anchor distT="0" distB="0" distL="114300" distR="114300" simplePos="0" relativeHeight="253375488" behindDoc="0" locked="0" layoutInCell="1" allowOverlap="1" wp14:anchorId="282981D5" wp14:editId="59DE6324">
                <wp:simplePos x="0" y="0"/>
                <wp:positionH relativeFrom="column">
                  <wp:posOffset>3646805</wp:posOffset>
                </wp:positionH>
                <wp:positionV relativeFrom="paragraph">
                  <wp:posOffset>10160</wp:posOffset>
                </wp:positionV>
                <wp:extent cx="565320" cy="196850"/>
                <wp:effectExtent l="57150" t="38100" r="6350" b="69850"/>
                <wp:wrapNone/>
                <wp:docPr id="1752" name="Entrada de lápiz 1752"/>
                <wp:cNvGraphicFramePr/>
                <a:graphic xmlns:a="http://schemas.openxmlformats.org/drawingml/2006/main">
                  <a:graphicData uri="http://schemas.microsoft.com/office/word/2010/wordprocessingInk">
                    <w14:contentPart bwMode="auto" r:id="rId527">
                      <w14:nvContentPartPr>
                        <w14:cNvContentPartPr/>
                      </w14:nvContentPartPr>
                      <w14:xfrm>
                        <a:off x="0" y="0"/>
                        <a:ext cx="565320" cy="196850"/>
                      </w14:xfrm>
                    </w14:contentPart>
                  </a:graphicData>
                </a:graphic>
              </wp:anchor>
            </w:drawing>
          </mc:Choice>
          <mc:Fallback>
            <w:pict>
              <v:shape w14:anchorId="1F746BF3" id="Entrada de lápiz 1752" o:spid="_x0000_s1026" type="#_x0000_t75" style="position:absolute;margin-left:285.75pt;margin-top:-.6pt;width:47.3pt;height:18.3pt;z-index:25337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">
                <v:imagedata r:id="rId528" o:title=""/>
              </v:shape>
            </w:pict>
          </mc:Fallback>
        </mc:AlternateContent>
      </w:r>
      <w:r>
        <w:rPr>
          <w:rFonts w:ascii="Arial" w:hAnsi="Arial"/>
          <w:b/>
          <w:bCs/>
          <w:noProof/>
        </w:rPr>
        <mc:AlternateContent>
          <mc:Choice Requires="wpi">
            <w:drawing>
              <wp:anchor distT="0" distB="0" distL="114300" distR="114300" simplePos="0" relativeHeight="253295616" behindDoc="0" locked="0" layoutInCell="1" allowOverlap="1" wp14:anchorId="134FDE32" wp14:editId="6B07DA2B">
                <wp:simplePos x="0" y="0"/>
                <wp:positionH relativeFrom="column">
                  <wp:posOffset>2643605</wp:posOffset>
                </wp:positionH>
                <wp:positionV relativeFrom="paragraph">
                  <wp:posOffset>4812</wp:posOffset>
                </wp:positionV>
                <wp:extent cx="172440" cy="204840"/>
                <wp:effectExtent l="38100" t="38100" r="56515" b="62230"/>
                <wp:wrapNone/>
                <wp:docPr id="1671" name="Entrada de lápiz 1671"/>
                <wp:cNvGraphicFramePr/>
                <a:graphic xmlns:a="http://schemas.openxmlformats.org/drawingml/2006/main">
                  <a:graphicData uri="http://schemas.microsoft.com/office/word/2010/wordprocessingInk">
                    <w14:contentPart bwMode="auto" r:id="rId529">
                      <w14:nvContentPartPr>
                        <w14:cNvContentPartPr/>
                      </w14:nvContentPartPr>
                      <w14:xfrm>
                        <a:off x="0" y="0"/>
                        <a:ext cx="172440" cy="204840"/>
                      </w14:xfrm>
                    </w14:contentPart>
                  </a:graphicData>
                </a:graphic>
              </wp:anchor>
            </w:drawing>
          </mc:Choice>
          <mc:Fallback>
            <w:pict>
              <v:shape w14:anchorId="3FDDF941" id="Entrada de lápiz 1671" o:spid="_x0000_s1026" type="#_x0000_t75" style="position:absolute;margin-left:206.75pt;margin-top:-1pt;width:16.45pt;height:19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">
                <v:imagedata r:id="rId530" o:title=""/>
              </v:shape>
            </w:pict>
          </mc:Fallback>
        </mc:AlternateContent>
      </w:r>
      <w:r>
        <w:rPr>
          <w:rFonts w:ascii="Arial" w:hAnsi="Arial"/>
          <w:b/>
          <w:bCs/>
          <w:noProof/>
        </w:rPr>
        <mc:AlternateContent>
          <mc:Choice Requires="wpi">
            <w:drawing>
              <wp:anchor distT="0" distB="0" distL="114300" distR="114300" simplePos="0" relativeHeight="253281280" behindDoc="0" locked="0" layoutInCell="1" allowOverlap="1" wp14:anchorId="73FC2239" wp14:editId="73CB21D7">
                <wp:simplePos x="0" y="0"/>
                <wp:positionH relativeFrom="column">
                  <wp:posOffset>-263525</wp:posOffset>
                </wp:positionH>
                <wp:positionV relativeFrom="paragraph">
                  <wp:posOffset>0</wp:posOffset>
                </wp:positionV>
                <wp:extent cx="1815790" cy="388620"/>
                <wp:effectExtent l="57150" t="38100" r="51435" b="68580"/>
                <wp:wrapNone/>
                <wp:docPr id="1657" name="Entrada de lápiz 1657"/>
                <wp:cNvGraphicFramePr/>
                <a:graphic xmlns:a="http://schemas.openxmlformats.org/drawingml/2006/main">
                  <a:graphicData uri="http://schemas.microsoft.com/office/word/2010/wordprocessingInk">
                    <w14:contentPart bwMode="auto" r:id="rId531">
                      <w14:nvContentPartPr>
                        <w14:cNvContentPartPr/>
                      </w14:nvContentPartPr>
                      <w14:xfrm>
                        <a:off x="0" y="0"/>
                        <a:ext cx="1815790" cy="388620"/>
                      </w14:xfrm>
                    </w14:contentPart>
                  </a:graphicData>
                </a:graphic>
              </wp:anchor>
            </w:drawing>
          </mc:Choice>
          <mc:Fallback>
            <w:pict>
              <v:shape w14:anchorId="3CAE0210" id="Entrada de lápiz 1657" o:spid="_x0000_s1026" type="#_x0000_t75" style="position:absolute;margin-left:-22.15pt;margin-top:-1.4pt;width:145.85pt;height:33.4pt;z-index:25328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">
                <v:imagedata r:id="rId532" o:title=""/>
              </v:shape>
            </w:pict>
          </mc:Fallback>
        </mc:AlternateContent>
      </w:r>
    </w:p>
    <w:p w14:paraId="40EADBBE" w14:textId="6EE8EAF7" w:rsidR="0005736C" w:rsidRDefault="0005736C" w:rsidP="001F3C32">
      <w:pPr>
        <w:rPr>
          <w:rFonts w:ascii="Arial" w:hAnsi="Arial"/>
          <w:b/>
          <w:bCs/>
        </w:rPr>
      </w:pPr>
      <w:r>
        <w:rPr>
          <w:rFonts w:ascii="Arial" w:hAnsi="Arial"/>
          <w:b/>
          <w:bCs/>
          <w:noProof/>
        </w:rPr>
        <mc:AlternateContent>
          <mc:Choice Requires="wpi">
            <w:drawing>
              <wp:anchor distT="0" distB="0" distL="114300" distR="114300" simplePos="0" relativeHeight="253360128" behindDoc="0" locked="0" layoutInCell="1" allowOverlap="1" wp14:anchorId="68A801B9" wp14:editId="3BE7CF32">
                <wp:simplePos x="0" y="0"/>
                <wp:positionH relativeFrom="column">
                  <wp:posOffset>2414270</wp:posOffset>
                </wp:positionH>
                <wp:positionV relativeFrom="paragraph">
                  <wp:posOffset>106680</wp:posOffset>
                </wp:positionV>
                <wp:extent cx="784940" cy="46990"/>
                <wp:effectExtent l="38100" t="38100" r="53340" b="48260"/>
                <wp:wrapNone/>
                <wp:docPr id="1737" name="Entrada de lápiz 1737"/>
                <wp:cNvGraphicFramePr/>
                <a:graphic xmlns:a="http://schemas.openxmlformats.org/drawingml/2006/main">
                  <a:graphicData uri="http://schemas.microsoft.com/office/word/2010/wordprocessingInk">
                    <w14:contentPart bwMode="auto" r:id="rId533">
                      <w14:nvContentPartPr>
                        <w14:cNvContentPartPr/>
                      </w14:nvContentPartPr>
                      <w14:xfrm>
                        <a:off x="0" y="0"/>
                        <a:ext cx="784940" cy="46990"/>
                      </w14:xfrm>
                    </w14:contentPart>
                  </a:graphicData>
                </a:graphic>
              </wp:anchor>
            </w:drawing>
          </mc:Choice>
          <mc:Fallback>
            <w:pict>
              <v:shape w14:anchorId="2B81D877" id="Entrada de lápiz 1737" o:spid="_x0000_s1026" type="#_x0000_t75" style="position:absolute;margin-left:189.4pt;margin-top:7.7pt;width:63.2pt;height:5.05pt;z-index:25336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">
                <v:imagedata r:id="rId534" o:title=""/>
              </v:shape>
            </w:pict>
          </mc:Fallback>
        </mc:AlternateContent>
      </w:r>
      <w:r>
        <w:rPr>
          <w:rFonts w:ascii="Arial" w:hAnsi="Arial"/>
          <w:b/>
          <w:bCs/>
          <w:noProof/>
        </w:rPr>
        <mc:AlternateContent>
          <mc:Choice Requires="wpi">
            <w:drawing>
              <wp:anchor distT="0" distB="0" distL="114300" distR="114300" simplePos="0" relativeHeight="253321216" behindDoc="0" locked="0" layoutInCell="1" allowOverlap="1" wp14:anchorId="4B93D6D9" wp14:editId="1B062E49">
                <wp:simplePos x="0" y="0"/>
                <wp:positionH relativeFrom="column">
                  <wp:posOffset>3463925</wp:posOffset>
                </wp:positionH>
                <wp:positionV relativeFrom="paragraph">
                  <wp:posOffset>90805</wp:posOffset>
                </wp:positionV>
                <wp:extent cx="91710" cy="61595"/>
                <wp:effectExtent l="38100" t="57150" r="60960" b="52705"/>
                <wp:wrapNone/>
                <wp:docPr id="1699" name="Entrada de lápiz 1699"/>
                <wp:cNvGraphicFramePr/>
                <a:graphic xmlns:a="http://schemas.openxmlformats.org/drawingml/2006/main">
                  <a:graphicData uri="http://schemas.microsoft.com/office/word/2010/wordprocessingInk">
                    <w14:contentPart bwMode="auto" r:id="rId535">
                      <w14:nvContentPartPr>
                        <w14:cNvContentPartPr/>
                      </w14:nvContentPartPr>
                      <w14:xfrm>
                        <a:off x="0" y="0"/>
                        <a:ext cx="91710" cy="61595"/>
                      </w14:xfrm>
                    </w14:contentPart>
                  </a:graphicData>
                </a:graphic>
              </wp:anchor>
            </w:drawing>
          </mc:Choice>
          <mc:Fallback>
            <w:pict>
              <v:shape w14:anchorId="1A14DE0E" id="Entrada de lápiz 1699" o:spid="_x0000_s1026" type="#_x0000_t75" style="position:absolute;margin-left:271.35pt;margin-top:5.75pt;width:10pt;height:7.65pt;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">
                <v:imagedata r:id="rId536" o:title=""/>
              </v:shape>
            </w:pict>
          </mc:Fallback>
        </mc:AlternateContent>
      </w:r>
      <w:r>
        <w:rPr>
          <w:rFonts w:ascii="Arial" w:hAnsi="Arial"/>
          <w:b/>
          <w:bCs/>
          <w:noProof/>
        </w:rPr>
        <mc:AlternateContent>
          <mc:Choice Requires="wpi">
            <w:drawing>
              <wp:anchor distT="0" distB="0" distL="114300" distR="114300" simplePos="0" relativeHeight="253310976" behindDoc="0" locked="0" layoutInCell="1" allowOverlap="1" wp14:anchorId="1D0C2CC9" wp14:editId="07A3C9F7">
                <wp:simplePos x="0" y="0"/>
                <wp:positionH relativeFrom="column">
                  <wp:posOffset>3847085</wp:posOffset>
                </wp:positionH>
                <wp:positionV relativeFrom="paragraph">
                  <wp:posOffset>106802</wp:posOffset>
                </wp:positionV>
                <wp:extent cx="720360" cy="53280"/>
                <wp:effectExtent l="57150" t="38100" r="60960" b="61595"/>
                <wp:wrapNone/>
                <wp:docPr id="1689" name="Entrada de lápiz 1689"/>
                <wp:cNvGraphicFramePr/>
                <a:graphic xmlns:a="http://schemas.openxmlformats.org/drawingml/2006/main">
                  <a:graphicData uri="http://schemas.microsoft.com/office/word/2010/wordprocessingInk">
                    <w14:contentPart bwMode="auto" r:id="rId537">
                      <w14:nvContentPartPr>
                        <w14:cNvContentPartPr/>
                      </w14:nvContentPartPr>
                      <w14:xfrm>
                        <a:off x="0" y="0"/>
                        <a:ext cx="720360" cy="53280"/>
                      </w14:xfrm>
                    </w14:contentPart>
                  </a:graphicData>
                </a:graphic>
              </wp:anchor>
            </w:drawing>
          </mc:Choice>
          <mc:Fallback>
            <w:pict>
              <v:shape w14:anchorId="12C893D7" id="Entrada de lápiz 1689" o:spid="_x0000_s1026" type="#_x0000_t75" style="position:absolute;margin-left:301.5pt;margin-top:7pt;width:59.55pt;height:7.05pt;z-index:25331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">
                <v:imagedata r:id="rId538" o:title=""/>
              </v:shape>
            </w:pict>
          </mc:Fallback>
        </mc:AlternateContent>
      </w:r>
      <w:r>
        <w:rPr>
          <w:rFonts w:ascii="Arial" w:hAnsi="Arial"/>
          <w:b/>
          <w:bCs/>
          <w:noProof/>
        </w:rPr>
        <mc:AlternateContent>
          <mc:Choice Requires="wpi">
            <w:drawing>
              <wp:anchor distT="0" distB="0" distL="114300" distR="114300" simplePos="0" relativeHeight="253305856" behindDoc="0" locked="0" layoutInCell="1" allowOverlap="1" wp14:anchorId="525D0094" wp14:editId="413CBBC8">
                <wp:simplePos x="0" y="0"/>
                <wp:positionH relativeFrom="column">
                  <wp:posOffset>1717675</wp:posOffset>
                </wp:positionH>
                <wp:positionV relativeFrom="paragraph">
                  <wp:posOffset>-258445</wp:posOffset>
                </wp:positionV>
                <wp:extent cx="1685160" cy="806400"/>
                <wp:effectExtent l="38100" t="38100" r="29210" b="70485"/>
                <wp:wrapNone/>
                <wp:docPr id="1681" name="Entrada de lápiz 1681"/>
                <wp:cNvGraphicFramePr/>
                <a:graphic xmlns:a="http://schemas.openxmlformats.org/drawingml/2006/main">
                  <a:graphicData uri="http://schemas.microsoft.com/office/word/2010/wordprocessingInk">
                    <w14:contentPart bwMode="auto" r:id="rId539">
                      <w14:nvContentPartPr>
                        <w14:cNvContentPartPr/>
                      </w14:nvContentPartPr>
                      <w14:xfrm>
                        <a:off x="0" y="0"/>
                        <a:ext cx="1685160" cy="806400"/>
                      </w14:xfrm>
                    </w14:contentPart>
                  </a:graphicData>
                </a:graphic>
              </wp:anchor>
            </w:drawing>
          </mc:Choice>
          <mc:Fallback>
            <w:pict>
              <v:shape w14:anchorId="2F0083AA" id="Entrada de lápiz 1681" o:spid="_x0000_s1026" type="#_x0000_t75" style="position:absolute;margin-left:133.85pt;margin-top:-21.75pt;width:135.55pt;height:66.35pt;z-index:2533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">
                <v:imagedata r:id="rId540" o:title=""/>
              </v:shape>
            </w:pict>
          </mc:Fallback>
        </mc:AlternateContent>
      </w:r>
    </w:p>
    <w:p w14:paraId="5A8EC2AF" w14:textId="3703F8FF" w:rsidR="0005736C" w:rsidRDefault="0005736C" w:rsidP="001F3C32">
      <w:pPr>
        <w:rPr>
          <w:rFonts w:ascii="Arial" w:hAnsi="Arial"/>
          <w:b/>
          <w:bCs/>
        </w:rPr>
      </w:pPr>
    </w:p>
    <w:p w14:paraId="02A4AADB" w14:textId="07555B6E" w:rsidR="0005736C" w:rsidRDefault="0005736C" w:rsidP="001F3C32">
      <w:pPr>
        <w:rPr>
          <w:rFonts w:ascii="Arial" w:hAnsi="Arial"/>
          <w:b/>
          <w:bCs/>
        </w:rPr>
      </w:pPr>
      <w:r>
        <w:rPr>
          <w:rFonts w:ascii="Arial" w:hAnsi="Arial"/>
          <w:b/>
          <w:bCs/>
          <w:noProof/>
        </w:rPr>
        <mc:AlternateContent>
          <mc:Choice Requires="wpi">
            <w:drawing>
              <wp:anchor distT="0" distB="0" distL="114300" distR="114300" simplePos="0" relativeHeight="253356032" behindDoc="0" locked="0" layoutInCell="1" allowOverlap="1" wp14:anchorId="2D448C39" wp14:editId="1D4E64AE">
                <wp:simplePos x="0" y="0"/>
                <wp:positionH relativeFrom="column">
                  <wp:posOffset>4679950</wp:posOffset>
                </wp:positionH>
                <wp:positionV relativeFrom="paragraph">
                  <wp:posOffset>-113665</wp:posOffset>
                </wp:positionV>
                <wp:extent cx="87480" cy="41040"/>
                <wp:effectExtent l="38100" t="38100" r="46355" b="54610"/>
                <wp:wrapNone/>
                <wp:docPr id="1733" name="Entrada de lápiz 1733"/>
                <wp:cNvGraphicFramePr/>
                <a:graphic xmlns:a="http://schemas.openxmlformats.org/drawingml/2006/main">
                  <a:graphicData uri="http://schemas.microsoft.com/office/word/2010/wordprocessingInk">
                    <w14:contentPart bwMode="auto" r:id="rId541">
                      <w14:nvContentPartPr>
                        <w14:cNvContentPartPr/>
                      </w14:nvContentPartPr>
                      <w14:xfrm>
                        <a:off x="0" y="0"/>
                        <a:ext cx="87480" cy="41040"/>
                      </w14:xfrm>
                    </w14:contentPart>
                  </a:graphicData>
                </a:graphic>
                <wp14:sizeRelH relativeFrom="margin">
                  <wp14:pctWidth>0</wp14:pctWidth>
                </wp14:sizeRelH>
                <wp14:sizeRelV relativeFrom="margin">
                  <wp14:pctHeight>0</wp14:pctHeight>
                </wp14:sizeRelV>
              </wp:anchor>
            </w:drawing>
          </mc:Choice>
          <mc:Fallback>
            <w:pict>
              <v:shape w14:anchorId="3610AB26" id="Entrada de lápiz 1733" o:spid="_x0000_s1026" type="#_x0000_t75" style="position:absolute;margin-left:367.8pt;margin-top:-9.65pt;width:8.35pt;height:4.65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">
                <v:imagedata r:id="rId542" o:title=""/>
              </v:shape>
            </w:pict>
          </mc:Fallback>
        </mc:AlternateContent>
      </w:r>
      <w:r>
        <w:rPr>
          <w:rFonts w:ascii="Arial" w:hAnsi="Arial"/>
          <w:b/>
          <w:bCs/>
          <w:noProof/>
        </w:rPr>
        <mc:AlternateContent>
          <mc:Choice Requires="wpi">
            <w:drawing>
              <wp:anchor distT="0" distB="0" distL="114300" distR="114300" simplePos="0" relativeHeight="253320192" behindDoc="0" locked="0" layoutInCell="1" allowOverlap="1" wp14:anchorId="583B1066" wp14:editId="3FBEEFE6">
                <wp:simplePos x="0" y="0"/>
                <wp:positionH relativeFrom="column">
                  <wp:posOffset>3776345</wp:posOffset>
                </wp:positionH>
                <wp:positionV relativeFrom="paragraph">
                  <wp:posOffset>31750</wp:posOffset>
                </wp:positionV>
                <wp:extent cx="656065" cy="213360"/>
                <wp:effectExtent l="38100" t="57150" r="48895" b="72390"/>
                <wp:wrapNone/>
                <wp:docPr id="1698" name="Entrada de lápiz 1698"/>
                <wp:cNvGraphicFramePr/>
                <a:graphic xmlns:a="http://schemas.openxmlformats.org/drawingml/2006/main">
                  <a:graphicData uri="http://schemas.microsoft.com/office/word/2010/wordprocessingInk">
                    <w14:contentPart bwMode="auto" r:id="rId543">
                      <w14:nvContentPartPr>
                        <w14:cNvContentPartPr/>
                      </w14:nvContentPartPr>
                      <w14:xfrm>
                        <a:off x="0" y="0"/>
                        <a:ext cx="656065" cy="213360"/>
                      </w14:xfrm>
                    </w14:contentPart>
                  </a:graphicData>
                </a:graphic>
              </wp:anchor>
            </w:drawing>
          </mc:Choice>
          <mc:Fallback>
            <w:pict>
              <v:shape w14:anchorId="00CC2C13" id="Entrada de lápiz 1698" o:spid="_x0000_s1026" type="#_x0000_t75" style="position:absolute;margin-left:295.95pt;margin-top:1.1pt;width:54.45pt;height:19.6pt;z-index:25332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">
                <v:imagedata r:id="rId544" o:title=""/>
              </v:shape>
            </w:pict>
          </mc:Fallback>
        </mc:AlternateContent>
      </w:r>
    </w:p>
    <w:p w14:paraId="37717253" w14:textId="2FE4A8FF" w:rsidR="0005736C" w:rsidRDefault="0005736C" w:rsidP="001F3C32">
      <w:pPr>
        <w:rPr>
          <w:rFonts w:ascii="Arial" w:hAnsi="Arial"/>
          <w:b/>
          <w:bCs/>
        </w:rPr>
      </w:pPr>
      <w:r>
        <w:rPr>
          <w:rFonts w:ascii="Arial" w:hAnsi="Arial"/>
          <w:b/>
          <w:bCs/>
          <w:noProof/>
        </w:rPr>
        <mc:AlternateContent>
          <mc:Choice Requires="wpi">
            <w:drawing>
              <wp:anchor distT="0" distB="0" distL="114300" distR="114300" simplePos="0" relativeHeight="253328384" behindDoc="0" locked="0" layoutInCell="1" allowOverlap="1" wp14:anchorId="3ED8DA6F" wp14:editId="74826362">
                <wp:simplePos x="0" y="0"/>
                <wp:positionH relativeFrom="column">
                  <wp:posOffset>3960495</wp:posOffset>
                </wp:positionH>
                <wp:positionV relativeFrom="paragraph">
                  <wp:posOffset>52705</wp:posOffset>
                </wp:positionV>
                <wp:extent cx="371710" cy="24660"/>
                <wp:effectExtent l="38100" t="38100" r="47625" b="52070"/>
                <wp:wrapNone/>
                <wp:docPr id="1706" name="Entrada de lápiz 1706"/>
                <wp:cNvGraphicFramePr/>
                <a:graphic xmlns:a="http://schemas.openxmlformats.org/drawingml/2006/main">
                  <a:graphicData uri="http://schemas.microsoft.com/office/word/2010/wordprocessingInk">
                    <w14:contentPart bwMode="auto" r:id="rId545">
                      <w14:nvContentPartPr>
                        <w14:cNvContentPartPr/>
                      </w14:nvContentPartPr>
                      <w14:xfrm>
                        <a:off x="0" y="0"/>
                        <a:ext cx="371710" cy="24660"/>
                      </w14:xfrm>
                    </w14:contentPart>
                  </a:graphicData>
                </a:graphic>
              </wp:anchor>
            </w:drawing>
          </mc:Choice>
          <mc:Fallback>
            <w:pict>
              <v:shape w14:anchorId="09266A73" id="Entrada de lápiz 1706" o:spid="_x0000_s1026" type="#_x0000_t75" style="position:absolute;margin-left:311.15pt;margin-top:3.45pt;width:30.65pt;height:3.35pt;z-index:25332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">
                <v:imagedata r:id="rId546" o:title=""/>
              </v:shape>
            </w:pict>
          </mc:Fallback>
        </mc:AlternateContent>
      </w:r>
      <w:r>
        <w:rPr>
          <w:rFonts w:ascii="Arial" w:hAnsi="Arial"/>
          <w:b/>
          <w:bCs/>
          <w:noProof/>
        </w:rPr>
        <mc:AlternateContent>
          <mc:Choice Requires="wpi">
            <w:drawing>
              <wp:anchor distT="0" distB="0" distL="114300" distR="114300" simplePos="0" relativeHeight="253325312" behindDoc="0" locked="0" layoutInCell="1" allowOverlap="1" wp14:anchorId="1CACBB17" wp14:editId="7BAE847A">
                <wp:simplePos x="0" y="0"/>
                <wp:positionH relativeFrom="column">
                  <wp:posOffset>3768245</wp:posOffset>
                </wp:positionH>
                <wp:positionV relativeFrom="paragraph">
                  <wp:posOffset>19292</wp:posOffset>
                </wp:positionV>
                <wp:extent cx="5040" cy="720"/>
                <wp:effectExtent l="38100" t="38100" r="52705" b="56515"/>
                <wp:wrapNone/>
                <wp:docPr id="1703" name="Entrada de lápiz 1703"/>
                <wp:cNvGraphicFramePr/>
                <a:graphic xmlns:a="http://schemas.openxmlformats.org/drawingml/2006/main">
                  <a:graphicData uri="http://schemas.microsoft.com/office/word/2010/wordprocessingInk">
                    <w14:contentPart bwMode="auto" r:id="rId547">
                      <w14:nvContentPartPr>
                        <w14:cNvContentPartPr/>
                      </w14:nvContentPartPr>
                      <w14:xfrm>
                        <a:off x="0" y="0"/>
                        <a:ext cx="5040" cy="720"/>
                      </w14:xfrm>
                    </w14:contentPart>
                  </a:graphicData>
                </a:graphic>
              </wp:anchor>
            </w:drawing>
          </mc:Choice>
          <mc:Fallback>
            <w:pict>
              <v:shape w14:anchorId="00F01ECE" id="Entrada de lápiz 1703" o:spid="_x0000_s1026" type="#_x0000_t75" style="position:absolute;margin-left:296pt;margin-top:.8pt;width:1.85pt;height:1.45pt;z-index:2533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">
                <v:imagedata r:id="rId548" o:title=""/>
              </v:shape>
            </w:pict>
          </mc:Fallback>
        </mc:AlternateContent>
      </w:r>
      <w:r>
        <w:rPr>
          <w:rFonts w:ascii="Arial" w:hAnsi="Arial"/>
          <w:b/>
          <w:bCs/>
          <w:noProof/>
        </w:rPr>
        <mc:AlternateContent>
          <mc:Choice Requires="wpi">
            <w:drawing>
              <wp:anchor distT="0" distB="0" distL="114300" distR="114300" simplePos="0" relativeHeight="253307904" behindDoc="0" locked="0" layoutInCell="1" allowOverlap="1" wp14:anchorId="0A1C0909" wp14:editId="55A319DC">
                <wp:simplePos x="0" y="0"/>
                <wp:positionH relativeFrom="column">
                  <wp:posOffset>2659805</wp:posOffset>
                </wp:positionH>
                <wp:positionV relativeFrom="paragraph">
                  <wp:posOffset>31532</wp:posOffset>
                </wp:positionV>
                <wp:extent cx="53280" cy="18720"/>
                <wp:effectExtent l="38100" t="38100" r="61595" b="57785"/>
                <wp:wrapNone/>
                <wp:docPr id="1683" name="Entrada de lápiz 1683"/>
                <wp:cNvGraphicFramePr/>
                <a:graphic xmlns:a="http://schemas.openxmlformats.org/drawingml/2006/main">
                  <a:graphicData uri="http://schemas.microsoft.com/office/word/2010/wordprocessingInk">
                    <w14:contentPart bwMode="auto" r:id="rId549">
                      <w14:nvContentPartPr>
                        <w14:cNvContentPartPr/>
                      </w14:nvContentPartPr>
                      <w14:xfrm>
                        <a:off x="0" y="0"/>
                        <a:ext cx="53280" cy="18720"/>
                      </w14:xfrm>
                    </w14:contentPart>
                  </a:graphicData>
                </a:graphic>
              </wp:anchor>
            </w:drawing>
          </mc:Choice>
          <mc:Fallback>
            <w:pict>
              <v:shape w14:anchorId="0F0B87DD" id="Entrada de lápiz 1683" o:spid="_x0000_s1026" type="#_x0000_t75" style="position:absolute;margin-left:208.05pt;margin-top:1.1pt;width:7.05pt;height:4.3pt;z-index:25330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">
                <v:imagedata r:id="rId550" o:title=""/>
              </v:shape>
            </w:pict>
          </mc:Fallback>
        </mc:AlternateContent>
      </w:r>
    </w:p>
    <w:p w14:paraId="090AB6C0" w14:textId="4BFA803E" w:rsidR="0005736C" w:rsidRDefault="0005736C" w:rsidP="001F3C32">
      <w:pPr>
        <w:rPr>
          <w:rFonts w:ascii="Arial" w:hAnsi="Arial"/>
          <w:b/>
          <w:bCs/>
        </w:rPr>
      </w:pPr>
      <w:r>
        <w:rPr>
          <w:rFonts w:ascii="Arial" w:hAnsi="Arial"/>
          <w:b/>
          <w:bCs/>
          <w:noProof/>
        </w:rPr>
        <mc:AlternateContent>
          <mc:Choice Requires="wpi">
            <w:drawing>
              <wp:anchor distT="0" distB="0" distL="114300" distR="114300" simplePos="0" relativeHeight="253306880" behindDoc="0" locked="0" layoutInCell="1" allowOverlap="1" wp14:anchorId="210A721F" wp14:editId="0A919B7D">
                <wp:simplePos x="0" y="0"/>
                <wp:positionH relativeFrom="column">
                  <wp:posOffset>2321765</wp:posOffset>
                </wp:positionH>
                <wp:positionV relativeFrom="paragraph">
                  <wp:posOffset>13282</wp:posOffset>
                </wp:positionV>
                <wp:extent cx="617400" cy="54720"/>
                <wp:effectExtent l="38100" t="38100" r="68580" b="59690"/>
                <wp:wrapNone/>
                <wp:docPr id="1682" name="Entrada de lápiz 1682"/>
                <wp:cNvGraphicFramePr/>
                <a:graphic xmlns:a="http://schemas.openxmlformats.org/drawingml/2006/main">
                  <a:graphicData uri="http://schemas.microsoft.com/office/word/2010/wordprocessingInk">
                    <w14:contentPart bwMode="auto" r:id="rId551">
                      <w14:nvContentPartPr>
                        <w14:cNvContentPartPr/>
                      </w14:nvContentPartPr>
                      <w14:xfrm>
                        <a:off x="0" y="0"/>
                        <a:ext cx="617400" cy="54720"/>
                      </w14:xfrm>
                    </w14:contentPart>
                  </a:graphicData>
                </a:graphic>
              </wp:anchor>
            </w:drawing>
          </mc:Choice>
          <mc:Fallback>
            <w:pict>
              <v:shape w14:anchorId="6D1EDA12" id="Entrada de lápiz 1682" o:spid="_x0000_s1026" type="#_x0000_t75" style="position:absolute;margin-left:181.4pt;margin-top:-.35pt;width:51.4pt;height:7.1pt;z-index:25330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">
                <v:imagedata r:id="rId552" o:title=""/>
              </v:shape>
            </w:pict>
          </mc:Fallback>
        </mc:AlternateContent>
      </w:r>
    </w:p>
    <w:p w14:paraId="6A56DB19" w14:textId="7D013447" w:rsidR="0005736C" w:rsidRDefault="0005736C" w:rsidP="001F3C32">
      <w:pPr>
        <w:rPr>
          <w:rFonts w:ascii="Arial" w:hAnsi="Arial"/>
          <w:b/>
          <w:bCs/>
        </w:rPr>
      </w:pPr>
    </w:p>
    <w:p w14:paraId="6BD04193" w14:textId="77777777" w:rsidR="0005736C" w:rsidRDefault="0005736C" w:rsidP="001F3C32">
      <w:pPr>
        <w:rPr>
          <w:rFonts w:ascii="Arial" w:hAnsi="Arial"/>
          <w:b/>
          <w:bCs/>
        </w:rPr>
      </w:pPr>
    </w:p>
    <w:p w14:paraId="0BBE8A38" w14:textId="77777777" w:rsidR="0005736C" w:rsidRDefault="0005736C" w:rsidP="001F3C32">
      <w:pPr>
        <w:rPr>
          <w:rFonts w:ascii="Arial" w:hAnsi="Arial"/>
          <w:b/>
          <w:bCs/>
        </w:rPr>
      </w:pPr>
    </w:p>
    <w:p w14:paraId="6ED2D26A" w14:textId="77777777" w:rsidR="0005736C" w:rsidRDefault="0005736C" w:rsidP="001F3C32">
      <w:pPr>
        <w:rPr>
          <w:rFonts w:ascii="Arial" w:hAnsi="Arial"/>
          <w:b/>
          <w:bCs/>
        </w:rPr>
      </w:pPr>
    </w:p>
    <w:p w14:paraId="1247D086" w14:textId="77777777" w:rsidR="0005736C" w:rsidRDefault="0005736C" w:rsidP="001F3C32">
      <w:pPr>
        <w:rPr>
          <w:rFonts w:ascii="Arial" w:hAnsi="Arial"/>
          <w:b/>
          <w:bCs/>
        </w:rPr>
      </w:pPr>
    </w:p>
    <w:p w14:paraId="59420BEA" w14:textId="28DF1C27" w:rsidR="001F3C32" w:rsidRPr="001F3C32" w:rsidRDefault="001F3C32" w:rsidP="001F3C32">
      <w:pPr>
        <w:rPr>
          <w:rFonts w:ascii="Arial" w:hAnsi="Arial"/>
          <w:b/>
          <w:bCs/>
        </w:rPr>
      </w:pPr>
      <w:r w:rsidRPr="001F3C32">
        <w:rPr>
          <w:rFonts w:ascii="Arial" w:hAnsi="Arial"/>
          <w:b/>
          <w:bCs/>
        </w:rPr>
        <w:t xml:space="preserve">Pregunta </w:t>
      </w:r>
      <w:r w:rsidR="00BC5496">
        <w:rPr>
          <w:rFonts w:ascii="Arial" w:hAnsi="Arial"/>
          <w:b/>
          <w:bCs/>
        </w:rPr>
        <w:t>4</w:t>
      </w:r>
    </w:p>
    <w:p w14:paraId="55D00113" w14:textId="493A9138" w:rsidR="00DC1371" w:rsidRDefault="00DC1371" w:rsidP="002A304C">
      <w:pPr>
        <w:jc w:val="both"/>
        <w:rPr>
          <w:rFonts w:ascii="Arial" w:hAnsi="Arial"/>
        </w:rPr>
      </w:pPr>
      <w:r w:rsidRPr="00DC1371">
        <w:rPr>
          <w:rFonts w:ascii="Arial" w:hAnsi="Arial"/>
        </w:rPr>
        <w:t>Cada ingeniero de la empresa ABC S.A. es clasificado según su habilidad para programar (Debajo del promedio, En el promedio o Sobre el promedio) y de acuerdo a su rendimiento (Regular, Bueno o Excelente). Los resultados obtenidos se muestran en la siguiente tabla:</w:t>
      </w:r>
    </w:p>
    <w:p w14:paraId="5AC94C55" w14:textId="77777777" w:rsidR="00506B4A" w:rsidRDefault="00506B4A" w:rsidP="002A304C">
      <w:pPr>
        <w:jc w:val="both"/>
        <w:rPr>
          <w:rFonts w:ascii="Arial" w:hAnsi="Arial"/>
        </w:rPr>
      </w:pPr>
    </w:p>
    <w:tbl>
      <w:tblPr>
        <w:tblpPr w:leftFromText="141" w:rightFromText="141" w:vertAnchor="text" w:horzAnchor="margin" w:tblpY="244"/>
        <w:tblW w:w="9030"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463"/>
        <w:gridCol w:w="1883"/>
        <w:gridCol w:w="1700"/>
        <w:gridCol w:w="1984"/>
      </w:tblGrid>
      <w:tr w:rsidR="00A24C32" w:rsidRPr="00CD055B" w14:paraId="5A3273B2" w14:textId="77777777" w:rsidTr="00A24C32">
        <w:trPr>
          <w:tblCellSpacing w:w="0" w:type="dxa"/>
        </w:trPr>
        <w:tc>
          <w:tcPr>
            <w:tcW w:w="3463" w:type="dxa"/>
            <w:vMerge w:val="restart"/>
            <w:tcBorders>
              <w:top w:val="dotted" w:sz="8" w:space="0" w:color="808080"/>
              <w:left w:val="dotted" w:sz="8" w:space="0" w:color="808080"/>
              <w:bottom w:val="dotted" w:sz="8" w:space="0" w:color="808080"/>
              <w:right w:val="dotted" w:sz="8" w:space="0" w:color="808080"/>
            </w:tcBorders>
            <w:vAlign w:val="center"/>
            <w:hideMark/>
          </w:tcPr>
          <w:p w14:paraId="27C6136A" w14:textId="77777777" w:rsidR="00A24C32" w:rsidRPr="00DC1371" w:rsidRDefault="00A24C32" w:rsidP="00A24C32">
            <w:pPr>
              <w:jc w:val="center"/>
              <w:rPr>
                <w:rFonts w:ascii="Arial" w:eastAsia="Times New Roman" w:hAnsi="Arial"/>
              </w:rPr>
            </w:pPr>
            <w:r w:rsidRPr="00DC1371">
              <w:rPr>
                <w:rFonts w:ascii="Arial" w:eastAsia="Times New Roman" w:hAnsi="Arial"/>
                <w:b/>
                <w:bCs/>
                <w:bdr w:val="none" w:sz="0" w:space="0" w:color="auto" w:frame="1"/>
              </w:rPr>
              <w:t>Habilidad</w:t>
            </w:r>
          </w:p>
        </w:tc>
        <w:tc>
          <w:tcPr>
            <w:tcW w:w="5567" w:type="dxa"/>
            <w:gridSpan w:val="3"/>
            <w:tcBorders>
              <w:top w:val="dotted" w:sz="8" w:space="0" w:color="808080"/>
              <w:left w:val="dotted" w:sz="8" w:space="0" w:color="808080"/>
              <w:bottom w:val="dotted" w:sz="8" w:space="0" w:color="808080"/>
              <w:right w:val="dotted" w:sz="8" w:space="0" w:color="808080"/>
            </w:tcBorders>
            <w:vAlign w:val="center"/>
            <w:hideMark/>
          </w:tcPr>
          <w:p w14:paraId="74E3975B" w14:textId="77777777" w:rsidR="00A24C32" w:rsidRPr="00DC1371" w:rsidRDefault="00A24C32" w:rsidP="00A24C32">
            <w:pPr>
              <w:jc w:val="center"/>
              <w:rPr>
                <w:rFonts w:ascii="Arial" w:eastAsia="Times New Roman" w:hAnsi="Arial"/>
              </w:rPr>
            </w:pPr>
            <w:r w:rsidRPr="00DC1371">
              <w:rPr>
                <w:rFonts w:ascii="Arial" w:eastAsia="Times New Roman" w:hAnsi="Arial"/>
                <w:b/>
                <w:bCs/>
                <w:bdr w:val="none" w:sz="0" w:space="0" w:color="auto" w:frame="1"/>
              </w:rPr>
              <w:t>Clasificación de rendimiento</w:t>
            </w:r>
          </w:p>
        </w:tc>
      </w:tr>
      <w:tr w:rsidR="00A24C32" w:rsidRPr="00CD055B" w14:paraId="744CE1F5" w14:textId="77777777" w:rsidTr="00A24C32">
        <w:trPr>
          <w:tblCellSpacing w:w="0" w:type="dxa"/>
        </w:trPr>
        <w:tc>
          <w:tcPr>
            <w:tcW w:w="0" w:type="auto"/>
            <w:vMerge/>
            <w:tcBorders>
              <w:top w:val="dotted" w:sz="8" w:space="0" w:color="808080"/>
              <w:left w:val="dotted" w:sz="8" w:space="0" w:color="808080"/>
              <w:bottom w:val="dotted" w:sz="8" w:space="0" w:color="808080"/>
              <w:right w:val="dotted" w:sz="8" w:space="0" w:color="808080"/>
            </w:tcBorders>
            <w:vAlign w:val="center"/>
            <w:hideMark/>
          </w:tcPr>
          <w:p w14:paraId="5C8D5465" w14:textId="77777777" w:rsidR="00A24C32" w:rsidRPr="00DC1371" w:rsidRDefault="00A24C32" w:rsidP="00A24C32">
            <w:pPr>
              <w:rPr>
                <w:rFonts w:ascii="Arial" w:eastAsia="Times New Roman" w:hAnsi="Arial"/>
              </w:rPr>
            </w:pPr>
          </w:p>
        </w:tc>
        <w:tc>
          <w:tcPr>
            <w:tcW w:w="1883" w:type="dxa"/>
            <w:tcBorders>
              <w:top w:val="dotted" w:sz="8" w:space="0" w:color="808080"/>
              <w:left w:val="dotted" w:sz="8" w:space="0" w:color="808080"/>
              <w:bottom w:val="dotted" w:sz="8" w:space="0" w:color="808080"/>
              <w:right w:val="dotted" w:sz="8" w:space="0" w:color="808080"/>
            </w:tcBorders>
            <w:vAlign w:val="center"/>
            <w:hideMark/>
          </w:tcPr>
          <w:p w14:paraId="34EB93A3" w14:textId="77777777" w:rsidR="00A24C32" w:rsidRPr="00DC1371" w:rsidRDefault="00A24C32" w:rsidP="00A24C32">
            <w:pPr>
              <w:jc w:val="center"/>
              <w:rPr>
                <w:rFonts w:ascii="Arial" w:eastAsia="Times New Roman" w:hAnsi="Arial"/>
              </w:rPr>
            </w:pPr>
            <w:r w:rsidRPr="00DC1371">
              <w:rPr>
                <w:rFonts w:ascii="Arial" w:eastAsia="Times New Roman" w:hAnsi="Arial"/>
                <w:b/>
                <w:bCs/>
                <w:bdr w:val="none" w:sz="0" w:space="0" w:color="auto" w:frame="1"/>
              </w:rPr>
              <w:t>Regular (R)</w:t>
            </w:r>
          </w:p>
        </w:tc>
        <w:tc>
          <w:tcPr>
            <w:tcW w:w="1700" w:type="dxa"/>
            <w:tcBorders>
              <w:top w:val="dotted" w:sz="8" w:space="0" w:color="808080"/>
              <w:left w:val="dotted" w:sz="8" w:space="0" w:color="808080"/>
              <w:bottom w:val="dotted" w:sz="8" w:space="0" w:color="808080"/>
              <w:right w:val="dotted" w:sz="8" w:space="0" w:color="808080"/>
            </w:tcBorders>
            <w:vAlign w:val="center"/>
            <w:hideMark/>
          </w:tcPr>
          <w:p w14:paraId="4C8BB219" w14:textId="77777777" w:rsidR="00A24C32" w:rsidRPr="00DC1371" w:rsidRDefault="00A24C32" w:rsidP="00A24C32">
            <w:pPr>
              <w:jc w:val="center"/>
              <w:rPr>
                <w:rFonts w:ascii="Arial" w:eastAsia="Times New Roman" w:hAnsi="Arial"/>
              </w:rPr>
            </w:pPr>
            <w:r w:rsidRPr="00DC1371">
              <w:rPr>
                <w:rFonts w:ascii="Arial" w:eastAsia="Times New Roman" w:hAnsi="Arial"/>
                <w:b/>
                <w:bCs/>
                <w:bdr w:val="none" w:sz="0" w:space="0" w:color="auto" w:frame="1"/>
              </w:rPr>
              <w:t>Bueno (B)</w:t>
            </w:r>
          </w:p>
        </w:tc>
        <w:tc>
          <w:tcPr>
            <w:tcW w:w="1984" w:type="dxa"/>
            <w:tcBorders>
              <w:top w:val="dotted" w:sz="8" w:space="0" w:color="808080"/>
              <w:left w:val="dotted" w:sz="8" w:space="0" w:color="808080"/>
              <w:bottom w:val="dotted" w:sz="8" w:space="0" w:color="808080"/>
              <w:right w:val="dotted" w:sz="8" w:space="0" w:color="808080"/>
            </w:tcBorders>
            <w:vAlign w:val="center"/>
            <w:hideMark/>
          </w:tcPr>
          <w:p w14:paraId="263C59C7" w14:textId="77777777" w:rsidR="00A24C32" w:rsidRPr="00DC1371" w:rsidRDefault="00A24C32" w:rsidP="00A24C32">
            <w:pPr>
              <w:jc w:val="center"/>
              <w:rPr>
                <w:rFonts w:ascii="Arial" w:eastAsia="Times New Roman" w:hAnsi="Arial"/>
              </w:rPr>
            </w:pPr>
            <w:r w:rsidRPr="00DC1371">
              <w:rPr>
                <w:rFonts w:ascii="Arial" w:eastAsia="Times New Roman" w:hAnsi="Arial"/>
                <w:b/>
                <w:bCs/>
                <w:bdr w:val="none" w:sz="0" w:space="0" w:color="auto" w:frame="1"/>
              </w:rPr>
              <w:t>Excelente (E)</w:t>
            </w:r>
          </w:p>
        </w:tc>
      </w:tr>
      <w:tr w:rsidR="00A24C32" w:rsidRPr="00CD055B" w14:paraId="5D02E0E2" w14:textId="77777777" w:rsidTr="00A24C32">
        <w:trPr>
          <w:tblCellSpacing w:w="0" w:type="dxa"/>
        </w:trPr>
        <w:tc>
          <w:tcPr>
            <w:tcW w:w="3463" w:type="dxa"/>
            <w:tcBorders>
              <w:top w:val="dotted" w:sz="8" w:space="0" w:color="808080"/>
              <w:left w:val="dotted" w:sz="8" w:space="0" w:color="808080"/>
              <w:bottom w:val="dotted" w:sz="8" w:space="0" w:color="808080"/>
              <w:right w:val="dotted" w:sz="8" w:space="0" w:color="808080"/>
            </w:tcBorders>
            <w:vAlign w:val="center"/>
            <w:hideMark/>
          </w:tcPr>
          <w:p w14:paraId="44857CD3" w14:textId="77777777" w:rsidR="00A24C32" w:rsidRPr="00DC1371" w:rsidRDefault="00A24C32" w:rsidP="00A24C32">
            <w:pPr>
              <w:rPr>
                <w:rFonts w:ascii="Arial" w:eastAsia="Times New Roman" w:hAnsi="Arial"/>
              </w:rPr>
            </w:pPr>
            <w:r w:rsidRPr="00DC1371">
              <w:rPr>
                <w:rFonts w:ascii="Arial" w:eastAsia="Times New Roman" w:hAnsi="Arial"/>
                <w:b/>
                <w:bCs/>
                <w:bdr w:val="none" w:sz="0" w:space="0" w:color="auto" w:frame="1"/>
              </w:rPr>
              <w:t>Debajo del promedio (D)</w:t>
            </w:r>
          </w:p>
        </w:tc>
        <w:tc>
          <w:tcPr>
            <w:tcW w:w="1883" w:type="dxa"/>
            <w:tcBorders>
              <w:top w:val="dotted" w:sz="8" w:space="0" w:color="808080"/>
              <w:left w:val="dotted" w:sz="8" w:space="0" w:color="808080"/>
              <w:bottom w:val="dotted" w:sz="8" w:space="0" w:color="808080"/>
              <w:right w:val="dotted" w:sz="8" w:space="0" w:color="808080"/>
            </w:tcBorders>
            <w:vAlign w:val="center"/>
            <w:hideMark/>
          </w:tcPr>
          <w:p w14:paraId="50127834" w14:textId="77777777" w:rsidR="00A24C32" w:rsidRPr="00DC1371" w:rsidRDefault="00A24C32" w:rsidP="00A24C32">
            <w:pPr>
              <w:jc w:val="center"/>
              <w:rPr>
                <w:rFonts w:ascii="Arial" w:eastAsia="Times New Roman" w:hAnsi="Arial"/>
              </w:rPr>
            </w:pPr>
            <w:r w:rsidRPr="00DC1371">
              <w:rPr>
                <w:rFonts w:ascii="Arial" w:eastAsia="Times New Roman" w:hAnsi="Arial"/>
                <w:bdr w:val="none" w:sz="0" w:space="0" w:color="auto" w:frame="1"/>
              </w:rPr>
              <w:t>21</w:t>
            </w:r>
          </w:p>
        </w:tc>
        <w:tc>
          <w:tcPr>
            <w:tcW w:w="1700" w:type="dxa"/>
            <w:tcBorders>
              <w:top w:val="dotted" w:sz="8" w:space="0" w:color="808080"/>
              <w:left w:val="dotted" w:sz="8" w:space="0" w:color="808080"/>
              <w:bottom w:val="dotted" w:sz="8" w:space="0" w:color="808080"/>
              <w:right w:val="dotted" w:sz="8" w:space="0" w:color="808080"/>
            </w:tcBorders>
            <w:vAlign w:val="center"/>
            <w:hideMark/>
          </w:tcPr>
          <w:p w14:paraId="6F9A3CA7" w14:textId="77777777" w:rsidR="00A24C32" w:rsidRPr="00DC1371" w:rsidRDefault="00A24C32" w:rsidP="00A24C32">
            <w:pPr>
              <w:jc w:val="center"/>
              <w:rPr>
                <w:rFonts w:ascii="Arial" w:eastAsia="Times New Roman" w:hAnsi="Arial"/>
              </w:rPr>
            </w:pPr>
            <w:r w:rsidRPr="00DC1371">
              <w:rPr>
                <w:rFonts w:ascii="Arial" w:eastAsia="Times New Roman" w:hAnsi="Arial"/>
                <w:bdr w:val="none" w:sz="0" w:space="0" w:color="auto" w:frame="1"/>
              </w:rPr>
              <w:t>12</w:t>
            </w:r>
          </w:p>
        </w:tc>
        <w:tc>
          <w:tcPr>
            <w:tcW w:w="1984" w:type="dxa"/>
            <w:tcBorders>
              <w:top w:val="dotted" w:sz="8" w:space="0" w:color="808080"/>
              <w:left w:val="dotted" w:sz="8" w:space="0" w:color="808080"/>
              <w:bottom w:val="dotted" w:sz="8" w:space="0" w:color="808080"/>
              <w:right w:val="dotted" w:sz="8" w:space="0" w:color="808080"/>
            </w:tcBorders>
            <w:vAlign w:val="center"/>
            <w:hideMark/>
          </w:tcPr>
          <w:p w14:paraId="0B15C3BD" w14:textId="77777777" w:rsidR="00A24C32" w:rsidRPr="00DC1371" w:rsidRDefault="00A24C32" w:rsidP="00A24C32">
            <w:pPr>
              <w:jc w:val="center"/>
              <w:rPr>
                <w:rFonts w:ascii="Arial" w:eastAsia="Times New Roman" w:hAnsi="Arial"/>
              </w:rPr>
            </w:pPr>
            <w:r w:rsidRPr="00DC1371">
              <w:rPr>
                <w:rFonts w:ascii="Arial" w:eastAsia="Times New Roman" w:hAnsi="Arial"/>
                <w:bdr w:val="none" w:sz="0" w:space="0" w:color="auto" w:frame="1"/>
              </w:rPr>
              <w:t>27</w:t>
            </w:r>
          </w:p>
        </w:tc>
      </w:tr>
      <w:tr w:rsidR="00A24C32" w:rsidRPr="00CD055B" w14:paraId="682B73CD" w14:textId="77777777" w:rsidTr="00A24C32">
        <w:trPr>
          <w:tblCellSpacing w:w="0" w:type="dxa"/>
        </w:trPr>
        <w:tc>
          <w:tcPr>
            <w:tcW w:w="3463" w:type="dxa"/>
            <w:tcBorders>
              <w:top w:val="dotted" w:sz="8" w:space="0" w:color="808080"/>
              <w:left w:val="dotted" w:sz="8" w:space="0" w:color="808080"/>
              <w:bottom w:val="dotted" w:sz="8" w:space="0" w:color="808080"/>
              <w:right w:val="dotted" w:sz="8" w:space="0" w:color="808080"/>
            </w:tcBorders>
            <w:vAlign w:val="center"/>
            <w:hideMark/>
          </w:tcPr>
          <w:p w14:paraId="527A12EB" w14:textId="77777777" w:rsidR="00A24C32" w:rsidRPr="00DC1371" w:rsidRDefault="00A24C32" w:rsidP="00A24C32">
            <w:pPr>
              <w:rPr>
                <w:rFonts w:ascii="Arial" w:eastAsia="Times New Roman" w:hAnsi="Arial"/>
              </w:rPr>
            </w:pPr>
            <w:r w:rsidRPr="00DC1371">
              <w:rPr>
                <w:rFonts w:ascii="Arial" w:eastAsia="Times New Roman" w:hAnsi="Arial"/>
                <w:b/>
                <w:bCs/>
                <w:bdr w:val="none" w:sz="0" w:space="0" w:color="auto" w:frame="1"/>
              </w:rPr>
              <w:t>En el promedio (P)</w:t>
            </w:r>
          </w:p>
        </w:tc>
        <w:tc>
          <w:tcPr>
            <w:tcW w:w="1883" w:type="dxa"/>
            <w:tcBorders>
              <w:top w:val="dotted" w:sz="8" w:space="0" w:color="808080"/>
              <w:left w:val="dotted" w:sz="8" w:space="0" w:color="808080"/>
              <w:bottom w:val="dotted" w:sz="8" w:space="0" w:color="808080"/>
              <w:right w:val="dotted" w:sz="8" w:space="0" w:color="808080"/>
            </w:tcBorders>
            <w:vAlign w:val="center"/>
            <w:hideMark/>
          </w:tcPr>
          <w:p w14:paraId="3034B2E4" w14:textId="77777777" w:rsidR="00A24C32" w:rsidRPr="00DC1371" w:rsidRDefault="00A24C32" w:rsidP="00A24C32">
            <w:pPr>
              <w:jc w:val="center"/>
              <w:rPr>
                <w:rFonts w:ascii="Arial" w:eastAsia="Times New Roman" w:hAnsi="Arial"/>
              </w:rPr>
            </w:pPr>
            <w:r w:rsidRPr="00DC1371">
              <w:rPr>
                <w:rFonts w:ascii="Arial" w:eastAsia="Times New Roman" w:hAnsi="Arial"/>
                <w:bdr w:val="none" w:sz="0" w:space="0" w:color="auto" w:frame="1"/>
              </w:rPr>
              <w:t>25</w:t>
            </w:r>
          </w:p>
        </w:tc>
        <w:tc>
          <w:tcPr>
            <w:tcW w:w="1700" w:type="dxa"/>
            <w:tcBorders>
              <w:top w:val="dotted" w:sz="8" w:space="0" w:color="808080"/>
              <w:left w:val="dotted" w:sz="8" w:space="0" w:color="808080"/>
              <w:bottom w:val="dotted" w:sz="8" w:space="0" w:color="808080"/>
              <w:right w:val="dotted" w:sz="8" w:space="0" w:color="808080"/>
            </w:tcBorders>
            <w:vAlign w:val="center"/>
            <w:hideMark/>
          </w:tcPr>
          <w:p w14:paraId="70BF8F6B" w14:textId="77777777" w:rsidR="00A24C32" w:rsidRPr="00DC1371" w:rsidRDefault="00A24C32" w:rsidP="00A24C32">
            <w:pPr>
              <w:jc w:val="center"/>
              <w:rPr>
                <w:rFonts w:ascii="Arial" w:eastAsia="Times New Roman" w:hAnsi="Arial"/>
              </w:rPr>
            </w:pPr>
            <w:r w:rsidRPr="00DC1371">
              <w:rPr>
                <w:rFonts w:ascii="Arial" w:eastAsia="Times New Roman" w:hAnsi="Arial"/>
                <w:bdr w:val="none" w:sz="0" w:space="0" w:color="auto" w:frame="1"/>
              </w:rPr>
              <w:t>45</w:t>
            </w:r>
          </w:p>
        </w:tc>
        <w:tc>
          <w:tcPr>
            <w:tcW w:w="1984" w:type="dxa"/>
            <w:tcBorders>
              <w:top w:val="dotted" w:sz="8" w:space="0" w:color="808080"/>
              <w:left w:val="dotted" w:sz="8" w:space="0" w:color="808080"/>
              <w:bottom w:val="dotted" w:sz="8" w:space="0" w:color="808080"/>
              <w:right w:val="dotted" w:sz="8" w:space="0" w:color="808080"/>
            </w:tcBorders>
            <w:vAlign w:val="center"/>
            <w:hideMark/>
          </w:tcPr>
          <w:p w14:paraId="7FEDFDB8" w14:textId="77777777" w:rsidR="00A24C32" w:rsidRPr="00DC1371" w:rsidRDefault="00A24C32" w:rsidP="00A24C32">
            <w:pPr>
              <w:jc w:val="center"/>
              <w:rPr>
                <w:rFonts w:ascii="Arial" w:eastAsia="Times New Roman" w:hAnsi="Arial"/>
              </w:rPr>
            </w:pPr>
            <w:r w:rsidRPr="00DC1371">
              <w:rPr>
                <w:rFonts w:ascii="Arial" w:eastAsia="Times New Roman" w:hAnsi="Arial"/>
                <w:bdr w:val="none" w:sz="0" w:space="0" w:color="auto" w:frame="1"/>
              </w:rPr>
              <w:t>60</w:t>
            </w:r>
          </w:p>
        </w:tc>
      </w:tr>
      <w:tr w:rsidR="00A24C32" w:rsidRPr="00CD055B" w14:paraId="038EB3C7" w14:textId="77777777" w:rsidTr="00A24C32">
        <w:trPr>
          <w:tblCellSpacing w:w="0" w:type="dxa"/>
        </w:trPr>
        <w:tc>
          <w:tcPr>
            <w:tcW w:w="3463" w:type="dxa"/>
            <w:tcBorders>
              <w:top w:val="dotted" w:sz="8" w:space="0" w:color="808080"/>
              <w:left w:val="dotted" w:sz="8" w:space="0" w:color="808080"/>
              <w:bottom w:val="dotted" w:sz="8" w:space="0" w:color="808080"/>
              <w:right w:val="dotted" w:sz="8" w:space="0" w:color="808080"/>
            </w:tcBorders>
            <w:vAlign w:val="center"/>
            <w:hideMark/>
          </w:tcPr>
          <w:p w14:paraId="66067854" w14:textId="77777777" w:rsidR="00A24C32" w:rsidRPr="00DC1371" w:rsidRDefault="00A24C32" w:rsidP="00A24C32">
            <w:pPr>
              <w:rPr>
                <w:rFonts w:ascii="Arial" w:eastAsia="Times New Roman" w:hAnsi="Arial"/>
              </w:rPr>
            </w:pPr>
            <w:r w:rsidRPr="00DC1371">
              <w:rPr>
                <w:rFonts w:ascii="Arial" w:eastAsia="Times New Roman" w:hAnsi="Arial"/>
                <w:b/>
                <w:bCs/>
                <w:bdr w:val="none" w:sz="0" w:space="0" w:color="auto" w:frame="1"/>
              </w:rPr>
              <w:t>Sobre el promedio (S)</w:t>
            </w:r>
          </w:p>
        </w:tc>
        <w:tc>
          <w:tcPr>
            <w:tcW w:w="1883" w:type="dxa"/>
            <w:tcBorders>
              <w:top w:val="dotted" w:sz="8" w:space="0" w:color="808080"/>
              <w:left w:val="dotted" w:sz="8" w:space="0" w:color="808080"/>
              <w:bottom w:val="dotted" w:sz="8" w:space="0" w:color="808080"/>
              <w:right w:val="dotted" w:sz="8" w:space="0" w:color="808080"/>
            </w:tcBorders>
            <w:vAlign w:val="center"/>
            <w:hideMark/>
          </w:tcPr>
          <w:p w14:paraId="21432E32" w14:textId="77777777" w:rsidR="00A24C32" w:rsidRPr="00DC1371" w:rsidRDefault="00A24C32" w:rsidP="00A24C32">
            <w:pPr>
              <w:jc w:val="center"/>
              <w:rPr>
                <w:rFonts w:ascii="Arial" w:eastAsia="Times New Roman" w:hAnsi="Arial"/>
              </w:rPr>
            </w:pPr>
            <w:r w:rsidRPr="00DC1371">
              <w:rPr>
                <w:rFonts w:ascii="Arial" w:eastAsia="Times New Roman" w:hAnsi="Arial"/>
                <w:bdr w:val="none" w:sz="0" w:space="0" w:color="auto" w:frame="1"/>
              </w:rPr>
              <w:t>93</w:t>
            </w:r>
          </w:p>
        </w:tc>
        <w:tc>
          <w:tcPr>
            <w:tcW w:w="1700" w:type="dxa"/>
            <w:tcBorders>
              <w:top w:val="dotted" w:sz="8" w:space="0" w:color="808080"/>
              <w:left w:val="dotted" w:sz="8" w:space="0" w:color="808080"/>
              <w:bottom w:val="dotted" w:sz="8" w:space="0" w:color="808080"/>
              <w:right w:val="dotted" w:sz="8" w:space="0" w:color="808080"/>
            </w:tcBorders>
            <w:vAlign w:val="center"/>
            <w:hideMark/>
          </w:tcPr>
          <w:p w14:paraId="294FFB6C" w14:textId="77777777" w:rsidR="00A24C32" w:rsidRPr="00DC1371" w:rsidRDefault="00A24C32" w:rsidP="00A24C32">
            <w:pPr>
              <w:jc w:val="center"/>
              <w:rPr>
                <w:rFonts w:ascii="Arial" w:eastAsia="Times New Roman" w:hAnsi="Arial"/>
              </w:rPr>
            </w:pPr>
            <w:r w:rsidRPr="00DC1371">
              <w:rPr>
                <w:rFonts w:ascii="Arial" w:eastAsia="Times New Roman" w:hAnsi="Arial"/>
                <w:bdr w:val="none" w:sz="0" w:space="0" w:color="auto" w:frame="1"/>
              </w:rPr>
              <w:t>72</w:t>
            </w:r>
          </w:p>
        </w:tc>
        <w:tc>
          <w:tcPr>
            <w:tcW w:w="1984" w:type="dxa"/>
            <w:tcBorders>
              <w:top w:val="dotted" w:sz="8" w:space="0" w:color="808080"/>
              <w:left w:val="dotted" w:sz="8" w:space="0" w:color="808080"/>
              <w:bottom w:val="dotted" w:sz="8" w:space="0" w:color="808080"/>
              <w:right w:val="dotted" w:sz="8" w:space="0" w:color="808080"/>
            </w:tcBorders>
            <w:vAlign w:val="center"/>
            <w:hideMark/>
          </w:tcPr>
          <w:p w14:paraId="7C6D2E1B" w14:textId="77777777" w:rsidR="00A24C32" w:rsidRPr="00DC1371" w:rsidRDefault="00A24C32" w:rsidP="00A24C32">
            <w:pPr>
              <w:jc w:val="center"/>
              <w:rPr>
                <w:rFonts w:ascii="Arial" w:eastAsia="Times New Roman" w:hAnsi="Arial"/>
              </w:rPr>
            </w:pPr>
            <w:r w:rsidRPr="00DC1371">
              <w:rPr>
                <w:rFonts w:ascii="Arial" w:eastAsia="Times New Roman" w:hAnsi="Arial"/>
                <w:bdr w:val="none" w:sz="0" w:space="0" w:color="auto" w:frame="1"/>
              </w:rPr>
              <w:t>135</w:t>
            </w:r>
          </w:p>
        </w:tc>
      </w:tr>
    </w:tbl>
    <w:p w14:paraId="7D2460DF" w14:textId="77777777" w:rsidR="00A24C32" w:rsidRPr="00CD055B" w:rsidRDefault="00A24C32" w:rsidP="00DC1371">
      <w:pPr>
        <w:shd w:val="clear" w:color="auto" w:fill="FFFFFF"/>
        <w:jc w:val="both"/>
        <w:rPr>
          <w:rFonts w:ascii="inherit" w:eastAsia="Times New Roman" w:hAnsi="inherit" w:cs="Open Sans"/>
          <w:color w:val="000000"/>
        </w:rPr>
      </w:pPr>
    </w:p>
    <w:p w14:paraId="77A54105" w14:textId="435076A6" w:rsidR="00DC1371" w:rsidRDefault="00DC1371" w:rsidP="00AC029A">
      <w:pPr>
        <w:shd w:val="clear" w:color="auto" w:fill="FFFFFF"/>
        <w:jc w:val="both"/>
        <w:rPr>
          <w:rFonts w:ascii="Arial" w:hAnsi="Arial"/>
          <w:i/>
          <w:iCs/>
          <w:color w:val="808080"/>
        </w:rPr>
      </w:pPr>
      <w:r w:rsidRPr="00AC029A">
        <w:rPr>
          <w:rFonts w:ascii="Arial" w:hAnsi="Arial"/>
        </w:rPr>
        <w:t>Si se elige a un ingeniero al azar:</w:t>
      </w:r>
      <w:r w:rsidRPr="00AC029A">
        <w:rPr>
          <w:rFonts w:ascii="Arial" w:hAnsi="Arial"/>
        </w:rPr>
        <w:tab/>
      </w:r>
      <w:r w:rsidRPr="00FF3353">
        <w:rPr>
          <w:rFonts w:ascii="Arial" w:hAnsi="Arial"/>
          <w:i/>
          <w:iCs/>
          <w:color w:val="808080"/>
        </w:rPr>
        <w:t>(Escriba sus cálculos con 3 decimales)</w:t>
      </w:r>
    </w:p>
    <w:p w14:paraId="00E4972C" w14:textId="216B57AE" w:rsidR="0005736C" w:rsidRDefault="006902CF" w:rsidP="00AC029A">
      <w:pPr>
        <w:shd w:val="clear" w:color="auto" w:fill="FFFFFF"/>
        <w:jc w:val="both"/>
        <w:rPr>
          <w:rFonts w:ascii="Arial" w:hAnsi="Arial"/>
          <w:i/>
          <w:iCs/>
          <w:color w:val="808080"/>
        </w:rPr>
      </w:pPr>
      <w:r>
        <w:rPr>
          <w:rFonts w:ascii="Arial" w:hAnsi="Arial"/>
          <w:i/>
          <w:iCs/>
          <w:noProof/>
          <w:color w:val="808080"/>
        </w:rPr>
        <mc:AlternateContent>
          <mc:Choice Requires="wpi">
            <w:drawing>
              <wp:anchor distT="0" distB="0" distL="114300" distR="114300" simplePos="0" relativeHeight="253436928" behindDoc="0" locked="0" layoutInCell="1" allowOverlap="1" wp14:anchorId="2E0F6489" wp14:editId="7510D767">
                <wp:simplePos x="0" y="0"/>
                <wp:positionH relativeFrom="column">
                  <wp:posOffset>3705825</wp:posOffset>
                </wp:positionH>
                <wp:positionV relativeFrom="paragraph">
                  <wp:posOffset>66360</wp:posOffset>
                </wp:positionV>
                <wp:extent cx="235800" cy="23400"/>
                <wp:effectExtent l="38100" t="57150" r="0" b="72390"/>
                <wp:wrapNone/>
                <wp:docPr id="1813" name="Entrada de lápiz 1813"/>
                <wp:cNvGraphicFramePr/>
                <a:graphic xmlns:a="http://schemas.openxmlformats.org/drawingml/2006/main">
                  <a:graphicData uri="http://schemas.microsoft.com/office/word/2010/wordprocessingInk">
                    <w14:contentPart bwMode="auto" r:id="rId553">
                      <w14:nvContentPartPr>
                        <w14:cNvContentPartPr/>
                      </w14:nvContentPartPr>
                      <w14:xfrm>
                        <a:off x="0" y="0"/>
                        <a:ext cx="235800" cy="23400"/>
                      </w14:xfrm>
                    </w14:contentPart>
                  </a:graphicData>
                </a:graphic>
              </wp:anchor>
            </w:drawing>
          </mc:Choice>
          <mc:Fallback>
            <w:pict>
              <v:shape w14:anchorId="50BD71B0" id="Entrada de lápiz 1813" o:spid="_x0000_s1026" type="#_x0000_t75" style="position:absolute;margin-left:290.4pt;margin-top:3.85pt;width:21.35pt;height:4.7pt;z-index:25343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">
                <v:imagedata r:id="rId554" o:title=""/>
              </v:shape>
            </w:pict>
          </mc:Fallback>
        </mc:AlternateContent>
      </w:r>
    </w:p>
    <w:p w14:paraId="0ED84453" w14:textId="18611297" w:rsidR="0005736C" w:rsidRDefault="006902CF" w:rsidP="00AC029A">
      <w:pPr>
        <w:shd w:val="clear" w:color="auto" w:fill="FFFFFF"/>
        <w:jc w:val="both"/>
        <w:rPr>
          <w:rFonts w:ascii="Arial" w:hAnsi="Arial"/>
          <w:i/>
          <w:iCs/>
          <w:color w:val="808080"/>
        </w:rPr>
      </w:pPr>
      <w:r>
        <w:rPr>
          <w:rFonts w:ascii="Arial" w:hAnsi="Arial"/>
          <w:i/>
          <w:iCs/>
          <w:noProof/>
          <w:color w:val="808080"/>
        </w:rPr>
        <mc:AlternateContent>
          <mc:Choice Requires="wpi">
            <w:drawing>
              <wp:anchor distT="0" distB="0" distL="114300" distR="114300" simplePos="0" relativeHeight="253419520" behindDoc="0" locked="0" layoutInCell="1" allowOverlap="1" wp14:anchorId="5F12F868" wp14:editId="45F7A960">
                <wp:simplePos x="0" y="0"/>
                <wp:positionH relativeFrom="column">
                  <wp:posOffset>5781945</wp:posOffset>
                </wp:positionH>
                <wp:positionV relativeFrom="paragraph">
                  <wp:posOffset>1552550</wp:posOffset>
                </wp:positionV>
                <wp:extent cx="272520" cy="203760"/>
                <wp:effectExtent l="57150" t="38100" r="70485" b="63500"/>
                <wp:wrapNone/>
                <wp:docPr id="1796" name="Entrada de lápiz 1796"/>
                <wp:cNvGraphicFramePr/>
                <a:graphic xmlns:a="http://schemas.openxmlformats.org/drawingml/2006/main">
                  <a:graphicData uri="http://schemas.microsoft.com/office/word/2010/wordprocessingInk">
                    <w14:contentPart bwMode="auto" r:id="rId555">
                      <w14:nvContentPartPr>
                        <w14:cNvContentPartPr/>
                      </w14:nvContentPartPr>
                      <w14:xfrm>
                        <a:off x="0" y="0"/>
                        <a:ext cx="272520" cy="203760"/>
                      </w14:xfrm>
                    </w14:contentPart>
                  </a:graphicData>
                </a:graphic>
              </wp:anchor>
            </w:drawing>
          </mc:Choice>
          <mc:Fallback>
            <w:pict>
              <v:shape w14:anchorId="427F1AD2" id="Entrada de lápiz 1796" o:spid="_x0000_s1026" type="#_x0000_t75" style="position:absolute;margin-left:453.85pt;margin-top:120.85pt;width:24.25pt;height:18.9pt;z-index:25341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">
                <v:imagedata r:id="rId556" o:title=""/>
              </v:shape>
            </w:pict>
          </mc:Fallback>
        </mc:AlternateContent>
      </w:r>
    </w:p>
    <w:tbl>
      <w:tblPr>
        <w:tblW w:w="8949" w:type="dxa"/>
        <w:tblCellMar>
          <w:left w:w="70" w:type="dxa"/>
          <w:right w:w="70" w:type="dxa"/>
        </w:tblCellMar>
        <w:tblLook w:val="04A0" w:firstRow="1" w:lastRow="0" w:firstColumn="1" w:lastColumn="0" w:noHBand="0" w:noVBand="1"/>
      </w:tblPr>
      <w:tblGrid>
        <w:gridCol w:w="1600"/>
        <w:gridCol w:w="1600"/>
        <w:gridCol w:w="1600"/>
        <w:gridCol w:w="2686"/>
        <w:gridCol w:w="1463"/>
      </w:tblGrid>
      <w:tr w:rsidR="006902CF" w:rsidRPr="006902CF" w14:paraId="4521B23E" w14:textId="77777777" w:rsidTr="006902CF">
        <w:trPr>
          <w:trHeight w:val="193"/>
        </w:trPr>
        <w:tc>
          <w:tcPr>
            <w:tcW w:w="1600" w:type="dxa"/>
            <w:vMerge w:val="restart"/>
            <w:tcBorders>
              <w:top w:val="single" w:sz="8" w:space="0" w:color="auto"/>
              <w:left w:val="single" w:sz="8" w:space="0" w:color="auto"/>
              <w:bottom w:val="dotted" w:sz="4" w:space="0" w:color="808080"/>
              <w:right w:val="dotted" w:sz="4" w:space="0" w:color="808080"/>
            </w:tcBorders>
            <w:shd w:val="clear" w:color="auto" w:fill="auto"/>
            <w:vAlign w:val="center"/>
            <w:hideMark/>
          </w:tcPr>
          <w:p w14:paraId="18604F90" w14:textId="77777777" w:rsidR="006902CF" w:rsidRPr="006902CF" w:rsidRDefault="006902CF" w:rsidP="006902CF">
            <w:pPr>
              <w:jc w:val="center"/>
              <w:rPr>
                <w:rFonts w:ascii="Arial" w:eastAsia="Times New Roman" w:hAnsi="Arial"/>
                <w:b/>
                <w:bCs/>
                <w:color w:val="000000"/>
              </w:rPr>
            </w:pPr>
            <w:r w:rsidRPr="006902CF">
              <w:rPr>
                <w:rFonts w:ascii="Arial" w:eastAsia="Times New Roman" w:hAnsi="Arial"/>
                <w:b/>
                <w:bCs/>
                <w:color w:val="000000"/>
              </w:rPr>
              <w:t>Habilidad</w:t>
            </w:r>
          </w:p>
        </w:tc>
        <w:tc>
          <w:tcPr>
            <w:tcW w:w="5886" w:type="dxa"/>
            <w:gridSpan w:val="3"/>
            <w:tcBorders>
              <w:top w:val="single" w:sz="8" w:space="0" w:color="auto"/>
              <w:left w:val="nil"/>
              <w:bottom w:val="dotted" w:sz="4" w:space="0" w:color="808080"/>
              <w:right w:val="single" w:sz="4" w:space="0" w:color="000000"/>
            </w:tcBorders>
            <w:shd w:val="clear" w:color="auto" w:fill="auto"/>
            <w:vAlign w:val="center"/>
            <w:hideMark/>
          </w:tcPr>
          <w:p w14:paraId="41D8FA44" w14:textId="77777777" w:rsidR="006902CF" w:rsidRPr="006902CF" w:rsidRDefault="006902CF" w:rsidP="006902CF">
            <w:pPr>
              <w:jc w:val="center"/>
              <w:rPr>
                <w:rFonts w:ascii="Arial" w:eastAsia="Times New Roman" w:hAnsi="Arial"/>
                <w:b/>
                <w:bCs/>
                <w:color w:val="000000"/>
              </w:rPr>
            </w:pPr>
            <w:r w:rsidRPr="006902CF">
              <w:rPr>
                <w:rFonts w:ascii="Arial" w:eastAsia="Times New Roman" w:hAnsi="Arial"/>
                <w:b/>
                <w:bCs/>
                <w:color w:val="000000"/>
              </w:rPr>
              <w:t>Clasificación de rendimiento</w:t>
            </w:r>
          </w:p>
        </w:tc>
        <w:tc>
          <w:tcPr>
            <w:tcW w:w="1463" w:type="dxa"/>
            <w:tcBorders>
              <w:top w:val="single" w:sz="8" w:space="0" w:color="auto"/>
              <w:left w:val="nil"/>
              <w:bottom w:val="nil"/>
              <w:right w:val="single" w:sz="8" w:space="0" w:color="auto"/>
            </w:tcBorders>
            <w:shd w:val="clear" w:color="auto" w:fill="auto"/>
            <w:noWrap/>
            <w:vAlign w:val="bottom"/>
            <w:hideMark/>
          </w:tcPr>
          <w:p w14:paraId="3C05C9F6" w14:textId="77777777" w:rsidR="006902CF" w:rsidRPr="006902CF" w:rsidRDefault="006902CF" w:rsidP="006902CF">
            <w:pPr>
              <w:rPr>
                <w:rFonts w:eastAsia="Times New Roman" w:cs="Times New Roman"/>
                <w:color w:val="000000"/>
                <w:sz w:val="22"/>
                <w:szCs w:val="22"/>
              </w:rPr>
            </w:pPr>
            <w:r w:rsidRPr="006902CF">
              <w:rPr>
                <w:rFonts w:eastAsia="Times New Roman" w:cs="Times New Roman"/>
                <w:color w:val="000000"/>
                <w:sz w:val="22"/>
                <w:szCs w:val="22"/>
              </w:rPr>
              <w:t> </w:t>
            </w:r>
          </w:p>
        </w:tc>
      </w:tr>
      <w:tr w:rsidR="006902CF" w:rsidRPr="006902CF" w14:paraId="66D0649E" w14:textId="77777777" w:rsidTr="006902CF">
        <w:trPr>
          <w:trHeight w:val="354"/>
        </w:trPr>
        <w:tc>
          <w:tcPr>
            <w:tcW w:w="1600" w:type="dxa"/>
            <w:vMerge/>
            <w:tcBorders>
              <w:top w:val="single" w:sz="8" w:space="0" w:color="auto"/>
              <w:left w:val="single" w:sz="8" w:space="0" w:color="auto"/>
              <w:bottom w:val="dotted" w:sz="4" w:space="0" w:color="808080"/>
              <w:right w:val="dotted" w:sz="4" w:space="0" w:color="808080"/>
            </w:tcBorders>
            <w:vAlign w:val="center"/>
            <w:hideMark/>
          </w:tcPr>
          <w:p w14:paraId="38BFC020" w14:textId="77777777" w:rsidR="006902CF" w:rsidRPr="006902CF" w:rsidRDefault="006902CF" w:rsidP="006902CF">
            <w:pPr>
              <w:rPr>
                <w:rFonts w:ascii="Arial" w:eastAsia="Times New Roman" w:hAnsi="Arial"/>
                <w:b/>
                <w:bCs/>
                <w:color w:val="000000"/>
              </w:rPr>
            </w:pPr>
          </w:p>
        </w:tc>
        <w:tc>
          <w:tcPr>
            <w:tcW w:w="1600" w:type="dxa"/>
            <w:tcBorders>
              <w:top w:val="nil"/>
              <w:left w:val="nil"/>
              <w:bottom w:val="dotted" w:sz="4" w:space="0" w:color="808080"/>
              <w:right w:val="dotted" w:sz="4" w:space="0" w:color="808080"/>
            </w:tcBorders>
            <w:shd w:val="clear" w:color="auto" w:fill="auto"/>
            <w:vAlign w:val="center"/>
            <w:hideMark/>
          </w:tcPr>
          <w:p w14:paraId="2F3A7008" w14:textId="031CA488" w:rsidR="006902CF" w:rsidRPr="006902CF" w:rsidRDefault="006902CF" w:rsidP="006902CF">
            <w:pPr>
              <w:jc w:val="center"/>
              <w:rPr>
                <w:rFonts w:ascii="Arial" w:eastAsia="Times New Roman" w:hAnsi="Arial"/>
                <w:b/>
                <w:bCs/>
                <w:color w:val="000000"/>
              </w:rPr>
            </w:pPr>
            <w:r>
              <w:rPr>
                <w:rFonts w:ascii="Arial" w:eastAsia="Times New Roman" w:hAnsi="Arial"/>
                <w:b/>
                <w:bCs/>
                <w:noProof/>
                <w:color w:val="000000"/>
              </w:rPr>
              <mc:AlternateContent>
                <mc:Choice Requires="wpi">
                  <w:drawing>
                    <wp:anchor distT="0" distB="0" distL="114300" distR="114300" simplePos="0" relativeHeight="253404160" behindDoc="0" locked="0" layoutInCell="1" allowOverlap="1" wp14:anchorId="7CE09972" wp14:editId="0C3B35AC">
                      <wp:simplePos x="0" y="0"/>
                      <wp:positionH relativeFrom="column">
                        <wp:posOffset>403850</wp:posOffset>
                      </wp:positionH>
                      <wp:positionV relativeFrom="paragraph">
                        <wp:posOffset>159720</wp:posOffset>
                      </wp:positionV>
                      <wp:extent cx="164160" cy="14040"/>
                      <wp:effectExtent l="19050" t="38100" r="64770" b="62230"/>
                      <wp:wrapNone/>
                      <wp:docPr id="1781" name="Entrada de lápiz 1781"/>
                      <wp:cNvGraphicFramePr/>
                      <a:graphic xmlns:a="http://schemas.openxmlformats.org/drawingml/2006/main">
                        <a:graphicData uri="http://schemas.microsoft.com/office/word/2010/wordprocessingInk">
                          <w14:contentPart bwMode="auto" r:id="rId557">
                            <w14:nvContentPartPr>
                              <w14:cNvContentPartPr/>
                            </w14:nvContentPartPr>
                            <w14:xfrm>
                              <a:off x="0" y="0"/>
                              <a:ext cx="164160" cy="14040"/>
                            </w14:xfrm>
                          </w14:contentPart>
                        </a:graphicData>
                      </a:graphic>
                    </wp:anchor>
                  </w:drawing>
                </mc:Choice>
                <mc:Fallback>
                  <w:pict>
                    <v:shape w14:anchorId="1B35947C" id="Entrada de lápiz 1781" o:spid="_x0000_s1026" type="#_x0000_t75" style="position:absolute;margin-left:30.4pt;margin-top:11.2pt;width:15.8pt;height:3.9pt;z-index:25340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">
                      <v:imagedata r:id="rId558" o:title=""/>
                    </v:shape>
                  </w:pict>
                </mc:Fallback>
              </mc:AlternateContent>
            </w:r>
            <w:r>
              <w:rPr>
                <w:rFonts w:ascii="Arial" w:eastAsia="Times New Roman" w:hAnsi="Arial"/>
                <w:b/>
                <w:bCs/>
                <w:noProof/>
                <w:color w:val="000000"/>
              </w:rPr>
              <mc:AlternateContent>
                <mc:Choice Requires="wpi">
                  <w:drawing>
                    <wp:anchor distT="0" distB="0" distL="114300" distR="114300" simplePos="0" relativeHeight="253389824" behindDoc="0" locked="0" layoutInCell="1" allowOverlap="1" wp14:anchorId="30FF2599" wp14:editId="65D05C87">
                      <wp:simplePos x="0" y="0"/>
                      <wp:positionH relativeFrom="column">
                        <wp:posOffset>143570</wp:posOffset>
                      </wp:positionH>
                      <wp:positionV relativeFrom="paragraph">
                        <wp:posOffset>80160</wp:posOffset>
                      </wp:positionV>
                      <wp:extent cx="696960" cy="74880"/>
                      <wp:effectExtent l="76200" t="114300" r="103505" b="116205"/>
                      <wp:wrapNone/>
                      <wp:docPr id="1767" name="Entrada de lápiz 1767"/>
                      <wp:cNvGraphicFramePr/>
                      <a:graphic xmlns:a="http://schemas.openxmlformats.org/drawingml/2006/main">
                        <a:graphicData uri="http://schemas.microsoft.com/office/word/2010/wordprocessingInk">
                          <w14:contentPart bwMode="auto" r:id="rId559">
                            <w14:nvContentPartPr>
                              <w14:cNvContentPartPr/>
                            </w14:nvContentPartPr>
                            <w14:xfrm>
                              <a:off x="0" y="0"/>
                              <a:ext cx="696960" cy="74880"/>
                            </w14:xfrm>
                          </w14:contentPart>
                        </a:graphicData>
                      </a:graphic>
                    </wp:anchor>
                  </w:drawing>
                </mc:Choice>
                <mc:Fallback>
                  <w:pict>
                    <v:shape w14:anchorId="713BBF7F" id="Entrada de lápiz 1767" o:spid="_x0000_s1026" type="#_x0000_t75" style="position:absolute;margin-left:7.05pt;margin-top:-2.2pt;width:63.4pt;height:22.95pt;z-index:25338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">
                      <v:imagedata r:id="rId560" o:title=""/>
                    </v:shape>
                  </w:pict>
                </mc:Fallback>
              </mc:AlternateContent>
            </w:r>
            <w:r w:rsidRPr="006902CF">
              <w:rPr>
                <w:rFonts w:ascii="Arial" w:eastAsia="Times New Roman" w:hAnsi="Arial"/>
                <w:b/>
                <w:bCs/>
                <w:color w:val="000000"/>
              </w:rPr>
              <w:t>Regular (R)</w:t>
            </w:r>
          </w:p>
        </w:tc>
        <w:tc>
          <w:tcPr>
            <w:tcW w:w="1600" w:type="dxa"/>
            <w:tcBorders>
              <w:top w:val="nil"/>
              <w:left w:val="nil"/>
              <w:bottom w:val="dotted" w:sz="4" w:space="0" w:color="808080"/>
              <w:right w:val="dotted" w:sz="4" w:space="0" w:color="808080"/>
            </w:tcBorders>
            <w:shd w:val="clear" w:color="auto" w:fill="auto"/>
            <w:vAlign w:val="center"/>
            <w:hideMark/>
          </w:tcPr>
          <w:p w14:paraId="6FE8A5AA" w14:textId="77777777" w:rsidR="006902CF" w:rsidRPr="006902CF" w:rsidRDefault="006902CF" w:rsidP="006902CF">
            <w:pPr>
              <w:jc w:val="center"/>
              <w:rPr>
                <w:rFonts w:ascii="Arial" w:eastAsia="Times New Roman" w:hAnsi="Arial"/>
                <w:b/>
                <w:bCs/>
                <w:color w:val="000000"/>
              </w:rPr>
            </w:pPr>
            <w:r w:rsidRPr="006902CF">
              <w:rPr>
                <w:rFonts w:ascii="Arial" w:eastAsia="Times New Roman" w:hAnsi="Arial"/>
                <w:b/>
                <w:bCs/>
                <w:color w:val="000000"/>
              </w:rPr>
              <w:t>Bueno (B)</w:t>
            </w:r>
          </w:p>
        </w:tc>
        <w:tc>
          <w:tcPr>
            <w:tcW w:w="2686" w:type="dxa"/>
            <w:tcBorders>
              <w:top w:val="nil"/>
              <w:left w:val="nil"/>
              <w:bottom w:val="dotted" w:sz="4" w:space="0" w:color="808080"/>
              <w:right w:val="single" w:sz="4" w:space="0" w:color="000000"/>
            </w:tcBorders>
            <w:shd w:val="clear" w:color="auto" w:fill="auto"/>
            <w:vAlign w:val="center"/>
            <w:hideMark/>
          </w:tcPr>
          <w:p w14:paraId="4B2864E4" w14:textId="77777777" w:rsidR="006902CF" w:rsidRPr="006902CF" w:rsidRDefault="006902CF" w:rsidP="006902CF">
            <w:pPr>
              <w:jc w:val="center"/>
              <w:rPr>
                <w:rFonts w:ascii="Arial" w:eastAsia="Times New Roman" w:hAnsi="Arial"/>
                <w:b/>
                <w:bCs/>
                <w:color w:val="000000"/>
              </w:rPr>
            </w:pPr>
            <w:r w:rsidRPr="006902CF">
              <w:rPr>
                <w:rFonts w:ascii="Arial" w:eastAsia="Times New Roman" w:hAnsi="Arial"/>
                <w:b/>
                <w:bCs/>
                <w:color w:val="000000"/>
              </w:rPr>
              <w:t>Excelente (E)</w:t>
            </w:r>
          </w:p>
        </w:tc>
        <w:tc>
          <w:tcPr>
            <w:tcW w:w="1463" w:type="dxa"/>
            <w:tcBorders>
              <w:top w:val="nil"/>
              <w:left w:val="dotted" w:sz="4" w:space="0" w:color="808080"/>
              <w:bottom w:val="nil"/>
              <w:right w:val="single" w:sz="8" w:space="0" w:color="auto"/>
            </w:tcBorders>
            <w:shd w:val="clear" w:color="auto" w:fill="auto"/>
            <w:vAlign w:val="center"/>
            <w:hideMark/>
          </w:tcPr>
          <w:p w14:paraId="67B35BAA" w14:textId="77777777" w:rsidR="006902CF" w:rsidRPr="006902CF" w:rsidRDefault="006902CF" w:rsidP="006902CF">
            <w:pPr>
              <w:jc w:val="center"/>
              <w:rPr>
                <w:rFonts w:ascii="Arial" w:eastAsia="Times New Roman" w:hAnsi="Arial"/>
                <w:b/>
                <w:bCs/>
                <w:color w:val="FF0000"/>
              </w:rPr>
            </w:pPr>
            <w:r w:rsidRPr="006902CF">
              <w:rPr>
                <w:rFonts w:ascii="Arial" w:eastAsia="Times New Roman" w:hAnsi="Arial"/>
                <w:b/>
                <w:bCs/>
                <w:color w:val="FF0000"/>
              </w:rPr>
              <w:t>TOTALES</w:t>
            </w:r>
          </w:p>
        </w:tc>
      </w:tr>
      <w:tr w:rsidR="006902CF" w:rsidRPr="006902CF" w14:paraId="26FBFD1A" w14:textId="77777777" w:rsidTr="006902CF">
        <w:trPr>
          <w:trHeight w:val="531"/>
        </w:trPr>
        <w:tc>
          <w:tcPr>
            <w:tcW w:w="1600" w:type="dxa"/>
            <w:tcBorders>
              <w:top w:val="nil"/>
              <w:left w:val="single" w:sz="8" w:space="0" w:color="auto"/>
              <w:bottom w:val="dotted" w:sz="4" w:space="0" w:color="808080"/>
              <w:right w:val="dotted" w:sz="4" w:space="0" w:color="808080"/>
            </w:tcBorders>
            <w:shd w:val="clear" w:color="auto" w:fill="auto"/>
            <w:vAlign w:val="center"/>
            <w:hideMark/>
          </w:tcPr>
          <w:p w14:paraId="63B0F5C3" w14:textId="1A056A9B" w:rsidR="006902CF" w:rsidRPr="006902CF" w:rsidRDefault="006902CF" w:rsidP="006902CF">
            <w:pPr>
              <w:rPr>
                <w:rFonts w:ascii="Arial" w:eastAsia="Times New Roman" w:hAnsi="Arial"/>
                <w:b/>
                <w:bCs/>
                <w:color w:val="000000"/>
              </w:rPr>
            </w:pPr>
            <w:r>
              <w:rPr>
                <w:rFonts w:ascii="Arial" w:eastAsia="Times New Roman" w:hAnsi="Arial"/>
                <w:b/>
                <w:bCs/>
                <w:noProof/>
                <w:color w:val="000000"/>
              </w:rPr>
              <mc:AlternateContent>
                <mc:Choice Requires="wpi">
                  <w:drawing>
                    <wp:anchor distT="0" distB="0" distL="114300" distR="114300" simplePos="0" relativeHeight="253446144" behindDoc="0" locked="0" layoutInCell="1" allowOverlap="1" wp14:anchorId="5CD78C8E" wp14:editId="41137E7D">
                      <wp:simplePos x="0" y="0"/>
                      <wp:positionH relativeFrom="column">
                        <wp:posOffset>610505</wp:posOffset>
                      </wp:positionH>
                      <wp:positionV relativeFrom="paragraph">
                        <wp:posOffset>99940</wp:posOffset>
                      </wp:positionV>
                      <wp:extent cx="1640160" cy="90000"/>
                      <wp:effectExtent l="76200" t="95250" r="93980" b="139065"/>
                      <wp:wrapNone/>
                      <wp:docPr id="1822" name="Entrada de lápiz 1822"/>
                      <wp:cNvGraphicFramePr/>
                      <a:graphic xmlns:a="http://schemas.openxmlformats.org/drawingml/2006/main">
                        <a:graphicData uri="http://schemas.microsoft.com/office/word/2010/wordprocessingInk">
                          <w14:contentPart bwMode="auto" r:id="rId561">
                            <w14:nvContentPartPr>
                              <w14:cNvContentPartPr/>
                            </w14:nvContentPartPr>
                            <w14:xfrm>
                              <a:off x="0" y="0"/>
                              <a:ext cx="1640160" cy="90000"/>
                            </w14:xfrm>
                          </w14:contentPart>
                        </a:graphicData>
                      </a:graphic>
                    </wp:anchor>
                  </w:drawing>
                </mc:Choice>
                <mc:Fallback>
                  <w:pict>
                    <v:shape w14:anchorId="132B0E27" id="Entrada de lápiz 1822" o:spid="_x0000_s1026" type="#_x0000_t75" style="position:absolute;margin-left:43.85pt;margin-top:-.65pt;width:137.65pt;height:24.1pt;z-index:25344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">
                      <v:imagedata r:id="rId562" o:title=""/>
                    </v:shape>
                  </w:pict>
                </mc:Fallback>
              </mc:AlternateContent>
            </w:r>
            <w:r>
              <w:rPr>
                <w:rFonts w:ascii="Arial" w:eastAsia="Times New Roman" w:hAnsi="Arial"/>
                <w:b/>
                <w:bCs/>
                <w:noProof/>
                <w:color w:val="000000"/>
              </w:rPr>
              <mc:AlternateContent>
                <mc:Choice Requires="wpi">
                  <w:drawing>
                    <wp:anchor distT="0" distB="0" distL="114300" distR="114300" simplePos="0" relativeHeight="253396992" behindDoc="0" locked="0" layoutInCell="1" allowOverlap="1" wp14:anchorId="3E8390B9" wp14:editId="751575BE">
                      <wp:simplePos x="0" y="0"/>
                      <wp:positionH relativeFrom="column">
                        <wp:posOffset>61865</wp:posOffset>
                      </wp:positionH>
                      <wp:positionV relativeFrom="paragraph">
                        <wp:posOffset>153220</wp:posOffset>
                      </wp:positionV>
                      <wp:extent cx="415080" cy="24480"/>
                      <wp:effectExtent l="57150" t="57150" r="61595" b="52070"/>
                      <wp:wrapNone/>
                      <wp:docPr id="1774" name="Entrada de lápiz 1774"/>
                      <wp:cNvGraphicFramePr/>
                      <a:graphic xmlns:a="http://schemas.openxmlformats.org/drawingml/2006/main">
                        <a:graphicData uri="http://schemas.microsoft.com/office/word/2010/wordprocessingInk">
                          <w14:contentPart bwMode="auto" r:id="rId563">
                            <w14:nvContentPartPr>
                              <w14:cNvContentPartPr/>
                            </w14:nvContentPartPr>
                            <w14:xfrm>
                              <a:off x="0" y="0"/>
                              <a:ext cx="415080" cy="24480"/>
                            </w14:xfrm>
                          </w14:contentPart>
                        </a:graphicData>
                      </a:graphic>
                    </wp:anchor>
                  </w:drawing>
                </mc:Choice>
                <mc:Fallback>
                  <w:pict>
                    <v:shape w14:anchorId="635FA9A3" id="Entrada de lápiz 1774" o:spid="_x0000_s1026" type="#_x0000_t75" style="position:absolute;margin-left:3.45pt;margin-top:10.65pt;width:35.55pt;height:4.8pt;z-index:25339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">
                      <v:imagedata r:id="rId564" o:title=""/>
                    </v:shape>
                  </w:pict>
                </mc:Fallback>
              </mc:AlternateContent>
            </w:r>
            <w:r>
              <w:rPr>
                <w:rFonts w:ascii="Arial" w:eastAsia="Times New Roman" w:hAnsi="Arial"/>
                <w:b/>
                <w:bCs/>
                <w:noProof/>
                <w:color w:val="000000"/>
              </w:rPr>
              <mc:AlternateContent>
                <mc:Choice Requires="wpi">
                  <w:drawing>
                    <wp:anchor distT="0" distB="0" distL="114300" distR="114300" simplePos="0" relativeHeight="253388800" behindDoc="0" locked="0" layoutInCell="1" allowOverlap="1" wp14:anchorId="648CCD89" wp14:editId="418E8A11">
                      <wp:simplePos x="0" y="0"/>
                      <wp:positionH relativeFrom="column">
                        <wp:posOffset>-9415</wp:posOffset>
                      </wp:positionH>
                      <wp:positionV relativeFrom="paragraph">
                        <wp:posOffset>62860</wp:posOffset>
                      </wp:positionV>
                      <wp:extent cx="727920" cy="243720"/>
                      <wp:effectExtent l="76200" t="114300" r="110490" b="156845"/>
                      <wp:wrapNone/>
                      <wp:docPr id="1766" name="Entrada de lápiz 1766"/>
                      <wp:cNvGraphicFramePr/>
                      <a:graphic xmlns:a="http://schemas.openxmlformats.org/drawingml/2006/main">
                        <a:graphicData uri="http://schemas.microsoft.com/office/word/2010/wordprocessingInk">
                          <w14:contentPart bwMode="auto" r:id="rId565">
                            <w14:nvContentPartPr>
                              <w14:cNvContentPartPr/>
                            </w14:nvContentPartPr>
                            <w14:xfrm>
                              <a:off x="0" y="0"/>
                              <a:ext cx="727920" cy="243720"/>
                            </w14:xfrm>
                          </w14:contentPart>
                        </a:graphicData>
                      </a:graphic>
                    </wp:anchor>
                  </w:drawing>
                </mc:Choice>
                <mc:Fallback>
                  <w:pict>
                    <v:shape w14:anchorId="42E53C74" id="Entrada de lápiz 1766" o:spid="_x0000_s1026" type="#_x0000_t75" style="position:absolute;margin-left:-5pt;margin-top:-3.55pt;width:65.8pt;height:36.2pt;z-index:25338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">
                      <v:imagedata r:id="rId566" o:title=""/>
                    </v:shape>
                  </w:pict>
                </mc:Fallback>
              </mc:AlternateContent>
            </w:r>
            <w:r w:rsidRPr="006902CF">
              <w:rPr>
                <w:rFonts w:ascii="Arial" w:eastAsia="Times New Roman" w:hAnsi="Arial"/>
                <w:b/>
                <w:bCs/>
                <w:color w:val="000000"/>
              </w:rPr>
              <w:t>Debajo del promedio (D)</w:t>
            </w:r>
          </w:p>
        </w:tc>
        <w:tc>
          <w:tcPr>
            <w:tcW w:w="1600" w:type="dxa"/>
            <w:tcBorders>
              <w:top w:val="nil"/>
              <w:left w:val="nil"/>
              <w:bottom w:val="dotted" w:sz="4" w:space="0" w:color="808080"/>
              <w:right w:val="dotted" w:sz="4" w:space="0" w:color="808080"/>
            </w:tcBorders>
            <w:shd w:val="clear" w:color="auto" w:fill="auto"/>
            <w:vAlign w:val="center"/>
            <w:hideMark/>
          </w:tcPr>
          <w:p w14:paraId="16D1170E" w14:textId="26405E0F" w:rsidR="006902CF" w:rsidRPr="006902CF" w:rsidRDefault="006902CF" w:rsidP="006902CF">
            <w:pPr>
              <w:jc w:val="center"/>
              <w:rPr>
                <w:rFonts w:ascii="Arial" w:eastAsia="Times New Roman" w:hAnsi="Arial"/>
                <w:color w:val="000000"/>
              </w:rPr>
            </w:pPr>
            <w:r>
              <w:rPr>
                <w:rFonts w:ascii="Arial" w:eastAsia="Times New Roman" w:hAnsi="Arial"/>
                <w:noProof/>
                <w:color w:val="000000"/>
              </w:rPr>
              <mc:AlternateContent>
                <mc:Choice Requires="wpi">
                  <w:drawing>
                    <wp:anchor distT="0" distB="0" distL="114300" distR="114300" simplePos="0" relativeHeight="253447168" behindDoc="0" locked="0" layoutInCell="1" allowOverlap="1" wp14:anchorId="0E652C43" wp14:editId="081E1064">
                      <wp:simplePos x="0" y="0"/>
                      <wp:positionH relativeFrom="column">
                        <wp:posOffset>297650</wp:posOffset>
                      </wp:positionH>
                      <wp:positionV relativeFrom="paragraph">
                        <wp:posOffset>-3380</wp:posOffset>
                      </wp:positionV>
                      <wp:extent cx="357480" cy="303120"/>
                      <wp:effectExtent l="38100" t="57150" r="24130" b="59055"/>
                      <wp:wrapNone/>
                      <wp:docPr id="1823" name="Entrada de lápiz 1823"/>
                      <wp:cNvGraphicFramePr/>
                      <a:graphic xmlns:a="http://schemas.openxmlformats.org/drawingml/2006/main">
                        <a:graphicData uri="http://schemas.microsoft.com/office/word/2010/wordprocessingInk">
                          <w14:contentPart bwMode="auto" r:id="rId567">
                            <w14:nvContentPartPr>
                              <w14:cNvContentPartPr/>
                            </w14:nvContentPartPr>
                            <w14:xfrm>
                              <a:off x="0" y="0"/>
                              <a:ext cx="357480" cy="303120"/>
                            </w14:xfrm>
                          </w14:contentPart>
                        </a:graphicData>
                      </a:graphic>
                    </wp:anchor>
                  </w:drawing>
                </mc:Choice>
                <mc:Fallback>
                  <w:pict>
                    <v:shape w14:anchorId="3CB01769" id="Entrada de lápiz 1823" o:spid="_x0000_s1026" type="#_x0000_t75" style="position:absolute;margin-left:22.05pt;margin-top:-1.65pt;width:31pt;height:26.65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">
                      <v:imagedata r:id="rId568" o:title=""/>
                    </v:shape>
                  </w:pict>
                </mc:Fallback>
              </mc:AlternateContent>
            </w:r>
            <w:r w:rsidRPr="006902CF">
              <w:rPr>
                <w:rFonts w:ascii="Arial" w:eastAsia="Times New Roman" w:hAnsi="Arial"/>
                <w:color w:val="000000"/>
              </w:rPr>
              <w:t>21</w:t>
            </w:r>
          </w:p>
        </w:tc>
        <w:tc>
          <w:tcPr>
            <w:tcW w:w="1600" w:type="dxa"/>
            <w:tcBorders>
              <w:top w:val="nil"/>
              <w:left w:val="nil"/>
              <w:bottom w:val="dotted" w:sz="4" w:space="0" w:color="808080"/>
              <w:right w:val="dotted" w:sz="4" w:space="0" w:color="808080"/>
            </w:tcBorders>
            <w:shd w:val="clear" w:color="auto" w:fill="auto"/>
            <w:vAlign w:val="center"/>
            <w:hideMark/>
          </w:tcPr>
          <w:p w14:paraId="6E6E2610"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12</w:t>
            </w:r>
          </w:p>
        </w:tc>
        <w:tc>
          <w:tcPr>
            <w:tcW w:w="2686" w:type="dxa"/>
            <w:tcBorders>
              <w:top w:val="nil"/>
              <w:left w:val="nil"/>
              <w:bottom w:val="dotted" w:sz="4" w:space="0" w:color="808080"/>
              <w:right w:val="single" w:sz="4" w:space="0" w:color="000000"/>
            </w:tcBorders>
            <w:shd w:val="clear" w:color="auto" w:fill="auto"/>
            <w:vAlign w:val="center"/>
            <w:hideMark/>
          </w:tcPr>
          <w:p w14:paraId="12B71393"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27</w:t>
            </w:r>
          </w:p>
        </w:tc>
        <w:tc>
          <w:tcPr>
            <w:tcW w:w="1463" w:type="dxa"/>
            <w:tcBorders>
              <w:top w:val="nil"/>
              <w:left w:val="nil"/>
              <w:bottom w:val="nil"/>
              <w:right w:val="single" w:sz="8" w:space="0" w:color="auto"/>
            </w:tcBorders>
            <w:shd w:val="clear" w:color="auto" w:fill="auto"/>
            <w:noWrap/>
            <w:vAlign w:val="bottom"/>
            <w:hideMark/>
          </w:tcPr>
          <w:p w14:paraId="1476A747"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60</w:t>
            </w:r>
          </w:p>
        </w:tc>
      </w:tr>
      <w:tr w:rsidR="006902CF" w:rsidRPr="006902CF" w14:paraId="39888667" w14:textId="77777777" w:rsidTr="006902CF">
        <w:trPr>
          <w:trHeight w:val="531"/>
        </w:trPr>
        <w:tc>
          <w:tcPr>
            <w:tcW w:w="1600" w:type="dxa"/>
            <w:tcBorders>
              <w:top w:val="nil"/>
              <w:left w:val="single" w:sz="8" w:space="0" w:color="auto"/>
              <w:bottom w:val="dotted" w:sz="4" w:space="0" w:color="808080"/>
              <w:right w:val="dotted" w:sz="4" w:space="0" w:color="808080"/>
            </w:tcBorders>
            <w:shd w:val="clear" w:color="auto" w:fill="auto"/>
            <w:vAlign w:val="center"/>
            <w:hideMark/>
          </w:tcPr>
          <w:p w14:paraId="2C298BAA" w14:textId="77777777" w:rsidR="006902CF" w:rsidRPr="006902CF" w:rsidRDefault="006902CF" w:rsidP="006902CF">
            <w:pPr>
              <w:rPr>
                <w:rFonts w:ascii="Arial" w:eastAsia="Times New Roman" w:hAnsi="Arial"/>
                <w:b/>
                <w:bCs/>
                <w:color w:val="000000"/>
              </w:rPr>
            </w:pPr>
            <w:r w:rsidRPr="006902CF">
              <w:rPr>
                <w:rFonts w:ascii="Arial" w:eastAsia="Times New Roman" w:hAnsi="Arial"/>
                <w:b/>
                <w:bCs/>
                <w:color w:val="000000"/>
              </w:rPr>
              <w:t>En el promedio (P)</w:t>
            </w:r>
          </w:p>
        </w:tc>
        <w:tc>
          <w:tcPr>
            <w:tcW w:w="1600" w:type="dxa"/>
            <w:tcBorders>
              <w:top w:val="nil"/>
              <w:left w:val="nil"/>
              <w:bottom w:val="dotted" w:sz="4" w:space="0" w:color="808080"/>
              <w:right w:val="dotted" w:sz="4" w:space="0" w:color="808080"/>
            </w:tcBorders>
            <w:shd w:val="clear" w:color="auto" w:fill="auto"/>
            <w:vAlign w:val="center"/>
            <w:hideMark/>
          </w:tcPr>
          <w:p w14:paraId="50DFBB98" w14:textId="270351FF" w:rsidR="006902CF" w:rsidRPr="006902CF" w:rsidRDefault="006902CF" w:rsidP="006902CF">
            <w:pPr>
              <w:jc w:val="center"/>
              <w:rPr>
                <w:rFonts w:ascii="Arial" w:eastAsia="Times New Roman" w:hAnsi="Arial"/>
                <w:color w:val="000000"/>
              </w:rPr>
            </w:pPr>
            <w:r>
              <w:rPr>
                <w:rFonts w:ascii="Arial" w:eastAsia="Times New Roman" w:hAnsi="Arial"/>
                <w:noProof/>
                <w:color w:val="000000"/>
              </w:rPr>
              <mc:AlternateContent>
                <mc:Choice Requires="wpi">
                  <w:drawing>
                    <wp:anchor distT="0" distB="0" distL="114300" distR="114300" simplePos="0" relativeHeight="253445120" behindDoc="0" locked="0" layoutInCell="1" allowOverlap="1" wp14:anchorId="456D5F21" wp14:editId="3BFF1CDB">
                      <wp:simplePos x="0" y="0"/>
                      <wp:positionH relativeFrom="column">
                        <wp:posOffset>412130</wp:posOffset>
                      </wp:positionH>
                      <wp:positionV relativeFrom="paragraph">
                        <wp:posOffset>-570835</wp:posOffset>
                      </wp:positionV>
                      <wp:extent cx="34200" cy="1339560"/>
                      <wp:effectExtent l="76200" t="76200" r="80645" b="146685"/>
                      <wp:wrapNone/>
                      <wp:docPr id="1821" name="Entrada de lápiz 1821"/>
                      <wp:cNvGraphicFramePr/>
                      <a:graphic xmlns:a="http://schemas.openxmlformats.org/drawingml/2006/main">
                        <a:graphicData uri="http://schemas.microsoft.com/office/word/2010/wordprocessingInk">
                          <w14:contentPart bwMode="auto" r:id="rId569">
                            <w14:nvContentPartPr>
                              <w14:cNvContentPartPr/>
                            </w14:nvContentPartPr>
                            <w14:xfrm>
                              <a:off x="0" y="0"/>
                              <a:ext cx="34200" cy="1339560"/>
                            </w14:xfrm>
                          </w14:contentPart>
                        </a:graphicData>
                      </a:graphic>
                    </wp:anchor>
                  </w:drawing>
                </mc:Choice>
                <mc:Fallback>
                  <w:pict>
                    <v:shape w14:anchorId="09D85674" id="Entrada de lápiz 1821" o:spid="_x0000_s1026" type="#_x0000_t75" style="position:absolute;margin-left:28.2pt;margin-top:-53.45pt;width:11.2pt;height:122.5pt;z-index:25344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">
                      <v:imagedata r:id="rId570" o:title=""/>
                    </v:shape>
                  </w:pict>
                </mc:Fallback>
              </mc:AlternateContent>
            </w:r>
            <w:r w:rsidRPr="006902CF">
              <w:rPr>
                <w:rFonts w:ascii="Arial" w:eastAsia="Times New Roman" w:hAnsi="Arial"/>
                <w:color w:val="000000"/>
              </w:rPr>
              <w:t>25</w:t>
            </w:r>
          </w:p>
        </w:tc>
        <w:tc>
          <w:tcPr>
            <w:tcW w:w="1600" w:type="dxa"/>
            <w:tcBorders>
              <w:top w:val="nil"/>
              <w:left w:val="nil"/>
              <w:bottom w:val="dotted" w:sz="4" w:space="0" w:color="808080"/>
              <w:right w:val="dotted" w:sz="4" w:space="0" w:color="808080"/>
            </w:tcBorders>
            <w:shd w:val="clear" w:color="auto" w:fill="auto"/>
            <w:vAlign w:val="center"/>
            <w:hideMark/>
          </w:tcPr>
          <w:p w14:paraId="322C90F5"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45</w:t>
            </w:r>
          </w:p>
        </w:tc>
        <w:tc>
          <w:tcPr>
            <w:tcW w:w="2686" w:type="dxa"/>
            <w:tcBorders>
              <w:top w:val="nil"/>
              <w:left w:val="nil"/>
              <w:bottom w:val="dotted" w:sz="4" w:space="0" w:color="808080"/>
              <w:right w:val="single" w:sz="4" w:space="0" w:color="000000"/>
            </w:tcBorders>
            <w:shd w:val="clear" w:color="auto" w:fill="auto"/>
            <w:vAlign w:val="center"/>
            <w:hideMark/>
          </w:tcPr>
          <w:p w14:paraId="72C1DF91"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60</w:t>
            </w:r>
          </w:p>
        </w:tc>
        <w:tc>
          <w:tcPr>
            <w:tcW w:w="1463" w:type="dxa"/>
            <w:tcBorders>
              <w:top w:val="nil"/>
              <w:left w:val="nil"/>
              <w:bottom w:val="nil"/>
              <w:right w:val="single" w:sz="8" w:space="0" w:color="auto"/>
            </w:tcBorders>
            <w:shd w:val="clear" w:color="auto" w:fill="auto"/>
            <w:noWrap/>
            <w:vAlign w:val="bottom"/>
            <w:hideMark/>
          </w:tcPr>
          <w:p w14:paraId="12AAB258"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130</w:t>
            </w:r>
          </w:p>
        </w:tc>
      </w:tr>
      <w:tr w:rsidR="006902CF" w:rsidRPr="006902CF" w14:paraId="5FB0E9DC" w14:textId="77777777" w:rsidTr="006902CF">
        <w:trPr>
          <w:trHeight w:val="531"/>
        </w:trPr>
        <w:tc>
          <w:tcPr>
            <w:tcW w:w="1600" w:type="dxa"/>
            <w:tcBorders>
              <w:top w:val="nil"/>
              <w:left w:val="single" w:sz="8" w:space="0" w:color="auto"/>
              <w:bottom w:val="single" w:sz="4" w:space="0" w:color="000000"/>
              <w:right w:val="dotted" w:sz="4" w:space="0" w:color="808080"/>
            </w:tcBorders>
            <w:shd w:val="clear" w:color="auto" w:fill="auto"/>
            <w:vAlign w:val="center"/>
            <w:hideMark/>
          </w:tcPr>
          <w:p w14:paraId="4598EC3E" w14:textId="77777777" w:rsidR="006902CF" w:rsidRPr="006902CF" w:rsidRDefault="006902CF" w:rsidP="006902CF">
            <w:pPr>
              <w:rPr>
                <w:rFonts w:ascii="Arial" w:eastAsia="Times New Roman" w:hAnsi="Arial"/>
                <w:b/>
                <w:bCs/>
                <w:color w:val="000000"/>
              </w:rPr>
            </w:pPr>
            <w:r w:rsidRPr="006902CF">
              <w:rPr>
                <w:rFonts w:ascii="Arial" w:eastAsia="Times New Roman" w:hAnsi="Arial"/>
                <w:b/>
                <w:bCs/>
                <w:color w:val="000000"/>
              </w:rPr>
              <w:t>Sobre el promedio (S)</w:t>
            </w:r>
          </w:p>
        </w:tc>
        <w:tc>
          <w:tcPr>
            <w:tcW w:w="1600" w:type="dxa"/>
            <w:tcBorders>
              <w:top w:val="nil"/>
              <w:left w:val="nil"/>
              <w:bottom w:val="single" w:sz="4" w:space="0" w:color="000000"/>
              <w:right w:val="dotted" w:sz="4" w:space="0" w:color="808080"/>
            </w:tcBorders>
            <w:shd w:val="clear" w:color="auto" w:fill="auto"/>
            <w:vAlign w:val="center"/>
            <w:hideMark/>
          </w:tcPr>
          <w:p w14:paraId="16ABE3AA"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93</w:t>
            </w:r>
          </w:p>
        </w:tc>
        <w:tc>
          <w:tcPr>
            <w:tcW w:w="1600" w:type="dxa"/>
            <w:tcBorders>
              <w:top w:val="nil"/>
              <w:left w:val="nil"/>
              <w:bottom w:val="single" w:sz="4" w:space="0" w:color="000000"/>
              <w:right w:val="dotted" w:sz="4" w:space="0" w:color="808080"/>
            </w:tcBorders>
            <w:shd w:val="clear" w:color="auto" w:fill="auto"/>
            <w:vAlign w:val="center"/>
            <w:hideMark/>
          </w:tcPr>
          <w:p w14:paraId="5B499BC4"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72</w:t>
            </w:r>
          </w:p>
        </w:tc>
        <w:tc>
          <w:tcPr>
            <w:tcW w:w="2686" w:type="dxa"/>
            <w:tcBorders>
              <w:top w:val="nil"/>
              <w:left w:val="nil"/>
              <w:bottom w:val="single" w:sz="4" w:space="0" w:color="000000"/>
              <w:right w:val="single" w:sz="4" w:space="0" w:color="000000"/>
            </w:tcBorders>
            <w:shd w:val="clear" w:color="auto" w:fill="auto"/>
            <w:vAlign w:val="center"/>
            <w:hideMark/>
          </w:tcPr>
          <w:p w14:paraId="31E99215"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135</w:t>
            </w:r>
          </w:p>
        </w:tc>
        <w:tc>
          <w:tcPr>
            <w:tcW w:w="1463" w:type="dxa"/>
            <w:tcBorders>
              <w:top w:val="nil"/>
              <w:left w:val="nil"/>
              <w:bottom w:val="nil"/>
              <w:right w:val="single" w:sz="8" w:space="0" w:color="auto"/>
            </w:tcBorders>
            <w:shd w:val="clear" w:color="auto" w:fill="auto"/>
            <w:noWrap/>
            <w:vAlign w:val="bottom"/>
            <w:hideMark/>
          </w:tcPr>
          <w:p w14:paraId="68960E56"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300</w:t>
            </w:r>
          </w:p>
        </w:tc>
      </w:tr>
      <w:tr w:rsidR="006902CF" w:rsidRPr="006902CF" w14:paraId="3E25E440" w14:textId="77777777" w:rsidTr="006902CF">
        <w:trPr>
          <w:trHeight w:val="201"/>
        </w:trPr>
        <w:tc>
          <w:tcPr>
            <w:tcW w:w="1600" w:type="dxa"/>
            <w:tcBorders>
              <w:top w:val="nil"/>
              <w:left w:val="single" w:sz="8" w:space="0" w:color="auto"/>
              <w:bottom w:val="single" w:sz="8" w:space="0" w:color="auto"/>
              <w:right w:val="dotted" w:sz="4" w:space="0" w:color="808080"/>
            </w:tcBorders>
            <w:shd w:val="clear" w:color="auto" w:fill="auto"/>
            <w:vAlign w:val="center"/>
            <w:hideMark/>
          </w:tcPr>
          <w:p w14:paraId="210876FD" w14:textId="77777777" w:rsidR="006902CF" w:rsidRPr="006902CF" w:rsidRDefault="006902CF" w:rsidP="006902CF">
            <w:pPr>
              <w:rPr>
                <w:rFonts w:ascii="Arial" w:eastAsia="Times New Roman" w:hAnsi="Arial"/>
                <w:b/>
                <w:bCs/>
                <w:color w:val="FF0000"/>
              </w:rPr>
            </w:pPr>
            <w:r w:rsidRPr="006902CF">
              <w:rPr>
                <w:rFonts w:ascii="Arial" w:eastAsia="Times New Roman" w:hAnsi="Arial"/>
                <w:b/>
                <w:bCs/>
                <w:color w:val="FF0000"/>
              </w:rPr>
              <w:t>TOTALES</w:t>
            </w:r>
          </w:p>
        </w:tc>
        <w:tc>
          <w:tcPr>
            <w:tcW w:w="1600" w:type="dxa"/>
            <w:tcBorders>
              <w:top w:val="nil"/>
              <w:left w:val="nil"/>
              <w:bottom w:val="single" w:sz="8" w:space="0" w:color="auto"/>
              <w:right w:val="nil"/>
            </w:tcBorders>
            <w:shd w:val="clear" w:color="auto" w:fill="auto"/>
            <w:noWrap/>
            <w:vAlign w:val="bottom"/>
            <w:hideMark/>
          </w:tcPr>
          <w:p w14:paraId="5CC9881F"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139</w:t>
            </w:r>
          </w:p>
        </w:tc>
        <w:tc>
          <w:tcPr>
            <w:tcW w:w="1600" w:type="dxa"/>
            <w:tcBorders>
              <w:top w:val="nil"/>
              <w:left w:val="nil"/>
              <w:bottom w:val="single" w:sz="8" w:space="0" w:color="auto"/>
              <w:right w:val="nil"/>
            </w:tcBorders>
            <w:shd w:val="clear" w:color="auto" w:fill="auto"/>
            <w:noWrap/>
            <w:vAlign w:val="bottom"/>
            <w:hideMark/>
          </w:tcPr>
          <w:p w14:paraId="3A7800A7"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129</w:t>
            </w:r>
          </w:p>
        </w:tc>
        <w:tc>
          <w:tcPr>
            <w:tcW w:w="2686" w:type="dxa"/>
            <w:tcBorders>
              <w:top w:val="nil"/>
              <w:left w:val="nil"/>
              <w:bottom w:val="single" w:sz="8" w:space="0" w:color="auto"/>
              <w:right w:val="nil"/>
            </w:tcBorders>
            <w:shd w:val="clear" w:color="auto" w:fill="auto"/>
            <w:noWrap/>
            <w:vAlign w:val="bottom"/>
            <w:hideMark/>
          </w:tcPr>
          <w:p w14:paraId="28BDD605"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222</w:t>
            </w:r>
          </w:p>
        </w:tc>
        <w:tc>
          <w:tcPr>
            <w:tcW w:w="1463" w:type="dxa"/>
            <w:tcBorders>
              <w:top w:val="nil"/>
              <w:left w:val="nil"/>
              <w:bottom w:val="single" w:sz="8" w:space="0" w:color="auto"/>
              <w:right w:val="single" w:sz="8" w:space="0" w:color="auto"/>
            </w:tcBorders>
            <w:shd w:val="clear" w:color="auto" w:fill="auto"/>
            <w:noWrap/>
            <w:vAlign w:val="bottom"/>
            <w:hideMark/>
          </w:tcPr>
          <w:p w14:paraId="15C83F02"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490</w:t>
            </w:r>
          </w:p>
        </w:tc>
      </w:tr>
    </w:tbl>
    <w:p w14:paraId="3361B050" w14:textId="77777777" w:rsidR="006902CF" w:rsidRDefault="006902CF" w:rsidP="00AC029A">
      <w:pPr>
        <w:shd w:val="clear" w:color="auto" w:fill="FFFFFF"/>
        <w:jc w:val="both"/>
        <w:rPr>
          <w:rFonts w:ascii="Arial" w:hAnsi="Arial"/>
          <w:i/>
          <w:iCs/>
          <w:color w:val="808080"/>
        </w:rPr>
      </w:pPr>
    </w:p>
    <w:p w14:paraId="6AC7D4DF" w14:textId="3988BB1A" w:rsidR="00DC1371" w:rsidRDefault="006902CF" w:rsidP="00AC029A">
      <w:pPr>
        <w:pStyle w:val="Prrafodelista"/>
        <w:numPr>
          <w:ilvl w:val="0"/>
          <w:numId w:val="9"/>
        </w:numPr>
        <w:shd w:val="clear" w:color="auto" w:fill="FFFFFF"/>
        <w:jc w:val="both"/>
        <w:rPr>
          <w:rFonts w:ascii="Arial" w:hAnsi="Arial"/>
        </w:rPr>
      </w:pPr>
      <w:r>
        <w:rPr>
          <w:rFonts w:ascii="Arial" w:hAnsi="Arial"/>
          <w:noProof/>
        </w:rPr>
        <mc:AlternateContent>
          <mc:Choice Requires="wpi">
            <w:drawing>
              <wp:anchor distT="0" distB="0" distL="114300" distR="114300" simplePos="0" relativeHeight="253444096" behindDoc="0" locked="0" layoutInCell="1" allowOverlap="1" wp14:anchorId="6C3C3B52" wp14:editId="0174B041">
                <wp:simplePos x="0" y="0"/>
                <wp:positionH relativeFrom="column">
                  <wp:posOffset>2343785</wp:posOffset>
                </wp:positionH>
                <wp:positionV relativeFrom="paragraph">
                  <wp:posOffset>165735</wp:posOffset>
                </wp:positionV>
                <wp:extent cx="574490" cy="182880"/>
                <wp:effectExtent l="57150" t="57150" r="0" b="64770"/>
                <wp:wrapNone/>
                <wp:docPr id="1820" name="Entrada de lápiz 1820"/>
                <wp:cNvGraphicFramePr/>
                <a:graphic xmlns:a="http://schemas.openxmlformats.org/drawingml/2006/main">
                  <a:graphicData uri="http://schemas.microsoft.com/office/word/2010/wordprocessingInk">
                    <w14:contentPart bwMode="auto" r:id="rId571">
                      <w14:nvContentPartPr>
                        <w14:cNvContentPartPr/>
                      </w14:nvContentPartPr>
                      <w14:xfrm>
                        <a:off x="0" y="0"/>
                        <a:ext cx="574490" cy="182880"/>
                      </w14:xfrm>
                    </w14:contentPart>
                  </a:graphicData>
                </a:graphic>
              </wp:anchor>
            </w:drawing>
          </mc:Choice>
          <mc:Fallback>
            <w:pict>
              <v:shape w14:anchorId="15603AF9" id="Entrada de lápiz 1820" o:spid="_x0000_s1026" type="#_x0000_t75" style="position:absolute;margin-left:183.15pt;margin-top:11.65pt;width:48.1pt;height:17.2pt;z-index:25344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">
                <v:imagedata r:id="rId572" o:title=""/>
              </v:shape>
            </w:pict>
          </mc:Fallback>
        </mc:AlternateContent>
      </w:r>
      <w:r>
        <w:rPr>
          <w:rFonts w:ascii="Arial" w:hAnsi="Arial"/>
          <w:noProof/>
        </w:rPr>
        <mc:AlternateContent>
          <mc:Choice Requires="wpi">
            <w:drawing>
              <wp:anchor distT="0" distB="0" distL="114300" distR="114300" simplePos="0" relativeHeight="253390848" behindDoc="0" locked="0" layoutInCell="1" allowOverlap="1" wp14:anchorId="3BF29F3C" wp14:editId="2E7AE767">
                <wp:simplePos x="0" y="0"/>
                <wp:positionH relativeFrom="column">
                  <wp:posOffset>-159495</wp:posOffset>
                </wp:positionH>
                <wp:positionV relativeFrom="paragraph">
                  <wp:posOffset>152770</wp:posOffset>
                </wp:positionV>
                <wp:extent cx="316080" cy="185760"/>
                <wp:effectExtent l="38100" t="57150" r="0" b="62230"/>
                <wp:wrapNone/>
                <wp:docPr id="1768" name="Entrada de lápiz 1768"/>
                <wp:cNvGraphicFramePr/>
                <a:graphic xmlns:a="http://schemas.openxmlformats.org/drawingml/2006/main">
                  <a:graphicData uri="http://schemas.microsoft.com/office/word/2010/wordprocessingInk">
                    <w14:contentPart bwMode="auto" r:id="rId573">
                      <w14:nvContentPartPr>
                        <w14:cNvContentPartPr/>
                      </w14:nvContentPartPr>
                      <w14:xfrm>
                        <a:off x="0" y="0"/>
                        <a:ext cx="316080" cy="185760"/>
                      </w14:xfrm>
                    </w14:contentPart>
                  </a:graphicData>
                </a:graphic>
              </wp:anchor>
            </w:drawing>
          </mc:Choice>
          <mc:Fallback>
            <w:pict>
              <v:shape w14:anchorId="58F8E68A" id="Entrada de lápiz 1768" o:spid="_x0000_s1026" type="#_x0000_t75" style="position:absolute;margin-left:-13.95pt;margin-top:10.65pt;width:27.75pt;height:17.5pt;z-index:25339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">
                <v:imagedata r:id="rId574" o:title=""/>
              </v:shape>
            </w:pict>
          </mc:Fallback>
        </mc:AlternateContent>
      </w:r>
      <w:r>
        <w:rPr>
          <w:rFonts w:ascii="Arial" w:hAnsi="Arial"/>
          <w:noProof/>
        </w:rPr>
        <mc:AlternateContent>
          <mc:Choice Requires="wpi">
            <w:drawing>
              <wp:anchor distT="0" distB="0" distL="114300" distR="114300" simplePos="0" relativeHeight="253387776" behindDoc="0" locked="0" layoutInCell="1" allowOverlap="1" wp14:anchorId="468634B6" wp14:editId="01CAFD1B">
                <wp:simplePos x="0" y="0"/>
                <wp:positionH relativeFrom="column">
                  <wp:posOffset>5706345</wp:posOffset>
                </wp:positionH>
                <wp:positionV relativeFrom="paragraph">
                  <wp:posOffset>10210</wp:posOffset>
                </wp:positionV>
                <wp:extent cx="96120" cy="126000"/>
                <wp:effectExtent l="57150" t="114300" r="94615" b="140970"/>
                <wp:wrapNone/>
                <wp:docPr id="1765" name="Entrada de lápiz 1765"/>
                <wp:cNvGraphicFramePr/>
                <a:graphic xmlns:a="http://schemas.openxmlformats.org/drawingml/2006/main">
                  <a:graphicData uri="http://schemas.microsoft.com/office/word/2010/wordprocessingInk">
                    <w14:contentPart bwMode="auto" r:id="rId575">
                      <w14:nvContentPartPr>
                        <w14:cNvContentPartPr/>
                      </w14:nvContentPartPr>
                      <w14:xfrm>
                        <a:off x="0" y="0"/>
                        <a:ext cx="96120" cy="126000"/>
                      </w14:xfrm>
                    </w14:contentPart>
                  </a:graphicData>
                </a:graphic>
              </wp:anchor>
            </w:drawing>
          </mc:Choice>
          <mc:Fallback>
            <w:pict>
              <v:shape w14:anchorId="68B6CD60" id="Entrada de lápiz 1765" o:spid="_x0000_s1026" type="#_x0000_t75" style="position:absolute;margin-left:445.05pt;margin-top:-7.7pt;width:16.05pt;height:26.9pt;z-index:25338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">
                <v:imagedata r:id="rId576" o:title=""/>
              </v:shape>
            </w:pict>
          </mc:Fallback>
        </mc:AlternateContent>
      </w:r>
      <w:r w:rsidR="00DC1371" w:rsidRPr="00DC1371">
        <w:rPr>
          <w:rFonts w:ascii="Arial" w:hAnsi="Arial"/>
        </w:rPr>
        <w:t>¿Cuál es la probabilidad de que su habilidad para programar esté por debajo del promedio y su rendimiento sea Regular?</w:t>
      </w:r>
      <w:r w:rsidR="00AC029A">
        <w:rPr>
          <w:rFonts w:ascii="Arial" w:hAnsi="Arial"/>
        </w:rPr>
        <w:t xml:space="preserve"> ____________</w:t>
      </w:r>
      <w:r w:rsidR="003A5276">
        <w:rPr>
          <w:rFonts w:ascii="Arial" w:hAnsi="Arial"/>
        </w:rPr>
        <w:t>.</w:t>
      </w:r>
    </w:p>
    <w:p w14:paraId="2A179EAF" w14:textId="360166E6" w:rsidR="006902CF" w:rsidRDefault="006902CF" w:rsidP="006902CF">
      <w:pPr>
        <w:shd w:val="clear" w:color="auto" w:fill="FFFFFF"/>
        <w:jc w:val="both"/>
        <w:rPr>
          <w:rFonts w:ascii="Arial" w:hAnsi="Arial"/>
        </w:rPr>
      </w:pPr>
    </w:p>
    <w:p w14:paraId="75041948" w14:textId="394AD851" w:rsidR="006902CF" w:rsidRDefault="006902CF" w:rsidP="006902CF">
      <w:pPr>
        <w:shd w:val="clear" w:color="auto" w:fill="FFFFFF"/>
        <w:jc w:val="both"/>
        <w:rPr>
          <w:rFonts w:ascii="Arial" w:hAnsi="Arial"/>
        </w:rPr>
      </w:pPr>
    </w:p>
    <w:p w14:paraId="07596A54" w14:textId="6DD55986"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435904" behindDoc="0" locked="0" layoutInCell="1" allowOverlap="1" wp14:anchorId="102AF51B" wp14:editId="141A7D09">
                <wp:simplePos x="0" y="0"/>
                <wp:positionH relativeFrom="column">
                  <wp:posOffset>2300605</wp:posOffset>
                </wp:positionH>
                <wp:positionV relativeFrom="paragraph">
                  <wp:posOffset>-27940</wp:posOffset>
                </wp:positionV>
                <wp:extent cx="1038955" cy="288925"/>
                <wp:effectExtent l="38100" t="57150" r="0" b="53975"/>
                <wp:wrapNone/>
                <wp:docPr id="1812" name="Entrada de lápiz 1812"/>
                <wp:cNvGraphicFramePr/>
                <a:graphic xmlns:a="http://schemas.openxmlformats.org/drawingml/2006/main">
                  <a:graphicData uri="http://schemas.microsoft.com/office/word/2010/wordprocessingInk">
                    <w14:contentPart bwMode="auto" r:id="rId577">
                      <w14:nvContentPartPr>
                        <w14:cNvContentPartPr/>
                      </w14:nvContentPartPr>
                      <w14:xfrm>
                        <a:off x="0" y="0"/>
                        <a:ext cx="1038955" cy="288925"/>
                      </w14:xfrm>
                    </w14:contentPart>
                  </a:graphicData>
                </a:graphic>
              </wp:anchor>
            </w:drawing>
          </mc:Choice>
          <mc:Fallback>
            <w:pict>
              <v:shape w14:anchorId="48B91A91" id="Entrada de lápiz 1812" o:spid="_x0000_s1026" type="#_x0000_t75" style="position:absolute;margin-left:179.75pt;margin-top:-3.6pt;width:84.6pt;height:25.55pt;z-index:25343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">
                <v:imagedata r:id="rId578" o:title=""/>
              </v:shape>
            </w:pict>
          </mc:Fallback>
        </mc:AlternateContent>
      </w:r>
      <w:r>
        <w:rPr>
          <w:rFonts w:ascii="Arial" w:hAnsi="Arial"/>
          <w:noProof/>
        </w:rPr>
        <mc:AlternateContent>
          <mc:Choice Requires="wpi">
            <w:drawing>
              <wp:anchor distT="0" distB="0" distL="114300" distR="114300" simplePos="0" relativeHeight="253418496" behindDoc="0" locked="0" layoutInCell="1" allowOverlap="1" wp14:anchorId="33DDC4AB" wp14:editId="48FED36A">
                <wp:simplePos x="0" y="0"/>
                <wp:positionH relativeFrom="column">
                  <wp:posOffset>1337945</wp:posOffset>
                </wp:positionH>
                <wp:positionV relativeFrom="paragraph">
                  <wp:posOffset>-19685</wp:posOffset>
                </wp:positionV>
                <wp:extent cx="392040" cy="323910"/>
                <wp:effectExtent l="38100" t="38100" r="65405" b="76200"/>
                <wp:wrapNone/>
                <wp:docPr id="1795" name="Entrada de lápiz 1795"/>
                <wp:cNvGraphicFramePr/>
                <a:graphic xmlns:a="http://schemas.openxmlformats.org/drawingml/2006/main">
                  <a:graphicData uri="http://schemas.microsoft.com/office/word/2010/wordprocessingInk">
                    <w14:contentPart bwMode="auto" r:id="rId579">
                      <w14:nvContentPartPr>
                        <w14:cNvContentPartPr/>
                      </w14:nvContentPartPr>
                      <w14:xfrm>
                        <a:off x="0" y="0"/>
                        <a:ext cx="392040" cy="323910"/>
                      </w14:xfrm>
                    </w14:contentPart>
                  </a:graphicData>
                </a:graphic>
              </wp:anchor>
            </w:drawing>
          </mc:Choice>
          <mc:Fallback>
            <w:pict>
              <v:shape w14:anchorId="1E2DA998" id="Entrada de lápiz 1795" o:spid="_x0000_s1026" type="#_x0000_t75" style="position:absolute;margin-left:103.95pt;margin-top:-2.95pt;width:33.7pt;height:28.3pt;z-index:25341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">
                <v:imagedata r:id="rId580" o:title=""/>
              </v:shape>
            </w:pict>
          </mc:Fallback>
        </mc:AlternateContent>
      </w:r>
      <w:r>
        <w:rPr>
          <w:rFonts w:ascii="Arial" w:hAnsi="Arial"/>
          <w:noProof/>
        </w:rPr>
        <mc:AlternateContent>
          <mc:Choice Requires="wpi">
            <w:drawing>
              <wp:anchor distT="0" distB="0" distL="114300" distR="114300" simplePos="0" relativeHeight="253410304" behindDoc="0" locked="0" layoutInCell="1" allowOverlap="1" wp14:anchorId="02FC6322" wp14:editId="3CFF2F5C">
                <wp:simplePos x="0" y="0"/>
                <wp:positionH relativeFrom="column">
                  <wp:posOffset>665480</wp:posOffset>
                </wp:positionH>
                <wp:positionV relativeFrom="paragraph">
                  <wp:posOffset>-13335</wp:posOffset>
                </wp:positionV>
                <wp:extent cx="480890" cy="296640"/>
                <wp:effectExtent l="57150" t="38100" r="0" b="65405"/>
                <wp:wrapNone/>
                <wp:docPr id="1787" name="Entrada de lápiz 1787"/>
                <wp:cNvGraphicFramePr/>
                <a:graphic xmlns:a="http://schemas.openxmlformats.org/drawingml/2006/main">
                  <a:graphicData uri="http://schemas.microsoft.com/office/word/2010/wordprocessingInk">
                    <w14:contentPart bwMode="auto" r:id="rId581">
                      <w14:nvContentPartPr>
                        <w14:cNvContentPartPr/>
                      </w14:nvContentPartPr>
                      <w14:xfrm>
                        <a:off x="0" y="0"/>
                        <a:ext cx="480890" cy="296640"/>
                      </w14:xfrm>
                    </w14:contentPart>
                  </a:graphicData>
                </a:graphic>
              </wp:anchor>
            </w:drawing>
          </mc:Choice>
          <mc:Fallback>
            <w:pict>
              <v:shape w14:anchorId="782AB553" id="Entrada de lápiz 1787" o:spid="_x0000_s1026" type="#_x0000_t75" style="position:absolute;margin-left:51pt;margin-top:-2.45pt;width:40.65pt;height:26.15pt;z-index:25341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">
                <v:imagedata r:id="rId582" o:title=""/>
              </v:shape>
            </w:pict>
          </mc:Fallback>
        </mc:AlternateContent>
      </w:r>
      <w:r>
        <w:rPr>
          <w:rFonts w:ascii="Arial" w:hAnsi="Arial"/>
          <w:noProof/>
        </w:rPr>
        <mc:AlternateContent>
          <mc:Choice Requires="wpi">
            <w:drawing>
              <wp:anchor distT="0" distB="0" distL="114300" distR="114300" simplePos="0" relativeHeight="253400064" behindDoc="0" locked="0" layoutInCell="1" allowOverlap="1" wp14:anchorId="6698579B" wp14:editId="54F06F44">
                <wp:simplePos x="0" y="0"/>
                <wp:positionH relativeFrom="column">
                  <wp:posOffset>-356870</wp:posOffset>
                </wp:positionH>
                <wp:positionV relativeFrom="paragraph">
                  <wp:posOffset>-27305</wp:posOffset>
                </wp:positionV>
                <wp:extent cx="655440" cy="341630"/>
                <wp:effectExtent l="38100" t="57150" r="49530" b="58420"/>
                <wp:wrapNone/>
                <wp:docPr id="1777" name="Entrada de lápiz 1777"/>
                <wp:cNvGraphicFramePr/>
                <a:graphic xmlns:a="http://schemas.openxmlformats.org/drawingml/2006/main">
                  <a:graphicData uri="http://schemas.microsoft.com/office/word/2010/wordprocessingInk">
                    <w14:contentPart bwMode="auto" r:id="rId583">
                      <w14:nvContentPartPr>
                        <w14:cNvContentPartPr/>
                      </w14:nvContentPartPr>
                      <w14:xfrm>
                        <a:off x="0" y="0"/>
                        <a:ext cx="655440" cy="341630"/>
                      </w14:xfrm>
                    </w14:contentPart>
                  </a:graphicData>
                </a:graphic>
              </wp:anchor>
            </w:drawing>
          </mc:Choice>
          <mc:Fallback>
            <w:pict>
              <v:shape w14:anchorId="3E1D7328" id="Entrada de lápiz 1777" o:spid="_x0000_s1026" type="#_x0000_t75" style="position:absolute;margin-left:-29.5pt;margin-top:-3.55pt;width:54.4pt;height:29.7pt;z-index:25340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">
                <v:imagedata r:id="rId584" o:title=""/>
              </v:shape>
            </w:pict>
          </mc:Fallback>
        </mc:AlternateContent>
      </w:r>
    </w:p>
    <w:p w14:paraId="14386F3B" w14:textId="36A5F7C3"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403136" behindDoc="0" locked="0" layoutInCell="1" allowOverlap="1" wp14:anchorId="3D71A14C" wp14:editId="7D7474FB">
                <wp:simplePos x="0" y="0"/>
                <wp:positionH relativeFrom="column">
                  <wp:posOffset>394335</wp:posOffset>
                </wp:positionH>
                <wp:positionV relativeFrom="paragraph">
                  <wp:posOffset>-114935</wp:posOffset>
                </wp:positionV>
                <wp:extent cx="224710" cy="245745"/>
                <wp:effectExtent l="57150" t="38100" r="0" b="59055"/>
                <wp:wrapNone/>
                <wp:docPr id="1780" name="Entrada de lápiz 1780"/>
                <wp:cNvGraphicFramePr/>
                <a:graphic xmlns:a="http://schemas.openxmlformats.org/drawingml/2006/main">
                  <a:graphicData uri="http://schemas.microsoft.com/office/word/2010/wordprocessingInk">
                    <w14:contentPart bwMode="auto" r:id="rId585">
                      <w14:nvContentPartPr>
                        <w14:cNvContentPartPr/>
                      </w14:nvContentPartPr>
                      <w14:xfrm>
                        <a:off x="0" y="0"/>
                        <a:ext cx="224710" cy="245745"/>
                      </w14:xfrm>
                    </w14:contentPart>
                  </a:graphicData>
                </a:graphic>
              </wp:anchor>
            </w:drawing>
          </mc:Choice>
          <mc:Fallback>
            <w:pict>
              <v:shape w14:anchorId="695176E8" id="Entrada de lápiz 1780" o:spid="_x0000_s1026" type="#_x0000_t75" style="position:absolute;margin-left:29.65pt;margin-top:-10.45pt;width:20.55pt;height:22.15pt;z-index:25340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">
                <v:imagedata r:id="rId586" o:title=""/>
              </v:shape>
            </w:pict>
          </mc:Fallback>
        </mc:AlternateContent>
      </w:r>
    </w:p>
    <w:p w14:paraId="01509358" w14:textId="265511F2"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426688" behindDoc="0" locked="0" layoutInCell="1" allowOverlap="1" wp14:anchorId="289E3D31" wp14:editId="79340E54">
                <wp:simplePos x="0" y="0"/>
                <wp:positionH relativeFrom="column">
                  <wp:posOffset>1354455</wp:posOffset>
                </wp:positionH>
                <wp:positionV relativeFrom="paragraph">
                  <wp:posOffset>-106680</wp:posOffset>
                </wp:positionV>
                <wp:extent cx="688255" cy="394335"/>
                <wp:effectExtent l="57150" t="38100" r="74295" b="62865"/>
                <wp:wrapNone/>
                <wp:docPr id="1803" name="Entrada de lápiz 1803"/>
                <wp:cNvGraphicFramePr/>
                <a:graphic xmlns:a="http://schemas.openxmlformats.org/drawingml/2006/main">
                  <a:graphicData uri="http://schemas.microsoft.com/office/word/2010/wordprocessingInk">
                    <w14:contentPart bwMode="auto" r:id="rId587">
                      <w14:nvContentPartPr>
                        <w14:cNvContentPartPr/>
                      </w14:nvContentPartPr>
                      <w14:xfrm>
                        <a:off x="0" y="0"/>
                        <a:ext cx="688255" cy="394335"/>
                      </w14:xfrm>
                    </w14:contentPart>
                  </a:graphicData>
                </a:graphic>
              </wp:anchor>
            </w:drawing>
          </mc:Choice>
          <mc:Fallback>
            <w:pict>
              <v:shape w14:anchorId="79641CA5" id="Entrada de lápiz 1803" o:spid="_x0000_s1026" type="#_x0000_t75" style="position:absolute;margin-left:105.25pt;margin-top:-9.8pt;width:57.05pt;height:33.85pt;z-index:25342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">
                <v:imagedata r:id="rId588" o:title=""/>
              </v:shape>
            </w:pict>
          </mc:Fallback>
        </mc:AlternateContent>
      </w:r>
    </w:p>
    <w:p w14:paraId="7227276B" w14:textId="56AD979D" w:rsidR="006902CF" w:rsidRDefault="006902CF" w:rsidP="006902CF">
      <w:pPr>
        <w:shd w:val="clear" w:color="auto" w:fill="FFFFFF"/>
        <w:jc w:val="both"/>
        <w:rPr>
          <w:rFonts w:ascii="Arial" w:hAnsi="Arial"/>
        </w:rPr>
      </w:pPr>
    </w:p>
    <w:p w14:paraId="64B437A5" w14:textId="70C7AC13" w:rsidR="006902CF" w:rsidRDefault="006902CF" w:rsidP="006902CF">
      <w:pPr>
        <w:shd w:val="clear" w:color="auto" w:fill="FFFFFF"/>
        <w:jc w:val="both"/>
        <w:rPr>
          <w:rFonts w:ascii="Arial" w:hAnsi="Arial"/>
        </w:rPr>
      </w:pPr>
    </w:p>
    <w:p w14:paraId="37214DC3" w14:textId="13B10B3B" w:rsidR="006902CF" w:rsidRDefault="006902CF" w:rsidP="006902CF">
      <w:pPr>
        <w:shd w:val="clear" w:color="auto" w:fill="FFFFFF"/>
        <w:jc w:val="both"/>
        <w:rPr>
          <w:rFonts w:ascii="Arial" w:hAnsi="Arial"/>
        </w:rPr>
      </w:pPr>
    </w:p>
    <w:p w14:paraId="0A08A4AA" w14:textId="77777777" w:rsidR="006902CF" w:rsidRPr="006902CF" w:rsidRDefault="006902CF" w:rsidP="006902CF">
      <w:pPr>
        <w:shd w:val="clear" w:color="auto" w:fill="FFFFFF"/>
        <w:jc w:val="both"/>
        <w:rPr>
          <w:rFonts w:ascii="Arial" w:hAnsi="Arial"/>
        </w:rPr>
      </w:pPr>
    </w:p>
    <w:p w14:paraId="6B30E988" w14:textId="3C12555A"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469696" behindDoc="0" locked="0" layoutInCell="1" allowOverlap="1" wp14:anchorId="34DBC4CB" wp14:editId="024DAFAA">
                <wp:simplePos x="0" y="0"/>
                <wp:positionH relativeFrom="column">
                  <wp:posOffset>5124450</wp:posOffset>
                </wp:positionH>
                <wp:positionV relativeFrom="paragraph">
                  <wp:posOffset>-56515</wp:posOffset>
                </wp:positionV>
                <wp:extent cx="233715" cy="211355"/>
                <wp:effectExtent l="57150" t="38100" r="52070" b="74930"/>
                <wp:wrapNone/>
                <wp:docPr id="1845" name="Entrada de lápiz 1845"/>
                <wp:cNvGraphicFramePr/>
                <a:graphic xmlns:a="http://schemas.openxmlformats.org/drawingml/2006/main">
                  <a:graphicData uri="http://schemas.microsoft.com/office/word/2010/wordprocessingInk">
                    <w14:contentPart bwMode="auto" r:id="rId589">
                      <w14:nvContentPartPr>
                        <w14:cNvContentPartPr/>
                      </w14:nvContentPartPr>
                      <w14:xfrm>
                        <a:off x="0" y="0"/>
                        <a:ext cx="233715" cy="211355"/>
                      </w14:xfrm>
                    </w14:contentPart>
                  </a:graphicData>
                </a:graphic>
              </wp:anchor>
            </w:drawing>
          </mc:Choice>
          <mc:Fallback>
            <w:pict>
              <v:shape w14:anchorId="04007E63" id="Entrada de lápiz 1845" o:spid="_x0000_s1026" type="#_x0000_t75" style="position:absolute;margin-left:402.1pt;margin-top:-5.85pt;width:21.2pt;height:19.5pt;z-index:253469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">
                <v:imagedata r:id="rId590" o:title=""/>
              </v:shape>
            </w:pict>
          </mc:Fallback>
        </mc:AlternateContent>
      </w:r>
    </w:p>
    <w:p w14:paraId="1C1CCD65" w14:textId="01A0B140"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470720" behindDoc="0" locked="0" layoutInCell="1" allowOverlap="1" wp14:anchorId="1A90C4E4" wp14:editId="7958B165">
                <wp:simplePos x="0" y="0"/>
                <wp:positionH relativeFrom="column">
                  <wp:posOffset>4330700</wp:posOffset>
                </wp:positionH>
                <wp:positionV relativeFrom="paragraph">
                  <wp:posOffset>-202565</wp:posOffset>
                </wp:positionV>
                <wp:extent cx="1027465" cy="578485"/>
                <wp:effectExtent l="57150" t="38100" r="1270" b="69215"/>
                <wp:wrapNone/>
                <wp:docPr id="1846" name="Entrada de lápiz 1846"/>
                <wp:cNvGraphicFramePr/>
                <a:graphic xmlns:a="http://schemas.openxmlformats.org/drawingml/2006/main">
                  <a:graphicData uri="http://schemas.microsoft.com/office/word/2010/wordprocessingInk">
                    <w14:contentPart bwMode="auto" r:id="rId591">
                      <w14:nvContentPartPr>
                        <w14:cNvContentPartPr/>
                      </w14:nvContentPartPr>
                      <w14:xfrm>
                        <a:off x="0" y="0"/>
                        <a:ext cx="1027465" cy="578485"/>
                      </w14:xfrm>
                    </w14:contentPart>
                  </a:graphicData>
                </a:graphic>
              </wp:anchor>
            </w:drawing>
          </mc:Choice>
          <mc:Fallback>
            <w:pict>
              <v:shape w14:anchorId="491C59E3" id="Entrada de lápiz 1846" o:spid="_x0000_s1026" type="#_x0000_t75" style="position:absolute;margin-left:339.6pt;margin-top:-17.35pt;width:83.7pt;height:48.35pt;z-index:253470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">
                <v:imagedata r:id="rId592" o:title=""/>
              </v:shape>
            </w:pict>
          </mc:Fallback>
        </mc:AlternateContent>
      </w:r>
    </w:p>
    <w:p w14:paraId="11FDAF3E" w14:textId="61596E52"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462528" behindDoc="0" locked="0" layoutInCell="1" allowOverlap="1" wp14:anchorId="7CE87CB1" wp14:editId="6990AED2">
                <wp:simplePos x="0" y="0"/>
                <wp:positionH relativeFrom="column">
                  <wp:posOffset>1407160</wp:posOffset>
                </wp:positionH>
                <wp:positionV relativeFrom="paragraph">
                  <wp:posOffset>-173990</wp:posOffset>
                </wp:positionV>
                <wp:extent cx="1937970" cy="374650"/>
                <wp:effectExtent l="57150" t="57150" r="5715" b="63500"/>
                <wp:wrapNone/>
                <wp:docPr id="1838" name="Entrada de lápiz 1838"/>
                <wp:cNvGraphicFramePr/>
                <a:graphic xmlns:a="http://schemas.openxmlformats.org/drawingml/2006/main">
                  <a:graphicData uri="http://schemas.microsoft.com/office/word/2010/wordprocessingInk">
                    <w14:contentPart bwMode="auto" r:id="rId593">
                      <w14:nvContentPartPr>
                        <w14:cNvContentPartPr/>
                      </w14:nvContentPartPr>
                      <w14:xfrm>
                        <a:off x="0" y="0"/>
                        <a:ext cx="1937970" cy="374650"/>
                      </w14:xfrm>
                    </w14:contentPart>
                  </a:graphicData>
                </a:graphic>
              </wp:anchor>
            </w:drawing>
          </mc:Choice>
          <mc:Fallback>
            <w:pict>
              <v:shape w14:anchorId="609BB28B" id="Entrada de lápiz 1838" o:spid="_x0000_s1026" type="#_x0000_t75" style="position:absolute;margin-left:109.4pt;margin-top:-15.1pt;width:155.45pt;height:32.3pt;z-index:253462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">
                <v:imagedata r:id="rId594" o:title=""/>
              </v:shape>
            </w:pict>
          </mc:Fallback>
        </mc:AlternateContent>
      </w:r>
      <w:r>
        <w:rPr>
          <w:rFonts w:ascii="Arial" w:hAnsi="Arial"/>
          <w:noProof/>
        </w:rPr>
        <mc:AlternateContent>
          <mc:Choice Requires="wpi">
            <w:drawing>
              <wp:anchor distT="0" distB="0" distL="114300" distR="114300" simplePos="0" relativeHeight="253448192" behindDoc="0" locked="0" layoutInCell="1" allowOverlap="1" wp14:anchorId="613EAEC5" wp14:editId="213FBAE9">
                <wp:simplePos x="0" y="0"/>
                <wp:positionH relativeFrom="column">
                  <wp:posOffset>223545</wp:posOffset>
                </wp:positionH>
                <wp:positionV relativeFrom="paragraph">
                  <wp:posOffset>-245040</wp:posOffset>
                </wp:positionV>
                <wp:extent cx="283680" cy="579960"/>
                <wp:effectExtent l="38100" t="38100" r="59690" b="67945"/>
                <wp:wrapNone/>
                <wp:docPr id="1824" name="Entrada de lápiz 1824"/>
                <wp:cNvGraphicFramePr/>
                <a:graphic xmlns:a="http://schemas.openxmlformats.org/drawingml/2006/main">
                  <a:graphicData uri="http://schemas.microsoft.com/office/word/2010/wordprocessingInk">
                    <w14:contentPart bwMode="auto" r:id="rId595">
                      <w14:nvContentPartPr>
                        <w14:cNvContentPartPr/>
                      </w14:nvContentPartPr>
                      <w14:xfrm>
                        <a:off x="0" y="0"/>
                        <a:ext cx="283680" cy="579960"/>
                      </w14:xfrm>
                    </w14:contentPart>
                  </a:graphicData>
                </a:graphic>
              </wp:anchor>
            </w:drawing>
          </mc:Choice>
          <mc:Fallback>
            <w:pict>
              <v:shape w14:anchorId="66B71DAE" id="Entrada de lápiz 1824" o:spid="_x0000_s1026" type="#_x0000_t75" style="position:absolute;margin-left:16.2pt;margin-top:-20.7pt;width:25.2pt;height:48.45pt;z-index:25344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">
                <v:imagedata r:id="rId596" o:title=""/>
              </v:shape>
            </w:pict>
          </mc:Fallback>
        </mc:AlternateContent>
      </w:r>
    </w:p>
    <w:p w14:paraId="743B2EA0" w14:textId="1D78A876" w:rsidR="006902CF" w:rsidRDefault="006902CF" w:rsidP="006902CF">
      <w:pPr>
        <w:shd w:val="clear" w:color="auto" w:fill="FFFFFF"/>
        <w:jc w:val="both"/>
        <w:rPr>
          <w:rFonts w:ascii="Arial" w:hAnsi="Arial"/>
        </w:rPr>
      </w:pPr>
    </w:p>
    <w:p w14:paraId="38E385EB" w14:textId="0B95540D" w:rsidR="006902CF" w:rsidRDefault="006902CF" w:rsidP="006902CF">
      <w:pPr>
        <w:shd w:val="clear" w:color="auto" w:fill="FFFFFF"/>
        <w:jc w:val="both"/>
        <w:rPr>
          <w:rFonts w:ascii="Arial" w:hAnsi="Arial"/>
        </w:rPr>
      </w:pPr>
    </w:p>
    <w:p w14:paraId="7AC63BBA" w14:textId="2908AF08" w:rsidR="006902CF" w:rsidRDefault="006902CF" w:rsidP="006902CF">
      <w:pPr>
        <w:shd w:val="clear" w:color="auto" w:fill="FFFFFF"/>
        <w:jc w:val="both"/>
        <w:rPr>
          <w:rFonts w:ascii="Arial" w:hAnsi="Arial"/>
        </w:rPr>
      </w:pPr>
    </w:p>
    <w:p w14:paraId="4FFD2055" w14:textId="47235114"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483008" behindDoc="0" locked="0" layoutInCell="1" allowOverlap="1" wp14:anchorId="6B44BC0B" wp14:editId="0185F2DE">
                <wp:simplePos x="0" y="0"/>
                <wp:positionH relativeFrom="column">
                  <wp:posOffset>4265930</wp:posOffset>
                </wp:positionH>
                <wp:positionV relativeFrom="paragraph">
                  <wp:posOffset>-114300</wp:posOffset>
                </wp:positionV>
                <wp:extent cx="1003700" cy="448310"/>
                <wp:effectExtent l="38100" t="38100" r="6350" b="66040"/>
                <wp:wrapNone/>
                <wp:docPr id="1858" name="Entrada de lápiz 1858"/>
                <wp:cNvGraphicFramePr/>
                <a:graphic xmlns:a="http://schemas.openxmlformats.org/drawingml/2006/main">
                  <a:graphicData uri="http://schemas.microsoft.com/office/word/2010/wordprocessingInk">
                    <w14:contentPart bwMode="auto" r:id="rId597">
                      <w14:nvContentPartPr>
                        <w14:cNvContentPartPr/>
                      </w14:nvContentPartPr>
                      <w14:xfrm>
                        <a:off x="0" y="0"/>
                        <a:ext cx="1003700" cy="448310"/>
                      </w14:xfrm>
                    </w14:contentPart>
                  </a:graphicData>
                </a:graphic>
              </wp:anchor>
            </w:drawing>
          </mc:Choice>
          <mc:Fallback>
            <w:pict>
              <v:shape w14:anchorId="36CF83E4" id="Entrada de lápiz 1858" o:spid="_x0000_s1026" type="#_x0000_t75" style="position:absolute;margin-left:334.5pt;margin-top:-10.4pt;width:81.9pt;height:38.1pt;z-index:253483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">
                <v:imagedata r:id="rId598" o:title=""/>
              </v:shape>
            </w:pict>
          </mc:Fallback>
        </mc:AlternateContent>
      </w:r>
      <w:r>
        <w:rPr>
          <w:rFonts w:ascii="Arial" w:hAnsi="Arial"/>
          <w:noProof/>
        </w:rPr>
        <mc:AlternateContent>
          <mc:Choice Requires="wpi">
            <w:drawing>
              <wp:anchor distT="0" distB="0" distL="114300" distR="114300" simplePos="0" relativeHeight="253484032" behindDoc="0" locked="0" layoutInCell="1" allowOverlap="1" wp14:anchorId="24C1403E" wp14:editId="0AC2DDC8">
                <wp:simplePos x="0" y="0"/>
                <wp:positionH relativeFrom="column">
                  <wp:posOffset>1539240</wp:posOffset>
                </wp:positionH>
                <wp:positionV relativeFrom="paragraph">
                  <wp:posOffset>-129540</wp:posOffset>
                </wp:positionV>
                <wp:extent cx="1074735" cy="413385"/>
                <wp:effectExtent l="38100" t="38100" r="68580" b="62865"/>
                <wp:wrapNone/>
                <wp:docPr id="1859" name="Entrada de lápiz 1859"/>
                <wp:cNvGraphicFramePr/>
                <a:graphic xmlns:a="http://schemas.openxmlformats.org/drawingml/2006/main">
                  <a:graphicData uri="http://schemas.microsoft.com/office/word/2010/wordprocessingInk">
                    <w14:contentPart bwMode="auto" r:id="rId599">
                      <w14:nvContentPartPr>
                        <w14:cNvContentPartPr/>
                      </w14:nvContentPartPr>
                      <w14:xfrm>
                        <a:off x="0" y="0"/>
                        <a:ext cx="1074735" cy="413385"/>
                      </w14:xfrm>
                    </w14:contentPart>
                  </a:graphicData>
                </a:graphic>
              </wp:anchor>
            </w:drawing>
          </mc:Choice>
          <mc:Fallback>
            <w:pict>
              <v:shape w14:anchorId="6941AFE1" id="Entrada de lápiz 1859" o:spid="_x0000_s1026" type="#_x0000_t75" style="position:absolute;margin-left:119.8pt;margin-top:-11.6pt;width:87.45pt;height:35.35pt;z-index:253484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">
                <v:imagedata r:id="rId600" o:title=""/>
              </v:shape>
            </w:pict>
          </mc:Fallback>
        </mc:AlternateContent>
      </w:r>
    </w:p>
    <w:p w14:paraId="4DFC23AE" w14:textId="30EA5697"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471744" behindDoc="0" locked="0" layoutInCell="1" allowOverlap="1" wp14:anchorId="42FB2CCB" wp14:editId="7F0BD724">
                <wp:simplePos x="0" y="0"/>
                <wp:positionH relativeFrom="column">
                  <wp:posOffset>344505</wp:posOffset>
                </wp:positionH>
                <wp:positionV relativeFrom="paragraph">
                  <wp:posOffset>-29295</wp:posOffset>
                </wp:positionV>
                <wp:extent cx="318240" cy="258120"/>
                <wp:effectExtent l="38100" t="57150" r="5715" b="66040"/>
                <wp:wrapNone/>
                <wp:docPr id="1847" name="Entrada de lápiz 1847"/>
                <wp:cNvGraphicFramePr/>
                <a:graphic xmlns:a="http://schemas.openxmlformats.org/drawingml/2006/main">
                  <a:graphicData uri="http://schemas.microsoft.com/office/word/2010/wordprocessingInk">
                    <w14:contentPart bwMode="auto" r:id="rId601">
                      <w14:nvContentPartPr>
                        <w14:cNvContentPartPr/>
                      </w14:nvContentPartPr>
                      <w14:xfrm>
                        <a:off x="0" y="0"/>
                        <a:ext cx="318240" cy="258120"/>
                      </w14:xfrm>
                    </w14:contentPart>
                  </a:graphicData>
                </a:graphic>
              </wp:anchor>
            </w:drawing>
          </mc:Choice>
          <mc:Fallback>
            <w:pict>
              <v:shape w14:anchorId="10D03D56" id="Entrada de lápiz 1847" o:spid="_x0000_s1026" type="#_x0000_t75" style="position:absolute;margin-left:25.75pt;margin-top:-3.7pt;width:27.85pt;height:23.15pt;z-index:25347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">
                <v:imagedata r:id="rId602" o:title=""/>
              </v:shape>
            </w:pict>
          </mc:Fallback>
        </mc:AlternateContent>
      </w:r>
    </w:p>
    <w:p w14:paraId="3CED3B5F" w14:textId="740B7098" w:rsidR="006902CF" w:rsidRDefault="006902CF" w:rsidP="006902CF">
      <w:pPr>
        <w:shd w:val="clear" w:color="auto" w:fill="FFFFFF"/>
        <w:jc w:val="both"/>
        <w:rPr>
          <w:rFonts w:ascii="Arial" w:hAnsi="Arial"/>
        </w:rPr>
      </w:pPr>
    </w:p>
    <w:p w14:paraId="75EB6330" w14:textId="62491EE6" w:rsidR="006902CF" w:rsidRDefault="006902CF" w:rsidP="006902CF">
      <w:pPr>
        <w:shd w:val="clear" w:color="auto" w:fill="FFFFFF"/>
        <w:jc w:val="both"/>
        <w:rPr>
          <w:rFonts w:ascii="Arial" w:hAnsi="Arial"/>
        </w:rPr>
      </w:pPr>
    </w:p>
    <w:p w14:paraId="2A333E24" w14:textId="0AE3A3BA" w:rsidR="006902CF" w:rsidRDefault="006902CF" w:rsidP="006902CF">
      <w:pPr>
        <w:shd w:val="clear" w:color="auto" w:fill="FFFFFF"/>
        <w:jc w:val="both"/>
        <w:rPr>
          <w:rFonts w:ascii="Arial" w:hAnsi="Arial"/>
        </w:rPr>
      </w:pPr>
    </w:p>
    <w:p w14:paraId="5A0CD655" w14:textId="71A435EB"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492224" behindDoc="0" locked="0" layoutInCell="1" allowOverlap="1" wp14:anchorId="5E2C75B3" wp14:editId="0A00663C">
                <wp:simplePos x="0" y="0"/>
                <wp:positionH relativeFrom="column">
                  <wp:posOffset>4822545</wp:posOffset>
                </wp:positionH>
                <wp:positionV relativeFrom="paragraph">
                  <wp:posOffset>-77455</wp:posOffset>
                </wp:positionV>
                <wp:extent cx="384120" cy="447840"/>
                <wp:effectExtent l="57150" t="57150" r="35560" b="66675"/>
                <wp:wrapNone/>
                <wp:docPr id="1867" name="Entrada de lápiz 1867"/>
                <wp:cNvGraphicFramePr/>
                <a:graphic xmlns:a="http://schemas.openxmlformats.org/drawingml/2006/main">
                  <a:graphicData uri="http://schemas.microsoft.com/office/word/2010/wordprocessingInk">
                    <w14:contentPart bwMode="auto" r:id="rId603">
                      <w14:nvContentPartPr>
                        <w14:cNvContentPartPr/>
                      </w14:nvContentPartPr>
                      <w14:xfrm>
                        <a:off x="0" y="0"/>
                        <a:ext cx="384120" cy="447840"/>
                      </w14:xfrm>
                    </w14:contentPart>
                  </a:graphicData>
                </a:graphic>
              </wp:anchor>
            </w:drawing>
          </mc:Choice>
          <mc:Fallback>
            <w:pict>
              <v:shape w14:anchorId="4E365E98" id="Entrada de lápiz 1867" o:spid="_x0000_s1026" type="#_x0000_t75" style="position:absolute;margin-left:378.35pt;margin-top:-7.5pt;width:33.1pt;height:38.05pt;z-index:253492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">
                <v:imagedata r:id="rId604" o:title=""/>
              </v:shape>
            </w:pict>
          </mc:Fallback>
        </mc:AlternateContent>
      </w:r>
    </w:p>
    <w:p w14:paraId="1B19E25E" w14:textId="0BE4DEDB"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502464" behindDoc="0" locked="0" layoutInCell="1" allowOverlap="1" wp14:anchorId="7629B4EA" wp14:editId="2DE08674">
                <wp:simplePos x="0" y="0"/>
                <wp:positionH relativeFrom="column">
                  <wp:posOffset>-589280</wp:posOffset>
                </wp:positionH>
                <wp:positionV relativeFrom="paragraph">
                  <wp:posOffset>-55880</wp:posOffset>
                </wp:positionV>
                <wp:extent cx="1602745" cy="276400"/>
                <wp:effectExtent l="38100" t="38100" r="0" b="66675"/>
                <wp:wrapNone/>
                <wp:docPr id="1877" name="Entrada de lápiz 1877"/>
                <wp:cNvGraphicFramePr/>
                <a:graphic xmlns:a="http://schemas.openxmlformats.org/drawingml/2006/main">
                  <a:graphicData uri="http://schemas.microsoft.com/office/word/2010/wordprocessingInk">
                    <w14:contentPart bwMode="auto" r:id="rId605">
                      <w14:nvContentPartPr>
                        <w14:cNvContentPartPr/>
                      </w14:nvContentPartPr>
                      <w14:xfrm>
                        <a:off x="0" y="0"/>
                        <a:ext cx="1602745" cy="276400"/>
                      </w14:xfrm>
                    </w14:contentPart>
                  </a:graphicData>
                </a:graphic>
              </wp:anchor>
            </w:drawing>
          </mc:Choice>
          <mc:Fallback>
            <w:pict>
              <v:shape w14:anchorId="052F3EEC" id="Entrada de lápiz 1877" o:spid="_x0000_s1026" type="#_x0000_t75" style="position:absolute;margin-left:-47.8pt;margin-top:-5.8pt;width:129pt;height:24.55pt;z-index:25350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">
                <v:imagedata r:id="rId606" o:title=""/>
              </v:shape>
            </w:pict>
          </mc:Fallback>
        </mc:AlternateContent>
      </w:r>
      <w:r>
        <w:rPr>
          <w:rFonts w:ascii="Arial" w:hAnsi="Arial"/>
          <w:noProof/>
        </w:rPr>
        <mc:AlternateContent>
          <mc:Choice Requires="wpi">
            <w:drawing>
              <wp:anchor distT="0" distB="0" distL="114300" distR="114300" simplePos="0" relativeHeight="253491200" behindDoc="0" locked="0" layoutInCell="1" allowOverlap="1" wp14:anchorId="50914B7E" wp14:editId="45479DDB">
                <wp:simplePos x="0" y="0"/>
                <wp:positionH relativeFrom="column">
                  <wp:posOffset>1852295</wp:posOffset>
                </wp:positionH>
                <wp:positionV relativeFrom="paragraph">
                  <wp:posOffset>-186690</wp:posOffset>
                </wp:positionV>
                <wp:extent cx="1576970" cy="409575"/>
                <wp:effectExtent l="38100" t="57150" r="61595" b="66675"/>
                <wp:wrapNone/>
                <wp:docPr id="1866" name="Entrada de lápiz 1866"/>
                <wp:cNvGraphicFramePr/>
                <a:graphic xmlns:a="http://schemas.openxmlformats.org/drawingml/2006/main">
                  <a:graphicData uri="http://schemas.microsoft.com/office/word/2010/wordprocessingInk">
                    <w14:contentPart bwMode="auto" r:id="rId607">
                      <w14:nvContentPartPr>
                        <w14:cNvContentPartPr/>
                      </w14:nvContentPartPr>
                      <w14:xfrm>
                        <a:off x="0" y="0"/>
                        <a:ext cx="1576970" cy="409575"/>
                      </w14:xfrm>
                    </w14:contentPart>
                  </a:graphicData>
                </a:graphic>
              </wp:anchor>
            </w:drawing>
          </mc:Choice>
          <mc:Fallback>
            <w:pict>
              <v:shape w14:anchorId="77430D61" id="Entrada de lápiz 1866" o:spid="_x0000_s1026" type="#_x0000_t75" style="position:absolute;margin-left:144.45pt;margin-top:-16.1pt;width:127pt;height:35.05pt;z-index:25349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">
                <v:imagedata r:id="rId608" o:title=""/>
              </v:shape>
            </w:pict>
          </mc:Fallback>
        </mc:AlternateContent>
      </w:r>
    </w:p>
    <w:p w14:paraId="60262811" w14:textId="70C2FECC" w:rsidR="006902CF" w:rsidRDefault="006902CF" w:rsidP="006902CF">
      <w:pPr>
        <w:shd w:val="clear" w:color="auto" w:fill="FFFFFF"/>
        <w:jc w:val="both"/>
        <w:rPr>
          <w:rFonts w:ascii="Arial" w:hAnsi="Arial"/>
        </w:rPr>
      </w:pPr>
    </w:p>
    <w:p w14:paraId="03B5C5D9" w14:textId="1CFA2F21"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510656" behindDoc="0" locked="0" layoutInCell="1" allowOverlap="1" wp14:anchorId="5DAE9BD6" wp14:editId="3302ED03">
                <wp:simplePos x="0" y="0"/>
                <wp:positionH relativeFrom="column">
                  <wp:posOffset>-342265</wp:posOffset>
                </wp:positionH>
                <wp:positionV relativeFrom="paragraph">
                  <wp:posOffset>26035</wp:posOffset>
                </wp:positionV>
                <wp:extent cx="1205465" cy="202565"/>
                <wp:effectExtent l="57150" t="38100" r="0" b="64135"/>
                <wp:wrapNone/>
                <wp:docPr id="1885" name="Entrada de lápiz 1885"/>
                <wp:cNvGraphicFramePr/>
                <a:graphic xmlns:a="http://schemas.openxmlformats.org/drawingml/2006/main">
                  <a:graphicData uri="http://schemas.microsoft.com/office/word/2010/wordprocessingInk">
                    <w14:contentPart bwMode="auto" r:id="rId609">
                      <w14:nvContentPartPr>
                        <w14:cNvContentPartPr/>
                      </w14:nvContentPartPr>
                      <w14:xfrm>
                        <a:off x="0" y="0"/>
                        <a:ext cx="1205465" cy="202565"/>
                      </w14:xfrm>
                    </w14:contentPart>
                  </a:graphicData>
                </a:graphic>
              </wp:anchor>
            </w:drawing>
          </mc:Choice>
          <mc:Fallback>
            <w:pict>
              <v:shape w14:anchorId="691269C5" id="Entrada de lápiz 1885" o:spid="_x0000_s1026" type="#_x0000_t75" style="position:absolute;margin-left:-28.35pt;margin-top:.65pt;width:97.7pt;height:18.75pt;z-index:25351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">
                <v:imagedata r:id="rId610" o:title=""/>
              </v:shape>
            </w:pict>
          </mc:Fallback>
        </mc:AlternateContent>
      </w:r>
    </w:p>
    <w:p w14:paraId="66EAEF99" w14:textId="514DF189" w:rsidR="006902CF" w:rsidRDefault="006902CF" w:rsidP="006902CF">
      <w:pPr>
        <w:shd w:val="clear" w:color="auto" w:fill="FFFFFF"/>
        <w:jc w:val="both"/>
        <w:rPr>
          <w:rFonts w:ascii="Arial" w:hAnsi="Arial"/>
        </w:rPr>
      </w:pPr>
    </w:p>
    <w:p w14:paraId="599D26C0" w14:textId="1330B3A9"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514752" behindDoc="0" locked="0" layoutInCell="1" allowOverlap="1" wp14:anchorId="33C1DFD1" wp14:editId="1467B5BB">
                <wp:simplePos x="0" y="0"/>
                <wp:positionH relativeFrom="column">
                  <wp:posOffset>-8890</wp:posOffset>
                </wp:positionH>
                <wp:positionV relativeFrom="paragraph">
                  <wp:posOffset>116840</wp:posOffset>
                </wp:positionV>
                <wp:extent cx="695170" cy="57150"/>
                <wp:effectExtent l="38100" t="38100" r="67310" b="76200"/>
                <wp:wrapNone/>
                <wp:docPr id="1889" name="Entrada de lápiz 1889"/>
                <wp:cNvGraphicFramePr/>
                <a:graphic xmlns:a="http://schemas.openxmlformats.org/drawingml/2006/main">
                  <a:graphicData uri="http://schemas.microsoft.com/office/word/2010/wordprocessingInk">
                    <w14:contentPart bwMode="auto" r:id="rId611">
                      <w14:nvContentPartPr>
                        <w14:cNvContentPartPr/>
                      </w14:nvContentPartPr>
                      <w14:xfrm>
                        <a:off x="0" y="0"/>
                        <a:ext cx="695170" cy="57150"/>
                      </w14:xfrm>
                    </w14:contentPart>
                  </a:graphicData>
                </a:graphic>
              </wp:anchor>
            </w:drawing>
          </mc:Choice>
          <mc:Fallback>
            <w:pict>
              <v:shape w14:anchorId="70D8A783" id="Entrada de lápiz 1889" o:spid="_x0000_s1026" type="#_x0000_t75" style="position:absolute;margin-left:-2.1pt;margin-top:7.85pt;width:57.6pt;height:7.25pt;z-index:25351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">
                <v:imagedata r:id="rId612" o:title=""/>
              </v:shape>
            </w:pict>
          </mc:Fallback>
        </mc:AlternateContent>
      </w:r>
    </w:p>
    <w:p w14:paraId="61AC12C5" w14:textId="355A28E6" w:rsidR="006902CF" w:rsidRDefault="006902CF"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524992" behindDoc="0" locked="0" layoutInCell="1" allowOverlap="1" wp14:anchorId="6582A931" wp14:editId="4D97D1DF">
                <wp:simplePos x="0" y="0"/>
                <wp:positionH relativeFrom="column">
                  <wp:posOffset>-664210</wp:posOffset>
                </wp:positionH>
                <wp:positionV relativeFrom="paragraph">
                  <wp:posOffset>117475</wp:posOffset>
                </wp:positionV>
                <wp:extent cx="1742005" cy="218440"/>
                <wp:effectExtent l="57150" t="57150" r="0" b="67310"/>
                <wp:wrapNone/>
                <wp:docPr id="1899" name="Entrada de lápiz 1899"/>
                <wp:cNvGraphicFramePr/>
                <a:graphic xmlns:a="http://schemas.openxmlformats.org/drawingml/2006/main">
                  <a:graphicData uri="http://schemas.microsoft.com/office/word/2010/wordprocessingInk">
                    <w14:contentPart bwMode="auto" r:id="rId613">
                      <w14:nvContentPartPr>
                        <w14:cNvContentPartPr/>
                      </w14:nvContentPartPr>
                      <w14:xfrm>
                        <a:off x="0" y="0"/>
                        <a:ext cx="1742005" cy="218440"/>
                      </w14:xfrm>
                    </w14:contentPart>
                  </a:graphicData>
                </a:graphic>
              </wp:anchor>
            </w:drawing>
          </mc:Choice>
          <mc:Fallback>
            <w:pict>
              <v:shape w14:anchorId="11350590" id="Entrada de lápiz 1899" o:spid="_x0000_s1026" type="#_x0000_t75" style="position:absolute;margin-left:-53.7pt;margin-top:7.85pt;width:139.95pt;height:20pt;z-index:253524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">
                <v:imagedata r:id="rId614" o:title=""/>
              </v:shape>
            </w:pict>
          </mc:Fallback>
        </mc:AlternateContent>
      </w:r>
      <w:r>
        <w:rPr>
          <w:rFonts w:ascii="Arial" w:hAnsi="Arial"/>
          <w:noProof/>
        </w:rPr>
        <mc:AlternateContent>
          <mc:Choice Requires="wpi">
            <w:drawing>
              <wp:anchor distT="0" distB="0" distL="114300" distR="114300" simplePos="0" relativeHeight="253511680" behindDoc="0" locked="0" layoutInCell="1" allowOverlap="1" wp14:anchorId="06199C36" wp14:editId="4DE624F8">
                <wp:simplePos x="0" y="0"/>
                <wp:positionH relativeFrom="column">
                  <wp:posOffset>-248415</wp:posOffset>
                </wp:positionH>
                <wp:positionV relativeFrom="paragraph">
                  <wp:posOffset>45605</wp:posOffset>
                </wp:positionV>
                <wp:extent cx="33120" cy="5040"/>
                <wp:effectExtent l="57150" t="38100" r="62230" b="71755"/>
                <wp:wrapNone/>
                <wp:docPr id="1886" name="Entrada de lápiz 1886"/>
                <wp:cNvGraphicFramePr/>
                <a:graphic xmlns:a="http://schemas.openxmlformats.org/drawingml/2006/main">
                  <a:graphicData uri="http://schemas.microsoft.com/office/word/2010/wordprocessingInk">
                    <w14:contentPart bwMode="auto" r:id="rId615">
                      <w14:nvContentPartPr>
                        <w14:cNvContentPartPr/>
                      </w14:nvContentPartPr>
                      <w14:xfrm>
                        <a:off x="0" y="0"/>
                        <a:ext cx="33120" cy="5040"/>
                      </w14:xfrm>
                    </w14:contentPart>
                  </a:graphicData>
                </a:graphic>
              </wp:anchor>
            </w:drawing>
          </mc:Choice>
          <mc:Fallback>
            <w:pict>
              <v:shape w14:anchorId="04501105" id="Entrada de lápiz 1886" o:spid="_x0000_s1026" type="#_x0000_t75" style="position:absolute;margin-left:-20.95pt;margin-top:2.2pt;width:5.4pt;height:3.25pt;z-index:25351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">
                <v:imagedata r:id="rId616" o:title=""/>
              </v:shape>
            </w:pict>
          </mc:Fallback>
        </mc:AlternateContent>
      </w:r>
    </w:p>
    <w:p w14:paraId="6B0A8BEF" w14:textId="330FE77C" w:rsidR="006902CF" w:rsidRDefault="006902CF" w:rsidP="006902CF">
      <w:pPr>
        <w:shd w:val="clear" w:color="auto" w:fill="FFFFFF"/>
        <w:jc w:val="both"/>
        <w:rPr>
          <w:rFonts w:ascii="Arial" w:hAnsi="Arial"/>
        </w:rPr>
      </w:pPr>
    </w:p>
    <w:p w14:paraId="412C4B85" w14:textId="77777777" w:rsidR="006902CF" w:rsidRDefault="006902CF" w:rsidP="006902CF">
      <w:pPr>
        <w:shd w:val="clear" w:color="auto" w:fill="FFFFFF"/>
        <w:jc w:val="both"/>
        <w:rPr>
          <w:rFonts w:ascii="Arial" w:hAnsi="Arial"/>
        </w:rPr>
      </w:pPr>
    </w:p>
    <w:p w14:paraId="3B43D5BF" w14:textId="545B239D" w:rsidR="006902CF" w:rsidRDefault="006902CF" w:rsidP="006902CF">
      <w:pPr>
        <w:shd w:val="clear" w:color="auto" w:fill="FFFFFF"/>
        <w:jc w:val="both"/>
        <w:rPr>
          <w:rFonts w:ascii="Arial" w:hAnsi="Arial"/>
        </w:rPr>
      </w:pPr>
    </w:p>
    <w:p w14:paraId="47722270" w14:textId="5CB6DF91" w:rsidR="006902CF" w:rsidRDefault="006902CF" w:rsidP="006902CF">
      <w:pPr>
        <w:shd w:val="clear" w:color="auto" w:fill="FFFFFF"/>
        <w:jc w:val="both"/>
        <w:rPr>
          <w:rFonts w:ascii="Arial" w:hAnsi="Arial"/>
        </w:rPr>
      </w:pPr>
    </w:p>
    <w:p w14:paraId="6EAB971A" w14:textId="47D0A54C" w:rsidR="006902CF" w:rsidRDefault="006902CF" w:rsidP="006902CF">
      <w:pPr>
        <w:shd w:val="clear" w:color="auto" w:fill="FFFFFF"/>
        <w:jc w:val="both"/>
        <w:rPr>
          <w:rFonts w:ascii="Arial" w:hAnsi="Arial"/>
        </w:rPr>
      </w:pPr>
    </w:p>
    <w:p w14:paraId="2A624155" w14:textId="77777777" w:rsidR="006902CF" w:rsidRDefault="006902CF" w:rsidP="006902CF">
      <w:pPr>
        <w:shd w:val="clear" w:color="auto" w:fill="FFFFFF"/>
        <w:jc w:val="both"/>
        <w:rPr>
          <w:rFonts w:ascii="Arial" w:hAnsi="Arial"/>
        </w:rPr>
      </w:pPr>
    </w:p>
    <w:tbl>
      <w:tblPr>
        <w:tblW w:w="8070" w:type="dxa"/>
        <w:tblCellMar>
          <w:left w:w="70" w:type="dxa"/>
          <w:right w:w="70" w:type="dxa"/>
        </w:tblCellMar>
        <w:tblLook w:val="04A0" w:firstRow="1" w:lastRow="0" w:firstColumn="1" w:lastColumn="0" w:noHBand="0" w:noVBand="1"/>
      </w:tblPr>
      <w:tblGrid>
        <w:gridCol w:w="1240"/>
        <w:gridCol w:w="1240"/>
        <w:gridCol w:w="2330"/>
        <w:gridCol w:w="1843"/>
        <w:gridCol w:w="1417"/>
      </w:tblGrid>
      <w:tr w:rsidR="006902CF" w:rsidRPr="006902CF" w14:paraId="47254EF5" w14:textId="77777777" w:rsidTr="006902CF">
        <w:trPr>
          <w:trHeight w:val="288"/>
        </w:trPr>
        <w:tc>
          <w:tcPr>
            <w:tcW w:w="1240" w:type="dxa"/>
            <w:vMerge w:val="restart"/>
            <w:tcBorders>
              <w:top w:val="single" w:sz="8" w:space="0" w:color="auto"/>
              <w:left w:val="single" w:sz="8" w:space="0" w:color="auto"/>
              <w:bottom w:val="dotted" w:sz="4" w:space="0" w:color="808080"/>
              <w:right w:val="dotted" w:sz="4" w:space="0" w:color="808080"/>
            </w:tcBorders>
            <w:shd w:val="clear" w:color="auto" w:fill="auto"/>
            <w:vAlign w:val="center"/>
            <w:hideMark/>
          </w:tcPr>
          <w:p w14:paraId="2DBB54A0" w14:textId="77777777" w:rsidR="006902CF" w:rsidRPr="006902CF" w:rsidRDefault="006902CF" w:rsidP="006902CF">
            <w:pPr>
              <w:jc w:val="center"/>
              <w:rPr>
                <w:rFonts w:ascii="Arial" w:eastAsia="Times New Roman" w:hAnsi="Arial"/>
                <w:b/>
                <w:bCs/>
                <w:color w:val="000000"/>
              </w:rPr>
            </w:pPr>
            <w:r w:rsidRPr="006902CF">
              <w:rPr>
                <w:rFonts w:ascii="Arial" w:eastAsia="Times New Roman" w:hAnsi="Arial"/>
                <w:b/>
                <w:bCs/>
                <w:color w:val="000000"/>
              </w:rPr>
              <w:lastRenderedPageBreak/>
              <w:t>Habilidad</w:t>
            </w:r>
          </w:p>
        </w:tc>
        <w:tc>
          <w:tcPr>
            <w:tcW w:w="5413" w:type="dxa"/>
            <w:gridSpan w:val="3"/>
            <w:tcBorders>
              <w:top w:val="single" w:sz="8" w:space="0" w:color="auto"/>
              <w:left w:val="nil"/>
              <w:bottom w:val="dotted" w:sz="4" w:space="0" w:color="808080"/>
              <w:right w:val="single" w:sz="4" w:space="0" w:color="000000"/>
            </w:tcBorders>
            <w:shd w:val="clear" w:color="auto" w:fill="auto"/>
            <w:vAlign w:val="center"/>
            <w:hideMark/>
          </w:tcPr>
          <w:p w14:paraId="06AA4B88" w14:textId="77777777" w:rsidR="006902CF" w:rsidRPr="006902CF" w:rsidRDefault="006902CF" w:rsidP="006902CF">
            <w:pPr>
              <w:jc w:val="center"/>
              <w:rPr>
                <w:rFonts w:ascii="Arial" w:eastAsia="Times New Roman" w:hAnsi="Arial"/>
                <w:b/>
                <w:bCs/>
                <w:color w:val="000000"/>
              </w:rPr>
            </w:pPr>
            <w:r w:rsidRPr="006902CF">
              <w:rPr>
                <w:rFonts w:ascii="Arial" w:eastAsia="Times New Roman" w:hAnsi="Arial"/>
                <w:b/>
                <w:bCs/>
                <w:color w:val="000000"/>
              </w:rPr>
              <w:t>Clasificación de rendimiento</w:t>
            </w:r>
          </w:p>
        </w:tc>
        <w:tc>
          <w:tcPr>
            <w:tcW w:w="1417" w:type="dxa"/>
            <w:tcBorders>
              <w:top w:val="single" w:sz="8" w:space="0" w:color="auto"/>
              <w:left w:val="nil"/>
              <w:bottom w:val="nil"/>
              <w:right w:val="single" w:sz="8" w:space="0" w:color="auto"/>
            </w:tcBorders>
            <w:shd w:val="clear" w:color="auto" w:fill="auto"/>
            <w:noWrap/>
            <w:vAlign w:val="bottom"/>
            <w:hideMark/>
          </w:tcPr>
          <w:p w14:paraId="4E2045DF" w14:textId="77777777" w:rsidR="006902CF" w:rsidRPr="006902CF" w:rsidRDefault="006902CF" w:rsidP="006902CF">
            <w:pPr>
              <w:rPr>
                <w:rFonts w:eastAsia="Times New Roman" w:cs="Times New Roman"/>
                <w:color w:val="000000"/>
                <w:sz w:val="22"/>
                <w:szCs w:val="22"/>
              </w:rPr>
            </w:pPr>
            <w:r w:rsidRPr="006902CF">
              <w:rPr>
                <w:rFonts w:eastAsia="Times New Roman" w:cs="Times New Roman"/>
                <w:color w:val="000000"/>
                <w:sz w:val="22"/>
                <w:szCs w:val="22"/>
              </w:rPr>
              <w:t> </w:t>
            </w:r>
          </w:p>
        </w:tc>
      </w:tr>
      <w:tr w:rsidR="006902CF" w:rsidRPr="006902CF" w14:paraId="7C99366A" w14:textId="77777777" w:rsidTr="006902CF">
        <w:trPr>
          <w:trHeight w:val="528"/>
        </w:trPr>
        <w:tc>
          <w:tcPr>
            <w:tcW w:w="1240" w:type="dxa"/>
            <w:vMerge/>
            <w:tcBorders>
              <w:top w:val="single" w:sz="8" w:space="0" w:color="auto"/>
              <w:left w:val="single" w:sz="8" w:space="0" w:color="auto"/>
              <w:bottom w:val="dotted" w:sz="4" w:space="0" w:color="808080"/>
              <w:right w:val="dotted" w:sz="4" w:space="0" w:color="808080"/>
            </w:tcBorders>
            <w:vAlign w:val="center"/>
            <w:hideMark/>
          </w:tcPr>
          <w:p w14:paraId="7D52E9C3" w14:textId="77777777" w:rsidR="006902CF" w:rsidRPr="006902CF" w:rsidRDefault="006902CF" w:rsidP="006902CF">
            <w:pPr>
              <w:rPr>
                <w:rFonts w:ascii="Arial" w:eastAsia="Times New Roman" w:hAnsi="Arial"/>
                <w:b/>
                <w:bCs/>
                <w:color w:val="000000"/>
              </w:rPr>
            </w:pPr>
          </w:p>
        </w:tc>
        <w:tc>
          <w:tcPr>
            <w:tcW w:w="1240" w:type="dxa"/>
            <w:tcBorders>
              <w:top w:val="nil"/>
              <w:left w:val="nil"/>
              <w:bottom w:val="dotted" w:sz="4" w:space="0" w:color="808080"/>
              <w:right w:val="dotted" w:sz="4" w:space="0" w:color="808080"/>
            </w:tcBorders>
            <w:shd w:val="clear" w:color="auto" w:fill="auto"/>
            <w:vAlign w:val="center"/>
            <w:hideMark/>
          </w:tcPr>
          <w:p w14:paraId="70DED918" w14:textId="77777777" w:rsidR="006902CF" w:rsidRPr="006902CF" w:rsidRDefault="006902CF" w:rsidP="006902CF">
            <w:pPr>
              <w:jc w:val="center"/>
              <w:rPr>
                <w:rFonts w:ascii="Arial" w:eastAsia="Times New Roman" w:hAnsi="Arial"/>
                <w:b/>
                <w:bCs/>
                <w:color w:val="000000"/>
              </w:rPr>
            </w:pPr>
            <w:r w:rsidRPr="006902CF">
              <w:rPr>
                <w:rFonts w:ascii="Arial" w:eastAsia="Times New Roman" w:hAnsi="Arial"/>
                <w:b/>
                <w:bCs/>
                <w:color w:val="000000"/>
              </w:rPr>
              <w:t>Regular (R)</w:t>
            </w:r>
          </w:p>
        </w:tc>
        <w:tc>
          <w:tcPr>
            <w:tcW w:w="2330" w:type="dxa"/>
            <w:tcBorders>
              <w:top w:val="nil"/>
              <w:left w:val="nil"/>
              <w:bottom w:val="dotted" w:sz="4" w:space="0" w:color="808080"/>
              <w:right w:val="dotted" w:sz="4" w:space="0" w:color="808080"/>
            </w:tcBorders>
            <w:shd w:val="clear" w:color="auto" w:fill="auto"/>
            <w:vAlign w:val="center"/>
            <w:hideMark/>
          </w:tcPr>
          <w:p w14:paraId="303B6648" w14:textId="17BE3930" w:rsidR="006902CF" w:rsidRPr="006902CF" w:rsidRDefault="006902CF" w:rsidP="006902CF">
            <w:pPr>
              <w:jc w:val="center"/>
              <w:rPr>
                <w:rFonts w:ascii="Arial" w:eastAsia="Times New Roman" w:hAnsi="Arial"/>
                <w:b/>
                <w:bCs/>
                <w:color w:val="000000"/>
              </w:rPr>
            </w:pPr>
            <w:r>
              <w:rPr>
                <w:rFonts w:ascii="Arial" w:eastAsia="Times New Roman" w:hAnsi="Arial"/>
                <w:b/>
                <w:bCs/>
                <w:noProof/>
                <w:color w:val="000000"/>
              </w:rPr>
              <mc:AlternateContent>
                <mc:Choice Requires="wpi">
                  <w:drawing>
                    <wp:anchor distT="0" distB="0" distL="114300" distR="114300" simplePos="0" relativeHeight="253598720" behindDoc="0" locked="0" layoutInCell="1" allowOverlap="1" wp14:anchorId="77A4A6F3" wp14:editId="2B3595F2">
                      <wp:simplePos x="0" y="0"/>
                      <wp:positionH relativeFrom="column">
                        <wp:posOffset>313730</wp:posOffset>
                      </wp:positionH>
                      <wp:positionV relativeFrom="paragraph">
                        <wp:posOffset>46030</wp:posOffset>
                      </wp:positionV>
                      <wp:extent cx="805680" cy="71280"/>
                      <wp:effectExtent l="57150" t="133350" r="128270" b="138430"/>
                      <wp:wrapNone/>
                      <wp:docPr id="1971" name="Entrada de lápiz 1971"/>
                      <wp:cNvGraphicFramePr/>
                      <a:graphic xmlns:a="http://schemas.openxmlformats.org/drawingml/2006/main">
                        <a:graphicData uri="http://schemas.microsoft.com/office/word/2010/wordprocessingInk">
                          <w14:contentPart bwMode="auto" r:id="rId617">
                            <w14:nvContentPartPr>
                              <w14:cNvContentPartPr/>
                            </w14:nvContentPartPr>
                            <w14:xfrm>
                              <a:off x="0" y="0"/>
                              <a:ext cx="805680" cy="71280"/>
                            </w14:xfrm>
                          </w14:contentPart>
                        </a:graphicData>
                      </a:graphic>
                    </wp:anchor>
                  </w:drawing>
                </mc:Choice>
                <mc:Fallback>
                  <w:pict>
                    <v:shape w14:anchorId="508C999C" id="Entrada de lápiz 1971" o:spid="_x0000_s1026" type="#_x0000_t75" style="position:absolute;margin-left:20.5pt;margin-top:-4.9pt;width:71.95pt;height:22.6pt;z-index:25359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">
                      <v:imagedata r:id="rId618" o:title=""/>
                    </v:shape>
                  </w:pict>
                </mc:Fallback>
              </mc:AlternateContent>
            </w:r>
            <w:r>
              <w:rPr>
                <w:rFonts w:ascii="Arial" w:eastAsia="Times New Roman" w:hAnsi="Arial"/>
                <w:b/>
                <w:bCs/>
                <w:noProof/>
                <w:color w:val="000000"/>
              </w:rPr>
              <mc:AlternateContent>
                <mc:Choice Requires="wpi">
                  <w:drawing>
                    <wp:anchor distT="0" distB="0" distL="114300" distR="114300" simplePos="0" relativeHeight="253542400" behindDoc="0" locked="0" layoutInCell="1" allowOverlap="1" wp14:anchorId="5BECF0B2" wp14:editId="66BF3A2F">
                      <wp:simplePos x="0" y="0"/>
                      <wp:positionH relativeFrom="column">
                        <wp:posOffset>383610</wp:posOffset>
                      </wp:positionH>
                      <wp:positionV relativeFrom="paragraph">
                        <wp:posOffset>284000</wp:posOffset>
                      </wp:positionV>
                      <wp:extent cx="601200" cy="14760"/>
                      <wp:effectExtent l="57150" t="38100" r="66040" b="61595"/>
                      <wp:wrapNone/>
                      <wp:docPr id="1916" name="Entrada de lápiz 1916"/>
                      <wp:cNvGraphicFramePr/>
                      <a:graphic xmlns:a="http://schemas.openxmlformats.org/drawingml/2006/main">
                        <a:graphicData uri="http://schemas.microsoft.com/office/word/2010/wordprocessingInk">
                          <w14:contentPart bwMode="auto" r:id="rId619">
                            <w14:nvContentPartPr>
                              <w14:cNvContentPartPr/>
                            </w14:nvContentPartPr>
                            <w14:xfrm>
                              <a:off x="0" y="0"/>
                              <a:ext cx="601200" cy="14760"/>
                            </w14:xfrm>
                          </w14:contentPart>
                        </a:graphicData>
                      </a:graphic>
                    </wp:anchor>
                  </w:drawing>
                </mc:Choice>
                <mc:Fallback>
                  <w:pict>
                    <v:shape w14:anchorId="29AC115A" id="Entrada de lápiz 1916" o:spid="_x0000_s1026" type="#_x0000_t75" style="position:absolute;margin-left:28.8pt;margin-top:20.95pt;width:50.2pt;height:3.95pt;z-index:25354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">
                      <v:imagedata r:id="rId620" o:title=""/>
                    </v:shape>
                  </w:pict>
                </mc:Fallback>
              </mc:AlternateContent>
            </w:r>
            <w:r w:rsidRPr="006902CF">
              <w:rPr>
                <w:rFonts w:ascii="Arial" w:eastAsia="Times New Roman" w:hAnsi="Arial"/>
                <w:b/>
                <w:bCs/>
                <w:color w:val="000000"/>
              </w:rPr>
              <w:t>Bueno (B)</w:t>
            </w:r>
          </w:p>
        </w:tc>
        <w:tc>
          <w:tcPr>
            <w:tcW w:w="1843" w:type="dxa"/>
            <w:tcBorders>
              <w:top w:val="nil"/>
              <w:left w:val="nil"/>
              <w:bottom w:val="dotted" w:sz="4" w:space="0" w:color="808080"/>
              <w:right w:val="single" w:sz="4" w:space="0" w:color="000000"/>
            </w:tcBorders>
            <w:shd w:val="clear" w:color="auto" w:fill="auto"/>
            <w:vAlign w:val="center"/>
            <w:hideMark/>
          </w:tcPr>
          <w:p w14:paraId="71CF95AB" w14:textId="77777777" w:rsidR="006902CF" w:rsidRPr="006902CF" w:rsidRDefault="006902CF" w:rsidP="006902CF">
            <w:pPr>
              <w:jc w:val="center"/>
              <w:rPr>
                <w:rFonts w:ascii="Arial" w:eastAsia="Times New Roman" w:hAnsi="Arial"/>
                <w:b/>
                <w:bCs/>
                <w:color w:val="000000"/>
              </w:rPr>
            </w:pPr>
            <w:r w:rsidRPr="006902CF">
              <w:rPr>
                <w:rFonts w:ascii="Arial" w:eastAsia="Times New Roman" w:hAnsi="Arial"/>
                <w:b/>
                <w:bCs/>
                <w:color w:val="000000"/>
              </w:rPr>
              <w:t>Excelente (E)</w:t>
            </w:r>
          </w:p>
        </w:tc>
        <w:tc>
          <w:tcPr>
            <w:tcW w:w="1417" w:type="dxa"/>
            <w:tcBorders>
              <w:top w:val="nil"/>
              <w:left w:val="dotted" w:sz="4" w:space="0" w:color="808080"/>
              <w:bottom w:val="nil"/>
              <w:right w:val="single" w:sz="8" w:space="0" w:color="auto"/>
            </w:tcBorders>
            <w:shd w:val="clear" w:color="auto" w:fill="auto"/>
            <w:vAlign w:val="center"/>
            <w:hideMark/>
          </w:tcPr>
          <w:p w14:paraId="43ADC632" w14:textId="77777777" w:rsidR="006902CF" w:rsidRPr="006902CF" w:rsidRDefault="006902CF" w:rsidP="006902CF">
            <w:pPr>
              <w:jc w:val="center"/>
              <w:rPr>
                <w:rFonts w:ascii="Arial" w:eastAsia="Times New Roman" w:hAnsi="Arial"/>
                <w:b/>
                <w:bCs/>
                <w:color w:val="FF0000"/>
              </w:rPr>
            </w:pPr>
            <w:r w:rsidRPr="006902CF">
              <w:rPr>
                <w:rFonts w:ascii="Arial" w:eastAsia="Times New Roman" w:hAnsi="Arial"/>
                <w:b/>
                <w:bCs/>
                <w:color w:val="FF0000"/>
              </w:rPr>
              <w:t>TOTALES</w:t>
            </w:r>
          </w:p>
        </w:tc>
      </w:tr>
      <w:tr w:rsidR="006902CF" w:rsidRPr="006902CF" w14:paraId="732310BC" w14:textId="77777777" w:rsidTr="006902CF">
        <w:trPr>
          <w:trHeight w:val="792"/>
        </w:trPr>
        <w:tc>
          <w:tcPr>
            <w:tcW w:w="1240" w:type="dxa"/>
            <w:tcBorders>
              <w:top w:val="nil"/>
              <w:left w:val="single" w:sz="8" w:space="0" w:color="auto"/>
              <w:bottom w:val="dotted" w:sz="4" w:space="0" w:color="808080"/>
              <w:right w:val="dotted" w:sz="4" w:space="0" w:color="808080"/>
            </w:tcBorders>
            <w:shd w:val="clear" w:color="auto" w:fill="auto"/>
            <w:vAlign w:val="center"/>
            <w:hideMark/>
          </w:tcPr>
          <w:p w14:paraId="1CC980F0" w14:textId="144773A2" w:rsidR="006902CF" w:rsidRPr="006902CF" w:rsidRDefault="006902CF" w:rsidP="006902CF">
            <w:pPr>
              <w:rPr>
                <w:rFonts w:ascii="Arial" w:eastAsia="Times New Roman" w:hAnsi="Arial"/>
                <w:b/>
                <w:bCs/>
                <w:color w:val="000000"/>
              </w:rPr>
            </w:pPr>
            <w:r>
              <w:rPr>
                <w:rFonts w:ascii="Arial" w:eastAsia="Times New Roman" w:hAnsi="Arial"/>
                <w:b/>
                <w:bCs/>
                <w:noProof/>
                <w:color w:val="000000"/>
              </w:rPr>
              <mc:AlternateContent>
                <mc:Choice Requires="wpi">
                  <w:drawing>
                    <wp:anchor distT="0" distB="0" distL="114300" distR="114300" simplePos="0" relativeHeight="253622272" behindDoc="0" locked="0" layoutInCell="1" allowOverlap="1" wp14:anchorId="142BC8C0" wp14:editId="778939CE">
                      <wp:simplePos x="0" y="0"/>
                      <wp:positionH relativeFrom="column">
                        <wp:posOffset>592105</wp:posOffset>
                      </wp:positionH>
                      <wp:positionV relativeFrom="paragraph">
                        <wp:posOffset>242600</wp:posOffset>
                      </wp:positionV>
                      <wp:extent cx="3976200" cy="43920"/>
                      <wp:effectExtent l="0" t="114300" r="100965" b="127635"/>
                      <wp:wrapNone/>
                      <wp:docPr id="1994" name="Entrada de lápiz 1994"/>
                      <wp:cNvGraphicFramePr/>
                      <a:graphic xmlns:a="http://schemas.openxmlformats.org/drawingml/2006/main">
                        <a:graphicData uri="http://schemas.microsoft.com/office/word/2010/wordprocessingInk">
                          <w14:contentPart bwMode="auto" r:id="rId621">
                            <w14:nvContentPartPr>
                              <w14:cNvContentPartPr/>
                            </w14:nvContentPartPr>
                            <w14:xfrm>
                              <a:off x="0" y="0"/>
                              <a:ext cx="3976200" cy="43920"/>
                            </w14:xfrm>
                          </w14:contentPart>
                        </a:graphicData>
                      </a:graphic>
                    </wp:anchor>
                  </w:drawing>
                </mc:Choice>
                <mc:Fallback>
                  <w:pict>
                    <v:shape w14:anchorId="57D17E28" id="Entrada de lápiz 1994" o:spid="_x0000_s1026" type="#_x0000_t75" style="position:absolute;margin-left:42.4pt;margin-top:10.6pt;width:321.6pt;height:20.45pt;z-index:25362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">
                      <v:imagedata r:id="rId622" o:title=""/>
                    </v:shape>
                  </w:pict>
                </mc:Fallback>
              </mc:AlternateContent>
            </w:r>
            <w:r>
              <w:rPr>
                <w:rFonts w:ascii="Arial" w:eastAsia="Times New Roman" w:hAnsi="Arial"/>
                <w:b/>
                <w:bCs/>
                <w:noProof/>
                <w:color w:val="000000"/>
              </w:rPr>
              <mc:AlternateContent>
                <mc:Choice Requires="wpi">
                  <w:drawing>
                    <wp:anchor distT="0" distB="0" distL="114300" distR="114300" simplePos="0" relativeHeight="253578240" behindDoc="0" locked="0" layoutInCell="1" allowOverlap="1" wp14:anchorId="2F1E97C4" wp14:editId="2374F302">
                      <wp:simplePos x="0" y="0"/>
                      <wp:positionH relativeFrom="column">
                        <wp:posOffset>541385</wp:posOffset>
                      </wp:positionH>
                      <wp:positionV relativeFrom="paragraph">
                        <wp:posOffset>341610</wp:posOffset>
                      </wp:positionV>
                      <wp:extent cx="72360" cy="61200"/>
                      <wp:effectExtent l="57150" t="57150" r="61595" b="53340"/>
                      <wp:wrapNone/>
                      <wp:docPr id="1951" name="Entrada de lápiz 1951"/>
                      <wp:cNvGraphicFramePr/>
                      <a:graphic xmlns:a="http://schemas.openxmlformats.org/drawingml/2006/main">
                        <a:graphicData uri="http://schemas.microsoft.com/office/word/2010/wordprocessingInk">
                          <w14:contentPart bwMode="auto" r:id="rId623">
                            <w14:nvContentPartPr>
                              <w14:cNvContentPartPr/>
                            </w14:nvContentPartPr>
                            <w14:xfrm>
                              <a:off x="0" y="0"/>
                              <a:ext cx="72360" cy="61200"/>
                            </w14:xfrm>
                          </w14:contentPart>
                        </a:graphicData>
                      </a:graphic>
                    </wp:anchor>
                  </w:drawing>
                </mc:Choice>
                <mc:Fallback>
                  <w:pict>
                    <v:shape w14:anchorId="7C868DAB" id="Entrada de lápiz 1951" o:spid="_x0000_s1026" type="#_x0000_t75" style="position:absolute;margin-left:41.25pt;margin-top:25.5pt;width:8.55pt;height:7.65pt;z-index:25357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">
                      <v:imagedata r:id="rId624" o:title=""/>
                    </v:shape>
                  </w:pict>
                </mc:Fallback>
              </mc:AlternateContent>
            </w:r>
            <w:r w:rsidRPr="006902CF">
              <w:rPr>
                <w:rFonts w:ascii="Arial" w:eastAsia="Times New Roman" w:hAnsi="Arial"/>
                <w:b/>
                <w:bCs/>
                <w:color w:val="000000"/>
              </w:rPr>
              <w:t>Debajo del promedio (D)</w:t>
            </w:r>
          </w:p>
        </w:tc>
        <w:tc>
          <w:tcPr>
            <w:tcW w:w="1240" w:type="dxa"/>
            <w:tcBorders>
              <w:top w:val="nil"/>
              <w:left w:val="nil"/>
              <w:bottom w:val="dotted" w:sz="4" w:space="0" w:color="808080"/>
              <w:right w:val="dotted" w:sz="4" w:space="0" w:color="808080"/>
            </w:tcBorders>
            <w:shd w:val="clear" w:color="auto" w:fill="auto"/>
            <w:vAlign w:val="center"/>
            <w:hideMark/>
          </w:tcPr>
          <w:p w14:paraId="7964378C"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21</w:t>
            </w:r>
          </w:p>
        </w:tc>
        <w:tc>
          <w:tcPr>
            <w:tcW w:w="2330" w:type="dxa"/>
            <w:tcBorders>
              <w:top w:val="nil"/>
              <w:left w:val="nil"/>
              <w:bottom w:val="dotted" w:sz="4" w:space="0" w:color="808080"/>
              <w:right w:val="dotted" w:sz="4" w:space="0" w:color="808080"/>
            </w:tcBorders>
            <w:shd w:val="clear" w:color="auto" w:fill="auto"/>
            <w:vAlign w:val="center"/>
            <w:hideMark/>
          </w:tcPr>
          <w:p w14:paraId="14B3F730" w14:textId="5D2DA8BF" w:rsidR="006902CF" w:rsidRPr="006902CF" w:rsidRDefault="00EC3AC2" w:rsidP="006902CF">
            <w:pPr>
              <w:jc w:val="center"/>
              <w:rPr>
                <w:rFonts w:ascii="Arial" w:eastAsia="Times New Roman" w:hAnsi="Arial"/>
                <w:color w:val="000000"/>
              </w:rPr>
            </w:pPr>
            <w:r>
              <w:rPr>
                <w:rFonts w:ascii="Arial" w:eastAsia="Times New Roman" w:hAnsi="Arial"/>
                <w:noProof/>
                <w:color w:val="000000"/>
              </w:rPr>
              <mc:AlternateContent>
                <mc:Choice Requires="wpi">
                  <w:drawing>
                    <wp:anchor distT="0" distB="0" distL="114300" distR="114300" simplePos="0" relativeHeight="253706240" behindDoc="0" locked="0" layoutInCell="1" allowOverlap="1" wp14:anchorId="3BAF96BB" wp14:editId="1A2C9807">
                      <wp:simplePos x="0" y="0"/>
                      <wp:positionH relativeFrom="column">
                        <wp:posOffset>833070</wp:posOffset>
                      </wp:positionH>
                      <wp:positionV relativeFrom="paragraph">
                        <wp:posOffset>117428</wp:posOffset>
                      </wp:positionV>
                      <wp:extent cx="79920" cy="72360"/>
                      <wp:effectExtent l="38100" t="38100" r="73025" b="61595"/>
                      <wp:wrapNone/>
                      <wp:docPr id="2082" name="Entrada de lápiz 2082"/>
                      <wp:cNvGraphicFramePr/>
                      <a:graphic xmlns:a="http://schemas.openxmlformats.org/drawingml/2006/main">
                        <a:graphicData uri="http://schemas.microsoft.com/office/word/2010/wordprocessingInk">
                          <w14:contentPart bwMode="auto" r:id="rId625">
                            <w14:nvContentPartPr>
                              <w14:cNvContentPartPr/>
                            </w14:nvContentPartPr>
                            <w14:xfrm>
                              <a:off x="0" y="0"/>
                              <a:ext cx="79920" cy="72360"/>
                            </w14:xfrm>
                          </w14:contentPart>
                        </a:graphicData>
                      </a:graphic>
                    </wp:anchor>
                  </w:drawing>
                </mc:Choice>
                <mc:Fallback>
                  <w:pict>
                    <v:shape w14:anchorId="46945EB3" id="Entrada de lápiz 2082" o:spid="_x0000_s1026" type="#_x0000_t75" style="position:absolute;margin-left:64.2pt;margin-top:7.85pt;width:9.15pt;height:8.55pt;z-index:25370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">
                      <v:imagedata r:id="rId626" o:title=""/>
                    </v:shape>
                  </w:pict>
                </mc:Fallback>
              </mc:AlternateContent>
            </w:r>
            <w:r>
              <w:rPr>
                <w:rFonts w:ascii="Arial" w:eastAsia="Times New Roman" w:hAnsi="Arial"/>
                <w:noProof/>
                <w:color w:val="000000"/>
              </w:rPr>
              <mc:AlternateContent>
                <mc:Choice Requires="wpi">
                  <w:drawing>
                    <wp:anchor distT="0" distB="0" distL="114300" distR="114300" simplePos="0" relativeHeight="253704192" behindDoc="0" locked="0" layoutInCell="1" allowOverlap="1" wp14:anchorId="22FFFC4D" wp14:editId="6BC7E1B8">
                      <wp:simplePos x="0" y="0"/>
                      <wp:positionH relativeFrom="column">
                        <wp:posOffset>645150</wp:posOffset>
                      </wp:positionH>
                      <wp:positionV relativeFrom="paragraph">
                        <wp:posOffset>167108</wp:posOffset>
                      </wp:positionV>
                      <wp:extent cx="110880" cy="24840"/>
                      <wp:effectExtent l="38100" t="57150" r="60960" b="51435"/>
                      <wp:wrapNone/>
                      <wp:docPr id="2080" name="Entrada de lápiz 2080"/>
                      <wp:cNvGraphicFramePr/>
                      <a:graphic xmlns:a="http://schemas.openxmlformats.org/drawingml/2006/main">
                        <a:graphicData uri="http://schemas.microsoft.com/office/word/2010/wordprocessingInk">
                          <w14:contentPart bwMode="auto" r:id="rId627">
                            <w14:nvContentPartPr>
                              <w14:cNvContentPartPr/>
                            </w14:nvContentPartPr>
                            <w14:xfrm>
                              <a:off x="0" y="0"/>
                              <a:ext cx="110880" cy="24840"/>
                            </w14:xfrm>
                          </w14:contentPart>
                        </a:graphicData>
                      </a:graphic>
                    </wp:anchor>
                  </w:drawing>
                </mc:Choice>
                <mc:Fallback>
                  <w:pict>
                    <v:shape w14:anchorId="6A4E6AB6" id="Entrada de lápiz 2080" o:spid="_x0000_s1026" type="#_x0000_t75" style="position:absolute;margin-left:49.4pt;margin-top:11.75pt;width:11.6pt;height:4.75pt;z-index:25370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">
                      <v:imagedata r:id="rId628" o:title=""/>
                    </v:shape>
                  </w:pict>
                </mc:Fallback>
              </mc:AlternateContent>
            </w:r>
            <w:r w:rsidR="006902CF">
              <w:rPr>
                <w:rFonts w:ascii="Arial" w:eastAsia="Times New Roman" w:hAnsi="Arial"/>
                <w:noProof/>
                <w:color w:val="000000"/>
              </w:rPr>
              <mc:AlternateContent>
                <mc:Choice Requires="wpi">
                  <w:drawing>
                    <wp:anchor distT="0" distB="0" distL="114300" distR="114300" simplePos="0" relativeHeight="253626368" behindDoc="0" locked="0" layoutInCell="1" allowOverlap="1" wp14:anchorId="6C1982C6" wp14:editId="263928CE">
                      <wp:simplePos x="0" y="0"/>
                      <wp:positionH relativeFrom="column">
                        <wp:posOffset>730610</wp:posOffset>
                      </wp:positionH>
                      <wp:positionV relativeFrom="paragraph">
                        <wp:posOffset>149000</wp:posOffset>
                      </wp:positionV>
                      <wp:extent cx="3240" cy="8640"/>
                      <wp:effectExtent l="38100" t="38100" r="73025" b="67945"/>
                      <wp:wrapNone/>
                      <wp:docPr id="1998" name="Entrada de lápiz 1998"/>
                      <wp:cNvGraphicFramePr/>
                      <a:graphic xmlns:a="http://schemas.openxmlformats.org/drawingml/2006/main">
                        <a:graphicData uri="http://schemas.microsoft.com/office/word/2010/wordprocessingInk">
                          <w14:contentPart bwMode="auto" r:id="rId629">
                            <w14:nvContentPartPr>
                              <w14:cNvContentPartPr/>
                            </w14:nvContentPartPr>
                            <w14:xfrm>
                              <a:off x="0" y="0"/>
                              <a:ext cx="3240" cy="8640"/>
                            </w14:xfrm>
                          </w14:contentPart>
                        </a:graphicData>
                      </a:graphic>
                    </wp:anchor>
                  </w:drawing>
                </mc:Choice>
                <mc:Fallback>
                  <w:pict>
                    <v:shape w14:anchorId="70F02B0E" id="Entrada de lápiz 1998" o:spid="_x0000_s1026" type="#_x0000_t75" style="position:absolute;margin-left:56.15pt;margin-top:10.35pt;width:3.05pt;height:3.55pt;z-index:25362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">
                      <v:imagedata r:id="rId630" o:title=""/>
                    </v:shape>
                  </w:pict>
                </mc:Fallback>
              </mc:AlternateContent>
            </w:r>
            <w:r w:rsidR="006902CF">
              <w:rPr>
                <w:rFonts w:ascii="Arial" w:eastAsia="Times New Roman" w:hAnsi="Arial"/>
                <w:noProof/>
                <w:color w:val="000000"/>
              </w:rPr>
              <mc:AlternateContent>
                <mc:Choice Requires="wpi">
                  <w:drawing>
                    <wp:anchor distT="0" distB="0" distL="114300" distR="114300" simplePos="0" relativeHeight="253624320" behindDoc="0" locked="0" layoutInCell="1" allowOverlap="1" wp14:anchorId="480A9CF4" wp14:editId="34469513">
                      <wp:simplePos x="0" y="0"/>
                      <wp:positionH relativeFrom="column">
                        <wp:posOffset>216530</wp:posOffset>
                      </wp:positionH>
                      <wp:positionV relativeFrom="paragraph">
                        <wp:posOffset>-110560</wp:posOffset>
                      </wp:positionV>
                      <wp:extent cx="873720" cy="1144080"/>
                      <wp:effectExtent l="57150" t="57150" r="60325" b="75565"/>
                      <wp:wrapNone/>
                      <wp:docPr id="1996" name="Entrada de lápiz 1996"/>
                      <wp:cNvGraphicFramePr/>
                      <a:graphic xmlns:a="http://schemas.openxmlformats.org/drawingml/2006/main">
                        <a:graphicData uri="http://schemas.microsoft.com/office/word/2010/wordprocessingInk">
                          <w14:contentPart bwMode="auto" r:id="rId631">
                            <w14:nvContentPartPr>
                              <w14:cNvContentPartPr/>
                            </w14:nvContentPartPr>
                            <w14:xfrm>
                              <a:off x="0" y="0"/>
                              <a:ext cx="873720" cy="1144080"/>
                            </w14:xfrm>
                          </w14:contentPart>
                        </a:graphicData>
                      </a:graphic>
                    </wp:anchor>
                  </w:drawing>
                </mc:Choice>
                <mc:Fallback>
                  <w:pict>
                    <v:shape w14:anchorId="6BF77732" id="Entrada de lápiz 1996" o:spid="_x0000_s1026" type="#_x0000_t75" style="position:absolute;margin-left:15.65pt;margin-top:-10.1pt;width:71.65pt;height:92.95pt;z-index:25362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">
                      <v:imagedata r:id="rId632" o:title=""/>
                    </v:shape>
                  </w:pict>
                </mc:Fallback>
              </mc:AlternateContent>
            </w:r>
            <w:r w:rsidR="006902CF" w:rsidRPr="006902CF">
              <w:rPr>
                <w:rFonts w:ascii="Arial" w:eastAsia="Times New Roman" w:hAnsi="Arial"/>
                <w:color w:val="000000"/>
              </w:rPr>
              <w:t>12</w:t>
            </w:r>
          </w:p>
        </w:tc>
        <w:tc>
          <w:tcPr>
            <w:tcW w:w="1843" w:type="dxa"/>
            <w:tcBorders>
              <w:top w:val="nil"/>
              <w:left w:val="nil"/>
              <w:bottom w:val="dotted" w:sz="4" w:space="0" w:color="808080"/>
              <w:right w:val="single" w:sz="4" w:space="0" w:color="000000"/>
            </w:tcBorders>
            <w:shd w:val="clear" w:color="auto" w:fill="auto"/>
            <w:vAlign w:val="center"/>
            <w:hideMark/>
          </w:tcPr>
          <w:p w14:paraId="571EB3B1"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27</w:t>
            </w:r>
          </w:p>
        </w:tc>
        <w:tc>
          <w:tcPr>
            <w:tcW w:w="1417" w:type="dxa"/>
            <w:tcBorders>
              <w:top w:val="nil"/>
              <w:left w:val="nil"/>
              <w:bottom w:val="nil"/>
              <w:right w:val="single" w:sz="8" w:space="0" w:color="auto"/>
            </w:tcBorders>
            <w:shd w:val="clear" w:color="auto" w:fill="auto"/>
            <w:noWrap/>
            <w:vAlign w:val="bottom"/>
            <w:hideMark/>
          </w:tcPr>
          <w:p w14:paraId="4FE08389"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60</w:t>
            </w:r>
          </w:p>
        </w:tc>
      </w:tr>
      <w:tr w:rsidR="006902CF" w:rsidRPr="006902CF" w14:paraId="1D61C138" w14:textId="77777777" w:rsidTr="006902CF">
        <w:trPr>
          <w:trHeight w:val="792"/>
        </w:trPr>
        <w:tc>
          <w:tcPr>
            <w:tcW w:w="1240" w:type="dxa"/>
            <w:tcBorders>
              <w:top w:val="nil"/>
              <w:left w:val="single" w:sz="8" w:space="0" w:color="auto"/>
              <w:bottom w:val="dotted" w:sz="4" w:space="0" w:color="808080"/>
              <w:right w:val="dotted" w:sz="4" w:space="0" w:color="808080"/>
            </w:tcBorders>
            <w:shd w:val="clear" w:color="auto" w:fill="auto"/>
            <w:vAlign w:val="center"/>
            <w:hideMark/>
          </w:tcPr>
          <w:p w14:paraId="2345E0B4" w14:textId="2C9224E6" w:rsidR="006902CF" w:rsidRPr="006902CF" w:rsidRDefault="006902CF" w:rsidP="006902CF">
            <w:pPr>
              <w:rPr>
                <w:rFonts w:ascii="Arial" w:eastAsia="Times New Roman" w:hAnsi="Arial"/>
                <w:b/>
                <w:bCs/>
                <w:color w:val="000000"/>
              </w:rPr>
            </w:pPr>
            <w:r>
              <w:rPr>
                <w:rFonts w:ascii="Arial" w:eastAsia="Times New Roman" w:hAnsi="Arial"/>
                <w:b/>
                <w:bCs/>
                <w:noProof/>
                <w:color w:val="000000"/>
              </w:rPr>
              <mc:AlternateContent>
                <mc:Choice Requires="wpi">
                  <w:drawing>
                    <wp:anchor distT="0" distB="0" distL="114300" distR="114300" simplePos="0" relativeHeight="253623296" behindDoc="0" locked="0" layoutInCell="1" allowOverlap="1" wp14:anchorId="7D9E67B7" wp14:editId="7C51377B">
                      <wp:simplePos x="0" y="0"/>
                      <wp:positionH relativeFrom="column">
                        <wp:posOffset>609745</wp:posOffset>
                      </wp:positionH>
                      <wp:positionV relativeFrom="paragraph">
                        <wp:posOffset>155970</wp:posOffset>
                      </wp:positionV>
                      <wp:extent cx="4405680" cy="186480"/>
                      <wp:effectExtent l="57150" t="133350" r="147320" b="137795"/>
                      <wp:wrapNone/>
                      <wp:docPr id="1995" name="Entrada de lápiz 1995"/>
                      <wp:cNvGraphicFramePr/>
                      <a:graphic xmlns:a="http://schemas.openxmlformats.org/drawingml/2006/main">
                        <a:graphicData uri="http://schemas.microsoft.com/office/word/2010/wordprocessingInk">
                          <w14:contentPart bwMode="auto" r:id="rId633">
                            <w14:nvContentPartPr>
                              <w14:cNvContentPartPr/>
                            </w14:nvContentPartPr>
                            <w14:xfrm>
                              <a:off x="0" y="0"/>
                              <a:ext cx="4405680" cy="186480"/>
                            </w14:xfrm>
                          </w14:contentPart>
                        </a:graphicData>
                      </a:graphic>
                    </wp:anchor>
                  </w:drawing>
                </mc:Choice>
                <mc:Fallback>
                  <w:pict>
                    <v:shape w14:anchorId="4B8A9420" id="Entrada de lápiz 1995" o:spid="_x0000_s1026" type="#_x0000_t75" style="position:absolute;margin-left:43.75pt;margin-top:3.8pt;width:355.4pt;height:31.7pt;z-index:25362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">
                      <v:imagedata r:id="rId634" o:title=""/>
                    </v:shape>
                  </w:pict>
                </mc:Fallback>
              </mc:AlternateContent>
            </w:r>
            <w:r>
              <w:rPr>
                <w:rFonts w:ascii="Arial" w:eastAsia="Times New Roman" w:hAnsi="Arial"/>
                <w:b/>
                <w:bCs/>
                <w:noProof/>
                <w:color w:val="000000"/>
              </w:rPr>
              <mc:AlternateContent>
                <mc:Choice Requires="wpi">
                  <w:drawing>
                    <wp:anchor distT="0" distB="0" distL="114300" distR="114300" simplePos="0" relativeHeight="253620224" behindDoc="0" locked="0" layoutInCell="1" allowOverlap="1" wp14:anchorId="2CF776FB" wp14:editId="216694A6">
                      <wp:simplePos x="0" y="0"/>
                      <wp:positionH relativeFrom="column">
                        <wp:posOffset>-27095</wp:posOffset>
                      </wp:positionH>
                      <wp:positionV relativeFrom="paragraph">
                        <wp:posOffset>291330</wp:posOffset>
                      </wp:positionV>
                      <wp:extent cx="410760" cy="113400"/>
                      <wp:effectExtent l="76200" t="114300" r="66040" b="115570"/>
                      <wp:wrapNone/>
                      <wp:docPr id="1992" name="Entrada de lápiz 1992"/>
                      <wp:cNvGraphicFramePr/>
                      <a:graphic xmlns:a="http://schemas.openxmlformats.org/drawingml/2006/main">
                        <a:graphicData uri="http://schemas.microsoft.com/office/word/2010/wordprocessingInk">
                          <w14:contentPart bwMode="auto" r:id="rId635">
                            <w14:nvContentPartPr>
                              <w14:cNvContentPartPr/>
                            </w14:nvContentPartPr>
                            <w14:xfrm>
                              <a:off x="0" y="0"/>
                              <a:ext cx="410760" cy="113400"/>
                            </w14:xfrm>
                          </w14:contentPart>
                        </a:graphicData>
                      </a:graphic>
                    </wp:anchor>
                  </w:drawing>
                </mc:Choice>
                <mc:Fallback>
                  <w:pict>
                    <v:shape w14:anchorId="47499D83" id="Entrada de lápiz 1992" o:spid="_x0000_s1026" type="#_x0000_t75" style="position:absolute;margin-left:-6.4pt;margin-top:14.45pt;width:40.85pt;height:25.95pt;z-index:25362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">
                      <v:imagedata r:id="rId636" o:title=""/>
                    </v:shape>
                  </w:pict>
                </mc:Fallback>
              </mc:AlternateContent>
            </w:r>
            <w:r>
              <w:rPr>
                <w:rFonts w:ascii="Arial" w:eastAsia="Times New Roman" w:hAnsi="Arial"/>
                <w:b/>
                <w:bCs/>
                <w:noProof/>
                <w:color w:val="000000"/>
              </w:rPr>
              <mc:AlternateContent>
                <mc:Choice Requires="wpi">
                  <w:drawing>
                    <wp:anchor distT="0" distB="0" distL="114300" distR="114300" simplePos="0" relativeHeight="253579264" behindDoc="0" locked="0" layoutInCell="1" allowOverlap="1" wp14:anchorId="69C00D01" wp14:editId="66E7A09E">
                      <wp:simplePos x="0" y="0"/>
                      <wp:positionH relativeFrom="column">
                        <wp:posOffset>577385</wp:posOffset>
                      </wp:positionH>
                      <wp:positionV relativeFrom="paragraph">
                        <wp:posOffset>348940</wp:posOffset>
                      </wp:positionV>
                      <wp:extent cx="83520" cy="80640"/>
                      <wp:effectExtent l="38100" t="38100" r="69215" b="72390"/>
                      <wp:wrapNone/>
                      <wp:docPr id="1952" name="Entrada de lápiz 1952"/>
                      <wp:cNvGraphicFramePr/>
                      <a:graphic xmlns:a="http://schemas.openxmlformats.org/drawingml/2006/main">
                        <a:graphicData uri="http://schemas.microsoft.com/office/word/2010/wordprocessingInk">
                          <w14:contentPart bwMode="auto" r:id="rId637">
                            <w14:nvContentPartPr>
                              <w14:cNvContentPartPr/>
                            </w14:nvContentPartPr>
                            <w14:xfrm>
                              <a:off x="0" y="0"/>
                              <a:ext cx="83520" cy="80640"/>
                            </w14:xfrm>
                          </w14:contentPart>
                        </a:graphicData>
                      </a:graphic>
                    </wp:anchor>
                  </w:drawing>
                </mc:Choice>
                <mc:Fallback>
                  <w:pict>
                    <v:shape w14:anchorId="158F821D" id="Entrada de lápiz 1952" o:spid="_x0000_s1026" type="#_x0000_t75" style="position:absolute;margin-left:44.05pt;margin-top:26.1pt;width:9.45pt;height:9.2pt;z-index:25357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">
                      <v:imagedata r:id="rId638" o:title=""/>
                    </v:shape>
                  </w:pict>
                </mc:Fallback>
              </mc:AlternateContent>
            </w:r>
            <w:r w:rsidRPr="006902CF">
              <w:rPr>
                <w:rFonts w:ascii="Arial" w:eastAsia="Times New Roman" w:hAnsi="Arial"/>
                <w:b/>
                <w:bCs/>
                <w:color w:val="000000"/>
              </w:rPr>
              <w:t>En el promedio (P)</w:t>
            </w:r>
          </w:p>
        </w:tc>
        <w:tc>
          <w:tcPr>
            <w:tcW w:w="1240" w:type="dxa"/>
            <w:tcBorders>
              <w:top w:val="nil"/>
              <w:left w:val="nil"/>
              <w:bottom w:val="dotted" w:sz="4" w:space="0" w:color="808080"/>
              <w:right w:val="dotted" w:sz="4" w:space="0" w:color="808080"/>
            </w:tcBorders>
            <w:shd w:val="clear" w:color="auto" w:fill="auto"/>
            <w:vAlign w:val="center"/>
            <w:hideMark/>
          </w:tcPr>
          <w:p w14:paraId="4ACA1C27"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25</w:t>
            </w:r>
          </w:p>
        </w:tc>
        <w:tc>
          <w:tcPr>
            <w:tcW w:w="2330" w:type="dxa"/>
            <w:tcBorders>
              <w:top w:val="nil"/>
              <w:left w:val="nil"/>
              <w:bottom w:val="dotted" w:sz="4" w:space="0" w:color="808080"/>
              <w:right w:val="dotted" w:sz="4" w:space="0" w:color="808080"/>
            </w:tcBorders>
            <w:shd w:val="clear" w:color="auto" w:fill="auto"/>
            <w:vAlign w:val="center"/>
            <w:hideMark/>
          </w:tcPr>
          <w:p w14:paraId="46A6D7F0" w14:textId="0E3A9314" w:rsidR="006902CF" w:rsidRPr="006902CF" w:rsidRDefault="00EC3AC2" w:rsidP="006902CF">
            <w:pPr>
              <w:jc w:val="center"/>
              <w:rPr>
                <w:rFonts w:ascii="Arial" w:eastAsia="Times New Roman" w:hAnsi="Arial"/>
                <w:color w:val="000000"/>
              </w:rPr>
            </w:pPr>
            <w:r>
              <w:rPr>
                <w:rFonts w:ascii="Arial" w:eastAsia="Times New Roman" w:hAnsi="Arial"/>
                <w:noProof/>
                <w:color w:val="000000"/>
              </w:rPr>
              <mc:AlternateContent>
                <mc:Choice Requires="wpi">
                  <w:drawing>
                    <wp:anchor distT="0" distB="0" distL="114300" distR="114300" simplePos="0" relativeHeight="253705216" behindDoc="0" locked="0" layoutInCell="1" allowOverlap="1" wp14:anchorId="782920A2" wp14:editId="6857FE8B">
                      <wp:simplePos x="0" y="0"/>
                      <wp:positionH relativeFrom="column">
                        <wp:posOffset>627150</wp:posOffset>
                      </wp:positionH>
                      <wp:positionV relativeFrom="paragraph">
                        <wp:posOffset>201798</wp:posOffset>
                      </wp:positionV>
                      <wp:extent cx="134280" cy="11160"/>
                      <wp:effectExtent l="38100" t="38100" r="75565" b="65405"/>
                      <wp:wrapNone/>
                      <wp:docPr id="2081" name="Entrada de lápiz 2081"/>
                      <wp:cNvGraphicFramePr/>
                      <a:graphic xmlns:a="http://schemas.openxmlformats.org/drawingml/2006/main">
                        <a:graphicData uri="http://schemas.microsoft.com/office/word/2010/wordprocessingInk">
                          <w14:contentPart bwMode="auto" r:id="rId639">
                            <w14:nvContentPartPr>
                              <w14:cNvContentPartPr/>
                            </w14:nvContentPartPr>
                            <w14:xfrm>
                              <a:off x="0" y="0"/>
                              <a:ext cx="134280" cy="11160"/>
                            </w14:xfrm>
                          </w14:contentPart>
                        </a:graphicData>
                      </a:graphic>
                    </wp:anchor>
                  </w:drawing>
                </mc:Choice>
                <mc:Fallback>
                  <w:pict>
                    <v:shape w14:anchorId="34847122" id="Entrada de lápiz 2081" o:spid="_x0000_s1026" type="#_x0000_t75" style="position:absolute;margin-left:48pt;margin-top:14.5pt;width:13.4pt;height:3.75pt;z-index:25370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">
                      <v:imagedata r:id="rId640" o:title=""/>
                    </v:shape>
                  </w:pict>
                </mc:Fallback>
              </mc:AlternateContent>
            </w:r>
            <w:r w:rsidR="006902CF">
              <w:rPr>
                <w:rFonts w:ascii="Arial" w:eastAsia="Times New Roman" w:hAnsi="Arial"/>
                <w:noProof/>
                <w:color w:val="000000"/>
              </w:rPr>
              <mc:AlternateContent>
                <mc:Choice Requires="wpi">
                  <w:drawing>
                    <wp:anchor distT="0" distB="0" distL="114300" distR="114300" simplePos="0" relativeHeight="253627392" behindDoc="0" locked="0" layoutInCell="1" allowOverlap="1" wp14:anchorId="05AAA519" wp14:editId="78473090">
                      <wp:simplePos x="0" y="0"/>
                      <wp:positionH relativeFrom="column">
                        <wp:posOffset>737450</wp:posOffset>
                      </wp:positionH>
                      <wp:positionV relativeFrom="paragraph">
                        <wp:posOffset>202050</wp:posOffset>
                      </wp:positionV>
                      <wp:extent cx="4320" cy="1800"/>
                      <wp:effectExtent l="38100" t="38100" r="72390" b="55880"/>
                      <wp:wrapNone/>
                      <wp:docPr id="1999" name="Entrada de lápiz 1999"/>
                      <wp:cNvGraphicFramePr/>
                      <a:graphic xmlns:a="http://schemas.openxmlformats.org/drawingml/2006/main">
                        <a:graphicData uri="http://schemas.microsoft.com/office/word/2010/wordprocessingInk">
                          <w14:contentPart bwMode="auto" r:id="rId641">
                            <w14:nvContentPartPr>
                              <w14:cNvContentPartPr/>
                            </w14:nvContentPartPr>
                            <w14:xfrm>
                              <a:off x="0" y="0"/>
                              <a:ext cx="4320" cy="1800"/>
                            </w14:xfrm>
                          </w14:contentPart>
                        </a:graphicData>
                      </a:graphic>
                    </wp:anchor>
                  </w:drawing>
                </mc:Choice>
                <mc:Fallback>
                  <w:pict>
                    <v:shape w14:anchorId="4DC1C928" id="Entrada de lápiz 1999" o:spid="_x0000_s1026" type="#_x0000_t75" style="position:absolute;margin-left:56.65pt;margin-top:14.5pt;width:3.2pt;height:3pt;z-index:25362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">
                      <v:imagedata r:id="rId238" o:title=""/>
                    </v:shape>
                  </w:pict>
                </mc:Fallback>
              </mc:AlternateContent>
            </w:r>
            <w:r w:rsidR="006902CF">
              <w:rPr>
                <w:rFonts w:ascii="Arial" w:eastAsia="Times New Roman" w:hAnsi="Arial"/>
                <w:noProof/>
                <w:color w:val="000000"/>
              </w:rPr>
              <mc:AlternateContent>
                <mc:Choice Requires="wpi">
                  <w:drawing>
                    <wp:anchor distT="0" distB="0" distL="114300" distR="114300" simplePos="0" relativeHeight="253621248" behindDoc="0" locked="0" layoutInCell="1" allowOverlap="1" wp14:anchorId="7AC24E5E" wp14:editId="773F6799">
                      <wp:simplePos x="0" y="0"/>
                      <wp:positionH relativeFrom="column">
                        <wp:posOffset>676610</wp:posOffset>
                      </wp:positionH>
                      <wp:positionV relativeFrom="paragraph">
                        <wp:posOffset>-943830</wp:posOffset>
                      </wp:positionV>
                      <wp:extent cx="104040" cy="2113560"/>
                      <wp:effectExtent l="76200" t="95250" r="86995" b="153670"/>
                      <wp:wrapNone/>
                      <wp:docPr id="1993" name="Entrada de lápiz 1993"/>
                      <wp:cNvGraphicFramePr/>
                      <a:graphic xmlns:a="http://schemas.openxmlformats.org/drawingml/2006/main">
                        <a:graphicData uri="http://schemas.microsoft.com/office/word/2010/wordprocessingInk">
                          <w14:contentPart bwMode="auto" r:id="rId642">
                            <w14:nvContentPartPr>
                              <w14:cNvContentPartPr/>
                            </w14:nvContentPartPr>
                            <w14:xfrm>
                              <a:off x="0" y="0"/>
                              <a:ext cx="104040" cy="2113560"/>
                            </w14:xfrm>
                          </w14:contentPart>
                        </a:graphicData>
                      </a:graphic>
                    </wp:anchor>
                  </w:drawing>
                </mc:Choice>
                <mc:Fallback>
                  <w:pict>
                    <v:shape w14:anchorId="397644E9" id="Entrada de lápiz 1993" o:spid="_x0000_s1026" type="#_x0000_t75" style="position:absolute;margin-left:49.1pt;margin-top:-82.8pt;width:16.7pt;height:183.4pt;z-index:25362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">
                      <v:imagedata r:id="rId643" o:title=""/>
                    </v:shape>
                  </w:pict>
                </mc:Fallback>
              </mc:AlternateContent>
            </w:r>
            <w:r w:rsidR="006902CF" w:rsidRPr="006902CF">
              <w:rPr>
                <w:rFonts w:ascii="Arial" w:eastAsia="Times New Roman" w:hAnsi="Arial"/>
                <w:color w:val="000000"/>
              </w:rPr>
              <w:t>45</w:t>
            </w:r>
          </w:p>
        </w:tc>
        <w:tc>
          <w:tcPr>
            <w:tcW w:w="1843" w:type="dxa"/>
            <w:tcBorders>
              <w:top w:val="nil"/>
              <w:left w:val="nil"/>
              <w:bottom w:val="dotted" w:sz="4" w:space="0" w:color="808080"/>
              <w:right w:val="single" w:sz="4" w:space="0" w:color="000000"/>
            </w:tcBorders>
            <w:shd w:val="clear" w:color="auto" w:fill="auto"/>
            <w:vAlign w:val="center"/>
            <w:hideMark/>
          </w:tcPr>
          <w:p w14:paraId="09B6EEE1"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60</w:t>
            </w:r>
          </w:p>
        </w:tc>
        <w:tc>
          <w:tcPr>
            <w:tcW w:w="1417" w:type="dxa"/>
            <w:tcBorders>
              <w:top w:val="nil"/>
              <w:left w:val="nil"/>
              <w:bottom w:val="nil"/>
              <w:right w:val="single" w:sz="8" w:space="0" w:color="auto"/>
            </w:tcBorders>
            <w:shd w:val="clear" w:color="auto" w:fill="auto"/>
            <w:noWrap/>
            <w:vAlign w:val="bottom"/>
            <w:hideMark/>
          </w:tcPr>
          <w:p w14:paraId="49F6D54D" w14:textId="4B6942E7" w:rsidR="006902CF" w:rsidRPr="006902CF" w:rsidRDefault="00EC3AC2" w:rsidP="006902CF">
            <w:pPr>
              <w:jc w:val="right"/>
              <w:rPr>
                <w:rFonts w:eastAsia="Times New Roman" w:cs="Times New Roman"/>
                <w:b/>
                <w:bCs/>
                <w:color w:val="FF0000"/>
                <w:sz w:val="22"/>
                <w:szCs w:val="22"/>
              </w:rPr>
            </w:pPr>
            <w:r>
              <w:rPr>
                <w:rFonts w:eastAsia="Times New Roman" w:cs="Times New Roman"/>
                <w:b/>
                <w:bCs/>
                <w:noProof/>
                <w:color w:val="FF0000"/>
                <w:sz w:val="22"/>
                <w:szCs w:val="22"/>
              </w:rPr>
              <mc:AlternateContent>
                <mc:Choice Requires="wpi">
                  <w:drawing>
                    <wp:anchor distT="0" distB="0" distL="114300" distR="114300" simplePos="0" relativeHeight="253693952" behindDoc="0" locked="0" layoutInCell="1" allowOverlap="1" wp14:anchorId="20386E16" wp14:editId="28A50300">
                      <wp:simplePos x="0" y="0"/>
                      <wp:positionH relativeFrom="column">
                        <wp:posOffset>698535</wp:posOffset>
                      </wp:positionH>
                      <wp:positionV relativeFrom="paragraph">
                        <wp:posOffset>163998</wp:posOffset>
                      </wp:positionV>
                      <wp:extent cx="720" cy="1800"/>
                      <wp:effectExtent l="38100" t="38100" r="56515" b="74930"/>
                      <wp:wrapNone/>
                      <wp:docPr id="2070" name="Entrada de lápiz 2070"/>
                      <wp:cNvGraphicFramePr/>
                      <a:graphic xmlns:a="http://schemas.openxmlformats.org/drawingml/2006/main">
                        <a:graphicData uri="http://schemas.microsoft.com/office/word/2010/wordprocessingInk">
                          <w14:contentPart bwMode="auto" r:id="rId644">
                            <w14:nvContentPartPr>
                              <w14:cNvContentPartPr/>
                            </w14:nvContentPartPr>
                            <w14:xfrm>
                              <a:off x="0" y="0"/>
                              <a:ext cx="720" cy="1800"/>
                            </w14:xfrm>
                          </w14:contentPart>
                        </a:graphicData>
                      </a:graphic>
                    </wp:anchor>
                  </w:drawing>
                </mc:Choice>
                <mc:Fallback>
                  <w:pict>
                    <v:shape w14:anchorId="785FB362" id="Entrada de lápiz 2070" o:spid="_x0000_s1026" type="#_x0000_t75" style="position:absolute;margin-left:53.6pt;margin-top:11.5pt;width:2.85pt;height:3pt;z-index:25369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">
                      <v:imagedata r:id="rId645" o:title=""/>
                    </v:shape>
                  </w:pict>
                </mc:Fallback>
              </mc:AlternateContent>
            </w:r>
            <w:r w:rsidR="006902CF">
              <w:rPr>
                <w:rFonts w:eastAsia="Times New Roman" w:cs="Times New Roman"/>
                <w:b/>
                <w:bCs/>
                <w:noProof/>
                <w:color w:val="FF0000"/>
                <w:sz w:val="22"/>
                <w:szCs w:val="22"/>
              </w:rPr>
              <mc:AlternateContent>
                <mc:Choice Requires="wpi">
                  <w:drawing>
                    <wp:anchor distT="0" distB="0" distL="114300" distR="114300" simplePos="0" relativeHeight="253580288" behindDoc="0" locked="0" layoutInCell="1" allowOverlap="1" wp14:anchorId="1937ACCA" wp14:editId="73D73C48">
                      <wp:simplePos x="0" y="0"/>
                      <wp:positionH relativeFrom="column">
                        <wp:posOffset>398075</wp:posOffset>
                      </wp:positionH>
                      <wp:positionV relativeFrom="paragraph">
                        <wp:posOffset>-308550</wp:posOffset>
                      </wp:positionV>
                      <wp:extent cx="637200" cy="820080"/>
                      <wp:effectExtent l="38100" t="38100" r="67945" b="75565"/>
                      <wp:wrapNone/>
                      <wp:docPr id="1953" name="Entrada de lápiz 1953"/>
                      <wp:cNvGraphicFramePr/>
                      <a:graphic xmlns:a="http://schemas.openxmlformats.org/drawingml/2006/main">
                        <a:graphicData uri="http://schemas.microsoft.com/office/word/2010/wordprocessingInk">
                          <w14:contentPart bwMode="auto" r:id="rId646">
                            <w14:nvContentPartPr>
                              <w14:cNvContentPartPr/>
                            </w14:nvContentPartPr>
                            <w14:xfrm>
                              <a:off x="0" y="0"/>
                              <a:ext cx="637200" cy="820080"/>
                            </w14:xfrm>
                          </w14:contentPart>
                        </a:graphicData>
                      </a:graphic>
                    </wp:anchor>
                  </w:drawing>
                </mc:Choice>
                <mc:Fallback>
                  <w:pict>
                    <v:shape w14:anchorId="5388C60B" id="Entrada de lápiz 1953" o:spid="_x0000_s1026" type="#_x0000_t75" style="position:absolute;margin-left:29.95pt;margin-top:-25.7pt;width:53pt;height:67.4pt;z-index:25358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">
                      <v:imagedata r:id="rId647" o:title=""/>
                    </v:shape>
                  </w:pict>
                </mc:Fallback>
              </mc:AlternateContent>
            </w:r>
            <w:r w:rsidR="006902CF" w:rsidRPr="006902CF">
              <w:rPr>
                <w:rFonts w:eastAsia="Times New Roman" w:cs="Times New Roman"/>
                <w:b/>
                <w:bCs/>
                <w:color w:val="FF0000"/>
                <w:sz w:val="22"/>
                <w:szCs w:val="22"/>
              </w:rPr>
              <w:t>130</w:t>
            </w:r>
          </w:p>
        </w:tc>
      </w:tr>
      <w:tr w:rsidR="006902CF" w:rsidRPr="006902CF" w14:paraId="66743924" w14:textId="77777777" w:rsidTr="006902CF">
        <w:trPr>
          <w:trHeight w:val="792"/>
        </w:trPr>
        <w:tc>
          <w:tcPr>
            <w:tcW w:w="1240" w:type="dxa"/>
            <w:tcBorders>
              <w:top w:val="nil"/>
              <w:left w:val="single" w:sz="8" w:space="0" w:color="auto"/>
              <w:bottom w:val="single" w:sz="4" w:space="0" w:color="000000"/>
              <w:right w:val="dotted" w:sz="4" w:space="0" w:color="808080"/>
            </w:tcBorders>
            <w:shd w:val="clear" w:color="auto" w:fill="auto"/>
            <w:vAlign w:val="center"/>
            <w:hideMark/>
          </w:tcPr>
          <w:p w14:paraId="4A3E3771" w14:textId="708829A6" w:rsidR="006902CF" w:rsidRPr="006902CF" w:rsidRDefault="00EC3AC2" w:rsidP="006902CF">
            <w:pPr>
              <w:rPr>
                <w:rFonts w:ascii="Arial" w:eastAsia="Times New Roman" w:hAnsi="Arial"/>
                <w:b/>
                <w:bCs/>
                <w:color w:val="000000"/>
              </w:rPr>
            </w:pPr>
            <w:r>
              <w:rPr>
                <w:rFonts w:ascii="Arial" w:eastAsia="Times New Roman" w:hAnsi="Arial"/>
                <w:b/>
                <w:bCs/>
                <w:noProof/>
                <w:color w:val="000000"/>
              </w:rPr>
              <mc:AlternateContent>
                <mc:Choice Requires="wpi">
                  <w:drawing>
                    <wp:anchor distT="0" distB="0" distL="114300" distR="114300" simplePos="0" relativeHeight="253703168" behindDoc="0" locked="0" layoutInCell="1" allowOverlap="1" wp14:anchorId="32B2BFBD" wp14:editId="1B36B4D3">
                      <wp:simplePos x="0" y="0"/>
                      <wp:positionH relativeFrom="column">
                        <wp:posOffset>38285</wp:posOffset>
                      </wp:positionH>
                      <wp:positionV relativeFrom="paragraph">
                        <wp:posOffset>451768</wp:posOffset>
                      </wp:positionV>
                      <wp:extent cx="125640" cy="15480"/>
                      <wp:effectExtent l="38100" t="38100" r="65405" b="60960"/>
                      <wp:wrapNone/>
                      <wp:docPr id="2079" name="Entrada de lápiz 2079"/>
                      <wp:cNvGraphicFramePr/>
                      <a:graphic xmlns:a="http://schemas.openxmlformats.org/drawingml/2006/main">
                        <a:graphicData uri="http://schemas.microsoft.com/office/word/2010/wordprocessingInk">
                          <w14:contentPart bwMode="auto" r:id="rId648">
                            <w14:nvContentPartPr>
                              <w14:cNvContentPartPr/>
                            </w14:nvContentPartPr>
                            <w14:xfrm>
                              <a:off x="0" y="0"/>
                              <a:ext cx="125640" cy="15480"/>
                            </w14:xfrm>
                          </w14:contentPart>
                        </a:graphicData>
                      </a:graphic>
                    </wp:anchor>
                  </w:drawing>
                </mc:Choice>
                <mc:Fallback>
                  <w:pict>
                    <v:shape w14:anchorId="223B96AA" id="Entrada de lápiz 2079" o:spid="_x0000_s1026" type="#_x0000_t75" style="position:absolute;margin-left:1.6pt;margin-top:34.15pt;width:12.75pt;height:4.05pt;z-index:25370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">
                      <v:imagedata r:id="rId649" o:title=""/>
                    </v:shape>
                  </w:pict>
                </mc:Fallback>
              </mc:AlternateContent>
            </w:r>
            <w:r>
              <w:rPr>
                <w:rFonts w:ascii="Arial" w:eastAsia="Times New Roman" w:hAnsi="Arial"/>
                <w:b/>
                <w:bCs/>
                <w:noProof/>
                <w:color w:val="000000"/>
              </w:rPr>
              <mc:AlternateContent>
                <mc:Choice Requires="wpi">
                  <w:drawing>
                    <wp:anchor distT="0" distB="0" distL="114300" distR="114300" simplePos="0" relativeHeight="253681664" behindDoc="0" locked="0" layoutInCell="1" allowOverlap="1" wp14:anchorId="036B104B" wp14:editId="1E6B08D7">
                      <wp:simplePos x="0" y="0"/>
                      <wp:positionH relativeFrom="column">
                        <wp:posOffset>114605</wp:posOffset>
                      </wp:positionH>
                      <wp:positionV relativeFrom="paragraph">
                        <wp:posOffset>42808</wp:posOffset>
                      </wp:positionV>
                      <wp:extent cx="172440" cy="178560"/>
                      <wp:effectExtent l="38100" t="57150" r="75565" b="107315"/>
                      <wp:wrapNone/>
                      <wp:docPr id="2057" name="Entrada de lápiz 2057"/>
                      <wp:cNvGraphicFramePr/>
                      <a:graphic xmlns:a="http://schemas.openxmlformats.org/drawingml/2006/main">
                        <a:graphicData uri="http://schemas.microsoft.com/office/word/2010/wordprocessingInk">
                          <w14:contentPart bwMode="auto" r:id="rId650">
                            <w14:nvContentPartPr>
                              <w14:cNvContentPartPr/>
                            </w14:nvContentPartPr>
                            <w14:xfrm>
                              <a:off x="0" y="0"/>
                              <a:ext cx="172440" cy="178560"/>
                            </w14:xfrm>
                          </w14:contentPart>
                        </a:graphicData>
                      </a:graphic>
                    </wp:anchor>
                  </w:drawing>
                </mc:Choice>
                <mc:Fallback>
                  <w:pict>
                    <v:shape w14:anchorId="7FB2B4BB" id="Entrada de lápiz 2057" o:spid="_x0000_s1026" type="#_x0000_t75" style="position:absolute;margin-left:4.75pt;margin-top:-5.15pt;width:22.1pt;height:31.05pt;z-index:25368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">
                      <v:imagedata r:id="rId651" o:title=""/>
                    </v:shape>
                  </w:pict>
                </mc:Fallback>
              </mc:AlternateContent>
            </w:r>
            <w:r>
              <w:rPr>
                <w:rFonts w:ascii="Arial" w:eastAsia="Times New Roman" w:hAnsi="Arial"/>
                <w:b/>
                <w:bCs/>
                <w:noProof/>
                <w:color w:val="000000"/>
              </w:rPr>
              <mc:AlternateContent>
                <mc:Choice Requires="wpi">
                  <w:drawing>
                    <wp:anchor distT="0" distB="0" distL="114300" distR="114300" simplePos="0" relativeHeight="253679616" behindDoc="0" locked="0" layoutInCell="1" allowOverlap="1" wp14:anchorId="4A51847A" wp14:editId="62749472">
                      <wp:simplePos x="0" y="0"/>
                      <wp:positionH relativeFrom="column">
                        <wp:posOffset>-13555</wp:posOffset>
                      </wp:positionH>
                      <wp:positionV relativeFrom="paragraph">
                        <wp:posOffset>12928</wp:posOffset>
                      </wp:positionV>
                      <wp:extent cx="645480" cy="389520"/>
                      <wp:effectExtent l="76200" t="114300" r="97790" b="144145"/>
                      <wp:wrapNone/>
                      <wp:docPr id="2055" name="Entrada de lápiz 2055"/>
                      <wp:cNvGraphicFramePr/>
                      <a:graphic xmlns:a="http://schemas.openxmlformats.org/drawingml/2006/main">
                        <a:graphicData uri="http://schemas.microsoft.com/office/word/2010/wordprocessingInk">
                          <w14:contentPart bwMode="auto" r:id="rId652">
                            <w14:nvContentPartPr>
                              <w14:cNvContentPartPr/>
                            </w14:nvContentPartPr>
                            <w14:xfrm>
                              <a:off x="0" y="0"/>
                              <a:ext cx="645480" cy="389520"/>
                            </w14:xfrm>
                          </w14:contentPart>
                        </a:graphicData>
                      </a:graphic>
                    </wp:anchor>
                  </w:drawing>
                </mc:Choice>
                <mc:Fallback>
                  <w:pict>
                    <v:shape w14:anchorId="05CC7300" id="Entrada de lápiz 2055" o:spid="_x0000_s1026" type="#_x0000_t75" style="position:absolute;margin-left:-5.3pt;margin-top:-7.5pt;width:59.35pt;height:47.65pt;z-index:25367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">
                      <v:imagedata r:id="rId653" o:title=""/>
                    </v:shape>
                  </w:pict>
                </mc:Fallback>
              </mc:AlternateContent>
            </w:r>
            <w:r w:rsidR="006902CF">
              <w:rPr>
                <w:rFonts w:ascii="Arial" w:eastAsia="Times New Roman" w:hAnsi="Arial"/>
                <w:b/>
                <w:bCs/>
                <w:noProof/>
                <w:color w:val="000000"/>
              </w:rPr>
              <mc:AlternateContent>
                <mc:Choice Requires="wpi">
                  <w:drawing>
                    <wp:anchor distT="0" distB="0" distL="114300" distR="114300" simplePos="0" relativeHeight="253577216" behindDoc="0" locked="0" layoutInCell="1" allowOverlap="1" wp14:anchorId="13208C55" wp14:editId="60A14957">
                      <wp:simplePos x="0" y="0"/>
                      <wp:positionH relativeFrom="column">
                        <wp:posOffset>601865</wp:posOffset>
                      </wp:positionH>
                      <wp:positionV relativeFrom="paragraph">
                        <wp:posOffset>425750</wp:posOffset>
                      </wp:positionV>
                      <wp:extent cx="6840" cy="6840"/>
                      <wp:effectExtent l="38100" t="38100" r="69850" b="69850"/>
                      <wp:wrapNone/>
                      <wp:docPr id="1950" name="Entrada de lápiz 1950"/>
                      <wp:cNvGraphicFramePr/>
                      <a:graphic xmlns:a="http://schemas.openxmlformats.org/drawingml/2006/main">
                        <a:graphicData uri="http://schemas.microsoft.com/office/word/2010/wordprocessingInk">
                          <w14:contentPart bwMode="auto" r:id="rId654">
                            <w14:nvContentPartPr>
                              <w14:cNvContentPartPr/>
                            </w14:nvContentPartPr>
                            <w14:xfrm>
                              <a:off x="0" y="0"/>
                              <a:ext cx="6840" cy="6840"/>
                            </w14:xfrm>
                          </w14:contentPart>
                        </a:graphicData>
                      </a:graphic>
                    </wp:anchor>
                  </w:drawing>
                </mc:Choice>
                <mc:Fallback>
                  <w:pict>
                    <v:shape w14:anchorId="5115A99D" id="Entrada de lápiz 1950" o:spid="_x0000_s1026" type="#_x0000_t75" style="position:absolute;margin-left:46pt;margin-top:32.1pt;width:3.4pt;height:3.4pt;z-index:25357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">
                      <v:imagedata r:id="rId158" o:title=""/>
                    </v:shape>
                  </w:pict>
                </mc:Fallback>
              </mc:AlternateContent>
            </w:r>
            <w:r w:rsidR="006902CF">
              <w:rPr>
                <w:rFonts w:ascii="Arial" w:eastAsia="Times New Roman" w:hAnsi="Arial"/>
                <w:b/>
                <w:bCs/>
                <w:noProof/>
                <w:color w:val="000000"/>
              </w:rPr>
              <mc:AlternateContent>
                <mc:Choice Requires="wpi">
                  <w:drawing>
                    <wp:anchor distT="0" distB="0" distL="114300" distR="114300" simplePos="0" relativeHeight="253535232" behindDoc="0" locked="0" layoutInCell="1" allowOverlap="1" wp14:anchorId="5D013D62" wp14:editId="0ADD17DC">
                      <wp:simplePos x="0" y="0"/>
                      <wp:positionH relativeFrom="column">
                        <wp:posOffset>1745</wp:posOffset>
                      </wp:positionH>
                      <wp:positionV relativeFrom="paragraph">
                        <wp:posOffset>468590</wp:posOffset>
                      </wp:positionV>
                      <wp:extent cx="118800" cy="12960"/>
                      <wp:effectExtent l="38100" t="38100" r="71755" b="63500"/>
                      <wp:wrapNone/>
                      <wp:docPr id="1909" name="Entrada de lápiz 1909"/>
                      <wp:cNvGraphicFramePr/>
                      <a:graphic xmlns:a="http://schemas.openxmlformats.org/drawingml/2006/main">
                        <a:graphicData uri="http://schemas.microsoft.com/office/word/2010/wordprocessingInk">
                          <w14:contentPart bwMode="auto" r:id="rId655">
                            <w14:nvContentPartPr>
                              <w14:cNvContentPartPr/>
                            </w14:nvContentPartPr>
                            <w14:xfrm>
                              <a:off x="0" y="0"/>
                              <a:ext cx="118800" cy="12960"/>
                            </w14:xfrm>
                          </w14:contentPart>
                        </a:graphicData>
                      </a:graphic>
                    </wp:anchor>
                  </w:drawing>
                </mc:Choice>
                <mc:Fallback>
                  <w:pict>
                    <v:shape w14:anchorId="6EE8F951" id="Entrada de lápiz 1909" o:spid="_x0000_s1026" type="#_x0000_t75" style="position:absolute;margin-left:-1.25pt;margin-top:35.5pt;width:12.15pt;height:3.85pt;z-index:25353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">
                      <v:imagedata r:id="rId656" o:title=""/>
                    </v:shape>
                  </w:pict>
                </mc:Fallback>
              </mc:AlternateContent>
            </w:r>
            <w:r w:rsidR="006902CF" w:rsidRPr="006902CF">
              <w:rPr>
                <w:rFonts w:ascii="Arial" w:eastAsia="Times New Roman" w:hAnsi="Arial"/>
                <w:b/>
                <w:bCs/>
                <w:color w:val="000000"/>
              </w:rPr>
              <w:t>Sobre el promedio (S)</w:t>
            </w:r>
          </w:p>
        </w:tc>
        <w:tc>
          <w:tcPr>
            <w:tcW w:w="1240" w:type="dxa"/>
            <w:tcBorders>
              <w:top w:val="nil"/>
              <w:left w:val="nil"/>
              <w:bottom w:val="single" w:sz="4" w:space="0" w:color="000000"/>
              <w:right w:val="dotted" w:sz="4" w:space="0" w:color="808080"/>
            </w:tcBorders>
            <w:shd w:val="clear" w:color="auto" w:fill="auto"/>
            <w:vAlign w:val="center"/>
            <w:hideMark/>
          </w:tcPr>
          <w:p w14:paraId="4FE1C96F"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93</w:t>
            </w:r>
          </w:p>
        </w:tc>
        <w:tc>
          <w:tcPr>
            <w:tcW w:w="2330" w:type="dxa"/>
            <w:tcBorders>
              <w:top w:val="nil"/>
              <w:left w:val="nil"/>
              <w:bottom w:val="single" w:sz="4" w:space="0" w:color="000000"/>
              <w:right w:val="dotted" w:sz="4" w:space="0" w:color="808080"/>
            </w:tcBorders>
            <w:shd w:val="clear" w:color="auto" w:fill="auto"/>
            <w:vAlign w:val="center"/>
            <w:hideMark/>
          </w:tcPr>
          <w:p w14:paraId="23F989EF"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72</w:t>
            </w:r>
          </w:p>
        </w:tc>
        <w:tc>
          <w:tcPr>
            <w:tcW w:w="1843" w:type="dxa"/>
            <w:tcBorders>
              <w:top w:val="nil"/>
              <w:left w:val="nil"/>
              <w:bottom w:val="single" w:sz="4" w:space="0" w:color="000000"/>
              <w:right w:val="single" w:sz="4" w:space="0" w:color="000000"/>
            </w:tcBorders>
            <w:shd w:val="clear" w:color="auto" w:fill="auto"/>
            <w:vAlign w:val="center"/>
            <w:hideMark/>
          </w:tcPr>
          <w:p w14:paraId="372D4ACD"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135</w:t>
            </w:r>
          </w:p>
        </w:tc>
        <w:tc>
          <w:tcPr>
            <w:tcW w:w="1417" w:type="dxa"/>
            <w:tcBorders>
              <w:top w:val="nil"/>
              <w:left w:val="nil"/>
              <w:bottom w:val="nil"/>
              <w:right w:val="single" w:sz="8" w:space="0" w:color="auto"/>
            </w:tcBorders>
            <w:shd w:val="clear" w:color="auto" w:fill="auto"/>
            <w:noWrap/>
            <w:vAlign w:val="bottom"/>
            <w:hideMark/>
          </w:tcPr>
          <w:p w14:paraId="5F9B5E0E"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300</w:t>
            </w:r>
          </w:p>
        </w:tc>
      </w:tr>
      <w:tr w:rsidR="006902CF" w:rsidRPr="006902CF" w14:paraId="69F29D96" w14:textId="77777777" w:rsidTr="006902CF">
        <w:trPr>
          <w:trHeight w:val="300"/>
        </w:trPr>
        <w:tc>
          <w:tcPr>
            <w:tcW w:w="1240" w:type="dxa"/>
            <w:tcBorders>
              <w:top w:val="nil"/>
              <w:left w:val="single" w:sz="8" w:space="0" w:color="auto"/>
              <w:bottom w:val="single" w:sz="8" w:space="0" w:color="auto"/>
              <w:right w:val="dotted" w:sz="4" w:space="0" w:color="808080"/>
            </w:tcBorders>
            <w:shd w:val="clear" w:color="auto" w:fill="auto"/>
            <w:vAlign w:val="center"/>
            <w:hideMark/>
          </w:tcPr>
          <w:p w14:paraId="13C1162A" w14:textId="77777777" w:rsidR="006902CF" w:rsidRPr="006902CF" w:rsidRDefault="006902CF" w:rsidP="006902CF">
            <w:pPr>
              <w:rPr>
                <w:rFonts w:ascii="Arial" w:eastAsia="Times New Roman" w:hAnsi="Arial"/>
                <w:b/>
                <w:bCs/>
                <w:color w:val="FF0000"/>
              </w:rPr>
            </w:pPr>
            <w:r w:rsidRPr="006902CF">
              <w:rPr>
                <w:rFonts w:ascii="Arial" w:eastAsia="Times New Roman" w:hAnsi="Arial"/>
                <w:b/>
                <w:bCs/>
                <w:color w:val="FF0000"/>
              </w:rPr>
              <w:t>TOTALES</w:t>
            </w:r>
          </w:p>
        </w:tc>
        <w:tc>
          <w:tcPr>
            <w:tcW w:w="1240" w:type="dxa"/>
            <w:tcBorders>
              <w:top w:val="nil"/>
              <w:left w:val="nil"/>
              <w:bottom w:val="single" w:sz="8" w:space="0" w:color="auto"/>
              <w:right w:val="nil"/>
            </w:tcBorders>
            <w:shd w:val="clear" w:color="auto" w:fill="auto"/>
            <w:noWrap/>
            <w:vAlign w:val="bottom"/>
            <w:hideMark/>
          </w:tcPr>
          <w:p w14:paraId="717BF4F0"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139</w:t>
            </w:r>
          </w:p>
        </w:tc>
        <w:tc>
          <w:tcPr>
            <w:tcW w:w="2330" w:type="dxa"/>
            <w:tcBorders>
              <w:top w:val="nil"/>
              <w:left w:val="nil"/>
              <w:bottom w:val="single" w:sz="8" w:space="0" w:color="auto"/>
              <w:right w:val="nil"/>
            </w:tcBorders>
            <w:shd w:val="clear" w:color="auto" w:fill="auto"/>
            <w:noWrap/>
            <w:vAlign w:val="bottom"/>
            <w:hideMark/>
          </w:tcPr>
          <w:p w14:paraId="3B70976B" w14:textId="6D11C767" w:rsidR="006902CF" w:rsidRPr="006902CF" w:rsidRDefault="006902CF" w:rsidP="006902CF">
            <w:pPr>
              <w:jc w:val="right"/>
              <w:rPr>
                <w:rFonts w:eastAsia="Times New Roman" w:cs="Times New Roman"/>
                <w:b/>
                <w:bCs/>
                <w:color w:val="FF0000"/>
                <w:sz w:val="22"/>
                <w:szCs w:val="22"/>
              </w:rPr>
            </w:pPr>
            <w:r>
              <w:rPr>
                <w:rFonts w:eastAsia="Times New Roman" w:cs="Times New Roman"/>
                <w:b/>
                <w:bCs/>
                <w:noProof/>
                <w:color w:val="FF0000"/>
                <w:sz w:val="22"/>
                <w:szCs w:val="22"/>
              </w:rPr>
              <mc:AlternateContent>
                <mc:Choice Requires="wpi">
                  <w:drawing>
                    <wp:anchor distT="0" distB="0" distL="114300" distR="114300" simplePos="0" relativeHeight="253599744" behindDoc="0" locked="0" layoutInCell="1" allowOverlap="1" wp14:anchorId="5E1BBA78" wp14:editId="1E7844F9">
                      <wp:simplePos x="0" y="0"/>
                      <wp:positionH relativeFrom="column">
                        <wp:posOffset>1035465</wp:posOffset>
                      </wp:positionH>
                      <wp:positionV relativeFrom="paragraph">
                        <wp:posOffset>65510</wp:posOffset>
                      </wp:positionV>
                      <wp:extent cx="337680" cy="29880"/>
                      <wp:effectExtent l="95250" t="114300" r="100965" b="160655"/>
                      <wp:wrapNone/>
                      <wp:docPr id="1972" name="Entrada de lápiz 1972"/>
                      <wp:cNvGraphicFramePr/>
                      <a:graphic xmlns:a="http://schemas.openxmlformats.org/drawingml/2006/main">
                        <a:graphicData uri="http://schemas.microsoft.com/office/word/2010/wordprocessingInk">
                          <w14:contentPart bwMode="auto" r:id="rId657">
                            <w14:nvContentPartPr>
                              <w14:cNvContentPartPr/>
                            </w14:nvContentPartPr>
                            <w14:xfrm>
                              <a:off x="0" y="0"/>
                              <a:ext cx="337680" cy="29880"/>
                            </w14:xfrm>
                          </w14:contentPart>
                        </a:graphicData>
                      </a:graphic>
                    </wp:anchor>
                  </w:drawing>
                </mc:Choice>
                <mc:Fallback>
                  <w:pict>
                    <v:shape w14:anchorId="24613BF8" id="Entrada de lápiz 1972" o:spid="_x0000_s1026" type="#_x0000_t75" style="position:absolute;margin-left:77.35pt;margin-top:-3.35pt;width:35.1pt;height:19.35pt;z-index:25359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">
                      <v:imagedata r:id="rId658" o:title=""/>
                    </v:shape>
                  </w:pict>
                </mc:Fallback>
              </mc:AlternateContent>
            </w:r>
            <w:r w:rsidRPr="006902CF">
              <w:rPr>
                <w:rFonts w:eastAsia="Times New Roman" w:cs="Times New Roman"/>
                <w:b/>
                <w:bCs/>
                <w:color w:val="FF0000"/>
                <w:sz w:val="22"/>
                <w:szCs w:val="22"/>
              </w:rPr>
              <w:t>129</w:t>
            </w:r>
          </w:p>
        </w:tc>
        <w:tc>
          <w:tcPr>
            <w:tcW w:w="1843" w:type="dxa"/>
            <w:tcBorders>
              <w:top w:val="nil"/>
              <w:left w:val="nil"/>
              <w:bottom w:val="single" w:sz="8" w:space="0" w:color="auto"/>
              <w:right w:val="nil"/>
            </w:tcBorders>
            <w:shd w:val="clear" w:color="auto" w:fill="auto"/>
            <w:noWrap/>
            <w:vAlign w:val="bottom"/>
            <w:hideMark/>
          </w:tcPr>
          <w:p w14:paraId="696DC400"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222</w:t>
            </w:r>
          </w:p>
        </w:tc>
        <w:tc>
          <w:tcPr>
            <w:tcW w:w="1417" w:type="dxa"/>
            <w:tcBorders>
              <w:top w:val="nil"/>
              <w:left w:val="nil"/>
              <w:bottom w:val="single" w:sz="8" w:space="0" w:color="auto"/>
              <w:right w:val="single" w:sz="8" w:space="0" w:color="auto"/>
            </w:tcBorders>
            <w:shd w:val="clear" w:color="auto" w:fill="auto"/>
            <w:noWrap/>
            <w:vAlign w:val="bottom"/>
            <w:hideMark/>
          </w:tcPr>
          <w:p w14:paraId="330535ED" w14:textId="22538611" w:rsidR="006902CF" w:rsidRPr="006902CF" w:rsidRDefault="006902CF" w:rsidP="006902CF">
            <w:pPr>
              <w:jc w:val="right"/>
              <w:rPr>
                <w:rFonts w:eastAsia="Times New Roman" w:cs="Times New Roman"/>
                <w:b/>
                <w:bCs/>
                <w:color w:val="FF0000"/>
                <w:sz w:val="22"/>
                <w:szCs w:val="22"/>
              </w:rPr>
            </w:pPr>
            <w:r>
              <w:rPr>
                <w:rFonts w:eastAsia="Times New Roman" w:cs="Times New Roman"/>
                <w:b/>
                <w:bCs/>
                <w:noProof/>
                <w:color w:val="FF0000"/>
                <w:sz w:val="22"/>
                <w:szCs w:val="22"/>
              </w:rPr>
              <mc:AlternateContent>
                <mc:Choice Requires="wpi">
                  <w:drawing>
                    <wp:anchor distT="0" distB="0" distL="114300" distR="114300" simplePos="0" relativeHeight="253641728" behindDoc="0" locked="0" layoutInCell="1" allowOverlap="1" wp14:anchorId="794AF0F2" wp14:editId="7CB05D0D">
                      <wp:simplePos x="0" y="0"/>
                      <wp:positionH relativeFrom="column">
                        <wp:posOffset>410250</wp:posOffset>
                      </wp:positionH>
                      <wp:positionV relativeFrom="paragraph">
                        <wp:posOffset>14030</wp:posOffset>
                      </wp:positionV>
                      <wp:extent cx="485280" cy="345600"/>
                      <wp:effectExtent l="57150" t="38100" r="10160" b="73660"/>
                      <wp:wrapNone/>
                      <wp:docPr id="2013" name="Entrada de lápiz 2013"/>
                      <wp:cNvGraphicFramePr/>
                      <a:graphic xmlns:a="http://schemas.openxmlformats.org/drawingml/2006/main">
                        <a:graphicData uri="http://schemas.microsoft.com/office/word/2010/wordprocessingInk">
                          <w14:contentPart bwMode="auto" r:id="rId659">
                            <w14:nvContentPartPr>
                              <w14:cNvContentPartPr/>
                            </w14:nvContentPartPr>
                            <w14:xfrm>
                              <a:off x="0" y="0"/>
                              <a:ext cx="485280" cy="345600"/>
                            </w14:xfrm>
                          </w14:contentPart>
                        </a:graphicData>
                      </a:graphic>
                    </wp:anchor>
                  </w:drawing>
                </mc:Choice>
                <mc:Fallback>
                  <w:pict>
                    <v:shape w14:anchorId="356170D2" id="Entrada de lápiz 2013" o:spid="_x0000_s1026" type="#_x0000_t75" style="position:absolute;margin-left:30.9pt;margin-top:-.3pt;width:41pt;height:30pt;z-index:25364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">
                      <v:imagedata r:id="rId660" o:title=""/>
                    </v:shape>
                  </w:pict>
                </mc:Fallback>
              </mc:AlternateContent>
            </w:r>
            <w:r w:rsidRPr="006902CF">
              <w:rPr>
                <w:rFonts w:eastAsia="Times New Roman" w:cs="Times New Roman"/>
                <w:b/>
                <w:bCs/>
                <w:color w:val="FF0000"/>
                <w:sz w:val="22"/>
                <w:szCs w:val="22"/>
              </w:rPr>
              <w:t>490</w:t>
            </w:r>
          </w:p>
        </w:tc>
      </w:tr>
    </w:tbl>
    <w:p w14:paraId="25F39386" w14:textId="7DA6420B" w:rsidR="006902CF" w:rsidRPr="006902CF" w:rsidRDefault="00EC3AC2" w:rsidP="006902C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702144" behindDoc="0" locked="0" layoutInCell="1" allowOverlap="1" wp14:anchorId="234C85B7" wp14:editId="78A3C636">
                <wp:simplePos x="0" y="0"/>
                <wp:positionH relativeFrom="column">
                  <wp:posOffset>-976630</wp:posOffset>
                </wp:positionH>
                <wp:positionV relativeFrom="paragraph">
                  <wp:posOffset>-1669415</wp:posOffset>
                </wp:positionV>
                <wp:extent cx="612775" cy="798830"/>
                <wp:effectExtent l="57150" t="57150" r="34925" b="58420"/>
                <wp:wrapNone/>
                <wp:docPr id="2078" name="Entrada de lápiz 2078"/>
                <wp:cNvGraphicFramePr/>
                <a:graphic xmlns:a="http://schemas.openxmlformats.org/drawingml/2006/main">
                  <a:graphicData uri="http://schemas.microsoft.com/office/word/2010/wordprocessingInk">
                    <w14:contentPart bwMode="auto" r:id="rId661">
                      <w14:nvContentPartPr>
                        <w14:cNvContentPartPr/>
                      </w14:nvContentPartPr>
                      <w14:xfrm>
                        <a:off x="0" y="0"/>
                        <a:ext cx="612775" cy="798830"/>
                      </w14:xfrm>
                    </w14:contentPart>
                  </a:graphicData>
                </a:graphic>
              </wp:anchor>
            </w:drawing>
          </mc:Choice>
          <mc:Fallback>
            <w:pict>
              <v:shape w14:anchorId="72AFF905" id="Entrada de lápiz 2078" o:spid="_x0000_s1026" type="#_x0000_t75" style="position:absolute;margin-left:-78.3pt;margin-top:-132.85pt;width:51.05pt;height:65.7pt;z-index:25370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">
                <v:imagedata r:id="rId662" o:title=""/>
              </v:shape>
            </w:pict>
          </mc:Fallback>
        </mc:AlternateContent>
      </w:r>
      <w:r>
        <w:rPr>
          <w:rFonts w:ascii="Arial" w:hAnsi="Arial"/>
          <w:noProof/>
        </w:rPr>
        <mc:AlternateContent>
          <mc:Choice Requires="wpi">
            <w:drawing>
              <wp:anchor distT="0" distB="0" distL="114300" distR="114300" simplePos="0" relativeHeight="253692928" behindDoc="0" locked="0" layoutInCell="1" allowOverlap="1" wp14:anchorId="78DDC2FE" wp14:editId="32071044">
                <wp:simplePos x="0" y="0"/>
                <wp:positionH relativeFrom="column">
                  <wp:posOffset>5647690</wp:posOffset>
                </wp:positionH>
                <wp:positionV relativeFrom="paragraph">
                  <wp:posOffset>-1002665</wp:posOffset>
                </wp:positionV>
                <wp:extent cx="477755" cy="23290"/>
                <wp:effectExtent l="19050" t="57150" r="74930" b="53340"/>
                <wp:wrapNone/>
                <wp:docPr id="2069" name="Entrada de lápiz 2069"/>
                <wp:cNvGraphicFramePr/>
                <a:graphic xmlns:a="http://schemas.openxmlformats.org/drawingml/2006/main">
                  <a:graphicData uri="http://schemas.microsoft.com/office/word/2010/wordprocessingInk">
                    <w14:contentPart bwMode="auto" r:id="rId663">
                      <w14:nvContentPartPr>
                        <w14:cNvContentPartPr/>
                      </w14:nvContentPartPr>
                      <w14:xfrm>
                        <a:off x="0" y="0"/>
                        <a:ext cx="477755" cy="23290"/>
                      </w14:xfrm>
                    </w14:contentPart>
                  </a:graphicData>
                </a:graphic>
              </wp:anchor>
            </w:drawing>
          </mc:Choice>
          <mc:Fallback>
            <w:pict>
              <v:shape w14:anchorId="319FCE3F" id="Entrada de lápiz 2069" o:spid="_x0000_s1026" type="#_x0000_t75" style="position:absolute;margin-left:443.3pt;margin-top:-80.35pt;width:40.4pt;height:4.7pt;z-index:25369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">
                <v:imagedata r:id="rId664" o:title=""/>
              </v:shape>
            </w:pict>
          </mc:Fallback>
        </mc:AlternateContent>
      </w:r>
      <w:r>
        <w:rPr>
          <w:rFonts w:ascii="Arial" w:hAnsi="Arial"/>
          <w:noProof/>
        </w:rPr>
        <mc:AlternateContent>
          <mc:Choice Requires="wpi">
            <w:drawing>
              <wp:anchor distT="0" distB="0" distL="114300" distR="114300" simplePos="0" relativeHeight="253689856" behindDoc="0" locked="0" layoutInCell="1" allowOverlap="1" wp14:anchorId="27454559" wp14:editId="66D3EE84">
                <wp:simplePos x="0" y="0"/>
                <wp:positionH relativeFrom="column">
                  <wp:posOffset>5340985</wp:posOffset>
                </wp:positionH>
                <wp:positionV relativeFrom="paragraph">
                  <wp:posOffset>-1510030</wp:posOffset>
                </wp:positionV>
                <wp:extent cx="733675" cy="718820"/>
                <wp:effectExtent l="38100" t="57150" r="66675" b="62230"/>
                <wp:wrapNone/>
                <wp:docPr id="2066" name="Entrada de lápiz 2066"/>
                <wp:cNvGraphicFramePr/>
                <a:graphic xmlns:a="http://schemas.openxmlformats.org/drawingml/2006/main">
                  <a:graphicData uri="http://schemas.microsoft.com/office/word/2010/wordprocessingInk">
                    <w14:contentPart bwMode="auto" r:id="rId665">
                      <w14:nvContentPartPr>
                        <w14:cNvContentPartPr/>
                      </w14:nvContentPartPr>
                      <w14:xfrm>
                        <a:off x="0" y="0"/>
                        <a:ext cx="733675" cy="718820"/>
                      </w14:xfrm>
                    </w14:contentPart>
                  </a:graphicData>
                </a:graphic>
              </wp:anchor>
            </w:drawing>
          </mc:Choice>
          <mc:Fallback>
            <w:pict>
              <v:shape w14:anchorId="567ADB61" id="Entrada de lápiz 2066" o:spid="_x0000_s1026" type="#_x0000_t75" style="position:absolute;margin-left:419.15pt;margin-top:-120.3pt;width:60.6pt;height:59.4pt;z-index:25368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">
                <v:imagedata r:id="rId666" o:title=""/>
              </v:shape>
            </w:pict>
          </mc:Fallback>
        </mc:AlternateContent>
      </w:r>
      <w:r>
        <w:rPr>
          <w:rFonts w:ascii="Arial" w:hAnsi="Arial"/>
          <w:noProof/>
        </w:rPr>
        <mc:AlternateContent>
          <mc:Choice Requires="wpi">
            <w:drawing>
              <wp:anchor distT="0" distB="0" distL="114300" distR="114300" simplePos="0" relativeHeight="253684736" behindDoc="0" locked="0" layoutInCell="1" allowOverlap="1" wp14:anchorId="2632EABA" wp14:editId="76BA67B5">
                <wp:simplePos x="0" y="0"/>
                <wp:positionH relativeFrom="column">
                  <wp:posOffset>5141325</wp:posOffset>
                </wp:positionH>
                <wp:positionV relativeFrom="paragraph">
                  <wp:posOffset>-1267262</wp:posOffset>
                </wp:positionV>
                <wp:extent cx="2160" cy="6840"/>
                <wp:effectExtent l="38100" t="38100" r="55245" b="69850"/>
                <wp:wrapNone/>
                <wp:docPr id="2061" name="Entrada de lápiz 2061"/>
                <wp:cNvGraphicFramePr/>
                <a:graphic xmlns:a="http://schemas.openxmlformats.org/drawingml/2006/main">
                  <a:graphicData uri="http://schemas.microsoft.com/office/word/2010/wordprocessingInk">
                    <w14:contentPart bwMode="auto" r:id="rId667">
                      <w14:nvContentPartPr>
                        <w14:cNvContentPartPr/>
                      </w14:nvContentPartPr>
                      <w14:xfrm>
                        <a:off x="0" y="0"/>
                        <a:ext cx="2160" cy="6840"/>
                      </w14:xfrm>
                    </w14:contentPart>
                  </a:graphicData>
                </a:graphic>
              </wp:anchor>
            </w:drawing>
          </mc:Choice>
          <mc:Fallback>
            <w:pict>
              <v:shape w14:anchorId="0935F7CD" id="Entrada de lápiz 2061" o:spid="_x0000_s1026" type="#_x0000_t75" style="position:absolute;margin-left:403.45pt;margin-top:-101.2pt;width:3pt;height:3.4pt;z-index:25368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">
                <v:imagedata r:id="rId34" o:title=""/>
              </v:shape>
            </w:pict>
          </mc:Fallback>
        </mc:AlternateContent>
      </w:r>
      <w:r>
        <w:rPr>
          <w:rFonts w:ascii="Arial" w:hAnsi="Arial"/>
          <w:noProof/>
        </w:rPr>
        <mc:AlternateContent>
          <mc:Choice Requires="wpi">
            <w:drawing>
              <wp:anchor distT="0" distB="0" distL="114300" distR="114300" simplePos="0" relativeHeight="253683712" behindDoc="0" locked="0" layoutInCell="1" allowOverlap="1" wp14:anchorId="2B8BF3DB" wp14:editId="72204182">
                <wp:simplePos x="0" y="0"/>
                <wp:positionH relativeFrom="column">
                  <wp:posOffset>-507435</wp:posOffset>
                </wp:positionH>
                <wp:positionV relativeFrom="paragraph">
                  <wp:posOffset>-1058822</wp:posOffset>
                </wp:positionV>
                <wp:extent cx="422280" cy="211320"/>
                <wp:effectExtent l="76200" t="95250" r="34925" b="132080"/>
                <wp:wrapNone/>
                <wp:docPr id="2059" name="Entrada de lápiz 2059"/>
                <wp:cNvGraphicFramePr/>
                <a:graphic xmlns:a="http://schemas.openxmlformats.org/drawingml/2006/main">
                  <a:graphicData uri="http://schemas.microsoft.com/office/word/2010/wordprocessingInk">
                    <w14:contentPart bwMode="auto" r:id="rId668">
                      <w14:nvContentPartPr>
                        <w14:cNvContentPartPr/>
                      </w14:nvContentPartPr>
                      <w14:xfrm>
                        <a:off x="0" y="0"/>
                        <a:ext cx="422280" cy="211320"/>
                      </w14:xfrm>
                    </w14:contentPart>
                  </a:graphicData>
                </a:graphic>
              </wp:anchor>
            </w:drawing>
          </mc:Choice>
          <mc:Fallback>
            <w:pict>
              <v:shape w14:anchorId="54F13B84" id="Entrada de lápiz 2059" o:spid="_x0000_s1026" type="#_x0000_t75" style="position:absolute;margin-left:-44.15pt;margin-top:-91.85pt;width:41.75pt;height:33.65pt;z-index:25368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">
                <v:imagedata r:id="rId669" o:title=""/>
              </v:shape>
            </w:pict>
          </mc:Fallback>
        </mc:AlternateContent>
      </w:r>
      <w:r>
        <w:rPr>
          <w:rFonts w:ascii="Arial" w:hAnsi="Arial"/>
          <w:noProof/>
        </w:rPr>
        <mc:AlternateContent>
          <mc:Choice Requires="wpi">
            <w:drawing>
              <wp:anchor distT="0" distB="0" distL="114300" distR="114300" simplePos="0" relativeHeight="253682688" behindDoc="0" locked="0" layoutInCell="1" allowOverlap="1" wp14:anchorId="6B3B2B8C" wp14:editId="7910B9E9">
                <wp:simplePos x="0" y="0"/>
                <wp:positionH relativeFrom="column">
                  <wp:posOffset>-429675</wp:posOffset>
                </wp:positionH>
                <wp:positionV relativeFrom="paragraph">
                  <wp:posOffset>-1569302</wp:posOffset>
                </wp:positionV>
                <wp:extent cx="397440" cy="189360"/>
                <wp:effectExtent l="0" t="114300" r="41275" b="115570"/>
                <wp:wrapNone/>
                <wp:docPr id="2058" name="Entrada de lápiz 2058"/>
                <wp:cNvGraphicFramePr/>
                <a:graphic xmlns:a="http://schemas.openxmlformats.org/drawingml/2006/main">
                  <a:graphicData uri="http://schemas.microsoft.com/office/word/2010/wordprocessingInk">
                    <w14:contentPart bwMode="auto" r:id="rId670">
                      <w14:nvContentPartPr>
                        <w14:cNvContentPartPr/>
                      </w14:nvContentPartPr>
                      <w14:xfrm>
                        <a:off x="0" y="0"/>
                        <a:ext cx="397440" cy="189360"/>
                      </w14:xfrm>
                    </w14:contentPart>
                  </a:graphicData>
                </a:graphic>
              </wp:anchor>
            </w:drawing>
          </mc:Choice>
          <mc:Fallback>
            <w:pict>
              <v:shape w14:anchorId="2E3A5BB4" id="Entrada de lápiz 2058" o:spid="_x0000_s1026" type="#_x0000_t75" style="position:absolute;margin-left:-38.1pt;margin-top:-132.05pt;width:39.8pt;height:31.9pt;z-index:25368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">
                <v:imagedata r:id="rId671" o:title=""/>
              </v:shape>
            </w:pict>
          </mc:Fallback>
        </mc:AlternateContent>
      </w:r>
      <w:r>
        <w:rPr>
          <w:rFonts w:ascii="Arial" w:hAnsi="Arial"/>
          <w:noProof/>
        </w:rPr>
        <mc:AlternateContent>
          <mc:Choice Requires="wpi">
            <w:drawing>
              <wp:anchor distT="0" distB="0" distL="114300" distR="114300" simplePos="0" relativeHeight="253680640" behindDoc="0" locked="0" layoutInCell="1" allowOverlap="1" wp14:anchorId="138E5000" wp14:editId="3C5B3E46">
                <wp:simplePos x="0" y="0"/>
                <wp:positionH relativeFrom="column">
                  <wp:posOffset>-1995</wp:posOffset>
                </wp:positionH>
                <wp:positionV relativeFrom="paragraph">
                  <wp:posOffset>-642302</wp:posOffset>
                </wp:positionV>
                <wp:extent cx="711000" cy="460080"/>
                <wp:effectExtent l="57150" t="133350" r="108585" b="130810"/>
                <wp:wrapNone/>
                <wp:docPr id="2056" name="Entrada de lápiz 2056"/>
                <wp:cNvGraphicFramePr/>
                <a:graphic xmlns:a="http://schemas.openxmlformats.org/drawingml/2006/main">
                  <a:graphicData uri="http://schemas.microsoft.com/office/word/2010/wordprocessingInk">
                    <w14:contentPart bwMode="auto" r:id="rId672">
                      <w14:nvContentPartPr>
                        <w14:cNvContentPartPr/>
                      </w14:nvContentPartPr>
                      <w14:xfrm>
                        <a:off x="0" y="0"/>
                        <a:ext cx="711000" cy="460080"/>
                      </w14:xfrm>
                    </w14:contentPart>
                  </a:graphicData>
                </a:graphic>
              </wp:anchor>
            </w:drawing>
          </mc:Choice>
          <mc:Fallback>
            <w:pict>
              <v:shape w14:anchorId="48D0DDB0" id="Entrada de lápiz 2056" o:spid="_x0000_s1026" type="#_x0000_t75" style="position:absolute;margin-left:-4.4pt;margin-top:-59.05pt;width:64.5pt;height:53.25pt;z-index:25368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">
                <v:imagedata r:id="rId673" o:title=""/>
              </v:shape>
            </w:pict>
          </mc:Fallback>
        </mc:AlternateContent>
      </w:r>
      <w:r w:rsidR="006902CF">
        <w:rPr>
          <w:rFonts w:ascii="Arial" w:hAnsi="Arial"/>
          <w:noProof/>
        </w:rPr>
        <mc:AlternateContent>
          <mc:Choice Requires="wpi">
            <w:drawing>
              <wp:anchor distT="0" distB="0" distL="114300" distR="114300" simplePos="0" relativeHeight="253619200" behindDoc="0" locked="0" layoutInCell="1" allowOverlap="1" wp14:anchorId="1702B5F6" wp14:editId="4DF85F79">
                <wp:simplePos x="0" y="0"/>
                <wp:positionH relativeFrom="column">
                  <wp:posOffset>-24535</wp:posOffset>
                </wp:positionH>
                <wp:positionV relativeFrom="paragraph">
                  <wp:posOffset>-1127690</wp:posOffset>
                </wp:positionV>
                <wp:extent cx="482040" cy="59760"/>
                <wp:effectExtent l="38100" t="114300" r="108585" b="111760"/>
                <wp:wrapNone/>
                <wp:docPr id="1991" name="Entrada de lápiz 1991"/>
                <wp:cNvGraphicFramePr/>
                <a:graphic xmlns:a="http://schemas.openxmlformats.org/drawingml/2006/main">
                  <a:graphicData uri="http://schemas.microsoft.com/office/word/2010/wordprocessingInk">
                    <w14:contentPart bwMode="auto" r:id="rId674">
                      <w14:nvContentPartPr>
                        <w14:cNvContentPartPr/>
                      </w14:nvContentPartPr>
                      <w14:xfrm>
                        <a:off x="0" y="0"/>
                        <a:ext cx="482040" cy="59760"/>
                      </w14:xfrm>
                    </w14:contentPart>
                  </a:graphicData>
                </a:graphic>
              </wp:anchor>
            </w:drawing>
          </mc:Choice>
          <mc:Fallback>
            <w:pict>
              <v:shape w14:anchorId="232FE3A8" id="Entrada de lápiz 1991" o:spid="_x0000_s1026" type="#_x0000_t75" style="position:absolute;margin-left:-6.2pt;margin-top:-97.3pt;width:46.45pt;height:21.7pt;z-index:25361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">
                <v:imagedata r:id="rId675" o:title=""/>
              </v:shape>
            </w:pict>
          </mc:Fallback>
        </mc:AlternateContent>
      </w:r>
      <w:r w:rsidR="006902CF">
        <w:rPr>
          <w:rFonts w:ascii="Arial" w:hAnsi="Arial"/>
          <w:noProof/>
        </w:rPr>
        <mc:AlternateContent>
          <mc:Choice Requires="wpi">
            <w:drawing>
              <wp:anchor distT="0" distB="0" distL="114300" distR="114300" simplePos="0" relativeHeight="253618176" behindDoc="0" locked="0" layoutInCell="1" allowOverlap="1" wp14:anchorId="24510261" wp14:editId="69F2C6DA">
                <wp:simplePos x="0" y="0"/>
                <wp:positionH relativeFrom="column">
                  <wp:posOffset>-4015</wp:posOffset>
                </wp:positionH>
                <wp:positionV relativeFrom="paragraph">
                  <wp:posOffset>-1421450</wp:posOffset>
                </wp:positionV>
                <wp:extent cx="489960" cy="14760"/>
                <wp:effectExtent l="38100" t="114300" r="81915" b="137795"/>
                <wp:wrapNone/>
                <wp:docPr id="1990" name="Entrada de lápiz 1990"/>
                <wp:cNvGraphicFramePr/>
                <a:graphic xmlns:a="http://schemas.openxmlformats.org/drawingml/2006/main">
                  <a:graphicData uri="http://schemas.microsoft.com/office/word/2010/wordprocessingInk">
                    <w14:contentPart bwMode="auto" r:id="rId676">
                      <w14:nvContentPartPr>
                        <w14:cNvContentPartPr/>
                      </w14:nvContentPartPr>
                      <w14:xfrm>
                        <a:off x="0" y="0"/>
                        <a:ext cx="489960" cy="14760"/>
                      </w14:xfrm>
                    </w14:contentPart>
                  </a:graphicData>
                </a:graphic>
              </wp:anchor>
            </w:drawing>
          </mc:Choice>
          <mc:Fallback>
            <w:pict>
              <v:shape w14:anchorId="48B16696" id="Entrada de lápiz 1990" o:spid="_x0000_s1026" type="#_x0000_t75" style="position:absolute;margin-left:-4.55pt;margin-top:-120.45pt;width:47.1pt;height:18.15pt;z-index:25361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">
                <v:imagedata r:id="rId677" o:title=""/>
              </v:shape>
            </w:pict>
          </mc:Fallback>
        </mc:AlternateContent>
      </w:r>
      <w:r w:rsidR="006902CF">
        <w:rPr>
          <w:rFonts w:ascii="Arial" w:hAnsi="Arial"/>
          <w:noProof/>
        </w:rPr>
        <mc:AlternateContent>
          <mc:Choice Requires="wpi">
            <w:drawing>
              <wp:anchor distT="0" distB="0" distL="114300" distR="114300" simplePos="0" relativeHeight="253617152" behindDoc="0" locked="0" layoutInCell="1" allowOverlap="1" wp14:anchorId="2DF91C30" wp14:editId="16E1637E">
                <wp:simplePos x="0" y="0"/>
                <wp:positionH relativeFrom="column">
                  <wp:posOffset>-7255</wp:posOffset>
                </wp:positionH>
                <wp:positionV relativeFrom="paragraph">
                  <wp:posOffset>-1655450</wp:posOffset>
                </wp:positionV>
                <wp:extent cx="601920" cy="45720"/>
                <wp:effectExtent l="76200" t="114300" r="84455" b="125730"/>
                <wp:wrapNone/>
                <wp:docPr id="1989" name="Entrada de lápiz 1989"/>
                <wp:cNvGraphicFramePr/>
                <a:graphic xmlns:a="http://schemas.openxmlformats.org/drawingml/2006/main">
                  <a:graphicData uri="http://schemas.microsoft.com/office/word/2010/wordprocessingInk">
                    <w14:contentPart bwMode="auto" r:id="rId678">
                      <w14:nvContentPartPr>
                        <w14:cNvContentPartPr/>
                      </w14:nvContentPartPr>
                      <w14:xfrm>
                        <a:off x="0" y="0"/>
                        <a:ext cx="601920" cy="45720"/>
                      </w14:xfrm>
                    </w14:contentPart>
                  </a:graphicData>
                </a:graphic>
              </wp:anchor>
            </w:drawing>
          </mc:Choice>
          <mc:Fallback>
            <w:pict>
              <v:shape w14:anchorId="01361E35" id="Entrada de lápiz 1989" o:spid="_x0000_s1026" type="#_x0000_t75" style="position:absolute;margin-left:-4.75pt;margin-top:-138.85pt;width:55.9pt;height:20.6pt;z-index:25361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">
                <v:imagedata r:id="rId679" o:title=""/>
              </v:shape>
            </w:pict>
          </mc:Fallback>
        </mc:AlternateContent>
      </w:r>
      <w:r w:rsidR="006902CF">
        <w:rPr>
          <w:rFonts w:ascii="Arial" w:hAnsi="Arial"/>
          <w:noProof/>
        </w:rPr>
        <mc:AlternateContent>
          <mc:Choice Requires="wpi">
            <w:drawing>
              <wp:anchor distT="0" distB="0" distL="114300" distR="114300" simplePos="0" relativeHeight="253590528" behindDoc="0" locked="0" layoutInCell="1" allowOverlap="1" wp14:anchorId="1260CA69" wp14:editId="0B8447BA">
                <wp:simplePos x="0" y="0"/>
                <wp:positionH relativeFrom="column">
                  <wp:posOffset>5174945</wp:posOffset>
                </wp:positionH>
                <wp:positionV relativeFrom="paragraph">
                  <wp:posOffset>-188810</wp:posOffset>
                </wp:positionV>
                <wp:extent cx="251640" cy="154080"/>
                <wp:effectExtent l="57150" t="57150" r="53340" b="74930"/>
                <wp:wrapNone/>
                <wp:docPr id="1963" name="Entrada de lápiz 1963"/>
                <wp:cNvGraphicFramePr/>
                <a:graphic xmlns:a="http://schemas.openxmlformats.org/drawingml/2006/main">
                  <a:graphicData uri="http://schemas.microsoft.com/office/word/2010/wordprocessingInk">
                    <w14:contentPart bwMode="auto" r:id="rId680">
                      <w14:nvContentPartPr>
                        <w14:cNvContentPartPr/>
                      </w14:nvContentPartPr>
                      <w14:xfrm>
                        <a:off x="0" y="0"/>
                        <a:ext cx="251640" cy="154080"/>
                      </w14:xfrm>
                    </w14:contentPart>
                  </a:graphicData>
                </a:graphic>
              </wp:anchor>
            </w:drawing>
          </mc:Choice>
          <mc:Fallback>
            <w:pict>
              <v:shape w14:anchorId="773DE7B9" id="Entrada de lápiz 1963" o:spid="_x0000_s1026" type="#_x0000_t75" style="position:absolute;margin-left:406.1pt;margin-top:-16.25pt;width:22.6pt;height:15pt;z-index:25359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">
                <v:imagedata r:id="rId681" o:title=""/>
              </v:shape>
            </w:pict>
          </mc:Fallback>
        </mc:AlternateContent>
      </w:r>
      <w:r w:rsidR="006902CF">
        <w:rPr>
          <w:rFonts w:ascii="Arial" w:hAnsi="Arial"/>
          <w:noProof/>
        </w:rPr>
        <mc:AlternateContent>
          <mc:Choice Requires="wpi">
            <w:drawing>
              <wp:anchor distT="0" distB="0" distL="114300" distR="114300" simplePos="0" relativeHeight="253534208" behindDoc="0" locked="0" layoutInCell="1" allowOverlap="1" wp14:anchorId="6BEDD3C3" wp14:editId="70F0958E">
                <wp:simplePos x="0" y="0"/>
                <wp:positionH relativeFrom="column">
                  <wp:posOffset>-317535</wp:posOffset>
                </wp:positionH>
                <wp:positionV relativeFrom="paragraph">
                  <wp:posOffset>-478600</wp:posOffset>
                </wp:positionV>
                <wp:extent cx="289080" cy="99360"/>
                <wp:effectExtent l="57150" t="57150" r="15875" b="53340"/>
                <wp:wrapNone/>
                <wp:docPr id="1908" name="Entrada de lápiz 1908"/>
                <wp:cNvGraphicFramePr/>
                <a:graphic xmlns:a="http://schemas.openxmlformats.org/drawingml/2006/main">
                  <a:graphicData uri="http://schemas.microsoft.com/office/word/2010/wordprocessingInk">
                    <w14:contentPart bwMode="auto" r:id="rId682">
                      <w14:nvContentPartPr>
                        <w14:cNvContentPartPr/>
                      </w14:nvContentPartPr>
                      <w14:xfrm>
                        <a:off x="0" y="0"/>
                        <a:ext cx="289080" cy="99360"/>
                      </w14:xfrm>
                    </w14:contentPart>
                  </a:graphicData>
                </a:graphic>
              </wp:anchor>
            </w:drawing>
          </mc:Choice>
          <mc:Fallback>
            <w:pict>
              <v:shape w14:anchorId="1B1351CE" id="Entrada de lápiz 1908" o:spid="_x0000_s1026" type="#_x0000_t75" style="position:absolute;margin-left:-26.4pt;margin-top:-39.1pt;width:25.55pt;height:10.65pt;z-index:25353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">
                <v:imagedata r:id="rId683" o:title=""/>
              </v:shape>
            </w:pict>
          </mc:Fallback>
        </mc:AlternateContent>
      </w:r>
    </w:p>
    <w:p w14:paraId="0F3E59DD" w14:textId="77777777" w:rsidR="00F538A2" w:rsidRPr="00DC1371" w:rsidRDefault="00F538A2" w:rsidP="00F538A2">
      <w:pPr>
        <w:pStyle w:val="Prrafodelista"/>
        <w:shd w:val="clear" w:color="auto" w:fill="FFFFFF"/>
        <w:ind w:left="1068"/>
        <w:jc w:val="both"/>
        <w:rPr>
          <w:rFonts w:ascii="Arial" w:hAnsi="Arial"/>
        </w:rPr>
      </w:pPr>
    </w:p>
    <w:p w14:paraId="660A27A8" w14:textId="0111E4DD" w:rsidR="00DC1371" w:rsidRPr="00AC029A" w:rsidRDefault="006902CF" w:rsidP="00AC029A">
      <w:pPr>
        <w:pStyle w:val="Prrafodelista"/>
        <w:numPr>
          <w:ilvl w:val="0"/>
          <w:numId w:val="9"/>
        </w:numPr>
        <w:shd w:val="clear" w:color="auto" w:fill="FFFFFF"/>
        <w:jc w:val="both"/>
        <w:rPr>
          <w:rFonts w:ascii="Arial" w:hAnsi="Arial"/>
        </w:rPr>
      </w:pPr>
      <w:r>
        <w:rPr>
          <w:rFonts w:ascii="Arial" w:hAnsi="Arial"/>
          <w:noProof/>
        </w:rPr>
        <mc:AlternateContent>
          <mc:Choice Requires="wpi">
            <w:drawing>
              <wp:anchor distT="0" distB="0" distL="114300" distR="114300" simplePos="0" relativeHeight="253538304" behindDoc="0" locked="0" layoutInCell="1" allowOverlap="1" wp14:anchorId="2685B3B3" wp14:editId="2B1B608E">
                <wp:simplePos x="0" y="0"/>
                <wp:positionH relativeFrom="column">
                  <wp:posOffset>3825705</wp:posOffset>
                </wp:positionH>
                <wp:positionV relativeFrom="paragraph">
                  <wp:posOffset>-86340</wp:posOffset>
                </wp:positionV>
                <wp:extent cx="309240" cy="333720"/>
                <wp:effectExtent l="57150" t="57150" r="53340" b="66675"/>
                <wp:wrapNone/>
                <wp:docPr id="1912" name="Entrada de lápiz 1912"/>
                <wp:cNvGraphicFramePr/>
                <a:graphic xmlns:a="http://schemas.openxmlformats.org/drawingml/2006/main">
                  <a:graphicData uri="http://schemas.microsoft.com/office/word/2010/wordprocessingInk">
                    <w14:contentPart bwMode="auto" r:id="rId684">
                      <w14:nvContentPartPr>
                        <w14:cNvContentPartPr/>
                      </w14:nvContentPartPr>
                      <w14:xfrm>
                        <a:off x="0" y="0"/>
                        <a:ext cx="309240" cy="333720"/>
                      </w14:xfrm>
                    </w14:contentPart>
                  </a:graphicData>
                </a:graphic>
              </wp:anchor>
            </w:drawing>
          </mc:Choice>
          <mc:Fallback>
            <w:pict>
              <v:shape w14:anchorId="4F2322AC" id="Entrada de lápiz 1912" o:spid="_x0000_s1026" type="#_x0000_t75" style="position:absolute;margin-left:299.85pt;margin-top:-8.2pt;width:27.2pt;height:29.15pt;z-index:25353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">
                <v:imagedata r:id="rId685" o:title=""/>
              </v:shape>
            </w:pict>
          </mc:Fallback>
        </mc:AlternateContent>
      </w:r>
      <w:r>
        <w:rPr>
          <w:rFonts w:ascii="Arial" w:hAnsi="Arial"/>
          <w:noProof/>
        </w:rPr>
        <mc:AlternateContent>
          <mc:Choice Requires="wpi">
            <w:drawing>
              <wp:anchor distT="0" distB="0" distL="114300" distR="114300" simplePos="0" relativeHeight="253533184" behindDoc="0" locked="0" layoutInCell="1" allowOverlap="1" wp14:anchorId="09321024" wp14:editId="2F16B8CA">
                <wp:simplePos x="0" y="0"/>
                <wp:positionH relativeFrom="column">
                  <wp:posOffset>3940545</wp:posOffset>
                </wp:positionH>
                <wp:positionV relativeFrom="paragraph">
                  <wp:posOffset>137220</wp:posOffset>
                </wp:positionV>
                <wp:extent cx="141840" cy="14040"/>
                <wp:effectExtent l="57150" t="38100" r="67945" b="62230"/>
                <wp:wrapNone/>
                <wp:docPr id="1907" name="Entrada de lápiz 1907"/>
                <wp:cNvGraphicFramePr/>
                <a:graphic xmlns:a="http://schemas.openxmlformats.org/drawingml/2006/main">
                  <a:graphicData uri="http://schemas.microsoft.com/office/word/2010/wordprocessingInk">
                    <w14:contentPart bwMode="auto" r:id="rId686">
                      <w14:nvContentPartPr>
                        <w14:cNvContentPartPr/>
                      </w14:nvContentPartPr>
                      <w14:xfrm>
                        <a:off x="0" y="0"/>
                        <a:ext cx="141840" cy="14040"/>
                      </w14:xfrm>
                    </w14:contentPart>
                  </a:graphicData>
                </a:graphic>
              </wp:anchor>
            </w:drawing>
          </mc:Choice>
          <mc:Fallback>
            <w:pict>
              <v:shape w14:anchorId="50F0C960" id="Entrada de lápiz 1907" o:spid="_x0000_s1026" type="#_x0000_t75" style="position:absolute;margin-left:308.9pt;margin-top:9.4pt;width:13.95pt;height:3.9pt;z-index:25353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">
                <v:imagedata r:id="rId687" o:title=""/>
              </v:shape>
            </w:pict>
          </mc:Fallback>
        </mc:AlternateContent>
      </w:r>
      <w:r>
        <w:rPr>
          <w:rFonts w:ascii="Arial" w:hAnsi="Arial"/>
          <w:noProof/>
        </w:rPr>
        <mc:AlternateContent>
          <mc:Choice Requires="wpi">
            <w:drawing>
              <wp:anchor distT="0" distB="0" distL="114300" distR="114300" simplePos="0" relativeHeight="253528064" behindDoc="0" locked="0" layoutInCell="1" allowOverlap="1" wp14:anchorId="7B2CB6E9" wp14:editId="1DE1772B">
                <wp:simplePos x="0" y="0"/>
                <wp:positionH relativeFrom="column">
                  <wp:posOffset>447825</wp:posOffset>
                </wp:positionH>
                <wp:positionV relativeFrom="paragraph">
                  <wp:posOffset>236940</wp:posOffset>
                </wp:positionV>
                <wp:extent cx="1648080" cy="63360"/>
                <wp:effectExtent l="76200" t="114300" r="104775" b="127635"/>
                <wp:wrapNone/>
                <wp:docPr id="1902" name="Entrada de lápiz 1902"/>
                <wp:cNvGraphicFramePr/>
                <a:graphic xmlns:a="http://schemas.openxmlformats.org/drawingml/2006/main">
                  <a:graphicData uri="http://schemas.microsoft.com/office/word/2010/wordprocessingInk">
                    <w14:contentPart bwMode="auto" r:id="rId688">
                      <w14:nvContentPartPr>
                        <w14:cNvContentPartPr/>
                      </w14:nvContentPartPr>
                      <w14:xfrm>
                        <a:off x="0" y="0"/>
                        <a:ext cx="1648080" cy="63360"/>
                      </w14:xfrm>
                    </w14:contentPart>
                  </a:graphicData>
                </a:graphic>
              </wp:anchor>
            </w:drawing>
          </mc:Choice>
          <mc:Fallback>
            <w:pict>
              <v:shape w14:anchorId="0566D4AF" id="Entrada de lápiz 1902" o:spid="_x0000_s1026" type="#_x0000_t75" style="position:absolute;margin-left:31.05pt;margin-top:10.15pt;width:138.25pt;height:22pt;z-index:253528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">
                <v:imagedata r:id="rId689" o:title=""/>
              </v:shape>
            </w:pict>
          </mc:Fallback>
        </mc:AlternateContent>
      </w:r>
      <w:r>
        <w:rPr>
          <w:rFonts w:ascii="Arial" w:hAnsi="Arial"/>
          <w:noProof/>
        </w:rPr>
        <mc:AlternateContent>
          <mc:Choice Requires="wpi">
            <w:drawing>
              <wp:anchor distT="0" distB="0" distL="114300" distR="114300" simplePos="0" relativeHeight="253527040" behindDoc="0" locked="0" layoutInCell="1" allowOverlap="1" wp14:anchorId="3DA58BAF" wp14:editId="5E059AB6">
                <wp:simplePos x="0" y="0"/>
                <wp:positionH relativeFrom="column">
                  <wp:posOffset>5417265</wp:posOffset>
                </wp:positionH>
                <wp:positionV relativeFrom="paragraph">
                  <wp:posOffset>-38820</wp:posOffset>
                </wp:positionV>
                <wp:extent cx="104400" cy="228600"/>
                <wp:effectExtent l="95250" t="114300" r="86360" b="133350"/>
                <wp:wrapNone/>
                <wp:docPr id="1901" name="Entrada de lápiz 1901"/>
                <wp:cNvGraphicFramePr/>
                <a:graphic xmlns:a="http://schemas.openxmlformats.org/drawingml/2006/main">
                  <a:graphicData uri="http://schemas.microsoft.com/office/word/2010/wordprocessingInk">
                    <w14:contentPart bwMode="auto" r:id="rId690">
                      <w14:nvContentPartPr>
                        <w14:cNvContentPartPr/>
                      </w14:nvContentPartPr>
                      <w14:xfrm>
                        <a:off x="0" y="0"/>
                        <a:ext cx="104400" cy="228600"/>
                      </w14:xfrm>
                    </w14:contentPart>
                  </a:graphicData>
                </a:graphic>
              </wp:anchor>
            </w:drawing>
          </mc:Choice>
          <mc:Fallback>
            <w:pict>
              <v:shape w14:anchorId="4A244767" id="Entrada de lápiz 1901" o:spid="_x0000_s1026" type="#_x0000_t75" style="position:absolute;margin-left:422.3pt;margin-top:-11.55pt;width:16.7pt;height:35pt;z-index:253527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">
                <v:imagedata r:id="rId691" o:title=""/>
              </v:shape>
            </w:pict>
          </mc:Fallback>
        </mc:AlternateContent>
      </w:r>
      <w:r>
        <w:rPr>
          <w:rFonts w:ascii="Arial" w:hAnsi="Arial"/>
          <w:noProof/>
        </w:rPr>
        <mc:AlternateContent>
          <mc:Choice Requires="wpi">
            <w:drawing>
              <wp:anchor distT="0" distB="0" distL="114300" distR="114300" simplePos="0" relativeHeight="253526016" behindDoc="0" locked="0" layoutInCell="1" allowOverlap="1" wp14:anchorId="0BC6E8D0" wp14:editId="35D14858">
                <wp:simplePos x="0" y="0"/>
                <wp:positionH relativeFrom="column">
                  <wp:posOffset>3940185</wp:posOffset>
                </wp:positionH>
                <wp:positionV relativeFrom="paragraph">
                  <wp:posOffset>60180</wp:posOffset>
                </wp:positionV>
                <wp:extent cx="1349280" cy="21960"/>
                <wp:effectExtent l="0" t="133350" r="99060" b="168910"/>
                <wp:wrapNone/>
                <wp:docPr id="1900" name="Entrada de lápiz 1900"/>
                <wp:cNvGraphicFramePr/>
                <a:graphic xmlns:a="http://schemas.openxmlformats.org/drawingml/2006/main">
                  <a:graphicData uri="http://schemas.microsoft.com/office/word/2010/wordprocessingInk">
                    <w14:contentPart bwMode="auto" r:id="rId692">
                      <w14:nvContentPartPr>
                        <w14:cNvContentPartPr/>
                      </w14:nvContentPartPr>
                      <w14:xfrm>
                        <a:off x="0" y="0"/>
                        <a:ext cx="1349280" cy="21960"/>
                      </w14:xfrm>
                    </w14:contentPart>
                  </a:graphicData>
                </a:graphic>
              </wp:anchor>
            </w:drawing>
          </mc:Choice>
          <mc:Fallback>
            <w:pict>
              <v:shape w14:anchorId="247D0386" id="Entrada de lápiz 1900" o:spid="_x0000_s1026" type="#_x0000_t75" style="position:absolute;margin-left:306.05pt;margin-top:-3.75pt;width:114.75pt;height:18.75pt;z-index:25352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">
                <v:imagedata r:id="rId693" o:title=""/>
              </v:shape>
            </w:pict>
          </mc:Fallback>
        </mc:AlternateContent>
      </w:r>
      <w:r w:rsidR="00DC1371" w:rsidRPr="00F538A2">
        <w:rPr>
          <w:rFonts w:ascii="Arial" w:hAnsi="Arial"/>
        </w:rPr>
        <w:t>¿Cuál es la probabilidad de que su habilidad para programar no esté Sobre el promedio o que su rendimiento sea Bueno?</w:t>
      </w:r>
      <w:r w:rsidR="00AC029A">
        <w:rPr>
          <w:rFonts w:ascii="Arial" w:hAnsi="Arial"/>
        </w:rPr>
        <w:t xml:space="preserve"> ____________</w:t>
      </w:r>
      <w:r w:rsidR="003A5276">
        <w:rPr>
          <w:rFonts w:ascii="Arial" w:hAnsi="Arial"/>
        </w:rPr>
        <w:t>.</w:t>
      </w:r>
    </w:p>
    <w:p w14:paraId="2EA056F6" w14:textId="25CB781E" w:rsidR="00F538A2" w:rsidRDefault="00F538A2" w:rsidP="00F538A2">
      <w:pPr>
        <w:shd w:val="clear" w:color="auto" w:fill="FFFFFF"/>
        <w:ind w:firstLine="708"/>
        <w:jc w:val="both"/>
        <w:rPr>
          <w:rFonts w:ascii="Arial" w:hAnsi="Arial"/>
        </w:rPr>
      </w:pPr>
    </w:p>
    <w:p w14:paraId="09CBE461" w14:textId="6E0509AB" w:rsidR="006902CF" w:rsidRDefault="006902CF" w:rsidP="00F538A2">
      <w:pPr>
        <w:shd w:val="clear" w:color="auto" w:fill="FFFFFF"/>
        <w:ind w:firstLine="708"/>
        <w:jc w:val="both"/>
        <w:rPr>
          <w:rFonts w:ascii="Arial" w:hAnsi="Arial"/>
        </w:rPr>
      </w:pPr>
    </w:p>
    <w:p w14:paraId="5250DA4F" w14:textId="7CCA751A" w:rsidR="006902CF" w:rsidRDefault="006902CF"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572096" behindDoc="0" locked="0" layoutInCell="1" allowOverlap="1" wp14:anchorId="4C86A565" wp14:editId="7230A6E3">
                <wp:simplePos x="0" y="0"/>
                <wp:positionH relativeFrom="column">
                  <wp:posOffset>4777740</wp:posOffset>
                </wp:positionH>
                <wp:positionV relativeFrom="paragraph">
                  <wp:posOffset>-22860</wp:posOffset>
                </wp:positionV>
                <wp:extent cx="368305" cy="295200"/>
                <wp:effectExtent l="57150" t="57150" r="31750" b="67310"/>
                <wp:wrapNone/>
                <wp:docPr id="1945" name="Entrada de lápiz 1945"/>
                <wp:cNvGraphicFramePr/>
                <a:graphic xmlns:a="http://schemas.openxmlformats.org/drawingml/2006/main">
                  <a:graphicData uri="http://schemas.microsoft.com/office/word/2010/wordprocessingInk">
                    <w14:contentPart bwMode="auto" r:id="rId694">
                      <w14:nvContentPartPr>
                        <w14:cNvContentPartPr/>
                      </w14:nvContentPartPr>
                      <w14:xfrm>
                        <a:off x="0" y="0"/>
                        <a:ext cx="368305" cy="295200"/>
                      </w14:xfrm>
                    </w14:contentPart>
                  </a:graphicData>
                </a:graphic>
              </wp:anchor>
            </w:drawing>
          </mc:Choice>
          <mc:Fallback>
            <w:pict>
              <v:shape w14:anchorId="53BBB130" id="Entrada de lápiz 1945" o:spid="_x0000_s1026" type="#_x0000_t75" style="position:absolute;margin-left:374.8pt;margin-top:-3.2pt;width:31.8pt;height:26.1pt;z-index:25357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">
                <v:imagedata r:id="rId695" o:title=""/>
              </v:shape>
            </w:pict>
          </mc:Fallback>
        </mc:AlternateContent>
      </w:r>
      <w:r>
        <w:rPr>
          <w:rFonts w:ascii="Arial" w:hAnsi="Arial"/>
          <w:noProof/>
        </w:rPr>
        <mc:AlternateContent>
          <mc:Choice Requires="wpi">
            <w:drawing>
              <wp:anchor distT="0" distB="0" distL="114300" distR="114300" simplePos="0" relativeHeight="253568000" behindDoc="0" locked="0" layoutInCell="1" allowOverlap="1" wp14:anchorId="4AF8C755" wp14:editId="483D96E3">
                <wp:simplePos x="0" y="0"/>
                <wp:positionH relativeFrom="column">
                  <wp:posOffset>3635375</wp:posOffset>
                </wp:positionH>
                <wp:positionV relativeFrom="paragraph">
                  <wp:posOffset>-6985</wp:posOffset>
                </wp:positionV>
                <wp:extent cx="697415" cy="302250"/>
                <wp:effectExtent l="38100" t="57150" r="7620" b="60325"/>
                <wp:wrapNone/>
                <wp:docPr id="1941" name="Entrada de lápiz 1941"/>
                <wp:cNvGraphicFramePr/>
                <a:graphic xmlns:a="http://schemas.openxmlformats.org/drawingml/2006/main">
                  <a:graphicData uri="http://schemas.microsoft.com/office/word/2010/wordprocessingInk">
                    <w14:contentPart bwMode="auto" r:id="rId696">
                      <w14:nvContentPartPr>
                        <w14:cNvContentPartPr/>
                      </w14:nvContentPartPr>
                      <w14:xfrm>
                        <a:off x="0" y="0"/>
                        <a:ext cx="697415" cy="302250"/>
                      </w14:xfrm>
                    </w14:contentPart>
                  </a:graphicData>
                </a:graphic>
              </wp:anchor>
            </w:drawing>
          </mc:Choice>
          <mc:Fallback>
            <w:pict>
              <v:shape w14:anchorId="1FA64838" id="Entrada de lápiz 1941" o:spid="_x0000_s1026" type="#_x0000_t75" style="position:absolute;margin-left:284.85pt;margin-top:-1.95pt;width:57.7pt;height:26.65pt;z-index:253568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">
                <v:imagedata r:id="rId697" o:title=""/>
              </v:shape>
            </w:pict>
          </mc:Fallback>
        </mc:AlternateContent>
      </w:r>
    </w:p>
    <w:p w14:paraId="1625141E" w14:textId="1E40540A" w:rsidR="006902CF" w:rsidRDefault="00EC3AC2"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668352" behindDoc="0" locked="0" layoutInCell="1" allowOverlap="1" wp14:anchorId="24E4BEC1" wp14:editId="7A52C010">
                <wp:simplePos x="0" y="0"/>
                <wp:positionH relativeFrom="column">
                  <wp:posOffset>-687295</wp:posOffset>
                </wp:positionH>
                <wp:positionV relativeFrom="paragraph">
                  <wp:posOffset>43800</wp:posOffset>
                </wp:positionV>
                <wp:extent cx="1732320" cy="161640"/>
                <wp:effectExtent l="19050" t="114300" r="0" b="143510"/>
                <wp:wrapNone/>
                <wp:docPr id="2039" name="Entrada de lápiz 2039"/>
                <wp:cNvGraphicFramePr/>
                <a:graphic xmlns:a="http://schemas.openxmlformats.org/drawingml/2006/main">
                  <a:graphicData uri="http://schemas.microsoft.com/office/word/2010/wordprocessingInk">
                    <w14:contentPart bwMode="auto" r:id="rId698">
                      <w14:nvContentPartPr>
                        <w14:cNvContentPartPr/>
                      </w14:nvContentPartPr>
                      <w14:xfrm>
                        <a:off x="0" y="0"/>
                        <a:ext cx="1732320" cy="161640"/>
                      </w14:xfrm>
                    </w14:contentPart>
                  </a:graphicData>
                </a:graphic>
              </wp:anchor>
            </w:drawing>
          </mc:Choice>
          <mc:Fallback>
            <w:pict>
              <v:shape w14:anchorId="3D3C2ED2" id="Entrada de lápiz 2039" o:spid="_x0000_s1026" type="#_x0000_t75" style="position:absolute;margin-left:-58.35pt;margin-top:-5.05pt;width:144.9pt;height:29.75pt;z-index:25366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">
                <v:imagedata r:id="rId699" o:title=""/>
              </v:shape>
            </w:pict>
          </mc:Fallback>
        </mc:AlternateContent>
      </w:r>
      <w:r w:rsidR="006902CF">
        <w:rPr>
          <w:rFonts w:ascii="Arial" w:hAnsi="Arial"/>
          <w:noProof/>
        </w:rPr>
        <mc:AlternateContent>
          <mc:Choice Requires="wpi">
            <w:drawing>
              <wp:anchor distT="0" distB="0" distL="114300" distR="114300" simplePos="0" relativeHeight="253569024" behindDoc="0" locked="0" layoutInCell="1" allowOverlap="1" wp14:anchorId="670E6981" wp14:editId="7DD26A2A">
                <wp:simplePos x="0" y="0"/>
                <wp:positionH relativeFrom="column">
                  <wp:posOffset>1332230</wp:posOffset>
                </wp:positionH>
                <wp:positionV relativeFrom="paragraph">
                  <wp:posOffset>-140335</wp:posOffset>
                </wp:positionV>
                <wp:extent cx="2109280" cy="377585"/>
                <wp:effectExtent l="38100" t="57150" r="24765" b="60960"/>
                <wp:wrapNone/>
                <wp:docPr id="1942" name="Entrada de lápiz 1942"/>
                <wp:cNvGraphicFramePr/>
                <a:graphic xmlns:a="http://schemas.openxmlformats.org/drawingml/2006/main">
                  <a:graphicData uri="http://schemas.microsoft.com/office/word/2010/wordprocessingInk">
                    <w14:contentPart bwMode="auto" r:id="rId700">
                      <w14:nvContentPartPr>
                        <w14:cNvContentPartPr/>
                      </w14:nvContentPartPr>
                      <w14:xfrm>
                        <a:off x="0" y="0"/>
                        <a:ext cx="2109280" cy="377585"/>
                      </w14:xfrm>
                    </w14:contentPart>
                  </a:graphicData>
                </a:graphic>
              </wp:anchor>
            </w:drawing>
          </mc:Choice>
          <mc:Fallback>
            <w:pict>
              <v:shape w14:anchorId="7FCA8354" id="Entrada de lápiz 1942" o:spid="_x0000_s1026" type="#_x0000_t75" style="position:absolute;margin-left:103.5pt;margin-top:-12.45pt;width:168.95pt;height:32.6pt;z-index:25356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">
                <v:imagedata r:id="rId701" o:title=""/>
              </v:shape>
            </w:pict>
          </mc:Fallback>
        </mc:AlternateContent>
      </w:r>
      <w:r w:rsidR="006902CF">
        <w:rPr>
          <w:rFonts w:ascii="Arial" w:hAnsi="Arial"/>
          <w:noProof/>
        </w:rPr>
        <mc:AlternateContent>
          <mc:Choice Requires="wpi">
            <w:drawing>
              <wp:anchor distT="0" distB="0" distL="114300" distR="114300" simplePos="0" relativeHeight="253545472" behindDoc="0" locked="0" layoutInCell="1" allowOverlap="1" wp14:anchorId="1E1ED932" wp14:editId="19A1A0D3">
                <wp:simplePos x="0" y="0"/>
                <wp:positionH relativeFrom="column">
                  <wp:posOffset>840740</wp:posOffset>
                </wp:positionH>
                <wp:positionV relativeFrom="paragraph">
                  <wp:posOffset>-97155</wp:posOffset>
                </wp:positionV>
                <wp:extent cx="326250" cy="372600"/>
                <wp:effectExtent l="38100" t="57150" r="74295" b="66040"/>
                <wp:wrapNone/>
                <wp:docPr id="1919" name="Entrada de lápiz 1919"/>
                <wp:cNvGraphicFramePr/>
                <a:graphic xmlns:a="http://schemas.openxmlformats.org/drawingml/2006/main">
                  <a:graphicData uri="http://schemas.microsoft.com/office/word/2010/wordprocessingInk">
                    <w14:contentPart bwMode="auto" r:id="rId702">
                      <w14:nvContentPartPr>
                        <w14:cNvContentPartPr/>
                      </w14:nvContentPartPr>
                      <w14:xfrm>
                        <a:off x="0" y="0"/>
                        <a:ext cx="326250" cy="372600"/>
                      </w14:xfrm>
                    </w14:contentPart>
                  </a:graphicData>
                </a:graphic>
              </wp:anchor>
            </w:drawing>
          </mc:Choice>
          <mc:Fallback>
            <w:pict>
              <v:shape w14:anchorId="6FC7306B" id="Entrada de lápiz 1919" o:spid="_x0000_s1026" type="#_x0000_t75" style="position:absolute;margin-left:64.8pt;margin-top:-9.05pt;width:28.55pt;height:32.2pt;z-index:25354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">
                <v:imagedata r:id="rId703" o:title=""/>
              </v:shape>
            </w:pict>
          </mc:Fallback>
        </mc:AlternateContent>
      </w:r>
      <w:r w:rsidR="006902CF">
        <w:rPr>
          <w:rFonts w:ascii="Arial" w:hAnsi="Arial"/>
          <w:noProof/>
        </w:rPr>
        <mc:AlternateContent>
          <mc:Choice Requires="wpi">
            <w:drawing>
              <wp:anchor distT="0" distB="0" distL="114300" distR="114300" simplePos="0" relativeHeight="253541376" behindDoc="0" locked="0" layoutInCell="1" allowOverlap="1" wp14:anchorId="51D1417E" wp14:editId="5C8E3F25">
                <wp:simplePos x="0" y="0"/>
                <wp:positionH relativeFrom="column">
                  <wp:posOffset>489945</wp:posOffset>
                </wp:positionH>
                <wp:positionV relativeFrom="paragraph">
                  <wp:posOffset>-12710</wp:posOffset>
                </wp:positionV>
                <wp:extent cx="194040" cy="271800"/>
                <wp:effectExtent l="57150" t="57150" r="34925" b="71120"/>
                <wp:wrapNone/>
                <wp:docPr id="1915" name="Entrada de lápiz 1915"/>
                <wp:cNvGraphicFramePr/>
                <a:graphic xmlns:a="http://schemas.openxmlformats.org/drawingml/2006/main">
                  <a:graphicData uri="http://schemas.microsoft.com/office/word/2010/wordprocessingInk">
                    <w14:contentPart bwMode="auto" r:id="rId704">
                      <w14:nvContentPartPr>
                        <w14:cNvContentPartPr/>
                      </w14:nvContentPartPr>
                      <w14:xfrm>
                        <a:off x="0" y="0"/>
                        <a:ext cx="194040" cy="271800"/>
                      </w14:xfrm>
                    </w14:contentPart>
                  </a:graphicData>
                </a:graphic>
              </wp:anchor>
            </w:drawing>
          </mc:Choice>
          <mc:Fallback>
            <w:pict>
              <v:shape w14:anchorId="2AC99AE9" id="Entrada de lápiz 1915" o:spid="_x0000_s1026" type="#_x0000_t75" style="position:absolute;margin-left:37.2pt;margin-top:-2.4pt;width:18.15pt;height:24.2pt;z-index:25354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">
                <v:imagedata r:id="rId705" o:title=""/>
              </v:shape>
            </w:pict>
          </mc:Fallback>
        </mc:AlternateContent>
      </w:r>
      <w:r w:rsidR="006902CF">
        <w:rPr>
          <w:rFonts w:ascii="Arial" w:hAnsi="Arial"/>
          <w:noProof/>
        </w:rPr>
        <mc:AlternateContent>
          <mc:Choice Requires="wpi">
            <w:drawing>
              <wp:anchor distT="0" distB="0" distL="114300" distR="114300" simplePos="0" relativeHeight="253540352" behindDoc="0" locked="0" layoutInCell="1" allowOverlap="1" wp14:anchorId="19445F14" wp14:editId="6E6C4712">
                <wp:simplePos x="0" y="0"/>
                <wp:positionH relativeFrom="column">
                  <wp:posOffset>-624205</wp:posOffset>
                </wp:positionH>
                <wp:positionV relativeFrom="paragraph">
                  <wp:posOffset>-141605</wp:posOffset>
                </wp:positionV>
                <wp:extent cx="991280" cy="456565"/>
                <wp:effectExtent l="57150" t="57150" r="37465" b="57785"/>
                <wp:wrapNone/>
                <wp:docPr id="1914" name="Entrada de lápiz 1914"/>
                <wp:cNvGraphicFramePr/>
                <a:graphic xmlns:a="http://schemas.openxmlformats.org/drawingml/2006/main">
                  <a:graphicData uri="http://schemas.microsoft.com/office/word/2010/wordprocessingInk">
                    <w14:contentPart bwMode="auto" r:id="rId706">
                      <w14:nvContentPartPr>
                        <w14:cNvContentPartPr/>
                      </w14:nvContentPartPr>
                      <w14:xfrm>
                        <a:off x="0" y="0"/>
                        <a:ext cx="991280" cy="456565"/>
                      </w14:xfrm>
                    </w14:contentPart>
                  </a:graphicData>
                </a:graphic>
              </wp:anchor>
            </w:drawing>
          </mc:Choice>
          <mc:Fallback>
            <w:pict>
              <v:shape w14:anchorId="051C2441" id="Entrada de lápiz 1914" o:spid="_x0000_s1026" type="#_x0000_t75" style="position:absolute;margin-left:-50.55pt;margin-top:-12.55pt;width:80.85pt;height:38.75pt;z-index:25354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">
                <v:imagedata r:id="rId707" o:title=""/>
              </v:shape>
            </w:pict>
          </mc:Fallback>
        </mc:AlternateContent>
      </w:r>
    </w:p>
    <w:p w14:paraId="2E285839" w14:textId="26A42DAB" w:rsidR="006902CF" w:rsidRDefault="006902CF"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652992" behindDoc="0" locked="0" layoutInCell="1" allowOverlap="1" wp14:anchorId="44ED38D7" wp14:editId="171DA68B">
                <wp:simplePos x="0" y="0"/>
                <wp:positionH relativeFrom="column">
                  <wp:posOffset>5029835</wp:posOffset>
                </wp:positionH>
                <wp:positionV relativeFrom="paragraph">
                  <wp:posOffset>10795</wp:posOffset>
                </wp:positionV>
                <wp:extent cx="895205" cy="210820"/>
                <wp:effectExtent l="38100" t="38100" r="0" b="74930"/>
                <wp:wrapNone/>
                <wp:docPr id="2024" name="Entrada de lápiz 2024"/>
                <wp:cNvGraphicFramePr/>
                <a:graphic xmlns:a="http://schemas.openxmlformats.org/drawingml/2006/main">
                  <a:graphicData uri="http://schemas.microsoft.com/office/word/2010/wordprocessingInk">
                    <w14:contentPart bwMode="auto" r:id="rId708">
                      <w14:nvContentPartPr>
                        <w14:cNvContentPartPr/>
                      </w14:nvContentPartPr>
                      <w14:xfrm>
                        <a:off x="0" y="0"/>
                        <a:ext cx="895205" cy="210820"/>
                      </w14:xfrm>
                    </w14:contentPart>
                  </a:graphicData>
                </a:graphic>
              </wp:anchor>
            </w:drawing>
          </mc:Choice>
          <mc:Fallback>
            <w:pict>
              <v:shape w14:anchorId="638CF9C4" id="Entrada de lápiz 2024" o:spid="_x0000_s1026" type="#_x0000_t75" style="position:absolute;margin-left:394.65pt;margin-top:-.55pt;width:73.35pt;height:19.4pt;z-index:25365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">
                <v:imagedata r:id="rId709" o:title=""/>
              </v:shape>
            </w:pict>
          </mc:Fallback>
        </mc:AlternateContent>
      </w:r>
    </w:p>
    <w:p w14:paraId="49B28314" w14:textId="2E985755" w:rsidR="006902CF" w:rsidRDefault="006902CF"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597696" behindDoc="0" locked="0" layoutInCell="1" allowOverlap="1" wp14:anchorId="21783653" wp14:editId="5342124A">
                <wp:simplePos x="0" y="0"/>
                <wp:positionH relativeFrom="column">
                  <wp:posOffset>2679065</wp:posOffset>
                </wp:positionH>
                <wp:positionV relativeFrom="paragraph">
                  <wp:posOffset>11620</wp:posOffset>
                </wp:positionV>
                <wp:extent cx="556560" cy="59760"/>
                <wp:effectExtent l="57150" t="57150" r="0" b="54610"/>
                <wp:wrapNone/>
                <wp:docPr id="1970" name="Entrada de lápiz 1970"/>
                <wp:cNvGraphicFramePr/>
                <a:graphic xmlns:a="http://schemas.openxmlformats.org/drawingml/2006/main">
                  <a:graphicData uri="http://schemas.microsoft.com/office/word/2010/wordprocessingInk">
                    <w14:contentPart bwMode="auto" r:id="rId710">
                      <w14:nvContentPartPr>
                        <w14:cNvContentPartPr/>
                      </w14:nvContentPartPr>
                      <w14:xfrm>
                        <a:off x="0" y="0"/>
                        <a:ext cx="556560" cy="59760"/>
                      </w14:xfrm>
                    </w14:contentPart>
                  </a:graphicData>
                </a:graphic>
              </wp:anchor>
            </w:drawing>
          </mc:Choice>
          <mc:Fallback>
            <w:pict>
              <v:shape w14:anchorId="708DD069" id="Entrada de lápiz 1970" o:spid="_x0000_s1026" type="#_x0000_t75" style="position:absolute;margin-left:209.55pt;margin-top:-.5pt;width:46.65pt;height:7.5pt;z-index:25359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">
                <v:imagedata r:id="rId711" o:title=""/>
              </v:shape>
            </w:pict>
          </mc:Fallback>
        </mc:AlternateContent>
      </w:r>
      <w:r>
        <w:rPr>
          <w:rFonts w:ascii="Arial" w:hAnsi="Arial"/>
          <w:noProof/>
        </w:rPr>
        <mc:AlternateContent>
          <mc:Choice Requires="wpi">
            <w:drawing>
              <wp:anchor distT="0" distB="0" distL="114300" distR="114300" simplePos="0" relativeHeight="253576192" behindDoc="0" locked="0" layoutInCell="1" allowOverlap="1" wp14:anchorId="0407EB4C" wp14:editId="025EC086">
                <wp:simplePos x="0" y="0"/>
                <wp:positionH relativeFrom="column">
                  <wp:posOffset>1523505</wp:posOffset>
                </wp:positionH>
                <wp:positionV relativeFrom="paragraph">
                  <wp:posOffset>33590</wp:posOffset>
                </wp:positionV>
                <wp:extent cx="660240" cy="77760"/>
                <wp:effectExtent l="0" t="57150" r="0" b="74930"/>
                <wp:wrapNone/>
                <wp:docPr id="1949" name="Entrada de lápiz 1949"/>
                <wp:cNvGraphicFramePr/>
                <a:graphic xmlns:a="http://schemas.openxmlformats.org/drawingml/2006/main">
                  <a:graphicData uri="http://schemas.microsoft.com/office/word/2010/wordprocessingInk">
                    <w14:contentPart bwMode="auto" r:id="rId712">
                      <w14:nvContentPartPr>
                        <w14:cNvContentPartPr/>
                      </w14:nvContentPartPr>
                      <w14:xfrm>
                        <a:off x="0" y="0"/>
                        <a:ext cx="660240" cy="77760"/>
                      </w14:xfrm>
                    </w14:contentPart>
                  </a:graphicData>
                </a:graphic>
              </wp:anchor>
            </w:drawing>
          </mc:Choice>
          <mc:Fallback>
            <w:pict>
              <v:shape w14:anchorId="6F990E15" id="Entrada de lápiz 1949" o:spid="_x0000_s1026" type="#_x0000_t75" style="position:absolute;margin-left:118.55pt;margin-top:1.25pt;width:54.85pt;height:8.95pt;z-index:25357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">
                <v:imagedata r:id="rId713" o:title=""/>
              </v:shape>
            </w:pict>
          </mc:Fallback>
        </mc:AlternateContent>
      </w:r>
    </w:p>
    <w:p w14:paraId="30CE57A0" w14:textId="037543B0" w:rsidR="006902CF" w:rsidRDefault="006902CF"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644800" behindDoc="0" locked="0" layoutInCell="1" allowOverlap="1" wp14:anchorId="44B27308" wp14:editId="6B4E94BE">
                <wp:simplePos x="0" y="0"/>
                <wp:positionH relativeFrom="column">
                  <wp:posOffset>5146865</wp:posOffset>
                </wp:positionH>
                <wp:positionV relativeFrom="paragraph">
                  <wp:posOffset>-76470</wp:posOffset>
                </wp:positionV>
                <wp:extent cx="50760" cy="295920"/>
                <wp:effectExtent l="38100" t="57150" r="45085" b="66040"/>
                <wp:wrapNone/>
                <wp:docPr id="2016" name="Entrada de lápiz 2016"/>
                <wp:cNvGraphicFramePr/>
                <a:graphic xmlns:a="http://schemas.openxmlformats.org/drawingml/2006/main">
                  <a:graphicData uri="http://schemas.microsoft.com/office/word/2010/wordprocessingInk">
                    <w14:contentPart bwMode="auto" r:id="rId714">
                      <w14:nvContentPartPr>
                        <w14:cNvContentPartPr/>
                      </w14:nvContentPartPr>
                      <w14:xfrm>
                        <a:off x="0" y="0"/>
                        <a:ext cx="50760" cy="295920"/>
                      </w14:xfrm>
                    </w14:contentPart>
                  </a:graphicData>
                </a:graphic>
              </wp:anchor>
            </w:drawing>
          </mc:Choice>
          <mc:Fallback>
            <w:pict>
              <v:shape w14:anchorId="5AAC17ED" id="Entrada de lápiz 2016" o:spid="_x0000_s1026" type="#_x0000_t75" style="position:absolute;margin-left:403.85pt;margin-top:-7.4pt;width:6.85pt;height:26.1pt;z-index:25364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">
                <v:imagedata r:id="rId715" o:title=""/>
              </v:shape>
            </w:pict>
          </mc:Fallback>
        </mc:AlternateContent>
      </w:r>
      <w:r>
        <w:rPr>
          <w:rFonts w:ascii="Arial" w:hAnsi="Arial"/>
          <w:noProof/>
        </w:rPr>
        <mc:AlternateContent>
          <mc:Choice Requires="wpi">
            <w:drawing>
              <wp:anchor distT="0" distB="0" distL="114300" distR="114300" simplePos="0" relativeHeight="253643776" behindDoc="0" locked="0" layoutInCell="1" allowOverlap="1" wp14:anchorId="11644BDB" wp14:editId="6C826E8A">
                <wp:simplePos x="0" y="0"/>
                <wp:positionH relativeFrom="column">
                  <wp:posOffset>4322465</wp:posOffset>
                </wp:positionH>
                <wp:positionV relativeFrom="paragraph">
                  <wp:posOffset>-42270</wp:posOffset>
                </wp:positionV>
                <wp:extent cx="77400" cy="270720"/>
                <wp:effectExtent l="57150" t="38100" r="56515" b="72390"/>
                <wp:wrapNone/>
                <wp:docPr id="2015" name="Entrada de lápiz 2015"/>
                <wp:cNvGraphicFramePr/>
                <a:graphic xmlns:a="http://schemas.openxmlformats.org/drawingml/2006/main">
                  <a:graphicData uri="http://schemas.microsoft.com/office/word/2010/wordprocessingInk">
                    <w14:contentPart bwMode="auto" r:id="rId716">
                      <w14:nvContentPartPr>
                        <w14:cNvContentPartPr/>
                      </w14:nvContentPartPr>
                      <w14:xfrm>
                        <a:off x="0" y="0"/>
                        <a:ext cx="77400" cy="270720"/>
                      </w14:xfrm>
                    </w14:contentPart>
                  </a:graphicData>
                </a:graphic>
              </wp:anchor>
            </w:drawing>
          </mc:Choice>
          <mc:Fallback>
            <w:pict>
              <v:shape w14:anchorId="507B6C13" id="Entrada de lápiz 2015" o:spid="_x0000_s1026" type="#_x0000_t75" style="position:absolute;margin-left:338.95pt;margin-top:-4.75pt;width:8.95pt;height:24.1pt;z-index:25364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">
                <v:imagedata r:id="rId717" o:title=""/>
              </v:shape>
            </w:pict>
          </mc:Fallback>
        </mc:AlternateContent>
      </w:r>
      <w:r>
        <w:rPr>
          <w:rFonts w:ascii="Arial" w:hAnsi="Arial"/>
          <w:noProof/>
        </w:rPr>
        <mc:AlternateContent>
          <mc:Choice Requires="wpi">
            <w:drawing>
              <wp:anchor distT="0" distB="0" distL="114300" distR="114300" simplePos="0" relativeHeight="253640704" behindDoc="0" locked="0" layoutInCell="1" allowOverlap="1" wp14:anchorId="125CD21A" wp14:editId="49FEFE99">
                <wp:simplePos x="0" y="0"/>
                <wp:positionH relativeFrom="column">
                  <wp:posOffset>2922270</wp:posOffset>
                </wp:positionH>
                <wp:positionV relativeFrom="paragraph">
                  <wp:posOffset>-620395</wp:posOffset>
                </wp:positionV>
                <wp:extent cx="2256440" cy="1319970"/>
                <wp:effectExtent l="38100" t="57150" r="67945" b="71120"/>
                <wp:wrapNone/>
                <wp:docPr id="2012" name="Entrada de lápiz 2012"/>
                <wp:cNvGraphicFramePr/>
                <a:graphic xmlns:a="http://schemas.openxmlformats.org/drawingml/2006/main">
                  <a:graphicData uri="http://schemas.microsoft.com/office/word/2010/wordprocessingInk">
                    <w14:contentPart bwMode="auto" r:id="rId718">
                      <w14:nvContentPartPr>
                        <w14:cNvContentPartPr/>
                      </w14:nvContentPartPr>
                      <w14:xfrm>
                        <a:off x="0" y="0"/>
                        <a:ext cx="2256440" cy="1319970"/>
                      </w14:xfrm>
                    </w14:contentPart>
                  </a:graphicData>
                </a:graphic>
              </wp:anchor>
            </w:drawing>
          </mc:Choice>
          <mc:Fallback>
            <w:pict>
              <v:shape w14:anchorId="688D7B87" id="Entrada de lápiz 2012" o:spid="_x0000_s1026" type="#_x0000_t75" style="position:absolute;margin-left:228.7pt;margin-top:-50.25pt;width:180.5pt;height:106.8pt;z-index:25364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">
                <v:imagedata r:id="rId719" o:title=""/>
              </v:shape>
            </w:pict>
          </mc:Fallback>
        </mc:AlternateContent>
      </w:r>
    </w:p>
    <w:p w14:paraId="7F2D7664" w14:textId="420B3D82" w:rsidR="006902CF" w:rsidRDefault="00EC3AC2"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678592" behindDoc="0" locked="0" layoutInCell="1" allowOverlap="1" wp14:anchorId="444388A1" wp14:editId="0C63705A">
                <wp:simplePos x="0" y="0"/>
                <wp:positionH relativeFrom="column">
                  <wp:posOffset>1452765</wp:posOffset>
                </wp:positionH>
                <wp:positionV relativeFrom="paragraph">
                  <wp:posOffset>-60052</wp:posOffset>
                </wp:positionV>
                <wp:extent cx="904320" cy="263880"/>
                <wp:effectExtent l="76200" t="114300" r="86360" b="136525"/>
                <wp:wrapNone/>
                <wp:docPr id="2054" name="Entrada de lápiz 2054"/>
                <wp:cNvGraphicFramePr/>
                <a:graphic xmlns:a="http://schemas.openxmlformats.org/drawingml/2006/main">
                  <a:graphicData uri="http://schemas.microsoft.com/office/word/2010/wordprocessingInk">
                    <w14:contentPart bwMode="auto" r:id="rId720">
                      <w14:nvContentPartPr>
                        <w14:cNvContentPartPr/>
                      </w14:nvContentPartPr>
                      <w14:xfrm>
                        <a:off x="0" y="0"/>
                        <a:ext cx="904320" cy="263880"/>
                      </w14:xfrm>
                    </w14:contentPart>
                  </a:graphicData>
                </a:graphic>
              </wp:anchor>
            </w:drawing>
          </mc:Choice>
          <mc:Fallback>
            <w:pict>
              <v:shape w14:anchorId="50A48E21" id="Entrada de lápiz 2054" o:spid="_x0000_s1026" type="#_x0000_t75" style="position:absolute;margin-left:110.15pt;margin-top:-13.25pt;width:79.7pt;height:37.8pt;z-index:25367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">
                <v:imagedata r:id="rId721" o:title=""/>
              </v:shape>
            </w:pict>
          </mc:Fallback>
        </mc:AlternateContent>
      </w:r>
      <w:r w:rsidR="006902CF">
        <w:rPr>
          <w:rFonts w:ascii="Arial" w:hAnsi="Arial"/>
          <w:noProof/>
        </w:rPr>
        <mc:AlternateContent>
          <mc:Choice Requires="wpi">
            <w:drawing>
              <wp:anchor distT="0" distB="0" distL="114300" distR="114300" simplePos="0" relativeHeight="253645824" behindDoc="0" locked="0" layoutInCell="1" allowOverlap="1" wp14:anchorId="75C65C33" wp14:editId="3FE256C9">
                <wp:simplePos x="0" y="0"/>
                <wp:positionH relativeFrom="column">
                  <wp:posOffset>3950945</wp:posOffset>
                </wp:positionH>
                <wp:positionV relativeFrom="paragraph">
                  <wp:posOffset>42800</wp:posOffset>
                </wp:positionV>
                <wp:extent cx="18000" cy="21240"/>
                <wp:effectExtent l="38100" t="38100" r="58420" b="74295"/>
                <wp:wrapNone/>
                <wp:docPr id="2017" name="Entrada de lápiz 2017"/>
                <wp:cNvGraphicFramePr/>
                <a:graphic xmlns:a="http://schemas.openxmlformats.org/drawingml/2006/main">
                  <a:graphicData uri="http://schemas.microsoft.com/office/word/2010/wordprocessingInk">
                    <w14:contentPart bwMode="auto" r:id="rId722">
                      <w14:nvContentPartPr>
                        <w14:cNvContentPartPr/>
                      </w14:nvContentPartPr>
                      <w14:xfrm>
                        <a:off x="0" y="0"/>
                        <a:ext cx="18000" cy="21240"/>
                      </w14:xfrm>
                    </w14:contentPart>
                  </a:graphicData>
                </a:graphic>
              </wp:anchor>
            </w:drawing>
          </mc:Choice>
          <mc:Fallback>
            <w:pict>
              <v:shape w14:anchorId="79A6A044" id="Entrada de lápiz 2017" o:spid="_x0000_s1026" type="#_x0000_t75" style="position:absolute;margin-left:309.7pt;margin-top:1.95pt;width:4.2pt;height:4.5pt;z-index:25364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">
                <v:imagedata r:id="rId723" o:title=""/>
              </v:shape>
            </w:pict>
          </mc:Fallback>
        </mc:AlternateContent>
      </w:r>
      <w:r w:rsidR="006902CF">
        <w:rPr>
          <w:rFonts w:ascii="Arial" w:hAnsi="Arial"/>
          <w:noProof/>
        </w:rPr>
        <mc:AlternateContent>
          <mc:Choice Requires="wpi">
            <w:drawing>
              <wp:anchor distT="0" distB="0" distL="114300" distR="114300" simplePos="0" relativeHeight="253589504" behindDoc="0" locked="0" layoutInCell="1" allowOverlap="1" wp14:anchorId="7088BE2A" wp14:editId="1EE6A649">
                <wp:simplePos x="0" y="0"/>
                <wp:positionH relativeFrom="column">
                  <wp:posOffset>1504315</wp:posOffset>
                </wp:positionH>
                <wp:positionV relativeFrom="paragraph">
                  <wp:posOffset>-114935</wp:posOffset>
                </wp:positionV>
                <wp:extent cx="883800" cy="413725"/>
                <wp:effectExtent l="57150" t="57150" r="50165" b="62865"/>
                <wp:wrapNone/>
                <wp:docPr id="1962" name="Entrada de lápiz 1962"/>
                <wp:cNvGraphicFramePr/>
                <a:graphic xmlns:a="http://schemas.openxmlformats.org/drawingml/2006/main">
                  <a:graphicData uri="http://schemas.microsoft.com/office/word/2010/wordprocessingInk">
                    <w14:contentPart bwMode="auto" r:id="rId724">
                      <w14:nvContentPartPr>
                        <w14:cNvContentPartPr/>
                      </w14:nvContentPartPr>
                      <w14:xfrm>
                        <a:off x="0" y="0"/>
                        <a:ext cx="883800" cy="413725"/>
                      </w14:xfrm>
                    </w14:contentPart>
                  </a:graphicData>
                </a:graphic>
              </wp:anchor>
            </w:drawing>
          </mc:Choice>
          <mc:Fallback>
            <w:pict>
              <v:shape w14:anchorId="4A2C6028" id="Entrada de lápiz 1962" o:spid="_x0000_s1026" type="#_x0000_t75" style="position:absolute;margin-left:117.05pt;margin-top:-10.45pt;width:72.45pt;height:35.45pt;z-index:25358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">
                <v:imagedata r:id="rId725" o:title=""/>
              </v:shape>
            </w:pict>
          </mc:Fallback>
        </mc:AlternateContent>
      </w:r>
    </w:p>
    <w:p w14:paraId="11359D23" w14:textId="25D1A317" w:rsidR="006902CF" w:rsidRDefault="006902CF"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642752" behindDoc="0" locked="0" layoutInCell="1" allowOverlap="1" wp14:anchorId="766A7388" wp14:editId="5C4BFE28">
                <wp:simplePos x="0" y="0"/>
                <wp:positionH relativeFrom="column">
                  <wp:posOffset>3678785</wp:posOffset>
                </wp:positionH>
                <wp:positionV relativeFrom="paragraph">
                  <wp:posOffset>-10370</wp:posOffset>
                </wp:positionV>
                <wp:extent cx="194400" cy="36360"/>
                <wp:effectExtent l="38100" t="57150" r="53340" b="59055"/>
                <wp:wrapNone/>
                <wp:docPr id="2014" name="Entrada de lápiz 2014"/>
                <wp:cNvGraphicFramePr/>
                <a:graphic xmlns:a="http://schemas.openxmlformats.org/drawingml/2006/main">
                  <a:graphicData uri="http://schemas.microsoft.com/office/word/2010/wordprocessingInk">
                    <w14:contentPart bwMode="auto" r:id="rId726">
                      <w14:nvContentPartPr>
                        <w14:cNvContentPartPr/>
                      </w14:nvContentPartPr>
                      <w14:xfrm>
                        <a:off x="0" y="0"/>
                        <a:ext cx="194400" cy="36360"/>
                      </w14:xfrm>
                    </w14:contentPart>
                  </a:graphicData>
                </a:graphic>
              </wp:anchor>
            </w:drawing>
          </mc:Choice>
          <mc:Fallback>
            <w:pict>
              <v:shape w14:anchorId="247FFF01" id="Entrada de lápiz 2014" o:spid="_x0000_s1026" type="#_x0000_t75" style="position:absolute;margin-left:288.25pt;margin-top:-2.2pt;width:18.1pt;height:5.65pt;z-index:25364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">
                <v:imagedata r:id="rId727" o:title=""/>
              </v:shape>
            </w:pict>
          </mc:Fallback>
        </mc:AlternateContent>
      </w:r>
    </w:p>
    <w:p w14:paraId="60C2F4A4" w14:textId="243FFDF2" w:rsidR="006902CF" w:rsidRDefault="006902CF"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625344" behindDoc="0" locked="0" layoutInCell="1" allowOverlap="1" wp14:anchorId="58B1CFA2" wp14:editId="21E967C6">
                <wp:simplePos x="0" y="0"/>
                <wp:positionH relativeFrom="column">
                  <wp:posOffset>3179465</wp:posOffset>
                </wp:positionH>
                <wp:positionV relativeFrom="paragraph">
                  <wp:posOffset>1620</wp:posOffset>
                </wp:positionV>
                <wp:extent cx="129600" cy="264600"/>
                <wp:effectExtent l="38100" t="38100" r="60960" b="59690"/>
                <wp:wrapNone/>
                <wp:docPr id="1997" name="Entrada de lápiz 1997"/>
                <wp:cNvGraphicFramePr/>
                <a:graphic xmlns:a="http://schemas.openxmlformats.org/drawingml/2006/main">
                  <a:graphicData uri="http://schemas.microsoft.com/office/word/2010/wordprocessingInk">
                    <w14:contentPart bwMode="auto" r:id="rId728">
                      <w14:nvContentPartPr>
                        <w14:cNvContentPartPr/>
                      </w14:nvContentPartPr>
                      <w14:xfrm>
                        <a:off x="0" y="0"/>
                        <a:ext cx="129600" cy="264600"/>
                      </w14:xfrm>
                    </w14:contentPart>
                  </a:graphicData>
                </a:graphic>
              </wp:anchor>
            </w:drawing>
          </mc:Choice>
          <mc:Fallback>
            <w:pict>
              <v:shape w14:anchorId="2FD83F25" id="Entrada de lápiz 1997" o:spid="_x0000_s1026" type="#_x0000_t75" style="position:absolute;margin-left:248.95pt;margin-top:-1.25pt;width:13pt;height:23.7pt;z-index:25362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">
                <v:imagedata r:id="rId729" o:title=""/>
              </v:shape>
            </w:pict>
          </mc:Fallback>
        </mc:AlternateContent>
      </w:r>
      <w:r>
        <w:rPr>
          <w:rFonts w:ascii="Arial" w:hAnsi="Arial"/>
          <w:noProof/>
        </w:rPr>
        <mc:AlternateContent>
          <mc:Choice Requires="wpi">
            <w:drawing>
              <wp:anchor distT="0" distB="0" distL="114300" distR="114300" simplePos="0" relativeHeight="253596672" behindDoc="0" locked="0" layoutInCell="1" allowOverlap="1" wp14:anchorId="2B187207" wp14:editId="49D05981">
                <wp:simplePos x="0" y="0"/>
                <wp:positionH relativeFrom="column">
                  <wp:posOffset>1670050</wp:posOffset>
                </wp:positionH>
                <wp:positionV relativeFrom="paragraph">
                  <wp:posOffset>-340360</wp:posOffset>
                </wp:positionV>
                <wp:extent cx="960305" cy="720725"/>
                <wp:effectExtent l="38100" t="57150" r="11430" b="60325"/>
                <wp:wrapNone/>
                <wp:docPr id="1969" name="Entrada de lápiz 1969"/>
                <wp:cNvGraphicFramePr/>
                <a:graphic xmlns:a="http://schemas.openxmlformats.org/drawingml/2006/main">
                  <a:graphicData uri="http://schemas.microsoft.com/office/word/2010/wordprocessingInk">
                    <w14:contentPart bwMode="auto" r:id="rId730">
                      <w14:nvContentPartPr>
                        <w14:cNvContentPartPr/>
                      </w14:nvContentPartPr>
                      <w14:xfrm>
                        <a:off x="0" y="0"/>
                        <a:ext cx="960305" cy="720725"/>
                      </w14:xfrm>
                    </w14:contentPart>
                  </a:graphicData>
                </a:graphic>
              </wp:anchor>
            </w:drawing>
          </mc:Choice>
          <mc:Fallback>
            <w:pict>
              <v:shape w14:anchorId="44C429A1" id="Entrada de lápiz 1969" o:spid="_x0000_s1026" type="#_x0000_t75" style="position:absolute;margin-left:130.1pt;margin-top:-28.2pt;width:78.4pt;height:59.55pt;z-index:25359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">
                <v:imagedata r:id="rId731" o:title=""/>
              </v:shape>
            </w:pict>
          </mc:Fallback>
        </mc:AlternateContent>
      </w:r>
    </w:p>
    <w:p w14:paraId="7258BCAE" w14:textId="0204A841" w:rsidR="006902CF" w:rsidRDefault="006902CF" w:rsidP="00F538A2">
      <w:pPr>
        <w:shd w:val="clear" w:color="auto" w:fill="FFFFFF"/>
        <w:ind w:firstLine="708"/>
        <w:jc w:val="both"/>
        <w:rPr>
          <w:rFonts w:ascii="Arial" w:hAnsi="Arial"/>
        </w:rPr>
      </w:pPr>
    </w:p>
    <w:p w14:paraId="28C71548" w14:textId="1185F179" w:rsidR="006902CF" w:rsidRDefault="006902CF" w:rsidP="00F538A2">
      <w:pPr>
        <w:shd w:val="clear" w:color="auto" w:fill="FFFFFF"/>
        <w:ind w:firstLine="708"/>
        <w:jc w:val="both"/>
        <w:rPr>
          <w:rFonts w:ascii="Arial" w:hAnsi="Arial"/>
        </w:rPr>
      </w:pPr>
    </w:p>
    <w:p w14:paraId="5A8D7636" w14:textId="4C06955F" w:rsidR="006902CF" w:rsidRDefault="006902CF" w:rsidP="00F538A2">
      <w:pPr>
        <w:shd w:val="clear" w:color="auto" w:fill="FFFFFF"/>
        <w:ind w:firstLine="708"/>
        <w:jc w:val="both"/>
        <w:rPr>
          <w:rFonts w:ascii="Arial" w:hAnsi="Arial"/>
        </w:rPr>
      </w:pPr>
    </w:p>
    <w:p w14:paraId="339D4D9B" w14:textId="34B702F5" w:rsidR="006902CF" w:rsidRDefault="006902CF" w:rsidP="00F538A2">
      <w:pPr>
        <w:shd w:val="clear" w:color="auto" w:fill="FFFFFF"/>
        <w:ind w:firstLine="708"/>
        <w:jc w:val="both"/>
        <w:rPr>
          <w:rFonts w:ascii="Arial" w:hAnsi="Arial"/>
        </w:rPr>
      </w:pPr>
    </w:p>
    <w:p w14:paraId="6BF94E10" w14:textId="36E76270" w:rsidR="006902CF" w:rsidRDefault="006902CF" w:rsidP="00F538A2">
      <w:pPr>
        <w:shd w:val="clear" w:color="auto" w:fill="FFFFFF"/>
        <w:ind w:firstLine="708"/>
        <w:jc w:val="both"/>
        <w:rPr>
          <w:rFonts w:ascii="Arial" w:hAnsi="Arial"/>
        </w:rPr>
      </w:pPr>
    </w:p>
    <w:p w14:paraId="675930A9" w14:textId="1BFA42F9" w:rsidR="00EC3AC2" w:rsidRDefault="00EC3AC2"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672448" behindDoc="0" locked="0" layoutInCell="1" allowOverlap="1" wp14:anchorId="6AE81C6D" wp14:editId="544298E4">
                <wp:simplePos x="0" y="0"/>
                <wp:positionH relativeFrom="column">
                  <wp:posOffset>619505</wp:posOffset>
                </wp:positionH>
                <wp:positionV relativeFrom="paragraph">
                  <wp:posOffset>-103200</wp:posOffset>
                </wp:positionV>
                <wp:extent cx="193680" cy="286920"/>
                <wp:effectExtent l="57150" t="38100" r="53975" b="75565"/>
                <wp:wrapNone/>
                <wp:docPr id="2043" name="Entrada de lápiz 2043"/>
                <wp:cNvGraphicFramePr/>
                <a:graphic xmlns:a="http://schemas.openxmlformats.org/drawingml/2006/main">
                  <a:graphicData uri="http://schemas.microsoft.com/office/word/2010/wordprocessingInk">
                    <w14:contentPart bwMode="auto" r:id="rId732">
                      <w14:nvContentPartPr>
                        <w14:cNvContentPartPr/>
                      </w14:nvContentPartPr>
                      <w14:xfrm>
                        <a:off x="0" y="0"/>
                        <a:ext cx="193680" cy="286920"/>
                      </w14:xfrm>
                    </w14:contentPart>
                  </a:graphicData>
                </a:graphic>
              </wp:anchor>
            </w:drawing>
          </mc:Choice>
          <mc:Fallback>
            <w:pict>
              <v:shape w14:anchorId="1074A3B0" id="Entrada de lápiz 2043" o:spid="_x0000_s1026" type="#_x0000_t75" style="position:absolute;margin-left:47.4pt;margin-top:-9.55pt;width:18.05pt;height:25.45pt;z-index:25367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">
                <v:imagedata r:id="rId733" o:title=""/>
              </v:shape>
            </w:pict>
          </mc:Fallback>
        </mc:AlternateContent>
      </w:r>
      <w:r>
        <w:rPr>
          <w:rFonts w:ascii="Arial" w:hAnsi="Arial"/>
          <w:noProof/>
        </w:rPr>
        <mc:AlternateContent>
          <mc:Choice Requires="wpi">
            <w:drawing>
              <wp:anchor distT="0" distB="0" distL="114300" distR="114300" simplePos="0" relativeHeight="253671424" behindDoc="0" locked="0" layoutInCell="1" allowOverlap="1" wp14:anchorId="66AE47FA" wp14:editId="7983CDF9">
                <wp:simplePos x="0" y="0"/>
                <wp:positionH relativeFrom="column">
                  <wp:posOffset>403145</wp:posOffset>
                </wp:positionH>
                <wp:positionV relativeFrom="paragraph">
                  <wp:posOffset>-45240</wp:posOffset>
                </wp:positionV>
                <wp:extent cx="159480" cy="253440"/>
                <wp:effectExtent l="57150" t="57150" r="31115" b="70485"/>
                <wp:wrapNone/>
                <wp:docPr id="2042" name="Entrada de lápiz 2042"/>
                <wp:cNvGraphicFramePr/>
                <a:graphic xmlns:a="http://schemas.openxmlformats.org/drawingml/2006/main">
                  <a:graphicData uri="http://schemas.microsoft.com/office/word/2010/wordprocessingInk">
                    <w14:contentPart bwMode="auto" r:id="rId734">
                      <w14:nvContentPartPr>
                        <w14:cNvContentPartPr/>
                      </w14:nvContentPartPr>
                      <w14:xfrm>
                        <a:off x="0" y="0"/>
                        <a:ext cx="159480" cy="253440"/>
                      </w14:xfrm>
                    </w14:contentPart>
                  </a:graphicData>
                </a:graphic>
              </wp:anchor>
            </w:drawing>
          </mc:Choice>
          <mc:Fallback>
            <w:pict>
              <v:shape w14:anchorId="4F10BA9F" id="Entrada de lápiz 2042" o:spid="_x0000_s1026" type="#_x0000_t75" style="position:absolute;margin-left:30.35pt;margin-top:-4.95pt;width:15.35pt;height:22.75pt;z-index:25367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">
                <v:imagedata r:id="rId735" o:title=""/>
              </v:shape>
            </w:pict>
          </mc:Fallback>
        </mc:AlternateContent>
      </w:r>
      <w:r>
        <w:rPr>
          <w:rFonts w:ascii="Arial" w:hAnsi="Arial"/>
          <w:noProof/>
        </w:rPr>
        <mc:AlternateContent>
          <mc:Choice Requires="wpi">
            <w:drawing>
              <wp:anchor distT="0" distB="0" distL="114300" distR="114300" simplePos="0" relativeHeight="253670400" behindDoc="0" locked="0" layoutInCell="1" allowOverlap="1" wp14:anchorId="35B79788" wp14:editId="56D33D85">
                <wp:simplePos x="0" y="0"/>
                <wp:positionH relativeFrom="column">
                  <wp:posOffset>145745</wp:posOffset>
                </wp:positionH>
                <wp:positionV relativeFrom="paragraph">
                  <wp:posOffset>-75120</wp:posOffset>
                </wp:positionV>
                <wp:extent cx="159480" cy="324720"/>
                <wp:effectExtent l="57150" t="38100" r="50165" b="75565"/>
                <wp:wrapNone/>
                <wp:docPr id="2041" name="Entrada de lápiz 2041"/>
                <wp:cNvGraphicFramePr/>
                <a:graphic xmlns:a="http://schemas.openxmlformats.org/drawingml/2006/main">
                  <a:graphicData uri="http://schemas.microsoft.com/office/word/2010/wordprocessingInk">
                    <w14:contentPart bwMode="auto" r:id="rId736">
                      <w14:nvContentPartPr>
                        <w14:cNvContentPartPr/>
                      </w14:nvContentPartPr>
                      <w14:xfrm>
                        <a:off x="0" y="0"/>
                        <a:ext cx="159480" cy="324720"/>
                      </w14:xfrm>
                    </w14:contentPart>
                  </a:graphicData>
                </a:graphic>
              </wp:anchor>
            </w:drawing>
          </mc:Choice>
          <mc:Fallback>
            <w:pict>
              <v:shape w14:anchorId="6EEF6651" id="Entrada de lápiz 2041" o:spid="_x0000_s1026" type="#_x0000_t75" style="position:absolute;margin-left:10.1pt;margin-top:-7.3pt;width:15.35pt;height:28.35pt;z-index:25367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">
                <v:imagedata r:id="rId737" o:title=""/>
              </v:shape>
            </w:pict>
          </mc:Fallback>
        </mc:AlternateContent>
      </w:r>
      <w:r>
        <w:rPr>
          <w:rFonts w:ascii="Arial" w:hAnsi="Arial"/>
          <w:noProof/>
        </w:rPr>
        <mc:AlternateContent>
          <mc:Choice Requires="wpi">
            <w:drawing>
              <wp:anchor distT="0" distB="0" distL="114300" distR="114300" simplePos="0" relativeHeight="253669376" behindDoc="0" locked="0" layoutInCell="1" allowOverlap="1" wp14:anchorId="6E177419" wp14:editId="4B78175A">
                <wp:simplePos x="0" y="0"/>
                <wp:positionH relativeFrom="column">
                  <wp:posOffset>1683305</wp:posOffset>
                </wp:positionH>
                <wp:positionV relativeFrom="paragraph">
                  <wp:posOffset>-140280</wp:posOffset>
                </wp:positionV>
                <wp:extent cx="1184040" cy="316440"/>
                <wp:effectExtent l="76200" t="133350" r="111760" b="140970"/>
                <wp:wrapNone/>
                <wp:docPr id="2040" name="Entrada de lápiz 2040"/>
                <wp:cNvGraphicFramePr/>
                <a:graphic xmlns:a="http://schemas.openxmlformats.org/drawingml/2006/main">
                  <a:graphicData uri="http://schemas.microsoft.com/office/word/2010/wordprocessingInk">
                    <w14:contentPart bwMode="auto" r:id="rId738">
                      <w14:nvContentPartPr>
                        <w14:cNvContentPartPr/>
                      </w14:nvContentPartPr>
                      <w14:xfrm>
                        <a:off x="0" y="0"/>
                        <a:ext cx="1184040" cy="316440"/>
                      </w14:xfrm>
                    </w14:contentPart>
                  </a:graphicData>
                </a:graphic>
              </wp:anchor>
            </w:drawing>
          </mc:Choice>
          <mc:Fallback>
            <w:pict>
              <v:shape w14:anchorId="4174EAC2" id="Entrada de lápiz 2040" o:spid="_x0000_s1026" type="#_x0000_t75" style="position:absolute;margin-left:128.3pt;margin-top:-19.55pt;width:101.75pt;height:41.9pt;z-index:25366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">
                <v:imagedata r:id="rId739" o:title=""/>
              </v:shape>
            </w:pict>
          </mc:Fallback>
        </mc:AlternateContent>
      </w:r>
      <w:r>
        <w:rPr>
          <w:rFonts w:ascii="Arial" w:hAnsi="Arial"/>
          <w:noProof/>
        </w:rPr>
        <mc:AlternateContent>
          <mc:Choice Requires="wpi">
            <w:drawing>
              <wp:anchor distT="0" distB="0" distL="114300" distR="114300" simplePos="0" relativeHeight="253667328" behindDoc="0" locked="0" layoutInCell="1" allowOverlap="1" wp14:anchorId="69E20F30" wp14:editId="1342649E">
                <wp:simplePos x="0" y="0"/>
                <wp:positionH relativeFrom="column">
                  <wp:posOffset>1757045</wp:posOffset>
                </wp:positionH>
                <wp:positionV relativeFrom="paragraph">
                  <wp:posOffset>-147320</wp:posOffset>
                </wp:positionV>
                <wp:extent cx="1226040" cy="414655"/>
                <wp:effectExtent l="57150" t="57150" r="69850" b="61595"/>
                <wp:wrapNone/>
                <wp:docPr id="2038" name="Entrada de lápiz 2038"/>
                <wp:cNvGraphicFramePr/>
                <a:graphic xmlns:a="http://schemas.openxmlformats.org/drawingml/2006/main">
                  <a:graphicData uri="http://schemas.microsoft.com/office/word/2010/wordprocessingInk">
                    <w14:contentPart bwMode="auto" r:id="rId740">
                      <w14:nvContentPartPr>
                        <w14:cNvContentPartPr/>
                      </w14:nvContentPartPr>
                      <w14:xfrm>
                        <a:off x="0" y="0"/>
                        <a:ext cx="1226040" cy="414655"/>
                      </w14:xfrm>
                    </w14:contentPart>
                  </a:graphicData>
                </a:graphic>
              </wp:anchor>
            </w:drawing>
          </mc:Choice>
          <mc:Fallback>
            <w:pict>
              <v:shape w14:anchorId="62B78AC5" id="Entrada de lápiz 2038" o:spid="_x0000_s1026" type="#_x0000_t75" style="position:absolute;margin-left:136.95pt;margin-top:-13pt;width:99.4pt;height:35.45pt;z-index:25366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">
                <v:imagedata r:id="rId741" o:title=""/>
              </v:shape>
            </w:pict>
          </mc:Fallback>
        </mc:AlternateContent>
      </w:r>
    </w:p>
    <w:p w14:paraId="7F13242B" w14:textId="4A7EE5A5" w:rsidR="00EC3AC2" w:rsidRDefault="00EC3AC2"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661184" behindDoc="0" locked="0" layoutInCell="1" allowOverlap="1" wp14:anchorId="48AD87B6" wp14:editId="38CE2BFA">
                <wp:simplePos x="0" y="0"/>
                <wp:positionH relativeFrom="column">
                  <wp:posOffset>1320165</wp:posOffset>
                </wp:positionH>
                <wp:positionV relativeFrom="paragraph">
                  <wp:posOffset>-11430</wp:posOffset>
                </wp:positionV>
                <wp:extent cx="168120" cy="77470"/>
                <wp:effectExtent l="38100" t="38100" r="60960" b="74930"/>
                <wp:wrapNone/>
                <wp:docPr id="2032" name="Entrada de lápiz 2032"/>
                <wp:cNvGraphicFramePr/>
                <a:graphic xmlns:a="http://schemas.openxmlformats.org/drawingml/2006/main">
                  <a:graphicData uri="http://schemas.microsoft.com/office/word/2010/wordprocessingInk">
                    <w14:contentPart bwMode="auto" r:id="rId742">
                      <w14:nvContentPartPr>
                        <w14:cNvContentPartPr/>
                      </w14:nvContentPartPr>
                      <w14:xfrm>
                        <a:off x="0" y="0"/>
                        <a:ext cx="168120" cy="77470"/>
                      </w14:xfrm>
                    </w14:contentPart>
                  </a:graphicData>
                </a:graphic>
              </wp:anchor>
            </w:drawing>
          </mc:Choice>
          <mc:Fallback>
            <w:pict>
              <v:shape w14:anchorId="194391BC" id="Entrada de lápiz 2032" o:spid="_x0000_s1026" type="#_x0000_t75" style="position:absolute;margin-left:102.55pt;margin-top:-2.3pt;width:16.1pt;height:8.9pt;z-index:25366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">
                <v:imagedata r:id="rId743" o:title=""/>
              </v:shape>
            </w:pict>
          </mc:Fallback>
        </mc:AlternateContent>
      </w:r>
    </w:p>
    <w:p w14:paraId="1630B1C0" w14:textId="7EE9C3BB" w:rsidR="00EC3AC2" w:rsidRDefault="00EC3AC2"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673472" behindDoc="0" locked="0" layoutInCell="1" allowOverlap="1" wp14:anchorId="1326F1A0" wp14:editId="3D482880">
                <wp:simplePos x="0" y="0"/>
                <wp:positionH relativeFrom="column">
                  <wp:posOffset>107585</wp:posOffset>
                </wp:positionH>
                <wp:positionV relativeFrom="paragraph">
                  <wp:posOffset>-11900</wp:posOffset>
                </wp:positionV>
                <wp:extent cx="635400" cy="101520"/>
                <wp:effectExtent l="57150" t="57150" r="69850" b="70485"/>
                <wp:wrapNone/>
                <wp:docPr id="2044" name="Entrada de lápiz 2044"/>
                <wp:cNvGraphicFramePr/>
                <a:graphic xmlns:a="http://schemas.openxmlformats.org/drawingml/2006/main">
                  <a:graphicData uri="http://schemas.microsoft.com/office/word/2010/wordprocessingInk">
                    <w14:contentPart bwMode="auto" r:id="rId744">
                      <w14:nvContentPartPr>
                        <w14:cNvContentPartPr/>
                      </w14:nvContentPartPr>
                      <w14:xfrm>
                        <a:off x="0" y="0"/>
                        <a:ext cx="635400" cy="101520"/>
                      </w14:xfrm>
                    </w14:contentPart>
                  </a:graphicData>
                </a:graphic>
              </wp:anchor>
            </w:drawing>
          </mc:Choice>
          <mc:Fallback>
            <w:pict>
              <v:shape w14:anchorId="5C83DA1E" id="Entrada de lápiz 2044" o:spid="_x0000_s1026" type="#_x0000_t75" style="position:absolute;margin-left:7.05pt;margin-top:-2.35pt;width:52.9pt;height:10.85pt;z-index:25367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">
                <v:imagedata r:id="rId745" o:title=""/>
              </v:shape>
            </w:pict>
          </mc:Fallback>
        </mc:AlternateContent>
      </w:r>
    </w:p>
    <w:p w14:paraId="05DEC56E" w14:textId="2031729B" w:rsidR="00EC3AC2" w:rsidRDefault="00EC3AC2"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677568" behindDoc="0" locked="0" layoutInCell="1" allowOverlap="1" wp14:anchorId="240654F0" wp14:editId="5093E0C6">
                <wp:simplePos x="0" y="0"/>
                <wp:positionH relativeFrom="column">
                  <wp:posOffset>937025</wp:posOffset>
                </wp:positionH>
                <wp:positionV relativeFrom="paragraph">
                  <wp:posOffset>21690</wp:posOffset>
                </wp:positionV>
                <wp:extent cx="6840" cy="27000"/>
                <wp:effectExtent l="38100" t="57150" r="69850" b="68580"/>
                <wp:wrapNone/>
                <wp:docPr id="2048" name="Entrada de lápiz 2048"/>
                <wp:cNvGraphicFramePr/>
                <a:graphic xmlns:a="http://schemas.openxmlformats.org/drawingml/2006/main">
                  <a:graphicData uri="http://schemas.microsoft.com/office/word/2010/wordprocessingInk">
                    <w14:contentPart bwMode="auto" r:id="rId746">
                      <w14:nvContentPartPr>
                        <w14:cNvContentPartPr/>
                      </w14:nvContentPartPr>
                      <w14:xfrm>
                        <a:off x="0" y="0"/>
                        <a:ext cx="6840" cy="27000"/>
                      </w14:xfrm>
                    </w14:contentPart>
                  </a:graphicData>
                </a:graphic>
              </wp:anchor>
            </w:drawing>
          </mc:Choice>
          <mc:Fallback>
            <w:pict>
              <v:shape w14:anchorId="58B2A6EB" id="Entrada de lápiz 2048" o:spid="_x0000_s1026" type="#_x0000_t75" style="position:absolute;margin-left:72.4pt;margin-top:.3pt;width:3.4pt;height:5pt;z-index:25367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">
                <v:imagedata r:id="rId747" o:title=""/>
              </v:shape>
            </w:pict>
          </mc:Fallback>
        </mc:AlternateContent>
      </w:r>
      <w:r>
        <w:rPr>
          <w:rFonts w:ascii="Arial" w:hAnsi="Arial"/>
          <w:noProof/>
        </w:rPr>
        <mc:AlternateContent>
          <mc:Choice Requires="wpi">
            <w:drawing>
              <wp:anchor distT="0" distB="0" distL="114300" distR="114300" simplePos="0" relativeHeight="253676544" behindDoc="0" locked="0" layoutInCell="1" allowOverlap="1" wp14:anchorId="0CB9C44B" wp14:editId="5A13B3F3">
                <wp:simplePos x="0" y="0"/>
                <wp:positionH relativeFrom="column">
                  <wp:posOffset>621665</wp:posOffset>
                </wp:positionH>
                <wp:positionV relativeFrom="paragraph">
                  <wp:posOffset>5130</wp:posOffset>
                </wp:positionV>
                <wp:extent cx="132480" cy="252360"/>
                <wp:effectExtent l="38100" t="57150" r="20320" b="71755"/>
                <wp:wrapNone/>
                <wp:docPr id="2047" name="Entrada de lápiz 2047"/>
                <wp:cNvGraphicFramePr/>
                <a:graphic xmlns:a="http://schemas.openxmlformats.org/drawingml/2006/main">
                  <a:graphicData uri="http://schemas.microsoft.com/office/word/2010/wordprocessingInk">
                    <w14:contentPart bwMode="auto" r:id="rId748">
                      <w14:nvContentPartPr>
                        <w14:cNvContentPartPr/>
                      </w14:nvContentPartPr>
                      <w14:xfrm>
                        <a:off x="0" y="0"/>
                        <a:ext cx="132480" cy="252360"/>
                      </w14:xfrm>
                    </w14:contentPart>
                  </a:graphicData>
                </a:graphic>
              </wp:anchor>
            </w:drawing>
          </mc:Choice>
          <mc:Fallback>
            <w:pict>
              <v:shape w14:anchorId="62AB8F61" id="Entrada de lápiz 2047" o:spid="_x0000_s1026" type="#_x0000_t75" style="position:absolute;margin-left:47.55pt;margin-top:-1pt;width:13.3pt;height:22.7pt;z-index:25367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">
                <v:imagedata r:id="rId749" o:title=""/>
              </v:shape>
            </w:pict>
          </mc:Fallback>
        </mc:AlternateContent>
      </w:r>
    </w:p>
    <w:p w14:paraId="55C0F4BE" w14:textId="7E8CE2E1" w:rsidR="00EC3AC2" w:rsidRDefault="00EC3AC2" w:rsidP="00F538A2">
      <w:pPr>
        <w:shd w:val="clear" w:color="auto" w:fill="FFFFFF"/>
        <w:ind w:firstLine="708"/>
        <w:jc w:val="both"/>
        <w:rPr>
          <w:rFonts w:ascii="Arial" w:hAnsi="Arial"/>
        </w:rPr>
      </w:pPr>
      <w:r>
        <w:rPr>
          <w:rFonts w:ascii="Arial" w:hAnsi="Arial"/>
          <w:noProof/>
        </w:rPr>
        <mc:AlternateContent>
          <mc:Choice Requires="wpi">
            <w:drawing>
              <wp:anchor distT="0" distB="0" distL="114300" distR="114300" simplePos="0" relativeHeight="253675520" behindDoc="0" locked="0" layoutInCell="1" allowOverlap="1" wp14:anchorId="7DE8DF46" wp14:editId="73E82539">
                <wp:simplePos x="0" y="0"/>
                <wp:positionH relativeFrom="column">
                  <wp:posOffset>419705</wp:posOffset>
                </wp:positionH>
                <wp:positionV relativeFrom="paragraph">
                  <wp:posOffset>-103480</wp:posOffset>
                </wp:positionV>
                <wp:extent cx="122040" cy="242640"/>
                <wp:effectExtent l="38100" t="38100" r="49530" b="62230"/>
                <wp:wrapNone/>
                <wp:docPr id="2046" name="Entrada de lápiz 2046"/>
                <wp:cNvGraphicFramePr/>
                <a:graphic xmlns:a="http://schemas.openxmlformats.org/drawingml/2006/main">
                  <a:graphicData uri="http://schemas.microsoft.com/office/word/2010/wordprocessingInk">
                    <w14:contentPart bwMode="auto" r:id="rId750">
                      <w14:nvContentPartPr>
                        <w14:cNvContentPartPr/>
                      </w14:nvContentPartPr>
                      <w14:xfrm>
                        <a:off x="0" y="0"/>
                        <a:ext cx="122040" cy="242640"/>
                      </w14:xfrm>
                    </w14:contentPart>
                  </a:graphicData>
                </a:graphic>
              </wp:anchor>
            </w:drawing>
          </mc:Choice>
          <mc:Fallback>
            <w:pict>
              <v:shape w14:anchorId="5D3339F8" id="Entrada de lápiz 2046" o:spid="_x0000_s1026" type="#_x0000_t75" style="position:absolute;margin-left:31.65pt;margin-top:-9.55pt;width:12.4pt;height:21.9pt;z-index:25367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">
                <v:imagedata r:id="rId751" o:title=""/>
              </v:shape>
            </w:pict>
          </mc:Fallback>
        </mc:AlternateContent>
      </w:r>
      <w:r>
        <w:rPr>
          <w:rFonts w:ascii="Arial" w:hAnsi="Arial"/>
          <w:noProof/>
        </w:rPr>
        <mc:AlternateContent>
          <mc:Choice Requires="wpi">
            <w:drawing>
              <wp:anchor distT="0" distB="0" distL="114300" distR="114300" simplePos="0" relativeHeight="253674496" behindDoc="0" locked="0" layoutInCell="1" allowOverlap="1" wp14:anchorId="3A258E45" wp14:editId="321D81BF">
                <wp:simplePos x="0" y="0"/>
                <wp:positionH relativeFrom="column">
                  <wp:posOffset>167345</wp:posOffset>
                </wp:positionH>
                <wp:positionV relativeFrom="paragraph">
                  <wp:posOffset>-150640</wp:posOffset>
                </wp:positionV>
                <wp:extent cx="184320" cy="317520"/>
                <wp:effectExtent l="57150" t="38100" r="44450" b="63500"/>
                <wp:wrapNone/>
                <wp:docPr id="2045" name="Entrada de lápiz 2045"/>
                <wp:cNvGraphicFramePr/>
                <a:graphic xmlns:a="http://schemas.openxmlformats.org/drawingml/2006/main">
                  <a:graphicData uri="http://schemas.microsoft.com/office/word/2010/wordprocessingInk">
                    <w14:contentPart bwMode="auto" r:id="rId752">
                      <w14:nvContentPartPr>
                        <w14:cNvContentPartPr/>
                      </w14:nvContentPartPr>
                      <w14:xfrm>
                        <a:off x="0" y="0"/>
                        <a:ext cx="184320" cy="317520"/>
                      </w14:xfrm>
                    </w14:contentPart>
                  </a:graphicData>
                </a:graphic>
              </wp:anchor>
            </w:drawing>
          </mc:Choice>
          <mc:Fallback>
            <w:pict>
              <v:shape w14:anchorId="6FA7498E" id="Entrada de lápiz 2045" o:spid="_x0000_s1026" type="#_x0000_t75" style="position:absolute;margin-left:11.8pt;margin-top:-13.25pt;width:17.3pt;height:27.8pt;z-index:25367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">
                <v:imagedata r:id="rId753" o:title=""/>
              </v:shape>
            </w:pict>
          </mc:Fallback>
        </mc:AlternateContent>
      </w:r>
    </w:p>
    <w:p w14:paraId="6F70946C" w14:textId="4CFADADC" w:rsidR="00EC3AC2" w:rsidRDefault="00EC3AC2" w:rsidP="00F538A2">
      <w:pPr>
        <w:shd w:val="clear" w:color="auto" w:fill="FFFFFF"/>
        <w:ind w:firstLine="708"/>
        <w:jc w:val="both"/>
        <w:rPr>
          <w:rFonts w:ascii="Arial" w:hAnsi="Arial"/>
        </w:rPr>
      </w:pPr>
    </w:p>
    <w:p w14:paraId="4EAB0BDA" w14:textId="77777777" w:rsidR="00EC3AC2" w:rsidRDefault="00EC3AC2" w:rsidP="00F538A2">
      <w:pPr>
        <w:shd w:val="clear" w:color="auto" w:fill="FFFFFF"/>
        <w:ind w:firstLine="708"/>
        <w:jc w:val="both"/>
        <w:rPr>
          <w:rFonts w:ascii="Arial" w:hAnsi="Arial"/>
        </w:rPr>
      </w:pPr>
    </w:p>
    <w:p w14:paraId="1C0B7BFF" w14:textId="498C1ECE" w:rsidR="006902CF" w:rsidRDefault="006902CF" w:rsidP="00F538A2">
      <w:pPr>
        <w:shd w:val="clear" w:color="auto" w:fill="FFFFFF"/>
        <w:ind w:firstLine="708"/>
        <w:jc w:val="both"/>
        <w:rPr>
          <w:rFonts w:ascii="Arial" w:hAnsi="Arial"/>
        </w:rPr>
      </w:pPr>
    </w:p>
    <w:p w14:paraId="1F869AB5" w14:textId="558FE23B" w:rsidR="00EC3AC2" w:rsidRDefault="00EC3AC2" w:rsidP="00F538A2">
      <w:pPr>
        <w:shd w:val="clear" w:color="auto" w:fill="FFFFFF"/>
        <w:ind w:firstLine="708"/>
        <w:jc w:val="both"/>
        <w:rPr>
          <w:rFonts w:ascii="Arial" w:hAnsi="Arial"/>
        </w:rPr>
      </w:pPr>
    </w:p>
    <w:p w14:paraId="0BE6DE62" w14:textId="32EE0D20" w:rsidR="00EC3AC2" w:rsidRDefault="00EC3AC2" w:rsidP="00F538A2">
      <w:pPr>
        <w:shd w:val="clear" w:color="auto" w:fill="FFFFFF"/>
        <w:ind w:firstLine="708"/>
        <w:jc w:val="both"/>
        <w:rPr>
          <w:rFonts w:ascii="Arial" w:hAnsi="Arial"/>
        </w:rPr>
      </w:pPr>
    </w:p>
    <w:p w14:paraId="717A4EF4" w14:textId="7C33C7AB" w:rsidR="00EC3AC2" w:rsidRDefault="00EC3AC2" w:rsidP="00F538A2">
      <w:pPr>
        <w:shd w:val="clear" w:color="auto" w:fill="FFFFFF"/>
        <w:ind w:firstLine="708"/>
        <w:jc w:val="both"/>
        <w:rPr>
          <w:rFonts w:ascii="Arial" w:hAnsi="Arial"/>
        </w:rPr>
      </w:pPr>
    </w:p>
    <w:p w14:paraId="697FF403" w14:textId="6CC111E5" w:rsidR="00EC3AC2" w:rsidRDefault="00EC3AC2" w:rsidP="00F538A2">
      <w:pPr>
        <w:shd w:val="clear" w:color="auto" w:fill="FFFFFF"/>
        <w:ind w:firstLine="708"/>
        <w:jc w:val="both"/>
        <w:rPr>
          <w:rFonts w:ascii="Arial" w:hAnsi="Arial"/>
        </w:rPr>
      </w:pPr>
    </w:p>
    <w:p w14:paraId="45D8733B" w14:textId="1BC96DC9" w:rsidR="00EC3AC2" w:rsidRDefault="00EC3AC2" w:rsidP="00F538A2">
      <w:pPr>
        <w:shd w:val="clear" w:color="auto" w:fill="FFFFFF"/>
        <w:ind w:firstLine="708"/>
        <w:jc w:val="both"/>
        <w:rPr>
          <w:rFonts w:ascii="Arial" w:hAnsi="Arial"/>
        </w:rPr>
      </w:pPr>
    </w:p>
    <w:p w14:paraId="19857936" w14:textId="3087C125" w:rsidR="00EC3AC2" w:rsidRDefault="00EC3AC2" w:rsidP="00F538A2">
      <w:pPr>
        <w:shd w:val="clear" w:color="auto" w:fill="FFFFFF"/>
        <w:ind w:firstLine="708"/>
        <w:jc w:val="both"/>
        <w:rPr>
          <w:rFonts w:ascii="Arial" w:hAnsi="Arial"/>
        </w:rPr>
      </w:pPr>
    </w:p>
    <w:p w14:paraId="63096894" w14:textId="7AFDE22F" w:rsidR="00EC3AC2" w:rsidRDefault="00EC3AC2" w:rsidP="00F538A2">
      <w:pPr>
        <w:shd w:val="clear" w:color="auto" w:fill="FFFFFF"/>
        <w:ind w:firstLine="708"/>
        <w:jc w:val="both"/>
        <w:rPr>
          <w:rFonts w:ascii="Arial" w:hAnsi="Arial"/>
        </w:rPr>
      </w:pPr>
    </w:p>
    <w:p w14:paraId="78DB1EE8" w14:textId="093D919C" w:rsidR="00EC3AC2" w:rsidRDefault="00EC3AC2" w:rsidP="00F538A2">
      <w:pPr>
        <w:shd w:val="clear" w:color="auto" w:fill="FFFFFF"/>
        <w:ind w:firstLine="708"/>
        <w:jc w:val="both"/>
        <w:rPr>
          <w:rFonts w:ascii="Arial" w:hAnsi="Arial"/>
        </w:rPr>
      </w:pPr>
    </w:p>
    <w:p w14:paraId="1A07D3BC" w14:textId="39528068" w:rsidR="00EC3AC2" w:rsidRDefault="00EC3AC2" w:rsidP="00F538A2">
      <w:pPr>
        <w:shd w:val="clear" w:color="auto" w:fill="FFFFFF"/>
        <w:ind w:firstLine="708"/>
        <w:jc w:val="both"/>
        <w:rPr>
          <w:rFonts w:ascii="Arial" w:hAnsi="Arial"/>
        </w:rPr>
      </w:pPr>
    </w:p>
    <w:p w14:paraId="2D14D699" w14:textId="137963A2" w:rsidR="00EC3AC2" w:rsidRDefault="00EC3AC2" w:rsidP="00F538A2">
      <w:pPr>
        <w:shd w:val="clear" w:color="auto" w:fill="FFFFFF"/>
        <w:ind w:firstLine="708"/>
        <w:jc w:val="both"/>
        <w:rPr>
          <w:rFonts w:ascii="Arial" w:hAnsi="Arial"/>
        </w:rPr>
      </w:pPr>
    </w:p>
    <w:p w14:paraId="32EFEC3C" w14:textId="39467DFB" w:rsidR="00EC3AC2" w:rsidRDefault="00EC3AC2" w:rsidP="00F538A2">
      <w:pPr>
        <w:shd w:val="clear" w:color="auto" w:fill="FFFFFF"/>
        <w:ind w:firstLine="708"/>
        <w:jc w:val="both"/>
        <w:rPr>
          <w:rFonts w:ascii="Arial" w:hAnsi="Arial"/>
        </w:rPr>
      </w:pPr>
    </w:p>
    <w:p w14:paraId="605BEB43" w14:textId="415D4474" w:rsidR="00EC3AC2" w:rsidRDefault="00EC3AC2" w:rsidP="00F538A2">
      <w:pPr>
        <w:shd w:val="clear" w:color="auto" w:fill="FFFFFF"/>
        <w:ind w:firstLine="708"/>
        <w:jc w:val="both"/>
        <w:rPr>
          <w:rFonts w:ascii="Arial" w:hAnsi="Arial"/>
        </w:rPr>
      </w:pPr>
    </w:p>
    <w:p w14:paraId="3217EB2F" w14:textId="5AA64A22" w:rsidR="00EC3AC2" w:rsidRDefault="00EC3AC2" w:rsidP="00F538A2">
      <w:pPr>
        <w:shd w:val="clear" w:color="auto" w:fill="FFFFFF"/>
        <w:ind w:firstLine="708"/>
        <w:jc w:val="both"/>
        <w:rPr>
          <w:rFonts w:ascii="Arial" w:hAnsi="Arial"/>
        </w:rPr>
      </w:pPr>
    </w:p>
    <w:p w14:paraId="3876CEF2" w14:textId="40EDF687" w:rsidR="00EC3AC2" w:rsidRDefault="00EC3AC2" w:rsidP="00F538A2">
      <w:pPr>
        <w:shd w:val="clear" w:color="auto" w:fill="FFFFFF"/>
        <w:ind w:firstLine="708"/>
        <w:jc w:val="both"/>
        <w:rPr>
          <w:rFonts w:ascii="Arial" w:hAnsi="Arial"/>
        </w:rPr>
      </w:pPr>
    </w:p>
    <w:p w14:paraId="04176001" w14:textId="0FCABA5E" w:rsidR="00EC3AC2" w:rsidRDefault="00EC3AC2" w:rsidP="00F538A2">
      <w:pPr>
        <w:shd w:val="clear" w:color="auto" w:fill="FFFFFF"/>
        <w:ind w:firstLine="708"/>
        <w:jc w:val="both"/>
        <w:rPr>
          <w:rFonts w:ascii="Arial" w:hAnsi="Arial"/>
        </w:rPr>
      </w:pPr>
    </w:p>
    <w:p w14:paraId="6F5C5DDF" w14:textId="458A16EB" w:rsidR="00EC3AC2" w:rsidRDefault="00EC3AC2" w:rsidP="00F538A2">
      <w:pPr>
        <w:shd w:val="clear" w:color="auto" w:fill="FFFFFF"/>
        <w:ind w:firstLine="708"/>
        <w:jc w:val="both"/>
        <w:rPr>
          <w:rFonts w:ascii="Arial" w:hAnsi="Arial"/>
        </w:rPr>
      </w:pPr>
    </w:p>
    <w:p w14:paraId="5D9E0638" w14:textId="12616BD0" w:rsidR="00EC3AC2" w:rsidRDefault="00EC3AC2" w:rsidP="00F538A2">
      <w:pPr>
        <w:shd w:val="clear" w:color="auto" w:fill="FFFFFF"/>
        <w:ind w:firstLine="708"/>
        <w:jc w:val="both"/>
        <w:rPr>
          <w:rFonts w:ascii="Arial" w:hAnsi="Arial"/>
        </w:rPr>
      </w:pPr>
    </w:p>
    <w:p w14:paraId="3E71B965" w14:textId="2BE21F53" w:rsidR="00EC3AC2" w:rsidRDefault="00EC3AC2" w:rsidP="00F538A2">
      <w:pPr>
        <w:shd w:val="clear" w:color="auto" w:fill="FFFFFF"/>
        <w:ind w:firstLine="708"/>
        <w:jc w:val="both"/>
        <w:rPr>
          <w:rFonts w:ascii="Arial" w:hAnsi="Arial"/>
        </w:rPr>
      </w:pPr>
    </w:p>
    <w:p w14:paraId="1CD87F82" w14:textId="38A0553A" w:rsidR="00EC3AC2" w:rsidRDefault="00EC3AC2" w:rsidP="00F538A2">
      <w:pPr>
        <w:shd w:val="clear" w:color="auto" w:fill="FFFFFF"/>
        <w:ind w:firstLine="708"/>
        <w:jc w:val="both"/>
        <w:rPr>
          <w:rFonts w:ascii="Arial" w:hAnsi="Arial"/>
        </w:rPr>
      </w:pPr>
    </w:p>
    <w:p w14:paraId="79F251FB" w14:textId="60400810" w:rsidR="00EC3AC2" w:rsidRDefault="00EC3AC2" w:rsidP="00F538A2">
      <w:pPr>
        <w:shd w:val="clear" w:color="auto" w:fill="FFFFFF"/>
        <w:ind w:firstLine="708"/>
        <w:jc w:val="both"/>
        <w:rPr>
          <w:rFonts w:ascii="Arial" w:hAnsi="Arial"/>
        </w:rPr>
      </w:pPr>
    </w:p>
    <w:p w14:paraId="13822DA6" w14:textId="041DF8FF" w:rsidR="00EC3AC2" w:rsidRDefault="00EC3AC2" w:rsidP="00F538A2">
      <w:pPr>
        <w:shd w:val="clear" w:color="auto" w:fill="FFFFFF"/>
        <w:ind w:firstLine="708"/>
        <w:jc w:val="both"/>
        <w:rPr>
          <w:rFonts w:ascii="Arial" w:hAnsi="Arial"/>
        </w:rPr>
      </w:pPr>
    </w:p>
    <w:p w14:paraId="0CE61140" w14:textId="57B5D9FD" w:rsidR="00EC3AC2" w:rsidRDefault="00EC3AC2" w:rsidP="00F538A2">
      <w:pPr>
        <w:shd w:val="clear" w:color="auto" w:fill="FFFFFF"/>
        <w:ind w:firstLine="708"/>
        <w:jc w:val="both"/>
        <w:rPr>
          <w:rFonts w:ascii="Arial" w:hAnsi="Arial"/>
        </w:rPr>
      </w:pPr>
      <w:r>
        <w:rPr>
          <w:rFonts w:ascii="Arial" w:hAnsi="Arial"/>
          <w:noProof/>
        </w:rPr>
        <w:lastRenderedPageBreak/>
        <mc:AlternateContent>
          <mc:Choice Requires="wpi">
            <w:drawing>
              <wp:anchor distT="0" distB="0" distL="114300" distR="114300" simplePos="0" relativeHeight="253755392" behindDoc="0" locked="0" layoutInCell="1" allowOverlap="1" wp14:anchorId="76789081" wp14:editId="7D21B8DB">
                <wp:simplePos x="0" y="0"/>
                <wp:positionH relativeFrom="column">
                  <wp:posOffset>3993785</wp:posOffset>
                </wp:positionH>
                <wp:positionV relativeFrom="paragraph">
                  <wp:posOffset>2213730</wp:posOffset>
                </wp:positionV>
                <wp:extent cx="226440" cy="128880"/>
                <wp:effectExtent l="57150" t="38100" r="59690" b="62230"/>
                <wp:wrapNone/>
                <wp:docPr id="2135" name="Entrada de lápiz 2135"/>
                <wp:cNvGraphicFramePr/>
                <a:graphic xmlns:a="http://schemas.openxmlformats.org/drawingml/2006/main">
                  <a:graphicData uri="http://schemas.microsoft.com/office/word/2010/wordprocessingInk">
                    <w14:contentPart bwMode="auto" r:id="rId754">
                      <w14:nvContentPartPr>
                        <w14:cNvContentPartPr/>
                      </w14:nvContentPartPr>
                      <w14:xfrm>
                        <a:off x="0" y="0"/>
                        <a:ext cx="226440" cy="128880"/>
                      </w14:xfrm>
                    </w14:contentPart>
                  </a:graphicData>
                </a:graphic>
              </wp:anchor>
            </w:drawing>
          </mc:Choice>
          <mc:Fallback>
            <w:pict>
              <v:shape w14:anchorId="63B702BC" id="Entrada de lápiz 2135" o:spid="_x0000_s1026" type="#_x0000_t75" style="position:absolute;margin-left:313.05pt;margin-top:172.9pt;width:20.7pt;height:13pt;z-index:25375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">
                <v:imagedata r:id="rId755" o:title=""/>
              </v:shape>
            </w:pict>
          </mc:Fallback>
        </mc:AlternateContent>
      </w:r>
    </w:p>
    <w:tbl>
      <w:tblPr>
        <w:tblW w:w="6200" w:type="dxa"/>
        <w:tblCellMar>
          <w:left w:w="70" w:type="dxa"/>
          <w:right w:w="70" w:type="dxa"/>
        </w:tblCellMar>
        <w:tblLook w:val="04A0" w:firstRow="1" w:lastRow="0" w:firstColumn="1" w:lastColumn="0" w:noHBand="0" w:noVBand="1"/>
      </w:tblPr>
      <w:tblGrid>
        <w:gridCol w:w="1240"/>
        <w:gridCol w:w="1240"/>
        <w:gridCol w:w="1240"/>
        <w:gridCol w:w="1240"/>
        <w:gridCol w:w="1240"/>
      </w:tblGrid>
      <w:tr w:rsidR="006902CF" w:rsidRPr="006902CF" w14:paraId="42E55A3B" w14:textId="77777777" w:rsidTr="006902CF">
        <w:trPr>
          <w:trHeight w:val="288"/>
        </w:trPr>
        <w:tc>
          <w:tcPr>
            <w:tcW w:w="1240" w:type="dxa"/>
            <w:vMerge w:val="restart"/>
            <w:tcBorders>
              <w:top w:val="single" w:sz="8" w:space="0" w:color="auto"/>
              <w:left w:val="single" w:sz="8" w:space="0" w:color="auto"/>
              <w:bottom w:val="dotted" w:sz="4" w:space="0" w:color="808080"/>
              <w:right w:val="dotted" w:sz="4" w:space="0" w:color="808080"/>
            </w:tcBorders>
            <w:shd w:val="clear" w:color="auto" w:fill="auto"/>
            <w:vAlign w:val="center"/>
            <w:hideMark/>
          </w:tcPr>
          <w:p w14:paraId="6C2036C2" w14:textId="77777777" w:rsidR="006902CF" w:rsidRPr="006902CF" w:rsidRDefault="006902CF" w:rsidP="006902CF">
            <w:pPr>
              <w:jc w:val="center"/>
              <w:rPr>
                <w:rFonts w:ascii="Arial" w:eastAsia="Times New Roman" w:hAnsi="Arial"/>
                <w:b/>
                <w:bCs/>
                <w:color w:val="000000"/>
              </w:rPr>
            </w:pPr>
            <w:r w:rsidRPr="006902CF">
              <w:rPr>
                <w:rFonts w:ascii="Arial" w:eastAsia="Times New Roman" w:hAnsi="Arial"/>
                <w:b/>
                <w:bCs/>
                <w:color w:val="000000"/>
              </w:rPr>
              <w:t>Habilidad</w:t>
            </w:r>
          </w:p>
        </w:tc>
        <w:tc>
          <w:tcPr>
            <w:tcW w:w="3720" w:type="dxa"/>
            <w:gridSpan w:val="3"/>
            <w:tcBorders>
              <w:top w:val="single" w:sz="8" w:space="0" w:color="auto"/>
              <w:left w:val="nil"/>
              <w:bottom w:val="dotted" w:sz="4" w:space="0" w:color="808080"/>
              <w:right w:val="single" w:sz="4" w:space="0" w:color="000000"/>
            </w:tcBorders>
            <w:shd w:val="clear" w:color="auto" w:fill="auto"/>
            <w:vAlign w:val="center"/>
            <w:hideMark/>
          </w:tcPr>
          <w:p w14:paraId="2AE1A67E" w14:textId="77777777" w:rsidR="006902CF" w:rsidRPr="006902CF" w:rsidRDefault="006902CF" w:rsidP="006902CF">
            <w:pPr>
              <w:jc w:val="center"/>
              <w:rPr>
                <w:rFonts w:ascii="Arial" w:eastAsia="Times New Roman" w:hAnsi="Arial"/>
                <w:b/>
                <w:bCs/>
                <w:color w:val="000000"/>
              </w:rPr>
            </w:pPr>
            <w:r w:rsidRPr="006902CF">
              <w:rPr>
                <w:rFonts w:ascii="Arial" w:eastAsia="Times New Roman" w:hAnsi="Arial"/>
                <w:b/>
                <w:bCs/>
                <w:color w:val="000000"/>
              </w:rPr>
              <w:t>Clasificación de rendimiento</w:t>
            </w:r>
          </w:p>
        </w:tc>
        <w:tc>
          <w:tcPr>
            <w:tcW w:w="1240" w:type="dxa"/>
            <w:tcBorders>
              <w:top w:val="single" w:sz="8" w:space="0" w:color="auto"/>
              <w:left w:val="nil"/>
              <w:bottom w:val="nil"/>
              <w:right w:val="single" w:sz="8" w:space="0" w:color="auto"/>
            </w:tcBorders>
            <w:shd w:val="clear" w:color="auto" w:fill="auto"/>
            <w:noWrap/>
            <w:vAlign w:val="bottom"/>
            <w:hideMark/>
          </w:tcPr>
          <w:p w14:paraId="2DBCE68C" w14:textId="77777777" w:rsidR="006902CF" w:rsidRPr="006902CF" w:rsidRDefault="006902CF" w:rsidP="006902CF">
            <w:pPr>
              <w:rPr>
                <w:rFonts w:eastAsia="Times New Roman" w:cs="Times New Roman"/>
                <w:color w:val="000000"/>
                <w:sz w:val="22"/>
                <w:szCs w:val="22"/>
              </w:rPr>
            </w:pPr>
            <w:r w:rsidRPr="006902CF">
              <w:rPr>
                <w:rFonts w:eastAsia="Times New Roman" w:cs="Times New Roman"/>
                <w:color w:val="000000"/>
                <w:sz w:val="22"/>
                <w:szCs w:val="22"/>
              </w:rPr>
              <w:t> </w:t>
            </w:r>
          </w:p>
        </w:tc>
      </w:tr>
      <w:tr w:rsidR="006902CF" w:rsidRPr="006902CF" w14:paraId="2B414A46" w14:textId="77777777" w:rsidTr="006902CF">
        <w:trPr>
          <w:trHeight w:val="528"/>
        </w:trPr>
        <w:tc>
          <w:tcPr>
            <w:tcW w:w="1240" w:type="dxa"/>
            <w:vMerge/>
            <w:tcBorders>
              <w:top w:val="single" w:sz="8" w:space="0" w:color="auto"/>
              <w:left w:val="single" w:sz="8" w:space="0" w:color="auto"/>
              <w:bottom w:val="dotted" w:sz="4" w:space="0" w:color="808080"/>
              <w:right w:val="dotted" w:sz="4" w:space="0" w:color="808080"/>
            </w:tcBorders>
            <w:vAlign w:val="center"/>
            <w:hideMark/>
          </w:tcPr>
          <w:p w14:paraId="73C36D4F" w14:textId="77777777" w:rsidR="006902CF" w:rsidRPr="006902CF" w:rsidRDefault="006902CF" w:rsidP="006902CF">
            <w:pPr>
              <w:rPr>
                <w:rFonts w:ascii="Arial" w:eastAsia="Times New Roman" w:hAnsi="Arial"/>
                <w:b/>
                <w:bCs/>
                <w:color w:val="000000"/>
              </w:rPr>
            </w:pPr>
          </w:p>
        </w:tc>
        <w:tc>
          <w:tcPr>
            <w:tcW w:w="1240" w:type="dxa"/>
            <w:tcBorders>
              <w:top w:val="nil"/>
              <w:left w:val="nil"/>
              <w:bottom w:val="dotted" w:sz="4" w:space="0" w:color="808080"/>
              <w:right w:val="dotted" w:sz="4" w:space="0" w:color="808080"/>
            </w:tcBorders>
            <w:shd w:val="clear" w:color="auto" w:fill="auto"/>
            <w:vAlign w:val="center"/>
            <w:hideMark/>
          </w:tcPr>
          <w:p w14:paraId="2B4574C6" w14:textId="6A4ED369" w:rsidR="006902CF" w:rsidRPr="006902CF" w:rsidRDefault="00EC3AC2" w:rsidP="006902CF">
            <w:pPr>
              <w:jc w:val="center"/>
              <w:rPr>
                <w:rFonts w:ascii="Arial" w:eastAsia="Times New Roman" w:hAnsi="Arial"/>
                <w:b/>
                <w:bCs/>
                <w:color w:val="000000"/>
              </w:rPr>
            </w:pPr>
            <w:r>
              <w:rPr>
                <w:rFonts w:ascii="Arial" w:eastAsia="Times New Roman" w:hAnsi="Arial"/>
                <w:b/>
                <w:bCs/>
                <w:noProof/>
                <w:color w:val="000000"/>
              </w:rPr>
              <mc:AlternateContent>
                <mc:Choice Requires="wpi">
                  <w:drawing>
                    <wp:anchor distT="0" distB="0" distL="114300" distR="114300" simplePos="0" relativeHeight="253743104" behindDoc="0" locked="0" layoutInCell="1" allowOverlap="1" wp14:anchorId="6D11502A" wp14:editId="55D4AEAD">
                      <wp:simplePos x="0" y="0"/>
                      <wp:positionH relativeFrom="column">
                        <wp:posOffset>688930</wp:posOffset>
                      </wp:positionH>
                      <wp:positionV relativeFrom="paragraph">
                        <wp:posOffset>257040</wp:posOffset>
                      </wp:positionV>
                      <wp:extent cx="127800" cy="113760"/>
                      <wp:effectExtent l="38100" t="38100" r="62865" b="57785"/>
                      <wp:wrapNone/>
                      <wp:docPr id="2122" name="Entrada de lápiz 2122"/>
                      <wp:cNvGraphicFramePr/>
                      <a:graphic xmlns:a="http://schemas.openxmlformats.org/drawingml/2006/main">
                        <a:graphicData uri="http://schemas.microsoft.com/office/word/2010/wordprocessingInk">
                          <w14:contentPart bwMode="auto" r:id="rId756">
                            <w14:nvContentPartPr>
                              <w14:cNvContentPartPr/>
                            </w14:nvContentPartPr>
                            <w14:xfrm>
                              <a:off x="0" y="0"/>
                              <a:ext cx="127800" cy="113760"/>
                            </w14:xfrm>
                          </w14:contentPart>
                        </a:graphicData>
                      </a:graphic>
                    </wp:anchor>
                  </w:drawing>
                </mc:Choice>
                <mc:Fallback>
                  <w:pict>
                    <v:shape w14:anchorId="18786BBF" id="Entrada de lápiz 2122" o:spid="_x0000_s1026" type="#_x0000_t75" style="position:absolute;margin-left:52.85pt;margin-top:18.85pt;width:12.85pt;height:11.75pt;z-index:25374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">
                      <v:imagedata r:id="rId757" o:title=""/>
                    </v:shape>
                  </w:pict>
                </mc:Fallback>
              </mc:AlternateContent>
            </w:r>
            <w:r w:rsidR="006902CF" w:rsidRPr="006902CF">
              <w:rPr>
                <w:rFonts w:ascii="Arial" w:eastAsia="Times New Roman" w:hAnsi="Arial"/>
                <w:b/>
                <w:bCs/>
                <w:color w:val="000000"/>
              </w:rPr>
              <w:t>Regular (R)</w:t>
            </w:r>
          </w:p>
        </w:tc>
        <w:tc>
          <w:tcPr>
            <w:tcW w:w="1240" w:type="dxa"/>
            <w:tcBorders>
              <w:top w:val="nil"/>
              <w:left w:val="nil"/>
              <w:bottom w:val="dotted" w:sz="4" w:space="0" w:color="808080"/>
              <w:right w:val="dotted" w:sz="4" w:space="0" w:color="808080"/>
            </w:tcBorders>
            <w:shd w:val="clear" w:color="auto" w:fill="auto"/>
            <w:vAlign w:val="center"/>
            <w:hideMark/>
          </w:tcPr>
          <w:p w14:paraId="229D9A30" w14:textId="0C9C6AA1" w:rsidR="006902CF" w:rsidRPr="006902CF" w:rsidRDefault="00EC3AC2" w:rsidP="006902CF">
            <w:pPr>
              <w:jc w:val="center"/>
              <w:rPr>
                <w:rFonts w:ascii="Arial" w:eastAsia="Times New Roman" w:hAnsi="Arial"/>
                <w:b/>
                <w:bCs/>
                <w:color w:val="000000"/>
              </w:rPr>
            </w:pPr>
            <w:r>
              <w:rPr>
                <w:rFonts w:ascii="Arial" w:eastAsia="Times New Roman" w:hAnsi="Arial"/>
                <w:b/>
                <w:bCs/>
                <w:noProof/>
                <w:color w:val="000000"/>
              </w:rPr>
              <mc:AlternateContent>
                <mc:Choice Requires="wpi">
                  <w:drawing>
                    <wp:anchor distT="0" distB="0" distL="114300" distR="114300" simplePos="0" relativeHeight="253745152" behindDoc="0" locked="0" layoutInCell="1" allowOverlap="1" wp14:anchorId="67B3494D" wp14:editId="7385B0FD">
                      <wp:simplePos x="0" y="0"/>
                      <wp:positionH relativeFrom="column">
                        <wp:posOffset>56690</wp:posOffset>
                      </wp:positionH>
                      <wp:positionV relativeFrom="paragraph">
                        <wp:posOffset>189360</wp:posOffset>
                      </wp:positionV>
                      <wp:extent cx="500760" cy="78840"/>
                      <wp:effectExtent l="76200" t="114300" r="0" b="130810"/>
                      <wp:wrapNone/>
                      <wp:docPr id="2124" name="Entrada de lápiz 2124"/>
                      <wp:cNvGraphicFramePr/>
                      <a:graphic xmlns:a="http://schemas.openxmlformats.org/drawingml/2006/main">
                        <a:graphicData uri="http://schemas.microsoft.com/office/word/2010/wordprocessingInk">
                          <w14:contentPart bwMode="auto" r:id="rId758">
                            <w14:nvContentPartPr>
                              <w14:cNvContentPartPr/>
                            </w14:nvContentPartPr>
                            <w14:xfrm>
                              <a:off x="0" y="0"/>
                              <a:ext cx="500760" cy="78840"/>
                            </w14:xfrm>
                          </w14:contentPart>
                        </a:graphicData>
                      </a:graphic>
                    </wp:anchor>
                  </w:drawing>
                </mc:Choice>
                <mc:Fallback>
                  <w:pict>
                    <v:shape w14:anchorId="2FB613FE" id="Entrada de lápiz 2124" o:spid="_x0000_s1026" type="#_x0000_t75" style="position:absolute;margin-left:.25pt;margin-top:6.4pt;width:47.95pt;height:23.2pt;z-index:25374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">
                      <v:imagedata r:id="rId759" o:title=""/>
                    </v:shape>
                  </w:pict>
                </mc:Fallback>
              </mc:AlternateContent>
            </w:r>
            <w:r w:rsidR="006902CF" w:rsidRPr="006902CF">
              <w:rPr>
                <w:rFonts w:ascii="Arial" w:eastAsia="Times New Roman" w:hAnsi="Arial"/>
                <w:b/>
                <w:bCs/>
                <w:color w:val="000000"/>
              </w:rPr>
              <w:t>Bueno (B)</w:t>
            </w:r>
          </w:p>
        </w:tc>
        <w:tc>
          <w:tcPr>
            <w:tcW w:w="1240" w:type="dxa"/>
            <w:tcBorders>
              <w:top w:val="nil"/>
              <w:left w:val="nil"/>
              <w:bottom w:val="dotted" w:sz="4" w:space="0" w:color="808080"/>
              <w:right w:val="single" w:sz="4" w:space="0" w:color="000000"/>
            </w:tcBorders>
            <w:shd w:val="clear" w:color="auto" w:fill="auto"/>
            <w:vAlign w:val="center"/>
            <w:hideMark/>
          </w:tcPr>
          <w:p w14:paraId="1330D724" w14:textId="77777777" w:rsidR="006902CF" w:rsidRPr="006902CF" w:rsidRDefault="006902CF" w:rsidP="006902CF">
            <w:pPr>
              <w:jc w:val="center"/>
              <w:rPr>
                <w:rFonts w:ascii="Arial" w:eastAsia="Times New Roman" w:hAnsi="Arial"/>
                <w:b/>
                <w:bCs/>
                <w:color w:val="000000"/>
              </w:rPr>
            </w:pPr>
            <w:r w:rsidRPr="006902CF">
              <w:rPr>
                <w:rFonts w:ascii="Arial" w:eastAsia="Times New Roman" w:hAnsi="Arial"/>
                <w:b/>
                <w:bCs/>
                <w:color w:val="000000"/>
              </w:rPr>
              <w:t>Excelente (E)</w:t>
            </w:r>
          </w:p>
        </w:tc>
        <w:tc>
          <w:tcPr>
            <w:tcW w:w="1240" w:type="dxa"/>
            <w:tcBorders>
              <w:top w:val="nil"/>
              <w:left w:val="dotted" w:sz="4" w:space="0" w:color="808080"/>
              <w:bottom w:val="nil"/>
              <w:right w:val="single" w:sz="8" w:space="0" w:color="auto"/>
            </w:tcBorders>
            <w:shd w:val="clear" w:color="auto" w:fill="auto"/>
            <w:vAlign w:val="center"/>
            <w:hideMark/>
          </w:tcPr>
          <w:p w14:paraId="53BA404A" w14:textId="77777777" w:rsidR="006902CF" w:rsidRPr="006902CF" w:rsidRDefault="006902CF" w:rsidP="006902CF">
            <w:pPr>
              <w:jc w:val="center"/>
              <w:rPr>
                <w:rFonts w:ascii="Arial" w:eastAsia="Times New Roman" w:hAnsi="Arial"/>
                <w:b/>
                <w:bCs/>
                <w:color w:val="FF0000"/>
              </w:rPr>
            </w:pPr>
            <w:r w:rsidRPr="006902CF">
              <w:rPr>
                <w:rFonts w:ascii="Arial" w:eastAsia="Times New Roman" w:hAnsi="Arial"/>
                <w:b/>
                <w:bCs/>
                <w:color w:val="FF0000"/>
              </w:rPr>
              <w:t>TOTALES</w:t>
            </w:r>
          </w:p>
        </w:tc>
      </w:tr>
      <w:tr w:rsidR="006902CF" w:rsidRPr="006902CF" w14:paraId="49F90B6A" w14:textId="77777777" w:rsidTr="006902CF">
        <w:trPr>
          <w:trHeight w:val="792"/>
        </w:trPr>
        <w:tc>
          <w:tcPr>
            <w:tcW w:w="1240" w:type="dxa"/>
            <w:tcBorders>
              <w:top w:val="nil"/>
              <w:left w:val="single" w:sz="8" w:space="0" w:color="auto"/>
              <w:bottom w:val="dotted" w:sz="4" w:space="0" w:color="808080"/>
              <w:right w:val="dotted" w:sz="4" w:space="0" w:color="808080"/>
            </w:tcBorders>
            <w:shd w:val="clear" w:color="auto" w:fill="auto"/>
            <w:vAlign w:val="center"/>
            <w:hideMark/>
          </w:tcPr>
          <w:p w14:paraId="02CB2EC8" w14:textId="77777777" w:rsidR="006902CF" w:rsidRPr="006902CF" w:rsidRDefault="006902CF" w:rsidP="006902CF">
            <w:pPr>
              <w:rPr>
                <w:rFonts w:ascii="Arial" w:eastAsia="Times New Roman" w:hAnsi="Arial"/>
                <w:b/>
                <w:bCs/>
                <w:color w:val="000000"/>
              </w:rPr>
            </w:pPr>
            <w:r w:rsidRPr="006902CF">
              <w:rPr>
                <w:rFonts w:ascii="Arial" w:eastAsia="Times New Roman" w:hAnsi="Arial"/>
                <w:b/>
                <w:bCs/>
                <w:color w:val="000000"/>
              </w:rPr>
              <w:t>Debajo del promedio (D)</w:t>
            </w:r>
          </w:p>
        </w:tc>
        <w:tc>
          <w:tcPr>
            <w:tcW w:w="1240" w:type="dxa"/>
            <w:tcBorders>
              <w:top w:val="nil"/>
              <w:left w:val="nil"/>
              <w:bottom w:val="dotted" w:sz="4" w:space="0" w:color="808080"/>
              <w:right w:val="dotted" w:sz="4" w:space="0" w:color="808080"/>
            </w:tcBorders>
            <w:shd w:val="clear" w:color="auto" w:fill="auto"/>
            <w:vAlign w:val="center"/>
            <w:hideMark/>
          </w:tcPr>
          <w:p w14:paraId="47CE6FD8"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21</w:t>
            </w:r>
          </w:p>
        </w:tc>
        <w:tc>
          <w:tcPr>
            <w:tcW w:w="1240" w:type="dxa"/>
            <w:tcBorders>
              <w:top w:val="nil"/>
              <w:left w:val="nil"/>
              <w:bottom w:val="dotted" w:sz="4" w:space="0" w:color="808080"/>
              <w:right w:val="dotted" w:sz="4" w:space="0" w:color="808080"/>
            </w:tcBorders>
            <w:shd w:val="clear" w:color="auto" w:fill="auto"/>
            <w:vAlign w:val="center"/>
            <w:hideMark/>
          </w:tcPr>
          <w:p w14:paraId="55A58C5C"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12</w:t>
            </w:r>
          </w:p>
        </w:tc>
        <w:tc>
          <w:tcPr>
            <w:tcW w:w="1240" w:type="dxa"/>
            <w:tcBorders>
              <w:top w:val="nil"/>
              <w:left w:val="nil"/>
              <w:bottom w:val="dotted" w:sz="4" w:space="0" w:color="808080"/>
              <w:right w:val="single" w:sz="4" w:space="0" w:color="000000"/>
            </w:tcBorders>
            <w:shd w:val="clear" w:color="auto" w:fill="auto"/>
            <w:vAlign w:val="center"/>
            <w:hideMark/>
          </w:tcPr>
          <w:p w14:paraId="4B067C90"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27</w:t>
            </w:r>
          </w:p>
        </w:tc>
        <w:tc>
          <w:tcPr>
            <w:tcW w:w="1240" w:type="dxa"/>
            <w:tcBorders>
              <w:top w:val="nil"/>
              <w:left w:val="nil"/>
              <w:bottom w:val="nil"/>
              <w:right w:val="single" w:sz="8" w:space="0" w:color="auto"/>
            </w:tcBorders>
            <w:shd w:val="clear" w:color="auto" w:fill="auto"/>
            <w:noWrap/>
            <w:vAlign w:val="bottom"/>
            <w:hideMark/>
          </w:tcPr>
          <w:p w14:paraId="52E583AB"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60</w:t>
            </w:r>
          </w:p>
        </w:tc>
      </w:tr>
      <w:tr w:rsidR="006902CF" w:rsidRPr="006902CF" w14:paraId="0A0E14DD" w14:textId="77777777" w:rsidTr="006902CF">
        <w:trPr>
          <w:trHeight w:val="792"/>
        </w:trPr>
        <w:tc>
          <w:tcPr>
            <w:tcW w:w="1240" w:type="dxa"/>
            <w:tcBorders>
              <w:top w:val="nil"/>
              <w:left w:val="single" w:sz="8" w:space="0" w:color="auto"/>
              <w:bottom w:val="dotted" w:sz="4" w:space="0" w:color="808080"/>
              <w:right w:val="dotted" w:sz="4" w:space="0" w:color="808080"/>
            </w:tcBorders>
            <w:shd w:val="clear" w:color="auto" w:fill="auto"/>
            <w:vAlign w:val="center"/>
            <w:hideMark/>
          </w:tcPr>
          <w:p w14:paraId="7237C89B" w14:textId="77777777" w:rsidR="006902CF" w:rsidRPr="006902CF" w:rsidRDefault="006902CF" w:rsidP="006902CF">
            <w:pPr>
              <w:rPr>
                <w:rFonts w:ascii="Arial" w:eastAsia="Times New Roman" w:hAnsi="Arial"/>
                <w:b/>
                <w:bCs/>
                <w:color w:val="000000"/>
              </w:rPr>
            </w:pPr>
            <w:r w:rsidRPr="006902CF">
              <w:rPr>
                <w:rFonts w:ascii="Arial" w:eastAsia="Times New Roman" w:hAnsi="Arial"/>
                <w:b/>
                <w:bCs/>
                <w:color w:val="000000"/>
              </w:rPr>
              <w:t>En el promedio (P)</w:t>
            </w:r>
          </w:p>
        </w:tc>
        <w:tc>
          <w:tcPr>
            <w:tcW w:w="1240" w:type="dxa"/>
            <w:tcBorders>
              <w:top w:val="nil"/>
              <w:left w:val="nil"/>
              <w:bottom w:val="dotted" w:sz="4" w:space="0" w:color="808080"/>
              <w:right w:val="dotted" w:sz="4" w:space="0" w:color="808080"/>
            </w:tcBorders>
            <w:shd w:val="clear" w:color="auto" w:fill="auto"/>
            <w:vAlign w:val="center"/>
            <w:hideMark/>
          </w:tcPr>
          <w:p w14:paraId="6117E01D"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25</w:t>
            </w:r>
          </w:p>
        </w:tc>
        <w:tc>
          <w:tcPr>
            <w:tcW w:w="1240" w:type="dxa"/>
            <w:tcBorders>
              <w:top w:val="nil"/>
              <w:left w:val="nil"/>
              <w:bottom w:val="dotted" w:sz="4" w:space="0" w:color="808080"/>
              <w:right w:val="dotted" w:sz="4" w:space="0" w:color="808080"/>
            </w:tcBorders>
            <w:shd w:val="clear" w:color="auto" w:fill="auto"/>
            <w:vAlign w:val="center"/>
            <w:hideMark/>
          </w:tcPr>
          <w:p w14:paraId="6BFD9179" w14:textId="3ECF4357" w:rsidR="006902CF" w:rsidRPr="006902CF" w:rsidRDefault="00EC3AC2" w:rsidP="006902CF">
            <w:pPr>
              <w:jc w:val="center"/>
              <w:rPr>
                <w:rFonts w:ascii="Arial" w:eastAsia="Times New Roman" w:hAnsi="Arial"/>
                <w:color w:val="000000"/>
              </w:rPr>
            </w:pPr>
            <w:r>
              <w:rPr>
                <w:rFonts w:ascii="Arial" w:eastAsia="Times New Roman" w:hAnsi="Arial"/>
                <w:noProof/>
                <w:color w:val="000000"/>
              </w:rPr>
              <mc:AlternateContent>
                <mc:Choice Requires="wpi">
                  <w:drawing>
                    <wp:anchor distT="0" distB="0" distL="114300" distR="114300" simplePos="0" relativeHeight="253746176" behindDoc="0" locked="0" layoutInCell="1" allowOverlap="1" wp14:anchorId="30572B9C" wp14:editId="46E850B5">
                      <wp:simplePos x="0" y="0"/>
                      <wp:positionH relativeFrom="column">
                        <wp:posOffset>313010</wp:posOffset>
                      </wp:positionH>
                      <wp:positionV relativeFrom="paragraph">
                        <wp:posOffset>-872140</wp:posOffset>
                      </wp:positionV>
                      <wp:extent cx="156600" cy="1902600"/>
                      <wp:effectExtent l="76200" t="95250" r="110490" b="154940"/>
                      <wp:wrapNone/>
                      <wp:docPr id="2125" name="Entrada de lápiz 2125"/>
                      <wp:cNvGraphicFramePr/>
                      <a:graphic xmlns:a="http://schemas.openxmlformats.org/drawingml/2006/main">
                        <a:graphicData uri="http://schemas.microsoft.com/office/word/2010/wordprocessingInk">
                          <w14:contentPart bwMode="auto" r:id="rId760">
                            <w14:nvContentPartPr>
                              <w14:cNvContentPartPr/>
                            </w14:nvContentPartPr>
                            <w14:xfrm>
                              <a:off x="0" y="0"/>
                              <a:ext cx="156600" cy="1902600"/>
                            </w14:xfrm>
                          </w14:contentPart>
                        </a:graphicData>
                      </a:graphic>
                    </wp:anchor>
                  </w:drawing>
                </mc:Choice>
                <mc:Fallback>
                  <w:pict>
                    <v:shape w14:anchorId="35BD716D" id="Entrada de lápiz 2125" o:spid="_x0000_s1026" type="#_x0000_t75" style="position:absolute;margin-left:20.45pt;margin-top:-77.15pt;width:20.85pt;height:166.8pt;z-index:25374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">
                      <v:imagedata r:id="rId761" o:title=""/>
                    </v:shape>
                  </w:pict>
                </mc:Fallback>
              </mc:AlternateContent>
            </w:r>
            <w:r w:rsidR="006902CF" w:rsidRPr="006902CF">
              <w:rPr>
                <w:rFonts w:ascii="Arial" w:eastAsia="Times New Roman" w:hAnsi="Arial"/>
                <w:color w:val="000000"/>
              </w:rPr>
              <w:t>45</w:t>
            </w:r>
          </w:p>
        </w:tc>
        <w:tc>
          <w:tcPr>
            <w:tcW w:w="1240" w:type="dxa"/>
            <w:tcBorders>
              <w:top w:val="nil"/>
              <w:left w:val="nil"/>
              <w:bottom w:val="dotted" w:sz="4" w:space="0" w:color="808080"/>
              <w:right w:val="single" w:sz="4" w:space="0" w:color="000000"/>
            </w:tcBorders>
            <w:shd w:val="clear" w:color="auto" w:fill="auto"/>
            <w:vAlign w:val="center"/>
            <w:hideMark/>
          </w:tcPr>
          <w:p w14:paraId="79C2C018"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60</w:t>
            </w:r>
          </w:p>
        </w:tc>
        <w:tc>
          <w:tcPr>
            <w:tcW w:w="1240" w:type="dxa"/>
            <w:tcBorders>
              <w:top w:val="nil"/>
              <w:left w:val="nil"/>
              <w:bottom w:val="nil"/>
              <w:right w:val="single" w:sz="8" w:space="0" w:color="auto"/>
            </w:tcBorders>
            <w:shd w:val="clear" w:color="auto" w:fill="auto"/>
            <w:noWrap/>
            <w:vAlign w:val="bottom"/>
            <w:hideMark/>
          </w:tcPr>
          <w:p w14:paraId="3F5063B6"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130</w:t>
            </w:r>
          </w:p>
        </w:tc>
      </w:tr>
      <w:tr w:rsidR="006902CF" w:rsidRPr="006902CF" w14:paraId="4CDE51D9" w14:textId="77777777" w:rsidTr="006902CF">
        <w:trPr>
          <w:trHeight w:val="792"/>
        </w:trPr>
        <w:tc>
          <w:tcPr>
            <w:tcW w:w="1240" w:type="dxa"/>
            <w:tcBorders>
              <w:top w:val="nil"/>
              <w:left w:val="single" w:sz="8" w:space="0" w:color="auto"/>
              <w:bottom w:val="single" w:sz="4" w:space="0" w:color="000000"/>
              <w:right w:val="dotted" w:sz="4" w:space="0" w:color="808080"/>
            </w:tcBorders>
            <w:shd w:val="clear" w:color="auto" w:fill="auto"/>
            <w:vAlign w:val="center"/>
            <w:hideMark/>
          </w:tcPr>
          <w:p w14:paraId="59430A4C" w14:textId="4701BECC" w:rsidR="006902CF" w:rsidRPr="006902CF" w:rsidRDefault="00EC3AC2" w:rsidP="006902CF">
            <w:pPr>
              <w:rPr>
                <w:rFonts w:ascii="Arial" w:eastAsia="Times New Roman" w:hAnsi="Arial"/>
                <w:b/>
                <w:bCs/>
                <w:color w:val="000000"/>
              </w:rPr>
            </w:pPr>
            <w:r>
              <w:rPr>
                <w:rFonts w:ascii="Arial" w:eastAsia="Times New Roman" w:hAnsi="Arial"/>
                <w:b/>
                <w:bCs/>
                <w:noProof/>
                <w:color w:val="000000"/>
              </w:rPr>
              <mc:AlternateContent>
                <mc:Choice Requires="wpi">
                  <w:drawing>
                    <wp:anchor distT="0" distB="0" distL="114300" distR="114300" simplePos="0" relativeHeight="253747200" behindDoc="0" locked="0" layoutInCell="1" allowOverlap="1" wp14:anchorId="290167FC" wp14:editId="3DAB3702">
                      <wp:simplePos x="0" y="0"/>
                      <wp:positionH relativeFrom="column">
                        <wp:posOffset>374305</wp:posOffset>
                      </wp:positionH>
                      <wp:positionV relativeFrom="paragraph">
                        <wp:posOffset>103950</wp:posOffset>
                      </wp:positionV>
                      <wp:extent cx="3324960" cy="143640"/>
                      <wp:effectExtent l="57150" t="114300" r="104140" b="142240"/>
                      <wp:wrapNone/>
                      <wp:docPr id="2126" name="Entrada de lápiz 2126"/>
                      <wp:cNvGraphicFramePr/>
                      <a:graphic xmlns:a="http://schemas.openxmlformats.org/drawingml/2006/main">
                        <a:graphicData uri="http://schemas.microsoft.com/office/word/2010/wordprocessingInk">
                          <w14:contentPart bwMode="auto" r:id="rId762">
                            <w14:nvContentPartPr>
                              <w14:cNvContentPartPr/>
                            </w14:nvContentPartPr>
                            <w14:xfrm>
                              <a:off x="0" y="0"/>
                              <a:ext cx="3324960" cy="143640"/>
                            </w14:xfrm>
                          </w14:contentPart>
                        </a:graphicData>
                      </a:graphic>
                    </wp:anchor>
                  </w:drawing>
                </mc:Choice>
                <mc:Fallback>
                  <w:pict>
                    <v:shape w14:anchorId="0C8710BC" id="Entrada de lápiz 2126" o:spid="_x0000_s1026" type="#_x0000_t75" style="position:absolute;margin-left:25.25pt;margin-top:-.3pt;width:270.3pt;height:28.3pt;z-index:25374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">
                      <v:imagedata r:id="rId763" o:title=""/>
                    </v:shape>
                  </w:pict>
                </mc:Fallback>
              </mc:AlternateContent>
            </w:r>
            <w:r>
              <w:rPr>
                <w:rFonts w:ascii="Arial" w:eastAsia="Times New Roman" w:hAnsi="Arial"/>
                <w:b/>
                <w:bCs/>
                <w:noProof/>
                <w:color w:val="000000"/>
              </w:rPr>
              <mc:AlternateContent>
                <mc:Choice Requires="wpi">
                  <w:drawing>
                    <wp:anchor distT="0" distB="0" distL="114300" distR="114300" simplePos="0" relativeHeight="253744128" behindDoc="0" locked="0" layoutInCell="1" allowOverlap="1" wp14:anchorId="18A56435" wp14:editId="71C92259">
                      <wp:simplePos x="0" y="0"/>
                      <wp:positionH relativeFrom="column">
                        <wp:posOffset>-42575</wp:posOffset>
                      </wp:positionH>
                      <wp:positionV relativeFrom="paragraph">
                        <wp:posOffset>144270</wp:posOffset>
                      </wp:positionV>
                      <wp:extent cx="560520" cy="325800"/>
                      <wp:effectExtent l="76200" t="114300" r="87630" b="112395"/>
                      <wp:wrapNone/>
                      <wp:docPr id="2123" name="Entrada de lápiz 2123"/>
                      <wp:cNvGraphicFramePr/>
                      <a:graphic xmlns:a="http://schemas.openxmlformats.org/drawingml/2006/main">
                        <a:graphicData uri="http://schemas.microsoft.com/office/word/2010/wordprocessingInk">
                          <w14:contentPart bwMode="auto" r:id="rId764">
                            <w14:nvContentPartPr>
                              <w14:cNvContentPartPr/>
                            </w14:nvContentPartPr>
                            <w14:xfrm>
                              <a:off x="0" y="0"/>
                              <a:ext cx="560520" cy="325800"/>
                            </w14:xfrm>
                          </w14:contentPart>
                        </a:graphicData>
                      </a:graphic>
                    </wp:anchor>
                  </w:drawing>
                </mc:Choice>
                <mc:Fallback>
                  <w:pict>
                    <v:shape w14:anchorId="4F94804C" id="Entrada de lápiz 2123" o:spid="_x0000_s1026" type="#_x0000_t75" style="position:absolute;margin-left:-7.55pt;margin-top:2.85pt;width:52.65pt;height:42.65pt;z-index:25374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">
                      <v:imagedata r:id="rId765" o:title=""/>
                    </v:shape>
                  </w:pict>
                </mc:Fallback>
              </mc:AlternateContent>
            </w:r>
            <w:r w:rsidR="006902CF" w:rsidRPr="006902CF">
              <w:rPr>
                <w:rFonts w:ascii="Arial" w:eastAsia="Times New Roman" w:hAnsi="Arial"/>
                <w:b/>
                <w:bCs/>
                <w:color w:val="000000"/>
              </w:rPr>
              <w:t>Sobre el promedio (S)</w:t>
            </w:r>
          </w:p>
        </w:tc>
        <w:tc>
          <w:tcPr>
            <w:tcW w:w="1240" w:type="dxa"/>
            <w:tcBorders>
              <w:top w:val="nil"/>
              <w:left w:val="nil"/>
              <w:bottom w:val="single" w:sz="4" w:space="0" w:color="000000"/>
              <w:right w:val="dotted" w:sz="4" w:space="0" w:color="808080"/>
            </w:tcBorders>
            <w:shd w:val="clear" w:color="auto" w:fill="auto"/>
            <w:vAlign w:val="center"/>
            <w:hideMark/>
          </w:tcPr>
          <w:p w14:paraId="7BEEDF4C"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93</w:t>
            </w:r>
          </w:p>
        </w:tc>
        <w:tc>
          <w:tcPr>
            <w:tcW w:w="1240" w:type="dxa"/>
            <w:tcBorders>
              <w:top w:val="nil"/>
              <w:left w:val="nil"/>
              <w:bottom w:val="single" w:sz="4" w:space="0" w:color="000000"/>
              <w:right w:val="dotted" w:sz="4" w:space="0" w:color="808080"/>
            </w:tcBorders>
            <w:shd w:val="clear" w:color="auto" w:fill="auto"/>
            <w:vAlign w:val="center"/>
            <w:hideMark/>
          </w:tcPr>
          <w:p w14:paraId="15F950B6" w14:textId="4E75860E" w:rsidR="006902CF" w:rsidRPr="006902CF" w:rsidRDefault="00EC3AC2" w:rsidP="006902CF">
            <w:pPr>
              <w:jc w:val="center"/>
              <w:rPr>
                <w:rFonts w:ascii="Arial" w:eastAsia="Times New Roman" w:hAnsi="Arial"/>
                <w:color w:val="000000"/>
              </w:rPr>
            </w:pPr>
            <w:r>
              <w:rPr>
                <w:rFonts w:ascii="Arial" w:eastAsia="Times New Roman" w:hAnsi="Arial"/>
                <w:noProof/>
                <w:color w:val="000000"/>
              </w:rPr>
              <mc:AlternateContent>
                <mc:Choice Requires="wpi">
                  <w:drawing>
                    <wp:anchor distT="0" distB="0" distL="114300" distR="114300" simplePos="0" relativeHeight="253748224" behindDoc="0" locked="0" layoutInCell="1" allowOverlap="1" wp14:anchorId="0DA4B156" wp14:editId="78335FFF">
                      <wp:simplePos x="0" y="0"/>
                      <wp:positionH relativeFrom="column">
                        <wp:posOffset>98450</wp:posOffset>
                      </wp:positionH>
                      <wp:positionV relativeFrom="paragraph">
                        <wp:posOffset>-134730</wp:posOffset>
                      </wp:positionV>
                      <wp:extent cx="622440" cy="678600"/>
                      <wp:effectExtent l="38100" t="57150" r="63500" b="64770"/>
                      <wp:wrapNone/>
                      <wp:docPr id="2128" name="Entrada de lápiz 2128"/>
                      <wp:cNvGraphicFramePr/>
                      <a:graphic xmlns:a="http://schemas.openxmlformats.org/drawingml/2006/main">
                        <a:graphicData uri="http://schemas.microsoft.com/office/word/2010/wordprocessingInk">
                          <w14:contentPart bwMode="auto" r:id="rId766">
                            <w14:nvContentPartPr>
                              <w14:cNvContentPartPr/>
                            </w14:nvContentPartPr>
                            <w14:xfrm>
                              <a:off x="0" y="0"/>
                              <a:ext cx="622440" cy="678600"/>
                            </w14:xfrm>
                          </w14:contentPart>
                        </a:graphicData>
                      </a:graphic>
                    </wp:anchor>
                  </w:drawing>
                </mc:Choice>
                <mc:Fallback>
                  <w:pict>
                    <v:shape w14:anchorId="192C8876" id="Entrada de lápiz 2128" o:spid="_x0000_s1026" type="#_x0000_t75" style="position:absolute;margin-left:6.35pt;margin-top:-12pt;width:51.8pt;height:56.3pt;z-index:25374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">
                      <v:imagedata r:id="rId767" o:title=""/>
                    </v:shape>
                  </w:pict>
                </mc:Fallback>
              </mc:AlternateContent>
            </w:r>
            <w:r w:rsidR="006902CF" w:rsidRPr="006902CF">
              <w:rPr>
                <w:rFonts w:ascii="Arial" w:eastAsia="Times New Roman" w:hAnsi="Arial"/>
                <w:color w:val="000000"/>
              </w:rPr>
              <w:t>72</w:t>
            </w:r>
          </w:p>
        </w:tc>
        <w:tc>
          <w:tcPr>
            <w:tcW w:w="1240" w:type="dxa"/>
            <w:tcBorders>
              <w:top w:val="nil"/>
              <w:left w:val="nil"/>
              <w:bottom w:val="single" w:sz="4" w:space="0" w:color="000000"/>
              <w:right w:val="single" w:sz="4" w:space="0" w:color="000000"/>
            </w:tcBorders>
            <w:shd w:val="clear" w:color="auto" w:fill="auto"/>
            <w:vAlign w:val="center"/>
            <w:hideMark/>
          </w:tcPr>
          <w:p w14:paraId="189A1163" w14:textId="77777777" w:rsidR="006902CF" w:rsidRPr="006902CF" w:rsidRDefault="006902CF" w:rsidP="006902CF">
            <w:pPr>
              <w:jc w:val="center"/>
              <w:rPr>
                <w:rFonts w:ascii="Arial" w:eastAsia="Times New Roman" w:hAnsi="Arial"/>
                <w:color w:val="000000"/>
              </w:rPr>
            </w:pPr>
            <w:r w:rsidRPr="006902CF">
              <w:rPr>
                <w:rFonts w:ascii="Arial" w:eastAsia="Times New Roman" w:hAnsi="Arial"/>
                <w:color w:val="000000"/>
              </w:rPr>
              <w:t>135</w:t>
            </w:r>
          </w:p>
        </w:tc>
        <w:tc>
          <w:tcPr>
            <w:tcW w:w="1240" w:type="dxa"/>
            <w:tcBorders>
              <w:top w:val="nil"/>
              <w:left w:val="nil"/>
              <w:bottom w:val="nil"/>
              <w:right w:val="single" w:sz="8" w:space="0" w:color="auto"/>
            </w:tcBorders>
            <w:shd w:val="clear" w:color="auto" w:fill="auto"/>
            <w:noWrap/>
            <w:vAlign w:val="bottom"/>
            <w:hideMark/>
          </w:tcPr>
          <w:p w14:paraId="6999D070"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300</w:t>
            </w:r>
          </w:p>
        </w:tc>
      </w:tr>
      <w:tr w:rsidR="006902CF" w:rsidRPr="006902CF" w14:paraId="029867FF" w14:textId="77777777" w:rsidTr="006902CF">
        <w:trPr>
          <w:trHeight w:val="300"/>
        </w:trPr>
        <w:tc>
          <w:tcPr>
            <w:tcW w:w="1240" w:type="dxa"/>
            <w:tcBorders>
              <w:top w:val="nil"/>
              <w:left w:val="single" w:sz="8" w:space="0" w:color="auto"/>
              <w:bottom w:val="single" w:sz="8" w:space="0" w:color="auto"/>
              <w:right w:val="dotted" w:sz="4" w:space="0" w:color="808080"/>
            </w:tcBorders>
            <w:shd w:val="clear" w:color="auto" w:fill="auto"/>
            <w:vAlign w:val="center"/>
            <w:hideMark/>
          </w:tcPr>
          <w:p w14:paraId="07F6C0A9" w14:textId="77777777" w:rsidR="006902CF" w:rsidRPr="006902CF" w:rsidRDefault="006902CF" w:rsidP="006902CF">
            <w:pPr>
              <w:rPr>
                <w:rFonts w:ascii="Arial" w:eastAsia="Times New Roman" w:hAnsi="Arial"/>
                <w:b/>
                <w:bCs/>
                <w:color w:val="FF0000"/>
              </w:rPr>
            </w:pPr>
            <w:r w:rsidRPr="006902CF">
              <w:rPr>
                <w:rFonts w:ascii="Arial" w:eastAsia="Times New Roman" w:hAnsi="Arial"/>
                <w:b/>
                <w:bCs/>
                <w:color w:val="FF0000"/>
              </w:rPr>
              <w:t>TOTALES</w:t>
            </w:r>
          </w:p>
        </w:tc>
        <w:tc>
          <w:tcPr>
            <w:tcW w:w="1240" w:type="dxa"/>
            <w:tcBorders>
              <w:top w:val="nil"/>
              <w:left w:val="nil"/>
              <w:bottom w:val="single" w:sz="8" w:space="0" w:color="auto"/>
              <w:right w:val="nil"/>
            </w:tcBorders>
            <w:shd w:val="clear" w:color="auto" w:fill="auto"/>
            <w:noWrap/>
            <w:vAlign w:val="bottom"/>
            <w:hideMark/>
          </w:tcPr>
          <w:p w14:paraId="2049CA2B"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139</w:t>
            </w:r>
          </w:p>
        </w:tc>
        <w:tc>
          <w:tcPr>
            <w:tcW w:w="1240" w:type="dxa"/>
            <w:tcBorders>
              <w:top w:val="nil"/>
              <w:left w:val="nil"/>
              <w:bottom w:val="single" w:sz="8" w:space="0" w:color="auto"/>
              <w:right w:val="nil"/>
            </w:tcBorders>
            <w:shd w:val="clear" w:color="auto" w:fill="auto"/>
            <w:noWrap/>
            <w:vAlign w:val="bottom"/>
            <w:hideMark/>
          </w:tcPr>
          <w:p w14:paraId="49DDA4FE" w14:textId="06AFA034" w:rsidR="006902CF" w:rsidRPr="006902CF" w:rsidRDefault="00EC3AC2" w:rsidP="006902CF">
            <w:pPr>
              <w:jc w:val="right"/>
              <w:rPr>
                <w:rFonts w:eastAsia="Times New Roman" w:cs="Times New Roman"/>
                <w:b/>
                <w:bCs/>
                <w:color w:val="FF0000"/>
                <w:sz w:val="22"/>
                <w:szCs w:val="22"/>
              </w:rPr>
            </w:pPr>
            <w:r>
              <w:rPr>
                <w:rFonts w:eastAsia="Times New Roman" w:cs="Times New Roman"/>
                <w:b/>
                <w:bCs/>
                <w:noProof/>
                <w:color w:val="FF0000"/>
                <w:sz w:val="22"/>
                <w:szCs w:val="22"/>
              </w:rPr>
              <mc:AlternateContent>
                <mc:Choice Requires="wpi">
                  <w:drawing>
                    <wp:anchor distT="0" distB="0" distL="114300" distR="114300" simplePos="0" relativeHeight="253765632" behindDoc="0" locked="0" layoutInCell="1" allowOverlap="1" wp14:anchorId="1AA19EAB" wp14:editId="4A41C8EA">
                      <wp:simplePos x="0" y="0"/>
                      <wp:positionH relativeFrom="column">
                        <wp:posOffset>394305</wp:posOffset>
                      </wp:positionH>
                      <wp:positionV relativeFrom="paragraph">
                        <wp:posOffset>-19400</wp:posOffset>
                      </wp:positionV>
                      <wp:extent cx="370440" cy="372600"/>
                      <wp:effectExtent l="57150" t="57150" r="29845" b="66040"/>
                      <wp:wrapNone/>
                      <wp:docPr id="2145" name="Entrada de lápiz 2145"/>
                      <wp:cNvGraphicFramePr/>
                      <a:graphic xmlns:a="http://schemas.openxmlformats.org/drawingml/2006/main">
                        <a:graphicData uri="http://schemas.microsoft.com/office/word/2010/wordprocessingInk">
                          <w14:contentPart bwMode="auto" r:id="rId768">
                            <w14:nvContentPartPr>
                              <w14:cNvContentPartPr/>
                            </w14:nvContentPartPr>
                            <w14:xfrm>
                              <a:off x="0" y="0"/>
                              <a:ext cx="370440" cy="372600"/>
                            </w14:xfrm>
                          </w14:contentPart>
                        </a:graphicData>
                      </a:graphic>
                    </wp:anchor>
                  </w:drawing>
                </mc:Choice>
                <mc:Fallback>
                  <w:pict>
                    <v:shape w14:anchorId="7F035913" id="Entrada de lápiz 2145" o:spid="_x0000_s1026" type="#_x0000_t75" style="position:absolute;margin-left:29.65pt;margin-top:-2.95pt;width:31.95pt;height:32.2pt;z-index:25376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">
                      <v:imagedata r:id="rId769" o:title=""/>
                    </v:shape>
                  </w:pict>
                </mc:Fallback>
              </mc:AlternateContent>
            </w:r>
            <w:r w:rsidR="006902CF" w:rsidRPr="006902CF">
              <w:rPr>
                <w:rFonts w:eastAsia="Times New Roman" w:cs="Times New Roman"/>
                <w:b/>
                <w:bCs/>
                <w:color w:val="FF0000"/>
                <w:sz w:val="22"/>
                <w:szCs w:val="22"/>
              </w:rPr>
              <w:t>129</w:t>
            </w:r>
          </w:p>
        </w:tc>
        <w:tc>
          <w:tcPr>
            <w:tcW w:w="1240" w:type="dxa"/>
            <w:tcBorders>
              <w:top w:val="nil"/>
              <w:left w:val="nil"/>
              <w:bottom w:val="single" w:sz="8" w:space="0" w:color="auto"/>
              <w:right w:val="nil"/>
            </w:tcBorders>
            <w:shd w:val="clear" w:color="auto" w:fill="auto"/>
            <w:noWrap/>
            <w:vAlign w:val="bottom"/>
            <w:hideMark/>
          </w:tcPr>
          <w:p w14:paraId="570F8827"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222</w:t>
            </w:r>
          </w:p>
        </w:tc>
        <w:tc>
          <w:tcPr>
            <w:tcW w:w="1240" w:type="dxa"/>
            <w:tcBorders>
              <w:top w:val="nil"/>
              <w:left w:val="nil"/>
              <w:bottom w:val="single" w:sz="8" w:space="0" w:color="auto"/>
              <w:right w:val="single" w:sz="8" w:space="0" w:color="auto"/>
            </w:tcBorders>
            <w:shd w:val="clear" w:color="auto" w:fill="auto"/>
            <w:noWrap/>
            <w:vAlign w:val="bottom"/>
            <w:hideMark/>
          </w:tcPr>
          <w:p w14:paraId="09E71EE2" w14:textId="77777777" w:rsidR="006902CF" w:rsidRPr="006902CF" w:rsidRDefault="006902CF" w:rsidP="006902CF">
            <w:pPr>
              <w:jc w:val="right"/>
              <w:rPr>
                <w:rFonts w:eastAsia="Times New Roman" w:cs="Times New Roman"/>
                <w:b/>
                <w:bCs/>
                <w:color w:val="FF0000"/>
                <w:sz w:val="22"/>
                <w:szCs w:val="22"/>
              </w:rPr>
            </w:pPr>
            <w:r w:rsidRPr="006902CF">
              <w:rPr>
                <w:rFonts w:eastAsia="Times New Roman" w:cs="Times New Roman"/>
                <w:b/>
                <w:bCs/>
                <w:color w:val="FF0000"/>
                <w:sz w:val="22"/>
                <w:szCs w:val="22"/>
              </w:rPr>
              <w:t>490</w:t>
            </w:r>
          </w:p>
        </w:tc>
      </w:tr>
    </w:tbl>
    <w:p w14:paraId="50E4EAC6" w14:textId="77777777" w:rsidR="006902CF" w:rsidRPr="00F538A2" w:rsidRDefault="006902CF" w:rsidP="00F538A2">
      <w:pPr>
        <w:shd w:val="clear" w:color="auto" w:fill="FFFFFF"/>
        <w:ind w:firstLine="708"/>
        <w:jc w:val="both"/>
        <w:rPr>
          <w:rFonts w:ascii="Arial" w:hAnsi="Arial"/>
        </w:rPr>
      </w:pPr>
    </w:p>
    <w:p w14:paraId="5834E9AB" w14:textId="6D375FD2" w:rsidR="00F538A2" w:rsidRPr="00EC3AC2" w:rsidRDefault="00EC3AC2" w:rsidP="00F538A2">
      <w:pPr>
        <w:pStyle w:val="Prrafodelista"/>
        <w:numPr>
          <w:ilvl w:val="0"/>
          <w:numId w:val="9"/>
        </w:numPr>
        <w:shd w:val="clear" w:color="auto" w:fill="FFFFFF"/>
        <w:jc w:val="both"/>
        <w:rPr>
          <w:rFonts w:ascii="inherit" w:eastAsia="Times New Roman" w:hAnsi="inherit" w:cs="Open Sans"/>
          <w:color w:val="000000"/>
        </w:rPr>
      </w:pPr>
      <w:r>
        <w:rPr>
          <w:rFonts w:ascii="Arial" w:hAnsi="Arial"/>
          <w:noProof/>
        </w:rPr>
        <mc:AlternateContent>
          <mc:Choice Requires="wpi">
            <w:drawing>
              <wp:anchor distT="0" distB="0" distL="114300" distR="114300" simplePos="0" relativeHeight="253717504" behindDoc="0" locked="0" layoutInCell="1" allowOverlap="1" wp14:anchorId="0063E8FD" wp14:editId="47DBB5A5">
                <wp:simplePos x="0" y="0"/>
                <wp:positionH relativeFrom="column">
                  <wp:posOffset>3724005</wp:posOffset>
                </wp:positionH>
                <wp:positionV relativeFrom="paragraph">
                  <wp:posOffset>163470</wp:posOffset>
                </wp:positionV>
                <wp:extent cx="654480" cy="8280"/>
                <wp:effectExtent l="38100" t="38100" r="69850" b="67945"/>
                <wp:wrapNone/>
                <wp:docPr id="2097" name="Entrada de lápiz 2097"/>
                <wp:cNvGraphicFramePr/>
                <a:graphic xmlns:a="http://schemas.openxmlformats.org/drawingml/2006/main">
                  <a:graphicData uri="http://schemas.microsoft.com/office/word/2010/wordprocessingInk">
                    <w14:contentPart bwMode="auto" r:id="rId770">
                      <w14:nvContentPartPr>
                        <w14:cNvContentPartPr/>
                      </w14:nvContentPartPr>
                      <w14:xfrm>
                        <a:off x="0" y="0"/>
                        <a:ext cx="654480" cy="8280"/>
                      </w14:xfrm>
                    </w14:contentPart>
                  </a:graphicData>
                </a:graphic>
              </wp:anchor>
            </w:drawing>
          </mc:Choice>
          <mc:Fallback>
            <w:pict>
              <v:shape w14:anchorId="113441A4" id="Entrada de lápiz 2097" o:spid="_x0000_s1026" type="#_x0000_t75" style="position:absolute;margin-left:291.85pt;margin-top:11.45pt;width:54.4pt;height:3.45pt;z-index:25371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">
                <v:imagedata r:id="rId771" o:title=""/>
              </v:shape>
            </w:pict>
          </mc:Fallback>
        </mc:AlternateContent>
      </w:r>
      <w:r>
        <w:rPr>
          <w:rFonts w:ascii="Arial" w:hAnsi="Arial"/>
          <w:noProof/>
        </w:rPr>
        <mc:AlternateContent>
          <mc:Choice Requires="wpi">
            <w:drawing>
              <wp:anchor distT="0" distB="0" distL="114300" distR="114300" simplePos="0" relativeHeight="253707264" behindDoc="0" locked="0" layoutInCell="1" allowOverlap="1" wp14:anchorId="3E99098F" wp14:editId="20B5837E">
                <wp:simplePos x="0" y="0"/>
                <wp:positionH relativeFrom="column">
                  <wp:posOffset>379245</wp:posOffset>
                </wp:positionH>
                <wp:positionV relativeFrom="paragraph">
                  <wp:posOffset>-95730</wp:posOffset>
                </wp:positionV>
                <wp:extent cx="1192320" cy="306000"/>
                <wp:effectExtent l="38100" t="57150" r="8255" b="75565"/>
                <wp:wrapNone/>
                <wp:docPr id="2087" name="Entrada de lápiz 2087"/>
                <wp:cNvGraphicFramePr/>
                <a:graphic xmlns:a="http://schemas.openxmlformats.org/drawingml/2006/main">
                  <a:graphicData uri="http://schemas.microsoft.com/office/word/2010/wordprocessingInk">
                    <w14:contentPart bwMode="auto" r:id="rId772">
                      <w14:nvContentPartPr>
                        <w14:cNvContentPartPr/>
                      </w14:nvContentPartPr>
                      <w14:xfrm>
                        <a:off x="0" y="0"/>
                        <a:ext cx="1192320" cy="306000"/>
                      </w14:xfrm>
                    </w14:contentPart>
                  </a:graphicData>
                </a:graphic>
              </wp:anchor>
            </w:drawing>
          </mc:Choice>
          <mc:Fallback>
            <w:pict>
              <v:shape w14:anchorId="180D3ADD" id="Entrada de lápiz 2087" o:spid="_x0000_s1026" type="#_x0000_t75" style="position:absolute;margin-left:28.45pt;margin-top:-8.95pt;width:96.75pt;height:26.95pt;z-index:25370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">
                <v:imagedata r:id="rId773" o:title=""/>
              </v:shape>
            </w:pict>
          </mc:Fallback>
        </mc:AlternateContent>
      </w:r>
      <w:r w:rsidR="00DC1371" w:rsidRPr="00F538A2">
        <w:rPr>
          <w:rFonts w:ascii="Arial" w:hAnsi="Arial"/>
        </w:rPr>
        <w:t>Si</w:t>
      </w:r>
      <w:r w:rsidR="00F538A2" w:rsidRPr="00F538A2">
        <w:rPr>
          <w:rFonts w:ascii="Arial" w:hAnsi="Arial"/>
        </w:rPr>
        <w:t xml:space="preserve"> </w:t>
      </w:r>
      <w:r w:rsidR="00DC1371" w:rsidRPr="00F538A2">
        <w:rPr>
          <w:rFonts w:ascii="Arial" w:hAnsi="Arial"/>
        </w:rPr>
        <w:t>se sabe que su rendimiento sea Bueno,</w:t>
      </w:r>
      <w:r w:rsidR="00F538A2" w:rsidRPr="00F538A2">
        <w:rPr>
          <w:rFonts w:ascii="Arial" w:hAnsi="Arial"/>
        </w:rPr>
        <w:t xml:space="preserve"> </w:t>
      </w:r>
      <w:r w:rsidR="00DC1371" w:rsidRPr="00F538A2">
        <w:rPr>
          <w:rFonts w:ascii="Arial" w:hAnsi="Arial"/>
        </w:rPr>
        <w:t>¿</w:t>
      </w:r>
      <w:r w:rsidR="00F538A2" w:rsidRPr="00F538A2">
        <w:rPr>
          <w:rFonts w:ascii="Arial" w:hAnsi="Arial"/>
        </w:rPr>
        <w:t>cuál</w:t>
      </w:r>
      <w:r w:rsidR="00DC1371" w:rsidRPr="00F538A2">
        <w:rPr>
          <w:rFonts w:ascii="Arial" w:hAnsi="Arial"/>
        </w:rPr>
        <w:t xml:space="preserve"> es la</w:t>
      </w:r>
      <w:r w:rsidR="00F538A2" w:rsidRPr="00F538A2">
        <w:rPr>
          <w:rFonts w:ascii="Arial" w:hAnsi="Arial"/>
        </w:rPr>
        <w:t xml:space="preserve"> </w:t>
      </w:r>
      <w:r w:rsidR="00DC1371" w:rsidRPr="00F538A2">
        <w:rPr>
          <w:rFonts w:ascii="Arial" w:hAnsi="Arial"/>
        </w:rPr>
        <w:t>probabilidad que su habilidad este Sobre el promedio?</w:t>
      </w:r>
      <w:r w:rsidR="00AC029A">
        <w:rPr>
          <w:rFonts w:ascii="Arial" w:hAnsi="Arial"/>
        </w:rPr>
        <w:t xml:space="preserve"> ___________</w:t>
      </w:r>
      <w:r w:rsidR="003A5276">
        <w:rPr>
          <w:rFonts w:ascii="Arial" w:hAnsi="Arial"/>
        </w:rPr>
        <w:t>.</w:t>
      </w:r>
    </w:p>
    <w:p w14:paraId="6E2E2C8E" w14:textId="412902E2" w:rsidR="00EC3AC2" w:rsidRDefault="00EC3AC2" w:rsidP="00EC3AC2">
      <w:pPr>
        <w:shd w:val="clear" w:color="auto" w:fill="FFFFFF"/>
        <w:jc w:val="both"/>
        <w:rPr>
          <w:rFonts w:ascii="inherit" w:eastAsia="Times New Roman" w:hAnsi="inherit" w:cs="Open Sans"/>
          <w:color w:val="000000"/>
        </w:rPr>
      </w:pPr>
      <w:r>
        <w:rPr>
          <w:rFonts w:ascii="inherit" w:eastAsia="Times New Roman" w:hAnsi="inherit" w:cs="Open Sans"/>
          <w:noProof/>
          <w:color w:val="000000"/>
        </w:rPr>
        <mc:AlternateContent>
          <mc:Choice Requires="wpi">
            <w:drawing>
              <wp:anchor distT="0" distB="0" distL="114300" distR="114300" simplePos="0" relativeHeight="253720576" behindDoc="0" locked="0" layoutInCell="1" allowOverlap="1" wp14:anchorId="5D606F51" wp14:editId="108BD99D">
                <wp:simplePos x="0" y="0"/>
                <wp:positionH relativeFrom="column">
                  <wp:posOffset>2457885</wp:posOffset>
                </wp:positionH>
                <wp:positionV relativeFrom="paragraph">
                  <wp:posOffset>14100</wp:posOffset>
                </wp:positionV>
                <wp:extent cx="937080" cy="35640"/>
                <wp:effectExtent l="57150" t="57150" r="53975" b="59690"/>
                <wp:wrapNone/>
                <wp:docPr id="2100" name="Entrada de lápiz 2100"/>
                <wp:cNvGraphicFramePr/>
                <a:graphic xmlns:a="http://schemas.openxmlformats.org/drawingml/2006/main">
                  <a:graphicData uri="http://schemas.microsoft.com/office/word/2010/wordprocessingInk">
                    <w14:contentPart bwMode="auto" r:id="rId774">
                      <w14:nvContentPartPr>
                        <w14:cNvContentPartPr/>
                      </w14:nvContentPartPr>
                      <w14:xfrm>
                        <a:off x="0" y="0"/>
                        <a:ext cx="937080" cy="35640"/>
                      </w14:xfrm>
                    </w14:contentPart>
                  </a:graphicData>
                </a:graphic>
              </wp:anchor>
            </w:drawing>
          </mc:Choice>
          <mc:Fallback>
            <w:pict>
              <v:shape w14:anchorId="7AA787D3" id="Entrada de lápiz 2100" o:spid="_x0000_s1026" type="#_x0000_t75" style="position:absolute;margin-left:192.15pt;margin-top:-.3pt;width:76.65pt;height:5.6pt;z-index:25372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">
                <v:imagedata r:id="rId775" o:title=""/>
              </v:shape>
            </w:pict>
          </mc:Fallback>
        </mc:AlternateContent>
      </w:r>
      <w:r>
        <w:rPr>
          <w:rFonts w:ascii="inherit" w:eastAsia="Times New Roman" w:hAnsi="inherit" w:cs="Open Sans"/>
          <w:noProof/>
          <w:color w:val="000000"/>
        </w:rPr>
        <mc:AlternateContent>
          <mc:Choice Requires="wpi">
            <w:drawing>
              <wp:anchor distT="0" distB="0" distL="114300" distR="114300" simplePos="0" relativeHeight="253719552" behindDoc="0" locked="0" layoutInCell="1" allowOverlap="1" wp14:anchorId="552CADCC" wp14:editId="6D69FD6F">
                <wp:simplePos x="0" y="0"/>
                <wp:positionH relativeFrom="column">
                  <wp:posOffset>1002045</wp:posOffset>
                </wp:positionH>
                <wp:positionV relativeFrom="paragraph">
                  <wp:posOffset>48300</wp:posOffset>
                </wp:positionV>
                <wp:extent cx="122040" cy="83160"/>
                <wp:effectExtent l="38100" t="38100" r="68580" b="69850"/>
                <wp:wrapNone/>
                <wp:docPr id="2099" name="Entrada de lápiz 2099"/>
                <wp:cNvGraphicFramePr/>
                <a:graphic xmlns:a="http://schemas.openxmlformats.org/drawingml/2006/main">
                  <a:graphicData uri="http://schemas.microsoft.com/office/word/2010/wordprocessingInk">
                    <w14:contentPart bwMode="auto" r:id="rId776">
                      <w14:nvContentPartPr>
                        <w14:cNvContentPartPr/>
                      </w14:nvContentPartPr>
                      <w14:xfrm>
                        <a:off x="0" y="0"/>
                        <a:ext cx="122040" cy="83160"/>
                      </w14:xfrm>
                    </w14:contentPart>
                  </a:graphicData>
                </a:graphic>
              </wp:anchor>
            </w:drawing>
          </mc:Choice>
          <mc:Fallback>
            <w:pict>
              <v:shape w14:anchorId="5014C383" id="Entrada de lápiz 2099" o:spid="_x0000_s1026" type="#_x0000_t75" style="position:absolute;margin-left:77.5pt;margin-top:2.4pt;width:12.4pt;height:9.4pt;z-index:25371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">
                <v:imagedata r:id="rId777" o:title=""/>
              </v:shape>
            </w:pict>
          </mc:Fallback>
        </mc:AlternateContent>
      </w:r>
    </w:p>
    <w:p w14:paraId="46851780" w14:textId="39DFD1F5" w:rsidR="00EC3AC2" w:rsidRDefault="00EC3AC2" w:rsidP="00EC3AC2">
      <w:pPr>
        <w:shd w:val="clear" w:color="auto" w:fill="FFFFFF"/>
        <w:jc w:val="both"/>
        <w:rPr>
          <w:rFonts w:ascii="inherit" w:eastAsia="Times New Roman" w:hAnsi="inherit" w:cs="Open Sans"/>
          <w:color w:val="000000"/>
        </w:rPr>
      </w:pPr>
    </w:p>
    <w:p w14:paraId="02A5B86B" w14:textId="56646B21" w:rsidR="00EC3AC2" w:rsidRDefault="00EC3AC2" w:rsidP="00EC3AC2">
      <w:pPr>
        <w:shd w:val="clear" w:color="auto" w:fill="FFFFFF"/>
        <w:jc w:val="both"/>
        <w:rPr>
          <w:rFonts w:ascii="inherit" w:eastAsia="Times New Roman" w:hAnsi="inherit" w:cs="Open Sans"/>
          <w:color w:val="000000"/>
        </w:rPr>
      </w:pPr>
    </w:p>
    <w:p w14:paraId="6A938C98" w14:textId="74A2C512" w:rsidR="00EC3AC2" w:rsidRDefault="00EC3AC2" w:rsidP="00EC3AC2">
      <w:pPr>
        <w:shd w:val="clear" w:color="auto" w:fill="FFFFFF"/>
        <w:jc w:val="both"/>
        <w:rPr>
          <w:rFonts w:ascii="inherit" w:eastAsia="Times New Roman" w:hAnsi="inherit" w:cs="Open Sans"/>
          <w:color w:val="000000"/>
        </w:rPr>
      </w:pPr>
      <w:r>
        <w:rPr>
          <w:rFonts w:ascii="inherit" w:eastAsia="Times New Roman" w:hAnsi="inherit" w:cs="Open Sans"/>
          <w:noProof/>
          <w:color w:val="000000"/>
        </w:rPr>
        <mc:AlternateContent>
          <mc:Choice Requires="wpi">
            <w:drawing>
              <wp:anchor distT="0" distB="0" distL="114300" distR="114300" simplePos="0" relativeHeight="253763584" behindDoc="0" locked="0" layoutInCell="1" allowOverlap="1" wp14:anchorId="42D2231E" wp14:editId="58A5A54D">
                <wp:simplePos x="0" y="0"/>
                <wp:positionH relativeFrom="column">
                  <wp:posOffset>5043170</wp:posOffset>
                </wp:positionH>
                <wp:positionV relativeFrom="paragraph">
                  <wp:posOffset>-320040</wp:posOffset>
                </wp:positionV>
                <wp:extent cx="832280" cy="806190"/>
                <wp:effectExtent l="57150" t="38100" r="63500" b="70485"/>
                <wp:wrapNone/>
                <wp:docPr id="2143" name="Entrada de lápiz 2143"/>
                <wp:cNvGraphicFramePr/>
                <a:graphic xmlns:a="http://schemas.openxmlformats.org/drawingml/2006/main">
                  <a:graphicData uri="http://schemas.microsoft.com/office/word/2010/wordprocessingInk">
                    <w14:contentPart bwMode="auto" r:id="rId778">
                      <w14:nvContentPartPr>
                        <w14:cNvContentPartPr/>
                      </w14:nvContentPartPr>
                      <w14:xfrm>
                        <a:off x="0" y="0"/>
                        <a:ext cx="832280" cy="806190"/>
                      </w14:xfrm>
                    </w14:contentPart>
                  </a:graphicData>
                </a:graphic>
              </wp:anchor>
            </w:drawing>
          </mc:Choice>
          <mc:Fallback>
            <w:pict>
              <v:shape w14:anchorId="47C48897" id="Entrada de lápiz 2143" o:spid="_x0000_s1026" type="#_x0000_t75" style="position:absolute;margin-left:395.7pt;margin-top:-26.6pt;width:68.4pt;height:66.35pt;z-index:25376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">
                <v:imagedata r:id="rId779" o:title=""/>
              </v:shape>
            </w:pict>
          </mc:Fallback>
        </mc:AlternateContent>
      </w:r>
    </w:p>
    <w:p w14:paraId="54E42E8A" w14:textId="0DDAD905" w:rsidR="00EC3AC2" w:rsidRDefault="00EC3AC2" w:rsidP="00EC3AC2">
      <w:pPr>
        <w:shd w:val="clear" w:color="auto" w:fill="FFFFFF"/>
        <w:jc w:val="both"/>
        <w:rPr>
          <w:rFonts w:ascii="inherit" w:eastAsia="Times New Roman" w:hAnsi="inherit" w:cs="Open Sans"/>
          <w:color w:val="000000"/>
        </w:rPr>
      </w:pPr>
      <w:r>
        <w:rPr>
          <w:rFonts w:ascii="inherit" w:eastAsia="Times New Roman" w:hAnsi="inherit" w:cs="Open Sans"/>
          <w:noProof/>
          <w:color w:val="000000"/>
        </w:rPr>
        <mc:AlternateContent>
          <mc:Choice Requires="wpi">
            <w:drawing>
              <wp:anchor distT="0" distB="0" distL="114300" distR="114300" simplePos="0" relativeHeight="253801472" behindDoc="0" locked="0" layoutInCell="1" allowOverlap="1" wp14:anchorId="1FC43F4E" wp14:editId="24248CA7">
                <wp:simplePos x="0" y="0"/>
                <wp:positionH relativeFrom="column">
                  <wp:posOffset>-732655</wp:posOffset>
                </wp:positionH>
                <wp:positionV relativeFrom="paragraph">
                  <wp:posOffset>-8450</wp:posOffset>
                </wp:positionV>
                <wp:extent cx="2773080" cy="433800"/>
                <wp:effectExtent l="95250" t="95250" r="122555" b="156845"/>
                <wp:wrapNone/>
                <wp:docPr id="2180" name="Entrada de lápiz 2180"/>
                <wp:cNvGraphicFramePr/>
                <a:graphic xmlns:a="http://schemas.openxmlformats.org/drawingml/2006/main">
                  <a:graphicData uri="http://schemas.microsoft.com/office/word/2010/wordprocessingInk">
                    <w14:contentPart bwMode="auto" r:id="rId780">
                      <w14:nvContentPartPr>
                        <w14:cNvContentPartPr/>
                      </w14:nvContentPartPr>
                      <w14:xfrm>
                        <a:off x="0" y="0"/>
                        <a:ext cx="2773080" cy="433800"/>
                      </w14:xfrm>
                    </w14:contentPart>
                  </a:graphicData>
                </a:graphic>
              </wp:anchor>
            </w:drawing>
          </mc:Choice>
          <mc:Fallback>
            <w:pict>
              <v:shape w14:anchorId="000C5EF3" id="Entrada de lápiz 2180" o:spid="_x0000_s1026" type="#_x0000_t75" style="position:absolute;margin-left:-61.95pt;margin-top:-9.15pt;width:226.85pt;height:51.15pt;z-index:25380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">
                <v:imagedata r:id="rId781" o:title=""/>
              </v:shape>
            </w:pict>
          </mc:Fallback>
        </mc:AlternateContent>
      </w:r>
      <w:r>
        <w:rPr>
          <w:rFonts w:ascii="inherit" w:eastAsia="Times New Roman" w:hAnsi="inherit" w:cs="Open Sans"/>
          <w:noProof/>
          <w:color w:val="000000"/>
        </w:rPr>
        <mc:AlternateContent>
          <mc:Choice Requires="wpi">
            <w:drawing>
              <wp:anchor distT="0" distB="0" distL="114300" distR="114300" simplePos="0" relativeHeight="253742080" behindDoc="0" locked="0" layoutInCell="1" allowOverlap="1" wp14:anchorId="65CBDF65" wp14:editId="09CE6429">
                <wp:simplePos x="0" y="0"/>
                <wp:positionH relativeFrom="column">
                  <wp:posOffset>3954145</wp:posOffset>
                </wp:positionH>
                <wp:positionV relativeFrom="paragraph">
                  <wp:posOffset>-133985</wp:posOffset>
                </wp:positionV>
                <wp:extent cx="363645" cy="307340"/>
                <wp:effectExtent l="38100" t="57150" r="36830" b="73660"/>
                <wp:wrapNone/>
                <wp:docPr id="2121" name="Entrada de lápiz 2121"/>
                <wp:cNvGraphicFramePr/>
                <a:graphic xmlns:a="http://schemas.openxmlformats.org/drawingml/2006/main">
                  <a:graphicData uri="http://schemas.microsoft.com/office/word/2010/wordprocessingInk">
                    <w14:contentPart bwMode="auto" r:id="rId782">
                      <w14:nvContentPartPr>
                        <w14:cNvContentPartPr/>
                      </w14:nvContentPartPr>
                      <w14:xfrm>
                        <a:off x="0" y="0"/>
                        <a:ext cx="363645" cy="307340"/>
                      </w14:xfrm>
                    </w14:contentPart>
                  </a:graphicData>
                </a:graphic>
              </wp:anchor>
            </w:drawing>
          </mc:Choice>
          <mc:Fallback>
            <w:pict>
              <v:shape w14:anchorId="3B40E99C" id="Entrada de lápiz 2121" o:spid="_x0000_s1026" type="#_x0000_t75" style="position:absolute;margin-left:309.95pt;margin-top:-11.95pt;width:31.5pt;height:27pt;z-index:25374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">
                <v:imagedata r:id="rId783" o:title=""/>
              </v:shape>
            </w:pict>
          </mc:Fallback>
        </mc:AlternateContent>
      </w:r>
      <w:r>
        <w:rPr>
          <w:rFonts w:ascii="inherit" w:eastAsia="Times New Roman" w:hAnsi="inherit" w:cs="Open Sans"/>
          <w:noProof/>
          <w:color w:val="000000"/>
        </w:rPr>
        <mc:AlternateContent>
          <mc:Choice Requires="wpi">
            <w:drawing>
              <wp:anchor distT="0" distB="0" distL="114300" distR="114300" simplePos="0" relativeHeight="253721600" behindDoc="0" locked="0" layoutInCell="1" allowOverlap="1" wp14:anchorId="17AA9113" wp14:editId="7EB08D7A">
                <wp:simplePos x="0" y="0"/>
                <wp:positionH relativeFrom="column">
                  <wp:posOffset>124365</wp:posOffset>
                </wp:positionH>
                <wp:positionV relativeFrom="paragraph">
                  <wp:posOffset>-7330</wp:posOffset>
                </wp:positionV>
                <wp:extent cx="354240" cy="290880"/>
                <wp:effectExtent l="38100" t="57150" r="46355" b="71120"/>
                <wp:wrapNone/>
                <wp:docPr id="2101" name="Entrada de lápiz 2101"/>
                <wp:cNvGraphicFramePr/>
                <a:graphic xmlns:a="http://schemas.openxmlformats.org/drawingml/2006/main">
                  <a:graphicData uri="http://schemas.microsoft.com/office/word/2010/wordprocessingInk">
                    <w14:contentPart bwMode="auto" r:id="rId784">
                      <w14:nvContentPartPr>
                        <w14:cNvContentPartPr/>
                      </w14:nvContentPartPr>
                      <w14:xfrm>
                        <a:off x="0" y="0"/>
                        <a:ext cx="354240" cy="290880"/>
                      </w14:xfrm>
                    </w14:contentPart>
                  </a:graphicData>
                </a:graphic>
              </wp:anchor>
            </w:drawing>
          </mc:Choice>
          <mc:Fallback>
            <w:pict>
              <v:shape w14:anchorId="2209E65D" id="Entrada de lápiz 2101" o:spid="_x0000_s1026" type="#_x0000_t75" style="position:absolute;margin-left:8.4pt;margin-top:-2pt;width:30.75pt;height:25.7pt;z-index:25372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">
                <v:imagedata r:id="rId785" o:title=""/>
              </v:shape>
            </w:pict>
          </mc:Fallback>
        </mc:AlternateContent>
      </w:r>
      <w:r>
        <w:rPr>
          <w:rFonts w:ascii="inherit" w:eastAsia="Times New Roman" w:hAnsi="inherit" w:cs="Open Sans"/>
          <w:noProof/>
          <w:color w:val="000000"/>
        </w:rPr>
        <mc:AlternateContent>
          <mc:Choice Requires="wpi">
            <w:drawing>
              <wp:anchor distT="0" distB="0" distL="114300" distR="114300" simplePos="0" relativeHeight="253715456" behindDoc="0" locked="0" layoutInCell="1" allowOverlap="1" wp14:anchorId="27DCA9A2" wp14:editId="63207CEF">
                <wp:simplePos x="0" y="0"/>
                <wp:positionH relativeFrom="column">
                  <wp:posOffset>-804545</wp:posOffset>
                </wp:positionH>
                <wp:positionV relativeFrom="paragraph">
                  <wp:posOffset>-52705</wp:posOffset>
                </wp:positionV>
                <wp:extent cx="512425" cy="448770"/>
                <wp:effectExtent l="38100" t="57150" r="59690" b="66040"/>
                <wp:wrapNone/>
                <wp:docPr id="2095" name="Entrada de lápiz 2095"/>
                <wp:cNvGraphicFramePr/>
                <a:graphic xmlns:a="http://schemas.openxmlformats.org/drawingml/2006/main">
                  <a:graphicData uri="http://schemas.microsoft.com/office/word/2010/wordprocessingInk">
                    <w14:contentPart bwMode="auto" r:id="rId786">
                      <w14:nvContentPartPr>
                        <w14:cNvContentPartPr/>
                      </w14:nvContentPartPr>
                      <w14:xfrm>
                        <a:off x="0" y="0"/>
                        <a:ext cx="512425" cy="448770"/>
                      </w14:xfrm>
                    </w14:contentPart>
                  </a:graphicData>
                </a:graphic>
              </wp:anchor>
            </w:drawing>
          </mc:Choice>
          <mc:Fallback>
            <w:pict>
              <v:shape w14:anchorId="41A993ED" id="Entrada de lápiz 2095" o:spid="_x0000_s1026" type="#_x0000_t75" style="position:absolute;margin-left:-64.75pt;margin-top:-5.55pt;width:43.2pt;height:38.2pt;z-index:25371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">
                <v:imagedata r:id="rId787" o:title=""/>
              </v:shape>
            </w:pict>
          </mc:Fallback>
        </mc:AlternateContent>
      </w:r>
    </w:p>
    <w:p w14:paraId="5E4EF939" w14:textId="2E3C3A84" w:rsidR="00EC3AC2" w:rsidRDefault="00EC3AC2" w:rsidP="00EC3AC2">
      <w:pPr>
        <w:shd w:val="clear" w:color="auto" w:fill="FFFFFF"/>
        <w:jc w:val="both"/>
        <w:rPr>
          <w:rFonts w:ascii="inherit" w:eastAsia="Times New Roman" w:hAnsi="inherit" w:cs="Open Sans"/>
          <w:color w:val="000000"/>
        </w:rPr>
      </w:pPr>
      <w:r>
        <w:rPr>
          <w:rFonts w:ascii="inherit" w:eastAsia="Times New Roman" w:hAnsi="inherit" w:cs="Open Sans"/>
          <w:noProof/>
          <w:color w:val="000000"/>
        </w:rPr>
        <mc:AlternateContent>
          <mc:Choice Requires="wpi">
            <w:drawing>
              <wp:anchor distT="0" distB="0" distL="114300" distR="114300" simplePos="0" relativeHeight="253718528" behindDoc="0" locked="0" layoutInCell="1" allowOverlap="1" wp14:anchorId="03B2A7AF" wp14:editId="1F261C30">
                <wp:simplePos x="0" y="0"/>
                <wp:positionH relativeFrom="column">
                  <wp:posOffset>1258365</wp:posOffset>
                </wp:positionH>
                <wp:positionV relativeFrom="paragraph">
                  <wp:posOffset>-102915</wp:posOffset>
                </wp:positionV>
                <wp:extent cx="267120" cy="272160"/>
                <wp:effectExtent l="57150" t="38100" r="38100" b="71120"/>
                <wp:wrapNone/>
                <wp:docPr id="2098" name="Entrada de lápiz 2098"/>
                <wp:cNvGraphicFramePr/>
                <a:graphic xmlns:a="http://schemas.openxmlformats.org/drawingml/2006/main">
                  <a:graphicData uri="http://schemas.microsoft.com/office/word/2010/wordprocessingInk">
                    <w14:contentPart bwMode="auto" r:id="rId788">
                      <w14:nvContentPartPr>
                        <w14:cNvContentPartPr/>
                      </w14:nvContentPartPr>
                      <w14:xfrm>
                        <a:off x="0" y="0"/>
                        <a:ext cx="267120" cy="272160"/>
                      </w14:xfrm>
                    </w14:contentPart>
                  </a:graphicData>
                </a:graphic>
              </wp:anchor>
            </w:drawing>
          </mc:Choice>
          <mc:Fallback>
            <w:pict>
              <v:shape w14:anchorId="19EAC915" id="Entrada de lápiz 2098" o:spid="_x0000_s1026" type="#_x0000_t75" style="position:absolute;margin-left:97.7pt;margin-top:-9.5pt;width:23.9pt;height:24.3pt;z-index:25371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">
                <v:imagedata r:id="rId789" o:title=""/>
              </v:shape>
            </w:pict>
          </mc:Fallback>
        </mc:AlternateContent>
      </w:r>
      <w:r>
        <w:rPr>
          <w:rFonts w:ascii="inherit" w:eastAsia="Times New Roman" w:hAnsi="inherit" w:cs="Open Sans"/>
          <w:noProof/>
          <w:color w:val="000000"/>
        </w:rPr>
        <mc:AlternateContent>
          <mc:Choice Requires="wpi">
            <w:drawing>
              <wp:anchor distT="0" distB="0" distL="114300" distR="114300" simplePos="0" relativeHeight="253714432" behindDoc="0" locked="0" layoutInCell="1" allowOverlap="1" wp14:anchorId="746A7A85" wp14:editId="3F4F5FF1">
                <wp:simplePos x="0" y="0"/>
                <wp:positionH relativeFrom="column">
                  <wp:posOffset>1971040</wp:posOffset>
                </wp:positionH>
                <wp:positionV relativeFrom="paragraph">
                  <wp:posOffset>-228600</wp:posOffset>
                </wp:positionV>
                <wp:extent cx="228305" cy="550020"/>
                <wp:effectExtent l="57150" t="38100" r="57785" b="59690"/>
                <wp:wrapNone/>
                <wp:docPr id="2094" name="Entrada de lápiz 2094"/>
                <wp:cNvGraphicFramePr/>
                <a:graphic xmlns:a="http://schemas.openxmlformats.org/drawingml/2006/main">
                  <a:graphicData uri="http://schemas.microsoft.com/office/word/2010/wordprocessingInk">
                    <w14:contentPart bwMode="auto" r:id="rId790">
                      <w14:nvContentPartPr>
                        <w14:cNvContentPartPr/>
                      </w14:nvContentPartPr>
                      <w14:xfrm>
                        <a:off x="0" y="0"/>
                        <a:ext cx="228305" cy="550020"/>
                      </w14:xfrm>
                    </w14:contentPart>
                  </a:graphicData>
                </a:graphic>
              </wp:anchor>
            </w:drawing>
          </mc:Choice>
          <mc:Fallback>
            <w:pict>
              <v:shape w14:anchorId="687401A8" id="Entrada de lápiz 2094" o:spid="_x0000_s1026" type="#_x0000_t75" style="position:absolute;margin-left:153.8pt;margin-top:-19.4pt;width:20.85pt;height:46.1pt;z-index:25371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">
                <v:imagedata r:id="rId791" o:title=""/>
              </v:shape>
            </w:pict>
          </mc:Fallback>
        </mc:AlternateContent>
      </w:r>
      <w:r>
        <w:rPr>
          <w:rFonts w:ascii="inherit" w:eastAsia="Times New Roman" w:hAnsi="inherit" w:cs="Open Sans"/>
          <w:noProof/>
          <w:color w:val="000000"/>
        </w:rPr>
        <mc:AlternateContent>
          <mc:Choice Requires="wpi">
            <w:drawing>
              <wp:anchor distT="0" distB="0" distL="114300" distR="114300" simplePos="0" relativeHeight="253711360" behindDoc="0" locked="0" layoutInCell="1" allowOverlap="1" wp14:anchorId="558E0081" wp14:editId="47221A39">
                <wp:simplePos x="0" y="0"/>
                <wp:positionH relativeFrom="column">
                  <wp:posOffset>659325</wp:posOffset>
                </wp:positionH>
                <wp:positionV relativeFrom="paragraph">
                  <wp:posOffset>-181035</wp:posOffset>
                </wp:positionV>
                <wp:extent cx="226800" cy="441720"/>
                <wp:effectExtent l="57150" t="57150" r="59055" b="73025"/>
                <wp:wrapNone/>
                <wp:docPr id="2091" name="Entrada de lápiz 2091"/>
                <wp:cNvGraphicFramePr/>
                <a:graphic xmlns:a="http://schemas.openxmlformats.org/drawingml/2006/main">
                  <a:graphicData uri="http://schemas.microsoft.com/office/word/2010/wordprocessingInk">
                    <w14:contentPart bwMode="auto" r:id="rId792">
                      <w14:nvContentPartPr>
                        <w14:cNvContentPartPr/>
                      </w14:nvContentPartPr>
                      <w14:xfrm>
                        <a:off x="0" y="0"/>
                        <a:ext cx="226800" cy="441720"/>
                      </w14:xfrm>
                    </w14:contentPart>
                  </a:graphicData>
                </a:graphic>
              </wp:anchor>
            </w:drawing>
          </mc:Choice>
          <mc:Fallback>
            <w:pict>
              <v:shape w14:anchorId="0F72109E" id="Entrada de lápiz 2091" o:spid="_x0000_s1026" type="#_x0000_t75" style="position:absolute;margin-left:50.5pt;margin-top:-15.65pt;width:20.65pt;height:37.65pt;z-index:25371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">
                <v:imagedata r:id="rId793" o:title=""/>
              </v:shape>
            </w:pict>
          </mc:Fallback>
        </mc:AlternateContent>
      </w:r>
    </w:p>
    <w:p w14:paraId="4397D35D" w14:textId="579DB43E" w:rsidR="00EC3AC2" w:rsidRDefault="00EC3AC2" w:rsidP="00EC3AC2">
      <w:pPr>
        <w:shd w:val="clear" w:color="auto" w:fill="FFFFFF"/>
        <w:jc w:val="both"/>
        <w:rPr>
          <w:rFonts w:ascii="inherit" w:eastAsia="Times New Roman" w:hAnsi="inherit" w:cs="Open Sans"/>
          <w:color w:val="000000"/>
        </w:rPr>
      </w:pPr>
      <w:r>
        <w:rPr>
          <w:rFonts w:ascii="inherit" w:eastAsia="Times New Roman" w:hAnsi="inherit" w:cs="Open Sans"/>
          <w:noProof/>
          <w:color w:val="000000"/>
        </w:rPr>
        <mc:AlternateContent>
          <mc:Choice Requires="wpi">
            <w:drawing>
              <wp:anchor distT="0" distB="0" distL="114300" distR="114300" simplePos="0" relativeHeight="253779968" behindDoc="0" locked="0" layoutInCell="1" allowOverlap="1" wp14:anchorId="135500CB" wp14:editId="08D337C9">
                <wp:simplePos x="0" y="0"/>
                <wp:positionH relativeFrom="column">
                  <wp:posOffset>5359400</wp:posOffset>
                </wp:positionH>
                <wp:positionV relativeFrom="paragraph">
                  <wp:posOffset>-633730</wp:posOffset>
                </wp:positionV>
                <wp:extent cx="941410" cy="1558000"/>
                <wp:effectExtent l="57150" t="57150" r="49530" b="61595"/>
                <wp:wrapNone/>
                <wp:docPr id="2159" name="Entrada de lápiz 2159"/>
                <wp:cNvGraphicFramePr/>
                <a:graphic xmlns:a="http://schemas.openxmlformats.org/drawingml/2006/main">
                  <a:graphicData uri="http://schemas.microsoft.com/office/word/2010/wordprocessingInk">
                    <w14:contentPart bwMode="auto" r:id="rId794">
                      <w14:nvContentPartPr>
                        <w14:cNvContentPartPr/>
                      </w14:nvContentPartPr>
                      <w14:xfrm>
                        <a:off x="0" y="0"/>
                        <a:ext cx="941410" cy="1558000"/>
                      </w14:xfrm>
                    </w14:contentPart>
                  </a:graphicData>
                </a:graphic>
              </wp:anchor>
            </w:drawing>
          </mc:Choice>
          <mc:Fallback>
            <w:pict>
              <v:shape w14:anchorId="4572EA20" id="Entrada de lápiz 2159" o:spid="_x0000_s1026" type="#_x0000_t75" style="position:absolute;margin-left:420.6pt;margin-top:-51.3pt;width:77pt;height:125.55pt;z-index:25377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">
                <v:imagedata r:id="rId795" o:title=""/>
              </v:shape>
            </w:pict>
          </mc:Fallback>
        </mc:AlternateContent>
      </w:r>
      <w:r>
        <w:rPr>
          <w:rFonts w:ascii="inherit" w:eastAsia="Times New Roman" w:hAnsi="inherit" w:cs="Open Sans"/>
          <w:noProof/>
          <w:color w:val="000000"/>
        </w:rPr>
        <mc:AlternateContent>
          <mc:Choice Requires="wpi">
            <w:drawing>
              <wp:anchor distT="0" distB="0" distL="114300" distR="114300" simplePos="0" relativeHeight="253739008" behindDoc="0" locked="0" layoutInCell="1" allowOverlap="1" wp14:anchorId="5B4E7A7A" wp14:editId="77D787CA">
                <wp:simplePos x="0" y="0"/>
                <wp:positionH relativeFrom="column">
                  <wp:posOffset>2282190</wp:posOffset>
                </wp:positionH>
                <wp:positionV relativeFrom="paragraph">
                  <wp:posOffset>-476885</wp:posOffset>
                </wp:positionV>
                <wp:extent cx="2620010" cy="1067435"/>
                <wp:effectExtent l="57150" t="38100" r="46990" b="75565"/>
                <wp:wrapNone/>
                <wp:docPr id="2118" name="Entrada de lápiz 2118"/>
                <wp:cNvGraphicFramePr/>
                <a:graphic xmlns:a="http://schemas.openxmlformats.org/drawingml/2006/main">
                  <a:graphicData uri="http://schemas.microsoft.com/office/word/2010/wordprocessingInk">
                    <w14:contentPart bwMode="auto" r:id="rId796">
                      <w14:nvContentPartPr>
                        <w14:cNvContentPartPr/>
                      </w14:nvContentPartPr>
                      <w14:xfrm>
                        <a:off x="0" y="0"/>
                        <a:ext cx="2620010" cy="1067435"/>
                      </w14:xfrm>
                    </w14:contentPart>
                  </a:graphicData>
                </a:graphic>
              </wp:anchor>
            </w:drawing>
          </mc:Choice>
          <mc:Fallback>
            <w:pict>
              <v:shape w14:anchorId="02F9E068" id="Entrada de lápiz 2118" o:spid="_x0000_s1026" type="#_x0000_t75" style="position:absolute;margin-left:178.3pt;margin-top:-38.95pt;width:209.1pt;height:86.85pt;z-index:25373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">
                <v:imagedata r:id="rId797" o:title=""/>
              </v:shape>
            </w:pict>
          </mc:Fallback>
        </mc:AlternateContent>
      </w:r>
    </w:p>
    <w:p w14:paraId="019DB3BA" w14:textId="1E82A0D1" w:rsidR="00EC3AC2" w:rsidRPr="00EC3AC2" w:rsidRDefault="00EC3AC2" w:rsidP="00EC3AC2">
      <w:pPr>
        <w:shd w:val="clear" w:color="auto" w:fill="FFFFFF"/>
        <w:jc w:val="both"/>
        <w:rPr>
          <w:rFonts w:ascii="inherit" w:eastAsia="Times New Roman" w:hAnsi="inherit" w:cs="Open Sans"/>
          <w:color w:val="000000"/>
        </w:rPr>
      </w:pPr>
      <w:r>
        <w:rPr>
          <w:rFonts w:ascii="inherit" w:eastAsia="Times New Roman" w:hAnsi="inherit" w:cs="Open Sans"/>
          <w:noProof/>
          <w:color w:val="000000"/>
        </w:rPr>
        <mc:AlternateContent>
          <mc:Choice Requires="wpi">
            <w:drawing>
              <wp:anchor distT="0" distB="0" distL="114300" distR="114300" simplePos="0" relativeHeight="253716480" behindDoc="0" locked="0" layoutInCell="1" allowOverlap="1" wp14:anchorId="25FC6686" wp14:editId="3614E25D">
                <wp:simplePos x="0" y="0"/>
                <wp:positionH relativeFrom="column">
                  <wp:posOffset>960645</wp:posOffset>
                </wp:positionH>
                <wp:positionV relativeFrom="paragraph">
                  <wp:posOffset>-37130</wp:posOffset>
                </wp:positionV>
                <wp:extent cx="941400" cy="112680"/>
                <wp:effectExtent l="57150" t="57150" r="0" b="59055"/>
                <wp:wrapNone/>
                <wp:docPr id="2096" name="Entrada de lápiz 2096"/>
                <wp:cNvGraphicFramePr/>
                <a:graphic xmlns:a="http://schemas.openxmlformats.org/drawingml/2006/main">
                  <a:graphicData uri="http://schemas.microsoft.com/office/word/2010/wordprocessingInk">
                    <w14:contentPart bwMode="auto" r:id="rId798">
                      <w14:nvContentPartPr>
                        <w14:cNvContentPartPr/>
                      </w14:nvContentPartPr>
                      <w14:xfrm>
                        <a:off x="0" y="0"/>
                        <a:ext cx="941400" cy="112680"/>
                      </w14:xfrm>
                    </w14:contentPart>
                  </a:graphicData>
                </a:graphic>
              </wp:anchor>
            </w:drawing>
          </mc:Choice>
          <mc:Fallback>
            <w:pict>
              <v:shape w14:anchorId="47C0C771" id="Entrada de lápiz 2096" o:spid="_x0000_s1026" type="#_x0000_t75" style="position:absolute;margin-left:74.25pt;margin-top:-4.3pt;width:77pt;height:11.7pt;z-index:25371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">
                <v:imagedata r:id="rId799" o:title=""/>
              </v:shape>
            </w:pict>
          </mc:Fallback>
        </mc:AlternateContent>
      </w:r>
    </w:p>
    <w:p w14:paraId="00F517D9" w14:textId="7902DAFA" w:rsidR="00F538A2" w:rsidRDefault="00F538A2" w:rsidP="00F538A2">
      <w:pPr>
        <w:shd w:val="clear" w:color="auto" w:fill="FFFFFF"/>
        <w:jc w:val="both"/>
        <w:rPr>
          <w:rFonts w:ascii="Arial" w:hAnsi="Arial"/>
        </w:rPr>
      </w:pPr>
    </w:p>
    <w:p w14:paraId="7FEA0BF5" w14:textId="1BE8A996" w:rsidR="0005736C" w:rsidRDefault="00EC3AC2" w:rsidP="001F3C32">
      <w:pPr>
        <w:rPr>
          <w:rFonts w:ascii="Arial" w:hAnsi="Arial"/>
          <w:b/>
          <w:bCs/>
        </w:rPr>
      </w:pPr>
      <w:r>
        <w:rPr>
          <w:rFonts w:ascii="Arial" w:hAnsi="Arial"/>
          <w:b/>
          <w:bCs/>
          <w:noProof/>
        </w:rPr>
        <mc:AlternateContent>
          <mc:Choice Requires="wpi">
            <w:drawing>
              <wp:anchor distT="0" distB="0" distL="114300" distR="114300" simplePos="0" relativeHeight="253774848" behindDoc="0" locked="0" layoutInCell="1" allowOverlap="1" wp14:anchorId="47BEA7F3" wp14:editId="710D3443">
                <wp:simplePos x="0" y="0"/>
                <wp:positionH relativeFrom="column">
                  <wp:posOffset>5299710</wp:posOffset>
                </wp:positionH>
                <wp:positionV relativeFrom="paragraph">
                  <wp:posOffset>-342900</wp:posOffset>
                </wp:positionV>
                <wp:extent cx="630895" cy="757935"/>
                <wp:effectExtent l="38100" t="57150" r="74295" b="61595"/>
                <wp:wrapNone/>
                <wp:docPr id="2154" name="Entrada de lápiz 2154"/>
                <wp:cNvGraphicFramePr/>
                <a:graphic xmlns:a="http://schemas.openxmlformats.org/drawingml/2006/main">
                  <a:graphicData uri="http://schemas.microsoft.com/office/word/2010/wordprocessingInk">
                    <w14:contentPart bwMode="auto" r:id="rId800">
                      <w14:nvContentPartPr>
                        <w14:cNvContentPartPr/>
                      </w14:nvContentPartPr>
                      <w14:xfrm>
                        <a:off x="0" y="0"/>
                        <a:ext cx="630895" cy="757935"/>
                      </w14:xfrm>
                    </w14:contentPart>
                  </a:graphicData>
                </a:graphic>
              </wp:anchor>
            </w:drawing>
          </mc:Choice>
          <mc:Fallback>
            <w:pict>
              <v:shape w14:anchorId="0B0BF1E0" id="Entrada de lápiz 2154" o:spid="_x0000_s1026" type="#_x0000_t75" style="position:absolute;margin-left:415.9pt;margin-top:-28.4pt;width:52.55pt;height:62.55pt;z-index:25377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">
                <v:imagedata r:id="rId801" o:title=""/>
              </v:shape>
            </w:pict>
          </mc:Fallback>
        </mc:AlternateContent>
      </w:r>
    </w:p>
    <w:p w14:paraId="4B60BEBA" w14:textId="1DB119EC" w:rsidR="0005736C" w:rsidRDefault="00EC3AC2" w:rsidP="001F3C32">
      <w:pPr>
        <w:rPr>
          <w:rFonts w:ascii="Arial" w:hAnsi="Arial"/>
          <w:b/>
          <w:bCs/>
        </w:rPr>
      </w:pPr>
      <w:r>
        <w:rPr>
          <w:rFonts w:ascii="Arial" w:hAnsi="Arial"/>
          <w:b/>
          <w:bCs/>
          <w:noProof/>
        </w:rPr>
        <mc:AlternateContent>
          <mc:Choice Requires="wpi">
            <w:drawing>
              <wp:anchor distT="0" distB="0" distL="114300" distR="114300" simplePos="0" relativeHeight="253764608" behindDoc="0" locked="0" layoutInCell="1" allowOverlap="1" wp14:anchorId="7A3F9147" wp14:editId="2E9F82AB">
                <wp:simplePos x="0" y="0"/>
                <wp:positionH relativeFrom="column">
                  <wp:posOffset>4379345</wp:posOffset>
                </wp:positionH>
                <wp:positionV relativeFrom="paragraph">
                  <wp:posOffset>25060</wp:posOffset>
                </wp:positionV>
                <wp:extent cx="7560" cy="3960"/>
                <wp:effectExtent l="38100" t="38100" r="69215" b="72390"/>
                <wp:wrapNone/>
                <wp:docPr id="2144" name="Entrada de lápiz 2144"/>
                <wp:cNvGraphicFramePr/>
                <a:graphic xmlns:a="http://schemas.openxmlformats.org/drawingml/2006/main">
                  <a:graphicData uri="http://schemas.microsoft.com/office/word/2010/wordprocessingInk">
                    <w14:contentPart bwMode="auto" r:id="rId802">
                      <w14:nvContentPartPr>
                        <w14:cNvContentPartPr/>
                      </w14:nvContentPartPr>
                      <w14:xfrm>
                        <a:off x="0" y="0"/>
                        <a:ext cx="7560" cy="3960"/>
                      </w14:xfrm>
                    </w14:contentPart>
                  </a:graphicData>
                </a:graphic>
              </wp:anchor>
            </w:drawing>
          </mc:Choice>
          <mc:Fallback>
            <w:pict>
              <v:shape w14:anchorId="0E443633" id="Entrada de lápiz 2144" o:spid="_x0000_s1026" type="#_x0000_t75" style="position:absolute;margin-left:343.45pt;margin-top:.55pt;width:3.45pt;height:3.1pt;z-index:25376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">
                <v:imagedata r:id="rId803" o:title=""/>
              </v:shape>
            </w:pict>
          </mc:Fallback>
        </mc:AlternateContent>
      </w:r>
    </w:p>
    <w:p w14:paraId="62878615" w14:textId="77777777" w:rsidR="0005736C" w:rsidRDefault="0005736C" w:rsidP="001F3C32">
      <w:pPr>
        <w:rPr>
          <w:rFonts w:ascii="Arial" w:hAnsi="Arial"/>
          <w:b/>
          <w:bCs/>
        </w:rPr>
      </w:pPr>
    </w:p>
    <w:p w14:paraId="3489017B" w14:textId="35126FE7" w:rsidR="0005736C" w:rsidRDefault="0005736C" w:rsidP="001F3C32">
      <w:pPr>
        <w:rPr>
          <w:rFonts w:ascii="Arial" w:hAnsi="Arial"/>
          <w:b/>
          <w:bCs/>
        </w:rPr>
      </w:pPr>
    </w:p>
    <w:p w14:paraId="3E90F672" w14:textId="61F7F508" w:rsidR="0005736C" w:rsidRDefault="00EC3AC2" w:rsidP="001F3C32">
      <w:pPr>
        <w:rPr>
          <w:rFonts w:ascii="Arial" w:hAnsi="Arial"/>
          <w:b/>
          <w:bCs/>
        </w:rPr>
      </w:pPr>
      <w:r>
        <w:rPr>
          <w:rFonts w:ascii="Arial" w:hAnsi="Arial"/>
          <w:b/>
          <w:bCs/>
          <w:noProof/>
        </w:rPr>
        <mc:AlternateContent>
          <mc:Choice Requires="wpi">
            <w:drawing>
              <wp:anchor distT="0" distB="0" distL="114300" distR="114300" simplePos="0" relativeHeight="253802496" behindDoc="0" locked="0" layoutInCell="1" allowOverlap="1" wp14:anchorId="008031CA" wp14:editId="03B3D57C">
                <wp:simplePos x="0" y="0"/>
                <wp:positionH relativeFrom="column">
                  <wp:posOffset>4101425</wp:posOffset>
                </wp:positionH>
                <wp:positionV relativeFrom="paragraph">
                  <wp:posOffset>-72170</wp:posOffset>
                </wp:positionV>
                <wp:extent cx="952200" cy="273960"/>
                <wp:effectExtent l="76200" t="133350" r="95885" b="145415"/>
                <wp:wrapNone/>
                <wp:docPr id="2181" name="Entrada de lápiz 2181"/>
                <wp:cNvGraphicFramePr/>
                <a:graphic xmlns:a="http://schemas.openxmlformats.org/drawingml/2006/main">
                  <a:graphicData uri="http://schemas.microsoft.com/office/word/2010/wordprocessingInk">
                    <w14:contentPart bwMode="auto" r:id="rId804">
                      <w14:nvContentPartPr>
                        <w14:cNvContentPartPr/>
                      </w14:nvContentPartPr>
                      <w14:xfrm>
                        <a:off x="0" y="0"/>
                        <a:ext cx="952200" cy="273960"/>
                      </w14:xfrm>
                    </w14:contentPart>
                  </a:graphicData>
                </a:graphic>
              </wp:anchor>
            </w:drawing>
          </mc:Choice>
          <mc:Fallback>
            <w:pict>
              <v:shape w14:anchorId="32880F48" id="Entrada de lápiz 2181" o:spid="_x0000_s1026" type="#_x0000_t75" style="position:absolute;margin-left:318.75pt;margin-top:-14.2pt;width:83.5pt;height:38.55pt;z-index:25380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">
                <v:imagedata r:id="rId805" o:title=""/>
              </v:shape>
            </w:pict>
          </mc:Fallback>
        </mc:AlternateContent>
      </w:r>
    </w:p>
    <w:p w14:paraId="173B58A4" w14:textId="00E55CFD" w:rsidR="0005736C" w:rsidRDefault="00EC3AC2" w:rsidP="001F3C32">
      <w:pPr>
        <w:rPr>
          <w:rFonts w:ascii="Arial" w:hAnsi="Arial"/>
          <w:b/>
          <w:bCs/>
        </w:rPr>
      </w:pPr>
      <w:r>
        <w:rPr>
          <w:rFonts w:ascii="Arial" w:hAnsi="Arial"/>
          <w:b/>
          <w:bCs/>
          <w:noProof/>
        </w:rPr>
        <mc:AlternateContent>
          <mc:Choice Requires="wpi">
            <w:drawing>
              <wp:anchor distT="0" distB="0" distL="114300" distR="114300" simplePos="0" relativeHeight="253800448" behindDoc="0" locked="0" layoutInCell="1" allowOverlap="1" wp14:anchorId="03DC6830" wp14:editId="3E0BF6B8">
                <wp:simplePos x="0" y="0"/>
                <wp:positionH relativeFrom="column">
                  <wp:posOffset>2886075</wp:posOffset>
                </wp:positionH>
                <wp:positionV relativeFrom="paragraph">
                  <wp:posOffset>-327660</wp:posOffset>
                </wp:positionV>
                <wp:extent cx="2321965" cy="724535"/>
                <wp:effectExtent l="19050" t="38100" r="40640" b="75565"/>
                <wp:wrapNone/>
                <wp:docPr id="2179" name="Entrada de lápiz 2179"/>
                <wp:cNvGraphicFramePr/>
                <a:graphic xmlns:a="http://schemas.openxmlformats.org/drawingml/2006/main">
                  <a:graphicData uri="http://schemas.microsoft.com/office/word/2010/wordprocessingInk">
                    <w14:contentPart bwMode="auto" r:id="rId806">
                      <w14:nvContentPartPr>
                        <w14:cNvContentPartPr/>
                      </w14:nvContentPartPr>
                      <w14:xfrm>
                        <a:off x="0" y="0"/>
                        <a:ext cx="2321965" cy="724535"/>
                      </w14:xfrm>
                    </w14:contentPart>
                  </a:graphicData>
                </a:graphic>
              </wp:anchor>
            </w:drawing>
          </mc:Choice>
          <mc:Fallback>
            <w:pict>
              <v:shape w14:anchorId="0993C3A3" id="Entrada de lápiz 2179" o:spid="_x0000_s1026" type="#_x0000_t75" style="position:absolute;margin-left:225.85pt;margin-top:-27.2pt;width:185.7pt;height:59.85pt;z-index:25380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">
                <v:imagedata r:id="rId807" o:title=""/>
              </v:shape>
            </w:pict>
          </mc:Fallback>
        </mc:AlternateContent>
      </w:r>
    </w:p>
    <w:p w14:paraId="35A56E68" w14:textId="211D2A0E" w:rsidR="0005736C" w:rsidRDefault="0005736C" w:rsidP="001F3C32">
      <w:pPr>
        <w:rPr>
          <w:rFonts w:ascii="Arial" w:hAnsi="Arial"/>
          <w:b/>
          <w:bCs/>
        </w:rPr>
      </w:pPr>
    </w:p>
    <w:p w14:paraId="7D51D5DB" w14:textId="77777777" w:rsidR="0005736C" w:rsidRDefault="0005736C" w:rsidP="001F3C32">
      <w:pPr>
        <w:rPr>
          <w:rFonts w:ascii="Arial" w:hAnsi="Arial"/>
          <w:b/>
          <w:bCs/>
        </w:rPr>
      </w:pPr>
    </w:p>
    <w:p w14:paraId="02DD4E96" w14:textId="59A64450" w:rsidR="0005736C" w:rsidRDefault="0005736C" w:rsidP="001F3C32">
      <w:pPr>
        <w:rPr>
          <w:rFonts w:ascii="Arial" w:hAnsi="Arial"/>
          <w:b/>
          <w:bCs/>
        </w:rPr>
      </w:pPr>
    </w:p>
    <w:p w14:paraId="05BD1EBA" w14:textId="48809B80" w:rsidR="0005736C" w:rsidRDefault="00EC3AC2" w:rsidP="001F3C32">
      <w:pPr>
        <w:rPr>
          <w:rFonts w:ascii="Arial" w:hAnsi="Arial"/>
          <w:b/>
          <w:bCs/>
        </w:rPr>
      </w:pPr>
      <w:r>
        <w:rPr>
          <w:rFonts w:ascii="Arial" w:hAnsi="Arial"/>
          <w:b/>
          <w:bCs/>
          <w:noProof/>
        </w:rPr>
        <mc:AlternateContent>
          <mc:Choice Requires="wpi">
            <w:drawing>
              <wp:anchor distT="0" distB="0" distL="114300" distR="114300" simplePos="0" relativeHeight="253808640" behindDoc="0" locked="0" layoutInCell="1" allowOverlap="1" wp14:anchorId="76171392" wp14:editId="702D65C7">
                <wp:simplePos x="0" y="0"/>
                <wp:positionH relativeFrom="column">
                  <wp:posOffset>-638175</wp:posOffset>
                </wp:positionH>
                <wp:positionV relativeFrom="paragraph">
                  <wp:posOffset>8255</wp:posOffset>
                </wp:positionV>
                <wp:extent cx="997625" cy="405130"/>
                <wp:effectExtent l="38100" t="57150" r="69215" b="71120"/>
                <wp:wrapNone/>
                <wp:docPr id="2187" name="Entrada de lápiz 2187"/>
                <wp:cNvGraphicFramePr/>
                <a:graphic xmlns:a="http://schemas.openxmlformats.org/drawingml/2006/main">
                  <a:graphicData uri="http://schemas.microsoft.com/office/word/2010/wordprocessingInk">
                    <w14:contentPart bwMode="auto" r:id="rId808">
                      <w14:nvContentPartPr>
                        <w14:cNvContentPartPr/>
                      </w14:nvContentPartPr>
                      <w14:xfrm>
                        <a:off x="0" y="0"/>
                        <a:ext cx="997625" cy="405130"/>
                      </w14:xfrm>
                    </w14:contentPart>
                  </a:graphicData>
                </a:graphic>
              </wp:anchor>
            </w:drawing>
          </mc:Choice>
          <mc:Fallback>
            <w:pict>
              <v:shape w14:anchorId="39F17612" id="Entrada de lápiz 2187" o:spid="_x0000_s1026" type="#_x0000_t75" style="position:absolute;margin-left:-51.65pt;margin-top:-.75pt;width:81.35pt;height:34.7pt;z-index:25380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">
                <v:imagedata r:id="rId809" o:title=""/>
              </v:shape>
            </w:pict>
          </mc:Fallback>
        </mc:AlternateContent>
      </w:r>
    </w:p>
    <w:p w14:paraId="32E05CFF" w14:textId="4AD393AC" w:rsidR="00EC3AC2" w:rsidRDefault="00EC3AC2" w:rsidP="001F3C32">
      <w:pPr>
        <w:rPr>
          <w:rFonts w:ascii="Arial" w:hAnsi="Arial"/>
          <w:b/>
          <w:bCs/>
        </w:rPr>
      </w:pPr>
      <w:r>
        <w:rPr>
          <w:rFonts w:ascii="Arial" w:hAnsi="Arial"/>
          <w:b/>
          <w:bCs/>
          <w:noProof/>
        </w:rPr>
        <mc:AlternateContent>
          <mc:Choice Requires="wpi">
            <w:drawing>
              <wp:anchor distT="0" distB="0" distL="114300" distR="114300" simplePos="0" relativeHeight="253841408" behindDoc="0" locked="0" layoutInCell="1" allowOverlap="1" wp14:anchorId="468BE713" wp14:editId="4CDF02BA">
                <wp:simplePos x="0" y="0"/>
                <wp:positionH relativeFrom="column">
                  <wp:posOffset>-549910</wp:posOffset>
                </wp:positionH>
                <wp:positionV relativeFrom="paragraph">
                  <wp:posOffset>69850</wp:posOffset>
                </wp:positionV>
                <wp:extent cx="1504160" cy="320040"/>
                <wp:effectExtent l="38100" t="38100" r="20320" b="60960"/>
                <wp:wrapNone/>
                <wp:docPr id="2219" name="Entrada de lápiz 2219"/>
                <wp:cNvGraphicFramePr/>
                <a:graphic xmlns:a="http://schemas.openxmlformats.org/drawingml/2006/main">
                  <a:graphicData uri="http://schemas.microsoft.com/office/word/2010/wordprocessingInk">
                    <w14:contentPart bwMode="auto" r:id="rId810">
                      <w14:nvContentPartPr>
                        <w14:cNvContentPartPr/>
                      </w14:nvContentPartPr>
                      <w14:xfrm>
                        <a:off x="0" y="0"/>
                        <a:ext cx="1504160" cy="320040"/>
                      </w14:xfrm>
                    </w14:contentPart>
                  </a:graphicData>
                </a:graphic>
              </wp:anchor>
            </w:drawing>
          </mc:Choice>
          <mc:Fallback>
            <w:pict>
              <v:shape w14:anchorId="661212DB" id="Entrada de lápiz 2219" o:spid="_x0000_s1026" type="#_x0000_t75" style="position:absolute;margin-left:-44.7pt;margin-top:4.1pt;width:121.3pt;height:28pt;z-index:25384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">
                <v:imagedata r:id="rId811" o:title=""/>
              </v:shape>
            </w:pict>
          </mc:Fallback>
        </mc:AlternateContent>
      </w:r>
    </w:p>
    <w:p w14:paraId="4B7F01B9" w14:textId="31D4FF62" w:rsidR="00EC3AC2" w:rsidRDefault="00EC3AC2" w:rsidP="001F3C32">
      <w:pPr>
        <w:rPr>
          <w:rFonts w:ascii="Arial" w:hAnsi="Arial"/>
          <w:b/>
          <w:bCs/>
        </w:rPr>
      </w:pPr>
    </w:p>
    <w:p w14:paraId="4A9F50AD" w14:textId="77777777" w:rsidR="00EC3AC2" w:rsidRDefault="00EC3AC2" w:rsidP="001F3C32">
      <w:pPr>
        <w:rPr>
          <w:rFonts w:ascii="Arial" w:hAnsi="Arial"/>
          <w:b/>
          <w:bCs/>
        </w:rPr>
      </w:pPr>
    </w:p>
    <w:p w14:paraId="1C7F69DD" w14:textId="37E04EA1" w:rsidR="00EC3AC2" w:rsidRDefault="00EC3AC2" w:rsidP="001F3C32">
      <w:pPr>
        <w:rPr>
          <w:rFonts w:ascii="Arial" w:hAnsi="Arial"/>
          <w:b/>
          <w:bCs/>
        </w:rPr>
      </w:pPr>
      <w:r>
        <w:rPr>
          <w:rFonts w:ascii="Arial" w:hAnsi="Arial"/>
          <w:b/>
          <w:bCs/>
          <w:noProof/>
        </w:rPr>
        <mc:AlternateContent>
          <mc:Choice Requires="wpi">
            <w:drawing>
              <wp:anchor distT="0" distB="0" distL="114300" distR="114300" simplePos="0" relativeHeight="253824000" behindDoc="0" locked="0" layoutInCell="1" allowOverlap="1" wp14:anchorId="7E2F1D83" wp14:editId="65688BA6">
                <wp:simplePos x="0" y="0"/>
                <wp:positionH relativeFrom="column">
                  <wp:posOffset>-641350</wp:posOffset>
                </wp:positionH>
                <wp:positionV relativeFrom="paragraph">
                  <wp:posOffset>-51435</wp:posOffset>
                </wp:positionV>
                <wp:extent cx="2233365" cy="459740"/>
                <wp:effectExtent l="57150" t="38100" r="71755" b="73660"/>
                <wp:wrapNone/>
                <wp:docPr id="2202" name="Entrada de lápiz 2202"/>
                <wp:cNvGraphicFramePr/>
                <a:graphic xmlns:a="http://schemas.openxmlformats.org/drawingml/2006/main">
                  <a:graphicData uri="http://schemas.microsoft.com/office/word/2010/wordprocessingInk">
                    <w14:contentPart bwMode="auto" r:id="rId812">
                      <w14:nvContentPartPr>
                        <w14:cNvContentPartPr/>
                      </w14:nvContentPartPr>
                      <w14:xfrm>
                        <a:off x="0" y="0"/>
                        <a:ext cx="2233365" cy="459740"/>
                      </w14:xfrm>
                    </w14:contentPart>
                  </a:graphicData>
                </a:graphic>
              </wp:anchor>
            </w:drawing>
          </mc:Choice>
          <mc:Fallback>
            <w:pict>
              <v:shape w14:anchorId="08F638E7" id="Entrada de lápiz 2202" o:spid="_x0000_s1026" type="#_x0000_t75" style="position:absolute;margin-left:-51.9pt;margin-top:-5.45pt;width:178.65pt;height:39pt;z-index:25382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">
                <v:imagedata r:id="rId813" o:title=""/>
              </v:shape>
            </w:pict>
          </mc:Fallback>
        </mc:AlternateContent>
      </w:r>
    </w:p>
    <w:p w14:paraId="13F553E1" w14:textId="6271CBD8" w:rsidR="00EC3AC2" w:rsidRDefault="00EC3AC2" w:rsidP="001F3C32">
      <w:pPr>
        <w:rPr>
          <w:rFonts w:ascii="Arial" w:hAnsi="Arial"/>
          <w:b/>
          <w:bCs/>
        </w:rPr>
      </w:pPr>
    </w:p>
    <w:p w14:paraId="1742E7F0" w14:textId="6E4779AE" w:rsidR="00EC3AC2" w:rsidRDefault="00EC3AC2" w:rsidP="001F3C32">
      <w:pPr>
        <w:rPr>
          <w:rFonts w:ascii="Arial" w:hAnsi="Arial"/>
          <w:b/>
          <w:bCs/>
        </w:rPr>
      </w:pPr>
    </w:p>
    <w:p w14:paraId="37B1FA74" w14:textId="76C240EF" w:rsidR="00EC3AC2" w:rsidRDefault="00EC3AC2" w:rsidP="001F3C32">
      <w:pPr>
        <w:rPr>
          <w:rFonts w:ascii="Arial" w:hAnsi="Arial"/>
          <w:b/>
          <w:bCs/>
        </w:rPr>
      </w:pPr>
    </w:p>
    <w:p w14:paraId="154204AB" w14:textId="55311195" w:rsidR="00EC3AC2" w:rsidRDefault="00EC3AC2" w:rsidP="001F3C32">
      <w:pPr>
        <w:rPr>
          <w:rFonts w:ascii="Arial" w:hAnsi="Arial"/>
          <w:b/>
          <w:bCs/>
        </w:rPr>
      </w:pPr>
    </w:p>
    <w:p w14:paraId="1D6BD6F0" w14:textId="0348CCF5" w:rsidR="00EC3AC2" w:rsidRDefault="00EC3AC2" w:rsidP="001F3C32">
      <w:pPr>
        <w:rPr>
          <w:rFonts w:ascii="Arial" w:hAnsi="Arial"/>
          <w:b/>
          <w:bCs/>
        </w:rPr>
      </w:pPr>
      <w:r>
        <w:rPr>
          <w:rFonts w:ascii="Arial" w:hAnsi="Arial"/>
          <w:b/>
          <w:bCs/>
          <w:noProof/>
        </w:rPr>
        <mc:AlternateContent>
          <mc:Choice Requires="wpi">
            <w:drawing>
              <wp:anchor distT="0" distB="0" distL="114300" distR="114300" simplePos="0" relativeHeight="253837312" behindDoc="0" locked="0" layoutInCell="1" allowOverlap="1" wp14:anchorId="79AD5C35" wp14:editId="65059F9D">
                <wp:simplePos x="0" y="0"/>
                <wp:positionH relativeFrom="column">
                  <wp:posOffset>-563245</wp:posOffset>
                </wp:positionH>
                <wp:positionV relativeFrom="paragraph">
                  <wp:posOffset>-57150</wp:posOffset>
                </wp:positionV>
                <wp:extent cx="2019830" cy="407670"/>
                <wp:effectExtent l="57150" t="57150" r="0" b="68580"/>
                <wp:wrapNone/>
                <wp:docPr id="2215" name="Entrada de lápiz 2215"/>
                <wp:cNvGraphicFramePr/>
                <a:graphic xmlns:a="http://schemas.openxmlformats.org/drawingml/2006/main">
                  <a:graphicData uri="http://schemas.microsoft.com/office/word/2010/wordprocessingInk">
                    <w14:contentPart bwMode="auto" r:id="rId814">
                      <w14:nvContentPartPr>
                        <w14:cNvContentPartPr/>
                      </w14:nvContentPartPr>
                      <w14:xfrm>
                        <a:off x="0" y="0"/>
                        <a:ext cx="2019830" cy="407670"/>
                      </w14:xfrm>
                    </w14:contentPart>
                  </a:graphicData>
                </a:graphic>
              </wp:anchor>
            </w:drawing>
          </mc:Choice>
          <mc:Fallback>
            <w:pict>
              <v:shape w14:anchorId="5FD60D70" id="Entrada de lápiz 2215" o:spid="_x0000_s1026" type="#_x0000_t75" style="position:absolute;margin-left:-45.75pt;margin-top:-5.9pt;width:161.9pt;height:34.9pt;z-index:25383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">
                <v:imagedata r:id="rId815" o:title=""/>
              </v:shape>
            </w:pict>
          </mc:Fallback>
        </mc:AlternateContent>
      </w:r>
    </w:p>
    <w:p w14:paraId="162C0E42" w14:textId="6B6240F8" w:rsidR="00EC3AC2" w:rsidRDefault="00EC3AC2" w:rsidP="001F3C32">
      <w:pPr>
        <w:rPr>
          <w:rFonts w:ascii="Arial" w:hAnsi="Arial"/>
          <w:b/>
          <w:bCs/>
        </w:rPr>
      </w:pPr>
    </w:p>
    <w:p w14:paraId="31A39F08" w14:textId="6D18CE3F" w:rsidR="00EC3AC2" w:rsidRDefault="00EC3AC2" w:rsidP="001F3C32">
      <w:pPr>
        <w:rPr>
          <w:rFonts w:ascii="Arial" w:hAnsi="Arial"/>
          <w:b/>
          <w:bCs/>
        </w:rPr>
      </w:pPr>
    </w:p>
    <w:p w14:paraId="6BAD26A5" w14:textId="62082F44" w:rsidR="00EC3AC2" w:rsidRDefault="00EC3AC2" w:rsidP="001F3C32">
      <w:pPr>
        <w:rPr>
          <w:rFonts w:ascii="Arial" w:hAnsi="Arial"/>
          <w:b/>
          <w:bCs/>
        </w:rPr>
      </w:pPr>
    </w:p>
    <w:p w14:paraId="189563FA" w14:textId="412515EA" w:rsidR="00EC3AC2" w:rsidRDefault="00EC3AC2" w:rsidP="001F3C32">
      <w:pPr>
        <w:rPr>
          <w:rFonts w:ascii="Arial" w:hAnsi="Arial"/>
          <w:b/>
          <w:bCs/>
        </w:rPr>
      </w:pPr>
    </w:p>
    <w:p w14:paraId="6755FF95" w14:textId="46C698F6" w:rsidR="00EC3AC2" w:rsidRDefault="00EC3AC2" w:rsidP="001F3C32">
      <w:pPr>
        <w:rPr>
          <w:rFonts w:ascii="Arial" w:hAnsi="Arial"/>
          <w:b/>
          <w:bCs/>
        </w:rPr>
      </w:pPr>
    </w:p>
    <w:p w14:paraId="4BE6DEDF" w14:textId="12440383" w:rsidR="00EC3AC2" w:rsidRDefault="00EC3AC2" w:rsidP="001F3C32">
      <w:pPr>
        <w:rPr>
          <w:rFonts w:ascii="Arial" w:hAnsi="Arial"/>
          <w:b/>
          <w:bCs/>
        </w:rPr>
      </w:pPr>
    </w:p>
    <w:p w14:paraId="56476565" w14:textId="0C09C55C" w:rsidR="00EC3AC2" w:rsidRDefault="00EC3AC2" w:rsidP="001F3C32">
      <w:pPr>
        <w:rPr>
          <w:rFonts w:ascii="Arial" w:hAnsi="Arial"/>
          <w:b/>
          <w:bCs/>
        </w:rPr>
      </w:pPr>
    </w:p>
    <w:p w14:paraId="6DE522F3" w14:textId="0A7ABDE4" w:rsidR="00EC3AC2" w:rsidRDefault="00EC3AC2" w:rsidP="001F3C32">
      <w:pPr>
        <w:rPr>
          <w:rFonts w:ascii="Arial" w:hAnsi="Arial"/>
          <w:b/>
          <w:bCs/>
        </w:rPr>
      </w:pPr>
    </w:p>
    <w:p w14:paraId="21D37FD0" w14:textId="49DB19F1" w:rsidR="00EC3AC2" w:rsidRDefault="00EC3AC2" w:rsidP="001F3C32">
      <w:pPr>
        <w:rPr>
          <w:rFonts w:ascii="Arial" w:hAnsi="Arial"/>
          <w:b/>
          <w:bCs/>
        </w:rPr>
      </w:pPr>
    </w:p>
    <w:p w14:paraId="757F020C" w14:textId="247E7BD9" w:rsidR="00EC3AC2" w:rsidRDefault="00EC3AC2" w:rsidP="001F3C32">
      <w:pPr>
        <w:rPr>
          <w:rFonts w:ascii="Arial" w:hAnsi="Arial"/>
          <w:b/>
          <w:bCs/>
        </w:rPr>
      </w:pPr>
    </w:p>
    <w:p w14:paraId="2362067B" w14:textId="029F5D93" w:rsidR="00EC3AC2" w:rsidRDefault="00EC3AC2" w:rsidP="001F3C32">
      <w:pPr>
        <w:rPr>
          <w:rFonts w:ascii="Arial" w:hAnsi="Arial"/>
          <w:b/>
          <w:bCs/>
        </w:rPr>
      </w:pPr>
    </w:p>
    <w:p w14:paraId="36D58F6B" w14:textId="39EBCC7F" w:rsidR="00EC3AC2" w:rsidRDefault="00EC3AC2" w:rsidP="001F3C32">
      <w:pPr>
        <w:rPr>
          <w:rFonts w:ascii="Arial" w:hAnsi="Arial"/>
          <w:b/>
          <w:bCs/>
        </w:rPr>
      </w:pPr>
    </w:p>
    <w:p w14:paraId="2610FFB3" w14:textId="752E4E84" w:rsidR="00EC3AC2" w:rsidRDefault="00EC3AC2" w:rsidP="001F3C32">
      <w:pPr>
        <w:rPr>
          <w:rFonts w:ascii="Arial" w:hAnsi="Arial"/>
          <w:b/>
          <w:bCs/>
        </w:rPr>
      </w:pPr>
    </w:p>
    <w:p w14:paraId="0C870BA7" w14:textId="33D6B626" w:rsidR="00EC3AC2" w:rsidRDefault="00EC3AC2" w:rsidP="001F3C32">
      <w:pPr>
        <w:rPr>
          <w:rFonts w:ascii="Arial" w:hAnsi="Arial"/>
          <w:b/>
          <w:bCs/>
        </w:rPr>
      </w:pPr>
    </w:p>
    <w:p w14:paraId="4F169749" w14:textId="30B6B04D" w:rsidR="00EC3AC2" w:rsidRDefault="00EC3AC2" w:rsidP="001F3C32">
      <w:pPr>
        <w:rPr>
          <w:rFonts w:ascii="Arial" w:hAnsi="Arial"/>
          <w:b/>
          <w:bCs/>
        </w:rPr>
      </w:pPr>
    </w:p>
    <w:p w14:paraId="6B963936" w14:textId="7D1DB224" w:rsidR="00EC3AC2" w:rsidRDefault="00EC3AC2" w:rsidP="001F3C32">
      <w:pPr>
        <w:rPr>
          <w:rFonts w:ascii="Arial" w:hAnsi="Arial"/>
          <w:b/>
          <w:bCs/>
        </w:rPr>
      </w:pPr>
    </w:p>
    <w:p w14:paraId="77481413" w14:textId="233706A1" w:rsidR="00EC3AC2" w:rsidRDefault="00EC3AC2" w:rsidP="001F3C32">
      <w:pPr>
        <w:rPr>
          <w:rFonts w:ascii="Arial" w:hAnsi="Arial"/>
          <w:b/>
          <w:bCs/>
        </w:rPr>
      </w:pPr>
    </w:p>
    <w:p w14:paraId="00220BB1" w14:textId="77777777" w:rsidR="00EC3AC2" w:rsidRDefault="00EC3AC2" w:rsidP="001F3C32">
      <w:pPr>
        <w:rPr>
          <w:rFonts w:ascii="Arial" w:hAnsi="Arial"/>
          <w:b/>
          <w:bCs/>
        </w:rPr>
      </w:pPr>
    </w:p>
    <w:p w14:paraId="227D8307" w14:textId="7A17DA63" w:rsidR="001F3C32" w:rsidRPr="001F3C32" w:rsidRDefault="001F3C32" w:rsidP="001F3C32">
      <w:pPr>
        <w:rPr>
          <w:rFonts w:ascii="Arial" w:hAnsi="Arial"/>
          <w:b/>
          <w:bCs/>
        </w:rPr>
      </w:pPr>
      <w:r w:rsidRPr="001F3C32">
        <w:rPr>
          <w:rFonts w:ascii="Arial" w:hAnsi="Arial"/>
          <w:b/>
          <w:bCs/>
        </w:rPr>
        <w:t xml:space="preserve">Pregunta </w:t>
      </w:r>
      <w:r w:rsidR="00A81DFF">
        <w:rPr>
          <w:rFonts w:ascii="Arial" w:hAnsi="Arial"/>
          <w:b/>
          <w:bCs/>
        </w:rPr>
        <w:t>5</w:t>
      </w:r>
    </w:p>
    <w:p w14:paraId="44187943" w14:textId="5C499FA6" w:rsidR="00AC029A"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970432" behindDoc="0" locked="0" layoutInCell="1" allowOverlap="1" wp14:anchorId="0F7E7CFF" wp14:editId="4CD0C52B">
                <wp:simplePos x="0" y="0"/>
                <wp:positionH relativeFrom="column">
                  <wp:posOffset>4586840</wp:posOffset>
                </wp:positionH>
                <wp:positionV relativeFrom="paragraph">
                  <wp:posOffset>447541</wp:posOffset>
                </wp:positionV>
                <wp:extent cx="997920" cy="29880"/>
                <wp:effectExtent l="38100" t="57150" r="69215" b="65405"/>
                <wp:wrapNone/>
                <wp:docPr id="2357" name="Entrada de lápiz 2357"/>
                <wp:cNvGraphicFramePr/>
                <a:graphic xmlns:a="http://schemas.openxmlformats.org/drawingml/2006/main">
                  <a:graphicData uri="http://schemas.microsoft.com/office/word/2010/wordprocessingInk">
                    <w14:contentPart bwMode="auto" r:id="rId816">
                      <w14:nvContentPartPr>
                        <w14:cNvContentPartPr/>
                      </w14:nvContentPartPr>
                      <w14:xfrm>
                        <a:off x="0" y="0"/>
                        <a:ext cx="997920" cy="29880"/>
                      </w14:xfrm>
                    </w14:contentPart>
                  </a:graphicData>
                </a:graphic>
              </wp:anchor>
            </w:drawing>
          </mc:Choice>
          <mc:Fallback>
            <w:pict>
              <v:shape w14:anchorId="2E00A9CD" id="Entrada de lápiz 2357" o:spid="_x0000_s1026" type="#_x0000_t75" style="position:absolute;margin-left:359.75pt;margin-top:33.85pt;width:81.45pt;height:5.15pt;z-index:25397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">
                <v:imagedata r:id="rId817" o:title=""/>
              </v:shape>
            </w:pict>
          </mc:Fallback>
        </mc:AlternateContent>
      </w:r>
      <w:r>
        <w:rPr>
          <w:rFonts w:ascii="Arial" w:hAnsi="Arial"/>
          <w:noProof/>
        </w:rPr>
        <mc:AlternateContent>
          <mc:Choice Requires="wpi">
            <w:drawing>
              <wp:anchor distT="0" distB="0" distL="114300" distR="114300" simplePos="0" relativeHeight="253899776" behindDoc="0" locked="0" layoutInCell="1" allowOverlap="1" wp14:anchorId="30ADE195" wp14:editId="4680540C">
                <wp:simplePos x="0" y="0"/>
                <wp:positionH relativeFrom="column">
                  <wp:posOffset>676160</wp:posOffset>
                </wp:positionH>
                <wp:positionV relativeFrom="paragraph">
                  <wp:posOffset>366484</wp:posOffset>
                </wp:positionV>
                <wp:extent cx="1216800" cy="26640"/>
                <wp:effectExtent l="57150" t="95250" r="97790" b="145415"/>
                <wp:wrapNone/>
                <wp:docPr id="2279" name="Entrada de lápiz 2279"/>
                <wp:cNvGraphicFramePr/>
                <a:graphic xmlns:a="http://schemas.openxmlformats.org/drawingml/2006/main">
                  <a:graphicData uri="http://schemas.microsoft.com/office/word/2010/wordprocessingInk">
                    <w14:contentPart bwMode="auto" r:id="rId818">
                      <w14:nvContentPartPr>
                        <w14:cNvContentPartPr/>
                      </w14:nvContentPartPr>
                      <w14:xfrm>
                        <a:off x="0" y="0"/>
                        <a:ext cx="1216800" cy="26640"/>
                      </w14:xfrm>
                    </w14:contentPart>
                  </a:graphicData>
                </a:graphic>
              </wp:anchor>
            </w:drawing>
          </mc:Choice>
          <mc:Fallback>
            <w:pict>
              <v:shape w14:anchorId="26B03C7B" id="Entrada de lápiz 2279" o:spid="_x0000_s1026" type="#_x0000_t75" style="position:absolute;margin-left:49.05pt;margin-top:20.35pt;width:104.3pt;height:19.15pt;z-index:25389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">
                <v:imagedata r:id="rId819" o:title=""/>
              </v:shape>
            </w:pict>
          </mc:Fallback>
        </mc:AlternateContent>
      </w:r>
      <w:r>
        <w:rPr>
          <w:rFonts w:ascii="Arial" w:hAnsi="Arial"/>
          <w:noProof/>
        </w:rPr>
        <mc:AlternateContent>
          <mc:Choice Requires="wpi">
            <w:drawing>
              <wp:anchor distT="0" distB="0" distL="114300" distR="114300" simplePos="0" relativeHeight="253886464" behindDoc="0" locked="0" layoutInCell="1" allowOverlap="1" wp14:anchorId="30A110BF" wp14:editId="1597D188">
                <wp:simplePos x="0" y="0"/>
                <wp:positionH relativeFrom="column">
                  <wp:posOffset>203835</wp:posOffset>
                </wp:positionH>
                <wp:positionV relativeFrom="paragraph">
                  <wp:posOffset>259080</wp:posOffset>
                </wp:positionV>
                <wp:extent cx="262055" cy="92710"/>
                <wp:effectExtent l="38100" t="38100" r="0" b="59690"/>
                <wp:wrapNone/>
                <wp:docPr id="2266" name="Entrada de lápiz 2266"/>
                <wp:cNvGraphicFramePr/>
                <a:graphic xmlns:a="http://schemas.openxmlformats.org/drawingml/2006/main">
                  <a:graphicData uri="http://schemas.microsoft.com/office/word/2010/wordprocessingInk">
                    <w14:contentPart bwMode="auto" r:id="rId820">
                      <w14:nvContentPartPr>
                        <w14:cNvContentPartPr/>
                      </w14:nvContentPartPr>
                      <w14:xfrm>
                        <a:off x="0" y="0"/>
                        <a:ext cx="262055" cy="92710"/>
                      </w14:xfrm>
                    </w14:contentPart>
                  </a:graphicData>
                </a:graphic>
              </wp:anchor>
            </w:drawing>
          </mc:Choice>
          <mc:Fallback>
            <w:pict>
              <v:shape w14:anchorId="6425B518" id="Entrada de lápiz 2266" o:spid="_x0000_s1026" type="#_x0000_t75" style="position:absolute;margin-left:14.65pt;margin-top:19pt;width:23.5pt;height:10.1pt;z-index:25388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">
                <v:imagedata r:id="rId821" o:title=""/>
              </v:shape>
            </w:pict>
          </mc:Fallback>
        </mc:AlternateContent>
      </w:r>
      <w:r w:rsidR="00EC3AC2">
        <w:rPr>
          <w:rFonts w:ascii="Arial" w:hAnsi="Arial"/>
          <w:noProof/>
        </w:rPr>
        <mc:AlternateContent>
          <mc:Choice Requires="wpi">
            <w:drawing>
              <wp:anchor distT="0" distB="0" distL="114300" distR="114300" simplePos="0" relativeHeight="253843456" behindDoc="0" locked="0" layoutInCell="1" allowOverlap="1" wp14:anchorId="0E1C6715" wp14:editId="2A9025FE">
                <wp:simplePos x="0" y="0"/>
                <wp:positionH relativeFrom="column">
                  <wp:posOffset>29960</wp:posOffset>
                </wp:positionH>
                <wp:positionV relativeFrom="paragraph">
                  <wp:posOffset>536764</wp:posOffset>
                </wp:positionV>
                <wp:extent cx="643680" cy="25200"/>
                <wp:effectExtent l="76200" t="114300" r="99695" b="127635"/>
                <wp:wrapNone/>
                <wp:docPr id="2224" name="Entrada de lápiz 2224"/>
                <wp:cNvGraphicFramePr/>
                <a:graphic xmlns:a="http://schemas.openxmlformats.org/drawingml/2006/main">
                  <a:graphicData uri="http://schemas.microsoft.com/office/word/2010/wordprocessingInk">
                    <w14:contentPart bwMode="auto" r:id="rId822">
                      <w14:nvContentPartPr>
                        <w14:cNvContentPartPr/>
                      </w14:nvContentPartPr>
                      <w14:xfrm>
                        <a:off x="0" y="0"/>
                        <a:ext cx="643680" cy="25200"/>
                      </w14:xfrm>
                    </w14:contentPart>
                  </a:graphicData>
                </a:graphic>
              </wp:anchor>
            </w:drawing>
          </mc:Choice>
          <mc:Fallback>
            <w:pict>
              <v:shape w14:anchorId="1BBF518E" id="Entrada de lápiz 2224" o:spid="_x0000_s1026" type="#_x0000_t75" style="position:absolute;margin-left:-1.85pt;margin-top:33.75pt;width:59.2pt;height:19pt;z-index:25384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">
                <v:imagedata r:id="rId823" o:title=""/>
              </v:shape>
            </w:pict>
          </mc:Fallback>
        </mc:AlternateContent>
      </w:r>
      <w:r w:rsidR="00EC3AC2">
        <w:rPr>
          <w:rFonts w:ascii="Arial" w:hAnsi="Arial"/>
          <w:noProof/>
        </w:rPr>
        <mc:AlternateContent>
          <mc:Choice Requires="wpi">
            <w:drawing>
              <wp:anchor distT="0" distB="0" distL="114300" distR="114300" simplePos="0" relativeHeight="253842432" behindDoc="0" locked="0" layoutInCell="1" allowOverlap="1" wp14:anchorId="04B8DC40" wp14:editId="35D83BFB">
                <wp:simplePos x="0" y="0"/>
                <wp:positionH relativeFrom="column">
                  <wp:posOffset>5246000</wp:posOffset>
                </wp:positionH>
                <wp:positionV relativeFrom="paragraph">
                  <wp:posOffset>365044</wp:posOffset>
                </wp:positionV>
                <wp:extent cx="446400" cy="14760"/>
                <wp:effectExtent l="76200" t="114300" r="87630" b="137795"/>
                <wp:wrapNone/>
                <wp:docPr id="2223" name="Entrada de lápiz 2223"/>
                <wp:cNvGraphicFramePr/>
                <a:graphic xmlns:a="http://schemas.openxmlformats.org/drawingml/2006/main">
                  <a:graphicData uri="http://schemas.microsoft.com/office/word/2010/wordprocessingInk">
                    <w14:contentPart bwMode="auto" r:id="rId824">
                      <w14:nvContentPartPr>
                        <w14:cNvContentPartPr/>
                      </w14:nvContentPartPr>
                      <w14:xfrm>
                        <a:off x="0" y="0"/>
                        <a:ext cx="446400" cy="14760"/>
                      </w14:xfrm>
                    </w14:contentPart>
                  </a:graphicData>
                </a:graphic>
              </wp:anchor>
            </w:drawing>
          </mc:Choice>
          <mc:Fallback>
            <w:pict>
              <v:shape w14:anchorId="03B458B4" id="Entrada de lápiz 2223" o:spid="_x0000_s1026" type="#_x0000_t75" style="position:absolute;margin-left:408.85pt;margin-top:20.25pt;width:43.7pt;height:18.15pt;z-index:25384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">
                <v:imagedata r:id="rId825" o:title=""/>
              </v:shape>
            </w:pict>
          </mc:Fallback>
        </mc:AlternateContent>
      </w:r>
      <w:r w:rsidR="00AC029A" w:rsidRPr="00AC029A">
        <w:rPr>
          <w:rFonts w:ascii="Arial" w:hAnsi="Arial"/>
        </w:rPr>
        <w:t>La fábrica “Electric” se dedica a la producción de componentes electrónicos y por experiencia se sabe que 2 de cada 100 artículos son defectuosos. El jefe de producción en una inspección rutinaria toma una muestra aleatoria de 20 artículos, ¿cuál es la probabilidad que se encuentren menos de 2 artículos defectuosos en la muestra?</w:t>
      </w:r>
    </w:p>
    <w:p w14:paraId="55BAC7B4" w14:textId="39A5FAB8" w:rsidR="00591AB6" w:rsidRDefault="00591AB6" w:rsidP="00AC029A">
      <w:pPr>
        <w:shd w:val="clear" w:color="auto" w:fill="FFFFFF"/>
        <w:jc w:val="both"/>
        <w:rPr>
          <w:rFonts w:ascii="Arial" w:hAnsi="Arial"/>
        </w:rPr>
      </w:pPr>
    </w:p>
    <w:p w14:paraId="110E7C7C" w14:textId="001719A2" w:rsidR="00591AB6"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944832" behindDoc="0" locked="0" layoutInCell="1" allowOverlap="1" wp14:anchorId="2FC58A0B" wp14:editId="1A20411B">
                <wp:simplePos x="0" y="0"/>
                <wp:positionH relativeFrom="column">
                  <wp:posOffset>4150360</wp:posOffset>
                </wp:positionH>
                <wp:positionV relativeFrom="paragraph">
                  <wp:posOffset>-34290</wp:posOffset>
                </wp:positionV>
                <wp:extent cx="487385" cy="131445"/>
                <wp:effectExtent l="57150" t="38100" r="8255" b="59055"/>
                <wp:wrapNone/>
                <wp:docPr id="2323" name="Entrada de lápiz 2323"/>
                <wp:cNvGraphicFramePr/>
                <a:graphic xmlns:a="http://schemas.openxmlformats.org/drawingml/2006/main">
                  <a:graphicData uri="http://schemas.microsoft.com/office/word/2010/wordprocessingInk">
                    <w14:contentPart bwMode="auto" r:id="rId826">
                      <w14:nvContentPartPr>
                        <w14:cNvContentPartPr/>
                      </w14:nvContentPartPr>
                      <w14:xfrm>
                        <a:off x="0" y="0"/>
                        <a:ext cx="487385" cy="131445"/>
                      </w14:xfrm>
                    </w14:contentPart>
                  </a:graphicData>
                </a:graphic>
              </wp:anchor>
            </w:drawing>
          </mc:Choice>
          <mc:Fallback>
            <w:pict>
              <v:shape w14:anchorId="77A7606F" id="Entrada de lápiz 2323" o:spid="_x0000_s1026" type="#_x0000_t75" style="position:absolute;margin-left:325.4pt;margin-top:-4.1pt;width:41.25pt;height:13.15pt;z-index:25394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">
                <v:imagedata r:id="rId827" o:title=""/>
              </v:shape>
            </w:pict>
          </mc:Fallback>
        </mc:AlternateContent>
      </w:r>
      <w:r>
        <w:rPr>
          <w:rFonts w:ascii="Arial" w:hAnsi="Arial"/>
          <w:noProof/>
        </w:rPr>
        <mc:AlternateContent>
          <mc:Choice Requires="wpi">
            <w:drawing>
              <wp:anchor distT="0" distB="0" distL="114300" distR="114300" simplePos="0" relativeHeight="253876224" behindDoc="0" locked="0" layoutInCell="1" allowOverlap="1" wp14:anchorId="242B3953" wp14:editId="2AAB1F9D">
                <wp:simplePos x="0" y="0"/>
                <wp:positionH relativeFrom="column">
                  <wp:posOffset>3221990</wp:posOffset>
                </wp:positionH>
                <wp:positionV relativeFrom="paragraph">
                  <wp:posOffset>-81280</wp:posOffset>
                </wp:positionV>
                <wp:extent cx="643870" cy="247015"/>
                <wp:effectExtent l="57150" t="38100" r="0" b="57785"/>
                <wp:wrapNone/>
                <wp:docPr id="2256" name="Entrada de lápiz 2256"/>
                <wp:cNvGraphicFramePr/>
                <a:graphic xmlns:a="http://schemas.openxmlformats.org/drawingml/2006/main">
                  <a:graphicData uri="http://schemas.microsoft.com/office/word/2010/wordprocessingInk">
                    <w14:contentPart bwMode="auto" r:id="rId828">
                      <w14:nvContentPartPr>
                        <w14:cNvContentPartPr/>
                      </w14:nvContentPartPr>
                      <w14:xfrm>
                        <a:off x="0" y="0"/>
                        <a:ext cx="643870" cy="247015"/>
                      </w14:xfrm>
                    </w14:contentPart>
                  </a:graphicData>
                </a:graphic>
              </wp:anchor>
            </w:drawing>
          </mc:Choice>
          <mc:Fallback>
            <w:pict>
              <v:shape w14:anchorId="0FBD9254" id="Entrada de lápiz 2256" o:spid="_x0000_s1026" type="#_x0000_t75" style="position:absolute;margin-left:252.3pt;margin-top:-7.8pt;width:53.55pt;height:22.25pt;z-index:25387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">
                <v:imagedata r:id="rId829" o:title=""/>
              </v:shape>
            </w:pict>
          </mc:Fallback>
        </mc:AlternateContent>
      </w:r>
      <w:r>
        <w:rPr>
          <w:rFonts w:ascii="Arial" w:hAnsi="Arial"/>
          <w:noProof/>
        </w:rPr>
        <mc:AlternateContent>
          <mc:Choice Requires="wpi">
            <w:drawing>
              <wp:anchor distT="0" distB="0" distL="114300" distR="114300" simplePos="0" relativeHeight="253875200" behindDoc="0" locked="0" layoutInCell="1" allowOverlap="1" wp14:anchorId="23B4FFA8" wp14:editId="2145EF8A">
                <wp:simplePos x="0" y="0"/>
                <wp:positionH relativeFrom="column">
                  <wp:posOffset>4015880</wp:posOffset>
                </wp:positionH>
                <wp:positionV relativeFrom="paragraph">
                  <wp:posOffset>64634</wp:posOffset>
                </wp:positionV>
                <wp:extent cx="29880" cy="72360"/>
                <wp:effectExtent l="38100" t="38100" r="65405" b="61595"/>
                <wp:wrapNone/>
                <wp:docPr id="2255" name="Entrada de lápiz 2255"/>
                <wp:cNvGraphicFramePr/>
                <a:graphic xmlns:a="http://schemas.openxmlformats.org/drawingml/2006/main">
                  <a:graphicData uri="http://schemas.microsoft.com/office/word/2010/wordprocessingInk">
                    <w14:contentPart bwMode="auto" r:id="rId830">
                      <w14:nvContentPartPr>
                        <w14:cNvContentPartPr/>
                      </w14:nvContentPartPr>
                      <w14:xfrm>
                        <a:off x="0" y="0"/>
                        <a:ext cx="29880" cy="72360"/>
                      </w14:xfrm>
                    </w14:contentPart>
                  </a:graphicData>
                </a:graphic>
              </wp:anchor>
            </w:drawing>
          </mc:Choice>
          <mc:Fallback>
            <w:pict>
              <v:shape w14:anchorId="62468339" id="Entrada de lápiz 2255" o:spid="_x0000_s1026" type="#_x0000_t75" style="position:absolute;margin-left:314.8pt;margin-top:3.7pt;width:5.15pt;height:8.55pt;z-index:25387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">
                <v:imagedata r:id="rId831" o:title=""/>
              </v:shape>
            </w:pict>
          </mc:Fallback>
        </mc:AlternateContent>
      </w:r>
      <w:r>
        <w:rPr>
          <w:rFonts w:ascii="Arial" w:hAnsi="Arial"/>
          <w:noProof/>
        </w:rPr>
        <mc:AlternateContent>
          <mc:Choice Requires="wpi">
            <w:drawing>
              <wp:anchor distT="0" distB="0" distL="114300" distR="114300" simplePos="0" relativeHeight="253868032" behindDoc="0" locked="0" layoutInCell="1" allowOverlap="1" wp14:anchorId="76C8E496" wp14:editId="206D6F49">
                <wp:simplePos x="0" y="0"/>
                <wp:positionH relativeFrom="column">
                  <wp:posOffset>2127250</wp:posOffset>
                </wp:positionH>
                <wp:positionV relativeFrom="paragraph">
                  <wp:posOffset>-83185</wp:posOffset>
                </wp:positionV>
                <wp:extent cx="920920" cy="204115"/>
                <wp:effectExtent l="38100" t="38100" r="0" b="62865"/>
                <wp:wrapNone/>
                <wp:docPr id="2248" name="Entrada de lápiz 2248"/>
                <wp:cNvGraphicFramePr/>
                <a:graphic xmlns:a="http://schemas.openxmlformats.org/drawingml/2006/main">
                  <a:graphicData uri="http://schemas.microsoft.com/office/word/2010/wordprocessingInk">
                    <w14:contentPart bwMode="auto" r:id="rId832">
                      <w14:nvContentPartPr>
                        <w14:cNvContentPartPr/>
                      </w14:nvContentPartPr>
                      <w14:xfrm>
                        <a:off x="0" y="0"/>
                        <a:ext cx="920920" cy="204115"/>
                      </w14:xfrm>
                    </w14:contentPart>
                  </a:graphicData>
                </a:graphic>
              </wp:anchor>
            </w:drawing>
          </mc:Choice>
          <mc:Fallback>
            <w:pict>
              <v:shape w14:anchorId="1365BED2" id="Entrada de lápiz 2248" o:spid="_x0000_s1026" type="#_x0000_t75" style="position:absolute;margin-left:166.1pt;margin-top:-7.95pt;width:75.3pt;height:18.9pt;z-index:25386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">
                <v:imagedata r:id="rId833" o:title=""/>
              </v:shape>
            </w:pict>
          </mc:Fallback>
        </mc:AlternateContent>
      </w:r>
      <w:r>
        <w:rPr>
          <w:rFonts w:ascii="Arial" w:hAnsi="Arial"/>
          <w:noProof/>
        </w:rPr>
        <mc:AlternateContent>
          <mc:Choice Requires="wpi">
            <w:drawing>
              <wp:anchor distT="0" distB="0" distL="114300" distR="114300" simplePos="0" relativeHeight="253849600" behindDoc="0" locked="0" layoutInCell="1" allowOverlap="1" wp14:anchorId="5FC2B2E7" wp14:editId="48E02B8D">
                <wp:simplePos x="0" y="0"/>
                <wp:positionH relativeFrom="column">
                  <wp:posOffset>1737360</wp:posOffset>
                </wp:positionH>
                <wp:positionV relativeFrom="paragraph">
                  <wp:posOffset>-53975</wp:posOffset>
                </wp:positionV>
                <wp:extent cx="247545" cy="171450"/>
                <wp:effectExtent l="38100" t="38100" r="19685" b="76200"/>
                <wp:wrapNone/>
                <wp:docPr id="2230" name="Entrada de lápiz 2230"/>
                <wp:cNvGraphicFramePr/>
                <a:graphic xmlns:a="http://schemas.openxmlformats.org/drawingml/2006/main">
                  <a:graphicData uri="http://schemas.microsoft.com/office/word/2010/wordprocessingInk">
                    <w14:contentPart bwMode="auto" r:id="rId834">
                      <w14:nvContentPartPr>
                        <w14:cNvContentPartPr/>
                      </w14:nvContentPartPr>
                      <w14:xfrm>
                        <a:off x="0" y="0"/>
                        <a:ext cx="247545" cy="171450"/>
                      </w14:xfrm>
                    </w14:contentPart>
                  </a:graphicData>
                </a:graphic>
              </wp:anchor>
            </w:drawing>
          </mc:Choice>
          <mc:Fallback>
            <w:pict>
              <v:shape w14:anchorId="1DE8AC95" id="Entrada de lápiz 2230" o:spid="_x0000_s1026" type="#_x0000_t75" style="position:absolute;margin-left:135.4pt;margin-top:-5.65pt;width:22.35pt;height:16.3pt;z-index:25384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">
                <v:imagedata r:id="rId835" o:title=""/>
              </v:shape>
            </w:pict>
          </mc:Fallback>
        </mc:AlternateContent>
      </w:r>
    </w:p>
    <w:p w14:paraId="371BC7B1" w14:textId="3FC8B2EF" w:rsidR="00591AB6" w:rsidRDefault="00591AB6" w:rsidP="00AC029A">
      <w:pPr>
        <w:shd w:val="clear" w:color="auto" w:fill="FFFFFF"/>
        <w:jc w:val="both"/>
        <w:rPr>
          <w:rFonts w:ascii="Arial" w:hAnsi="Arial"/>
        </w:rPr>
      </w:pPr>
    </w:p>
    <w:p w14:paraId="1185484E" w14:textId="1931D217" w:rsidR="00591AB6"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898752" behindDoc="0" locked="0" layoutInCell="1" allowOverlap="1" wp14:anchorId="19272898" wp14:editId="094237F9">
                <wp:simplePos x="0" y="0"/>
                <wp:positionH relativeFrom="column">
                  <wp:posOffset>1008380</wp:posOffset>
                </wp:positionH>
                <wp:positionV relativeFrom="paragraph">
                  <wp:posOffset>3810</wp:posOffset>
                </wp:positionV>
                <wp:extent cx="1075075" cy="279400"/>
                <wp:effectExtent l="38100" t="38100" r="0" b="63500"/>
                <wp:wrapNone/>
                <wp:docPr id="2278" name="Entrada de lápiz 2278"/>
                <wp:cNvGraphicFramePr/>
                <a:graphic xmlns:a="http://schemas.openxmlformats.org/drawingml/2006/main">
                  <a:graphicData uri="http://schemas.microsoft.com/office/word/2010/wordprocessingInk">
                    <w14:contentPart bwMode="auto" r:id="rId836">
                      <w14:nvContentPartPr>
                        <w14:cNvContentPartPr/>
                      </w14:nvContentPartPr>
                      <w14:xfrm>
                        <a:off x="0" y="0"/>
                        <a:ext cx="1075075" cy="279400"/>
                      </w14:xfrm>
                    </w14:contentPart>
                  </a:graphicData>
                </a:graphic>
              </wp:anchor>
            </w:drawing>
          </mc:Choice>
          <mc:Fallback>
            <w:pict>
              <v:shape w14:anchorId="3263A92F" id="Entrada de lápiz 2278" o:spid="_x0000_s1026" type="#_x0000_t75" style="position:absolute;margin-left:78pt;margin-top:-1.1pt;width:87.45pt;height:24.8pt;z-index:25389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">
                <v:imagedata r:id="rId837" o:title=""/>
              </v:shape>
            </w:pict>
          </mc:Fallback>
        </mc:AlternateContent>
      </w:r>
    </w:p>
    <w:p w14:paraId="70794863" w14:textId="69B40048" w:rsidR="00591AB6"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935616" behindDoc="0" locked="0" layoutInCell="1" allowOverlap="1" wp14:anchorId="397BC424" wp14:editId="5029B42E">
                <wp:simplePos x="0" y="0"/>
                <wp:positionH relativeFrom="column">
                  <wp:posOffset>681200</wp:posOffset>
                </wp:positionH>
                <wp:positionV relativeFrom="paragraph">
                  <wp:posOffset>84044</wp:posOffset>
                </wp:positionV>
                <wp:extent cx="6480" cy="3240"/>
                <wp:effectExtent l="38100" t="38100" r="69850" b="73025"/>
                <wp:wrapNone/>
                <wp:docPr id="2314" name="Entrada de lápiz 2314"/>
                <wp:cNvGraphicFramePr/>
                <a:graphic xmlns:a="http://schemas.openxmlformats.org/drawingml/2006/main">
                  <a:graphicData uri="http://schemas.microsoft.com/office/word/2010/wordprocessingInk">
                    <w14:contentPart bwMode="auto" r:id="rId838">
                      <w14:nvContentPartPr>
                        <w14:cNvContentPartPr/>
                      </w14:nvContentPartPr>
                      <w14:xfrm>
                        <a:off x="0" y="0"/>
                        <a:ext cx="6480" cy="3240"/>
                      </w14:xfrm>
                    </w14:contentPart>
                  </a:graphicData>
                </a:graphic>
              </wp:anchor>
            </w:drawing>
          </mc:Choice>
          <mc:Fallback>
            <w:pict>
              <v:shape w14:anchorId="74EB65F7" id="Entrada de lápiz 2314" o:spid="_x0000_s1026" type="#_x0000_t75" style="position:absolute;margin-left:52.25pt;margin-top:5.2pt;width:3.3pt;height:3.05pt;z-index:25393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">
                <v:imagedata r:id="rId238" o:title=""/>
              </v:shape>
            </w:pict>
          </mc:Fallback>
        </mc:AlternateContent>
      </w:r>
      <w:r>
        <w:rPr>
          <w:rFonts w:ascii="Arial" w:hAnsi="Arial"/>
          <w:noProof/>
        </w:rPr>
        <mc:AlternateContent>
          <mc:Choice Requires="wpi">
            <w:drawing>
              <wp:anchor distT="0" distB="0" distL="114300" distR="114300" simplePos="0" relativeHeight="253934592" behindDoc="0" locked="0" layoutInCell="1" allowOverlap="1" wp14:anchorId="73A25CB3" wp14:editId="16AC21E3">
                <wp:simplePos x="0" y="0"/>
                <wp:positionH relativeFrom="column">
                  <wp:posOffset>5624195</wp:posOffset>
                </wp:positionH>
                <wp:positionV relativeFrom="paragraph">
                  <wp:posOffset>-93345</wp:posOffset>
                </wp:positionV>
                <wp:extent cx="476200" cy="322920"/>
                <wp:effectExtent l="38100" t="38100" r="57785" b="58420"/>
                <wp:wrapNone/>
                <wp:docPr id="2313" name="Entrada de lápiz 2313"/>
                <wp:cNvGraphicFramePr/>
                <a:graphic xmlns:a="http://schemas.openxmlformats.org/drawingml/2006/main">
                  <a:graphicData uri="http://schemas.microsoft.com/office/word/2010/wordprocessingInk">
                    <w14:contentPart bwMode="auto" r:id="rId839">
                      <w14:nvContentPartPr>
                        <w14:cNvContentPartPr/>
                      </w14:nvContentPartPr>
                      <w14:xfrm>
                        <a:off x="0" y="0"/>
                        <a:ext cx="476200" cy="322920"/>
                      </w14:xfrm>
                    </w14:contentPart>
                  </a:graphicData>
                </a:graphic>
              </wp:anchor>
            </w:drawing>
          </mc:Choice>
          <mc:Fallback>
            <w:pict>
              <v:shape w14:anchorId="67A9888C" id="Entrada de lápiz 2313" o:spid="_x0000_s1026" type="#_x0000_t75" style="position:absolute;margin-left:441.45pt;margin-top:-8.75pt;width:40.35pt;height:28.3pt;z-index:25393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">
                <v:imagedata r:id="rId840" o:title=""/>
              </v:shape>
            </w:pict>
          </mc:Fallback>
        </mc:AlternateContent>
      </w:r>
      <w:r>
        <w:rPr>
          <w:rFonts w:ascii="Arial" w:hAnsi="Arial"/>
          <w:noProof/>
        </w:rPr>
        <mc:AlternateContent>
          <mc:Choice Requires="wpi">
            <w:drawing>
              <wp:anchor distT="0" distB="0" distL="114300" distR="114300" simplePos="0" relativeHeight="253904896" behindDoc="0" locked="0" layoutInCell="1" allowOverlap="1" wp14:anchorId="400CC4A7" wp14:editId="7777BA2C">
                <wp:simplePos x="0" y="0"/>
                <wp:positionH relativeFrom="column">
                  <wp:posOffset>500480</wp:posOffset>
                </wp:positionH>
                <wp:positionV relativeFrom="paragraph">
                  <wp:posOffset>164</wp:posOffset>
                </wp:positionV>
                <wp:extent cx="37800" cy="32400"/>
                <wp:effectExtent l="38100" t="57150" r="57785" b="62865"/>
                <wp:wrapNone/>
                <wp:docPr id="2284" name="Entrada de lápiz 2284"/>
                <wp:cNvGraphicFramePr/>
                <a:graphic xmlns:a="http://schemas.openxmlformats.org/drawingml/2006/main">
                  <a:graphicData uri="http://schemas.microsoft.com/office/word/2010/wordprocessingInk">
                    <w14:contentPart bwMode="auto" r:id="rId841">
                      <w14:nvContentPartPr>
                        <w14:cNvContentPartPr/>
                      </w14:nvContentPartPr>
                      <w14:xfrm>
                        <a:off x="0" y="0"/>
                        <a:ext cx="37800" cy="32400"/>
                      </w14:xfrm>
                    </w14:contentPart>
                  </a:graphicData>
                </a:graphic>
              </wp:anchor>
            </w:drawing>
          </mc:Choice>
          <mc:Fallback>
            <w:pict>
              <v:shape w14:anchorId="18CD3FC3" id="Entrada de lápiz 2284" o:spid="_x0000_s1026" type="#_x0000_t75" style="position:absolute;margin-left:38pt;margin-top:-1.4pt;width:5.85pt;height:5.35pt;z-index:25390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">
                <v:imagedata r:id="rId842" o:title=""/>
              </v:shape>
            </w:pict>
          </mc:Fallback>
        </mc:AlternateContent>
      </w:r>
      <w:r>
        <w:rPr>
          <w:rFonts w:ascii="Arial" w:hAnsi="Arial"/>
          <w:noProof/>
        </w:rPr>
        <mc:AlternateContent>
          <mc:Choice Requires="wpi">
            <w:drawing>
              <wp:anchor distT="0" distB="0" distL="114300" distR="114300" simplePos="0" relativeHeight="253880320" behindDoc="0" locked="0" layoutInCell="1" allowOverlap="1" wp14:anchorId="4219CD81" wp14:editId="343E5D7A">
                <wp:simplePos x="0" y="0"/>
                <wp:positionH relativeFrom="column">
                  <wp:posOffset>618490</wp:posOffset>
                </wp:positionH>
                <wp:positionV relativeFrom="paragraph">
                  <wp:posOffset>-85725</wp:posOffset>
                </wp:positionV>
                <wp:extent cx="301950" cy="201930"/>
                <wp:effectExtent l="38100" t="38100" r="0" b="64770"/>
                <wp:wrapNone/>
                <wp:docPr id="2260" name="Entrada de lápiz 2260"/>
                <wp:cNvGraphicFramePr/>
                <a:graphic xmlns:a="http://schemas.openxmlformats.org/drawingml/2006/main">
                  <a:graphicData uri="http://schemas.microsoft.com/office/word/2010/wordprocessingInk">
                    <w14:contentPart bwMode="auto" r:id="rId843">
                      <w14:nvContentPartPr>
                        <w14:cNvContentPartPr/>
                      </w14:nvContentPartPr>
                      <w14:xfrm>
                        <a:off x="0" y="0"/>
                        <a:ext cx="301950" cy="201930"/>
                      </w14:xfrm>
                    </w14:contentPart>
                  </a:graphicData>
                </a:graphic>
              </wp:anchor>
            </w:drawing>
          </mc:Choice>
          <mc:Fallback>
            <w:pict>
              <v:shape w14:anchorId="18FC62FA" id="Entrada de lápiz 2260" o:spid="_x0000_s1026" type="#_x0000_t75" style="position:absolute;margin-left:47.3pt;margin-top:-8.15pt;width:26.65pt;height:18.7pt;z-index:25388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">
                <v:imagedata r:id="rId844" o:title=""/>
              </v:shape>
            </w:pict>
          </mc:Fallback>
        </mc:AlternateContent>
      </w:r>
    </w:p>
    <w:p w14:paraId="27D403AE" w14:textId="0C4B05E4" w:rsidR="00591AB6"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928448" behindDoc="0" locked="0" layoutInCell="1" allowOverlap="1" wp14:anchorId="1EF8EAA9" wp14:editId="2FB7DF8D">
                <wp:simplePos x="0" y="0"/>
                <wp:positionH relativeFrom="column">
                  <wp:posOffset>4889500</wp:posOffset>
                </wp:positionH>
                <wp:positionV relativeFrom="paragraph">
                  <wp:posOffset>-60325</wp:posOffset>
                </wp:positionV>
                <wp:extent cx="260275" cy="224270"/>
                <wp:effectExtent l="57150" t="57150" r="45085" b="61595"/>
                <wp:wrapNone/>
                <wp:docPr id="2307" name="Entrada de lápiz 2307"/>
                <wp:cNvGraphicFramePr/>
                <a:graphic xmlns:a="http://schemas.openxmlformats.org/drawingml/2006/main">
                  <a:graphicData uri="http://schemas.microsoft.com/office/word/2010/wordprocessingInk">
                    <w14:contentPart bwMode="auto" r:id="rId845">
                      <w14:nvContentPartPr>
                        <w14:cNvContentPartPr/>
                      </w14:nvContentPartPr>
                      <w14:xfrm>
                        <a:off x="0" y="0"/>
                        <a:ext cx="260275" cy="224270"/>
                      </w14:xfrm>
                    </w14:contentPart>
                  </a:graphicData>
                </a:graphic>
              </wp:anchor>
            </w:drawing>
          </mc:Choice>
          <mc:Fallback>
            <w:pict>
              <v:shape w14:anchorId="5727175F" id="Entrada de lápiz 2307" o:spid="_x0000_s1026" type="#_x0000_t75" style="position:absolute;margin-left:383.6pt;margin-top:-6.15pt;width:23.35pt;height:20.45pt;z-index:25392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">
                <v:imagedata r:id="rId846" o:title=""/>
              </v:shape>
            </w:pict>
          </mc:Fallback>
        </mc:AlternateContent>
      </w:r>
      <w:r>
        <w:rPr>
          <w:rFonts w:ascii="Arial" w:hAnsi="Arial"/>
          <w:noProof/>
        </w:rPr>
        <mc:AlternateContent>
          <mc:Choice Requires="wpi">
            <w:drawing>
              <wp:anchor distT="0" distB="0" distL="114300" distR="114300" simplePos="0" relativeHeight="253925376" behindDoc="0" locked="0" layoutInCell="1" allowOverlap="1" wp14:anchorId="2A3F853A" wp14:editId="5FC108DE">
                <wp:simplePos x="0" y="0"/>
                <wp:positionH relativeFrom="column">
                  <wp:posOffset>5323840</wp:posOffset>
                </wp:positionH>
                <wp:positionV relativeFrom="paragraph">
                  <wp:posOffset>-65405</wp:posOffset>
                </wp:positionV>
                <wp:extent cx="236170" cy="254000"/>
                <wp:effectExtent l="38100" t="57150" r="12065" b="69850"/>
                <wp:wrapNone/>
                <wp:docPr id="2304" name="Entrada de lápiz 2304"/>
                <wp:cNvGraphicFramePr/>
                <a:graphic xmlns:a="http://schemas.openxmlformats.org/drawingml/2006/main">
                  <a:graphicData uri="http://schemas.microsoft.com/office/word/2010/wordprocessingInk">
                    <w14:contentPart bwMode="auto" r:id="rId847">
                      <w14:nvContentPartPr>
                        <w14:cNvContentPartPr/>
                      </w14:nvContentPartPr>
                      <w14:xfrm>
                        <a:off x="0" y="0"/>
                        <a:ext cx="236170" cy="254000"/>
                      </w14:xfrm>
                    </w14:contentPart>
                  </a:graphicData>
                </a:graphic>
              </wp:anchor>
            </w:drawing>
          </mc:Choice>
          <mc:Fallback>
            <w:pict>
              <v:shape w14:anchorId="455B6FA3" id="Entrada de lápiz 2304" o:spid="_x0000_s1026" type="#_x0000_t75" style="position:absolute;margin-left:417.8pt;margin-top:-6.55pt;width:21.45pt;height:22.8pt;z-index:25392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">
                <v:imagedata r:id="rId848" o:title=""/>
              </v:shape>
            </w:pict>
          </mc:Fallback>
        </mc:AlternateContent>
      </w:r>
      <w:r>
        <w:rPr>
          <w:rFonts w:ascii="Arial" w:hAnsi="Arial"/>
          <w:noProof/>
        </w:rPr>
        <mc:AlternateContent>
          <mc:Choice Requires="wpi">
            <w:drawing>
              <wp:anchor distT="0" distB="0" distL="114300" distR="114300" simplePos="0" relativeHeight="253921280" behindDoc="0" locked="0" layoutInCell="1" allowOverlap="1" wp14:anchorId="5F0D7AA0" wp14:editId="498B7FD6">
                <wp:simplePos x="0" y="0"/>
                <wp:positionH relativeFrom="column">
                  <wp:posOffset>2659380</wp:posOffset>
                </wp:positionH>
                <wp:positionV relativeFrom="paragraph">
                  <wp:posOffset>-174625</wp:posOffset>
                </wp:positionV>
                <wp:extent cx="2178325" cy="435610"/>
                <wp:effectExtent l="38100" t="38100" r="0" b="59690"/>
                <wp:wrapNone/>
                <wp:docPr id="2300" name="Entrada de lápiz 2300"/>
                <wp:cNvGraphicFramePr/>
                <a:graphic xmlns:a="http://schemas.openxmlformats.org/drawingml/2006/main">
                  <a:graphicData uri="http://schemas.microsoft.com/office/word/2010/wordprocessingInk">
                    <w14:contentPart bwMode="auto" r:id="rId849">
                      <w14:nvContentPartPr>
                        <w14:cNvContentPartPr/>
                      </w14:nvContentPartPr>
                      <w14:xfrm>
                        <a:off x="0" y="0"/>
                        <a:ext cx="2178325" cy="435610"/>
                      </w14:xfrm>
                    </w14:contentPart>
                  </a:graphicData>
                </a:graphic>
              </wp:anchor>
            </w:drawing>
          </mc:Choice>
          <mc:Fallback>
            <w:pict>
              <v:shape w14:anchorId="3D074141" id="Entrada de lápiz 2300" o:spid="_x0000_s1026" type="#_x0000_t75" style="position:absolute;margin-left:208pt;margin-top:-15.15pt;width:174.35pt;height:37.1pt;z-index:25392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">
                <v:imagedata r:id="rId850" o:title=""/>
              </v:shape>
            </w:pict>
          </mc:Fallback>
        </mc:AlternateContent>
      </w:r>
    </w:p>
    <w:p w14:paraId="79F0D162" w14:textId="4A445308" w:rsidR="00310E18"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905920" behindDoc="0" locked="0" layoutInCell="1" allowOverlap="1" wp14:anchorId="53A55E2E" wp14:editId="63A6675E">
                <wp:simplePos x="0" y="0"/>
                <wp:positionH relativeFrom="column">
                  <wp:posOffset>518840</wp:posOffset>
                </wp:positionH>
                <wp:positionV relativeFrom="paragraph">
                  <wp:posOffset>111624</wp:posOffset>
                </wp:positionV>
                <wp:extent cx="32040" cy="30600"/>
                <wp:effectExtent l="57150" t="57150" r="63500" b="64770"/>
                <wp:wrapNone/>
                <wp:docPr id="2285" name="Entrada de lápiz 2285"/>
                <wp:cNvGraphicFramePr/>
                <a:graphic xmlns:a="http://schemas.openxmlformats.org/drawingml/2006/main">
                  <a:graphicData uri="http://schemas.microsoft.com/office/word/2010/wordprocessingInk">
                    <w14:contentPart bwMode="auto" r:id="rId851">
                      <w14:nvContentPartPr>
                        <w14:cNvContentPartPr/>
                      </w14:nvContentPartPr>
                      <w14:xfrm>
                        <a:off x="0" y="0"/>
                        <a:ext cx="32040" cy="30600"/>
                      </w14:xfrm>
                    </w14:contentPart>
                  </a:graphicData>
                </a:graphic>
              </wp:anchor>
            </w:drawing>
          </mc:Choice>
          <mc:Fallback>
            <w:pict>
              <v:shape w14:anchorId="0C1AE8B7" id="Entrada de lápiz 2285" o:spid="_x0000_s1026" type="#_x0000_t75" style="position:absolute;margin-left:39.45pt;margin-top:7.4pt;width:5.35pt;height:5.2pt;z-index:25390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">
                <v:imagedata r:id="rId852" o:title=""/>
              </v:shape>
            </w:pict>
          </mc:Fallback>
        </mc:AlternateContent>
      </w:r>
      <w:r>
        <w:rPr>
          <w:rFonts w:ascii="Arial" w:hAnsi="Arial"/>
          <w:noProof/>
        </w:rPr>
        <mc:AlternateContent>
          <mc:Choice Requires="wpi">
            <w:drawing>
              <wp:anchor distT="0" distB="0" distL="114300" distR="114300" simplePos="0" relativeHeight="253903872" behindDoc="0" locked="0" layoutInCell="1" allowOverlap="1" wp14:anchorId="34368EE8" wp14:editId="7C5A32E1">
                <wp:simplePos x="0" y="0"/>
                <wp:positionH relativeFrom="column">
                  <wp:posOffset>802640</wp:posOffset>
                </wp:positionH>
                <wp:positionV relativeFrom="paragraph">
                  <wp:posOffset>50165</wp:posOffset>
                </wp:positionV>
                <wp:extent cx="498820" cy="135890"/>
                <wp:effectExtent l="57150" t="57150" r="53975" b="54610"/>
                <wp:wrapNone/>
                <wp:docPr id="2283" name="Entrada de lápiz 2283"/>
                <wp:cNvGraphicFramePr/>
                <a:graphic xmlns:a="http://schemas.openxmlformats.org/drawingml/2006/main">
                  <a:graphicData uri="http://schemas.microsoft.com/office/word/2010/wordprocessingInk">
                    <w14:contentPart bwMode="auto" r:id="rId853">
                      <w14:nvContentPartPr>
                        <w14:cNvContentPartPr/>
                      </w14:nvContentPartPr>
                      <w14:xfrm>
                        <a:off x="0" y="0"/>
                        <a:ext cx="498820" cy="135890"/>
                      </w14:xfrm>
                    </w14:contentPart>
                  </a:graphicData>
                </a:graphic>
              </wp:anchor>
            </w:drawing>
          </mc:Choice>
          <mc:Fallback>
            <w:pict>
              <v:shape w14:anchorId="046A242D" id="Entrada de lápiz 2283" o:spid="_x0000_s1026" type="#_x0000_t75" style="position:absolute;margin-left:61.8pt;margin-top:2.55pt;width:42.15pt;height:13.5pt;z-index:25390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">
                <v:imagedata r:id="rId854" o:title=""/>
              </v:shape>
            </w:pict>
          </mc:Fallback>
        </mc:AlternateContent>
      </w:r>
    </w:p>
    <w:p w14:paraId="16EAA514" w14:textId="16C54DC3"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963264" behindDoc="0" locked="0" layoutInCell="1" allowOverlap="1" wp14:anchorId="542CABD7" wp14:editId="2F4DCA90">
                <wp:simplePos x="0" y="0"/>
                <wp:positionH relativeFrom="column">
                  <wp:posOffset>5065395</wp:posOffset>
                </wp:positionH>
                <wp:positionV relativeFrom="paragraph">
                  <wp:posOffset>5080</wp:posOffset>
                </wp:positionV>
                <wp:extent cx="822780" cy="181610"/>
                <wp:effectExtent l="57150" t="57150" r="34925" b="66040"/>
                <wp:wrapNone/>
                <wp:docPr id="2350" name="Entrada de lápiz 2350"/>
                <wp:cNvGraphicFramePr/>
                <a:graphic xmlns:a="http://schemas.openxmlformats.org/drawingml/2006/main">
                  <a:graphicData uri="http://schemas.microsoft.com/office/word/2010/wordprocessingInk">
                    <w14:contentPart bwMode="auto" r:id="rId855">
                      <w14:nvContentPartPr>
                        <w14:cNvContentPartPr/>
                      </w14:nvContentPartPr>
                      <w14:xfrm>
                        <a:off x="0" y="0"/>
                        <a:ext cx="822780" cy="181610"/>
                      </w14:xfrm>
                    </w14:contentPart>
                  </a:graphicData>
                </a:graphic>
              </wp:anchor>
            </w:drawing>
          </mc:Choice>
          <mc:Fallback>
            <w:pict>
              <v:shape w14:anchorId="277A6182" id="Entrada de lápiz 2350" o:spid="_x0000_s1026" type="#_x0000_t75" style="position:absolute;margin-left:397.45pt;margin-top:-1pt;width:67.65pt;height:17.1pt;z-index:25396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">
                <v:imagedata r:id="rId856" o:title=""/>
              </v:shape>
            </w:pict>
          </mc:Fallback>
        </mc:AlternateContent>
      </w:r>
      <w:r>
        <w:rPr>
          <w:rFonts w:ascii="Arial" w:hAnsi="Arial"/>
          <w:noProof/>
        </w:rPr>
        <mc:AlternateContent>
          <mc:Choice Requires="wpi">
            <w:drawing>
              <wp:anchor distT="0" distB="0" distL="114300" distR="114300" simplePos="0" relativeHeight="253952000" behindDoc="0" locked="0" layoutInCell="1" allowOverlap="1" wp14:anchorId="088A1F40" wp14:editId="34FBA8F6">
                <wp:simplePos x="0" y="0"/>
                <wp:positionH relativeFrom="column">
                  <wp:posOffset>4625975</wp:posOffset>
                </wp:positionH>
                <wp:positionV relativeFrom="paragraph">
                  <wp:posOffset>-41910</wp:posOffset>
                </wp:positionV>
                <wp:extent cx="368115" cy="224790"/>
                <wp:effectExtent l="57150" t="57150" r="0" b="60960"/>
                <wp:wrapNone/>
                <wp:docPr id="2339" name="Entrada de lápiz 2339"/>
                <wp:cNvGraphicFramePr/>
                <a:graphic xmlns:a="http://schemas.openxmlformats.org/drawingml/2006/main">
                  <a:graphicData uri="http://schemas.microsoft.com/office/word/2010/wordprocessingInk">
                    <w14:contentPart bwMode="auto" r:id="rId857">
                      <w14:nvContentPartPr>
                        <w14:cNvContentPartPr/>
                      </w14:nvContentPartPr>
                      <w14:xfrm>
                        <a:off x="0" y="0"/>
                        <a:ext cx="368115" cy="224790"/>
                      </w14:xfrm>
                    </w14:contentPart>
                  </a:graphicData>
                </a:graphic>
              </wp:anchor>
            </w:drawing>
          </mc:Choice>
          <mc:Fallback>
            <w:pict>
              <v:shape w14:anchorId="4245BFA7" id="Entrada de lápiz 2339" o:spid="_x0000_s1026" type="#_x0000_t75" style="position:absolute;margin-left:362.85pt;margin-top:-4.7pt;width:31.85pt;height:20.5pt;z-index:25395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">
                <v:imagedata r:id="rId858" o:title=""/>
              </v:shape>
            </w:pict>
          </mc:Fallback>
        </mc:AlternateContent>
      </w:r>
      <w:r>
        <w:rPr>
          <w:rFonts w:ascii="Arial" w:hAnsi="Arial"/>
          <w:noProof/>
        </w:rPr>
        <mc:AlternateContent>
          <mc:Choice Requires="wpi">
            <w:drawing>
              <wp:anchor distT="0" distB="0" distL="114300" distR="114300" simplePos="0" relativeHeight="253936640" behindDoc="0" locked="0" layoutInCell="1" allowOverlap="1" wp14:anchorId="58751A7C" wp14:editId="0F21B80E">
                <wp:simplePos x="0" y="0"/>
                <wp:positionH relativeFrom="column">
                  <wp:posOffset>820520</wp:posOffset>
                </wp:positionH>
                <wp:positionV relativeFrom="paragraph">
                  <wp:posOffset>125414</wp:posOffset>
                </wp:positionV>
                <wp:extent cx="2520" cy="7560"/>
                <wp:effectExtent l="38100" t="38100" r="74295" b="69215"/>
                <wp:wrapNone/>
                <wp:docPr id="2315" name="Entrada de lápiz 2315"/>
                <wp:cNvGraphicFramePr/>
                <a:graphic xmlns:a="http://schemas.openxmlformats.org/drawingml/2006/main">
                  <a:graphicData uri="http://schemas.microsoft.com/office/word/2010/wordprocessingInk">
                    <w14:contentPart bwMode="auto" r:id="rId859">
                      <w14:nvContentPartPr>
                        <w14:cNvContentPartPr/>
                      </w14:nvContentPartPr>
                      <w14:xfrm>
                        <a:off x="0" y="0"/>
                        <a:ext cx="2520" cy="7560"/>
                      </w14:xfrm>
                    </w14:contentPart>
                  </a:graphicData>
                </a:graphic>
              </wp:anchor>
            </w:drawing>
          </mc:Choice>
          <mc:Fallback>
            <w:pict>
              <v:shape w14:anchorId="6A7AB3D8" id="Entrada de lápiz 2315" o:spid="_x0000_s1026" type="#_x0000_t75" style="position:absolute;margin-left:63.2pt;margin-top:8.5pt;width:3.05pt;height:3.45pt;z-index:25393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">
                <v:imagedata r:id="rId860" o:title=""/>
              </v:shape>
            </w:pict>
          </mc:Fallback>
        </mc:AlternateContent>
      </w:r>
    </w:p>
    <w:p w14:paraId="67DEB9F1" w14:textId="5660CF2D" w:rsidR="002B600F" w:rsidRDefault="002B600F" w:rsidP="00AC029A">
      <w:pPr>
        <w:shd w:val="clear" w:color="auto" w:fill="FFFFFF"/>
        <w:jc w:val="both"/>
        <w:rPr>
          <w:rFonts w:ascii="Arial" w:hAnsi="Arial"/>
        </w:rPr>
      </w:pPr>
    </w:p>
    <w:p w14:paraId="5AF8DB85" w14:textId="1055AF34"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976576" behindDoc="0" locked="0" layoutInCell="1" allowOverlap="1" wp14:anchorId="422F0E72" wp14:editId="40FD7F0D">
                <wp:simplePos x="0" y="0"/>
                <wp:positionH relativeFrom="column">
                  <wp:posOffset>845720</wp:posOffset>
                </wp:positionH>
                <wp:positionV relativeFrom="paragraph">
                  <wp:posOffset>-69789</wp:posOffset>
                </wp:positionV>
                <wp:extent cx="94680" cy="192960"/>
                <wp:effectExtent l="38100" t="38100" r="38735" b="74295"/>
                <wp:wrapNone/>
                <wp:docPr id="2363" name="Entrada de lápiz 2363"/>
                <wp:cNvGraphicFramePr/>
                <a:graphic xmlns:a="http://schemas.openxmlformats.org/drawingml/2006/main">
                  <a:graphicData uri="http://schemas.microsoft.com/office/word/2010/wordprocessingInk">
                    <w14:contentPart bwMode="auto" r:id="rId861">
                      <w14:nvContentPartPr>
                        <w14:cNvContentPartPr/>
                      </w14:nvContentPartPr>
                      <w14:xfrm>
                        <a:off x="0" y="0"/>
                        <a:ext cx="94680" cy="192960"/>
                      </w14:xfrm>
                    </w14:contentPart>
                  </a:graphicData>
                </a:graphic>
              </wp:anchor>
            </w:drawing>
          </mc:Choice>
          <mc:Fallback>
            <w:pict>
              <v:shape w14:anchorId="544665C9" id="Entrada de lápiz 2363" o:spid="_x0000_s1026" type="#_x0000_t75" style="position:absolute;margin-left:65.2pt;margin-top:-6.9pt;width:10.25pt;height:18.05pt;z-index:25397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">
                <v:imagedata r:id="rId862" o:title=""/>
              </v:shape>
            </w:pict>
          </mc:Fallback>
        </mc:AlternateContent>
      </w:r>
    </w:p>
    <w:p w14:paraId="2229E754" w14:textId="300238FF"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999104" behindDoc="0" locked="0" layoutInCell="1" allowOverlap="1" wp14:anchorId="6051578A" wp14:editId="66158EE8">
                <wp:simplePos x="0" y="0"/>
                <wp:positionH relativeFrom="column">
                  <wp:posOffset>1381760</wp:posOffset>
                </wp:positionH>
                <wp:positionV relativeFrom="paragraph">
                  <wp:posOffset>161</wp:posOffset>
                </wp:positionV>
                <wp:extent cx="4320" cy="9360"/>
                <wp:effectExtent l="38100" t="38100" r="72390" b="67310"/>
                <wp:wrapNone/>
                <wp:docPr id="2385" name="Entrada de lápiz 2385"/>
                <wp:cNvGraphicFramePr/>
                <a:graphic xmlns:a="http://schemas.openxmlformats.org/drawingml/2006/main">
                  <a:graphicData uri="http://schemas.microsoft.com/office/word/2010/wordprocessingInk">
                    <w14:contentPart bwMode="auto" r:id="rId863">
                      <w14:nvContentPartPr>
                        <w14:cNvContentPartPr/>
                      </w14:nvContentPartPr>
                      <w14:xfrm>
                        <a:off x="0" y="0"/>
                        <a:ext cx="4320" cy="9360"/>
                      </w14:xfrm>
                    </w14:contentPart>
                  </a:graphicData>
                </a:graphic>
              </wp:anchor>
            </w:drawing>
          </mc:Choice>
          <mc:Fallback>
            <w:pict>
              <v:shape w14:anchorId="08B35AD2" id="Entrada de lápiz 2385" o:spid="_x0000_s1026" type="#_x0000_t75" style="position:absolute;margin-left:107.4pt;margin-top:-1.4pt;width:3.2pt;height:3.6pt;z-index:25399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">
                <v:imagedata r:id="rId864" o:title=""/>
              </v:shape>
            </w:pict>
          </mc:Fallback>
        </mc:AlternateContent>
      </w:r>
    </w:p>
    <w:p w14:paraId="52D1989B" w14:textId="0EB5AB81"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092288" behindDoc="0" locked="0" layoutInCell="1" allowOverlap="1" wp14:anchorId="6A811BF3" wp14:editId="597C6D82">
                <wp:simplePos x="0" y="0"/>
                <wp:positionH relativeFrom="column">
                  <wp:posOffset>1948040</wp:posOffset>
                </wp:positionH>
                <wp:positionV relativeFrom="paragraph">
                  <wp:posOffset>-27809</wp:posOffset>
                </wp:positionV>
                <wp:extent cx="491400" cy="207360"/>
                <wp:effectExtent l="76200" t="114300" r="99695" b="135890"/>
                <wp:wrapNone/>
                <wp:docPr id="2476" name="Entrada de lápiz 2476"/>
                <wp:cNvGraphicFramePr/>
                <a:graphic xmlns:a="http://schemas.openxmlformats.org/drawingml/2006/main">
                  <a:graphicData uri="http://schemas.microsoft.com/office/word/2010/wordprocessingInk">
                    <w14:contentPart bwMode="auto" r:id="rId865">
                      <w14:nvContentPartPr>
                        <w14:cNvContentPartPr/>
                      </w14:nvContentPartPr>
                      <w14:xfrm>
                        <a:off x="0" y="0"/>
                        <a:ext cx="491400" cy="207360"/>
                      </w14:xfrm>
                    </w14:contentPart>
                  </a:graphicData>
                </a:graphic>
              </wp:anchor>
            </w:drawing>
          </mc:Choice>
          <mc:Fallback>
            <w:pict>
              <v:shape w14:anchorId="16994B70" id="Entrada de lápiz 2476" o:spid="_x0000_s1026" type="#_x0000_t75" style="position:absolute;margin-left:149.15pt;margin-top:-10.7pt;width:47.2pt;height:33.35pt;z-index:254092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">
                <v:imagedata r:id="rId866" o:title=""/>
              </v:shape>
            </w:pict>
          </mc:Fallback>
        </mc:AlternateContent>
      </w:r>
      <w:r>
        <w:rPr>
          <w:rFonts w:ascii="Arial" w:hAnsi="Arial"/>
          <w:noProof/>
        </w:rPr>
        <mc:AlternateContent>
          <mc:Choice Requires="wpi">
            <w:drawing>
              <wp:anchor distT="0" distB="0" distL="114300" distR="114300" simplePos="0" relativeHeight="254012416" behindDoc="0" locked="0" layoutInCell="1" allowOverlap="1" wp14:anchorId="78E846E6" wp14:editId="3CC59CE9">
                <wp:simplePos x="0" y="0"/>
                <wp:positionH relativeFrom="column">
                  <wp:posOffset>3114040</wp:posOffset>
                </wp:positionH>
                <wp:positionV relativeFrom="paragraph">
                  <wp:posOffset>-66040</wp:posOffset>
                </wp:positionV>
                <wp:extent cx="1064240" cy="274955"/>
                <wp:effectExtent l="57150" t="38100" r="0" b="67945"/>
                <wp:wrapNone/>
                <wp:docPr id="2398" name="Entrada de lápiz 2398"/>
                <wp:cNvGraphicFramePr/>
                <a:graphic xmlns:a="http://schemas.openxmlformats.org/drawingml/2006/main">
                  <a:graphicData uri="http://schemas.microsoft.com/office/word/2010/wordprocessingInk">
                    <w14:contentPart bwMode="auto" r:id="rId867">
                      <w14:nvContentPartPr>
                        <w14:cNvContentPartPr/>
                      </w14:nvContentPartPr>
                      <w14:xfrm>
                        <a:off x="0" y="0"/>
                        <a:ext cx="1064240" cy="274955"/>
                      </w14:xfrm>
                    </w14:contentPart>
                  </a:graphicData>
                </a:graphic>
              </wp:anchor>
            </w:drawing>
          </mc:Choice>
          <mc:Fallback>
            <w:pict>
              <v:shape w14:anchorId="0B64918F" id="Entrada de lápiz 2398" o:spid="_x0000_s1026" type="#_x0000_t75" style="position:absolute;margin-left:243.8pt;margin-top:-6.6pt;width:86.65pt;height:24.45pt;z-index:25401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">
                <v:imagedata r:id="rId868" o:title=""/>
              </v:shape>
            </w:pict>
          </mc:Fallback>
        </mc:AlternateContent>
      </w:r>
      <w:r>
        <w:rPr>
          <w:rFonts w:ascii="Arial" w:hAnsi="Arial"/>
          <w:noProof/>
        </w:rPr>
        <mc:AlternateContent>
          <mc:Choice Requires="wpi">
            <w:drawing>
              <wp:anchor distT="0" distB="0" distL="114300" distR="114300" simplePos="0" relativeHeight="254011392" behindDoc="0" locked="0" layoutInCell="1" allowOverlap="1" wp14:anchorId="29CD0CC0" wp14:editId="5E64D97E">
                <wp:simplePos x="0" y="0"/>
                <wp:positionH relativeFrom="column">
                  <wp:posOffset>4490000</wp:posOffset>
                </wp:positionH>
                <wp:positionV relativeFrom="paragraph">
                  <wp:posOffset>143551</wp:posOffset>
                </wp:positionV>
                <wp:extent cx="4320" cy="3600"/>
                <wp:effectExtent l="38100" t="38100" r="72390" b="73025"/>
                <wp:wrapNone/>
                <wp:docPr id="2397" name="Entrada de lápiz 2397"/>
                <wp:cNvGraphicFramePr/>
                <a:graphic xmlns:a="http://schemas.openxmlformats.org/drawingml/2006/main">
                  <a:graphicData uri="http://schemas.microsoft.com/office/word/2010/wordprocessingInk">
                    <w14:contentPart bwMode="auto" r:id="rId869">
                      <w14:nvContentPartPr>
                        <w14:cNvContentPartPr/>
                      </w14:nvContentPartPr>
                      <w14:xfrm>
                        <a:off x="0" y="0"/>
                        <a:ext cx="4320" cy="3600"/>
                      </w14:xfrm>
                    </w14:contentPart>
                  </a:graphicData>
                </a:graphic>
              </wp:anchor>
            </w:drawing>
          </mc:Choice>
          <mc:Fallback>
            <w:pict>
              <v:shape w14:anchorId="1ACCB556" id="Entrada de lápiz 2397" o:spid="_x0000_s1026" type="#_x0000_t75" style="position:absolute;margin-left:352.15pt;margin-top:9.9pt;width:3.2pt;height:3.15pt;z-index:25401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">
                <v:imagedata r:id="rId158" o:title=""/>
              </v:shape>
            </w:pict>
          </mc:Fallback>
        </mc:AlternateContent>
      </w:r>
      <w:r>
        <w:rPr>
          <w:rFonts w:ascii="Arial" w:hAnsi="Arial"/>
          <w:noProof/>
        </w:rPr>
        <mc:AlternateContent>
          <mc:Choice Requires="wpi">
            <w:drawing>
              <wp:anchor distT="0" distB="0" distL="114300" distR="114300" simplePos="0" relativeHeight="254002176" behindDoc="0" locked="0" layoutInCell="1" allowOverlap="1" wp14:anchorId="767A04B2" wp14:editId="3F315678">
                <wp:simplePos x="0" y="0"/>
                <wp:positionH relativeFrom="column">
                  <wp:posOffset>2780030</wp:posOffset>
                </wp:positionH>
                <wp:positionV relativeFrom="paragraph">
                  <wp:posOffset>33020</wp:posOffset>
                </wp:positionV>
                <wp:extent cx="113760" cy="83185"/>
                <wp:effectExtent l="38100" t="38100" r="57785" b="69215"/>
                <wp:wrapNone/>
                <wp:docPr id="2388" name="Entrada de lápiz 2388"/>
                <wp:cNvGraphicFramePr/>
                <a:graphic xmlns:a="http://schemas.openxmlformats.org/drawingml/2006/main">
                  <a:graphicData uri="http://schemas.microsoft.com/office/word/2010/wordprocessingInk">
                    <w14:contentPart bwMode="auto" r:id="rId870">
                      <w14:nvContentPartPr>
                        <w14:cNvContentPartPr/>
                      </w14:nvContentPartPr>
                      <w14:xfrm>
                        <a:off x="0" y="0"/>
                        <a:ext cx="113760" cy="83185"/>
                      </w14:xfrm>
                    </w14:contentPart>
                  </a:graphicData>
                </a:graphic>
              </wp:anchor>
            </w:drawing>
          </mc:Choice>
          <mc:Fallback>
            <w:pict>
              <v:shape w14:anchorId="3A8BDFEB" id="Entrada de lápiz 2388" o:spid="_x0000_s1026" type="#_x0000_t75" style="position:absolute;margin-left:217.5pt;margin-top:1.2pt;width:11.75pt;height:9.35pt;z-index:25400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">
                <v:imagedata r:id="rId871" o:title=""/>
              </v:shape>
            </w:pict>
          </mc:Fallback>
        </mc:AlternateContent>
      </w:r>
      <w:r>
        <w:rPr>
          <w:rFonts w:ascii="Arial" w:hAnsi="Arial"/>
          <w:noProof/>
        </w:rPr>
        <mc:AlternateContent>
          <mc:Choice Requires="wpi">
            <w:drawing>
              <wp:anchor distT="0" distB="0" distL="114300" distR="114300" simplePos="0" relativeHeight="253997056" behindDoc="0" locked="0" layoutInCell="1" allowOverlap="1" wp14:anchorId="0908C008" wp14:editId="079B389C">
                <wp:simplePos x="0" y="0"/>
                <wp:positionH relativeFrom="column">
                  <wp:posOffset>1608455</wp:posOffset>
                </wp:positionH>
                <wp:positionV relativeFrom="paragraph">
                  <wp:posOffset>-106680</wp:posOffset>
                </wp:positionV>
                <wp:extent cx="986240" cy="273050"/>
                <wp:effectExtent l="57150" t="38100" r="42545" b="69850"/>
                <wp:wrapNone/>
                <wp:docPr id="2383" name="Entrada de lápiz 2383"/>
                <wp:cNvGraphicFramePr/>
                <a:graphic xmlns:a="http://schemas.openxmlformats.org/drawingml/2006/main">
                  <a:graphicData uri="http://schemas.microsoft.com/office/word/2010/wordprocessingInk">
                    <w14:contentPart bwMode="auto" r:id="rId872">
                      <w14:nvContentPartPr>
                        <w14:cNvContentPartPr/>
                      </w14:nvContentPartPr>
                      <w14:xfrm>
                        <a:off x="0" y="0"/>
                        <a:ext cx="986240" cy="273050"/>
                      </w14:xfrm>
                    </w14:contentPart>
                  </a:graphicData>
                </a:graphic>
              </wp:anchor>
            </w:drawing>
          </mc:Choice>
          <mc:Fallback>
            <w:pict>
              <v:shape w14:anchorId="25BBC0BD" id="Entrada de lápiz 2383" o:spid="_x0000_s1026" type="#_x0000_t75" style="position:absolute;margin-left:125.25pt;margin-top:-9.8pt;width:80.45pt;height:24.3pt;z-index:25399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">
                <v:imagedata r:id="rId873" o:title=""/>
              </v:shape>
            </w:pict>
          </mc:Fallback>
        </mc:AlternateContent>
      </w:r>
      <w:r>
        <w:rPr>
          <w:rFonts w:ascii="Arial" w:hAnsi="Arial"/>
          <w:noProof/>
        </w:rPr>
        <mc:AlternateContent>
          <mc:Choice Requires="wpi">
            <w:drawing>
              <wp:anchor distT="0" distB="0" distL="114300" distR="114300" simplePos="0" relativeHeight="253979648" behindDoc="0" locked="0" layoutInCell="1" allowOverlap="1" wp14:anchorId="6A901026" wp14:editId="473314B2">
                <wp:simplePos x="0" y="0"/>
                <wp:positionH relativeFrom="column">
                  <wp:posOffset>1426845</wp:posOffset>
                </wp:positionH>
                <wp:positionV relativeFrom="paragraph">
                  <wp:posOffset>111760</wp:posOffset>
                </wp:positionV>
                <wp:extent cx="112395" cy="54610"/>
                <wp:effectExtent l="38100" t="38100" r="59055" b="59690"/>
                <wp:wrapNone/>
                <wp:docPr id="2366" name="Entrada de lápiz 2366"/>
                <wp:cNvGraphicFramePr/>
                <a:graphic xmlns:a="http://schemas.openxmlformats.org/drawingml/2006/main">
                  <a:graphicData uri="http://schemas.microsoft.com/office/word/2010/wordprocessingInk">
                    <w14:contentPart bwMode="auto" r:id="rId874">
                      <w14:nvContentPartPr>
                        <w14:cNvContentPartPr/>
                      </w14:nvContentPartPr>
                      <w14:xfrm>
                        <a:off x="0" y="0"/>
                        <a:ext cx="112395" cy="54610"/>
                      </w14:xfrm>
                    </w14:contentPart>
                  </a:graphicData>
                </a:graphic>
              </wp:anchor>
            </w:drawing>
          </mc:Choice>
          <mc:Fallback>
            <w:pict>
              <v:shape w14:anchorId="6621DD23" id="Entrada de lápiz 2366" o:spid="_x0000_s1026" type="#_x0000_t75" style="position:absolute;margin-left:110.95pt;margin-top:7.4pt;width:11.65pt;height:7.1pt;z-index:25397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">
                <v:imagedata r:id="rId875" o:title=""/>
              </v:shape>
            </w:pict>
          </mc:Fallback>
        </mc:AlternateContent>
      </w:r>
      <w:r>
        <w:rPr>
          <w:rFonts w:ascii="Arial" w:hAnsi="Arial"/>
          <w:noProof/>
        </w:rPr>
        <mc:AlternateContent>
          <mc:Choice Requires="wpi">
            <w:drawing>
              <wp:anchor distT="0" distB="0" distL="114300" distR="114300" simplePos="0" relativeHeight="253975552" behindDoc="0" locked="0" layoutInCell="1" allowOverlap="1" wp14:anchorId="58C5399F" wp14:editId="4137D6CE">
                <wp:simplePos x="0" y="0"/>
                <wp:positionH relativeFrom="column">
                  <wp:posOffset>60325</wp:posOffset>
                </wp:positionH>
                <wp:positionV relativeFrom="paragraph">
                  <wp:posOffset>-110490</wp:posOffset>
                </wp:positionV>
                <wp:extent cx="1276735" cy="325120"/>
                <wp:effectExtent l="38100" t="38100" r="76200" b="74930"/>
                <wp:wrapNone/>
                <wp:docPr id="2362" name="Entrada de lápiz 2362"/>
                <wp:cNvGraphicFramePr/>
                <a:graphic xmlns:a="http://schemas.openxmlformats.org/drawingml/2006/main">
                  <a:graphicData uri="http://schemas.microsoft.com/office/word/2010/wordprocessingInk">
                    <w14:contentPart bwMode="auto" r:id="rId876">
                      <w14:nvContentPartPr>
                        <w14:cNvContentPartPr/>
                      </w14:nvContentPartPr>
                      <w14:xfrm>
                        <a:off x="0" y="0"/>
                        <a:ext cx="1276735" cy="325120"/>
                      </w14:xfrm>
                    </w14:contentPart>
                  </a:graphicData>
                </a:graphic>
              </wp:anchor>
            </w:drawing>
          </mc:Choice>
          <mc:Fallback>
            <w:pict>
              <v:shape w14:anchorId="7E158604" id="Entrada de lápiz 2362" o:spid="_x0000_s1026" type="#_x0000_t75" style="position:absolute;margin-left:3.35pt;margin-top:-10.1pt;width:103.4pt;height:28.4pt;z-index:25397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">
                <v:imagedata r:id="rId877" o:title=""/>
              </v:shape>
            </w:pict>
          </mc:Fallback>
        </mc:AlternateContent>
      </w:r>
    </w:p>
    <w:p w14:paraId="012FB9FA" w14:textId="57B7C26F"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3998080" behindDoc="0" locked="0" layoutInCell="1" allowOverlap="1" wp14:anchorId="6916DE51" wp14:editId="0ACCB2DD">
                <wp:simplePos x="0" y="0"/>
                <wp:positionH relativeFrom="column">
                  <wp:posOffset>1706840</wp:posOffset>
                </wp:positionH>
                <wp:positionV relativeFrom="paragraph">
                  <wp:posOffset>65181</wp:posOffset>
                </wp:positionV>
                <wp:extent cx="850680" cy="77760"/>
                <wp:effectExtent l="38100" t="38100" r="0" b="74930"/>
                <wp:wrapNone/>
                <wp:docPr id="2384" name="Entrada de lápiz 2384"/>
                <wp:cNvGraphicFramePr/>
                <a:graphic xmlns:a="http://schemas.openxmlformats.org/drawingml/2006/main">
                  <a:graphicData uri="http://schemas.microsoft.com/office/word/2010/wordprocessingInk">
                    <w14:contentPart bwMode="auto" r:id="rId878">
                      <w14:nvContentPartPr>
                        <w14:cNvContentPartPr/>
                      </w14:nvContentPartPr>
                      <w14:xfrm>
                        <a:off x="0" y="0"/>
                        <a:ext cx="850680" cy="77760"/>
                      </w14:xfrm>
                    </w14:contentPart>
                  </a:graphicData>
                </a:graphic>
              </wp:anchor>
            </w:drawing>
          </mc:Choice>
          <mc:Fallback>
            <w:pict>
              <v:shape w14:anchorId="2F101A2C" id="Entrada de lápiz 2384" o:spid="_x0000_s1026" type="#_x0000_t75" style="position:absolute;margin-left:133pt;margin-top:3.75pt;width:69.85pt;height:8.95pt;z-index:25399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">
                <v:imagedata r:id="rId879" o:title=""/>
              </v:shape>
            </w:pict>
          </mc:Fallback>
        </mc:AlternateContent>
      </w:r>
      <w:r>
        <w:rPr>
          <w:rFonts w:ascii="Arial" w:hAnsi="Arial"/>
          <w:noProof/>
        </w:rPr>
        <mc:AlternateContent>
          <mc:Choice Requires="wpi">
            <w:drawing>
              <wp:anchor distT="0" distB="0" distL="114300" distR="114300" simplePos="0" relativeHeight="253983744" behindDoc="0" locked="0" layoutInCell="1" allowOverlap="1" wp14:anchorId="43DB17B2" wp14:editId="52FCE439">
                <wp:simplePos x="0" y="0"/>
                <wp:positionH relativeFrom="column">
                  <wp:posOffset>705485</wp:posOffset>
                </wp:positionH>
                <wp:positionV relativeFrom="paragraph">
                  <wp:posOffset>64770</wp:posOffset>
                </wp:positionV>
                <wp:extent cx="235490" cy="128130"/>
                <wp:effectExtent l="38100" t="38100" r="0" b="62865"/>
                <wp:wrapNone/>
                <wp:docPr id="2370" name="Entrada de lápiz 2370"/>
                <wp:cNvGraphicFramePr/>
                <a:graphic xmlns:a="http://schemas.openxmlformats.org/drawingml/2006/main">
                  <a:graphicData uri="http://schemas.microsoft.com/office/word/2010/wordprocessingInk">
                    <w14:contentPart bwMode="auto" r:id="rId880">
                      <w14:nvContentPartPr>
                        <w14:cNvContentPartPr/>
                      </w14:nvContentPartPr>
                      <w14:xfrm>
                        <a:off x="0" y="0"/>
                        <a:ext cx="235490" cy="128130"/>
                      </w14:xfrm>
                    </w14:contentPart>
                  </a:graphicData>
                </a:graphic>
              </wp:anchor>
            </w:drawing>
          </mc:Choice>
          <mc:Fallback>
            <w:pict>
              <v:shape w14:anchorId="30E04F35" id="Entrada de lápiz 2370" o:spid="_x0000_s1026" type="#_x0000_t75" style="position:absolute;margin-left:54.15pt;margin-top:3.7pt;width:21.4pt;height:12.95pt;z-index:25398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">
                <v:imagedata r:id="rId881" o:title=""/>
              </v:shape>
            </w:pict>
          </mc:Fallback>
        </mc:AlternateContent>
      </w:r>
    </w:p>
    <w:p w14:paraId="1EA94326" w14:textId="3593C878"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093312" behindDoc="0" locked="0" layoutInCell="1" allowOverlap="1" wp14:anchorId="017E6B9B" wp14:editId="629FF1B6">
                <wp:simplePos x="0" y="0"/>
                <wp:positionH relativeFrom="column">
                  <wp:posOffset>683720</wp:posOffset>
                </wp:positionH>
                <wp:positionV relativeFrom="paragraph">
                  <wp:posOffset>-11749</wp:posOffset>
                </wp:positionV>
                <wp:extent cx="215280" cy="30600"/>
                <wp:effectExtent l="57150" t="95250" r="108585" b="121920"/>
                <wp:wrapNone/>
                <wp:docPr id="2477" name="Entrada de lápiz 2477"/>
                <wp:cNvGraphicFramePr/>
                <a:graphic xmlns:a="http://schemas.openxmlformats.org/drawingml/2006/main">
                  <a:graphicData uri="http://schemas.microsoft.com/office/word/2010/wordprocessingInk">
                    <w14:contentPart bwMode="auto" r:id="rId882">
                      <w14:nvContentPartPr>
                        <w14:cNvContentPartPr/>
                      </w14:nvContentPartPr>
                      <w14:xfrm>
                        <a:off x="0" y="0"/>
                        <a:ext cx="215280" cy="30600"/>
                      </w14:xfrm>
                    </w14:contentPart>
                  </a:graphicData>
                </a:graphic>
              </wp:anchor>
            </w:drawing>
          </mc:Choice>
          <mc:Fallback>
            <w:pict>
              <v:shape w14:anchorId="0B15B104" id="Entrada de lápiz 2477" o:spid="_x0000_s1026" type="#_x0000_t75" style="position:absolute;margin-left:49.65pt;margin-top:-9.45pt;width:25.45pt;height:19.4pt;z-index:25409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">
                <v:imagedata r:id="rId883" o:title=""/>
              </v:shape>
            </w:pict>
          </mc:Fallback>
        </mc:AlternateContent>
      </w:r>
      <w:r>
        <w:rPr>
          <w:rFonts w:ascii="Arial" w:hAnsi="Arial"/>
          <w:noProof/>
        </w:rPr>
        <mc:AlternateContent>
          <mc:Choice Requires="wpi">
            <w:drawing>
              <wp:anchor distT="0" distB="0" distL="114300" distR="114300" simplePos="0" relativeHeight="254084096" behindDoc="0" locked="0" layoutInCell="1" allowOverlap="1" wp14:anchorId="55354493" wp14:editId="3251A532">
                <wp:simplePos x="0" y="0"/>
                <wp:positionH relativeFrom="column">
                  <wp:posOffset>4200525</wp:posOffset>
                </wp:positionH>
                <wp:positionV relativeFrom="paragraph">
                  <wp:posOffset>45085</wp:posOffset>
                </wp:positionV>
                <wp:extent cx="392410" cy="155175"/>
                <wp:effectExtent l="38100" t="38100" r="0" b="73660"/>
                <wp:wrapNone/>
                <wp:docPr id="2468" name="Entrada de lápiz 2468"/>
                <wp:cNvGraphicFramePr/>
                <a:graphic xmlns:a="http://schemas.openxmlformats.org/drawingml/2006/main">
                  <a:graphicData uri="http://schemas.microsoft.com/office/word/2010/wordprocessingInk">
                    <w14:contentPart bwMode="auto" r:id="rId884">
                      <w14:nvContentPartPr>
                        <w14:cNvContentPartPr/>
                      </w14:nvContentPartPr>
                      <w14:xfrm>
                        <a:off x="0" y="0"/>
                        <a:ext cx="392410" cy="155175"/>
                      </w14:xfrm>
                    </w14:contentPart>
                  </a:graphicData>
                </a:graphic>
              </wp:anchor>
            </w:drawing>
          </mc:Choice>
          <mc:Fallback>
            <w:pict>
              <v:shape w14:anchorId="4DD8EDDA" id="Entrada de lápiz 2468" o:spid="_x0000_s1026" type="#_x0000_t75" style="position:absolute;margin-left:329.35pt;margin-top:2.15pt;width:33.75pt;height:15.05pt;z-index:25408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">
                <v:imagedata r:id="rId885" o:title=""/>
              </v:shape>
            </w:pict>
          </mc:Fallback>
        </mc:AlternateContent>
      </w:r>
      <w:r>
        <w:rPr>
          <w:rFonts w:ascii="Arial" w:hAnsi="Arial"/>
          <w:noProof/>
        </w:rPr>
        <mc:AlternateContent>
          <mc:Choice Requires="wpi">
            <w:drawing>
              <wp:anchor distT="0" distB="0" distL="114300" distR="114300" simplePos="0" relativeHeight="254087168" behindDoc="0" locked="0" layoutInCell="1" allowOverlap="1" wp14:anchorId="498E2F3F" wp14:editId="6FBD8EE3">
                <wp:simplePos x="0" y="0"/>
                <wp:positionH relativeFrom="column">
                  <wp:posOffset>3810635</wp:posOffset>
                </wp:positionH>
                <wp:positionV relativeFrom="paragraph">
                  <wp:posOffset>61595</wp:posOffset>
                </wp:positionV>
                <wp:extent cx="185235" cy="140970"/>
                <wp:effectExtent l="57150" t="57150" r="62865" b="68580"/>
                <wp:wrapNone/>
                <wp:docPr id="2471" name="Entrada de lápiz 2471"/>
                <wp:cNvGraphicFramePr/>
                <a:graphic xmlns:a="http://schemas.openxmlformats.org/drawingml/2006/main">
                  <a:graphicData uri="http://schemas.microsoft.com/office/word/2010/wordprocessingInk">
                    <w14:contentPart bwMode="auto" r:id="rId886">
                      <w14:nvContentPartPr>
                        <w14:cNvContentPartPr/>
                      </w14:nvContentPartPr>
                      <w14:xfrm>
                        <a:off x="0" y="0"/>
                        <a:ext cx="185235" cy="140970"/>
                      </w14:xfrm>
                    </w14:contentPart>
                  </a:graphicData>
                </a:graphic>
              </wp:anchor>
            </w:drawing>
          </mc:Choice>
          <mc:Fallback>
            <w:pict>
              <v:shape w14:anchorId="298E4D67" id="Entrada de lápiz 2471" o:spid="_x0000_s1026" type="#_x0000_t75" style="position:absolute;margin-left:298.65pt;margin-top:3.45pt;width:17.45pt;height:13.9pt;z-index:25408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">
                <v:imagedata r:id="rId887" o:title=""/>
              </v:shape>
            </w:pict>
          </mc:Fallback>
        </mc:AlternateContent>
      </w:r>
      <w:r>
        <w:rPr>
          <w:rFonts w:ascii="Arial" w:hAnsi="Arial"/>
          <w:noProof/>
        </w:rPr>
        <mc:AlternateContent>
          <mc:Choice Requires="wpi">
            <w:drawing>
              <wp:anchor distT="0" distB="0" distL="114300" distR="114300" simplePos="0" relativeHeight="254088192" behindDoc="0" locked="0" layoutInCell="1" allowOverlap="1" wp14:anchorId="6603A277" wp14:editId="561F938C">
                <wp:simplePos x="0" y="0"/>
                <wp:positionH relativeFrom="column">
                  <wp:posOffset>3416935</wp:posOffset>
                </wp:positionH>
                <wp:positionV relativeFrom="paragraph">
                  <wp:posOffset>72390</wp:posOffset>
                </wp:positionV>
                <wp:extent cx="158890" cy="124460"/>
                <wp:effectExtent l="38100" t="38100" r="50800" b="66040"/>
                <wp:wrapNone/>
                <wp:docPr id="2472" name="Entrada de lápiz 2472"/>
                <wp:cNvGraphicFramePr/>
                <a:graphic xmlns:a="http://schemas.openxmlformats.org/drawingml/2006/main">
                  <a:graphicData uri="http://schemas.microsoft.com/office/word/2010/wordprocessingInk">
                    <w14:contentPart bwMode="auto" r:id="rId888">
                      <w14:nvContentPartPr>
                        <w14:cNvContentPartPr/>
                      </w14:nvContentPartPr>
                      <w14:xfrm>
                        <a:off x="0" y="0"/>
                        <a:ext cx="158890" cy="124460"/>
                      </w14:xfrm>
                    </w14:contentPart>
                  </a:graphicData>
                </a:graphic>
              </wp:anchor>
            </w:drawing>
          </mc:Choice>
          <mc:Fallback>
            <w:pict>
              <v:shape w14:anchorId="108D4598" id="Entrada de lápiz 2472" o:spid="_x0000_s1026" type="#_x0000_t75" style="position:absolute;margin-left:267.65pt;margin-top:4.3pt;width:15.3pt;height:12.6pt;z-index:254088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">
                <v:imagedata r:id="rId889" o:title=""/>
              </v:shape>
            </w:pict>
          </mc:Fallback>
        </mc:AlternateContent>
      </w:r>
    </w:p>
    <w:p w14:paraId="33EB6334" w14:textId="4113C259"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094336" behindDoc="0" locked="0" layoutInCell="1" allowOverlap="1" wp14:anchorId="2E13AC45" wp14:editId="5CF17EF3">
                <wp:simplePos x="0" y="0"/>
                <wp:positionH relativeFrom="column">
                  <wp:posOffset>1638080</wp:posOffset>
                </wp:positionH>
                <wp:positionV relativeFrom="paragraph">
                  <wp:posOffset>42361</wp:posOffset>
                </wp:positionV>
                <wp:extent cx="51480" cy="78480"/>
                <wp:effectExtent l="57150" t="95250" r="81915" b="112395"/>
                <wp:wrapNone/>
                <wp:docPr id="2478" name="Entrada de lápiz 2478"/>
                <wp:cNvGraphicFramePr/>
                <a:graphic xmlns:a="http://schemas.openxmlformats.org/drawingml/2006/main">
                  <a:graphicData uri="http://schemas.microsoft.com/office/word/2010/wordprocessingInk">
                    <w14:contentPart bwMode="auto" r:id="rId890">
                      <w14:nvContentPartPr>
                        <w14:cNvContentPartPr/>
                      </w14:nvContentPartPr>
                      <w14:xfrm>
                        <a:off x="0" y="0"/>
                        <a:ext cx="51480" cy="78480"/>
                      </w14:xfrm>
                    </w14:contentPart>
                  </a:graphicData>
                </a:graphic>
              </wp:anchor>
            </w:drawing>
          </mc:Choice>
          <mc:Fallback>
            <w:pict>
              <v:shape w14:anchorId="7115DD73" id="Entrada de lápiz 2478" o:spid="_x0000_s1026" type="#_x0000_t75" style="position:absolute;margin-left:124.75pt;margin-top:-5.15pt;width:12.55pt;height:23.2pt;z-index:254094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">
                <v:imagedata r:id="rId891" o:title=""/>
              </v:shape>
            </w:pict>
          </mc:Fallback>
        </mc:AlternateContent>
      </w:r>
      <w:r>
        <w:rPr>
          <w:rFonts w:ascii="Arial" w:hAnsi="Arial"/>
          <w:noProof/>
        </w:rPr>
        <mc:AlternateContent>
          <mc:Choice Requires="wpi">
            <w:drawing>
              <wp:anchor distT="0" distB="0" distL="114300" distR="114300" simplePos="0" relativeHeight="254063616" behindDoc="0" locked="0" layoutInCell="1" allowOverlap="1" wp14:anchorId="770937C7" wp14:editId="5D360C72">
                <wp:simplePos x="0" y="0"/>
                <wp:positionH relativeFrom="column">
                  <wp:posOffset>1807845</wp:posOffset>
                </wp:positionH>
                <wp:positionV relativeFrom="paragraph">
                  <wp:posOffset>-85090</wp:posOffset>
                </wp:positionV>
                <wp:extent cx="1335090" cy="188595"/>
                <wp:effectExtent l="57150" t="57150" r="36830" b="59055"/>
                <wp:wrapNone/>
                <wp:docPr id="2448" name="Entrada de lápiz 2448"/>
                <wp:cNvGraphicFramePr/>
                <a:graphic xmlns:a="http://schemas.openxmlformats.org/drawingml/2006/main">
                  <a:graphicData uri="http://schemas.microsoft.com/office/word/2010/wordprocessingInk">
                    <w14:contentPart bwMode="auto" r:id="rId892">
                      <w14:nvContentPartPr>
                        <w14:cNvContentPartPr/>
                      </w14:nvContentPartPr>
                      <w14:xfrm>
                        <a:off x="0" y="0"/>
                        <a:ext cx="1335090" cy="188595"/>
                      </w14:xfrm>
                    </w14:contentPart>
                  </a:graphicData>
                </a:graphic>
              </wp:anchor>
            </w:drawing>
          </mc:Choice>
          <mc:Fallback>
            <w:pict>
              <v:shape w14:anchorId="5FF6BD32" id="Entrada de lápiz 2448" o:spid="_x0000_s1026" type="#_x0000_t75" style="position:absolute;margin-left:140.95pt;margin-top:-8.1pt;width:108pt;height:17.65pt;z-index:25406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">
                <v:imagedata r:id="rId893" o:title=""/>
              </v:shape>
            </w:pict>
          </mc:Fallback>
        </mc:AlternateContent>
      </w:r>
      <w:r>
        <w:rPr>
          <w:rFonts w:ascii="Arial" w:hAnsi="Arial"/>
          <w:noProof/>
        </w:rPr>
        <mc:AlternateContent>
          <mc:Choice Requires="wpi">
            <w:drawing>
              <wp:anchor distT="0" distB="0" distL="114300" distR="114300" simplePos="0" relativeHeight="254050304" behindDoc="0" locked="0" layoutInCell="1" allowOverlap="1" wp14:anchorId="55ED14B4" wp14:editId="179A19E9">
                <wp:simplePos x="0" y="0"/>
                <wp:positionH relativeFrom="column">
                  <wp:posOffset>1604960</wp:posOffset>
                </wp:positionH>
                <wp:positionV relativeFrom="paragraph">
                  <wp:posOffset>-15239</wp:posOffset>
                </wp:positionV>
                <wp:extent cx="121680" cy="188280"/>
                <wp:effectExtent l="38100" t="38100" r="50165" b="59690"/>
                <wp:wrapNone/>
                <wp:docPr id="2435" name="Entrada de lápiz 2435"/>
                <wp:cNvGraphicFramePr/>
                <a:graphic xmlns:a="http://schemas.openxmlformats.org/drawingml/2006/main">
                  <a:graphicData uri="http://schemas.microsoft.com/office/word/2010/wordprocessingInk">
                    <w14:contentPart bwMode="auto" r:id="rId894">
                      <w14:nvContentPartPr>
                        <w14:cNvContentPartPr/>
                      </w14:nvContentPartPr>
                      <w14:xfrm>
                        <a:off x="0" y="0"/>
                        <a:ext cx="121680" cy="188280"/>
                      </w14:xfrm>
                    </w14:contentPart>
                  </a:graphicData>
                </a:graphic>
              </wp:anchor>
            </w:drawing>
          </mc:Choice>
          <mc:Fallback>
            <w:pict>
              <v:shape w14:anchorId="4BF11861" id="Entrada de lápiz 2435" o:spid="_x0000_s1026" type="#_x0000_t75" style="position:absolute;margin-left:124.95pt;margin-top:-2.6pt;width:12.45pt;height:17.7pt;z-index:25405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">
                <v:imagedata r:id="rId895" o:title=""/>
              </v:shape>
            </w:pict>
          </mc:Fallback>
        </mc:AlternateContent>
      </w:r>
      <w:proofErr w:type="gramStart"/>
      <w:r w:rsidRPr="002B600F">
        <w:rPr>
          <w:rFonts w:ascii="Arial" w:hAnsi="Arial"/>
          <w:highlight w:val="yellow"/>
        </w:rPr>
        <w:t>DISTR.BINOM.N</w:t>
      </w:r>
      <w:proofErr w:type="gramEnd"/>
      <w:r w:rsidRPr="002B600F">
        <w:rPr>
          <w:rFonts w:ascii="Arial" w:hAnsi="Arial"/>
          <w:highlight w:val="yellow"/>
        </w:rPr>
        <w:t>(1;20;2/100;1)</w:t>
      </w:r>
    </w:p>
    <w:p w14:paraId="46459001" w14:textId="6C71CB14"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091264" behindDoc="0" locked="0" layoutInCell="1" allowOverlap="1" wp14:anchorId="2C515778" wp14:editId="7480239D">
                <wp:simplePos x="0" y="0"/>
                <wp:positionH relativeFrom="column">
                  <wp:posOffset>4246245</wp:posOffset>
                </wp:positionH>
                <wp:positionV relativeFrom="paragraph">
                  <wp:posOffset>13970</wp:posOffset>
                </wp:positionV>
                <wp:extent cx="514820" cy="112395"/>
                <wp:effectExtent l="38100" t="38100" r="76200" b="59055"/>
                <wp:wrapNone/>
                <wp:docPr id="2475" name="Entrada de lápiz 2475"/>
                <wp:cNvGraphicFramePr/>
                <a:graphic xmlns:a="http://schemas.openxmlformats.org/drawingml/2006/main">
                  <a:graphicData uri="http://schemas.microsoft.com/office/word/2010/wordprocessingInk">
                    <w14:contentPart bwMode="auto" r:id="rId896">
                      <w14:nvContentPartPr>
                        <w14:cNvContentPartPr/>
                      </w14:nvContentPartPr>
                      <w14:xfrm>
                        <a:off x="0" y="0"/>
                        <a:ext cx="514820" cy="112395"/>
                      </w14:xfrm>
                    </w14:contentPart>
                  </a:graphicData>
                </a:graphic>
              </wp:anchor>
            </w:drawing>
          </mc:Choice>
          <mc:Fallback>
            <w:pict>
              <v:shape w14:anchorId="4BF4C5B2" id="Entrada de lápiz 2475" o:spid="_x0000_s1026" type="#_x0000_t75" style="position:absolute;margin-left:332.95pt;margin-top:-.3pt;width:43.4pt;height:11.65pt;z-index:254091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">
                <v:imagedata r:id="rId897" o:title=""/>
              </v:shape>
            </w:pict>
          </mc:Fallback>
        </mc:AlternateContent>
      </w:r>
      <w:r>
        <w:rPr>
          <w:rFonts w:ascii="Arial" w:hAnsi="Arial"/>
          <w:noProof/>
        </w:rPr>
        <mc:AlternateContent>
          <mc:Choice Requires="wpi">
            <w:drawing>
              <wp:anchor distT="0" distB="0" distL="114300" distR="114300" simplePos="0" relativeHeight="254085120" behindDoc="0" locked="0" layoutInCell="1" allowOverlap="1" wp14:anchorId="059A1ADD" wp14:editId="013B3FF1">
                <wp:simplePos x="0" y="0"/>
                <wp:positionH relativeFrom="column">
                  <wp:posOffset>3812540</wp:posOffset>
                </wp:positionH>
                <wp:positionV relativeFrom="paragraph">
                  <wp:posOffset>33655</wp:posOffset>
                </wp:positionV>
                <wp:extent cx="182565" cy="111125"/>
                <wp:effectExtent l="57150" t="38100" r="0" b="60325"/>
                <wp:wrapNone/>
                <wp:docPr id="2469" name="Entrada de lápiz 2469"/>
                <wp:cNvGraphicFramePr/>
                <a:graphic xmlns:a="http://schemas.openxmlformats.org/drawingml/2006/main">
                  <a:graphicData uri="http://schemas.microsoft.com/office/word/2010/wordprocessingInk">
                    <w14:contentPart bwMode="auto" r:id="rId898">
                      <w14:nvContentPartPr>
                        <w14:cNvContentPartPr/>
                      </w14:nvContentPartPr>
                      <w14:xfrm>
                        <a:off x="0" y="0"/>
                        <a:ext cx="182565" cy="111125"/>
                      </w14:xfrm>
                    </w14:contentPart>
                  </a:graphicData>
                </a:graphic>
              </wp:anchor>
            </w:drawing>
          </mc:Choice>
          <mc:Fallback>
            <w:pict>
              <v:shape w14:anchorId="52D39B22" id="Entrada de lápiz 2469" o:spid="_x0000_s1026" type="#_x0000_t75" style="position:absolute;margin-left:298.8pt;margin-top:1.25pt;width:17.25pt;height:11.55pt;z-index:254085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">
                <v:imagedata r:id="rId899" o:title=""/>
              </v:shape>
            </w:pict>
          </mc:Fallback>
        </mc:AlternateContent>
      </w:r>
      <w:r>
        <w:rPr>
          <w:rFonts w:ascii="Arial" w:hAnsi="Arial"/>
          <w:noProof/>
        </w:rPr>
        <mc:AlternateContent>
          <mc:Choice Requires="wpi">
            <w:drawing>
              <wp:anchor distT="0" distB="0" distL="114300" distR="114300" simplePos="0" relativeHeight="254086144" behindDoc="0" locked="0" layoutInCell="1" allowOverlap="1" wp14:anchorId="7D1B554E" wp14:editId="5910ACAF">
                <wp:simplePos x="0" y="0"/>
                <wp:positionH relativeFrom="column">
                  <wp:posOffset>3389630</wp:posOffset>
                </wp:positionH>
                <wp:positionV relativeFrom="paragraph">
                  <wp:posOffset>50165</wp:posOffset>
                </wp:positionV>
                <wp:extent cx="205945" cy="85725"/>
                <wp:effectExtent l="38100" t="38100" r="60960" b="66675"/>
                <wp:wrapNone/>
                <wp:docPr id="2470" name="Entrada de lápiz 2470"/>
                <wp:cNvGraphicFramePr/>
                <a:graphic xmlns:a="http://schemas.openxmlformats.org/drawingml/2006/main">
                  <a:graphicData uri="http://schemas.microsoft.com/office/word/2010/wordprocessingInk">
                    <w14:contentPart bwMode="auto" r:id="rId900">
                      <w14:nvContentPartPr>
                        <w14:cNvContentPartPr/>
                      </w14:nvContentPartPr>
                      <w14:xfrm>
                        <a:off x="0" y="0"/>
                        <a:ext cx="205945" cy="85725"/>
                      </w14:xfrm>
                    </w14:contentPart>
                  </a:graphicData>
                </a:graphic>
              </wp:anchor>
            </w:drawing>
          </mc:Choice>
          <mc:Fallback>
            <w:pict>
              <v:shape w14:anchorId="50054EFE" id="Entrada de lápiz 2470" o:spid="_x0000_s1026" type="#_x0000_t75" style="position:absolute;margin-left:265.5pt;margin-top:2.55pt;width:19pt;height:9.55pt;z-index:25408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">
                <v:imagedata r:id="rId901" o:title=""/>
              </v:shape>
            </w:pict>
          </mc:Fallback>
        </mc:AlternateContent>
      </w:r>
    </w:p>
    <w:p w14:paraId="275F4789" w14:textId="2A4468E2"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045184" behindDoc="0" locked="0" layoutInCell="1" allowOverlap="1" wp14:anchorId="67A7EAE7" wp14:editId="54D33C68">
                <wp:simplePos x="0" y="0"/>
                <wp:positionH relativeFrom="column">
                  <wp:posOffset>1030605</wp:posOffset>
                </wp:positionH>
                <wp:positionV relativeFrom="paragraph">
                  <wp:posOffset>11430</wp:posOffset>
                </wp:positionV>
                <wp:extent cx="1802245" cy="238125"/>
                <wp:effectExtent l="38100" t="38100" r="64770" b="66675"/>
                <wp:wrapNone/>
                <wp:docPr id="2430" name="Entrada de lápiz 2430"/>
                <wp:cNvGraphicFramePr/>
                <a:graphic xmlns:a="http://schemas.openxmlformats.org/drawingml/2006/main">
                  <a:graphicData uri="http://schemas.microsoft.com/office/word/2010/wordprocessingInk">
                    <w14:contentPart bwMode="auto" r:id="rId902">
                      <w14:nvContentPartPr>
                        <w14:cNvContentPartPr/>
                      </w14:nvContentPartPr>
                      <w14:xfrm>
                        <a:off x="0" y="0"/>
                        <a:ext cx="1802245" cy="238125"/>
                      </w14:xfrm>
                    </w14:contentPart>
                  </a:graphicData>
                </a:graphic>
              </wp:anchor>
            </w:drawing>
          </mc:Choice>
          <mc:Fallback>
            <w:pict>
              <v:shape w14:anchorId="04B450A6" id="Entrada de lápiz 2430" o:spid="_x0000_s1026" type="#_x0000_t75" style="position:absolute;margin-left:79.75pt;margin-top:-.5pt;width:144.7pt;height:21.55pt;z-index:25404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">
                <v:imagedata r:id="rId903" o:title=""/>
              </v:shape>
            </w:pict>
          </mc:Fallback>
        </mc:AlternateContent>
      </w:r>
    </w:p>
    <w:p w14:paraId="226BCACC" w14:textId="4FC1438C"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021632" behindDoc="0" locked="0" layoutInCell="1" allowOverlap="1" wp14:anchorId="0FB1D014" wp14:editId="13905B97">
                <wp:simplePos x="0" y="0"/>
                <wp:positionH relativeFrom="column">
                  <wp:posOffset>146050</wp:posOffset>
                </wp:positionH>
                <wp:positionV relativeFrom="paragraph">
                  <wp:posOffset>-127635</wp:posOffset>
                </wp:positionV>
                <wp:extent cx="726120" cy="268735"/>
                <wp:effectExtent l="57150" t="57150" r="17145" b="74295"/>
                <wp:wrapNone/>
                <wp:docPr id="2407" name="Entrada de lápiz 2407"/>
                <wp:cNvGraphicFramePr/>
                <a:graphic xmlns:a="http://schemas.openxmlformats.org/drawingml/2006/main">
                  <a:graphicData uri="http://schemas.microsoft.com/office/word/2010/wordprocessingInk">
                    <w14:contentPart bwMode="auto" r:id="rId904">
                      <w14:nvContentPartPr>
                        <w14:cNvContentPartPr/>
                      </w14:nvContentPartPr>
                      <w14:xfrm>
                        <a:off x="0" y="0"/>
                        <a:ext cx="726120" cy="268735"/>
                      </w14:xfrm>
                    </w14:contentPart>
                  </a:graphicData>
                </a:graphic>
              </wp:anchor>
            </w:drawing>
          </mc:Choice>
          <mc:Fallback>
            <w:pict>
              <v:shape w14:anchorId="447134F0" id="Entrada de lápiz 2407" o:spid="_x0000_s1026" type="#_x0000_t75" style="position:absolute;margin-left:10.1pt;margin-top:-11.45pt;width:60pt;height:23.95pt;z-index:25402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">
                <v:imagedata r:id="rId905" o:title=""/>
              </v:shape>
            </w:pict>
          </mc:Fallback>
        </mc:AlternateContent>
      </w:r>
    </w:p>
    <w:p w14:paraId="3A6F0E0A" w14:textId="19A9B93C"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049280" behindDoc="0" locked="0" layoutInCell="1" allowOverlap="1" wp14:anchorId="73E996E9" wp14:editId="2F7BF8B9">
                <wp:simplePos x="0" y="0"/>
                <wp:positionH relativeFrom="column">
                  <wp:posOffset>1649095</wp:posOffset>
                </wp:positionH>
                <wp:positionV relativeFrom="paragraph">
                  <wp:posOffset>-24130</wp:posOffset>
                </wp:positionV>
                <wp:extent cx="64080" cy="182880"/>
                <wp:effectExtent l="57150" t="57150" r="31750" b="64770"/>
                <wp:wrapNone/>
                <wp:docPr id="2434" name="Entrada de lápiz 2434"/>
                <wp:cNvGraphicFramePr/>
                <a:graphic xmlns:a="http://schemas.openxmlformats.org/drawingml/2006/main">
                  <a:graphicData uri="http://schemas.microsoft.com/office/word/2010/wordprocessingInk">
                    <w14:contentPart bwMode="auto" r:id="rId906">
                      <w14:nvContentPartPr>
                        <w14:cNvContentPartPr/>
                      </w14:nvContentPartPr>
                      <w14:xfrm>
                        <a:off x="0" y="0"/>
                        <a:ext cx="64080" cy="182880"/>
                      </w14:xfrm>
                    </w14:contentPart>
                  </a:graphicData>
                </a:graphic>
              </wp:anchor>
            </w:drawing>
          </mc:Choice>
          <mc:Fallback>
            <w:pict>
              <v:shape w14:anchorId="5A7F3B5D" id="Entrada de lápiz 2434" o:spid="_x0000_s1026" type="#_x0000_t75" style="position:absolute;margin-left:128.45pt;margin-top:-3.3pt;width:7.9pt;height:17.2pt;z-index:25404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">
                <v:imagedata r:id="rId907" o:title=""/>
              </v:shape>
            </w:pict>
          </mc:Fallback>
        </mc:AlternateContent>
      </w:r>
      <w:r>
        <w:rPr>
          <w:rFonts w:ascii="Arial" w:hAnsi="Arial"/>
          <w:noProof/>
        </w:rPr>
        <mc:AlternateContent>
          <mc:Choice Requires="wpi">
            <w:drawing>
              <wp:anchor distT="0" distB="0" distL="114300" distR="114300" simplePos="0" relativeHeight="254048256" behindDoc="0" locked="0" layoutInCell="1" allowOverlap="1" wp14:anchorId="0BA98E21" wp14:editId="6F036089">
                <wp:simplePos x="0" y="0"/>
                <wp:positionH relativeFrom="column">
                  <wp:posOffset>2493800</wp:posOffset>
                </wp:positionH>
                <wp:positionV relativeFrom="paragraph">
                  <wp:posOffset>-21279</wp:posOffset>
                </wp:positionV>
                <wp:extent cx="59040" cy="155520"/>
                <wp:effectExtent l="19050" t="38100" r="55880" b="73660"/>
                <wp:wrapNone/>
                <wp:docPr id="2433" name="Entrada de lápiz 2433"/>
                <wp:cNvGraphicFramePr/>
                <a:graphic xmlns:a="http://schemas.openxmlformats.org/drawingml/2006/main">
                  <a:graphicData uri="http://schemas.microsoft.com/office/word/2010/wordprocessingInk">
                    <w14:contentPart bwMode="auto" r:id="rId908">
                      <w14:nvContentPartPr>
                        <w14:cNvContentPartPr/>
                      </w14:nvContentPartPr>
                      <w14:xfrm>
                        <a:off x="0" y="0"/>
                        <a:ext cx="59040" cy="155520"/>
                      </w14:xfrm>
                    </w14:contentPart>
                  </a:graphicData>
                </a:graphic>
              </wp:anchor>
            </w:drawing>
          </mc:Choice>
          <mc:Fallback>
            <w:pict>
              <v:shape w14:anchorId="54402E83" id="Entrada de lápiz 2433" o:spid="_x0000_s1026" type="#_x0000_t75" style="position:absolute;margin-left:194.95pt;margin-top:-3.1pt;width:7.5pt;height:15.1pt;z-index:25404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">
                <v:imagedata r:id="rId909" o:title=""/>
              </v:shape>
            </w:pict>
          </mc:Fallback>
        </mc:AlternateContent>
      </w:r>
    </w:p>
    <w:p w14:paraId="60165202" w14:textId="50100539" w:rsidR="002B600F" w:rsidRDefault="002B600F" w:rsidP="00AC029A">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096384" behindDoc="0" locked="0" layoutInCell="1" allowOverlap="1" wp14:anchorId="11A54B47" wp14:editId="1A745302">
                <wp:simplePos x="0" y="0"/>
                <wp:positionH relativeFrom="column">
                  <wp:posOffset>2493080</wp:posOffset>
                </wp:positionH>
                <wp:positionV relativeFrom="paragraph">
                  <wp:posOffset>61186</wp:posOffset>
                </wp:positionV>
                <wp:extent cx="1440" cy="2160"/>
                <wp:effectExtent l="76200" t="114300" r="93980" b="131445"/>
                <wp:wrapNone/>
                <wp:docPr id="2480" name="Entrada de lápiz 2480"/>
                <wp:cNvGraphicFramePr/>
                <a:graphic xmlns:a="http://schemas.openxmlformats.org/drawingml/2006/main">
                  <a:graphicData uri="http://schemas.microsoft.com/office/word/2010/wordprocessingInk">
                    <w14:contentPart bwMode="auto" r:id="rId910">
                      <w14:nvContentPartPr>
                        <w14:cNvContentPartPr/>
                      </w14:nvContentPartPr>
                      <w14:xfrm>
                        <a:off x="0" y="0"/>
                        <a:ext cx="1440" cy="2160"/>
                      </w14:xfrm>
                    </w14:contentPart>
                  </a:graphicData>
                </a:graphic>
              </wp:anchor>
            </w:drawing>
          </mc:Choice>
          <mc:Fallback>
            <w:pict>
              <v:shape w14:anchorId="1F962DF0" id="Entrada de lápiz 2480" o:spid="_x0000_s1026" type="#_x0000_t75" style="position:absolute;margin-left:192.1pt;margin-top:-3.7pt;width:8.6pt;height:17.15pt;z-index:254096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">
                <v:imagedata r:id="rId911" o:title=""/>
              </v:shape>
            </w:pict>
          </mc:Fallback>
        </mc:AlternateContent>
      </w:r>
      <w:r>
        <w:rPr>
          <w:rFonts w:ascii="Arial" w:hAnsi="Arial"/>
          <w:noProof/>
        </w:rPr>
        <mc:AlternateContent>
          <mc:Choice Requires="wpi">
            <w:drawing>
              <wp:anchor distT="0" distB="0" distL="114300" distR="114300" simplePos="0" relativeHeight="254095360" behindDoc="0" locked="0" layoutInCell="1" allowOverlap="1" wp14:anchorId="0AC7A0DE" wp14:editId="6624D497">
                <wp:simplePos x="0" y="0"/>
                <wp:positionH relativeFrom="column">
                  <wp:posOffset>1601720</wp:posOffset>
                </wp:positionH>
                <wp:positionV relativeFrom="paragraph">
                  <wp:posOffset>55786</wp:posOffset>
                </wp:positionV>
                <wp:extent cx="1800" cy="6120"/>
                <wp:effectExtent l="57150" t="95250" r="74930" b="108585"/>
                <wp:wrapNone/>
                <wp:docPr id="2479" name="Entrada de lápiz 2479"/>
                <wp:cNvGraphicFramePr/>
                <a:graphic xmlns:a="http://schemas.openxmlformats.org/drawingml/2006/main">
                  <a:graphicData uri="http://schemas.microsoft.com/office/word/2010/wordprocessingInk">
                    <w14:contentPart bwMode="auto" r:id="rId912">
                      <w14:nvContentPartPr>
                        <w14:cNvContentPartPr/>
                      </w14:nvContentPartPr>
                      <w14:xfrm>
                        <a:off x="0" y="0"/>
                        <a:ext cx="1800" cy="6120"/>
                      </w14:xfrm>
                    </w14:contentPart>
                  </a:graphicData>
                </a:graphic>
              </wp:anchor>
            </w:drawing>
          </mc:Choice>
          <mc:Fallback>
            <w:pict>
              <v:shape w14:anchorId="358A6CE5" id="Entrada de lápiz 2479" o:spid="_x0000_s1026" type="#_x0000_t75" style="position:absolute;margin-left:121.85pt;margin-top:-4.1pt;width:8.65pt;height:17.5pt;z-index:25409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">
                <v:imagedata r:id="rId913" o:title=""/>
              </v:shape>
            </w:pict>
          </mc:Fallback>
        </mc:AlternateContent>
      </w:r>
    </w:p>
    <w:p w14:paraId="7F275F1E" w14:textId="77777777" w:rsidR="002B600F" w:rsidRPr="00AC029A" w:rsidRDefault="002B600F" w:rsidP="00AC029A">
      <w:pPr>
        <w:shd w:val="clear" w:color="auto" w:fill="FFFFFF"/>
        <w:jc w:val="both"/>
        <w:rPr>
          <w:rFonts w:ascii="Arial" w:hAnsi="Arial"/>
        </w:rPr>
      </w:pPr>
    </w:p>
    <w:p w14:paraId="269D98D6" w14:textId="77777777" w:rsidR="00AC029A" w:rsidRDefault="00AC029A" w:rsidP="00AC029A">
      <w:pPr>
        <w:shd w:val="clear" w:color="auto" w:fill="FFFFFF"/>
        <w:jc w:val="both"/>
        <w:rPr>
          <w:rFonts w:ascii="Arial" w:hAnsi="Arial"/>
        </w:rPr>
      </w:pPr>
      <w:r w:rsidRPr="00AC029A">
        <w:rPr>
          <w:rFonts w:ascii="Arial" w:hAnsi="Arial"/>
        </w:rPr>
        <w:t>Responda las siguientes preguntas:</w:t>
      </w:r>
    </w:p>
    <w:p w14:paraId="06FD0384" w14:textId="77777777" w:rsidR="00AC029A" w:rsidRPr="00AC029A" w:rsidRDefault="00AC029A" w:rsidP="00AC029A">
      <w:pPr>
        <w:shd w:val="clear" w:color="auto" w:fill="FFFFFF"/>
        <w:jc w:val="both"/>
        <w:rPr>
          <w:rFonts w:ascii="Arial" w:hAnsi="Arial"/>
        </w:rPr>
      </w:pPr>
    </w:p>
    <w:p w14:paraId="337C9427" w14:textId="77777777" w:rsidR="00AC029A" w:rsidRPr="00AC029A" w:rsidRDefault="00AC029A" w:rsidP="00AC029A">
      <w:pPr>
        <w:pStyle w:val="Prrafodelista"/>
        <w:numPr>
          <w:ilvl w:val="0"/>
          <w:numId w:val="19"/>
        </w:numPr>
        <w:shd w:val="clear" w:color="auto" w:fill="FFFFFF"/>
        <w:jc w:val="both"/>
        <w:rPr>
          <w:rFonts w:ascii="Arial" w:hAnsi="Arial"/>
        </w:rPr>
      </w:pPr>
      <w:r w:rsidRPr="00AC029A">
        <w:rPr>
          <w:rFonts w:ascii="Arial" w:hAnsi="Arial"/>
        </w:rPr>
        <w:t>La variable aleatoria discreta es:</w:t>
      </w:r>
    </w:p>
    <w:p w14:paraId="4D4C74A8" w14:textId="77777777" w:rsidR="00AC029A" w:rsidRPr="00D86348" w:rsidRDefault="00AC029A" w:rsidP="00AC029A">
      <w:pPr>
        <w:pStyle w:val="Prrafodelista"/>
        <w:numPr>
          <w:ilvl w:val="0"/>
          <w:numId w:val="20"/>
        </w:numPr>
        <w:shd w:val="clear" w:color="auto" w:fill="FFFFFF"/>
        <w:jc w:val="both"/>
        <w:rPr>
          <w:rFonts w:ascii="Arial" w:hAnsi="Arial"/>
          <w:highlight w:val="yellow"/>
        </w:rPr>
      </w:pPr>
      <w:r w:rsidRPr="00D86348">
        <w:rPr>
          <w:rFonts w:ascii="Arial" w:hAnsi="Arial"/>
          <w:highlight w:val="yellow"/>
        </w:rPr>
        <w:t>Número de artículos defectuosos en la producción de componentes electrónicos en la muestra de 20</w:t>
      </w:r>
    </w:p>
    <w:p w14:paraId="09243EBB" w14:textId="77777777" w:rsidR="00AC029A" w:rsidRPr="00AC029A" w:rsidRDefault="00AC029A" w:rsidP="00AC029A">
      <w:pPr>
        <w:pStyle w:val="Prrafodelista"/>
        <w:numPr>
          <w:ilvl w:val="0"/>
          <w:numId w:val="20"/>
        </w:numPr>
        <w:shd w:val="clear" w:color="auto" w:fill="FFFFFF"/>
        <w:jc w:val="both"/>
        <w:rPr>
          <w:rFonts w:ascii="Arial" w:hAnsi="Arial"/>
        </w:rPr>
      </w:pPr>
      <w:r w:rsidRPr="00AC029A">
        <w:rPr>
          <w:rFonts w:ascii="Arial" w:hAnsi="Arial"/>
        </w:rPr>
        <w:t>Número de artículos no defectuosos en la producción de componentes electrónicos en la muestra de 20</w:t>
      </w:r>
    </w:p>
    <w:p w14:paraId="4E873C69" w14:textId="77777777" w:rsidR="00AC029A" w:rsidRPr="00AC029A" w:rsidRDefault="00AC029A" w:rsidP="00AC029A">
      <w:pPr>
        <w:pStyle w:val="Prrafodelista"/>
        <w:numPr>
          <w:ilvl w:val="0"/>
          <w:numId w:val="20"/>
        </w:numPr>
        <w:shd w:val="clear" w:color="auto" w:fill="FFFFFF"/>
        <w:jc w:val="both"/>
        <w:rPr>
          <w:rFonts w:ascii="Arial" w:hAnsi="Arial"/>
        </w:rPr>
      </w:pPr>
      <w:r w:rsidRPr="00AC029A">
        <w:rPr>
          <w:rFonts w:ascii="Arial" w:hAnsi="Arial"/>
        </w:rPr>
        <w:t>Porcentaje de artículos defectuosos en la producción de componentes en la muestra de 20</w:t>
      </w:r>
    </w:p>
    <w:p w14:paraId="352575FE" w14:textId="77777777" w:rsidR="00AC029A" w:rsidRPr="00AC029A" w:rsidRDefault="00AC029A" w:rsidP="00AC029A">
      <w:pPr>
        <w:pStyle w:val="Prrafodelista"/>
        <w:numPr>
          <w:ilvl w:val="0"/>
          <w:numId w:val="20"/>
        </w:numPr>
        <w:shd w:val="clear" w:color="auto" w:fill="FFFFFF"/>
        <w:jc w:val="both"/>
        <w:rPr>
          <w:rFonts w:ascii="Arial" w:hAnsi="Arial"/>
        </w:rPr>
      </w:pPr>
      <w:r w:rsidRPr="00AC029A">
        <w:rPr>
          <w:rFonts w:ascii="Arial" w:hAnsi="Arial"/>
        </w:rPr>
        <w:t>Porcentaje de artículos no defectuosos en la producción de componentes en la muestra de 20</w:t>
      </w:r>
    </w:p>
    <w:p w14:paraId="792C4FAF" w14:textId="77777777" w:rsidR="00AC029A" w:rsidRPr="00AC029A" w:rsidRDefault="00AC029A" w:rsidP="00AC029A">
      <w:pPr>
        <w:shd w:val="clear" w:color="auto" w:fill="FFFFFF"/>
        <w:jc w:val="both"/>
        <w:rPr>
          <w:rFonts w:ascii="Arial" w:hAnsi="Arial"/>
        </w:rPr>
      </w:pPr>
    </w:p>
    <w:p w14:paraId="33F9F88B" w14:textId="77777777" w:rsidR="00AC029A" w:rsidRPr="00AC029A" w:rsidRDefault="00AC029A" w:rsidP="00AC029A">
      <w:pPr>
        <w:pStyle w:val="Prrafodelista"/>
        <w:numPr>
          <w:ilvl w:val="0"/>
          <w:numId w:val="19"/>
        </w:numPr>
        <w:shd w:val="clear" w:color="auto" w:fill="FFFFFF"/>
        <w:jc w:val="both"/>
        <w:rPr>
          <w:rFonts w:ascii="Arial" w:hAnsi="Arial"/>
        </w:rPr>
      </w:pPr>
      <w:r w:rsidRPr="00AC029A">
        <w:rPr>
          <w:rFonts w:ascii="Arial" w:hAnsi="Arial"/>
        </w:rPr>
        <w:t>La distribución de probabilidad de la variable en estudio es:</w:t>
      </w:r>
    </w:p>
    <w:p w14:paraId="17C0ABAA" w14:textId="77777777" w:rsidR="00AC029A" w:rsidRPr="00D86348" w:rsidRDefault="00AC029A" w:rsidP="00AC029A">
      <w:pPr>
        <w:pStyle w:val="Prrafodelista"/>
        <w:numPr>
          <w:ilvl w:val="0"/>
          <w:numId w:val="21"/>
        </w:numPr>
        <w:shd w:val="clear" w:color="auto" w:fill="FFFFFF"/>
        <w:jc w:val="both"/>
        <w:rPr>
          <w:rFonts w:ascii="Arial" w:hAnsi="Arial"/>
          <w:highlight w:val="yellow"/>
        </w:rPr>
      </w:pPr>
      <w:r w:rsidRPr="00D86348">
        <w:rPr>
          <w:rFonts w:ascii="Arial" w:hAnsi="Arial"/>
          <w:highlight w:val="yellow"/>
        </w:rPr>
        <w:t>Binomial</w:t>
      </w:r>
    </w:p>
    <w:p w14:paraId="558650F4" w14:textId="77777777" w:rsidR="00AC029A" w:rsidRDefault="00AC029A" w:rsidP="00AC029A">
      <w:pPr>
        <w:pStyle w:val="Prrafodelista"/>
        <w:numPr>
          <w:ilvl w:val="0"/>
          <w:numId w:val="21"/>
        </w:numPr>
        <w:shd w:val="clear" w:color="auto" w:fill="FFFFFF"/>
        <w:jc w:val="both"/>
        <w:rPr>
          <w:rFonts w:ascii="Arial" w:hAnsi="Arial"/>
        </w:rPr>
      </w:pPr>
      <w:r w:rsidRPr="00AC029A">
        <w:rPr>
          <w:rFonts w:ascii="Arial" w:hAnsi="Arial"/>
        </w:rPr>
        <w:t>Poisson</w:t>
      </w:r>
    </w:p>
    <w:p w14:paraId="1CDC8353" w14:textId="77777777" w:rsidR="00CA1832" w:rsidRPr="00AC029A" w:rsidRDefault="00CA1832" w:rsidP="00CA1832">
      <w:pPr>
        <w:pStyle w:val="Prrafodelista"/>
        <w:shd w:val="clear" w:color="auto" w:fill="FFFFFF"/>
        <w:ind w:left="1068"/>
        <w:jc w:val="both"/>
        <w:rPr>
          <w:rFonts w:ascii="Arial" w:hAnsi="Arial"/>
        </w:rPr>
      </w:pPr>
    </w:p>
    <w:p w14:paraId="52A6C318" w14:textId="77777777" w:rsidR="00AC029A" w:rsidRPr="00CA1832" w:rsidRDefault="00AC029A" w:rsidP="00AC029A">
      <w:pPr>
        <w:pStyle w:val="Prrafodelista"/>
        <w:numPr>
          <w:ilvl w:val="0"/>
          <w:numId w:val="19"/>
        </w:numPr>
        <w:shd w:val="clear" w:color="auto" w:fill="FFFFFF"/>
        <w:jc w:val="both"/>
        <w:rPr>
          <w:rFonts w:ascii="Arial" w:hAnsi="Arial"/>
        </w:rPr>
      </w:pPr>
      <w:r w:rsidRPr="00CA1832">
        <w:rPr>
          <w:rFonts w:ascii="Arial" w:hAnsi="Arial"/>
        </w:rPr>
        <w:t>Los parámetros de la distribución son:</w:t>
      </w:r>
      <w:r w:rsidRPr="00CA1832">
        <w:rPr>
          <w:rFonts w:ascii="Arial" w:hAnsi="Arial"/>
        </w:rPr>
        <w:tab/>
      </w:r>
    </w:p>
    <w:p w14:paraId="6297558B" w14:textId="77777777" w:rsidR="00AC029A" w:rsidRPr="00AC029A" w:rsidRDefault="00AC029A" w:rsidP="00CA1832">
      <w:pPr>
        <w:pStyle w:val="Prrafodelista"/>
        <w:numPr>
          <w:ilvl w:val="0"/>
          <w:numId w:val="22"/>
        </w:numPr>
        <w:shd w:val="clear" w:color="auto" w:fill="FFFFFF"/>
        <w:jc w:val="both"/>
        <w:rPr>
          <w:rFonts w:ascii="Arial" w:hAnsi="Arial"/>
        </w:rPr>
      </w:pPr>
      <w:r w:rsidRPr="00AC029A">
        <w:rPr>
          <w:rFonts w:ascii="Arial" w:hAnsi="Arial"/>
        </w:rPr>
        <w:t>20 y 0,20</w:t>
      </w:r>
    </w:p>
    <w:p w14:paraId="62B9AFED" w14:textId="77777777" w:rsidR="00AC029A" w:rsidRPr="00D86348" w:rsidRDefault="00AC029A" w:rsidP="00CA1832">
      <w:pPr>
        <w:pStyle w:val="Prrafodelista"/>
        <w:numPr>
          <w:ilvl w:val="0"/>
          <w:numId w:val="22"/>
        </w:numPr>
        <w:shd w:val="clear" w:color="auto" w:fill="FFFFFF"/>
        <w:jc w:val="both"/>
        <w:rPr>
          <w:rFonts w:ascii="Arial" w:hAnsi="Arial"/>
          <w:highlight w:val="yellow"/>
        </w:rPr>
      </w:pPr>
      <w:r w:rsidRPr="00D86348">
        <w:rPr>
          <w:rFonts w:ascii="Arial" w:hAnsi="Arial"/>
          <w:highlight w:val="yellow"/>
        </w:rPr>
        <w:t>20 y 0,02</w:t>
      </w:r>
    </w:p>
    <w:p w14:paraId="089F0FA9" w14:textId="77777777" w:rsidR="00AC029A" w:rsidRDefault="00AC029A" w:rsidP="00CA1832">
      <w:pPr>
        <w:pStyle w:val="Prrafodelista"/>
        <w:numPr>
          <w:ilvl w:val="0"/>
          <w:numId w:val="22"/>
        </w:numPr>
        <w:shd w:val="clear" w:color="auto" w:fill="FFFFFF"/>
        <w:jc w:val="both"/>
        <w:rPr>
          <w:rFonts w:ascii="Arial" w:hAnsi="Arial"/>
        </w:rPr>
      </w:pPr>
      <w:r w:rsidRPr="00AC029A">
        <w:rPr>
          <w:rFonts w:ascii="Arial" w:hAnsi="Arial"/>
        </w:rPr>
        <w:t>2 y 100</w:t>
      </w:r>
    </w:p>
    <w:p w14:paraId="592883D6" w14:textId="77777777" w:rsidR="00CA1832" w:rsidRPr="00AC029A" w:rsidRDefault="00CA1832" w:rsidP="00CA1832">
      <w:pPr>
        <w:pStyle w:val="Prrafodelista"/>
        <w:shd w:val="clear" w:color="auto" w:fill="FFFFFF"/>
        <w:ind w:left="1068"/>
        <w:jc w:val="both"/>
        <w:rPr>
          <w:rFonts w:ascii="Arial" w:hAnsi="Arial"/>
        </w:rPr>
      </w:pPr>
    </w:p>
    <w:p w14:paraId="0256807D" w14:textId="1496018E" w:rsidR="00974A7B" w:rsidRPr="00A81DFF" w:rsidRDefault="00D86348" w:rsidP="00CA1832">
      <w:pPr>
        <w:pStyle w:val="Prrafodelista"/>
        <w:numPr>
          <w:ilvl w:val="0"/>
          <w:numId w:val="19"/>
        </w:numPr>
        <w:shd w:val="clear" w:color="auto" w:fill="FFFFFF"/>
        <w:jc w:val="both"/>
        <w:rPr>
          <w:rFonts w:ascii="Arial" w:hAnsi="Arial"/>
        </w:rPr>
      </w:pPr>
      <w:r>
        <w:rPr>
          <w:rFonts w:ascii="Arial" w:hAnsi="Arial"/>
          <w:noProof/>
        </w:rPr>
        <mc:AlternateContent>
          <mc:Choice Requires="wpi">
            <w:drawing>
              <wp:anchor distT="0" distB="0" distL="114300" distR="114300" simplePos="0" relativeHeight="254104576" behindDoc="0" locked="0" layoutInCell="1" allowOverlap="1" wp14:anchorId="1C4C044D" wp14:editId="01D95D48">
                <wp:simplePos x="0" y="0"/>
                <wp:positionH relativeFrom="column">
                  <wp:posOffset>2286000</wp:posOffset>
                </wp:positionH>
                <wp:positionV relativeFrom="paragraph">
                  <wp:posOffset>170815</wp:posOffset>
                </wp:positionV>
                <wp:extent cx="588565" cy="195615"/>
                <wp:effectExtent l="38100" t="38100" r="21590" b="71120"/>
                <wp:wrapNone/>
                <wp:docPr id="2491" name="Entrada de lápiz 2491"/>
                <wp:cNvGraphicFramePr/>
                <a:graphic xmlns:a="http://schemas.openxmlformats.org/drawingml/2006/main">
                  <a:graphicData uri="http://schemas.microsoft.com/office/word/2010/wordprocessingInk">
                    <w14:contentPart bwMode="auto" r:id="rId914">
                      <w14:nvContentPartPr>
                        <w14:cNvContentPartPr/>
                      </w14:nvContentPartPr>
                      <w14:xfrm>
                        <a:off x="0" y="0"/>
                        <a:ext cx="588565" cy="195615"/>
                      </w14:xfrm>
                    </w14:contentPart>
                  </a:graphicData>
                </a:graphic>
              </wp:anchor>
            </w:drawing>
          </mc:Choice>
          <mc:Fallback>
            <w:pict>
              <v:shape w14:anchorId="48185E9C" id="Entrada de lápiz 2491" o:spid="_x0000_s1026" type="#_x0000_t75" style="position:absolute;margin-left:178.6pt;margin-top:12.05pt;width:49.2pt;height:18.2pt;z-index:254104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">
                <v:imagedata r:id="rId915" o:title=""/>
              </v:shape>
            </w:pict>
          </mc:Fallback>
        </mc:AlternateContent>
      </w:r>
      <w:r w:rsidR="00AC029A" w:rsidRPr="00AC029A">
        <w:rPr>
          <w:rFonts w:ascii="Arial" w:hAnsi="Arial"/>
        </w:rPr>
        <w:t xml:space="preserve">En base a la información del enunciado, la probabilidad que se encuentren menos de 2 artículos defectuosos en la muestra es: </w:t>
      </w:r>
      <w:r w:rsidR="00CA1832">
        <w:rPr>
          <w:rFonts w:ascii="Arial" w:hAnsi="Arial"/>
        </w:rPr>
        <w:t>__________</w:t>
      </w:r>
      <w:r w:rsidR="003A5276">
        <w:rPr>
          <w:rFonts w:ascii="Arial" w:hAnsi="Arial"/>
        </w:rPr>
        <w:t>.</w:t>
      </w:r>
      <w:r w:rsidR="00CA1832">
        <w:rPr>
          <w:rFonts w:ascii="Arial" w:hAnsi="Arial"/>
        </w:rPr>
        <w:t xml:space="preserve"> </w:t>
      </w:r>
      <w:r w:rsidR="00AC029A" w:rsidRPr="00AC029A">
        <w:rPr>
          <w:rFonts w:ascii="Arial" w:hAnsi="Arial"/>
        </w:rPr>
        <w:t xml:space="preserve"> </w:t>
      </w:r>
      <w:r w:rsidR="00310E18" w:rsidRPr="00FF3353">
        <w:rPr>
          <w:rFonts w:ascii="Arial" w:hAnsi="Arial"/>
          <w:i/>
          <w:iCs/>
          <w:color w:val="808080"/>
        </w:rPr>
        <w:t>(Ingrese su respuesta redondeada a 4 decimales)</w:t>
      </w:r>
    </w:p>
    <w:p w14:paraId="59BE4CF5" w14:textId="59C66759" w:rsidR="00A81DFF" w:rsidRDefault="00A81DFF" w:rsidP="00A81DFF">
      <w:pPr>
        <w:shd w:val="clear" w:color="auto" w:fill="FFFFFF"/>
        <w:jc w:val="both"/>
        <w:rPr>
          <w:rFonts w:ascii="Arial" w:hAnsi="Arial"/>
        </w:rPr>
      </w:pPr>
    </w:p>
    <w:p w14:paraId="3F048CBC" w14:textId="77777777" w:rsidR="00D86348" w:rsidRDefault="00D86348" w:rsidP="00A81DFF">
      <w:pPr>
        <w:rPr>
          <w:rFonts w:ascii="Arial" w:hAnsi="Arial"/>
          <w:b/>
          <w:bCs/>
        </w:rPr>
      </w:pPr>
    </w:p>
    <w:p w14:paraId="58523F51" w14:textId="77777777" w:rsidR="00D86348" w:rsidRDefault="00D86348" w:rsidP="00A81DFF">
      <w:pPr>
        <w:rPr>
          <w:rFonts w:ascii="Arial" w:hAnsi="Arial"/>
          <w:b/>
          <w:bCs/>
        </w:rPr>
      </w:pPr>
    </w:p>
    <w:p w14:paraId="3AD801FD" w14:textId="77777777" w:rsidR="00D86348" w:rsidRDefault="00D86348" w:rsidP="00A81DFF">
      <w:pPr>
        <w:rPr>
          <w:rFonts w:ascii="Arial" w:hAnsi="Arial"/>
          <w:b/>
          <w:bCs/>
        </w:rPr>
      </w:pPr>
    </w:p>
    <w:p w14:paraId="6EF6AD89" w14:textId="77777777" w:rsidR="00D86348" w:rsidRDefault="00D86348" w:rsidP="00A81DFF">
      <w:pPr>
        <w:rPr>
          <w:rFonts w:ascii="Arial" w:hAnsi="Arial"/>
          <w:b/>
          <w:bCs/>
        </w:rPr>
      </w:pPr>
    </w:p>
    <w:p w14:paraId="3D1F4CD4" w14:textId="77777777" w:rsidR="00D86348" w:rsidRDefault="00D86348" w:rsidP="00A81DFF">
      <w:pPr>
        <w:rPr>
          <w:rFonts w:ascii="Arial" w:hAnsi="Arial"/>
          <w:b/>
          <w:bCs/>
        </w:rPr>
      </w:pPr>
    </w:p>
    <w:p w14:paraId="64C26988" w14:textId="77777777" w:rsidR="00D86348" w:rsidRDefault="00D86348" w:rsidP="00A81DFF">
      <w:pPr>
        <w:rPr>
          <w:rFonts w:ascii="Arial" w:hAnsi="Arial"/>
          <w:b/>
          <w:bCs/>
        </w:rPr>
      </w:pPr>
    </w:p>
    <w:p w14:paraId="64FF29E9" w14:textId="77777777" w:rsidR="00D86348" w:rsidRDefault="00D86348" w:rsidP="00A81DFF">
      <w:pPr>
        <w:rPr>
          <w:rFonts w:ascii="Arial" w:hAnsi="Arial"/>
          <w:b/>
          <w:bCs/>
        </w:rPr>
      </w:pPr>
    </w:p>
    <w:p w14:paraId="5C918DA4" w14:textId="77777777" w:rsidR="00D86348" w:rsidRDefault="00D86348" w:rsidP="00A81DFF">
      <w:pPr>
        <w:rPr>
          <w:rFonts w:ascii="Arial" w:hAnsi="Arial"/>
          <w:b/>
          <w:bCs/>
        </w:rPr>
      </w:pPr>
    </w:p>
    <w:p w14:paraId="5EB6CC59" w14:textId="77777777" w:rsidR="00D86348" w:rsidRDefault="00D86348" w:rsidP="00A81DFF">
      <w:pPr>
        <w:rPr>
          <w:rFonts w:ascii="Arial" w:hAnsi="Arial"/>
          <w:b/>
          <w:bCs/>
        </w:rPr>
      </w:pPr>
    </w:p>
    <w:p w14:paraId="60205FE4" w14:textId="77777777" w:rsidR="00D86348" w:rsidRDefault="00D86348" w:rsidP="00A81DFF">
      <w:pPr>
        <w:rPr>
          <w:rFonts w:ascii="Arial" w:hAnsi="Arial"/>
          <w:b/>
          <w:bCs/>
        </w:rPr>
      </w:pPr>
    </w:p>
    <w:p w14:paraId="39F293AB" w14:textId="77777777" w:rsidR="00D86348" w:rsidRDefault="00D86348" w:rsidP="00A81DFF">
      <w:pPr>
        <w:rPr>
          <w:rFonts w:ascii="Arial" w:hAnsi="Arial"/>
          <w:b/>
          <w:bCs/>
        </w:rPr>
      </w:pPr>
    </w:p>
    <w:p w14:paraId="70211A6B" w14:textId="77777777" w:rsidR="00D86348" w:rsidRDefault="00D86348" w:rsidP="00A81DFF">
      <w:pPr>
        <w:rPr>
          <w:rFonts w:ascii="Arial" w:hAnsi="Arial"/>
          <w:b/>
          <w:bCs/>
        </w:rPr>
      </w:pPr>
    </w:p>
    <w:p w14:paraId="20EB3EA3" w14:textId="77777777" w:rsidR="00D86348" w:rsidRDefault="00D86348" w:rsidP="00A81DFF">
      <w:pPr>
        <w:rPr>
          <w:rFonts w:ascii="Arial" w:hAnsi="Arial"/>
          <w:b/>
          <w:bCs/>
        </w:rPr>
      </w:pPr>
    </w:p>
    <w:p w14:paraId="46FF4ADF" w14:textId="77777777" w:rsidR="00D86348" w:rsidRDefault="00D86348" w:rsidP="00A81DFF">
      <w:pPr>
        <w:rPr>
          <w:rFonts w:ascii="Arial" w:hAnsi="Arial"/>
          <w:b/>
          <w:bCs/>
        </w:rPr>
      </w:pPr>
    </w:p>
    <w:p w14:paraId="09B52ED7" w14:textId="7BCEC8EE" w:rsidR="00A81DFF" w:rsidRPr="001F3C32" w:rsidRDefault="00A81DFF" w:rsidP="00A81DFF">
      <w:pPr>
        <w:rPr>
          <w:rFonts w:ascii="Arial" w:hAnsi="Arial"/>
          <w:b/>
          <w:bCs/>
        </w:rPr>
      </w:pPr>
      <w:r w:rsidRPr="001F3C32">
        <w:rPr>
          <w:rFonts w:ascii="Arial" w:hAnsi="Arial"/>
          <w:b/>
          <w:bCs/>
        </w:rPr>
        <w:t xml:space="preserve">Pregunta </w:t>
      </w:r>
      <w:r>
        <w:rPr>
          <w:rFonts w:ascii="Arial" w:hAnsi="Arial"/>
          <w:b/>
          <w:bCs/>
        </w:rPr>
        <w:t>6</w:t>
      </w:r>
    </w:p>
    <w:p w14:paraId="06D298F8" w14:textId="4C8076CB" w:rsidR="00A81DFF"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105600" behindDoc="0" locked="0" layoutInCell="1" allowOverlap="1" wp14:anchorId="775A2EE5" wp14:editId="7A2228C4">
                <wp:simplePos x="0" y="0"/>
                <wp:positionH relativeFrom="column">
                  <wp:posOffset>3289995</wp:posOffset>
                </wp:positionH>
                <wp:positionV relativeFrom="paragraph">
                  <wp:posOffset>430857</wp:posOffset>
                </wp:positionV>
                <wp:extent cx="500040" cy="14040"/>
                <wp:effectExtent l="38100" t="38100" r="52705" b="62230"/>
                <wp:wrapNone/>
                <wp:docPr id="2492" name="Entrada de lápiz 2492"/>
                <wp:cNvGraphicFramePr/>
                <a:graphic xmlns:a="http://schemas.openxmlformats.org/drawingml/2006/main">
                  <a:graphicData uri="http://schemas.microsoft.com/office/word/2010/wordprocessingInk">
                    <w14:contentPart bwMode="auto" r:id="rId916">
                      <w14:nvContentPartPr>
                        <w14:cNvContentPartPr/>
                      </w14:nvContentPartPr>
                      <w14:xfrm>
                        <a:off x="0" y="0"/>
                        <a:ext cx="500040" cy="14040"/>
                      </w14:xfrm>
                    </w14:contentPart>
                  </a:graphicData>
                </a:graphic>
              </wp:anchor>
            </w:drawing>
          </mc:Choice>
          <mc:Fallback>
            <w:pict>
              <v:shape w14:anchorId="11EC7F04" id="Entrada de lápiz 2492" o:spid="_x0000_s1026" type="#_x0000_t75" style="position:absolute;margin-left:257.65pt;margin-top:32.55pt;width:42.2pt;height:3.9pt;z-index:25410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">
                <v:imagedata r:id="rId917" o:title=""/>
              </v:shape>
            </w:pict>
          </mc:Fallback>
        </mc:AlternateContent>
      </w:r>
      <w:r w:rsidR="00A81DFF" w:rsidRPr="00974A7B">
        <w:rPr>
          <w:rFonts w:ascii="Arial" w:hAnsi="Arial"/>
        </w:rPr>
        <w:t xml:space="preserve">En un estudio sobre la efectividad de un insecticida contra cierto insecto se roció este producto en un área grande de tierra. Posteriormente, se examinó el área en relación con los insectos vivos, seleccionando metros cuadrados. Según un proceso de Poisson se ha demostrado que el número </w:t>
      </w:r>
      <w:r w:rsidR="00A81DFF" w:rsidRPr="00D86348">
        <w:rPr>
          <w:rFonts w:ascii="Arial" w:hAnsi="Arial"/>
          <w:highlight w:val="yellow"/>
        </w:rPr>
        <w:t>promedio de insectos vivos por metro cuadrado</w:t>
      </w:r>
      <w:r w:rsidR="00A81DFF" w:rsidRPr="00974A7B">
        <w:rPr>
          <w:rFonts w:ascii="Arial" w:hAnsi="Arial"/>
        </w:rPr>
        <w:t xml:space="preserve">, después de haber rociado el insecticida es de </w:t>
      </w:r>
      <w:r w:rsidR="00A81DFF" w:rsidRPr="00D86348">
        <w:rPr>
          <w:rFonts w:ascii="Arial" w:hAnsi="Arial"/>
          <w:highlight w:val="yellow"/>
        </w:rPr>
        <w:t>0,6</w:t>
      </w:r>
      <w:r w:rsidR="00A81DFF" w:rsidRPr="00974A7B">
        <w:rPr>
          <w:rFonts w:ascii="Arial" w:hAnsi="Arial"/>
        </w:rPr>
        <w:t>.</w:t>
      </w:r>
    </w:p>
    <w:p w14:paraId="4691D198" w14:textId="1589D3F6" w:rsidR="00D86348"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108672" behindDoc="0" locked="0" layoutInCell="1" allowOverlap="1" wp14:anchorId="467A7E3C" wp14:editId="37F827F7">
                <wp:simplePos x="0" y="0"/>
                <wp:positionH relativeFrom="column">
                  <wp:posOffset>1412875</wp:posOffset>
                </wp:positionH>
                <wp:positionV relativeFrom="paragraph">
                  <wp:posOffset>-22225</wp:posOffset>
                </wp:positionV>
                <wp:extent cx="1050570" cy="58680"/>
                <wp:effectExtent l="0" t="38100" r="0" b="74930"/>
                <wp:wrapNone/>
                <wp:docPr id="2495" name="Entrada de lápiz 2495"/>
                <wp:cNvGraphicFramePr/>
                <a:graphic xmlns:a="http://schemas.openxmlformats.org/drawingml/2006/main">
                  <a:graphicData uri="http://schemas.microsoft.com/office/word/2010/wordprocessingInk">
                    <w14:contentPart bwMode="auto" r:id="rId918">
                      <w14:nvContentPartPr>
                        <w14:cNvContentPartPr/>
                      </w14:nvContentPartPr>
                      <w14:xfrm>
                        <a:off x="0" y="0"/>
                        <a:ext cx="1050570" cy="58680"/>
                      </w14:xfrm>
                    </w14:contentPart>
                  </a:graphicData>
                </a:graphic>
              </wp:anchor>
            </w:drawing>
          </mc:Choice>
          <mc:Fallback>
            <w:pict>
              <v:shape w14:anchorId="44052A5F" id="Entrada de lápiz 2495" o:spid="_x0000_s1026" type="#_x0000_t75" style="position:absolute;margin-left:109.85pt;margin-top:-3.15pt;width:85.55pt;height:7.45pt;z-index:254108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">
                <v:imagedata r:id="rId919" o:title=""/>
              </v:shape>
            </w:pict>
          </mc:Fallback>
        </mc:AlternateContent>
      </w:r>
    </w:p>
    <w:p w14:paraId="3D3E0351" w14:textId="52C8CB1A" w:rsidR="00D86348"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139392" behindDoc="0" locked="0" layoutInCell="1" allowOverlap="1" wp14:anchorId="5CB98895" wp14:editId="4ACFCF7A">
                <wp:simplePos x="0" y="0"/>
                <wp:positionH relativeFrom="column">
                  <wp:posOffset>4299585</wp:posOffset>
                </wp:positionH>
                <wp:positionV relativeFrom="paragraph">
                  <wp:posOffset>-43180</wp:posOffset>
                </wp:positionV>
                <wp:extent cx="461880" cy="307340"/>
                <wp:effectExtent l="57150" t="38100" r="33655" b="73660"/>
                <wp:wrapNone/>
                <wp:docPr id="2525" name="Entrada de lápiz 2525"/>
                <wp:cNvGraphicFramePr/>
                <a:graphic xmlns:a="http://schemas.openxmlformats.org/drawingml/2006/main">
                  <a:graphicData uri="http://schemas.microsoft.com/office/word/2010/wordprocessingInk">
                    <w14:contentPart bwMode="auto" r:id="rId920">
                      <w14:nvContentPartPr>
                        <w14:cNvContentPartPr/>
                      </w14:nvContentPartPr>
                      <w14:xfrm>
                        <a:off x="0" y="0"/>
                        <a:ext cx="461880" cy="307340"/>
                      </w14:xfrm>
                    </w14:contentPart>
                  </a:graphicData>
                </a:graphic>
              </wp:anchor>
            </w:drawing>
          </mc:Choice>
          <mc:Fallback>
            <w:pict>
              <v:shape w14:anchorId="0BA1B9CA" id="Entrada de lápiz 2525" o:spid="_x0000_s1026" type="#_x0000_t75" style="position:absolute;margin-left:337.15pt;margin-top:-4.8pt;width:39.15pt;height:27pt;z-index:254139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">
                <v:imagedata r:id="rId921" o:title=""/>
              </v:shape>
            </w:pict>
          </mc:Fallback>
        </mc:AlternateContent>
      </w:r>
    </w:p>
    <w:p w14:paraId="40366DB1" w14:textId="44CED4D2" w:rsidR="00D86348"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140416" behindDoc="0" locked="0" layoutInCell="1" allowOverlap="1" wp14:anchorId="22D91C7B" wp14:editId="2157456D">
                <wp:simplePos x="0" y="0"/>
                <wp:positionH relativeFrom="column">
                  <wp:posOffset>1334770</wp:posOffset>
                </wp:positionH>
                <wp:positionV relativeFrom="paragraph">
                  <wp:posOffset>-106045</wp:posOffset>
                </wp:positionV>
                <wp:extent cx="2714475" cy="281910"/>
                <wp:effectExtent l="38100" t="38100" r="48260" b="61595"/>
                <wp:wrapNone/>
                <wp:docPr id="2526" name="Entrada de lápiz 2526"/>
                <wp:cNvGraphicFramePr/>
                <a:graphic xmlns:a="http://schemas.openxmlformats.org/drawingml/2006/main">
                  <a:graphicData uri="http://schemas.microsoft.com/office/word/2010/wordprocessingInk">
                    <w14:contentPart bwMode="auto" r:id="rId922">
                      <w14:nvContentPartPr>
                        <w14:cNvContentPartPr/>
                      </w14:nvContentPartPr>
                      <w14:xfrm>
                        <a:off x="0" y="0"/>
                        <a:ext cx="2714475" cy="281910"/>
                      </w14:xfrm>
                    </w14:contentPart>
                  </a:graphicData>
                </a:graphic>
              </wp:anchor>
            </w:drawing>
          </mc:Choice>
          <mc:Fallback>
            <w:pict>
              <v:shape w14:anchorId="7423B31A" id="Entrada de lápiz 2526" o:spid="_x0000_s1026" type="#_x0000_t75" style="position:absolute;margin-left:103.7pt;margin-top:-9.75pt;width:216.6pt;height:25.05pt;z-index:25414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">
                <v:imagedata r:id="rId923" o:title=""/>
              </v:shape>
            </w:pict>
          </mc:Fallback>
        </mc:AlternateContent>
      </w:r>
    </w:p>
    <w:p w14:paraId="355690BD" w14:textId="77777777" w:rsidR="00D86348" w:rsidRDefault="00D86348" w:rsidP="00A81DFF">
      <w:pPr>
        <w:shd w:val="clear" w:color="auto" w:fill="FFFFFF"/>
        <w:jc w:val="both"/>
        <w:rPr>
          <w:rFonts w:ascii="Arial" w:hAnsi="Arial"/>
        </w:rPr>
      </w:pPr>
    </w:p>
    <w:p w14:paraId="3AC9834A" w14:textId="2E541AFC" w:rsidR="00D86348"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162944" behindDoc="0" locked="0" layoutInCell="1" allowOverlap="1" wp14:anchorId="1F4638C1" wp14:editId="635896FF">
                <wp:simplePos x="0" y="0"/>
                <wp:positionH relativeFrom="column">
                  <wp:posOffset>2212975</wp:posOffset>
                </wp:positionH>
                <wp:positionV relativeFrom="paragraph">
                  <wp:posOffset>-26670</wp:posOffset>
                </wp:positionV>
                <wp:extent cx="2537230" cy="313055"/>
                <wp:effectExtent l="57150" t="38100" r="0" b="67945"/>
                <wp:wrapNone/>
                <wp:docPr id="2548" name="Entrada de lápiz 2548"/>
                <wp:cNvGraphicFramePr/>
                <a:graphic xmlns:a="http://schemas.openxmlformats.org/drawingml/2006/main">
                  <a:graphicData uri="http://schemas.microsoft.com/office/word/2010/wordprocessingInk">
                    <w14:contentPart bwMode="auto" r:id="rId924">
                      <w14:nvContentPartPr>
                        <w14:cNvContentPartPr/>
                      </w14:nvContentPartPr>
                      <w14:xfrm>
                        <a:off x="0" y="0"/>
                        <a:ext cx="2537230" cy="313055"/>
                      </w14:xfrm>
                    </w14:contentPart>
                  </a:graphicData>
                </a:graphic>
              </wp:anchor>
            </w:drawing>
          </mc:Choice>
          <mc:Fallback>
            <w:pict>
              <v:shape w14:anchorId="1E787DB4" id="Entrada de lápiz 2548" o:spid="_x0000_s1026" type="#_x0000_t75" style="position:absolute;margin-left:172.85pt;margin-top:-3.5pt;width:202.65pt;height:27.45pt;z-index:254162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">
                <v:imagedata r:id="rId925" o:title=""/>
              </v:shape>
            </w:pict>
          </mc:Fallback>
        </mc:AlternateContent>
      </w:r>
    </w:p>
    <w:p w14:paraId="28C34B68" w14:textId="7918892D" w:rsidR="00D86348"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181376" behindDoc="0" locked="0" layoutInCell="1" allowOverlap="1" wp14:anchorId="15F1C803" wp14:editId="174724D1">
                <wp:simplePos x="0" y="0"/>
                <wp:positionH relativeFrom="column">
                  <wp:posOffset>5134610</wp:posOffset>
                </wp:positionH>
                <wp:positionV relativeFrom="paragraph">
                  <wp:posOffset>-64770</wp:posOffset>
                </wp:positionV>
                <wp:extent cx="1167370" cy="300355"/>
                <wp:effectExtent l="57150" t="57150" r="0" b="61595"/>
                <wp:wrapNone/>
                <wp:docPr id="2566" name="Entrada de lápiz 2566"/>
                <wp:cNvGraphicFramePr/>
                <a:graphic xmlns:a="http://schemas.openxmlformats.org/drawingml/2006/main">
                  <a:graphicData uri="http://schemas.microsoft.com/office/word/2010/wordprocessingInk">
                    <w14:contentPart bwMode="auto" r:id="rId926">
                      <w14:nvContentPartPr>
                        <w14:cNvContentPartPr/>
                      </w14:nvContentPartPr>
                      <w14:xfrm>
                        <a:off x="0" y="0"/>
                        <a:ext cx="1167370" cy="300355"/>
                      </w14:xfrm>
                    </w14:contentPart>
                  </a:graphicData>
                </a:graphic>
              </wp:anchor>
            </w:drawing>
          </mc:Choice>
          <mc:Fallback>
            <w:pict>
              <v:shape w14:anchorId="0922371D" id="Entrada de lápiz 2566" o:spid="_x0000_s1026" type="#_x0000_t75" style="position:absolute;margin-left:402.9pt;margin-top:-6.5pt;width:94.7pt;height:26.45pt;z-index:25418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">
                <v:imagedata r:id="rId927" o:title=""/>
              </v:shape>
            </w:pict>
          </mc:Fallback>
        </mc:AlternateContent>
      </w:r>
    </w:p>
    <w:p w14:paraId="72511154" w14:textId="11F4E066" w:rsidR="00591AB6" w:rsidRDefault="00591AB6" w:rsidP="00A81DFF">
      <w:pPr>
        <w:shd w:val="clear" w:color="auto" w:fill="FFFFFF"/>
        <w:jc w:val="both"/>
        <w:rPr>
          <w:rFonts w:ascii="Arial" w:hAnsi="Arial"/>
        </w:rPr>
      </w:pPr>
    </w:p>
    <w:p w14:paraId="06FCFD6C" w14:textId="51D08143" w:rsidR="00591AB6" w:rsidRDefault="00591AB6" w:rsidP="00A81DFF">
      <w:pPr>
        <w:shd w:val="clear" w:color="auto" w:fill="FFFFFF"/>
        <w:jc w:val="both"/>
        <w:rPr>
          <w:rFonts w:ascii="Arial" w:hAnsi="Arial"/>
        </w:rPr>
      </w:pPr>
    </w:p>
    <w:p w14:paraId="46FBDA0E" w14:textId="5A52AB4B" w:rsidR="00D86348"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212096" behindDoc="0" locked="0" layoutInCell="1" allowOverlap="1" wp14:anchorId="2A26A0E9" wp14:editId="46B08089">
                <wp:simplePos x="0" y="0"/>
                <wp:positionH relativeFrom="column">
                  <wp:posOffset>1725295</wp:posOffset>
                </wp:positionH>
                <wp:positionV relativeFrom="paragraph">
                  <wp:posOffset>26035</wp:posOffset>
                </wp:positionV>
                <wp:extent cx="1156485" cy="227170"/>
                <wp:effectExtent l="38100" t="57150" r="62865" b="59055"/>
                <wp:wrapNone/>
                <wp:docPr id="2596" name="Entrada de lápiz 2596"/>
                <wp:cNvGraphicFramePr/>
                <a:graphic xmlns:a="http://schemas.openxmlformats.org/drawingml/2006/main">
                  <a:graphicData uri="http://schemas.microsoft.com/office/word/2010/wordprocessingInk">
                    <w14:contentPart bwMode="auto" r:id="rId928">
                      <w14:nvContentPartPr>
                        <w14:cNvContentPartPr/>
                      </w14:nvContentPartPr>
                      <w14:xfrm>
                        <a:off x="0" y="0"/>
                        <a:ext cx="1156485" cy="227170"/>
                      </w14:xfrm>
                    </w14:contentPart>
                  </a:graphicData>
                </a:graphic>
              </wp:anchor>
            </w:drawing>
          </mc:Choice>
          <mc:Fallback>
            <w:pict>
              <v:shape w14:anchorId="13B096C1" id="Entrada de lápiz 2596" o:spid="_x0000_s1026" type="#_x0000_t75" style="position:absolute;margin-left:134.45pt;margin-top:.65pt;width:93.85pt;height:20.75pt;z-index:25421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">
                <v:imagedata r:id="rId929" o:title=""/>
              </v:shape>
            </w:pict>
          </mc:Fallback>
        </mc:AlternateContent>
      </w:r>
      <w:r>
        <w:rPr>
          <w:rFonts w:ascii="Arial" w:hAnsi="Arial"/>
          <w:noProof/>
        </w:rPr>
        <mc:AlternateContent>
          <mc:Choice Requires="wpi">
            <w:drawing>
              <wp:anchor distT="0" distB="0" distL="114300" distR="114300" simplePos="0" relativeHeight="254189568" behindDoc="0" locked="0" layoutInCell="1" allowOverlap="1" wp14:anchorId="022199EC" wp14:editId="372F63E4">
                <wp:simplePos x="0" y="0"/>
                <wp:positionH relativeFrom="column">
                  <wp:posOffset>-10160</wp:posOffset>
                </wp:positionH>
                <wp:positionV relativeFrom="paragraph">
                  <wp:posOffset>-22860</wp:posOffset>
                </wp:positionV>
                <wp:extent cx="704110" cy="318770"/>
                <wp:effectExtent l="38100" t="38100" r="58420" b="62230"/>
                <wp:wrapNone/>
                <wp:docPr id="2574" name="Entrada de lápiz 2574"/>
                <wp:cNvGraphicFramePr/>
                <a:graphic xmlns:a="http://schemas.openxmlformats.org/drawingml/2006/main">
                  <a:graphicData uri="http://schemas.microsoft.com/office/word/2010/wordprocessingInk">
                    <w14:contentPart bwMode="auto" r:id="rId930">
                      <w14:nvContentPartPr>
                        <w14:cNvContentPartPr/>
                      </w14:nvContentPartPr>
                      <w14:xfrm>
                        <a:off x="0" y="0"/>
                        <a:ext cx="704110" cy="318770"/>
                      </w14:xfrm>
                    </w14:contentPart>
                  </a:graphicData>
                </a:graphic>
              </wp:anchor>
            </w:drawing>
          </mc:Choice>
          <mc:Fallback>
            <w:pict>
              <v:shape w14:anchorId="38F06ADA" id="Entrada de lápiz 2574" o:spid="_x0000_s1026" type="#_x0000_t75" style="position:absolute;margin-left:-2.2pt;margin-top:-3.2pt;width:58.3pt;height:27.9pt;z-index:254189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">
                <v:imagedata r:id="rId931" o:title=""/>
              </v:shape>
            </w:pict>
          </mc:Fallback>
        </mc:AlternateContent>
      </w:r>
    </w:p>
    <w:p w14:paraId="79C183B0" w14:textId="11133475" w:rsidR="00D86348"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213120" behindDoc="0" locked="0" layoutInCell="1" allowOverlap="1" wp14:anchorId="76301EA9" wp14:editId="7C3FF576">
                <wp:simplePos x="0" y="0"/>
                <wp:positionH relativeFrom="column">
                  <wp:posOffset>791845</wp:posOffset>
                </wp:positionH>
                <wp:positionV relativeFrom="paragraph">
                  <wp:posOffset>-107315</wp:posOffset>
                </wp:positionV>
                <wp:extent cx="735975" cy="267840"/>
                <wp:effectExtent l="38100" t="38100" r="0" b="75565"/>
                <wp:wrapNone/>
                <wp:docPr id="2597" name="Entrada de lápiz 2597"/>
                <wp:cNvGraphicFramePr/>
                <a:graphic xmlns:a="http://schemas.openxmlformats.org/drawingml/2006/main">
                  <a:graphicData uri="http://schemas.microsoft.com/office/word/2010/wordprocessingInk">
                    <w14:contentPart bwMode="auto" r:id="rId932">
                      <w14:nvContentPartPr>
                        <w14:cNvContentPartPr/>
                      </w14:nvContentPartPr>
                      <w14:xfrm>
                        <a:off x="0" y="0"/>
                        <a:ext cx="735975" cy="267840"/>
                      </w14:xfrm>
                    </w14:contentPart>
                  </a:graphicData>
                </a:graphic>
              </wp:anchor>
            </w:drawing>
          </mc:Choice>
          <mc:Fallback>
            <w:pict>
              <v:shape w14:anchorId="7A086132" id="Entrada de lápiz 2597" o:spid="_x0000_s1026" type="#_x0000_t75" style="position:absolute;margin-left:60.95pt;margin-top:-9.85pt;width:60.75pt;height:23.95pt;z-index:25421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">
                <v:imagedata r:id="rId933" o:title=""/>
              </v:shape>
            </w:pict>
          </mc:Fallback>
        </mc:AlternateContent>
      </w:r>
    </w:p>
    <w:p w14:paraId="03EDD5C3" w14:textId="3DE3911C" w:rsidR="00D86348" w:rsidRPr="00974A7B"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219264" behindDoc="0" locked="0" layoutInCell="1" allowOverlap="1" wp14:anchorId="5B08E0EF" wp14:editId="38C0B36C">
                <wp:simplePos x="0" y="0"/>
                <wp:positionH relativeFrom="column">
                  <wp:posOffset>2282825</wp:posOffset>
                </wp:positionH>
                <wp:positionV relativeFrom="paragraph">
                  <wp:posOffset>-3175</wp:posOffset>
                </wp:positionV>
                <wp:extent cx="406345" cy="151170"/>
                <wp:effectExtent l="57150" t="57150" r="13335" b="58420"/>
                <wp:wrapNone/>
                <wp:docPr id="2603" name="Entrada de lápiz 2603"/>
                <wp:cNvGraphicFramePr/>
                <a:graphic xmlns:a="http://schemas.openxmlformats.org/drawingml/2006/main">
                  <a:graphicData uri="http://schemas.microsoft.com/office/word/2010/wordprocessingInk">
                    <w14:contentPart bwMode="auto" r:id="rId934">
                      <w14:nvContentPartPr>
                        <w14:cNvContentPartPr/>
                      </w14:nvContentPartPr>
                      <w14:xfrm>
                        <a:off x="0" y="0"/>
                        <a:ext cx="406345" cy="151170"/>
                      </w14:xfrm>
                    </w14:contentPart>
                  </a:graphicData>
                </a:graphic>
              </wp:anchor>
            </w:drawing>
          </mc:Choice>
          <mc:Fallback>
            <w:pict>
              <v:shape w14:anchorId="531BBA3B" id="Entrada de lápiz 2603" o:spid="_x0000_s1026" type="#_x0000_t75" style="position:absolute;margin-left:178.35pt;margin-top:-1.65pt;width:34.85pt;height:14.7pt;z-index:25421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">
                <v:imagedata r:id="rId935" o:title=""/>
              </v:shape>
            </w:pict>
          </mc:Fallback>
        </mc:AlternateContent>
      </w:r>
    </w:p>
    <w:p w14:paraId="584311AC" w14:textId="0C0A659E" w:rsidR="00A81DFF" w:rsidRDefault="00A81DFF" w:rsidP="00A81DFF">
      <w:pPr>
        <w:shd w:val="clear" w:color="auto" w:fill="FFFFFF"/>
        <w:jc w:val="both"/>
        <w:rPr>
          <w:rFonts w:ascii="Arial" w:hAnsi="Arial"/>
        </w:rPr>
      </w:pPr>
      <w:r w:rsidRPr="00974A7B">
        <w:rPr>
          <w:rFonts w:ascii="Arial" w:hAnsi="Arial"/>
        </w:rPr>
        <w:t xml:space="preserve"> </w:t>
      </w:r>
    </w:p>
    <w:p w14:paraId="13D47976" w14:textId="05E9177F" w:rsidR="00D86348"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247936" behindDoc="0" locked="0" layoutInCell="1" allowOverlap="1" wp14:anchorId="11CEBA12" wp14:editId="3CAD142F">
                <wp:simplePos x="0" y="0"/>
                <wp:positionH relativeFrom="column">
                  <wp:posOffset>3647440</wp:posOffset>
                </wp:positionH>
                <wp:positionV relativeFrom="paragraph">
                  <wp:posOffset>-83185</wp:posOffset>
                </wp:positionV>
                <wp:extent cx="743610" cy="266665"/>
                <wp:effectExtent l="38100" t="57150" r="18415" b="76835"/>
                <wp:wrapNone/>
                <wp:docPr id="2631" name="Entrada de lápiz 2631"/>
                <wp:cNvGraphicFramePr/>
                <a:graphic xmlns:a="http://schemas.openxmlformats.org/drawingml/2006/main">
                  <a:graphicData uri="http://schemas.microsoft.com/office/word/2010/wordprocessingInk">
                    <w14:contentPart bwMode="auto" r:id="rId936">
                      <w14:nvContentPartPr>
                        <w14:cNvContentPartPr/>
                      </w14:nvContentPartPr>
                      <w14:xfrm>
                        <a:off x="0" y="0"/>
                        <a:ext cx="743610" cy="266665"/>
                      </w14:xfrm>
                    </w14:contentPart>
                  </a:graphicData>
                </a:graphic>
              </wp:anchor>
            </w:drawing>
          </mc:Choice>
          <mc:Fallback>
            <w:pict>
              <v:shape w14:anchorId="65EAE26B" id="Entrada de lápiz 2631" o:spid="_x0000_s1026" type="#_x0000_t75" style="position:absolute;margin-left:285.8pt;margin-top:-7.95pt;width:61.35pt;height:23.85pt;z-index:25424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">
                <v:imagedata r:id="rId937" o:title=""/>
              </v:shape>
            </w:pict>
          </mc:Fallback>
        </mc:AlternateContent>
      </w:r>
      <w:r>
        <w:rPr>
          <w:rFonts w:ascii="Arial" w:hAnsi="Arial"/>
          <w:noProof/>
        </w:rPr>
        <mc:AlternateContent>
          <mc:Choice Requires="wpi">
            <w:drawing>
              <wp:anchor distT="0" distB="0" distL="114300" distR="114300" simplePos="0" relativeHeight="254240768" behindDoc="0" locked="0" layoutInCell="1" allowOverlap="1" wp14:anchorId="33188885" wp14:editId="7C724D50">
                <wp:simplePos x="0" y="0"/>
                <wp:positionH relativeFrom="column">
                  <wp:posOffset>3284220</wp:posOffset>
                </wp:positionH>
                <wp:positionV relativeFrom="paragraph">
                  <wp:posOffset>89535</wp:posOffset>
                </wp:positionV>
                <wp:extent cx="102235" cy="53340"/>
                <wp:effectExtent l="57150" t="38100" r="50165" b="60960"/>
                <wp:wrapNone/>
                <wp:docPr id="2624" name="Entrada de lápiz 2624"/>
                <wp:cNvGraphicFramePr/>
                <a:graphic xmlns:a="http://schemas.openxmlformats.org/drawingml/2006/main">
                  <a:graphicData uri="http://schemas.microsoft.com/office/word/2010/wordprocessingInk">
                    <w14:contentPart bwMode="auto" r:id="rId938">
                      <w14:nvContentPartPr>
                        <w14:cNvContentPartPr/>
                      </w14:nvContentPartPr>
                      <w14:xfrm>
                        <a:off x="0" y="0"/>
                        <a:ext cx="102235" cy="53340"/>
                      </w14:xfrm>
                    </w14:contentPart>
                  </a:graphicData>
                </a:graphic>
              </wp:anchor>
            </w:drawing>
          </mc:Choice>
          <mc:Fallback>
            <w:pict>
              <v:shape w14:anchorId="477792C8" id="Entrada de lápiz 2624" o:spid="_x0000_s1026" type="#_x0000_t75" style="position:absolute;margin-left:257.2pt;margin-top:5.65pt;width:10.85pt;height:7pt;z-index:25424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">
                <v:imagedata r:id="rId939" o:title=""/>
              </v:shape>
            </w:pict>
          </mc:Fallback>
        </mc:AlternateContent>
      </w:r>
      <w:r>
        <w:rPr>
          <w:rFonts w:ascii="Arial" w:hAnsi="Arial"/>
          <w:noProof/>
        </w:rPr>
        <mc:AlternateContent>
          <mc:Choice Requires="wpi">
            <w:drawing>
              <wp:anchor distT="0" distB="0" distL="114300" distR="114300" simplePos="0" relativeHeight="254234624" behindDoc="0" locked="0" layoutInCell="1" allowOverlap="1" wp14:anchorId="2C08BAE9" wp14:editId="4830A34F">
                <wp:simplePos x="0" y="0"/>
                <wp:positionH relativeFrom="column">
                  <wp:posOffset>2837815</wp:posOffset>
                </wp:positionH>
                <wp:positionV relativeFrom="paragraph">
                  <wp:posOffset>-59055</wp:posOffset>
                </wp:positionV>
                <wp:extent cx="248210" cy="248400"/>
                <wp:effectExtent l="38100" t="38100" r="38100" b="75565"/>
                <wp:wrapNone/>
                <wp:docPr id="2618" name="Entrada de lápiz 2618"/>
                <wp:cNvGraphicFramePr/>
                <a:graphic xmlns:a="http://schemas.openxmlformats.org/drawingml/2006/main">
                  <a:graphicData uri="http://schemas.microsoft.com/office/word/2010/wordprocessingInk">
                    <w14:contentPart bwMode="auto" r:id="rId940">
                      <w14:nvContentPartPr>
                        <w14:cNvContentPartPr/>
                      </w14:nvContentPartPr>
                      <w14:xfrm>
                        <a:off x="0" y="0"/>
                        <a:ext cx="248210" cy="248400"/>
                      </w14:xfrm>
                    </w14:contentPart>
                  </a:graphicData>
                </a:graphic>
              </wp:anchor>
            </w:drawing>
          </mc:Choice>
          <mc:Fallback>
            <w:pict>
              <v:shape w14:anchorId="2A4A552A" id="Entrada de lápiz 2618" o:spid="_x0000_s1026" type="#_x0000_t75" style="position:absolute;margin-left:222.05pt;margin-top:-6.05pt;width:22.4pt;height:22.35pt;z-index:25423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">
                <v:imagedata r:id="rId941" o:title=""/>
              </v:shape>
            </w:pict>
          </mc:Fallback>
        </mc:AlternateContent>
      </w:r>
      <w:r>
        <w:rPr>
          <w:rFonts w:ascii="Arial" w:hAnsi="Arial"/>
          <w:noProof/>
        </w:rPr>
        <mc:AlternateContent>
          <mc:Choice Requires="wpi">
            <w:drawing>
              <wp:anchor distT="0" distB="0" distL="114300" distR="114300" simplePos="0" relativeHeight="254231552" behindDoc="0" locked="0" layoutInCell="1" allowOverlap="1" wp14:anchorId="4C71326F" wp14:editId="5118DC2D">
                <wp:simplePos x="0" y="0"/>
                <wp:positionH relativeFrom="column">
                  <wp:posOffset>1568450</wp:posOffset>
                </wp:positionH>
                <wp:positionV relativeFrom="paragraph">
                  <wp:posOffset>-55880</wp:posOffset>
                </wp:positionV>
                <wp:extent cx="1184335" cy="253565"/>
                <wp:effectExtent l="38100" t="57150" r="0" b="70485"/>
                <wp:wrapNone/>
                <wp:docPr id="2615" name="Entrada de lápiz 2615"/>
                <wp:cNvGraphicFramePr/>
                <a:graphic xmlns:a="http://schemas.openxmlformats.org/drawingml/2006/main">
                  <a:graphicData uri="http://schemas.microsoft.com/office/word/2010/wordprocessingInk">
                    <w14:contentPart bwMode="auto" r:id="rId942">
                      <w14:nvContentPartPr>
                        <w14:cNvContentPartPr/>
                      </w14:nvContentPartPr>
                      <w14:xfrm>
                        <a:off x="0" y="0"/>
                        <a:ext cx="1184335" cy="253565"/>
                      </w14:xfrm>
                    </w14:contentPart>
                  </a:graphicData>
                </a:graphic>
              </wp:anchor>
            </w:drawing>
          </mc:Choice>
          <mc:Fallback>
            <w:pict>
              <v:shape w14:anchorId="55470BC9" id="Entrada de lápiz 2615" o:spid="_x0000_s1026" type="#_x0000_t75" style="position:absolute;margin-left:122.1pt;margin-top:-5.8pt;width:96.05pt;height:22.75pt;z-index:25423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">
                <v:imagedata r:id="rId943" o:title=""/>
              </v:shape>
            </w:pict>
          </mc:Fallback>
        </mc:AlternateContent>
      </w:r>
    </w:p>
    <w:p w14:paraId="2A8690C8" w14:textId="40662FE1" w:rsidR="00D86348" w:rsidRDefault="00D86348" w:rsidP="00A81DFF">
      <w:pPr>
        <w:shd w:val="clear" w:color="auto" w:fill="FFFFFF"/>
        <w:jc w:val="both"/>
        <w:rPr>
          <w:rFonts w:ascii="Arial" w:hAnsi="Arial"/>
        </w:rPr>
      </w:pPr>
    </w:p>
    <w:p w14:paraId="7F0DE81C" w14:textId="2B479525" w:rsidR="00D86348"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237696" behindDoc="0" locked="0" layoutInCell="1" allowOverlap="1" wp14:anchorId="1A5FC8EB" wp14:editId="15BA88CC">
                <wp:simplePos x="0" y="0"/>
                <wp:positionH relativeFrom="column">
                  <wp:posOffset>1737995</wp:posOffset>
                </wp:positionH>
                <wp:positionV relativeFrom="paragraph">
                  <wp:posOffset>-55880</wp:posOffset>
                </wp:positionV>
                <wp:extent cx="1399320" cy="163880"/>
                <wp:effectExtent l="57150" t="38100" r="67945" b="64770"/>
                <wp:wrapNone/>
                <wp:docPr id="2621" name="Entrada de lápiz 2621"/>
                <wp:cNvGraphicFramePr/>
                <a:graphic xmlns:a="http://schemas.openxmlformats.org/drawingml/2006/main">
                  <a:graphicData uri="http://schemas.microsoft.com/office/word/2010/wordprocessingInk">
                    <w14:contentPart bwMode="auto" r:id="rId944">
                      <w14:nvContentPartPr>
                        <w14:cNvContentPartPr/>
                      </w14:nvContentPartPr>
                      <w14:xfrm>
                        <a:off x="0" y="0"/>
                        <a:ext cx="1399320" cy="163880"/>
                      </w14:xfrm>
                    </w14:contentPart>
                  </a:graphicData>
                </a:graphic>
              </wp:anchor>
            </w:drawing>
          </mc:Choice>
          <mc:Fallback>
            <w:pict>
              <v:shape w14:anchorId="2A3A4B1D" id="Entrada de lápiz 2621" o:spid="_x0000_s1026" type="#_x0000_t75" style="position:absolute;margin-left:135.45pt;margin-top:-5.8pt;width:113.05pt;height:15.7pt;z-index:25423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">
                <v:imagedata r:id="rId945" o:title=""/>
              </v:shape>
            </w:pict>
          </mc:Fallback>
        </mc:AlternateContent>
      </w:r>
    </w:p>
    <w:p w14:paraId="1B21F040" w14:textId="5369A18C" w:rsidR="00D86348" w:rsidRDefault="00D86348" w:rsidP="00A81DFF">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253056" behindDoc="0" locked="0" layoutInCell="1" allowOverlap="1" wp14:anchorId="0516AC54" wp14:editId="7691FC52">
                <wp:simplePos x="0" y="0"/>
                <wp:positionH relativeFrom="column">
                  <wp:posOffset>1343025</wp:posOffset>
                </wp:positionH>
                <wp:positionV relativeFrom="paragraph">
                  <wp:posOffset>-43815</wp:posOffset>
                </wp:positionV>
                <wp:extent cx="617500" cy="234950"/>
                <wp:effectExtent l="38100" t="38100" r="49530" b="69850"/>
                <wp:wrapNone/>
                <wp:docPr id="2636" name="Entrada de lápiz 2636"/>
                <wp:cNvGraphicFramePr/>
                <a:graphic xmlns:a="http://schemas.openxmlformats.org/drawingml/2006/main">
                  <a:graphicData uri="http://schemas.microsoft.com/office/word/2010/wordprocessingInk">
                    <w14:contentPart bwMode="auto" r:id="rId946">
                      <w14:nvContentPartPr>
                        <w14:cNvContentPartPr/>
                      </w14:nvContentPartPr>
                      <w14:xfrm>
                        <a:off x="0" y="0"/>
                        <a:ext cx="617500" cy="234950"/>
                      </w14:xfrm>
                    </w14:contentPart>
                  </a:graphicData>
                </a:graphic>
              </wp:anchor>
            </w:drawing>
          </mc:Choice>
          <mc:Fallback>
            <w:pict>
              <v:shape w14:anchorId="3F49666B" id="Entrada de lápiz 2636" o:spid="_x0000_s1026" type="#_x0000_t75" style="position:absolute;margin-left:104.35pt;margin-top:-4.85pt;width:51.45pt;height:21.3pt;z-index:25425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">
                <v:imagedata r:id="rId947" o:title=""/>
              </v:shape>
            </w:pict>
          </mc:Fallback>
        </mc:AlternateContent>
      </w:r>
      <w:r w:rsidRPr="00D86348">
        <w:rPr>
          <w:rFonts w:ascii="Arial" w:hAnsi="Arial"/>
        </w:rPr>
        <w:t>1-POISSON.DIST(2;0.6;1)</w:t>
      </w:r>
    </w:p>
    <w:p w14:paraId="2D552045" w14:textId="35C3BE67" w:rsidR="00D86348" w:rsidRDefault="00D86348" w:rsidP="00A81DFF">
      <w:pPr>
        <w:shd w:val="clear" w:color="auto" w:fill="FFFFFF"/>
        <w:jc w:val="both"/>
        <w:rPr>
          <w:rFonts w:ascii="Arial" w:hAnsi="Arial"/>
        </w:rPr>
      </w:pPr>
    </w:p>
    <w:p w14:paraId="316C3389" w14:textId="77777777" w:rsidR="00D86348" w:rsidRPr="00974A7B" w:rsidRDefault="00D86348" w:rsidP="00A81DFF">
      <w:pPr>
        <w:shd w:val="clear" w:color="auto" w:fill="FFFFFF"/>
        <w:jc w:val="both"/>
        <w:rPr>
          <w:rFonts w:ascii="Arial" w:hAnsi="Arial"/>
        </w:rPr>
      </w:pPr>
    </w:p>
    <w:p w14:paraId="2009DA70" w14:textId="561E73E2" w:rsidR="00A81DFF" w:rsidRPr="00591AB6" w:rsidRDefault="00D86348" w:rsidP="00A81DFF">
      <w:pPr>
        <w:pStyle w:val="Prrafodelista"/>
        <w:numPr>
          <w:ilvl w:val="0"/>
          <w:numId w:val="18"/>
        </w:numPr>
        <w:shd w:val="clear" w:color="auto" w:fill="FFFFFF"/>
        <w:jc w:val="both"/>
        <w:rPr>
          <w:rFonts w:ascii="Arial" w:hAnsi="Arial"/>
        </w:rPr>
      </w:pPr>
      <w:r>
        <w:rPr>
          <w:rFonts w:ascii="Arial" w:hAnsi="Arial"/>
          <w:noProof/>
        </w:rPr>
        <mc:AlternateContent>
          <mc:Choice Requires="wpi">
            <w:drawing>
              <wp:anchor distT="0" distB="0" distL="114300" distR="114300" simplePos="0" relativeHeight="254260224" behindDoc="0" locked="0" layoutInCell="1" allowOverlap="1" wp14:anchorId="28C3DACF" wp14:editId="6ABFAA07">
                <wp:simplePos x="0" y="0"/>
                <wp:positionH relativeFrom="column">
                  <wp:posOffset>1834515</wp:posOffset>
                </wp:positionH>
                <wp:positionV relativeFrom="paragraph">
                  <wp:posOffset>196215</wp:posOffset>
                </wp:positionV>
                <wp:extent cx="383490" cy="146755"/>
                <wp:effectExtent l="38100" t="57150" r="17145" b="62865"/>
                <wp:wrapNone/>
                <wp:docPr id="2643" name="Entrada de lápiz 2643"/>
                <wp:cNvGraphicFramePr/>
                <a:graphic xmlns:a="http://schemas.openxmlformats.org/drawingml/2006/main">
                  <a:graphicData uri="http://schemas.microsoft.com/office/word/2010/wordprocessingInk">
                    <w14:contentPart bwMode="auto" r:id="rId948">
                      <w14:nvContentPartPr>
                        <w14:cNvContentPartPr/>
                      </w14:nvContentPartPr>
                      <w14:xfrm>
                        <a:off x="0" y="0"/>
                        <a:ext cx="383490" cy="146755"/>
                      </w14:xfrm>
                    </w14:contentPart>
                  </a:graphicData>
                </a:graphic>
              </wp:anchor>
            </w:drawing>
          </mc:Choice>
          <mc:Fallback>
            <w:pict>
              <v:shape w14:anchorId="427638D0" id="Entrada de lápiz 2643" o:spid="_x0000_s1026" type="#_x0000_t75" style="position:absolute;margin-left:143.05pt;margin-top:14.05pt;width:33.05pt;height:14.35pt;z-index:25426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">
                <v:imagedata r:id="rId949" o:title=""/>
              </v:shape>
            </w:pict>
          </mc:Fallback>
        </mc:AlternateContent>
      </w:r>
      <w:r>
        <w:rPr>
          <w:rFonts w:ascii="Arial" w:hAnsi="Arial"/>
          <w:noProof/>
        </w:rPr>
        <mc:AlternateContent>
          <mc:Choice Requires="wpi">
            <w:drawing>
              <wp:anchor distT="0" distB="0" distL="114300" distR="114300" simplePos="0" relativeHeight="254192640" behindDoc="0" locked="0" layoutInCell="1" allowOverlap="1" wp14:anchorId="2C20D2E1" wp14:editId="4C56966D">
                <wp:simplePos x="0" y="0"/>
                <wp:positionH relativeFrom="column">
                  <wp:posOffset>5048885</wp:posOffset>
                </wp:positionH>
                <wp:positionV relativeFrom="paragraph">
                  <wp:posOffset>111125</wp:posOffset>
                </wp:positionV>
                <wp:extent cx="720090" cy="33655"/>
                <wp:effectExtent l="38100" t="57150" r="60960" b="61595"/>
                <wp:wrapNone/>
                <wp:docPr id="2577" name="Entrada de lápiz 2577"/>
                <wp:cNvGraphicFramePr/>
                <a:graphic xmlns:a="http://schemas.openxmlformats.org/drawingml/2006/main">
                  <a:graphicData uri="http://schemas.microsoft.com/office/word/2010/wordprocessingInk">
                    <w14:contentPart bwMode="auto" r:id="rId950">
                      <w14:nvContentPartPr>
                        <w14:cNvContentPartPr/>
                      </w14:nvContentPartPr>
                      <w14:xfrm>
                        <a:off x="0" y="0"/>
                        <a:ext cx="720090" cy="33655"/>
                      </w14:xfrm>
                    </w14:contentPart>
                  </a:graphicData>
                </a:graphic>
              </wp:anchor>
            </w:drawing>
          </mc:Choice>
          <mc:Fallback>
            <w:pict>
              <v:shape w14:anchorId="7E149360" id="Entrada de lápiz 2577" o:spid="_x0000_s1026" type="#_x0000_t75" style="position:absolute;margin-left:396.15pt;margin-top:7.35pt;width:59.5pt;height:5.4pt;z-index:25419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">
                <v:imagedata r:id="rId951" o:title=""/>
              </v:shape>
            </w:pict>
          </mc:Fallback>
        </mc:AlternateContent>
      </w:r>
      <w:r>
        <w:rPr>
          <w:rFonts w:ascii="Arial" w:hAnsi="Arial"/>
          <w:noProof/>
        </w:rPr>
        <mc:AlternateContent>
          <mc:Choice Requires="wpi">
            <w:drawing>
              <wp:anchor distT="0" distB="0" distL="114300" distR="114300" simplePos="0" relativeHeight="254183424" behindDoc="0" locked="0" layoutInCell="1" allowOverlap="1" wp14:anchorId="6DD05EB7" wp14:editId="049FB9CC">
                <wp:simplePos x="0" y="0"/>
                <wp:positionH relativeFrom="column">
                  <wp:posOffset>483435</wp:posOffset>
                </wp:positionH>
                <wp:positionV relativeFrom="paragraph">
                  <wp:posOffset>224898</wp:posOffset>
                </wp:positionV>
                <wp:extent cx="1078560" cy="41760"/>
                <wp:effectExtent l="0" t="133350" r="64770" b="149225"/>
                <wp:wrapNone/>
                <wp:docPr id="2568" name="Entrada de lápiz 2568"/>
                <wp:cNvGraphicFramePr/>
                <a:graphic xmlns:a="http://schemas.openxmlformats.org/drawingml/2006/main">
                  <a:graphicData uri="http://schemas.microsoft.com/office/word/2010/wordprocessingInk">
                    <w14:contentPart bwMode="auto" r:id="rId952">
                      <w14:nvContentPartPr>
                        <w14:cNvContentPartPr/>
                      </w14:nvContentPartPr>
                      <w14:xfrm>
                        <a:off x="0" y="0"/>
                        <a:ext cx="1078560" cy="41760"/>
                      </w14:xfrm>
                    </w14:contentPart>
                  </a:graphicData>
                </a:graphic>
              </wp:anchor>
            </w:drawing>
          </mc:Choice>
          <mc:Fallback>
            <w:pict>
              <v:shape w14:anchorId="470C4E8E" id="Entrada de lápiz 2568" o:spid="_x0000_s1026" type="#_x0000_t75" style="position:absolute;margin-left:33.85pt;margin-top:9.2pt;width:93.45pt;height:20.3pt;z-index:25418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">
                <v:imagedata r:id="rId953" o:title=""/>
              </v:shape>
            </w:pict>
          </mc:Fallback>
        </mc:AlternateContent>
      </w:r>
      <w:r>
        <w:rPr>
          <w:rFonts w:ascii="Arial" w:hAnsi="Arial"/>
          <w:noProof/>
        </w:rPr>
        <mc:AlternateContent>
          <mc:Choice Requires="wpi">
            <w:drawing>
              <wp:anchor distT="0" distB="0" distL="114300" distR="114300" simplePos="0" relativeHeight="254182400" behindDoc="0" locked="0" layoutInCell="1" allowOverlap="1" wp14:anchorId="2A887AA7" wp14:editId="4A75BE55">
                <wp:simplePos x="0" y="0"/>
                <wp:positionH relativeFrom="column">
                  <wp:posOffset>5309955</wp:posOffset>
                </wp:positionH>
                <wp:positionV relativeFrom="paragraph">
                  <wp:posOffset>24018</wp:posOffset>
                </wp:positionV>
                <wp:extent cx="436320" cy="69840"/>
                <wp:effectExtent l="0" t="95250" r="97155" b="140335"/>
                <wp:wrapNone/>
                <wp:docPr id="2567" name="Entrada de lápiz 2567"/>
                <wp:cNvGraphicFramePr/>
                <a:graphic xmlns:a="http://schemas.openxmlformats.org/drawingml/2006/main">
                  <a:graphicData uri="http://schemas.microsoft.com/office/word/2010/wordprocessingInk">
                    <w14:contentPart bwMode="auto" r:id="rId954">
                      <w14:nvContentPartPr>
                        <w14:cNvContentPartPr/>
                      </w14:nvContentPartPr>
                      <w14:xfrm>
                        <a:off x="0" y="0"/>
                        <a:ext cx="436320" cy="69840"/>
                      </w14:xfrm>
                    </w14:contentPart>
                  </a:graphicData>
                </a:graphic>
              </wp:anchor>
            </w:drawing>
          </mc:Choice>
          <mc:Fallback>
            <w:pict>
              <v:shape w14:anchorId="7016B0D5" id="Entrada de lápiz 2567" o:spid="_x0000_s1026" type="#_x0000_t75" style="position:absolute;margin-left:413.85pt;margin-top:-6.6pt;width:42.85pt;height:22.55pt;z-index:25418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">
                <v:imagedata r:id="rId955" o:title=""/>
              </v:shape>
            </w:pict>
          </mc:Fallback>
        </mc:AlternateContent>
      </w:r>
      <w:r>
        <w:rPr>
          <w:rFonts w:ascii="Arial" w:hAnsi="Arial"/>
          <w:noProof/>
        </w:rPr>
        <mc:AlternateContent>
          <mc:Choice Requires="wpi">
            <w:drawing>
              <wp:anchor distT="0" distB="0" distL="114300" distR="114300" simplePos="0" relativeHeight="254111744" behindDoc="0" locked="0" layoutInCell="1" allowOverlap="1" wp14:anchorId="7FBEF6E5" wp14:editId="2D55E4A1">
                <wp:simplePos x="0" y="0"/>
                <wp:positionH relativeFrom="column">
                  <wp:posOffset>2219325</wp:posOffset>
                </wp:positionH>
                <wp:positionV relativeFrom="paragraph">
                  <wp:posOffset>108585</wp:posOffset>
                </wp:positionV>
                <wp:extent cx="844085" cy="54040"/>
                <wp:effectExtent l="0" t="38100" r="70485" b="60325"/>
                <wp:wrapNone/>
                <wp:docPr id="2498" name="Entrada de lápiz 2498"/>
                <wp:cNvGraphicFramePr/>
                <a:graphic xmlns:a="http://schemas.openxmlformats.org/drawingml/2006/main">
                  <a:graphicData uri="http://schemas.microsoft.com/office/word/2010/wordprocessingInk">
                    <w14:contentPart bwMode="auto" r:id="rId956">
                      <w14:nvContentPartPr>
                        <w14:cNvContentPartPr/>
                      </w14:nvContentPartPr>
                      <w14:xfrm>
                        <a:off x="0" y="0"/>
                        <a:ext cx="844085" cy="54040"/>
                      </w14:xfrm>
                    </w14:contentPart>
                  </a:graphicData>
                </a:graphic>
              </wp:anchor>
            </w:drawing>
          </mc:Choice>
          <mc:Fallback>
            <w:pict>
              <v:shape w14:anchorId="3A44A6E9" id="Entrada de lápiz 2498" o:spid="_x0000_s1026" type="#_x0000_t75" style="position:absolute;margin-left:173.35pt;margin-top:7.15pt;width:69.25pt;height:7.1pt;z-index:254111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">
                <v:imagedata r:id="rId957" o:title=""/>
              </v:shape>
            </w:pict>
          </mc:Fallback>
        </mc:AlternateContent>
      </w:r>
      <w:r w:rsidR="00A81DFF" w:rsidRPr="00974A7B">
        <w:rPr>
          <w:rFonts w:ascii="Arial" w:hAnsi="Arial"/>
        </w:rPr>
        <w:t xml:space="preserve">La probabilidad de que en </w:t>
      </w:r>
      <w:r w:rsidR="00A81DFF" w:rsidRPr="00D86348">
        <w:rPr>
          <w:rFonts w:ascii="Arial" w:hAnsi="Arial"/>
          <w:highlight w:val="yellow"/>
        </w:rPr>
        <w:t>un metro cuadrado</w:t>
      </w:r>
      <w:r w:rsidR="00A81DFF" w:rsidRPr="00974A7B">
        <w:rPr>
          <w:rFonts w:ascii="Arial" w:hAnsi="Arial"/>
        </w:rPr>
        <w:t xml:space="preserve"> de tierra elegido al azar contenga por lo menos tres insectos vivos es:</w:t>
      </w:r>
      <w:r w:rsidR="00A81DFF">
        <w:rPr>
          <w:rFonts w:ascii="Arial" w:hAnsi="Arial"/>
        </w:rPr>
        <w:t xml:space="preserve"> __________.</w:t>
      </w:r>
      <w:r w:rsidR="00A81DFF" w:rsidRPr="00974A7B">
        <w:rPr>
          <w:rFonts w:ascii="Arial" w:hAnsi="Arial"/>
        </w:rPr>
        <w:t xml:space="preserve">   </w:t>
      </w:r>
      <w:r w:rsidR="00A81DFF" w:rsidRPr="00FF3353">
        <w:rPr>
          <w:rFonts w:ascii="Arial" w:hAnsi="Arial"/>
          <w:i/>
          <w:iCs/>
          <w:color w:val="808080"/>
        </w:rPr>
        <w:t>(Ingrese su respuesta redondeada a tres decimales)</w:t>
      </w:r>
    </w:p>
    <w:p w14:paraId="3156A1CC" w14:textId="69507772" w:rsidR="00591AB6" w:rsidRDefault="00D86348" w:rsidP="00591AB6">
      <w:pPr>
        <w:pStyle w:val="Prrafodelista"/>
        <w:shd w:val="clear" w:color="auto" w:fill="FFFFFF"/>
        <w:jc w:val="both"/>
        <w:rPr>
          <w:rFonts w:ascii="Arial" w:hAnsi="Arial"/>
          <w:i/>
          <w:iCs/>
          <w:color w:val="808080"/>
        </w:rPr>
      </w:pPr>
      <w:r>
        <w:rPr>
          <w:rFonts w:ascii="Arial" w:hAnsi="Arial"/>
          <w:i/>
          <w:iCs/>
          <w:noProof/>
          <w:color w:val="808080"/>
        </w:rPr>
        <mc:AlternateContent>
          <mc:Choice Requires="wpi">
            <w:drawing>
              <wp:anchor distT="0" distB="0" distL="114300" distR="114300" simplePos="0" relativeHeight="254193664" behindDoc="0" locked="0" layoutInCell="1" allowOverlap="1" wp14:anchorId="6F6FD15C" wp14:editId="34DAAB30">
                <wp:simplePos x="0" y="0"/>
                <wp:positionH relativeFrom="column">
                  <wp:posOffset>513315</wp:posOffset>
                </wp:positionH>
                <wp:positionV relativeFrom="paragraph">
                  <wp:posOffset>83638</wp:posOffset>
                </wp:positionV>
                <wp:extent cx="644760" cy="23400"/>
                <wp:effectExtent l="57150" t="57150" r="60325" b="53340"/>
                <wp:wrapNone/>
                <wp:docPr id="2578" name="Entrada de lápiz 2578"/>
                <wp:cNvGraphicFramePr/>
                <a:graphic xmlns:a="http://schemas.openxmlformats.org/drawingml/2006/main">
                  <a:graphicData uri="http://schemas.microsoft.com/office/word/2010/wordprocessingInk">
                    <w14:contentPart bwMode="auto" r:id="rId958">
                      <w14:nvContentPartPr>
                        <w14:cNvContentPartPr/>
                      </w14:nvContentPartPr>
                      <w14:xfrm>
                        <a:off x="0" y="0"/>
                        <a:ext cx="644760" cy="23400"/>
                      </w14:xfrm>
                    </w14:contentPart>
                  </a:graphicData>
                </a:graphic>
              </wp:anchor>
            </w:drawing>
          </mc:Choice>
          <mc:Fallback>
            <w:pict>
              <v:shape w14:anchorId="17A048F0" id="Entrada de lápiz 2578" o:spid="_x0000_s1026" type="#_x0000_t75" style="position:absolute;margin-left:39pt;margin-top:5.2pt;width:53.55pt;height:4.7pt;z-index:25419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">
                <v:imagedata r:id="rId959" o:title=""/>
              </v:shape>
            </w:pict>
          </mc:Fallback>
        </mc:AlternateContent>
      </w:r>
    </w:p>
    <w:p w14:paraId="39801922" w14:textId="1F5C17C1" w:rsidR="00591AB6" w:rsidRDefault="00591AB6" w:rsidP="00591AB6">
      <w:pPr>
        <w:pStyle w:val="Prrafodelista"/>
        <w:shd w:val="clear" w:color="auto" w:fill="FFFFFF"/>
        <w:jc w:val="both"/>
        <w:rPr>
          <w:rFonts w:ascii="Arial" w:hAnsi="Arial"/>
        </w:rPr>
      </w:pPr>
    </w:p>
    <w:p w14:paraId="350DC431" w14:textId="77777777" w:rsidR="00A81DFF" w:rsidRPr="00974A7B" w:rsidRDefault="00A81DFF" w:rsidP="00A81DFF">
      <w:pPr>
        <w:pStyle w:val="Prrafodelista"/>
        <w:shd w:val="clear" w:color="auto" w:fill="FFFFFF"/>
        <w:jc w:val="both"/>
        <w:rPr>
          <w:rFonts w:ascii="Arial" w:hAnsi="Arial"/>
        </w:rPr>
      </w:pPr>
    </w:p>
    <w:p w14:paraId="6C2C6CE8" w14:textId="221959CC" w:rsidR="00A81DFF" w:rsidRPr="00D86348" w:rsidRDefault="00D86348" w:rsidP="00A81DFF">
      <w:pPr>
        <w:pStyle w:val="Prrafodelista"/>
        <w:numPr>
          <w:ilvl w:val="0"/>
          <w:numId w:val="18"/>
        </w:numPr>
        <w:shd w:val="clear" w:color="auto" w:fill="FFFFFF"/>
        <w:jc w:val="both"/>
        <w:rPr>
          <w:rFonts w:ascii="Arial" w:hAnsi="Arial"/>
        </w:rPr>
      </w:pPr>
      <w:r>
        <w:rPr>
          <w:rFonts w:ascii="Arial" w:hAnsi="Arial"/>
          <w:noProof/>
        </w:rPr>
        <mc:AlternateContent>
          <mc:Choice Requires="wpi">
            <w:drawing>
              <wp:anchor distT="0" distB="0" distL="114300" distR="114300" simplePos="0" relativeHeight="254341120" behindDoc="0" locked="0" layoutInCell="1" allowOverlap="1" wp14:anchorId="2CD2C13C" wp14:editId="106B869F">
                <wp:simplePos x="0" y="0"/>
                <wp:positionH relativeFrom="column">
                  <wp:posOffset>5044635</wp:posOffset>
                </wp:positionH>
                <wp:positionV relativeFrom="paragraph">
                  <wp:posOffset>154495</wp:posOffset>
                </wp:positionV>
                <wp:extent cx="702000" cy="14760"/>
                <wp:effectExtent l="38100" t="38100" r="60325" b="61595"/>
                <wp:wrapNone/>
                <wp:docPr id="2722" name="Entrada de lápiz 2722"/>
                <wp:cNvGraphicFramePr/>
                <a:graphic xmlns:a="http://schemas.openxmlformats.org/drawingml/2006/main">
                  <a:graphicData uri="http://schemas.microsoft.com/office/word/2010/wordprocessingInk">
                    <w14:contentPart bwMode="auto" r:id="rId960">
                      <w14:nvContentPartPr>
                        <w14:cNvContentPartPr/>
                      </w14:nvContentPartPr>
                      <w14:xfrm>
                        <a:off x="0" y="0"/>
                        <a:ext cx="702000" cy="14760"/>
                      </w14:xfrm>
                    </w14:contentPart>
                  </a:graphicData>
                </a:graphic>
              </wp:anchor>
            </w:drawing>
          </mc:Choice>
          <mc:Fallback>
            <w:pict>
              <v:shape w14:anchorId="07105DB4" id="Entrada de lápiz 2722" o:spid="_x0000_s1026" type="#_x0000_t75" style="position:absolute;margin-left:395.8pt;margin-top:10.75pt;width:58.15pt;height:3.95pt;z-index:25434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">
                <v:imagedata r:id="rId961" o:title=""/>
              </v:shape>
            </w:pict>
          </mc:Fallback>
        </mc:AlternateContent>
      </w:r>
      <w:r>
        <w:rPr>
          <w:rFonts w:ascii="Arial" w:hAnsi="Arial"/>
          <w:noProof/>
        </w:rPr>
        <mc:AlternateContent>
          <mc:Choice Requires="wpi">
            <w:drawing>
              <wp:anchor distT="0" distB="0" distL="114300" distR="114300" simplePos="0" relativeHeight="254284800" behindDoc="0" locked="0" layoutInCell="1" allowOverlap="1" wp14:anchorId="3388CD0A" wp14:editId="5B9BCA15">
                <wp:simplePos x="0" y="0"/>
                <wp:positionH relativeFrom="column">
                  <wp:posOffset>1948275</wp:posOffset>
                </wp:positionH>
                <wp:positionV relativeFrom="paragraph">
                  <wp:posOffset>141895</wp:posOffset>
                </wp:positionV>
                <wp:extent cx="1326960" cy="52920"/>
                <wp:effectExtent l="0" t="38100" r="64135" b="61595"/>
                <wp:wrapNone/>
                <wp:docPr id="2667" name="Entrada de lápiz 2667"/>
                <wp:cNvGraphicFramePr/>
                <a:graphic xmlns:a="http://schemas.openxmlformats.org/drawingml/2006/main">
                  <a:graphicData uri="http://schemas.microsoft.com/office/word/2010/wordprocessingInk">
                    <w14:contentPart bwMode="auto" r:id="rId962">
                      <w14:nvContentPartPr>
                        <w14:cNvContentPartPr/>
                      </w14:nvContentPartPr>
                      <w14:xfrm>
                        <a:off x="0" y="0"/>
                        <a:ext cx="1326960" cy="52920"/>
                      </w14:xfrm>
                    </w14:contentPart>
                  </a:graphicData>
                </a:graphic>
              </wp:anchor>
            </w:drawing>
          </mc:Choice>
          <mc:Fallback>
            <w:pict>
              <v:shape w14:anchorId="3746841C" id="Entrada de lápiz 2667" o:spid="_x0000_s1026" type="#_x0000_t75" style="position:absolute;margin-left:152pt;margin-top:9.75pt;width:107.35pt;height:6.95pt;z-index:25428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">
                <v:imagedata r:id="rId963" o:title=""/>
              </v:shape>
            </w:pict>
          </mc:Fallback>
        </mc:AlternateContent>
      </w:r>
      <w:r>
        <w:rPr>
          <w:rFonts w:ascii="Arial" w:hAnsi="Arial"/>
          <w:noProof/>
        </w:rPr>
        <mc:AlternateContent>
          <mc:Choice Requires="wpi">
            <w:drawing>
              <wp:anchor distT="0" distB="0" distL="114300" distR="114300" simplePos="0" relativeHeight="254261248" behindDoc="0" locked="0" layoutInCell="1" allowOverlap="1" wp14:anchorId="71D813A4" wp14:editId="17F3F3E1">
                <wp:simplePos x="0" y="0"/>
                <wp:positionH relativeFrom="column">
                  <wp:posOffset>1953315</wp:posOffset>
                </wp:positionH>
                <wp:positionV relativeFrom="paragraph">
                  <wp:posOffset>29935</wp:posOffset>
                </wp:positionV>
                <wp:extent cx="1334880" cy="96120"/>
                <wp:effectExtent l="76200" t="133350" r="17780" b="151765"/>
                <wp:wrapNone/>
                <wp:docPr id="2644" name="Entrada de lápiz 2644"/>
                <wp:cNvGraphicFramePr/>
                <a:graphic xmlns:a="http://schemas.openxmlformats.org/drawingml/2006/main">
                  <a:graphicData uri="http://schemas.microsoft.com/office/word/2010/wordprocessingInk">
                    <w14:contentPart bwMode="auto" r:id="rId964">
                      <w14:nvContentPartPr>
                        <w14:cNvContentPartPr/>
                      </w14:nvContentPartPr>
                      <w14:xfrm>
                        <a:off x="0" y="0"/>
                        <a:ext cx="1334880" cy="96120"/>
                      </w14:xfrm>
                    </w14:contentPart>
                  </a:graphicData>
                </a:graphic>
              </wp:anchor>
            </w:drawing>
          </mc:Choice>
          <mc:Fallback>
            <w:pict>
              <v:shape w14:anchorId="46F3CD15" id="Entrada de lápiz 2644" o:spid="_x0000_s1026" type="#_x0000_t75" style="position:absolute;margin-left:149.55pt;margin-top:-6.15pt;width:113.6pt;height:24.55pt;z-index:25426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">
                <v:imagedata r:id="rId965" o:title=""/>
              </v:shape>
            </w:pict>
          </mc:Fallback>
        </mc:AlternateContent>
      </w:r>
      <w:r w:rsidR="00A81DFF" w:rsidRPr="00974A7B">
        <w:rPr>
          <w:rFonts w:ascii="Arial" w:hAnsi="Arial"/>
        </w:rPr>
        <w:t>La probabilidad de que en cuatro metros cuadrados de tierra elegido al azar haya más de cinco insectos vivos es:</w:t>
      </w:r>
      <w:r w:rsidR="00A81DFF">
        <w:rPr>
          <w:rFonts w:ascii="Arial" w:hAnsi="Arial"/>
        </w:rPr>
        <w:t xml:space="preserve"> ____________.</w:t>
      </w:r>
      <w:r w:rsidR="00A81DFF" w:rsidRPr="00974A7B">
        <w:rPr>
          <w:rFonts w:ascii="Arial" w:hAnsi="Arial"/>
        </w:rPr>
        <w:t xml:space="preserve">  </w:t>
      </w:r>
      <w:r w:rsidR="00A81DFF" w:rsidRPr="00FF3353">
        <w:rPr>
          <w:rFonts w:ascii="Arial" w:hAnsi="Arial"/>
          <w:i/>
          <w:iCs/>
          <w:color w:val="808080"/>
        </w:rPr>
        <w:t>(Ingrese su respuesta redondeada a tres decimales)</w:t>
      </w:r>
    </w:p>
    <w:p w14:paraId="2AF6537A" w14:textId="5B73452B" w:rsidR="00D86348" w:rsidRDefault="003D368B"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390272" behindDoc="0" locked="0" layoutInCell="1" allowOverlap="1" wp14:anchorId="47AC2EB2" wp14:editId="2399071E">
                <wp:simplePos x="0" y="0"/>
                <wp:positionH relativeFrom="column">
                  <wp:posOffset>1397000</wp:posOffset>
                </wp:positionH>
                <wp:positionV relativeFrom="paragraph">
                  <wp:posOffset>-86995</wp:posOffset>
                </wp:positionV>
                <wp:extent cx="742910" cy="240665"/>
                <wp:effectExtent l="38100" t="38100" r="635" b="64135"/>
                <wp:wrapNone/>
                <wp:docPr id="2770" name="Entrada de lápiz 2770"/>
                <wp:cNvGraphicFramePr/>
                <a:graphic xmlns:a="http://schemas.openxmlformats.org/drawingml/2006/main">
                  <a:graphicData uri="http://schemas.microsoft.com/office/word/2010/wordprocessingInk">
                    <w14:contentPart bwMode="auto" r:id="rId966">
                      <w14:nvContentPartPr>
                        <w14:cNvContentPartPr/>
                      </w14:nvContentPartPr>
                      <w14:xfrm>
                        <a:off x="0" y="0"/>
                        <a:ext cx="742910" cy="240665"/>
                      </w14:xfrm>
                    </w14:contentPart>
                  </a:graphicData>
                </a:graphic>
              </wp:anchor>
            </w:drawing>
          </mc:Choice>
          <mc:Fallback>
            <w:pict>
              <v:shape w14:anchorId="79E749F6" id="Entrada de lápiz 2770" o:spid="_x0000_s1026" type="#_x0000_t75" style="position:absolute;margin-left:108.6pt;margin-top:-8.25pt;width:61.35pt;height:21.75pt;z-index:25439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">
                <v:imagedata r:id="rId967" o:title=""/>
              </v:shape>
            </w:pict>
          </mc:Fallback>
        </mc:AlternateContent>
      </w:r>
    </w:p>
    <w:p w14:paraId="73B8C5F3" w14:textId="5750F65B" w:rsidR="00D86348" w:rsidRDefault="00D86348" w:rsidP="00D86348">
      <w:pPr>
        <w:shd w:val="clear" w:color="auto" w:fill="FFFFFF"/>
        <w:jc w:val="both"/>
        <w:rPr>
          <w:rFonts w:ascii="Arial" w:hAnsi="Arial"/>
        </w:rPr>
      </w:pPr>
    </w:p>
    <w:p w14:paraId="135803BD" w14:textId="48A948F8" w:rsidR="00D86348" w:rsidRDefault="00D86348"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290944" behindDoc="0" locked="0" layoutInCell="1" allowOverlap="1" wp14:anchorId="16FBD4D9" wp14:editId="231D0C7C">
                <wp:simplePos x="0" y="0"/>
                <wp:positionH relativeFrom="column">
                  <wp:posOffset>5180965</wp:posOffset>
                </wp:positionH>
                <wp:positionV relativeFrom="paragraph">
                  <wp:posOffset>-102870</wp:posOffset>
                </wp:positionV>
                <wp:extent cx="659905" cy="335915"/>
                <wp:effectExtent l="38100" t="57150" r="6985" b="64135"/>
                <wp:wrapNone/>
                <wp:docPr id="2673" name="Entrada de lápiz 2673"/>
                <wp:cNvGraphicFramePr/>
                <a:graphic xmlns:a="http://schemas.openxmlformats.org/drawingml/2006/main">
                  <a:graphicData uri="http://schemas.microsoft.com/office/word/2010/wordprocessingInk">
                    <w14:contentPart bwMode="auto" r:id="rId968">
                      <w14:nvContentPartPr>
                        <w14:cNvContentPartPr/>
                      </w14:nvContentPartPr>
                      <w14:xfrm>
                        <a:off x="0" y="0"/>
                        <a:ext cx="659905" cy="335915"/>
                      </w14:xfrm>
                    </w14:contentPart>
                  </a:graphicData>
                </a:graphic>
              </wp:anchor>
            </w:drawing>
          </mc:Choice>
          <mc:Fallback>
            <w:pict>
              <v:shape w14:anchorId="07CE8E2B" id="Entrada de lápiz 2673" o:spid="_x0000_s1026" type="#_x0000_t75" style="position:absolute;margin-left:406.55pt;margin-top:-9.5pt;width:54.75pt;height:29.25pt;z-index:25429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">
                <v:imagedata r:id="rId969" o:title=""/>
              </v:shape>
            </w:pict>
          </mc:Fallback>
        </mc:AlternateContent>
      </w:r>
      <w:r>
        <w:rPr>
          <w:rFonts w:ascii="Arial" w:hAnsi="Arial"/>
          <w:noProof/>
        </w:rPr>
        <mc:AlternateContent>
          <mc:Choice Requires="wpi">
            <w:drawing>
              <wp:anchor distT="0" distB="0" distL="114300" distR="114300" simplePos="0" relativeHeight="254262272" behindDoc="0" locked="0" layoutInCell="1" allowOverlap="1" wp14:anchorId="090EB6C5" wp14:editId="741EF6A1">
                <wp:simplePos x="0" y="0"/>
                <wp:positionH relativeFrom="column">
                  <wp:posOffset>1781955</wp:posOffset>
                </wp:positionH>
                <wp:positionV relativeFrom="paragraph">
                  <wp:posOffset>-40545</wp:posOffset>
                </wp:positionV>
                <wp:extent cx="215640" cy="370800"/>
                <wp:effectExtent l="57150" t="57150" r="70485" b="67945"/>
                <wp:wrapNone/>
                <wp:docPr id="2645" name="Entrada de lápiz 2645"/>
                <wp:cNvGraphicFramePr/>
                <a:graphic xmlns:a="http://schemas.openxmlformats.org/drawingml/2006/main">
                  <a:graphicData uri="http://schemas.microsoft.com/office/word/2010/wordprocessingInk">
                    <w14:contentPart bwMode="auto" r:id="rId970">
                      <w14:nvContentPartPr>
                        <w14:cNvContentPartPr/>
                      </w14:nvContentPartPr>
                      <w14:xfrm>
                        <a:off x="0" y="0"/>
                        <a:ext cx="215640" cy="370800"/>
                      </w14:xfrm>
                    </w14:contentPart>
                  </a:graphicData>
                </a:graphic>
              </wp:anchor>
            </w:drawing>
          </mc:Choice>
          <mc:Fallback>
            <w:pict>
              <v:shape w14:anchorId="12CC971B" id="Entrada de lápiz 2645" o:spid="_x0000_s1026" type="#_x0000_t75" style="position:absolute;margin-left:138.9pt;margin-top:-4.6pt;width:19.85pt;height:32.05pt;z-index:25426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">
                <v:imagedata r:id="rId971" o:title=""/>
              </v:shape>
            </w:pict>
          </mc:Fallback>
        </mc:AlternateContent>
      </w:r>
    </w:p>
    <w:p w14:paraId="7A7E933B" w14:textId="0ECE273E" w:rsidR="00D86348" w:rsidRDefault="00D86348"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283776" behindDoc="0" locked="0" layoutInCell="1" allowOverlap="1" wp14:anchorId="2A03F44F" wp14:editId="02A0FE84">
                <wp:simplePos x="0" y="0"/>
                <wp:positionH relativeFrom="column">
                  <wp:posOffset>2058035</wp:posOffset>
                </wp:positionH>
                <wp:positionV relativeFrom="paragraph">
                  <wp:posOffset>-167005</wp:posOffset>
                </wp:positionV>
                <wp:extent cx="2979285" cy="351065"/>
                <wp:effectExtent l="38100" t="38100" r="31115" b="68580"/>
                <wp:wrapNone/>
                <wp:docPr id="2666" name="Entrada de lápiz 2666"/>
                <wp:cNvGraphicFramePr/>
                <a:graphic xmlns:a="http://schemas.openxmlformats.org/drawingml/2006/main">
                  <a:graphicData uri="http://schemas.microsoft.com/office/word/2010/wordprocessingInk">
                    <w14:contentPart bwMode="auto" r:id="rId972">
                      <w14:nvContentPartPr>
                        <w14:cNvContentPartPr/>
                      </w14:nvContentPartPr>
                      <w14:xfrm>
                        <a:off x="0" y="0"/>
                        <a:ext cx="2979285" cy="351065"/>
                      </w14:xfrm>
                    </w14:contentPart>
                  </a:graphicData>
                </a:graphic>
              </wp:anchor>
            </w:drawing>
          </mc:Choice>
          <mc:Fallback>
            <w:pict>
              <v:shape w14:anchorId="60A40667" id="Entrada de lápiz 2666" o:spid="_x0000_s1026" type="#_x0000_t75" style="position:absolute;margin-left:160.65pt;margin-top:-14.55pt;width:237.45pt;height:30.5pt;z-index:25428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">
                <v:imagedata r:id="rId973" o:title=""/>
              </v:shape>
            </w:pict>
          </mc:Fallback>
        </mc:AlternateContent>
      </w:r>
    </w:p>
    <w:p w14:paraId="7E9E9119" w14:textId="24315B21" w:rsidR="00D86348" w:rsidRDefault="00D86348" w:rsidP="00D86348">
      <w:pPr>
        <w:shd w:val="clear" w:color="auto" w:fill="FFFFFF"/>
        <w:jc w:val="both"/>
        <w:rPr>
          <w:rFonts w:ascii="Arial" w:hAnsi="Arial"/>
        </w:rPr>
      </w:pPr>
    </w:p>
    <w:p w14:paraId="1481BBF6" w14:textId="50147DF8" w:rsidR="00D86348" w:rsidRDefault="00D86348" w:rsidP="00D86348">
      <w:pPr>
        <w:shd w:val="clear" w:color="auto" w:fill="FFFFFF"/>
        <w:jc w:val="both"/>
        <w:rPr>
          <w:rFonts w:ascii="Arial" w:hAnsi="Arial"/>
        </w:rPr>
      </w:pPr>
    </w:p>
    <w:p w14:paraId="3D317660" w14:textId="22CDF655" w:rsidR="00D86348" w:rsidRDefault="00D86348"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331904" behindDoc="0" locked="0" layoutInCell="1" allowOverlap="1" wp14:anchorId="5285DDAC" wp14:editId="52115C87">
                <wp:simplePos x="0" y="0"/>
                <wp:positionH relativeFrom="column">
                  <wp:posOffset>4309745</wp:posOffset>
                </wp:positionH>
                <wp:positionV relativeFrom="paragraph">
                  <wp:posOffset>18415</wp:posOffset>
                </wp:positionV>
                <wp:extent cx="363170" cy="220845"/>
                <wp:effectExtent l="38100" t="57150" r="0" b="65405"/>
                <wp:wrapNone/>
                <wp:docPr id="2713" name="Entrada de lápiz 2713"/>
                <wp:cNvGraphicFramePr/>
                <a:graphic xmlns:a="http://schemas.openxmlformats.org/drawingml/2006/main">
                  <a:graphicData uri="http://schemas.microsoft.com/office/word/2010/wordprocessingInk">
                    <w14:contentPart bwMode="auto" r:id="rId974">
                      <w14:nvContentPartPr>
                        <w14:cNvContentPartPr/>
                      </w14:nvContentPartPr>
                      <w14:xfrm>
                        <a:off x="0" y="0"/>
                        <a:ext cx="363170" cy="220845"/>
                      </w14:xfrm>
                    </w14:contentPart>
                  </a:graphicData>
                </a:graphic>
              </wp:anchor>
            </w:drawing>
          </mc:Choice>
          <mc:Fallback>
            <w:pict>
              <v:shape w14:anchorId="125D251F" id="Entrada de lápiz 2713" o:spid="_x0000_s1026" type="#_x0000_t75" style="position:absolute;margin-left:337.95pt;margin-top:.05pt;width:31.45pt;height:20.25pt;z-index:25433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">
                <v:imagedata r:id="rId975" o:title=""/>
              </v:shape>
            </w:pict>
          </mc:Fallback>
        </mc:AlternateContent>
      </w:r>
      <w:r>
        <w:rPr>
          <w:rFonts w:ascii="Arial" w:hAnsi="Arial"/>
          <w:noProof/>
        </w:rPr>
        <mc:AlternateContent>
          <mc:Choice Requires="wpi">
            <w:drawing>
              <wp:anchor distT="0" distB="0" distL="114300" distR="114300" simplePos="0" relativeHeight="254309376" behindDoc="0" locked="0" layoutInCell="1" allowOverlap="1" wp14:anchorId="4E9EB014" wp14:editId="39295F98">
                <wp:simplePos x="0" y="0"/>
                <wp:positionH relativeFrom="column">
                  <wp:posOffset>4734560</wp:posOffset>
                </wp:positionH>
                <wp:positionV relativeFrom="paragraph">
                  <wp:posOffset>-48260</wp:posOffset>
                </wp:positionV>
                <wp:extent cx="132315" cy="301625"/>
                <wp:effectExtent l="38100" t="57150" r="58420" b="60325"/>
                <wp:wrapNone/>
                <wp:docPr id="2691" name="Entrada de lápiz 2691"/>
                <wp:cNvGraphicFramePr/>
                <a:graphic xmlns:a="http://schemas.openxmlformats.org/drawingml/2006/main">
                  <a:graphicData uri="http://schemas.microsoft.com/office/word/2010/wordprocessingInk">
                    <w14:contentPart bwMode="auto" r:id="rId976">
                      <w14:nvContentPartPr>
                        <w14:cNvContentPartPr/>
                      </w14:nvContentPartPr>
                      <w14:xfrm>
                        <a:off x="0" y="0"/>
                        <a:ext cx="132315" cy="301625"/>
                      </w14:xfrm>
                    </w14:contentPart>
                  </a:graphicData>
                </a:graphic>
              </wp:anchor>
            </w:drawing>
          </mc:Choice>
          <mc:Fallback>
            <w:pict>
              <v:shape w14:anchorId="75DA5A0F" id="Entrada de lápiz 2691" o:spid="_x0000_s1026" type="#_x0000_t75" style="position:absolute;margin-left:371.4pt;margin-top:-5.2pt;width:13.2pt;height:26.55pt;z-index:25430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">
                <v:imagedata r:id="rId977" o:title=""/>
              </v:shape>
            </w:pict>
          </mc:Fallback>
        </mc:AlternateContent>
      </w:r>
    </w:p>
    <w:p w14:paraId="1708A5C1" w14:textId="02160BC3" w:rsidR="00D86348" w:rsidRDefault="00D86348"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310400" behindDoc="0" locked="0" layoutInCell="1" allowOverlap="1" wp14:anchorId="1D084AFF" wp14:editId="034520B1">
                <wp:simplePos x="0" y="0"/>
                <wp:positionH relativeFrom="column">
                  <wp:posOffset>1854200</wp:posOffset>
                </wp:positionH>
                <wp:positionV relativeFrom="paragraph">
                  <wp:posOffset>-156210</wp:posOffset>
                </wp:positionV>
                <wp:extent cx="2385970" cy="516255"/>
                <wp:effectExtent l="57150" t="57150" r="0" b="74295"/>
                <wp:wrapNone/>
                <wp:docPr id="2692" name="Entrada de lápiz 2692"/>
                <wp:cNvGraphicFramePr/>
                <a:graphic xmlns:a="http://schemas.openxmlformats.org/drawingml/2006/main">
                  <a:graphicData uri="http://schemas.microsoft.com/office/word/2010/wordprocessingInk">
                    <w14:contentPart bwMode="auto" r:id="rId978">
                      <w14:nvContentPartPr>
                        <w14:cNvContentPartPr/>
                      </w14:nvContentPartPr>
                      <w14:xfrm>
                        <a:off x="0" y="0"/>
                        <a:ext cx="2385970" cy="516255"/>
                      </w14:xfrm>
                    </w14:contentPart>
                  </a:graphicData>
                </a:graphic>
              </wp:anchor>
            </w:drawing>
          </mc:Choice>
          <mc:Fallback>
            <w:pict>
              <v:shape w14:anchorId="01B94423" id="Entrada de lápiz 2692" o:spid="_x0000_s1026" type="#_x0000_t75" style="position:absolute;margin-left:144.6pt;margin-top:-13.7pt;width:190.7pt;height:43.45pt;z-index:25431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">
                <v:imagedata r:id="rId979" o:title=""/>
              </v:shape>
            </w:pict>
          </mc:Fallback>
        </mc:AlternateContent>
      </w:r>
    </w:p>
    <w:p w14:paraId="390C6750" w14:textId="679618EA" w:rsidR="00D86348" w:rsidRDefault="00D86348" w:rsidP="00D86348">
      <w:pPr>
        <w:shd w:val="clear" w:color="auto" w:fill="FFFFFF"/>
        <w:jc w:val="both"/>
        <w:rPr>
          <w:rFonts w:ascii="Arial" w:hAnsi="Arial"/>
        </w:rPr>
      </w:pPr>
    </w:p>
    <w:p w14:paraId="6E8A6F0B" w14:textId="347A30A1" w:rsidR="00D86348" w:rsidRDefault="00D86348"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324736" behindDoc="0" locked="0" layoutInCell="1" allowOverlap="1" wp14:anchorId="005C1267" wp14:editId="023BACBE">
                <wp:simplePos x="0" y="0"/>
                <wp:positionH relativeFrom="column">
                  <wp:posOffset>5024755</wp:posOffset>
                </wp:positionH>
                <wp:positionV relativeFrom="paragraph">
                  <wp:posOffset>-66040</wp:posOffset>
                </wp:positionV>
                <wp:extent cx="1209285" cy="326390"/>
                <wp:effectExtent l="57150" t="38100" r="0" b="73660"/>
                <wp:wrapNone/>
                <wp:docPr id="2706" name="Entrada de lápiz 2706"/>
                <wp:cNvGraphicFramePr/>
                <a:graphic xmlns:a="http://schemas.openxmlformats.org/drawingml/2006/main">
                  <a:graphicData uri="http://schemas.microsoft.com/office/word/2010/wordprocessingInk">
                    <w14:contentPart bwMode="auto" r:id="rId980">
                      <w14:nvContentPartPr>
                        <w14:cNvContentPartPr/>
                      </w14:nvContentPartPr>
                      <w14:xfrm>
                        <a:off x="0" y="0"/>
                        <a:ext cx="1209285" cy="326390"/>
                      </w14:xfrm>
                    </w14:contentPart>
                  </a:graphicData>
                </a:graphic>
              </wp:anchor>
            </w:drawing>
          </mc:Choice>
          <mc:Fallback>
            <w:pict>
              <v:shape w14:anchorId="1857A32E" id="Entrada de lápiz 2706" o:spid="_x0000_s1026" type="#_x0000_t75" style="position:absolute;margin-left:394.25pt;margin-top:-6.6pt;width:98pt;height:28.5pt;z-index:25432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&#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">
                <v:imagedata r:id="rId981" o:title=""/>
              </v:shape>
            </w:pict>
          </mc:Fallback>
        </mc:AlternateContent>
      </w:r>
    </w:p>
    <w:p w14:paraId="6BDA0968" w14:textId="0446BB94" w:rsidR="00D86348" w:rsidRDefault="00D86348" w:rsidP="00D86348">
      <w:pPr>
        <w:shd w:val="clear" w:color="auto" w:fill="FFFFFF"/>
        <w:jc w:val="both"/>
        <w:rPr>
          <w:rFonts w:ascii="Arial" w:hAnsi="Arial"/>
        </w:rPr>
      </w:pPr>
    </w:p>
    <w:p w14:paraId="0F0A7892" w14:textId="58457452" w:rsidR="00D86348" w:rsidRDefault="00D86348"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332928" behindDoc="0" locked="0" layoutInCell="1" allowOverlap="1" wp14:anchorId="5818E47D" wp14:editId="7F178620">
                <wp:simplePos x="0" y="0"/>
                <wp:positionH relativeFrom="column">
                  <wp:posOffset>5898515</wp:posOffset>
                </wp:positionH>
                <wp:positionV relativeFrom="paragraph">
                  <wp:posOffset>76200</wp:posOffset>
                </wp:positionV>
                <wp:extent cx="339625" cy="196595"/>
                <wp:effectExtent l="57150" t="38100" r="3810" b="70485"/>
                <wp:wrapNone/>
                <wp:docPr id="2714" name="Entrada de lápiz 2714"/>
                <wp:cNvGraphicFramePr/>
                <a:graphic xmlns:a="http://schemas.openxmlformats.org/drawingml/2006/main">
                  <a:graphicData uri="http://schemas.microsoft.com/office/word/2010/wordprocessingInk">
                    <w14:contentPart bwMode="auto" r:id="rId982">
                      <w14:nvContentPartPr>
                        <w14:cNvContentPartPr/>
                      </w14:nvContentPartPr>
                      <w14:xfrm>
                        <a:off x="0" y="0"/>
                        <a:ext cx="339625" cy="196595"/>
                      </w14:xfrm>
                    </w14:contentPart>
                  </a:graphicData>
                </a:graphic>
              </wp:anchor>
            </w:drawing>
          </mc:Choice>
          <mc:Fallback>
            <w:pict>
              <v:shape w14:anchorId="6B92C911" id="Entrada de lápiz 2714" o:spid="_x0000_s1026" type="#_x0000_t75" style="position:absolute;margin-left:463.05pt;margin-top:4.6pt;width:29.6pt;height:18.35pt;z-index:25433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">
                <v:imagedata r:id="rId983" o:title=""/>
              </v:shape>
            </w:pict>
          </mc:Fallback>
        </mc:AlternateContent>
      </w:r>
    </w:p>
    <w:p w14:paraId="2E248B56" w14:textId="2610C1BC" w:rsidR="00D86348" w:rsidRDefault="00D86348"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323712" behindDoc="0" locked="0" layoutInCell="1" allowOverlap="1" wp14:anchorId="08A87FF0" wp14:editId="61B54597">
                <wp:simplePos x="0" y="0"/>
                <wp:positionH relativeFrom="column">
                  <wp:posOffset>4970780</wp:posOffset>
                </wp:positionH>
                <wp:positionV relativeFrom="paragraph">
                  <wp:posOffset>-72390</wp:posOffset>
                </wp:positionV>
                <wp:extent cx="793405" cy="210820"/>
                <wp:effectExtent l="57150" t="38100" r="0" b="74930"/>
                <wp:wrapNone/>
                <wp:docPr id="2705" name="Entrada de lápiz 2705"/>
                <wp:cNvGraphicFramePr/>
                <a:graphic xmlns:a="http://schemas.openxmlformats.org/drawingml/2006/main">
                  <a:graphicData uri="http://schemas.microsoft.com/office/word/2010/wordprocessingInk">
                    <w14:contentPart bwMode="auto" r:id="rId984">
                      <w14:nvContentPartPr>
                        <w14:cNvContentPartPr/>
                      </w14:nvContentPartPr>
                      <w14:xfrm>
                        <a:off x="0" y="0"/>
                        <a:ext cx="793405" cy="210820"/>
                      </w14:xfrm>
                    </w14:contentPart>
                  </a:graphicData>
                </a:graphic>
              </wp:anchor>
            </w:drawing>
          </mc:Choice>
          <mc:Fallback>
            <w:pict>
              <v:shape w14:anchorId="162065C9" id="Entrada de lápiz 2705" o:spid="_x0000_s1026" type="#_x0000_t75" style="position:absolute;margin-left:390pt;margin-top:-7.1pt;width:65.3pt;height:19.4pt;z-index:25432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">
                <v:imagedata r:id="rId985" o:title=""/>
              </v:shape>
            </w:pict>
          </mc:Fallback>
        </mc:AlternateContent>
      </w:r>
    </w:p>
    <w:p w14:paraId="428D5293" w14:textId="4F3FD5DF" w:rsidR="00D86348" w:rsidRDefault="00D86348"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365696" behindDoc="0" locked="0" layoutInCell="1" allowOverlap="1" wp14:anchorId="0262528F" wp14:editId="1B97ADBA">
                <wp:simplePos x="0" y="0"/>
                <wp:positionH relativeFrom="column">
                  <wp:posOffset>796925</wp:posOffset>
                </wp:positionH>
                <wp:positionV relativeFrom="paragraph">
                  <wp:posOffset>-113030</wp:posOffset>
                </wp:positionV>
                <wp:extent cx="1992670" cy="454660"/>
                <wp:effectExtent l="38100" t="38100" r="45720" b="59690"/>
                <wp:wrapNone/>
                <wp:docPr id="2746" name="Entrada de lápiz 2746"/>
                <wp:cNvGraphicFramePr/>
                <a:graphic xmlns:a="http://schemas.openxmlformats.org/drawingml/2006/main">
                  <a:graphicData uri="http://schemas.microsoft.com/office/word/2010/wordprocessingInk">
                    <w14:contentPart bwMode="auto" r:id="rId986">
                      <w14:nvContentPartPr>
                        <w14:cNvContentPartPr/>
                      </w14:nvContentPartPr>
                      <w14:xfrm>
                        <a:off x="0" y="0"/>
                        <a:ext cx="1992670" cy="454660"/>
                      </w14:xfrm>
                    </w14:contentPart>
                  </a:graphicData>
                </a:graphic>
              </wp:anchor>
            </w:drawing>
          </mc:Choice>
          <mc:Fallback>
            <w:pict>
              <v:shape w14:anchorId="34ECA0FD" id="Entrada de lápiz 2746" o:spid="_x0000_s1026" type="#_x0000_t75" style="position:absolute;margin-left:61.35pt;margin-top:-10.3pt;width:159.7pt;height:38.6pt;z-index:25436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">
                <v:imagedata r:id="rId987" o:title=""/>
              </v:shape>
            </w:pict>
          </mc:Fallback>
        </mc:AlternateContent>
      </w:r>
      <w:r>
        <w:rPr>
          <w:rFonts w:ascii="Arial" w:hAnsi="Arial"/>
          <w:noProof/>
        </w:rPr>
        <mc:AlternateContent>
          <mc:Choice Requires="wpi">
            <w:drawing>
              <wp:anchor distT="0" distB="0" distL="114300" distR="114300" simplePos="0" relativeHeight="254340096" behindDoc="0" locked="0" layoutInCell="1" allowOverlap="1" wp14:anchorId="0AFC3D50" wp14:editId="45D1A448">
                <wp:simplePos x="0" y="0"/>
                <wp:positionH relativeFrom="column">
                  <wp:posOffset>-760730</wp:posOffset>
                </wp:positionH>
                <wp:positionV relativeFrom="paragraph">
                  <wp:posOffset>-34925</wp:posOffset>
                </wp:positionV>
                <wp:extent cx="769330" cy="446405"/>
                <wp:effectExtent l="57150" t="57150" r="69215" b="67945"/>
                <wp:wrapNone/>
                <wp:docPr id="2721" name="Entrada de lápiz 2721"/>
                <wp:cNvGraphicFramePr/>
                <a:graphic xmlns:a="http://schemas.openxmlformats.org/drawingml/2006/main">
                  <a:graphicData uri="http://schemas.microsoft.com/office/word/2010/wordprocessingInk">
                    <w14:contentPart bwMode="auto" r:id="rId988">
                      <w14:nvContentPartPr>
                        <w14:cNvContentPartPr/>
                      </w14:nvContentPartPr>
                      <w14:xfrm>
                        <a:off x="0" y="0"/>
                        <a:ext cx="769330" cy="446405"/>
                      </w14:xfrm>
                    </w14:contentPart>
                  </a:graphicData>
                </a:graphic>
              </wp:anchor>
            </w:drawing>
          </mc:Choice>
          <mc:Fallback>
            <w:pict>
              <v:shape w14:anchorId="468D344A" id="Entrada de lápiz 2721" o:spid="_x0000_s1026" type="#_x0000_t75" style="position:absolute;margin-left:-61.3pt;margin-top:-4.15pt;width:63.45pt;height:37.95pt;z-index:25434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">
                <v:imagedata r:id="rId989" o:title=""/>
              </v:shape>
            </w:pict>
          </mc:Fallback>
        </mc:AlternateContent>
      </w:r>
    </w:p>
    <w:p w14:paraId="2C892503" w14:textId="1FB75524" w:rsidR="00D86348" w:rsidRDefault="00D86348"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347264" behindDoc="0" locked="0" layoutInCell="1" allowOverlap="1" wp14:anchorId="625058D3" wp14:editId="64A70D54">
                <wp:simplePos x="0" y="0"/>
                <wp:positionH relativeFrom="column">
                  <wp:posOffset>111760</wp:posOffset>
                </wp:positionH>
                <wp:positionV relativeFrom="paragraph">
                  <wp:posOffset>-210185</wp:posOffset>
                </wp:positionV>
                <wp:extent cx="564150" cy="499680"/>
                <wp:effectExtent l="57150" t="38100" r="64770" b="72390"/>
                <wp:wrapNone/>
                <wp:docPr id="2728" name="Entrada de lápiz 2728"/>
                <wp:cNvGraphicFramePr/>
                <a:graphic xmlns:a="http://schemas.openxmlformats.org/drawingml/2006/main">
                  <a:graphicData uri="http://schemas.microsoft.com/office/word/2010/wordprocessingInk">
                    <w14:contentPart bwMode="auto" r:id="rId990">
                      <w14:nvContentPartPr>
                        <w14:cNvContentPartPr/>
                      </w14:nvContentPartPr>
                      <w14:xfrm>
                        <a:off x="0" y="0"/>
                        <a:ext cx="564150" cy="499680"/>
                      </w14:xfrm>
                    </w14:contentPart>
                  </a:graphicData>
                </a:graphic>
              </wp:anchor>
            </w:drawing>
          </mc:Choice>
          <mc:Fallback>
            <w:pict>
              <v:shape w14:anchorId="081C594D" id="Entrada de lápiz 2728" o:spid="_x0000_s1026" type="#_x0000_t75" style="position:absolute;margin-left:7.4pt;margin-top:-17.95pt;width:47.25pt;height:42.2pt;z-index:25434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">
                <v:imagedata r:id="rId991" o:title=""/>
              </v:shape>
            </w:pict>
          </mc:Fallback>
        </mc:AlternateContent>
      </w:r>
    </w:p>
    <w:p w14:paraId="3777FCBC" w14:textId="25E04B68" w:rsidR="00D86348" w:rsidRDefault="00D86348"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368768" behindDoc="0" locked="0" layoutInCell="1" allowOverlap="1" wp14:anchorId="25C7495B" wp14:editId="476343C2">
                <wp:simplePos x="0" y="0"/>
                <wp:positionH relativeFrom="column">
                  <wp:posOffset>1528445</wp:posOffset>
                </wp:positionH>
                <wp:positionV relativeFrom="paragraph">
                  <wp:posOffset>18415</wp:posOffset>
                </wp:positionV>
                <wp:extent cx="1252500" cy="86995"/>
                <wp:effectExtent l="57150" t="38100" r="0" b="65405"/>
                <wp:wrapNone/>
                <wp:docPr id="2749" name="Entrada de lápiz 2749"/>
                <wp:cNvGraphicFramePr/>
                <a:graphic xmlns:a="http://schemas.openxmlformats.org/drawingml/2006/main">
                  <a:graphicData uri="http://schemas.microsoft.com/office/word/2010/wordprocessingInk">
                    <w14:contentPart bwMode="auto" r:id="rId992">
                      <w14:nvContentPartPr>
                        <w14:cNvContentPartPr/>
                      </w14:nvContentPartPr>
                      <w14:xfrm>
                        <a:off x="0" y="0"/>
                        <a:ext cx="1252500" cy="86995"/>
                      </w14:xfrm>
                    </w14:contentPart>
                  </a:graphicData>
                </a:graphic>
              </wp:anchor>
            </w:drawing>
          </mc:Choice>
          <mc:Fallback>
            <w:pict>
              <v:shape w14:anchorId="57761892" id="Entrada de lápiz 2749" o:spid="_x0000_s1026" type="#_x0000_t75" style="position:absolute;margin-left:118.95pt;margin-top:.05pt;width:101.45pt;height:9.65pt;z-index:25436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">
                <v:imagedata r:id="rId993" o:title=""/>
              </v:shape>
            </w:pict>
          </mc:Fallback>
        </mc:AlternateContent>
      </w:r>
    </w:p>
    <w:p w14:paraId="361F8A49" w14:textId="298337E3" w:rsidR="00D86348" w:rsidRDefault="003D368B" w:rsidP="00D86348">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369792" behindDoc="0" locked="0" layoutInCell="1" allowOverlap="1" wp14:anchorId="2A03B5F0" wp14:editId="621CE328">
                <wp:simplePos x="0" y="0"/>
                <wp:positionH relativeFrom="column">
                  <wp:posOffset>1054755</wp:posOffset>
                </wp:positionH>
                <wp:positionV relativeFrom="paragraph">
                  <wp:posOffset>-24965</wp:posOffset>
                </wp:positionV>
                <wp:extent cx="1747080" cy="162720"/>
                <wp:effectExtent l="38100" t="38100" r="62865" b="66040"/>
                <wp:wrapNone/>
                <wp:docPr id="2750" name="Entrada de lápiz 2750"/>
                <wp:cNvGraphicFramePr/>
                <a:graphic xmlns:a="http://schemas.openxmlformats.org/drawingml/2006/main">
                  <a:graphicData uri="http://schemas.microsoft.com/office/word/2010/wordprocessingInk">
                    <w14:contentPart bwMode="auto" r:id="rId994">
                      <w14:nvContentPartPr>
                        <w14:cNvContentPartPr/>
                      </w14:nvContentPartPr>
                      <w14:xfrm>
                        <a:off x="0" y="0"/>
                        <a:ext cx="1747080" cy="162720"/>
                      </w14:xfrm>
                    </w14:contentPart>
                  </a:graphicData>
                </a:graphic>
              </wp:anchor>
            </w:drawing>
          </mc:Choice>
          <mc:Fallback>
            <w:pict>
              <v:shape w14:anchorId="2090B512" id="Entrada de lápiz 2750" o:spid="_x0000_s1026" type="#_x0000_t75" style="position:absolute;margin-left:81.65pt;margin-top:-3.35pt;width:140.35pt;height:15.6pt;z-index:25436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">
                <v:imagedata r:id="rId995" o:title=""/>
              </v:shape>
            </w:pict>
          </mc:Fallback>
        </mc:AlternateContent>
      </w:r>
    </w:p>
    <w:p w14:paraId="377A6171" w14:textId="77777777" w:rsidR="00D86348" w:rsidRDefault="00D86348" w:rsidP="00D86348">
      <w:pPr>
        <w:shd w:val="clear" w:color="auto" w:fill="FFFFFF"/>
        <w:jc w:val="both"/>
        <w:rPr>
          <w:rFonts w:ascii="Arial" w:hAnsi="Arial"/>
        </w:rPr>
      </w:pPr>
    </w:p>
    <w:p w14:paraId="6328D0A1" w14:textId="046CA3FB" w:rsidR="003D368B" w:rsidRDefault="003D368B" w:rsidP="003D368B">
      <w:pPr>
        <w:pStyle w:val="NormalWeb"/>
        <w:shd w:val="clear" w:color="auto" w:fill="FFFFFF"/>
        <w:spacing w:before="0" w:beforeAutospacing="0" w:after="0" w:afterAutospacing="0"/>
        <w:ind w:left="720"/>
        <w:rPr>
          <w:rFonts w:ascii="Open Sans" w:hAnsi="Open Sans" w:cs="Open Sans"/>
          <w:b/>
          <w:bCs/>
          <w:color w:val="FF0000"/>
          <w:sz w:val="21"/>
          <w:szCs w:val="21"/>
        </w:rPr>
      </w:pPr>
      <w:r>
        <w:rPr>
          <w:rFonts w:ascii="Open Sans" w:hAnsi="Open Sans" w:cs="Open Sans"/>
          <w:b/>
          <w:bCs/>
          <w:noProof/>
          <w:color w:val="FF0000"/>
          <w:sz w:val="21"/>
          <w:szCs w:val="21"/>
        </w:rPr>
        <mc:AlternateContent>
          <mc:Choice Requires="wpi">
            <w:drawing>
              <wp:anchor distT="0" distB="0" distL="114300" distR="114300" simplePos="0" relativeHeight="254380032" behindDoc="0" locked="0" layoutInCell="1" allowOverlap="1" wp14:anchorId="5D14C9C0" wp14:editId="3EF71C8D">
                <wp:simplePos x="0" y="0"/>
                <wp:positionH relativeFrom="column">
                  <wp:posOffset>2740025</wp:posOffset>
                </wp:positionH>
                <wp:positionV relativeFrom="paragraph">
                  <wp:posOffset>-100965</wp:posOffset>
                </wp:positionV>
                <wp:extent cx="1091630" cy="441525"/>
                <wp:effectExtent l="57150" t="57150" r="32385" b="53975"/>
                <wp:wrapNone/>
                <wp:docPr id="2760" name="Entrada de lápiz 2760"/>
                <wp:cNvGraphicFramePr/>
                <a:graphic xmlns:a="http://schemas.openxmlformats.org/drawingml/2006/main">
                  <a:graphicData uri="http://schemas.microsoft.com/office/word/2010/wordprocessingInk">
                    <w14:contentPart bwMode="auto" r:id="rId996">
                      <w14:nvContentPartPr>
                        <w14:cNvContentPartPr/>
                      </w14:nvContentPartPr>
                      <w14:xfrm>
                        <a:off x="0" y="0"/>
                        <a:ext cx="1091630" cy="441525"/>
                      </w14:xfrm>
                    </w14:contentPart>
                  </a:graphicData>
                </a:graphic>
              </wp:anchor>
            </w:drawing>
          </mc:Choice>
          <mc:Fallback>
            <w:pict>
              <v:shape w14:anchorId="66557C95" id="Entrada de lápiz 2760" o:spid="_x0000_s1026" type="#_x0000_t75" style="position:absolute;margin-left:214.35pt;margin-top:-9.35pt;width:88.75pt;height:37.6pt;z-index:25438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">
                <v:imagedata r:id="rId997" o:title=""/>
              </v:shape>
            </w:pict>
          </mc:Fallback>
        </mc:AlternateContent>
      </w:r>
      <w:r>
        <w:rPr>
          <w:rFonts w:ascii="Open Sans" w:hAnsi="Open Sans" w:cs="Open Sans"/>
          <w:b/>
          <w:bCs/>
          <w:noProof/>
          <w:color w:val="FF0000"/>
          <w:sz w:val="21"/>
          <w:szCs w:val="21"/>
        </w:rPr>
        <mc:AlternateContent>
          <mc:Choice Requires="wpi">
            <w:drawing>
              <wp:anchor distT="0" distB="0" distL="114300" distR="114300" simplePos="0" relativeHeight="254372864" behindDoc="0" locked="0" layoutInCell="1" allowOverlap="1" wp14:anchorId="740074F1" wp14:editId="7958F676">
                <wp:simplePos x="0" y="0"/>
                <wp:positionH relativeFrom="column">
                  <wp:posOffset>2339340</wp:posOffset>
                </wp:positionH>
                <wp:positionV relativeFrom="paragraph">
                  <wp:posOffset>86360</wp:posOffset>
                </wp:positionV>
                <wp:extent cx="147955" cy="83820"/>
                <wp:effectExtent l="57150" t="38100" r="23495" b="68580"/>
                <wp:wrapNone/>
                <wp:docPr id="2753" name="Entrada de lápiz 2753"/>
                <wp:cNvGraphicFramePr/>
                <a:graphic xmlns:a="http://schemas.openxmlformats.org/drawingml/2006/main">
                  <a:graphicData uri="http://schemas.microsoft.com/office/word/2010/wordprocessingInk">
                    <w14:contentPart bwMode="auto" r:id="rId998">
                      <w14:nvContentPartPr>
                        <w14:cNvContentPartPr/>
                      </w14:nvContentPartPr>
                      <w14:xfrm>
                        <a:off x="0" y="0"/>
                        <a:ext cx="147955" cy="83820"/>
                      </w14:xfrm>
                    </w14:contentPart>
                  </a:graphicData>
                </a:graphic>
              </wp:anchor>
            </w:drawing>
          </mc:Choice>
          <mc:Fallback>
            <w:pict>
              <v:shape w14:anchorId="6BCA7042" id="Entrada de lápiz 2753" o:spid="_x0000_s1026" type="#_x0000_t75" style="position:absolute;margin-left:182.8pt;margin-top:5.4pt;width:14.45pt;height:9.4pt;z-index:25437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">
                <v:imagedata r:id="rId999" o:title=""/>
              </v:shape>
            </w:pict>
          </mc:Fallback>
        </mc:AlternateContent>
      </w:r>
      <w:r w:rsidRPr="003D368B">
        <w:rPr>
          <w:rFonts w:ascii="Open Sans" w:hAnsi="Open Sans" w:cs="Open Sans"/>
          <w:b/>
          <w:bCs/>
          <w:color w:val="FF0000"/>
          <w:sz w:val="21"/>
          <w:szCs w:val="21"/>
        </w:rPr>
        <w:t>1 - POISSON.DIST(5;2,4;1)</w:t>
      </w:r>
    </w:p>
    <w:p w14:paraId="03EE9930" w14:textId="3AD1ED80" w:rsidR="003D368B" w:rsidRDefault="003D368B" w:rsidP="003D368B">
      <w:pPr>
        <w:pStyle w:val="NormalWeb"/>
        <w:shd w:val="clear" w:color="auto" w:fill="FFFFFF"/>
        <w:spacing w:before="0" w:beforeAutospacing="0" w:after="0" w:afterAutospacing="0"/>
        <w:ind w:left="720"/>
        <w:rPr>
          <w:rFonts w:ascii="Open Sans" w:hAnsi="Open Sans" w:cs="Open Sans"/>
          <w:b/>
          <w:bCs/>
          <w:color w:val="FF0000"/>
          <w:sz w:val="21"/>
          <w:szCs w:val="21"/>
        </w:rPr>
      </w:pPr>
    </w:p>
    <w:p w14:paraId="4A8F8C0A" w14:textId="7FFC41C2" w:rsidR="003D368B" w:rsidRDefault="003D368B" w:rsidP="003D368B">
      <w:pPr>
        <w:pStyle w:val="NormalWeb"/>
        <w:shd w:val="clear" w:color="auto" w:fill="FFFFFF"/>
        <w:spacing w:before="0" w:beforeAutospacing="0" w:after="0" w:afterAutospacing="0"/>
        <w:ind w:left="720"/>
        <w:rPr>
          <w:rFonts w:ascii="Open Sans" w:hAnsi="Open Sans" w:cs="Open Sans"/>
          <w:b/>
          <w:bCs/>
          <w:color w:val="FF0000"/>
          <w:sz w:val="21"/>
          <w:szCs w:val="21"/>
        </w:rPr>
      </w:pPr>
    </w:p>
    <w:p w14:paraId="0B739F6C" w14:textId="77777777" w:rsidR="003D368B" w:rsidRPr="003D368B" w:rsidRDefault="003D368B" w:rsidP="003D368B">
      <w:pPr>
        <w:pStyle w:val="NormalWeb"/>
        <w:shd w:val="clear" w:color="auto" w:fill="FFFFFF"/>
        <w:spacing w:before="0" w:beforeAutospacing="0" w:after="0" w:afterAutospacing="0"/>
        <w:ind w:left="720"/>
        <w:rPr>
          <w:rFonts w:ascii="Open Sans" w:hAnsi="Open Sans" w:cs="Open Sans"/>
          <w:b/>
          <w:bCs/>
          <w:color w:val="FF0000"/>
          <w:sz w:val="21"/>
          <w:szCs w:val="21"/>
        </w:rPr>
      </w:pPr>
    </w:p>
    <w:p w14:paraId="2EFBAC7C" w14:textId="09435824" w:rsidR="00D86348" w:rsidRDefault="00D86348" w:rsidP="00D86348">
      <w:pPr>
        <w:shd w:val="clear" w:color="auto" w:fill="FFFFFF"/>
        <w:jc w:val="both"/>
        <w:rPr>
          <w:rFonts w:ascii="Arial" w:hAnsi="Arial"/>
        </w:rPr>
      </w:pPr>
    </w:p>
    <w:p w14:paraId="7799120D" w14:textId="501F822B" w:rsidR="003D368B" w:rsidRDefault="003D368B" w:rsidP="00D86348">
      <w:pPr>
        <w:shd w:val="clear" w:color="auto" w:fill="FFFFFF"/>
        <w:jc w:val="both"/>
        <w:rPr>
          <w:rFonts w:ascii="Arial" w:hAnsi="Arial"/>
        </w:rPr>
      </w:pPr>
    </w:p>
    <w:p w14:paraId="63D19BF0" w14:textId="7B582ABD" w:rsidR="003D368B" w:rsidRDefault="003D368B" w:rsidP="00D86348">
      <w:pPr>
        <w:shd w:val="clear" w:color="auto" w:fill="FFFFFF"/>
        <w:jc w:val="both"/>
        <w:rPr>
          <w:rFonts w:ascii="Arial" w:hAnsi="Arial"/>
        </w:rPr>
      </w:pPr>
    </w:p>
    <w:p w14:paraId="006C8BBA" w14:textId="40B2DFC4" w:rsidR="003D368B" w:rsidRDefault="003D368B" w:rsidP="00D86348">
      <w:pPr>
        <w:shd w:val="clear" w:color="auto" w:fill="FFFFFF"/>
        <w:jc w:val="both"/>
        <w:rPr>
          <w:rFonts w:ascii="Arial" w:hAnsi="Arial"/>
        </w:rPr>
      </w:pPr>
    </w:p>
    <w:p w14:paraId="293F4230" w14:textId="1AD4B085" w:rsidR="003D368B" w:rsidRDefault="003D368B" w:rsidP="00D86348">
      <w:pPr>
        <w:shd w:val="clear" w:color="auto" w:fill="FFFFFF"/>
        <w:jc w:val="both"/>
        <w:rPr>
          <w:rFonts w:ascii="Arial" w:hAnsi="Arial"/>
        </w:rPr>
      </w:pPr>
    </w:p>
    <w:p w14:paraId="6C849CCE" w14:textId="36807768" w:rsidR="003D368B" w:rsidRDefault="003D368B" w:rsidP="00D86348">
      <w:pPr>
        <w:shd w:val="clear" w:color="auto" w:fill="FFFFFF"/>
        <w:jc w:val="both"/>
        <w:rPr>
          <w:rFonts w:ascii="Arial" w:hAnsi="Arial"/>
        </w:rPr>
      </w:pPr>
    </w:p>
    <w:p w14:paraId="7971B243" w14:textId="19D09A3F" w:rsidR="003D368B" w:rsidRDefault="003D368B" w:rsidP="00D86348">
      <w:pPr>
        <w:shd w:val="clear" w:color="auto" w:fill="FFFFFF"/>
        <w:jc w:val="both"/>
        <w:rPr>
          <w:rFonts w:ascii="Arial" w:hAnsi="Arial"/>
        </w:rPr>
      </w:pPr>
    </w:p>
    <w:p w14:paraId="72BA178F" w14:textId="6826BD63" w:rsidR="003D368B" w:rsidRDefault="003D368B" w:rsidP="00D86348">
      <w:pPr>
        <w:shd w:val="clear" w:color="auto" w:fill="FFFFFF"/>
        <w:jc w:val="both"/>
        <w:rPr>
          <w:rFonts w:ascii="Arial" w:hAnsi="Arial"/>
        </w:rPr>
      </w:pPr>
    </w:p>
    <w:p w14:paraId="313C634C" w14:textId="74BA1666" w:rsidR="003D368B" w:rsidRDefault="003D368B" w:rsidP="00D86348">
      <w:pPr>
        <w:shd w:val="clear" w:color="auto" w:fill="FFFFFF"/>
        <w:jc w:val="both"/>
        <w:rPr>
          <w:rFonts w:ascii="Arial" w:hAnsi="Arial"/>
        </w:rPr>
      </w:pPr>
    </w:p>
    <w:p w14:paraId="21FA4550" w14:textId="1941C417" w:rsidR="003D368B" w:rsidRDefault="003D368B" w:rsidP="00D86348">
      <w:pPr>
        <w:shd w:val="clear" w:color="auto" w:fill="FFFFFF"/>
        <w:jc w:val="both"/>
        <w:rPr>
          <w:rFonts w:ascii="Arial" w:hAnsi="Arial"/>
        </w:rPr>
      </w:pPr>
    </w:p>
    <w:p w14:paraId="0B0C5869" w14:textId="73A87481" w:rsidR="003D368B" w:rsidRDefault="003D368B" w:rsidP="00D86348">
      <w:pPr>
        <w:shd w:val="clear" w:color="auto" w:fill="FFFFFF"/>
        <w:jc w:val="both"/>
        <w:rPr>
          <w:rFonts w:ascii="Arial" w:hAnsi="Arial"/>
        </w:rPr>
      </w:pPr>
    </w:p>
    <w:p w14:paraId="208A7A31" w14:textId="77777777" w:rsidR="003D368B" w:rsidRDefault="003D368B" w:rsidP="00D86348">
      <w:pPr>
        <w:shd w:val="clear" w:color="auto" w:fill="FFFFFF"/>
        <w:jc w:val="both"/>
        <w:rPr>
          <w:rFonts w:ascii="Arial" w:hAnsi="Arial"/>
        </w:rPr>
      </w:pPr>
    </w:p>
    <w:p w14:paraId="2954009B" w14:textId="77777777" w:rsidR="003D368B" w:rsidRPr="00D86348" w:rsidRDefault="003D368B" w:rsidP="00D86348">
      <w:pPr>
        <w:shd w:val="clear" w:color="auto" w:fill="FFFFFF"/>
        <w:jc w:val="both"/>
        <w:rPr>
          <w:rFonts w:ascii="Arial" w:hAnsi="Arial"/>
        </w:rPr>
      </w:pPr>
    </w:p>
    <w:p w14:paraId="4B8BE36C" w14:textId="618B427C" w:rsidR="00CA1832"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516224" behindDoc="0" locked="0" layoutInCell="1" allowOverlap="1" wp14:anchorId="36827B78" wp14:editId="5AAFE888">
                <wp:simplePos x="0" y="0"/>
                <wp:positionH relativeFrom="column">
                  <wp:posOffset>513936</wp:posOffset>
                </wp:positionH>
                <wp:positionV relativeFrom="paragraph">
                  <wp:posOffset>-160344</wp:posOffset>
                </wp:positionV>
                <wp:extent cx="111600" cy="395640"/>
                <wp:effectExtent l="38100" t="38100" r="60325" b="61595"/>
                <wp:wrapNone/>
                <wp:docPr id="2893" name="Entrada de lápiz 2893"/>
                <wp:cNvGraphicFramePr/>
                <a:graphic xmlns:a="http://schemas.openxmlformats.org/drawingml/2006/main">
                  <a:graphicData uri="http://schemas.microsoft.com/office/word/2010/wordprocessingInk">
                    <w14:contentPart bwMode="auto" r:id="rId1000">
                      <w14:nvContentPartPr>
                        <w14:cNvContentPartPr/>
                      </w14:nvContentPartPr>
                      <w14:xfrm>
                        <a:off x="0" y="0"/>
                        <a:ext cx="111600" cy="395640"/>
                      </w14:xfrm>
                    </w14:contentPart>
                  </a:graphicData>
                </a:graphic>
              </wp:anchor>
            </w:drawing>
          </mc:Choice>
          <mc:Fallback>
            <w:pict>
              <v:shape w14:anchorId="1FD1F866" id="Entrada de lápiz 2893" o:spid="_x0000_s1026" type="#_x0000_t75" style="position:absolute;margin-left:39.05pt;margin-top:-14.05pt;width:11.65pt;height:33.95pt;z-index:25451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">
                <v:imagedata r:id="rId1001" o:title=""/>
              </v:shape>
            </w:pict>
          </mc:Fallback>
        </mc:AlternateContent>
      </w:r>
    </w:p>
    <w:p w14:paraId="50A07FED" w14:textId="0F4F6A4E" w:rsidR="001F3C32" w:rsidRPr="001F3C32" w:rsidRDefault="001F3C32" w:rsidP="001F3C32">
      <w:pPr>
        <w:rPr>
          <w:rFonts w:ascii="Arial" w:hAnsi="Arial"/>
          <w:b/>
          <w:bCs/>
        </w:rPr>
      </w:pPr>
      <w:r w:rsidRPr="001F3C32">
        <w:rPr>
          <w:rFonts w:ascii="Arial" w:hAnsi="Arial"/>
          <w:b/>
          <w:bCs/>
        </w:rPr>
        <w:t xml:space="preserve">Pregunta </w:t>
      </w:r>
      <w:r w:rsidR="00BC5496">
        <w:rPr>
          <w:rFonts w:ascii="Arial" w:hAnsi="Arial"/>
          <w:b/>
          <w:bCs/>
        </w:rPr>
        <w:t>7</w:t>
      </w:r>
    </w:p>
    <w:p w14:paraId="385881D6" w14:textId="3B74449B" w:rsidR="00CA1832"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523392" behindDoc="0" locked="0" layoutInCell="1" allowOverlap="1" wp14:anchorId="7678B0EB" wp14:editId="12723356">
                <wp:simplePos x="0" y="0"/>
                <wp:positionH relativeFrom="column">
                  <wp:posOffset>903096</wp:posOffset>
                </wp:positionH>
                <wp:positionV relativeFrom="paragraph">
                  <wp:posOffset>281956</wp:posOffset>
                </wp:positionV>
                <wp:extent cx="60120" cy="113760"/>
                <wp:effectExtent l="57150" t="38100" r="54610" b="57785"/>
                <wp:wrapNone/>
                <wp:docPr id="2900" name="Entrada de lápiz 2900"/>
                <wp:cNvGraphicFramePr/>
                <a:graphic xmlns:a="http://schemas.openxmlformats.org/drawingml/2006/main">
                  <a:graphicData uri="http://schemas.microsoft.com/office/word/2010/wordprocessingInk">
                    <w14:contentPart bwMode="auto" r:id="rId1002">
                      <w14:nvContentPartPr>
                        <w14:cNvContentPartPr/>
                      </w14:nvContentPartPr>
                      <w14:xfrm>
                        <a:off x="0" y="0"/>
                        <a:ext cx="60120" cy="113760"/>
                      </w14:xfrm>
                    </w14:contentPart>
                  </a:graphicData>
                </a:graphic>
              </wp:anchor>
            </w:drawing>
          </mc:Choice>
          <mc:Fallback>
            <w:pict>
              <v:shape w14:anchorId="0C11CA7C" id="Entrada de lápiz 2900" o:spid="_x0000_s1026" type="#_x0000_t75" style="position:absolute;margin-left:69.7pt;margin-top:20.8pt;width:7.6pt;height:11.75pt;z-index:25452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">
                <v:imagedata r:id="rId1003" o:title=""/>
              </v:shape>
            </w:pict>
          </mc:Fallback>
        </mc:AlternateContent>
      </w:r>
      <w:r>
        <w:rPr>
          <w:rFonts w:ascii="Arial" w:hAnsi="Arial"/>
          <w:noProof/>
        </w:rPr>
        <mc:AlternateContent>
          <mc:Choice Requires="wpi">
            <w:drawing>
              <wp:anchor distT="0" distB="0" distL="114300" distR="114300" simplePos="0" relativeHeight="254500864" behindDoc="0" locked="0" layoutInCell="1" allowOverlap="1" wp14:anchorId="0E1A7B13" wp14:editId="6A56EBF7">
                <wp:simplePos x="0" y="0"/>
                <wp:positionH relativeFrom="column">
                  <wp:posOffset>1518285</wp:posOffset>
                </wp:positionH>
                <wp:positionV relativeFrom="paragraph">
                  <wp:posOffset>709295</wp:posOffset>
                </wp:positionV>
                <wp:extent cx="867860" cy="41400"/>
                <wp:effectExtent l="0" t="38100" r="66040" b="73025"/>
                <wp:wrapNone/>
                <wp:docPr id="2878" name="Entrada de lápiz 2878"/>
                <wp:cNvGraphicFramePr/>
                <a:graphic xmlns:a="http://schemas.openxmlformats.org/drawingml/2006/main">
                  <a:graphicData uri="http://schemas.microsoft.com/office/word/2010/wordprocessingInk">
                    <w14:contentPart bwMode="auto" r:id="rId1004">
                      <w14:nvContentPartPr>
                        <w14:cNvContentPartPr/>
                      </w14:nvContentPartPr>
                      <w14:xfrm>
                        <a:off x="0" y="0"/>
                        <a:ext cx="867860" cy="41400"/>
                      </w14:xfrm>
                    </w14:contentPart>
                  </a:graphicData>
                </a:graphic>
              </wp:anchor>
            </w:drawing>
          </mc:Choice>
          <mc:Fallback>
            <w:pict>
              <v:shape w14:anchorId="2D8137F6" id="Entrada de lápiz 2878" o:spid="_x0000_s1026" type="#_x0000_t75" style="position:absolute;margin-left:118.15pt;margin-top:54.45pt;width:71.2pt;height:6.05pt;z-index:25450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">
                <v:imagedata r:id="rId1005" o:title=""/>
              </v:shape>
            </w:pict>
          </mc:Fallback>
        </mc:AlternateContent>
      </w:r>
      <w:r>
        <w:rPr>
          <w:rFonts w:ascii="Arial" w:hAnsi="Arial"/>
          <w:noProof/>
        </w:rPr>
        <mc:AlternateContent>
          <mc:Choice Requires="wpi">
            <w:drawing>
              <wp:anchor distT="0" distB="0" distL="114300" distR="114300" simplePos="0" relativeHeight="254455808" behindDoc="0" locked="0" layoutInCell="1" allowOverlap="1" wp14:anchorId="22702882" wp14:editId="6A801336">
                <wp:simplePos x="0" y="0"/>
                <wp:positionH relativeFrom="column">
                  <wp:posOffset>179070</wp:posOffset>
                </wp:positionH>
                <wp:positionV relativeFrom="paragraph">
                  <wp:posOffset>420370</wp:posOffset>
                </wp:positionV>
                <wp:extent cx="1019270" cy="59760"/>
                <wp:effectExtent l="57150" t="57150" r="66675" b="54610"/>
                <wp:wrapNone/>
                <wp:docPr id="2834" name="Entrada de lápiz 2834"/>
                <wp:cNvGraphicFramePr/>
                <a:graphic xmlns:a="http://schemas.openxmlformats.org/drawingml/2006/main">
                  <a:graphicData uri="http://schemas.microsoft.com/office/word/2010/wordprocessingInk">
                    <w14:contentPart bwMode="auto" r:id="rId1006">
                      <w14:nvContentPartPr>
                        <w14:cNvContentPartPr/>
                      </w14:nvContentPartPr>
                      <w14:xfrm>
                        <a:off x="0" y="0"/>
                        <a:ext cx="1019270" cy="59760"/>
                      </w14:xfrm>
                    </w14:contentPart>
                  </a:graphicData>
                </a:graphic>
              </wp:anchor>
            </w:drawing>
          </mc:Choice>
          <mc:Fallback>
            <w:pict>
              <v:shape w14:anchorId="56263B1E" id="Entrada de lápiz 2834" o:spid="_x0000_s1026" type="#_x0000_t75" style="position:absolute;margin-left:12.7pt;margin-top:31.7pt;width:83.05pt;height:7.5pt;z-index:25445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">
                <v:imagedata r:id="rId1007" o:title=""/>
              </v:shape>
            </w:pict>
          </mc:Fallback>
        </mc:AlternateContent>
      </w:r>
      <w:r>
        <w:rPr>
          <w:rFonts w:ascii="Arial" w:hAnsi="Arial"/>
          <w:noProof/>
        </w:rPr>
        <mc:AlternateContent>
          <mc:Choice Requires="wpi">
            <w:drawing>
              <wp:anchor distT="0" distB="0" distL="114300" distR="114300" simplePos="0" relativeHeight="254399488" behindDoc="0" locked="0" layoutInCell="1" allowOverlap="1" wp14:anchorId="4613A42A" wp14:editId="2BC234D0">
                <wp:simplePos x="0" y="0"/>
                <wp:positionH relativeFrom="column">
                  <wp:posOffset>-152400</wp:posOffset>
                </wp:positionH>
                <wp:positionV relativeFrom="paragraph">
                  <wp:posOffset>237490</wp:posOffset>
                </wp:positionV>
                <wp:extent cx="5766435" cy="656590"/>
                <wp:effectExtent l="38100" t="38100" r="0" b="48260"/>
                <wp:wrapNone/>
                <wp:docPr id="2779" name="Entrada de lápiz 2779"/>
                <wp:cNvGraphicFramePr/>
                <a:graphic xmlns:a="http://schemas.openxmlformats.org/drawingml/2006/main">
                  <a:graphicData uri="http://schemas.microsoft.com/office/word/2010/wordprocessingInk">
                    <w14:contentPart bwMode="auto" r:id="rId1008">
                      <w14:nvContentPartPr>
                        <w14:cNvContentPartPr/>
                      </w14:nvContentPartPr>
                      <w14:xfrm>
                        <a:off x="0" y="0"/>
                        <a:ext cx="5766435" cy="656590"/>
                      </w14:xfrm>
                    </w14:contentPart>
                  </a:graphicData>
                </a:graphic>
              </wp:anchor>
            </w:drawing>
          </mc:Choice>
          <mc:Fallback>
            <w:pict>
              <v:shape w14:anchorId="3C265607" id="Entrada de lápiz 2779" o:spid="_x0000_s1026" type="#_x0000_t75" style="position:absolute;margin-left:-12.7pt;margin-top:18pt;width:455.45pt;height:53.1pt;z-index:25439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">
                <v:imagedata r:id="rId1009" o:title=""/>
              </v:shape>
            </w:pict>
          </mc:Fallback>
        </mc:AlternateContent>
      </w:r>
      <w:r w:rsidR="00CA1832" w:rsidRPr="00CA1832">
        <w:rPr>
          <w:rFonts w:ascii="Arial" w:hAnsi="Arial"/>
        </w:rPr>
        <w:t xml:space="preserve">Una nueva compañía de insumos informáticos con la intención de captar más clientes jóvenes está haciendo uso del marketing digital, </w:t>
      </w:r>
      <w:r w:rsidR="00CA1832" w:rsidRPr="003D368B">
        <w:rPr>
          <w:rFonts w:ascii="Arial" w:hAnsi="Arial"/>
          <w:highlight w:val="yellow"/>
        </w:rPr>
        <w:t>en promedio el número de clientes que ven los avisos digitales es de 5 por cada 15 días</w:t>
      </w:r>
      <w:r w:rsidR="00CA1832" w:rsidRPr="00CA1832">
        <w:rPr>
          <w:rFonts w:ascii="Arial" w:hAnsi="Arial"/>
        </w:rPr>
        <w:t xml:space="preserve">. El gerente de marketing ha observado que el número de clientes que ven los avisos publicitarios tiene una distribución de Poisson, ¿qué probabilidad hay de que el número de clientes que ven los avisos sea menor de 4 </w:t>
      </w:r>
      <w:r w:rsidR="00CA1832" w:rsidRPr="003D368B">
        <w:rPr>
          <w:rFonts w:ascii="Arial" w:hAnsi="Arial"/>
          <w:color w:val="FF0000"/>
          <w:highlight w:val="yellow"/>
        </w:rPr>
        <w:t>en 9 días</w:t>
      </w:r>
      <w:r w:rsidR="00CA1832" w:rsidRPr="00CA1832">
        <w:rPr>
          <w:rFonts w:ascii="Arial" w:hAnsi="Arial"/>
        </w:rPr>
        <w:t>?</w:t>
      </w:r>
    </w:p>
    <w:p w14:paraId="3CC41C53" w14:textId="5EF59253" w:rsidR="003D368B"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434304" behindDoc="0" locked="0" layoutInCell="1" allowOverlap="1" wp14:anchorId="4E4824FE" wp14:editId="44944791">
                <wp:simplePos x="0" y="0"/>
                <wp:positionH relativeFrom="column">
                  <wp:posOffset>2617416</wp:posOffset>
                </wp:positionH>
                <wp:positionV relativeFrom="paragraph">
                  <wp:posOffset>-1174</wp:posOffset>
                </wp:positionV>
                <wp:extent cx="363600" cy="50040"/>
                <wp:effectExtent l="38100" t="38100" r="74930" b="64770"/>
                <wp:wrapNone/>
                <wp:docPr id="2813" name="Entrada de lápiz 2813"/>
                <wp:cNvGraphicFramePr/>
                <a:graphic xmlns:a="http://schemas.openxmlformats.org/drawingml/2006/main">
                  <a:graphicData uri="http://schemas.microsoft.com/office/word/2010/wordprocessingInk">
                    <w14:contentPart bwMode="auto" r:id="rId1010">
                      <w14:nvContentPartPr>
                        <w14:cNvContentPartPr/>
                      </w14:nvContentPartPr>
                      <w14:xfrm>
                        <a:off x="0" y="0"/>
                        <a:ext cx="363600" cy="50040"/>
                      </w14:xfrm>
                    </w14:contentPart>
                  </a:graphicData>
                </a:graphic>
              </wp:anchor>
            </w:drawing>
          </mc:Choice>
          <mc:Fallback>
            <w:pict>
              <v:shape w14:anchorId="35F54C74" id="Entrada de lápiz 2813" o:spid="_x0000_s1026" type="#_x0000_t75" style="position:absolute;margin-left:204.7pt;margin-top:-1.5pt;width:31.5pt;height:6.8pt;z-index:25443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">
                <v:imagedata r:id="rId1011" o:title=""/>
              </v:shape>
            </w:pict>
          </mc:Fallback>
        </mc:AlternateContent>
      </w:r>
    </w:p>
    <w:p w14:paraId="14C1FB43" w14:textId="3399FC61" w:rsidR="003D368B" w:rsidRDefault="003D368B" w:rsidP="00CA1832">
      <w:pPr>
        <w:shd w:val="clear" w:color="auto" w:fill="FFFFFF"/>
        <w:jc w:val="both"/>
        <w:rPr>
          <w:rFonts w:ascii="Arial" w:hAnsi="Arial"/>
        </w:rPr>
      </w:pPr>
    </w:p>
    <w:p w14:paraId="1B281372" w14:textId="2DFC3418" w:rsidR="003D368B"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484480" behindDoc="0" locked="0" layoutInCell="1" allowOverlap="1" wp14:anchorId="3F6756B5" wp14:editId="062A110E">
                <wp:simplePos x="0" y="0"/>
                <wp:positionH relativeFrom="column">
                  <wp:posOffset>5105016</wp:posOffset>
                </wp:positionH>
                <wp:positionV relativeFrom="paragraph">
                  <wp:posOffset>128286</wp:posOffset>
                </wp:positionV>
                <wp:extent cx="11520" cy="18360"/>
                <wp:effectExtent l="38100" t="38100" r="64770" b="58420"/>
                <wp:wrapNone/>
                <wp:docPr id="2862" name="Entrada de lápiz 2862"/>
                <wp:cNvGraphicFramePr/>
                <a:graphic xmlns:a="http://schemas.openxmlformats.org/drawingml/2006/main">
                  <a:graphicData uri="http://schemas.microsoft.com/office/word/2010/wordprocessingInk">
                    <w14:contentPart bwMode="auto" r:id="rId1012">
                      <w14:nvContentPartPr>
                        <w14:cNvContentPartPr/>
                      </w14:nvContentPartPr>
                      <w14:xfrm>
                        <a:off x="0" y="0"/>
                        <a:ext cx="11520" cy="18360"/>
                      </w14:xfrm>
                    </w14:contentPart>
                  </a:graphicData>
                </a:graphic>
              </wp:anchor>
            </w:drawing>
          </mc:Choice>
          <mc:Fallback>
            <w:pict>
              <v:shape w14:anchorId="0D7CAC8A" id="Entrada de lápiz 2862" o:spid="_x0000_s1026" type="#_x0000_t75" style="position:absolute;margin-left:400.55pt;margin-top:8.7pt;width:3.7pt;height:4.3pt;z-index:25448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">
                <v:imagedata r:id="rId1013" o:title=""/>
              </v:shape>
            </w:pict>
          </mc:Fallback>
        </mc:AlternateContent>
      </w:r>
      <w:r>
        <w:rPr>
          <w:rFonts w:ascii="Arial" w:hAnsi="Arial"/>
          <w:noProof/>
        </w:rPr>
        <mc:AlternateContent>
          <mc:Choice Requires="wpi">
            <w:drawing>
              <wp:anchor distT="0" distB="0" distL="114300" distR="114300" simplePos="0" relativeHeight="254465024" behindDoc="0" locked="0" layoutInCell="1" allowOverlap="1" wp14:anchorId="5B7BE139" wp14:editId="455EDDC1">
                <wp:simplePos x="0" y="0"/>
                <wp:positionH relativeFrom="column">
                  <wp:posOffset>5044440</wp:posOffset>
                </wp:positionH>
                <wp:positionV relativeFrom="paragraph">
                  <wp:posOffset>-43815</wp:posOffset>
                </wp:positionV>
                <wp:extent cx="1409085" cy="257630"/>
                <wp:effectExtent l="57150" t="38100" r="38735" b="66675"/>
                <wp:wrapNone/>
                <wp:docPr id="2843" name="Entrada de lápiz 2843"/>
                <wp:cNvGraphicFramePr/>
                <a:graphic xmlns:a="http://schemas.openxmlformats.org/drawingml/2006/main">
                  <a:graphicData uri="http://schemas.microsoft.com/office/word/2010/wordprocessingInk">
                    <w14:contentPart bwMode="auto" r:id="rId1014">
                      <w14:nvContentPartPr>
                        <w14:cNvContentPartPr/>
                      </w14:nvContentPartPr>
                      <w14:xfrm>
                        <a:off x="0" y="0"/>
                        <a:ext cx="1409085" cy="257630"/>
                      </w14:xfrm>
                    </w14:contentPart>
                  </a:graphicData>
                </a:graphic>
              </wp:anchor>
            </w:drawing>
          </mc:Choice>
          <mc:Fallback>
            <w:pict>
              <v:shape w14:anchorId="78F6D0BB" id="Entrada de lápiz 2843" o:spid="_x0000_s1026" type="#_x0000_t75" style="position:absolute;margin-left:395.8pt;margin-top:-4.85pt;width:113.75pt;height:23.15pt;z-index:25446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">
                <v:imagedata r:id="rId1015" o:title=""/>
              </v:shape>
            </w:pict>
          </mc:Fallback>
        </mc:AlternateContent>
      </w:r>
      <w:r>
        <w:rPr>
          <w:rFonts w:ascii="Arial" w:hAnsi="Arial"/>
          <w:noProof/>
        </w:rPr>
        <mc:AlternateContent>
          <mc:Choice Requires="wpi">
            <w:drawing>
              <wp:anchor distT="0" distB="0" distL="114300" distR="114300" simplePos="0" relativeHeight="254435328" behindDoc="0" locked="0" layoutInCell="1" allowOverlap="1" wp14:anchorId="54DC3F79" wp14:editId="79E5759E">
                <wp:simplePos x="0" y="0"/>
                <wp:positionH relativeFrom="column">
                  <wp:posOffset>3878136</wp:posOffset>
                </wp:positionH>
                <wp:positionV relativeFrom="paragraph">
                  <wp:posOffset>110286</wp:posOffset>
                </wp:positionV>
                <wp:extent cx="679680" cy="42480"/>
                <wp:effectExtent l="57150" t="57150" r="63500" b="72390"/>
                <wp:wrapNone/>
                <wp:docPr id="2814" name="Entrada de lápiz 2814"/>
                <wp:cNvGraphicFramePr/>
                <a:graphic xmlns:a="http://schemas.openxmlformats.org/drawingml/2006/main">
                  <a:graphicData uri="http://schemas.microsoft.com/office/word/2010/wordprocessingInk">
                    <w14:contentPart bwMode="auto" r:id="rId1016">
                      <w14:nvContentPartPr>
                        <w14:cNvContentPartPr/>
                      </w14:nvContentPartPr>
                      <w14:xfrm>
                        <a:off x="0" y="0"/>
                        <a:ext cx="679680" cy="42480"/>
                      </w14:xfrm>
                    </w14:contentPart>
                  </a:graphicData>
                </a:graphic>
              </wp:anchor>
            </w:drawing>
          </mc:Choice>
          <mc:Fallback>
            <w:pict>
              <v:shape w14:anchorId="7BB76B1E" id="Entrada de lápiz 2814" o:spid="_x0000_s1026" type="#_x0000_t75" style="position:absolute;margin-left:303.95pt;margin-top:7.3pt;width:56.3pt;height:6.2pt;z-index:25443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">
                <v:imagedata r:id="rId1017" o:title=""/>
              </v:shape>
            </w:pict>
          </mc:Fallback>
        </mc:AlternateContent>
      </w:r>
      <w:r>
        <w:rPr>
          <w:rFonts w:ascii="Arial" w:hAnsi="Arial"/>
          <w:noProof/>
        </w:rPr>
        <mc:AlternateContent>
          <mc:Choice Requires="wpi">
            <w:drawing>
              <wp:anchor distT="0" distB="0" distL="114300" distR="114300" simplePos="0" relativeHeight="254433280" behindDoc="0" locked="0" layoutInCell="1" allowOverlap="1" wp14:anchorId="063ECE6E" wp14:editId="49623B93">
                <wp:simplePos x="0" y="0"/>
                <wp:positionH relativeFrom="column">
                  <wp:posOffset>739140</wp:posOffset>
                </wp:positionH>
                <wp:positionV relativeFrom="paragraph">
                  <wp:posOffset>-142875</wp:posOffset>
                </wp:positionV>
                <wp:extent cx="3846055" cy="426720"/>
                <wp:effectExtent l="57150" t="38100" r="40640" b="68580"/>
                <wp:wrapNone/>
                <wp:docPr id="2812" name="Entrada de lápiz 2812"/>
                <wp:cNvGraphicFramePr/>
                <a:graphic xmlns:a="http://schemas.openxmlformats.org/drawingml/2006/main">
                  <a:graphicData uri="http://schemas.microsoft.com/office/word/2010/wordprocessingInk">
                    <w14:contentPart bwMode="auto" r:id="rId1018">
                      <w14:nvContentPartPr>
                        <w14:cNvContentPartPr/>
                      </w14:nvContentPartPr>
                      <w14:xfrm>
                        <a:off x="0" y="0"/>
                        <a:ext cx="3846055" cy="426720"/>
                      </w14:xfrm>
                    </w14:contentPart>
                  </a:graphicData>
                </a:graphic>
              </wp:anchor>
            </w:drawing>
          </mc:Choice>
          <mc:Fallback>
            <w:pict>
              <v:shape w14:anchorId="21C906B7" id="Entrada de lápiz 2812" o:spid="_x0000_s1026" type="#_x0000_t75" style="position:absolute;margin-left:56.8pt;margin-top:-12.65pt;width:305.7pt;height:36.4pt;z-index:25443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">
                <v:imagedata r:id="rId1019" o:title=""/>
              </v:shape>
            </w:pict>
          </mc:Fallback>
        </mc:AlternateContent>
      </w:r>
    </w:p>
    <w:p w14:paraId="758D96BD" w14:textId="13D1FF26" w:rsidR="003D368B" w:rsidRDefault="003D368B" w:rsidP="00CA1832">
      <w:pPr>
        <w:shd w:val="clear" w:color="auto" w:fill="FFFFFF"/>
        <w:jc w:val="both"/>
        <w:rPr>
          <w:rFonts w:ascii="Arial" w:hAnsi="Arial"/>
        </w:rPr>
      </w:pPr>
    </w:p>
    <w:p w14:paraId="5950FF83" w14:textId="70A5BF80" w:rsidR="003D368B"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483456" behindDoc="0" locked="0" layoutInCell="1" allowOverlap="1" wp14:anchorId="21B087BD" wp14:editId="31A36AFB">
                <wp:simplePos x="0" y="0"/>
                <wp:positionH relativeFrom="column">
                  <wp:posOffset>5889096</wp:posOffset>
                </wp:positionH>
                <wp:positionV relativeFrom="paragraph">
                  <wp:posOffset>89266</wp:posOffset>
                </wp:positionV>
                <wp:extent cx="10800" cy="3960"/>
                <wp:effectExtent l="38100" t="38100" r="65405" b="72390"/>
                <wp:wrapNone/>
                <wp:docPr id="2861" name="Entrada de lápiz 2861"/>
                <wp:cNvGraphicFramePr/>
                <a:graphic xmlns:a="http://schemas.openxmlformats.org/drawingml/2006/main">
                  <a:graphicData uri="http://schemas.microsoft.com/office/word/2010/wordprocessingInk">
                    <w14:contentPart bwMode="auto" r:id="rId1020">
                      <w14:nvContentPartPr>
                        <w14:cNvContentPartPr/>
                      </w14:nvContentPartPr>
                      <w14:xfrm>
                        <a:off x="0" y="0"/>
                        <a:ext cx="10800" cy="3960"/>
                      </w14:xfrm>
                    </w14:contentPart>
                  </a:graphicData>
                </a:graphic>
              </wp:anchor>
            </w:drawing>
          </mc:Choice>
          <mc:Fallback>
            <w:pict>
              <v:shape w14:anchorId="0FBF2253" id="Entrada de lápiz 2861" o:spid="_x0000_s1026" type="#_x0000_t75" style="position:absolute;margin-left:462.3pt;margin-top:5.65pt;width:3.65pt;height:3.1pt;z-index:25448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">
                <v:imagedata r:id="rId1021" o:title=""/>
              </v:shape>
            </w:pict>
          </mc:Fallback>
        </mc:AlternateContent>
      </w:r>
      <w:r>
        <w:rPr>
          <w:rFonts w:ascii="Arial" w:hAnsi="Arial"/>
          <w:noProof/>
        </w:rPr>
        <mc:AlternateContent>
          <mc:Choice Requires="wpi">
            <w:drawing>
              <wp:anchor distT="0" distB="0" distL="114300" distR="114300" simplePos="0" relativeHeight="254482432" behindDoc="0" locked="0" layoutInCell="1" allowOverlap="1" wp14:anchorId="4E0D6138" wp14:editId="6B758241">
                <wp:simplePos x="0" y="0"/>
                <wp:positionH relativeFrom="column">
                  <wp:posOffset>4894580</wp:posOffset>
                </wp:positionH>
                <wp:positionV relativeFrom="paragraph">
                  <wp:posOffset>4445</wp:posOffset>
                </wp:positionV>
                <wp:extent cx="422435" cy="213995"/>
                <wp:effectExtent l="38100" t="57150" r="34925" b="52705"/>
                <wp:wrapNone/>
                <wp:docPr id="2860" name="Entrada de lápiz 2860"/>
                <wp:cNvGraphicFramePr/>
                <a:graphic xmlns:a="http://schemas.openxmlformats.org/drawingml/2006/main">
                  <a:graphicData uri="http://schemas.microsoft.com/office/word/2010/wordprocessingInk">
                    <w14:contentPart bwMode="auto" r:id="rId1022">
                      <w14:nvContentPartPr>
                        <w14:cNvContentPartPr/>
                      </w14:nvContentPartPr>
                      <w14:xfrm>
                        <a:off x="0" y="0"/>
                        <a:ext cx="422435" cy="213995"/>
                      </w14:xfrm>
                    </w14:contentPart>
                  </a:graphicData>
                </a:graphic>
              </wp:anchor>
            </w:drawing>
          </mc:Choice>
          <mc:Fallback>
            <w:pict>
              <v:shape w14:anchorId="4ED1A6F6" id="Entrada de lápiz 2860" o:spid="_x0000_s1026" type="#_x0000_t75" style="position:absolute;margin-left:384pt;margin-top:-1.05pt;width:36.05pt;height:19.65pt;z-index:25448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">
                <v:imagedata r:id="rId1023" o:title=""/>
              </v:shape>
            </w:pict>
          </mc:Fallback>
        </mc:AlternateContent>
      </w:r>
      <w:r>
        <w:rPr>
          <w:rFonts w:ascii="Arial" w:hAnsi="Arial"/>
          <w:noProof/>
        </w:rPr>
        <mc:AlternateContent>
          <mc:Choice Requires="wpi">
            <w:drawing>
              <wp:anchor distT="0" distB="0" distL="114300" distR="114300" simplePos="0" relativeHeight="254475264" behindDoc="0" locked="0" layoutInCell="1" allowOverlap="1" wp14:anchorId="1AF1F6E8" wp14:editId="300EA08F">
                <wp:simplePos x="0" y="0"/>
                <wp:positionH relativeFrom="column">
                  <wp:posOffset>5443855</wp:posOffset>
                </wp:positionH>
                <wp:positionV relativeFrom="paragraph">
                  <wp:posOffset>-2540</wp:posOffset>
                </wp:positionV>
                <wp:extent cx="943700" cy="179705"/>
                <wp:effectExtent l="57150" t="38100" r="8890" b="67945"/>
                <wp:wrapNone/>
                <wp:docPr id="2853" name="Entrada de lápiz 2853"/>
                <wp:cNvGraphicFramePr/>
                <a:graphic xmlns:a="http://schemas.openxmlformats.org/drawingml/2006/main">
                  <a:graphicData uri="http://schemas.microsoft.com/office/word/2010/wordprocessingInk">
                    <w14:contentPart bwMode="auto" r:id="rId1024">
                      <w14:nvContentPartPr>
                        <w14:cNvContentPartPr/>
                      </w14:nvContentPartPr>
                      <w14:xfrm>
                        <a:off x="0" y="0"/>
                        <a:ext cx="943700" cy="179705"/>
                      </w14:xfrm>
                    </w14:contentPart>
                  </a:graphicData>
                </a:graphic>
              </wp:anchor>
            </w:drawing>
          </mc:Choice>
          <mc:Fallback>
            <w:pict>
              <v:shape w14:anchorId="6DB90E37" id="Entrada de lápiz 2853" o:spid="_x0000_s1026" type="#_x0000_t75" style="position:absolute;margin-left:427.25pt;margin-top:-1.6pt;width:77.1pt;height:16.95pt;z-index:25447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">
                <v:imagedata r:id="rId1025" o:title=""/>
              </v:shape>
            </w:pict>
          </mc:Fallback>
        </mc:AlternateContent>
      </w:r>
    </w:p>
    <w:p w14:paraId="7A48A29D" w14:textId="17F0C6ED" w:rsidR="003D368B"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514176" behindDoc="0" locked="0" layoutInCell="1" allowOverlap="1" wp14:anchorId="0B0C2E7E" wp14:editId="61013D9E">
                <wp:simplePos x="0" y="0"/>
                <wp:positionH relativeFrom="column">
                  <wp:posOffset>834336</wp:posOffset>
                </wp:positionH>
                <wp:positionV relativeFrom="paragraph">
                  <wp:posOffset>38976</wp:posOffset>
                </wp:positionV>
                <wp:extent cx="14040" cy="15120"/>
                <wp:effectExtent l="38100" t="38100" r="62230" b="61595"/>
                <wp:wrapNone/>
                <wp:docPr id="2891" name="Entrada de lápiz 2891"/>
                <wp:cNvGraphicFramePr/>
                <a:graphic xmlns:a="http://schemas.openxmlformats.org/drawingml/2006/main">
                  <a:graphicData uri="http://schemas.microsoft.com/office/word/2010/wordprocessingInk">
                    <w14:contentPart bwMode="auto" r:id="rId1026">
                      <w14:nvContentPartPr>
                        <w14:cNvContentPartPr/>
                      </w14:nvContentPartPr>
                      <w14:xfrm>
                        <a:off x="0" y="0"/>
                        <a:ext cx="14040" cy="15120"/>
                      </w14:xfrm>
                    </w14:contentPart>
                  </a:graphicData>
                </a:graphic>
              </wp:anchor>
            </w:drawing>
          </mc:Choice>
          <mc:Fallback>
            <w:pict>
              <v:shape w14:anchorId="35B58F27" id="Entrada de lápiz 2891" o:spid="_x0000_s1026" type="#_x0000_t75" style="position:absolute;margin-left:64.3pt;margin-top:1.65pt;width:3.9pt;height:4.05pt;z-index:25451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">
                <v:imagedata r:id="rId1027" o:title=""/>
              </v:shape>
            </w:pict>
          </mc:Fallback>
        </mc:AlternateContent>
      </w:r>
      <w:r>
        <w:rPr>
          <w:rFonts w:ascii="Arial" w:hAnsi="Arial"/>
          <w:noProof/>
        </w:rPr>
        <mc:AlternateContent>
          <mc:Choice Requires="wpi">
            <w:drawing>
              <wp:anchor distT="0" distB="0" distL="114300" distR="114300" simplePos="0" relativeHeight="254497792" behindDoc="0" locked="0" layoutInCell="1" allowOverlap="1" wp14:anchorId="65771D5B" wp14:editId="6BF1E123">
                <wp:simplePos x="0" y="0"/>
                <wp:positionH relativeFrom="column">
                  <wp:posOffset>3844925</wp:posOffset>
                </wp:positionH>
                <wp:positionV relativeFrom="paragraph">
                  <wp:posOffset>-71120</wp:posOffset>
                </wp:positionV>
                <wp:extent cx="293585" cy="203985"/>
                <wp:effectExtent l="57150" t="38100" r="49530" b="62865"/>
                <wp:wrapNone/>
                <wp:docPr id="2875" name="Entrada de lápiz 2875"/>
                <wp:cNvGraphicFramePr/>
                <a:graphic xmlns:a="http://schemas.openxmlformats.org/drawingml/2006/main">
                  <a:graphicData uri="http://schemas.microsoft.com/office/word/2010/wordprocessingInk">
                    <w14:contentPart bwMode="auto" r:id="rId1028">
                      <w14:nvContentPartPr>
                        <w14:cNvContentPartPr/>
                      </w14:nvContentPartPr>
                      <w14:xfrm>
                        <a:off x="0" y="0"/>
                        <a:ext cx="293585" cy="203985"/>
                      </w14:xfrm>
                    </w14:contentPart>
                  </a:graphicData>
                </a:graphic>
              </wp:anchor>
            </w:drawing>
          </mc:Choice>
          <mc:Fallback>
            <w:pict>
              <v:shape w14:anchorId="758AE372" id="Entrada de lápiz 2875" o:spid="_x0000_s1026" type="#_x0000_t75" style="position:absolute;margin-left:301.35pt;margin-top:-7pt;width:25.9pt;height:18.85pt;z-index:25449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">
                <v:imagedata r:id="rId1029" o:title=""/>
              </v:shape>
            </w:pict>
          </mc:Fallback>
        </mc:AlternateContent>
      </w:r>
      <w:r>
        <w:rPr>
          <w:rFonts w:ascii="Arial" w:hAnsi="Arial"/>
          <w:noProof/>
        </w:rPr>
        <mc:AlternateContent>
          <mc:Choice Requires="wpi">
            <w:drawing>
              <wp:anchor distT="0" distB="0" distL="114300" distR="114300" simplePos="0" relativeHeight="254452736" behindDoc="0" locked="0" layoutInCell="1" allowOverlap="1" wp14:anchorId="49222A52" wp14:editId="3754A0FB">
                <wp:simplePos x="0" y="0"/>
                <wp:positionH relativeFrom="column">
                  <wp:posOffset>4170096</wp:posOffset>
                </wp:positionH>
                <wp:positionV relativeFrom="paragraph">
                  <wp:posOffset>-119064</wp:posOffset>
                </wp:positionV>
                <wp:extent cx="80280" cy="262800"/>
                <wp:effectExtent l="38100" t="57150" r="34290" b="61595"/>
                <wp:wrapNone/>
                <wp:docPr id="2831" name="Entrada de lápiz 2831"/>
                <wp:cNvGraphicFramePr/>
                <a:graphic xmlns:a="http://schemas.openxmlformats.org/drawingml/2006/main">
                  <a:graphicData uri="http://schemas.microsoft.com/office/word/2010/wordprocessingInk">
                    <w14:contentPart bwMode="auto" r:id="rId1030">
                      <w14:nvContentPartPr>
                        <w14:cNvContentPartPr/>
                      </w14:nvContentPartPr>
                      <w14:xfrm>
                        <a:off x="0" y="0"/>
                        <a:ext cx="80280" cy="262800"/>
                      </w14:xfrm>
                    </w14:contentPart>
                  </a:graphicData>
                </a:graphic>
              </wp:anchor>
            </w:drawing>
          </mc:Choice>
          <mc:Fallback>
            <w:pict>
              <v:shape w14:anchorId="2A519094" id="Entrada de lápiz 2831" o:spid="_x0000_s1026" type="#_x0000_t75" style="position:absolute;margin-left:326.95pt;margin-top:-10.8pt;width:9.15pt;height:23.55pt;z-index:25445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">
                <v:imagedata r:id="rId1031" o:title=""/>
              </v:shape>
            </w:pict>
          </mc:Fallback>
        </mc:AlternateContent>
      </w:r>
      <w:r>
        <w:rPr>
          <w:rFonts w:ascii="Arial" w:hAnsi="Arial"/>
          <w:noProof/>
        </w:rPr>
        <mc:AlternateContent>
          <mc:Choice Requires="wpi">
            <w:drawing>
              <wp:anchor distT="0" distB="0" distL="114300" distR="114300" simplePos="0" relativeHeight="254451712" behindDoc="0" locked="0" layoutInCell="1" allowOverlap="1" wp14:anchorId="2E852C42" wp14:editId="1C911AC8">
                <wp:simplePos x="0" y="0"/>
                <wp:positionH relativeFrom="column">
                  <wp:posOffset>1726565</wp:posOffset>
                </wp:positionH>
                <wp:positionV relativeFrom="paragraph">
                  <wp:posOffset>-119380</wp:posOffset>
                </wp:positionV>
                <wp:extent cx="2078185" cy="398910"/>
                <wp:effectExtent l="38100" t="38100" r="0" b="58420"/>
                <wp:wrapNone/>
                <wp:docPr id="2830" name="Entrada de lápiz 2830"/>
                <wp:cNvGraphicFramePr/>
                <a:graphic xmlns:a="http://schemas.openxmlformats.org/drawingml/2006/main">
                  <a:graphicData uri="http://schemas.microsoft.com/office/word/2010/wordprocessingInk">
                    <w14:contentPart bwMode="auto" r:id="rId1032">
                      <w14:nvContentPartPr>
                        <w14:cNvContentPartPr/>
                      </w14:nvContentPartPr>
                      <w14:xfrm>
                        <a:off x="0" y="0"/>
                        <a:ext cx="2078185" cy="398910"/>
                      </w14:xfrm>
                    </w14:contentPart>
                  </a:graphicData>
                </a:graphic>
              </wp:anchor>
            </w:drawing>
          </mc:Choice>
          <mc:Fallback>
            <w:pict>
              <v:shape w14:anchorId="78CFE93A" id="Entrada de lápiz 2830" o:spid="_x0000_s1026" type="#_x0000_t75" style="position:absolute;margin-left:134.55pt;margin-top:-10.8pt;width:166.5pt;height:34.2pt;z-index:25445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">
                <v:imagedata r:id="rId1033" o:title=""/>
              </v:shape>
            </w:pict>
          </mc:Fallback>
        </mc:AlternateContent>
      </w:r>
    </w:p>
    <w:p w14:paraId="659B8098" w14:textId="61C9823D" w:rsidR="003D368B"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468096" behindDoc="0" locked="0" layoutInCell="1" allowOverlap="1" wp14:anchorId="7B6FC984" wp14:editId="647840E3">
                <wp:simplePos x="0" y="0"/>
                <wp:positionH relativeFrom="column">
                  <wp:posOffset>5866765</wp:posOffset>
                </wp:positionH>
                <wp:positionV relativeFrom="paragraph">
                  <wp:posOffset>17145</wp:posOffset>
                </wp:positionV>
                <wp:extent cx="23010" cy="64370"/>
                <wp:effectExtent l="38100" t="57150" r="53340" b="69215"/>
                <wp:wrapNone/>
                <wp:docPr id="2846" name="Entrada de lápiz 2846"/>
                <wp:cNvGraphicFramePr/>
                <a:graphic xmlns:a="http://schemas.openxmlformats.org/drawingml/2006/main">
                  <a:graphicData uri="http://schemas.microsoft.com/office/word/2010/wordprocessingInk">
                    <w14:contentPart bwMode="auto" r:id="rId1034">
                      <w14:nvContentPartPr>
                        <w14:cNvContentPartPr/>
                      </w14:nvContentPartPr>
                      <w14:xfrm>
                        <a:off x="0" y="0"/>
                        <a:ext cx="23010" cy="64370"/>
                      </w14:xfrm>
                    </w14:contentPart>
                  </a:graphicData>
                </a:graphic>
              </wp:anchor>
            </w:drawing>
          </mc:Choice>
          <mc:Fallback>
            <w:pict>
              <v:shape w14:anchorId="0EC15D51" id="Entrada de lápiz 2846" o:spid="_x0000_s1026" type="#_x0000_t75" style="position:absolute;margin-left:460.55pt;margin-top:-.05pt;width:4.65pt;height:7.85pt;z-index:25446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">
                <v:imagedata r:id="rId1035" o:title=""/>
              </v:shape>
            </w:pict>
          </mc:Fallback>
        </mc:AlternateContent>
      </w:r>
    </w:p>
    <w:p w14:paraId="74BF8141" w14:textId="7E9435B8" w:rsidR="00591AB6"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515200" behindDoc="0" locked="0" layoutInCell="1" allowOverlap="1" wp14:anchorId="16DDD519" wp14:editId="135757DE">
                <wp:simplePos x="0" y="0"/>
                <wp:positionH relativeFrom="column">
                  <wp:posOffset>924696</wp:posOffset>
                </wp:positionH>
                <wp:positionV relativeFrom="paragraph">
                  <wp:posOffset>-88604</wp:posOffset>
                </wp:positionV>
                <wp:extent cx="92160" cy="259560"/>
                <wp:effectExtent l="38100" t="57150" r="41275" b="64770"/>
                <wp:wrapNone/>
                <wp:docPr id="2892" name="Entrada de lápiz 2892"/>
                <wp:cNvGraphicFramePr/>
                <a:graphic xmlns:a="http://schemas.openxmlformats.org/drawingml/2006/main">
                  <a:graphicData uri="http://schemas.microsoft.com/office/word/2010/wordprocessingInk">
                    <w14:contentPart bwMode="auto" r:id="rId1036">
                      <w14:nvContentPartPr>
                        <w14:cNvContentPartPr/>
                      </w14:nvContentPartPr>
                      <w14:xfrm>
                        <a:off x="0" y="0"/>
                        <a:ext cx="92160" cy="259560"/>
                      </w14:xfrm>
                    </w14:contentPart>
                  </a:graphicData>
                </a:graphic>
              </wp:anchor>
            </w:drawing>
          </mc:Choice>
          <mc:Fallback>
            <w:pict>
              <v:shape w14:anchorId="534D6432" id="Entrada de lápiz 2892" o:spid="_x0000_s1026" type="#_x0000_t75" style="position:absolute;margin-left:71.4pt;margin-top:-8.4pt;width:10.05pt;height:23.3pt;z-index:25451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">
                <v:imagedata r:id="rId1037" o:title=""/>
              </v:shape>
            </w:pict>
          </mc:Fallback>
        </mc:AlternateContent>
      </w:r>
      <w:r>
        <w:rPr>
          <w:rFonts w:ascii="Arial" w:hAnsi="Arial"/>
          <w:noProof/>
        </w:rPr>
        <mc:AlternateContent>
          <mc:Choice Requires="wpi">
            <w:drawing>
              <wp:anchor distT="0" distB="0" distL="114300" distR="114300" simplePos="0" relativeHeight="254494720" behindDoc="0" locked="0" layoutInCell="1" allowOverlap="1" wp14:anchorId="2E973A2B" wp14:editId="66966FDC">
                <wp:simplePos x="0" y="0"/>
                <wp:positionH relativeFrom="column">
                  <wp:posOffset>5445760</wp:posOffset>
                </wp:positionH>
                <wp:positionV relativeFrom="paragraph">
                  <wp:posOffset>-86360</wp:posOffset>
                </wp:positionV>
                <wp:extent cx="520865" cy="332415"/>
                <wp:effectExtent l="57150" t="38100" r="0" b="67945"/>
                <wp:wrapNone/>
                <wp:docPr id="2872" name="Entrada de lápiz 2872"/>
                <wp:cNvGraphicFramePr/>
                <a:graphic xmlns:a="http://schemas.openxmlformats.org/drawingml/2006/main">
                  <a:graphicData uri="http://schemas.microsoft.com/office/word/2010/wordprocessingInk">
                    <w14:contentPart bwMode="auto" r:id="rId1038">
                      <w14:nvContentPartPr>
                        <w14:cNvContentPartPr/>
                      </w14:nvContentPartPr>
                      <w14:xfrm>
                        <a:off x="0" y="0"/>
                        <a:ext cx="520865" cy="332415"/>
                      </w14:xfrm>
                    </w14:contentPart>
                  </a:graphicData>
                </a:graphic>
              </wp:anchor>
            </w:drawing>
          </mc:Choice>
          <mc:Fallback>
            <w:pict>
              <v:shape w14:anchorId="371FA61F" id="Entrada de lápiz 2872" o:spid="_x0000_s1026" type="#_x0000_t75" style="position:absolute;margin-left:427.4pt;margin-top:-8.2pt;width:43.8pt;height:29pt;z-index:25449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">
                <v:imagedata r:id="rId1039" o:title=""/>
              </v:shape>
            </w:pict>
          </mc:Fallback>
        </mc:AlternateContent>
      </w:r>
    </w:p>
    <w:p w14:paraId="1F41083A" w14:textId="345FE6B6" w:rsidR="00591AB6" w:rsidRPr="00CA1832" w:rsidRDefault="00591AB6" w:rsidP="00CA1832">
      <w:pPr>
        <w:shd w:val="clear" w:color="auto" w:fill="FFFFFF"/>
        <w:jc w:val="both"/>
        <w:rPr>
          <w:rFonts w:ascii="Arial" w:hAnsi="Arial"/>
        </w:rPr>
      </w:pPr>
    </w:p>
    <w:p w14:paraId="58DD3A30" w14:textId="52D6EA25" w:rsidR="003D368B"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536704" behindDoc="0" locked="0" layoutInCell="1" allowOverlap="1" wp14:anchorId="499CC2CC" wp14:editId="46AE8390">
                <wp:simplePos x="0" y="0"/>
                <wp:positionH relativeFrom="column">
                  <wp:posOffset>1633220</wp:posOffset>
                </wp:positionH>
                <wp:positionV relativeFrom="paragraph">
                  <wp:posOffset>-50800</wp:posOffset>
                </wp:positionV>
                <wp:extent cx="1420380" cy="344170"/>
                <wp:effectExtent l="38100" t="38100" r="8890" b="74930"/>
                <wp:wrapNone/>
                <wp:docPr id="2913" name="Entrada de lápiz 2913"/>
                <wp:cNvGraphicFramePr/>
                <a:graphic xmlns:a="http://schemas.openxmlformats.org/drawingml/2006/main">
                  <a:graphicData uri="http://schemas.microsoft.com/office/word/2010/wordprocessingInk">
                    <w14:contentPart bwMode="auto" r:id="rId1040">
                      <w14:nvContentPartPr>
                        <w14:cNvContentPartPr/>
                      </w14:nvContentPartPr>
                      <w14:xfrm>
                        <a:off x="0" y="0"/>
                        <a:ext cx="1420380" cy="344170"/>
                      </w14:xfrm>
                    </w14:contentPart>
                  </a:graphicData>
                </a:graphic>
              </wp:anchor>
            </w:drawing>
          </mc:Choice>
          <mc:Fallback>
            <w:pict>
              <v:shape w14:anchorId="72A7A968" id="Entrada de lápiz 2913" o:spid="_x0000_s1026" type="#_x0000_t75" style="position:absolute;margin-left:127.2pt;margin-top:-5.4pt;width:114.7pt;height:29.9pt;z-index:25453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">
                <v:imagedata r:id="rId1041" o:title=""/>
              </v:shape>
            </w:pict>
          </mc:Fallback>
        </mc:AlternateContent>
      </w:r>
      <w:r>
        <w:rPr>
          <w:rFonts w:ascii="Arial" w:hAnsi="Arial"/>
          <w:noProof/>
        </w:rPr>
        <mc:AlternateContent>
          <mc:Choice Requires="wpi">
            <w:drawing>
              <wp:anchor distT="0" distB="0" distL="114300" distR="114300" simplePos="0" relativeHeight="254513152" behindDoc="0" locked="0" layoutInCell="1" allowOverlap="1" wp14:anchorId="5B08B734" wp14:editId="189FE839">
                <wp:simplePos x="0" y="0"/>
                <wp:positionH relativeFrom="column">
                  <wp:posOffset>-140335</wp:posOffset>
                </wp:positionH>
                <wp:positionV relativeFrom="paragraph">
                  <wp:posOffset>-123825</wp:posOffset>
                </wp:positionV>
                <wp:extent cx="1602140" cy="441680"/>
                <wp:effectExtent l="57150" t="57150" r="74295" b="73025"/>
                <wp:wrapNone/>
                <wp:docPr id="2890" name="Entrada de lápiz 2890"/>
                <wp:cNvGraphicFramePr/>
                <a:graphic xmlns:a="http://schemas.openxmlformats.org/drawingml/2006/main">
                  <a:graphicData uri="http://schemas.microsoft.com/office/word/2010/wordprocessingInk">
                    <w14:contentPart bwMode="auto" r:id="rId1042">
                      <w14:nvContentPartPr>
                        <w14:cNvContentPartPr/>
                      </w14:nvContentPartPr>
                      <w14:xfrm>
                        <a:off x="0" y="0"/>
                        <a:ext cx="1602140" cy="441680"/>
                      </w14:xfrm>
                    </w14:contentPart>
                  </a:graphicData>
                </a:graphic>
              </wp:anchor>
            </w:drawing>
          </mc:Choice>
          <mc:Fallback>
            <w:pict>
              <v:shape w14:anchorId="3D30D99D" id="Entrada de lápiz 2890" o:spid="_x0000_s1026" type="#_x0000_t75" style="position:absolute;margin-left:-12.45pt;margin-top:-11.15pt;width:128.95pt;height:37.65pt;z-index:25451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">
                <v:imagedata r:id="rId1043" o:title=""/>
              </v:shape>
            </w:pict>
          </mc:Fallback>
        </mc:AlternateContent>
      </w:r>
    </w:p>
    <w:p w14:paraId="49E225D6" w14:textId="352201BE" w:rsidR="003D368B"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550016" behindDoc="0" locked="0" layoutInCell="1" allowOverlap="1" wp14:anchorId="4E827862" wp14:editId="5E227F91">
                <wp:simplePos x="0" y="0"/>
                <wp:positionH relativeFrom="column">
                  <wp:posOffset>3318510</wp:posOffset>
                </wp:positionH>
                <wp:positionV relativeFrom="paragraph">
                  <wp:posOffset>-130810</wp:posOffset>
                </wp:positionV>
                <wp:extent cx="1379635" cy="360045"/>
                <wp:effectExtent l="38100" t="38100" r="11430" b="59055"/>
                <wp:wrapNone/>
                <wp:docPr id="2929" name="Entrada de lápiz 2929"/>
                <wp:cNvGraphicFramePr/>
                <a:graphic xmlns:a="http://schemas.openxmlformats.org/drawingml/2006/main">
                  <a:graphicData uri="http://schemas.microsoft.com/office/word/2010/wordprocessingInk">
                    <w14:contentPart bwMode="auto" r:id="rId1044">
                      <w14:nvContentPartPr>
                        <w14:cNvContentPartPr/>
                      </w14:nvContentPartPr>
                      <w14:xfrm>
                        <a:off x="0" y="0"/>
                        <a:ext cx="1379635" cy="360045"/>
                      </w14:xfrm>
                    </w14:contentPart>
                  </a:graphicData>
                </a:graphic>
              </wp:anchor>
            </w:drawing>
          </mc:Choice>
          <mc:Fallback>
            <w:pict>
              <v:shape w14:anchorId="621D50AF" id="Entrada de lápiz 2929" o:spid="_x0000_s1026" type="#_x0000_t75" style="position:absolute;margin-left:259.9pt;margin-top:-11.7pt;width:111.5pt;height:31.15pt;z-index:25455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">
                <v:imagedata r:id="rId1045" o:title=""/>
              </v:shape>
            </w:pict>
          </mc:Fallback>
        </mc:AlternateContent>
      </w:r>
    </w:p>
    <w:p w14:paraId="38DA6A6E" w14:textId="3DA3347F" w:rsidR="003D368B"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537728" behindDoc="0" locked="0" layoutInCell="1" allowOverlap="1" wp14:anchorId="1DEC74E6" wp14:editId="6DED1BCE">
                <wp:simplePos x="0" y="0"/>
                <wp:positionH relativeFrom="column">
                  <wp:posOffset>1930176</wp:posOffset>
                </wp:positionH>
                <wp:positionV relativeFrom="paragraph">
                  <wp:posOffset>14796</wp:posOffset>
                </wp:positionV>
                <wp:extent cx="950760" cy="172800"/>
                <wp:effectExtent l="57150" t="38100" r="1905" b="74930"/>
                <wp:wrapNone/>
                <wp:docPr id="2914" name="Entrada de lápiz 2914"/>
                <wp:cNvGraphicFramePr/>
                <a:graphic xmlns:a="http://schemas.openxmlformats.org/drawingml/2006/main">
                  <a:graphicData uri="http://schemas.microsoft.com/office/word/2010/wordprocessingInk">
                    <w14:contentPart bwMode="auto" r:id="rId1046">
                      <w14:nvContentPartPr>
                        <w14:cNvContentPartPr/>
                      </w14:nvContentPartPr>
                      <w14:xfrm>
                        <a:off x="0" y="0"/>
                        <a:ext cx="950760" cy="172800"/>
                      </w14:xfrm>
                    </w14:contentPart>
                  </a:graphicData>
                </a:graphic>
              </wp:anchor>
            </w:drawing>
          </mc:Choice>
          <mc:Fallback>
            <w:pict>
              <v:shape w14:anchorId="6F32DEE3" id="Entrada de lápiz 2914" o:spid="_x0000_s1026" type="#_x0000_t75" style="position:absolute;margin-left:150.6pt;margin-top:-.25pt;width:77.65pt;height:16.4pt;z-index:25453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">
                <v:imagedata r:id="rId1047" o:title=""/>
              </v:shape>
            </w:pict>
          </mc:Fallback>
        </mc:AlternateContent>
      </w:r>
      <w:r>
        <w:rPr>
          <w:rFonts w:ascii="Arial" w:hAnsi="Arial"/>
          <w:noProof/>
        </w:rPr>
        <mc:AlternateContent>
          <mc:Choice Requires="wpi">
            <w:drawing>
              <wp:anchor distT="0" distB="0" distL="114300" distR="114300" simplePos="0" relativeHeight="254524416" behindDoc="0" locked="0" layoutInCell="1" allowOverlap="1" wp14:anchorId="1BA0EC5D" wp14:editId="7BEFBFC2">
                <wp:simplePos x="0" y="0"/>
                <wp:positionH relativeFrom="column">
                  <wp:posOffset>452755</wp:posOffset>
                </wp:positionH>
                <wp:positionV relativeFrom="paragraph">
                  <wp:posOffset>5080</wp:posOffset>
                </wp:positionV>
                <wp:extent cx="533605" cy="131890"/>
                <wp:effectExtent l="57150" t="38100" r="38100" b="59055"/>
                <wp:wrapNone/>
                <wp:docPr id="2901" name="Entrada de lápiz 2901"/>
                <wp:cNvGraphicFramePr/>
                <a:graphic xmlns:a="http://schemas.openxmlformats.org/drawingml/2006/main">
                  <a:graphicData uri="http://schemas.microsoft.com/office/word/2010/wordprocessingInk">
                    <w14:contentPart bwMode="auto" r:id="rId1048">
                      <w14:nvContentPartPr>
                        <w14:cNvContentPartPr/>
                      </w14:nvContentPartPr>
                      <w14:xfrm>
                        <a:off x="0" y="0"/>
                        <a:ext cx="533605" cy="131890"/>
                      </w14:xfrm>
                    </w14:contentPart>
                  </a:graphicData>
                </a:graphic>
              </wp:anchor>
            </w:drawing>
          </mc:Choice>
          <mc:Fallback>
            <w:pict>
              <v:shape w14:anchorId="2675F9DB" id="Entrada de lápiz 2901" o:spid="_x0000_s1026" type="#_x0000_t75" style="position:absolute;margin-left:34.25pt;margin-top:-1pt;width:44.8pt;height:13.25pt;z-index:25452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">
                <v:imagedata r:id="rId1049" o:title=""/>
              </v:shape>
            </w:pict>
          </mc:Fallback>
        </mc:AlternateContent>
      </w:r>
    </w:p>
    <w:p w14:paraId="486A4E11" w14:textId="77777777" w:rsidR="003D368B" w:rsidRDefault="003D368B" w:rsidP="00CA1832">
      <w:pPr>
        <w:shd w:val="clear" w:color="auto" w:fill="FFFFFF"/>
        <w:jc w:val="both"/>
        <w:rPr>
          <w:rFonts w:ascii="Arial" w:hAnsi="Arial"/>
        </w:rPr>
      </w:pPr>
    </w:p>
    <w:p w14:paraId="7BDBA247" w14:textId="77777777" w:rsidR="003D368B" w:rsidRDefault="003D368B" w:rsidP="00CA1832">
      <w:pPr>
        <w:shd w:val="clear" w:color="auto" w:fill="FFFFFF"/>
        <w:jc w:val="both"/>
        <w:rPr>
          <w:rFonts w:ascii="Arial" w:hAnsi="Arial"/>
        </w:rPr>
      </w:pPr>
    </w:p>
    <w:p w14:paraId="363BB1A9" w14:textId="77777777" w:rsidR="003D368B" w:rsidRDefault="003D368B" w:rsidP="00CA1832">
      <w:pPr>
        <w:shd w:val="clear" w:color="auto" w:fill="FFFFFF"/>
        <w:jc w:val="both"/>
        <w:rPr>
          <w:rFonts w:ascii="Arial" w:hAnsi="Arial"/>
        </w:rPr>
      </w:pPr>
    </w:p>
    <w:p w14:paraId="58BFBADF" w14:textId="296CB950" w:rsidR="003D368B" w:rsidRDefault="003D368B" w:rsidP="00CA1832">
      <w:pPr>
        <w:shd w:val="clear" w:color="auto" w:fill="FFFFFF"/>
        <w:jc w:val="both"/>
        <w:rPr>
          <w:rFonts w:ascii="Arial" w:hAnsi="Arial"/>
        </w:rPr>
      </w:pPr>
      <w:r>
        <w:rPr>
          <w:rFonts w:ascii="Open Sans" w:hAnsi="Open Sans" w:cs="Open Sans"/>
          <w:noProof/>
          <w:color w:val="262626"/>
          <w:sz w:val="21"/>
          <w:szCs w:val="21"/>
        </w:rPr>
        <mc:AlternateContent>
          <mc:Choice Requires="wpi">
            <w:drawing>
              <wp:anchor distT="0" distB="0" distL="114300" distR="114300" simplePos="0" relativeHeight="254540800" behindDoc="0" locked="0" layoutInCell="1" allowOverlap="1" wp14:anchorId="4B0DFF9D" wp14:editId="66EEDEA4">
                <wp:simplePos x="0" y="0"/>
                <wp:positionH relativeFrom="column">
                  <wp:posOffset>1002816</wp:posOffset>
                </wp:positionH>
                <wp:positionV relativeFrom="paragraph">
                  <wp:posOffset>8756</wp:posOffset>
                </wp:positionV>
                <wp:extent cx="81000" cy="152280"/>
                <wp:effectExtent l="57150" t="114300" r="71755" b="133985"/>
                <wp:wrapNone/>
                <wp:docPr id="2920" name="Entrada de lápiz 2920"/>
                <wp:cNvGraphicFramePr/>
                <a:graphic xmlns:a="http://schemas.openxmlformats.org/drawingml/2006/main">
                  <a:graphicData uri="http://schemas.microsoft.com/office/word/2010/wordprocessingInk">
                    <w14:contentPart bwMode="auto" r:id="rId1050">
                      <w14:nvContentPartPr>
                        <w14:cNvContentPartPr/>
                      </w14:nvContentPartPr>
                      <w14:xfrm>
                        <a:off x="0" y="0"/>
                        <a:ext cx="81000" cy="152280"/>
                      </w14:xfrm>
                    </w14:contentPart>
                  </a:graphicData>
                </a:graphic>
              </wp:anchor>
            </w:drawing>
          </mc:Choice>
          <mc:Fallback>
            <w:pict>
              <v:shape w14:anchorId="3CF643CF" id="Entrada de lápiz 2920" o:spid="_x0000_s1026" type="#_x0000_t75" style="position:absolute;margin-left:74.75pt;margin-top:-7.8pt;width:14.9pt;height:29pt;z-index:25454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">
                <v:imagedata r:id="rId1051" o:title=""/>
              </v:shape>
            </w:pict>
          </mc:Fallback>
        </mc:AlternateContent>
      </w:r>
      <w:r>
        <w:rPr>
          <w:rFonts w:ascii="Open Sans" w:hAnsi="Open Sans" w:cs="Open Sans"/>
          <w:noProof/>
          <w:color w:val="262626"/>
          <w:sz w:val="21"/>
          <w:szCs w:val="21"/>
        </w:rPr>
        <mc:AlternateContent>
          <mc:Choice Requires="wpi">
            <w:drawing>
              <wp:anchor distT="0" distB="0" distL="114300" distR="114300" simplePos="0" relativeHeight="254539776" behindDoc="0" locked="0" layoutInCell="1" allowOverlap="1" wp14:anchorId="0E1331FE" wp14:editId="6B60BA51">
                <wp:simplePos x="0" y="0"/>
                <wp:positionH relativeFrom="column">
                  <wp:posOffset>1235736</wp:posOffset>
                </wp:positionH>
                <wp:positionV relativeFrom="paragraph">
                  <wp:posOffset>-33004</wp:posOffset>
                </wp:positionV>
                <wp:extent cx="118440" cy="255600"/>
                <wp:effectExtent l="76200" t="114300" r="72390" b="144780"/>
                <wp:wrapNone/>
                <wp:docPr id="2919" name="Entrada de lápiz 2919"/>
                <wp:cNvGraphicFramePr/>
                <a:graphic xmlns:a="http://schemas.openxmlformats.org/drawingml/2006/main">
                  <a:graphicData uri="http://schemas.microsoft.com/office/word/2010/wordprocessingInk">
                    <w14:contentPart bwMode="auto" r:id="rId1052">
                      <w14:nvContentPartPr>
                        <w14:cNvContentPartPr/>
                      </w14:nvContentPartPr>
                      <w14:xfrm>
                        <a:off x="0" y="0"/>
                        <a:ext cx="118440" cy="255600"/>
                      </w14:xfrm>
                    </w14:contentPart>
                  </a:graphicData>
                </a:graphic>
              </wp:anchor>
            </w:drawing>
          </mc:Choice>
          <mc:Fallback>
            <w:pict>
              <v:shape w14:anchorId="6294BAD1" id="Entrada de lápiz 2919" o:spid="_x0000_s1026" type="#_x0000_t75" style="position:absolute;margin-left:93.05pt;margin-top:-11.1pt;width:17.85pt;height:37.15pt;z-index:25453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">
                <v:imagedata r:id="rId1053" o:title=""/>
              </v:shape>
            </w:pict>
          </mc:Fallback>
        </mc:AlternateContent>
      </w:r>
      <w:r>
        <w:rPr>
          <w:rFonts w:ascii="Open Sans" w:hAnsi="Open Sans" w:cs="Open Sans"/>
          <w:noProof/>
          <w:color w:val="262626"/>
          <w:sz w:val="21"/>
          <w:szCs w:val="21"/>
        </w:rPr>
        <mc:AlternateContent>
          <mc:Choice Requires="wpi">
            <w:drawing>
              <wp:anchor distT="0" distB="0" distL="114300" distR="114300" simplePos="0" relativeHeight="254538752" behindDoc="0" locked="0" layoutInCell="1" allowOverlap="1" wp14:anchorId="49DD9C85" wp14:editId="4620C7B3">
                <wp:simplePos x="0" y="0"/>
                <wp:positionH relativeFrom="column">
                  <wp:posOffset>1121976</wp:posOffset>
                </wp:positionH>
                <wp:positionV relativeFrom="paragraph">
                  <wp:posOffset>-39124</wp:posOffset>
                </wp:positionV>
                <wp:extent cx="30960" cy="228240"/>
                <wp:effectExtent l="76200" t="133350" r="83820" b="133985"/>
                <wp:wrapNone/>
                <wp:docPr id="2918" name="Entrada de lápiz 2918"/>
                <wp:cNvGraphicFramePr/>
                <a:graphic xmlns:a="http://schemas.openxmlformats.org/drawingml/2006/main">
                  <a:graphicData uri="http://schemas.microsoft.com/office/word/2010/wordprocessingInk">
                    <w14:contentPart bwMode="auto" r:id="rId1054">
                      <w14:nvContentPartPr>
                        <w14:cNvContentPartPr/>
                      </w14:nvContentPartPr>
                      <w14:xfrm>
                        <a:off x="0" y="0"/>
                        <a:ext cx="30960" cy="228240"/>
                      </w14:xfrm>
                    </w14:contentPart>
                  </a:graphicData>
                </a:graphic>
              </wp:anchor>
            </w:drawing>
          </mc:Choice>
          <mc:Fallback>
            <w:pict>
              <v:shape w14:anchorId="2B243803" id="Entrada de lápiz 2918" o:spid="_x0000_s1026" type="#_x0000_t75" style="position:absolute;margin-left:84.1pt;margin-top:-11.6pt;width:10.95pt;height:34.95pt;z-index:25453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">
                <v:imagedata r:id="rId1055" o:title=""/>
              </v:shape>
            </w:pict>
          </mc:Fallback>
        </mc:AlternateContent>
      </w:r>
      <w:r>
        <w:rPr>
          <w:rFonts w:ascii="Open Sans" w:hAnsi="Open Sans" w:cs="Open Sans"/>
          <w:color w:val="262626"/>
          <w:sz w:val="21"/>
          <w:szCs w:val="21"/>
          <w:shd w:val="clear" w:color="auto" w:fill="FFFFFF"/>
        </w:rPr>
        <w:t>=POISSON.DIST(3;3;1)</w:t>
      </w:r>
    </w:p>
    <w:p w14:paraId="5CDD791D" w14:textId="77777777" w:rsidR="003D368B" w:rsidRDefault="003D368B" w:rsidP="00CA1832">
      <w:pPr>
        <w:shd w:val="clear" w:color="auto" w:fill="FFFFFF"/>
        <w:jc w:val="both"/>
        <w:rPr>
          <w:rFonts w:ascii="Arial" w:hAnsi="Arial"/>
        </w:rPr>
      </w:pPr>
    </w:p>
    <w:p w14:paraId="3679C74F" w14:textId="0B20FFFC" w:rsidR="00CA1832" w:rsidRPr="00CA1832" w:rsidRDefault="003D368B" w:rsidP="00CA183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4480384" behindDoc="0" locked="0" layoutInCell="1" allowOverlap="1" wp14:anchorId="591D13EF" wp14:editId="20435891">
                <wp:simplePos x="0" y="0"/>
                <wp:positionH relativeFrom="column">
                  <wp:posOffset>5634216</wp:posOffset>
                </wp:positionH>
                <wp:positionV relativeFrom="paragraph">
                  <wp:posOffset>107816</wp:posOffset>
                </wp:positionV>
                <wp:extent cx="7200" cy="5400"/>
                <wp:effectExtent l="38100" t="38100" r="69215" b="71120"/>
                <wp:wrapNone/>
                <wp:docPr id="2858" name="Entrada de lápiz 2858"/>
                <wp:cNvGraphicFramePr/>
                <a:graphic xmlns:a="http://schemas.openxmlformats.org/drawingml/2006/main">
                  <a:graphicData uri="http://schemas.microsoft.com/office/word/2010/wordprocessingInk">
                    <w14:contentPart bwMode="auto" r:id="rId1056">
                      <w14:nvContentPartPr>
                        <w14:cNvContentPartPr/>
                      </w14:nvContentPartPr>
                      <w14:xfrm>
                        <a:off x="0" y="0"/>
                        <a:ext cx="7200" cy="5400"/>
                      </w14:xfrm>
                    </w14:contentPart>
                  </a:graphicData>
                </a:graphic>
              </wp:anchor>
            </w:drawing>
          </mc:Choice>
          <mc:Fallback>
            <w:pict>
              <v:shape w14:anchorId="50F70CBA" id="Entrada de lápiz 2858" o:spid="_x0000_s1026" type="#_x0000_t75" style="position:absolute;margin-left:442.25pt;margin-top:7.1pt;width:3.35pt;height:3.3pt;z-index:25448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">
                <v:imagedata r:id="rId1057" o:title=""/>
              </v:shape>
            </w:pict>
          </mc:Fallback>
        </mc:AlternateContent>
      </w:r>
    </w:p>
    <w:p w14:paraId="78DFEFFF" w14:textId="77777777" w:rsidR="00CA1832" w:rsidRPr="00CA1832" w:rsidRDefault="00CA1832" w:rsidP="00CA1832">
      <w:pPr>
        <w:shd w:val="clear" w:color="auto" w:fill="FFFFFF"/>
        <w:jc w:val="both"/>
        <w:rPr>
          <w:rFonts w:ascii="Arial" w:hAnsi="Arial"/>
        </w:rPr>
      </w:pPr>
      <w:r w:rsidRPr="00CA1832">
        <w:rPr>
          <w:rFonts w:ascii="Arial" w:hAnsi="Arial"/>
        </w:rPr>
        <w:t>Responda las siguientes preguntas:</w:t>
      </w:r>
    </w:p>
    <w:p w14:paraId="420702B9" w14:textId="77777777" w:rsidR="00CA1832" w:rsidRPr="00CA1832" w:rsidRDefault="00CA1832" w:rsidP="00CA1832">
      <w:pPr>
        <w:shd w:val="clear" w:color="auto" w:fill="FFFFFF"/>
        <w:jc w:val="both"/>
        <w:rPr>
          <w:rFonts w:ascii="Arial" w:hAnsi="Arial"/>
        </w:rPr>
      </w:pPr>
    </w:p>
    <w:p w14:paraId="22003B11" w14:textId="77777777" w:rsidR="00CA1832" w:rsidRPr="00CA1832" w:rsidRDefault="00CA1832" w:rsidP="00CA1832">
      <w:pPr>
        <w:pStyle w:val="Prrafodelista"/>
        <w:numPr>
          <w:ilvl w:val="0"/>
          <w:numId w:val="25"/>
        </w:numPr>
        <w:shd w:val="clear" w:color="auto" w:fill="FFFFFF"/>
        <w:jc w:val="both"/>
        <w:rPr>
          <w:rFonts w:ascii="Arial" w:hAnsi="Arial"/>
        </w:rPr>
      </w:pPr>
      <w:r w:rsidRPr="00CA1832">
        <w:rPr>
          <w:rFonts w:ascii="Arial" w:hAnsi="Arial"/>
        </w:rPr>
        <w:t>La variable aleatoria discreta es:</w:t>
      </w:r>
    </w:p>
    <w:p w14:paraId="7DE6B611" w14:textId="77777777" w:rsidR="00CA1832" w:rsidRPr="00CA1832" w:rsidRDefault="00CA1832" w:rsidP="00CA1832">
      <w:pPr>
        <w:shd w:val="clear" w:color="auto" w:fill="FFFFFF"/>
        <w:jc w:val="both"/>
        <w:rPr>
          <w:rFonts w:ascii="Arial" w:hAnsi="Arial"/>
        </w:rPr>
      </w:pPr>
    </w:p>
    <w:p w14:paraId="16E3A18A" w14:textId="77777777" w:rsidR="00CA1832" w:rsidRPr="00CA1832" w:rsidRDefault="00CA1832" w:rsidP="00CA1832">
      <w:pPr>
        <w:pStyle w:val="Prrafodelista"/>
        <w:numPr>
          <w:ilvl w:val="0"/>
          <w:numId w:val="23"/>
        </w:numPr>
        <w:shd w:val="clear" w:color="auto" w:fill="FFFFFF"/>
        <w:jc w:val="both"/>
        <w:rPr>
          <w:rFonts w:ascii="Arial" w:hAnsi="Arial"/>
        </w:rPr>
      </w:pPr>
      <w:r w:rsidRPr="00CA1832">
        <w:rPr>
          <w:rFonts w:ascii="Arial" w:hAnsi="Arial"/>
        </w:rPr>
        <w:t>Número de clientes que ven los avisos publicitarios cada 15 días</w:t>
      </w:r>
    </w:p>
    <w:p w14:paraId="35B8EC3F" w14:textId="77777777" w:rsidR="00CA1832" w:rsidRPr="003D368B" w:rsidRDefault="00CA1832" w:rsidP="00CA1832">
      <w:pPr>
        <w:pStyle w:val="Prrafodelista"/>
        <w:numPr>
          <w:ilvl w:val="0"/>
          <w:numId w:val="23"/>
        </w:numPr>
        <w:shd w:val="clear" w:color="auto" w:fill="FFFFFF"/>
        <w:jc w:val="both"/>
        <w:rPr>
          <w:rFonts w:ascii="Arial" w:hAnsi="Arial"/>
          <w:highlight w:val="yellow"/>
        </w:rPr>
      </w:pPr>
      <w:r w:rsidRPr="003D368B">
        <w:rPr>
          <w:rFonts w:ascii="Arial" w:hAnsi="Arial"/>
          <w:highlight w:val="yellow"/>
        </w:rPr>
        <w:t>Número de clientes que ven los avisos publicitarios cada 9 días</w:t>
      </w:r>
    </w:p>
    <w:p w14:paraId="124C00CF" w14:textId="4E28304E" w:rsidR="00CA1832" w:rsidRDefault="00CA1832" w:rsidP="00CA1832">
      <w:pPr>
        <w:pStyle w:val="Prrafodelista"/>
        <w:numPr>
          <w:ilvl w:val="0"/>
          <w:numId w:val="23"/>
        </w:numPr>
        <w:shd w:val="clear" w:color="auto" w:fill="FFFFFF"/>
        <w:jc w:val="both"/>
        <w:rPr>
          <w:rFonts w:ascii="Arial" w:hAnsi="Arial"/>
        </w:rPr>
      </w:pPr>
      <w:r w:rsidRPr="00CA1832">
        <w:rPr>
          <w:rFonts w:ascii="Arial" w:hAnsi="Arial"/>
        </w:rPr>
        <w:t>Número de clientes que ven los avisos publicitarios</w:t>
      </w:r>
    </w:p>
    <w:p w14:paraId="76D1EF15" w14:textId="0DCF589E" w:rsidR="00A81DFF" w:rsidRDefault="00A81DFF" w:rsidP="00A81DFF">
      <w:pPr>
        <w:shd w:val="clear" w:color="auto" w:fill="FFFFFF"/>
        <w:jc w:val="both"/>
        <w:rPr>
          <w:rFonts w:ascii="Arial" w:hAnsi="Arial"/>
        </w:rPr>
      </w:pPr>
    </w:p>
    <w:p w14:paraId="66874ADC" w14:textId="77777777" w:rsidR="00A81DFF" w:rsidRPr="00A81DFF" w:rsidRDefault="00A81DFF" w:rsidP="00A81DFF">
      <w:pPr>
        <w:shd w:val="clear" w:color="auto" w:fill="FFFFFF"/>
        <w:jc w:val="both"/>
        <w:rPr>
          <w:rFonts w:ascii="Arial" w:hAnsi="Arial"/>
        </w:rPr>
      </w:pPr>
    </w:p>
    <w:p w14:paraId="08C7C976" w14:textId="77777777" w:rsidR="00CA1832" w:rsidRPr="00CA1832" w:rsidRDefault="00CA1832" w:rsidP="00CA1832">
      <w:pPr>
        <w:shd w:val="clear" w:color="auto" w:fill="FFFFFF"/>
        <w:jc w:val="both"/>
        <w:rPr>
          <w:rFonts w:ascii="Arial" w:hAnsi="Arial"/>
        </w:rPr>
      </w:pPr>
    </w:p>
    <w:p w14:paraId="7388798C" w14:textId="77777777" w:rsidR="00CA1832" w:rsidRPr="00CA1832" w:rsidRDefault="00CA1832" w:rsidP="00CA1832">
      <w:pPr>
        <w:pStyle w:val="Prrafodelista"/>
        <w:numPr>
          <w:ilvl w:val="0"/>
          <w:numId w:val="25"/>
        </w:numPr>
        <w:shd w:val="clear" w:color="auto" w:fill="FFFFFF"/>
        <w:jc w:val="both"/>
        <w:rPr>
          <w:rFonts w:ascii="Arial" w:hAnsi="Arial"/>
        </w:rPr>
      </w:pPr>
      <w:r w:rsidRPr="00CA1832">
        <w:rPr>
          <w:rFonts w:ascii="Arial" w:hAnsi="Arial"/>
        </w:rPr>
        <w:t>El parámetro de la distribución es:</w:t>
      </w:r>
    </w:p>
    <w:p w14:paraId="55ABED37" w14:textId="77777777" w:rsidR="00CA1832" w:rsidRPr="00CA1832" w:rsidRDefault="00CA1832" w:rsidP="00CA1832">
      <w:pPr>
        <w:shd w:val="clear" w:color="auto" w:fill="FFFFFF"/>
        <w:jc w:val="both"/>
        <w:rPr>
          <w:rFonts w:ascii="Arial" w:hAnsi="Arial"/>
        </w:rPr>
      </w:pPr>
    </w:p>
    <w:p w14:paraId="3FB82C79" w14:textId="77777777" w:rsidR="00CA1832" w:rsidRPr="003D368B" w:rsidRDefault="00CA1832" w:rsidP="00CA1832">
      <w:pPr>
        <w:pStyle w:val="Prrafodelista"/>
        <w:numPr>
          <w:ilvl w:val="0"/>
          <w:numId w:val="24"/>
        </w:numPr>
        <w:shd w:val="clear" w:color="auto" w:fill="FFFFFF"/>
        <w:jc w:val="both"/>
        <w:rPr>
          <w:rFonts w:ascii="Arial" w:hAnsi="Arial"/>
          <w:highlight w:val="yellow"/>
        </w:rPr>
      </w:pPr>
      <w:r w:rsidRPr="003D368B">
        <w:rPr>
          <w:rFonts w:ascii="Arial" w:hAnsi="Arial"/>
          <w:highlight w:val="yellow"/>
        </w:rPr>
        <w:t>Lambda = 3</w:t>
      </w:r>
    </w:p>
    <w:p w14:paraId="178F0177" w14:textId="77777777" w:rsidR="00CA1832" w:rsidRPr="00CA1832" w:rsidRDefault="00CA1832" w:rsidP="00CA1832">
      <w:pPr>
        <w:pStyle w:val="Prrafodelista"/>
        <w:numPr>
          <w:ilvl w:val="0"/>
          <w:numId w:val="24"/>
        </w:numPr>
        <w:shd w:val="clear" w:color="auto" w:fill="FFFFFF"/>
        <w:jc w:val="both"/>
        <w:rPr>
          <w:rFonts w:ascii="Arial" w:hAnsi="Arial"/>
        </w:rPr>
      </w:pPr>
      <w:r w:rsidRPr="00CA1832">
        <w:rPr>
          <w:rFonts w:ascii="Arial" w:hAnsi="Arial"/>
        </w:rPr>
        <w:t>Lambda = 5</w:t>
      </w:r>
    </w:p>
    <w:p w14:paraId="6437EE19" w14:textId="77777777" w:rsidR="00CA1832" w:rsidRPr="00CA1832" w:rsidRDefault="00CA1832" w:rsidP="00CA1832">
      <w:pPr>
        <w:pStyle w:val="Prrafodelista"/>
        <w:numPr>
          <w:ilvl w:val="0"/>
          <w:numId w:val="24"/>
        </w:numPr>
        <w:shd w:val="clear" w:color="auto" w:fill="FFFFFF"/>
        <w:jc w:val="both"/>
        <w:rPr>
          <w:rFonts w:ascii="Arial" w:hAnsi="Arial"/>
        </w:rPr>
      </w:pPr>
      <w:r w:rsidRPr="00CA1832">
        <w:rPr>
          <w:rFonts w:ascii="Arial" w:hAnsi="Arial"/>
        </w:rPr>
        <w:t>Lambda = 15</w:t>
      </w:r>
    </w:p>
    <w:p w14:paraId="50B613F1" w14:textId="77777777" w:rsidR="00CA1832" w:rsidRPr="00CA1832" w:rsidRDefault="00CA1832" w:rsidP="00CA1832">
      <w:pPr>
        <w:shd w:val="clear" w:color="auto" w:fill="FFFFFF"/>
        <w:jc w:val="both"/>
        <w:rPr>
          <w:rFonts w:ascii="Arial" w:hAnsi="Arial"/>
        </w:rPr>
      </w:pPr>
    </w:p>
    <w:p w14:paraId="7427DCBD" w14:textId="111DD968" w:rsidR="00310E18" w:rsidRPr="003D368B" w:rsidRDefault="003D368B" w:rsidP="00A81DFF">
      <w:pPr>
        <w:pStyle w:val="Prrafodelista"/>
        <w:numPr>
          <w:ilvl w:val="0"/>
          <w:numId w:val="25"/>
        </w:numPr>
        <w:shd w:val="clear" w:color="auto" w:fill="FFFFFF"/>
        <w:jc w:val="both"/>
        <w:rPr>
          <w:rFonts w:ascii="Arial" w:hAnsi="Arial"/>
        </w:rPr>
      </w:pPr>
      <w:r>
        <w:rPr>
          <w:rFonts w:ascii="Arial" w:hAnsi="Arial"/>
          <w:noProof/>
        </w:rPr>
        <mc:AlternateContent>
          <mc:Choice Requires="wpi">
            <w:drawing>
              <wp:anchor distT="0" distB="0" distL="114300" distR="114300" simplePos="0" relativeHeight="254558208" behindDoc="0" locked="0" layoutInCell="1" allowOverlap="1" wp14:anchorId="30B5E37D" wp14:editId="7988D344">
                <wp:simplePos x="0" y="0"/>
                <wp:positionH relativeFrom="column">
                  <wp:posOffset>2757805</wp:posOffset>
                </wp:positionH>
                <wp:positionV relativeFrom="paragraph">
                  <wp:posOffset>220345</wp:posOffset>
                </wp:positionV>
                <wp:extent cx="700995" cy="227775"/>
                <wp:effectExtent l="38100" t="57150" r="4445" b="58420"/>
                <wp:wrapNone/>
                <wp:docPr id="2937" name="Entrada de lápiz 2937"/>
                <wp:cNvGraphicFramePr/>
                <a:graphic xmlns:a="http://schemas.openxmlformats.org/drawingml/2006/main">
                  <a:graphicData uri="http://schemas.microsoft.com/office/word/2010/wordprocessingInk">
                    <w14:contentPart bwMode="auto" r:id="rId1058">
                      <w14:nvContentPartPr>
                        <w14:cNvContentPartPr/>
                      </w14:nvContentPartPr>
                      <w14:xfrm>
                        <a:off x="0" y="0"/>
                        <a:ext cx="700995" cy="227775"/>
                      </w14:xfrm>
                    </w14:contentPart>
                  </a:graphicData>
                </a:graphic>
              </wp:anchor>
            </w:drawing>
          </mc:Choice>
          <mc:Fallback>
            <w:pict>
              <v:shape w14:anchorId="04A0B2CA" id="Entrada de lápiz 2937" o:spid="_x0000_s1026" type="#_x0000_t75" style="position:absolute;margin-left:215.75pt;margin-top:15.95pt;width:58.05pt;height:20.8pt;z-index:25455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">
                <v:imagedata r:id="rId1059" o:title=""/>
              </v:shape>
            </w:pict>
          </mc:Fallback>
        </mc:AlternateContent>
      </w:r>
      <w:r w:rsidR="00CA1832" w:rsidRPr="00310E18">
        <w:rPr>
          <w:rFonts w:ascii="Arial" w:hAnsi="Arial"/>
        </w:rPr>
        <w:t xml:space="preserve"> En base a la información del enunciado, la probabilidad que el número de clientes que ven los avisos sea menor de 4 en 9 días </w:t>
      </w:r>
      <w:proofErr w:type="gramStart"/>
      <w:r w:rsidR="00CA1832" w:rsidRPr="00310E18">
        <w:rPr>
          <w:rFonts w:ascii="Arial" w:hAnsi="Arial"/>
        </w:rPr>
        <w:t>es:_</w:t>
      </w:r>
      <w:proofErr w:type="gramEnd"/>
      <w:r w:rsidR="00CA1832" w:rsidRPr="00310E18">
        <w:rPr>
          <w:rFonts w:ascii="Arial" w:hAnsi="Arial"/>
        </w:rPr>
        <w:t>___________</w:t>
      </w:r>
      <w:r w:rsidR="00310E18">
        <w:rPr>
          <w:rFonts w:ascii="Arial" w:hAnsi="Arial"/>
        </w:rPr>
        <w:t>.</w:t>
      </w:r>
      <w:r w:rsidR="00CA1832" w:rsidRPr="00310E18">
        <w:rPr>
          <w:rFonts w:ascii="Arial" w:hAnsi="Arial"/>
        </w:rPr>
        <w:t xml:space="preserve"> </w:t>
      </w:r>
      <w:r w:rsidR="00310E18" w:rsidRPr="00FF3353">
        <w:rPr>
          <w:rFonts w:ascii="Arial" w:hAnsi="Arial"/>
          <w:i/>
          <w:iCs/>
          <w:color w:val="808080"/>
        </w:rPr>
        <w:t>(Ingrese su respuesta redondeada a 4 decimales)</w:t>
      </w:r>
    </w:p>
    <w:p w14:paraId="412A2E71" w14:textId="6B45B953" w:rsidR="003D368B" w:rsidRDefault="003D368B" w:rsidP="003D368B">
      <w:pPr>
        <w:shd w:val="clear" w:color="auto" w:fill="FFFFFF"/>
        <w:jc w:val="both"/>
        <w:rPr>
          <w:rFonts w:ascii="Arial" w:hAnsi="Arial"/>
        </w:rPr>
      </w:pPr>
    </w:p>
    <w:p w14:paraId="6CE398FD" w14:textId="72711B37" w:rsidR="003D368B" w:rsidRDefault="003D368B" w:rsidP="003D368B">
      <w:pPr>
        <w:shd w:val="clear" w:color="auto" w:fill="FFFFFF"/>
        <w:jc w:val="both"/>
        <w:rPr>
          <w:rFonts w:ascii="Arial" w:hAnsi="Arial"/>
        </w:rPr>
      </w:pPr>
    </w:p>
    <w:p w14:paraId="782E102D" w14:textId="1A2F90A7" w:rsidR="003D368B" w:rsidRDefault="003D368B" w:rsidP="003D368B">
      <w:pPr>
        <w:shd w:val="clear" w:color="auto" w:fill="FFFFFF"/>
        <w:jc w:val="both"/>
        <w:rPr>
          <w:rFonts w:ascii="Arial" w:hAnsi="Arial"/>
        </w:rPr>
      </w:pPr>
    </w:p>
    <w:p w14:paraId="2DCD055A" w14:textId="2D530764" w:rsidR="003D368B" w:rsidRDefault="003D368B" w:rsidP="003D368B">
      <w:pPr>
        <w:shd w:val="clear" w:color="auto" w:fill="FFFFFF"/>
        <w:jc w:val="both"/>
        <w:rPr>
          <w:rFonts w:ascii="Arial" w:hAnsi="Arial"/>
        </w:rPr>
      </w:pPr>
    </w:p>
    <w:p w14:paraId="654F5BEC" w14:textId="30864959" w:rsidR="003D368B" w:rsidRDefault="003D368B" w:rsidP="003D368B">
      <w:pPr>
        <w:shd w:val="clear" w:color="auto" w:fill="FFFFFF"/>
        <w:jc w:val="both"/>
        <w:rPr>
          <w:rFonts w:ascii="Arial" w:hAnsi="Arial"/>
        </w:rPr>
      </w:pPr>
    </w:p>
    <w:p w14:paraId="2AB8A24A" w14:textId="0836CB40" w:rsidR="003D368B" w:rsidRDefault="003D368B" w:rsidP="003D368B">
      <w:pPr>
        <w:shd w:val="clear" w:color="auto" w:fill="FFFFFF"/>
        <w:jc w:val="both"/>
        <w:rPr>
          <w:rFonts w:ascii="Arial" w:hAnsi="Arial"/>
        </w:rPr>
      </w:pPr>
    </w:p>
    <w:p w14:paraId="65041817" w14:textId="77777777" w:rsidR="003D368B" w:rsidRPr="003D368B" w:rsidRDefault="003D368B" w:rsidP="003D368B">
      <w:pPr>
        <w:shd w:val="clear" w:color="auto" w:fill="FFFFFF"/>
        <w:jc w:val="both"/>
        <w:rPr>
          <w:rFonts w:ascii="Arial" w:hAnsi="Arial"/>
        </w:rPr>
      </w:pPr>
    </w:p>
    <w:p w14:paraId="78ADFEEF" w14:textId="461A202B" w:rsidR="00506B4A" w:rsidRDefault="00506B4A" w:rsidP="00506B4A">
      <w:pPr>
        <w:pStyle w:val="Prrafodelista"/>
        <w:shd w:val="clear" w:color="auto" w:fill="FFFFFF"/>
        <w:jc w:val="both"/>
        <w:rPr>
          <w:rFonts w:ascii="Arial" w:hAnsi="Arial"/>
          <w:i/>
          <w:iCs/>
          <w:color w:val="808080"/>
        </w:rPr>
      </w:pPr>
    </w:p>
    <w:tbl>
      <w:tblPr>
        <w:tblStyle w:val="Tablaconcuadrcula"/>
        <w:tblW w:w="9097" w:type="dxa"/>
        <w:tblLayout w:type="fixed"/>
        <w:tblLook w:val="04A0" w:firstRow="1" w:lastRow="0" w:firstColumn="1" w:lastColumn="0" w:noHBand="0" w:noVBand="1"/>
      </w:tblPr>
      <w:tblGrid>
        <w:gridCol w:w="1704"/>
        <w:gridCol w:w="1737"/>
        <w:gridCol w:w="1261"/>
        <w:gridCol w:w="2093"/>
        <w:gridCol w:w="2302"/>
      </w:tblGrid>
      <w:tr w:rsidR="00AC5020" w14:paraId="3F2CB587" w14:textId="77777777" w:rsidTr="00AC5020">
        <w:trPr>
          <w:trHeight w:val="276"/>
        </w:trPr>
        <w:tc>
          <w:tcPr>
            <w:tcW w:w="1704" w:type="dxa"/>
            <w:shd w:val="clear" w:color="auto" w:fill="D9D9D9" w:themeFill="background1" w:themeFillShade="D9"/>
            <w:vAlign w:val="center"/>
          </w:tcPr>
          <w:p w14:paraId="708798F1" w14:textId="77777777" w:rsidR="00AC5020" w:rsidRPr="00AC5020" w:rsidRDefault="00AC5020" w:rsidP="002D1D1C">
            <w:pPr>
              <w:spacing w:after="120"/>
              <w:jc w:val="center"/>
              <w:rPr>
                <w:rFonts w:ascii="Arial" w:hAnsi="Arial"/>
                <w:b/>
                <w:sz w:val="16"/>
                <w:szCs w:val="18"/>
              </w:rPr>
            </w:pPr>
            <w:r w:rsidRPr="00AC5020">
              <w:rPr>
                <w:rFonts w:ascii="Arial" w:hAnsi="Arial"/>
                <w:b/>
                <w:sz w:val="16"/>
                <w:szCs w:val="18"/>
              </w:rPr>
              <w:t>INTERPRETACIÓN</w:t>
            </w:r>
          </w:p>
        </w:tc>
        <w:tc>
          <w:tcPr>
            <w:tcW w:w="1737" w:type="dxa"/>
            <w:shd w:val="clear" w:color="auto" w:fill="D9D9D9" w:themeFill="background1" w:themeFillShade="D9"/>
            <w:vAlign w:val="center"/>
          </w:tcPr>
          <w:p w14:paraId="1D033DDA" w14:textId="77777777" w:rsidR="00AC5020" w:rsidRPr="00AC5020" w:rsidRDefault="00AC5020" w:rsidP="002D1D1C">
            <w:pPr>
              <w:spacing w:after="120"/>
              <w:jc w:val="center"/>
              <w:rPr>
                <w:rFonts w:ascii="Arial" w:hAnsi="Arial"/>
                <w:b/>
                <w:sz w:val="16"/>
                <w:szCs w:val="18"/>
              </w:rPr>
            </w:pPr>
            <w:r w:rsidRPr="00AC5020">
              <w:rPr>
                <w:rFonts w:ascii="Arial" w:hAnsi="Arial"/>
                <w:b/>
                <w:sz w:val="16"/>
                <w:szCs w:val="18"/>
              </w:rPr>
              <w:t>REPRESENTACIÓN</w:t>
            </w:r>
          </w:p>
        </w:tc>
        <w:tc>
          <w:tcPr>
            <w:tcW w:w="1261" w:type="dxa"/>
            <w:shd w:val="clear" w:color="auto" w:fill="D9D9D9" w:themeFill="background1" w:themeFillShade="D9"/>
            <w:vAlign w:val="center"/>
          </w:tcPr>
          <w:p w14:paraId="2068A80B" w14:textId="77777777" w:rsidR="00AC5020" w:rsidRPr="00AC5020" w:rsidRDefault="00AC5020" w:rsidP="002D1D1C">
            <w:pPr>
              <w:spacing w:after="120"/>
              <w:jc w:val="center"/>
              <w:rPr>
                <w:rFonts w:ascii="Arial" w:hAnsi="Arial"/>
                <w:b/>
                <w:sz w:val="16"/>
                <w:szCs w:val="18"/>
              </w:rPr>
            </w:pPr>
            <w:r w:rsidRPr="00AC5020">
              <w:rPr>
                <w:rFonts w:ascii="Arial" w:hAnsi="Arial"/>
                <w:b/>
                <w:sz w:val="16"/>
                <w:szCs w:val="18"/>
              </w:rPr>
              <w:t>CÁLCULO</w:t>
            </w:r>
          </w:p>
        </w:tc>
        <w:tc>
          <w:tcPr>
            <w:tcW w:w="2093" w:type="dxa"/>
            <w:shd w:val="clear" w:color="auto" w:fill="D9D9D9" w:themeFill="background1" w:themeFillShade="D9"/>
            <w:vAlign w:val="center"/>
          </w:tcPr>
          <w:p w14:paraId="6A036B49" w14:textId="77777777" w:rsidR="00AC5020" w:rsidRPr="00AC5020" w:rsidRDefault="00AC5020" w:rsidP="002D1D1C">
            <w:pPr>
              <w:spacing w:after="120"/>
              <w:jc w:val="center"/>
              <w:rPr>
                <w:rFonts w:ascii="Arial" w:hAnsi="Arial"/>
                <w:b/>
                <w:sz w:val="16"/>
                <w:szCs w:val="18"/>
              </w:rPr>
            </w:pPr>
            <w:r w:rsidRPr="00AC5020">
              <w:rPr>
                <w:rFonts w:ascii="Arial" w:hAnsi="Arial"/>
                <w:b/>
                <w:sz w:val="16"/>
                <w:szCs w:val="18"/>
              </w:rPr>
              <w:t>ANÁLISIS</w:t>
            </w:r>
          </w:p>
        </w:tc>
        <w:tc>
          <w:tcPr>
            <w:tcW w:w="2302" w:type="dxa"/>
            <w:shd w:val="clear" w:color="auto" w:fill="D9D9D9" w:themeFill="background1" w:themeFillShade="D9"/>
            <w:vAlign w:val="center"/>
          </w:tcPr>
          <w:p w14:paraId="2037BFB0" w14:textId="77777777" w:rsidR="00AC5020" w:rsidRPr="00AC5020" w:rsidRDefault="00AC5020" w:rsidP="002D1D1C">
            <w:pPr>
              <w:jc w:val="center"/>
              <w:rPr>
                <w:rFonts w:ascii="Arial" w:hAnsi="Arial"/>
                <w:b/>
                <w:sz w:val="16"/>
                <w:szCs w:val="18"/>
              </w:rPr>
            </w:pPr>
            <w:r w:rsidRPr="00AC5020">
              <w:rPr>
                <w:rFonts w:ascii="Arial" w:hAnsi="Arial"/>
                <w:b/>
                <w:sz w:val="16"/>
                <w:szCs w:val="18"/>
              </w:rPr>
              <w:t>ARGUMENTACIÓN/</w:t>
            </w:r>
          </w:p>
          <w:p w14:paraId="15C1998F" w14:textId="77777777" w:rsidR="00AC5020" w:rsidRPr="00AC5020" w:rsidRDefault="00AC5020" w:rsidP="002D1D1C">
            <w:pPr>
              <w:jc w:val="center"/>
              <w:rPr>
                <w:rFonts w:ascii="Arial" w:hAnsi="Arial"/>
                <w:b/>
                <w:sz w:val="16"/>
                <w:szCs w:val="18"/>
              </w:rPr>
            </w:pPr>
            <w:r w:rsidRPr="00AC5020">
              <w:rPr>
                <w:rFonts w:ascii="Arial" w:hAnsi="Arial"/>
                <w:b/>
                <w:sz w:val="16"/>
                <w:szCs w:val="18"/>
              </w:rPr>
              <w:t xml:space="preserve"> COMUNICCIÓN</w:t>
            </w:r>
          </w:p>
        </w:tc>
      </w:tr>
      <w:tr w:rsidR="00AC5020" w14:paraId="7BAAAC57" w14:textId="77777777" w:rsidTr="00AC5020">
        <w:trPr>
          <w:trHeight w:val="887"/>
        </w:trPr>
        <w:tc>
          <w:tcPr>
            <w:tcW w:w="1704" w:type="dxa"/>
          </w:tcPr>
          <w:p w14:paraId="313CC6D3" w14:textId="77777777" w:rsidR="00AC5020" w:rsidRPr="00AC5020" w:rsidRDefault="00AC5020" w:rsidP="002D1D1C">
            <w:pPr>
              <w:jc w:val="center"/>
              <w:rPr>
                <w:rFonts w:ascii="Arial" w:hAnsi="Arial"/>
                <w:b/>
                <w:sz w:val="16"/>
                <w:szCs w:val="18"/>
              </w:rPr>
            </w:pPr>
            <w:r w:rsidRPr="00AC5020">
              <w:rPr>
                <w:rFonts w:ascii="Arial" w:hAnsi="Arial"/>
                <w:b/>
                <w:sz w:val="16"/>
                <w:szCs w:val="18"/>
              </w:rPr>
              <w:t>Habilidad para identificar el problema a resolver.</w:t>
            </w:r>
          </w:p>
          <w:p w14:paraId="03A44AC6" w14:textId="77777777" w:rsidR="00AC5020" w:rsidRPr="00AC5020" w:rsidRDefault="00AC5020" w:rsidP="002D1D1C">
            <w:pPr>
              <w:jc w:val="center"/>
              <w:rPr>
                <w:rFonts w:ascii="Arial" w:hAnsi="Arial"/>
                <w:b/>
                <w:sz w:val="16"/>
                <w:szCs w:val="18"/>
              </w:rPr>
            </w:pPr>
            <w:r w:rsidRPr="00AC5020">
              <w:rPr>
                <w:rFonts w:ascii="Arial" w:hAnsi="Arial"/>
                <w:b/>
                <w:sz w:val="16"/>
                <w:szCs w:val="18"/>
              </w:rPr>
              <w:t>¿Cuál es el problema?</w:t>
            </w:r>
          </w:p>
        </w:tc>
        <w:tc>
          <w:tcPr>
            <w:tcW w:w="1737" w:type="dxa"/>
          </w:tcPr>
          <w:p w14:paraId="50D5314C" w14:textId="77777777" w:rsidR="00AC5020" w:rsidRPr="00AC5020" w:rsidRDefault="00AC5020" w:rsidP="002D1D1C">
            <w:pPr>
              <w:jc w:val="center"/>
              <w:rPr>
                <w:rFonts w:ascii="Arial" w:hAnsi="Arial"/>
                <w:b/>
                <w:sz w:val="16"/>
                <w:szCs w:val="18"/>
              </w:rPr>
            </w:pPr>
            <w:r w:rsidRPr="00AC5020">
              <w:rPr>
                <w:rFonts w:ascii="Arial" w:hAnsi="Arial"/>
                <w:b/>
                <w:sz w:val="16"/>
                <w:szCs w:val="18"/>
              </w:rPr>
              <w:t>Habilidad para elegir la herramienta estadística que usará para resolver el problema.</w:t>
            </w:r>
          </w:p>
        </w:tc>
        <w:tc>
          <w:tcPr>
            <w:tcW w:w="1261" w:type="dxa"/>
          </w:tcPr>
          <w:p w14:paraId="1DD10043" w14:textId="77777777" w:rsidR="00AC5020" w:rsidRPr="00AC5020" w:rsidRDefault="00AC5020" w:rsidP="002D1D1C">
            <w:pPr>
              <w:jc w:val="center"/>
              <w:rPr>
                <w:rFonts w:ascii="Arial" w:hAnsi="Arial"/>
                <w:b/>
                <w:sz w:val="16"/>
                <w:szCs w:val="18"/>
              </w:rPr>
            </w:pPr>
            <w:r w:rsidRPr="00AC5020">
              <w:rPr>
                <w:rFonts w:ascii="Arial" w:hAnsi="Arial"/>
                <w:b/>
                <w:sz w:val="16"/>
                <w:szCs w:val="18"/>
              </w:rPr>
              <w:t>Habilidad de calcular para obtener los resultados.</w:t>
            </w:r>
          </w:p>
        </w:tc>
        <w:tc>
          <w:tcPr>
            <w:tcW w:w="2093" w:type="dxa"/>
          </w:tcPr>
          <w:p w14:paraId="7603C109" w14:textId="77777777" w:rsidR="00AC5020" w:rsidRPr="00AC5020" w:rsidRDefault="00AC5020" w:rsidP="002D1D1C">
            <w:pPr>
              <w:jc w:val="center"/>
              <w:rPr>
                <w:rFonts w:ascii="Arial" w:hAnsi="Arial"/>
                <w:b/>
                <w:sz w:val="16"/>
                <w:szCs w:val="18"/>
              </w:rPr>
            </w:pPr>
            <w:r w:rsidRPr="00AC5020">
              <w:rPr>
                <w:rFonts w:ascii="Arial" w:hAnsi="Arial"/>
                <w:b/>
                <w:sz w:val="16"/>
                <w:szCs w:val="18"/>
              </w:rPr>
              <w:t>Habilidad de analizar y entender los resultados.</w:t>
            </w:r>
          </w:p>
        </w:tc>
        <w:tc>
          <w:tcPr>
            <w:tcW w:w="2302" w:type="dxa"/>
          </w:tcPr>
          <w:p w14:paraId="0911670A" w14:textId="77777777" w:rsidR="00AC5020" w:rsidRPr="00AC5020" w:rsidRDefault="00AC5020" w:rsidP="002D1D1C">
            <w:pPr>
              <w:jc w:val="center"/>
              <w:rPr>
                <w:rFonts w:ascii="Arial" w:hAnsi="Arial"/>
                <w:b/>
                <w:sz w:val="16"/>
                <w:szCs w:val="18"/>
              </w:rPr>
            </w:pPr>
            <w:r w:rsidRPr="00AC5020">
              <w:rPr>
                <w:rFonts w:ascii="Arial" w:hAnsi="Arial"/>
                <w:b/>
                <w:sz w:val="16"/>
                <w:szCs w:val="18"/>
              </w:rPr>
              <w:t>Habilidad de comunicar y sustentar la decisión final en base a su análisis.</w:t>
            </w:r>
          </w:p>
        </w:tc>
      </w:tr>
    </w:tbl>
    <w:p w14:paraId="24C68FCE" w14:textId="77777777" w:rsidR="00AC5020" w:rsidRDefault="00AC5020" w:rsidP="00506B4A">
      <w:pPr>
        <w:rPr>
          <w:rFonts w:ascii="Arial" w:hAnsi="Arial"/>
          <w:b/>
          <w:bCs/>
        </w:rPr>
      </w:pPr>
    </w:p>
    <w:p w14:paraId="1B2AED56" w14:textId="77777777" w:rsidR="003D368B" w:rsidRDefault="003D368B" w:rsidP="00506B4A">
      <w:pPr>
        <w:rPr>
          <w:rFonts w:ascii="Arial" w:hAnsi="Arial"/>
          <w:b/>
          <w:bCs/>
        </w:rPr>
      </w:pPr>
    </w:p>
    <w:p w14:paraId="1A19E3DC" w14:textId="77777777" w:rsidR="003D368B" w:rsidRDefault="003D368B" w:rsidP="00506B4A">
      <w:pPr>
        <w:rPr>
          <w:rFonts w:ascii="Arial" w:hAnsi="Arial"/>
          <w:b/>
          <w:bCs/>
        </w:rPr>
      </w:pPr>
    </w:p>
    <w:p w14:paraId="357445FA" w14:textId="58DFBB1B" w:rsidR="00506B4A" w:rsidRDefault="00506B4A" w:rsidP="00506B4A">
      <w:pPr>
        <w:rPr>
          <w:rFonts w:ascii="Arial" w:hAnsi="Arial"/>
          <w:b/>
          <w:bCs/>
        </w:rPr>
      </w:pPr>
      <w:r w:rsidRPr="001F3C32">
        <w:rPr>
          <w:rFonts w:ascii="Arial" w:hAnsi="Arial"/>
          <w:b/>
          <w:bCs/>
        </w:rPr>
        <w:t xml:space="preserve">Pregunta </w:t>
      </w:r>
      <w:r w:rsidR="00BC5496">
        <w:rPr>
          <w:rFonts w:ascii="Arial" w:hAnsi="Arial"/>
          <w:b/>
          <w:bCs/>
        </w:rPr>
        <w:t>8</w:t>
      </w:r>
    </w:p>
    <w:p w14:paraId="1CF984E9" w14:textId="594E40FD" w:rsidR="00AC5020" w:rsidRPr="00F538A2" w:rsidRDefault="00EA185C" w:rsidP="00AC5020">
      <w:pPr>
        <w:shd w:val="clear" w:color="auto" w:fill="FFFFFF"/>
        <w:jc w:val="both"/>
        <w:rPr>
          <w:rFonts w:ascii="Arial" w:hAnsi="Arial"/>
          <w:b/>
          <w:bCs/>
        </w:rPr>
      </w:pPr>
      <w:r>
        <w:rPr>
          <w:rFonts w:ascii="Arial" w:hAnsi="Arial"/>
          <w:b/>
          <w:bCs/>
          <w:noProof/>
        </w:rPr>
        <mc:AlternateContent>
          <mc:Choice Requires="wpi">
            <w:drawing>
              <wp:anchor distT="0" distB="0" distL="114300" distR="114300" simplePos="0" relativeHeight="254712832" behindDoc="0" locked="0" layoutInCell="1" allowOverlap="1" wp14:anchorId="2A200A7F" wp14:editId="128555A9">
                <wp:simplePos x="0" y="0"/>
                <wp:positionH relativeFrom="column">
                  <wp:posOffset>3328434</wp:posOffset>
                </wp:positionH>
                <wp:positionV relativeFrom="paragraph">
                  <wp:posOffset>51897</wp:posOffset>
                </wp:positionV>
                <wp:extent cx="113400" cy="45000"/>
                <wp:effectExtent l="38100" t="38100" r="58420" b="69850"/>
                <wp:wrapNone/>
                <wp:docPr id="3088" name="Entrada de lápiz 3088"/>
                <wp:cNvGraphicFramePr/>
                <a:graphic xmlns:a="http://schemas.openxmlformats.org/drawingml/2006/main">
                  <a:graphicData uri="http://schemas.microsoft.com/office/word/2010/wordprocessingInk">
                    <w14:contentPart bwMode="auto" r:id="rId1060">
                      <w14:nvContentPartPr>
                        <w14:cNvContentPartPr/>
                      </w14:nvContentPartPr>
                      <w14:xfrm>
                        <a:off x="0" y="0"/>
                        <a:ext cx="113400" cy="45000"/>
                      </w14:xfrm>
                    </w14:contentPart>
                  </a:graphicData>
                </a:graphic>
              </wp:anchor>
            </w:drawing>
          </mc:Choice>
          <mc:Fallback>
            <w:pict>
              <v:shape w14:anchorId="7A783F78" id="Entrada de lápiz 3088" o:spid="_x0000_s1026" type="#_x0000_t75" style="position:absolute;margin-left:260.7pt;margin-top:2.7pt;width:11.8pt;height:6.4pt;z-index:254712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">
                <v:imagedata r:id="rId1061" o:title=""/>
              </v:shape>
            </w:pict>
          </mc:Fallback>
        </mc:AlternateContent>
      </w:r>
      <w:r w:rsidR="00AC5020" w:rsidRPr="00F538A2">
        <w:rPr>
          <w:rFonts w:ascii="Arial" w:hAnsi="Arial"/>
          <w:b/>
          <w:bCs/>
        </w:rPr>
        <w:t xml:space="preserve">Caso: </w:t>
      </w:r>
      <w:proofErr w:type="spellStart"/>
      <w:r w:rsidR="00AC5020" w:rsidRPr="00AC5020">
        <w:rPr>
          <w:rFonts w:ascii="Arial" w:hAnsi="Arial"/>
          <w:b/>
          <w:bCs/>
        </w:rPr>
        <w:t>Acker</w:t>
      </w:r>
      <w:proofErr w:type="spellEnd"/>
      <w:r w:rsidR="00AC5020" w:rsidRPr="00AC5020">
        <w:rPr>
          <w:rFonts w:ascii="Arial" w:hAnsi="Arial"/>
          <w:b/>
          <w:bCs/>
        </w:rPr>
        <w:t xml:space="preserve"> Industrial</w:t>
      </w:r>
      <w:r w:rsidR="00AC5020" w:rsidRPr="00F538A2">
        <w:rPr>
          <w:rFonts w:ascii="Arial" w:hAnsi="Arial"/>
          <w:b/>
          <w:bCs/>
        </w:rPr>
        <w:t xml:space="preserve"> S.A.</w:t>
      </w:r>
      <w:r w:rsidR="00AC5020">
        <w:rPr>
          <w:rFonts w:ascii="Arial" w:hAnsi="Arial"/>
          <w:b/>
          <w:bCs/>
        </w:rPr>
        <w:t>C.</w:t>
      </w:r>
    </w:p>
    <w:p w14:paraId="384C36D9" w14:textId="4B5F106D" w:rsidR="00AC029A" w:rsidRDefault="00EA185C" w:rsidP="003A09C6">
      <w:pPr>
        <w:spacing w:after="120"/>
        <w:jc w:val="both"/>
        <w:rPr>
          <w:rFonts w:ascii="Arial" w:hAnsi="Arial"/>
        </w:rPr>
      </w:pPr>
      <w:bookmarkStart w:id="0" w:name="_Hlk69083601"/>
      <w:r>
        <w:rPr>
          <w:rFonts w:ascii="Arial" w:hAnsi="Arial"/>
          <w:noProof/>
        </w:rPr>
        <mc:AlternateContent>
          <mc:Choice Requires="wpi">
            <w:drawing>
              <wp:anchor distT="0" distB="0" distL="114300" distR="114300" simplePos="0" relativeHeight="254741504" behindDoc="0" locked="0" layoutInCell="1" allowOverlap="1" wp14:anchorId="4EE566F0" wp14:editId="39E4C0D5">
                <wp:simplePos x="0" y="0"/>
                <wp:positionH relativeFrom="column">
                  <wp:posOffset>2838450</wp:posOffset>
                </wp:positionH>
                <wp:positionV relativeFrom="paragraph">
                  <wp:posOffset>381730</wp:posOffset>
                </wp:positionV>
                <wp:extent cx="179640" cy="83160"/>
                <wp:effectExtent l="57150" t="38100" r="49530" b="69850"/>
                <wp:wrapNone/>
                <wp:docPr id="3117" name="Entrada de lápiz 3117"/>
                <wp:cNvGraphicFramePr/>
                <a:graphic xmlns:a="http://schemas.openxmlformats.org/drawingml/2006/main">
                  <a:graphicData uri="http://schemas.microsoft.com/office/word/2010/wordprocessingInk">
                    <w14:contentPart bwMode="auto" r:id="rId1062">
                      <w14:nvContentPartPr>
                        <w14:cNvContentPartPr/>
                      </w14:nvContentPartPr>
                      <w14:xfrm>
                        <a:off x="0" y="0"/>
                        <a:ext cx="179640" cy="83160"/>
                      </w14:xfrm>
                    </w14:contentPart>
                  </a:graphicData>
                </a:graphic>
                <wp14:sizeRelH relativeFrom="margin">
                  <wp14:pctWidth>0</wp14:pctWidth>
                </wp14:sizeRelH>
                <wp14:sizeRelV relativeFrom="margin">
                  <wp14:pctHeight>0</wp14:pctHeight>
                </wp14:sizeRelV>
              </wp:anchor>
            </w:drawing>
          </mc:Choice>
          <mc:Fallback>
            <w:pict>
              <v:shape w14:anchorId="67074F05" id="Entrada de lápiz 3117" o:spid="_x0000_s1026" type="#_x0000_t75" style="position:absolute;margin-left:222.1pt;margin-top:28.65pt;width:17pt;height:9.4pt;z-index:2547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">
                <v:imagedata r:id="rId1063" o:title=""/>
              </v:shape>
            </w:pict>
          </mc:Fallback>
        </mc:AlternateContent>
      </w:r>
      <w:r>
        <w:rPr>
          <w:rFonts w:ascii="Arial" w:hAnsi="Arial"/>
          <w:noProof/>
        </w:rPr>
        <mc:AlternateContent>
          <mc:Choice Requires="wpi">
            <w:drawing>
              <wp:anchor distT="0" distB="0" distL="114300" distR="114300" simplePos="0" relativeHeight="254711808" behindDoc="0" locked="0" layoutInCell="1" allowOverlap="1" wp14:anchorId="12D8B0C0" wp14:editId="03C93FDE">
                <wp:simplePos x="0" y="0"/>
                <wp:positionH relativeFrom="column">
                  <wp:posOffset>-57150</wp:posOffset>
                </wp:positionH>
                <wp:positionV relativeFrom="paragraph">
                  <wp:posOffset>380275</wp:posOffset>
                </wp:positionV>
                <wp:extent cx="3210840" cy="87120"/>
                <wp:effectExtent l="38100" t="38100" r="8890" b="65405"/>
                <wp:wrapNone/>
                <wp:docPr id="3087" name="Entrada de lápiz 3087"/>
                <wp:cNvGraphicFramePr/>
                <a:graphic xmlns:a="http://schemas.openxmlformats.org/drawingml/2006/main">
                  <a:graphicData uri="http://schemas.microsoft.com/office/word/2010/wordprocessingInk">
                    <w14:contentPart bwMode="auto" r:id="rId1064">
                      <w14:nvContentPartPr>
                        <w14:cNvContentPartPr/>
                      </w14:nvContentPartPr>
                      <w14:xfrm>
                        <a:off x="0" y="0"/>
                        <a:ext cx="3210840" cy="87120"/>
                      </w14:xfrm>
                    </w14:contentPart>
                  </a:graphicData>
                </a:graphic>
                <wp14:sizeRelH relativeFrom="margin">
                  <wp14:pctWidth>0</wp14:pctWidth>
                </wp14:sizeRelH>
                <wp14:sizeRelV relativeFrom="margin">
                  <wp14:pctHeight>0</wp14:pctHeight>
                </wp14:sizeRelV>
              </wp:anchor>
            </w:drawing>
          </mc:Choice>
          <mc:Fallback>
            <w:pict>
              <v:shape w14:anchorId="6BBF5D70" id="Entrada de lápiz 3087" o:spid="_x0000_s1026" type="#_x0000_t75" style="position:absolute;margin-left:-5.9pt;margin-top:28.55pt;width:255.65pt;height:9.65pt;z-index:2547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">
                <v:imagedata r:id="rId1065" o:title=""/>
              </v:shape>
            </w:pict>
          </mc:Fallback>
        </mc:AlternateContent>
      </w:r>
      <w:r>
        <w:rPr>
          <w:rFonts w:ascii="Arial" w:hAnsi="Arial"/>
          <w:noProof/>
        </w:rPr>
        <mc:AlternateContent>
          <mc:Choice Requires="wpi">
            <w:drawing>
              <wp:anchor distT="0" distB="0" distL="114300" distR="114300" simplePos="0" relativeHeight="254630912" behindDoc="0" locked="0" layoutInCell="1" allowOverlap="1" wp14:anchorId="3B99AB4A" wp14:editId="2A310D50">
                <wp:simplePos x="0" y="0"/>
                <wp:positionH relativeFrom="column">
                  <wp:posOffset>-3006</wp:posOffset>
                </wp:positionH>
                <wp:positionV relativeFrom="paragraph">
                  <wp:posOffset>282047</wp:posOffset>
                </wp:positionV>
                <wp:extent cx="810360" cy="47880"/>
                <wp:effectExtent l="38100" t="38100" r="66040" b="66675"/>
                <wp:wrapNone/>
                <wp:docPr id="3008" name="Entrada de lápiz 3008"/>
                <wp:cNvGraphicFramePr/>
                <a:graphic xmlns:a="http://schemas.openxmlformats.org/drawingml/2006/main">
                  <a:graphicData uri="http://schemas.microsoft.com/office/word/2010/wordprocessingInk">
                    <w14:contentPart bwMode="auto" r:id="rId1066">
                      <w14:nvContentPartPr>
                        <w14:cNvContentPartPr/>
                      </w14:nvContentPartPr>
                      <w14:xfrm>
                        <a:off x="0" y="0"/>
                        <a:ext cx="810360" cy="47880"/>
                      </w14:xfrm>
                    </w14:contentPart>
                  </a:graphicData>
                </a:graphic>
              </wp:anchor>
            </w:drawing>
          </mc:Choice>
          <mc:Fallback>
            <w:pict>
              <v:shape w14:anchorId="6C867986" id="Entrada de lápiz 3008" o:spid="_x0000_s1026" type="#_x0000_t75" style="position:absolute;margin-left:-1.65pt;margin-top:20.8pt;width:66.6pt;height:6.6pt;z-index:25463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">
                <v:imagedata r:id="rId1067" o:title=""/>
              </v:shape>
            </w:pict>
          </mc:Fallback>
        </mc:AlternateContent>
      </w:r>
      <w:r>
        <w:rPr>
          <w:rFonts w:ascii="Arial" w:hAnsi="Arial"/>
          <w:noProof/>
        </w:rPr>
        <mc:AlternateContent>
          <mc:Choice Requires="wpi">
            <w:drawing>
              <wp:anchor distT="0" distB="0" distL="114300" distR="114300" simplePos="0" relativeHeight="254596096" behindDoc="0" locked="0" layoutInCell="1" allowOverlap="1" wp14:anchorId="503CE0B7" wp14:editId="0CE28F76">
                <wp:simplePos x="0" y="0"/>
                <wp:positionH relativeFrom="column">
                  <wp:posOffset>4405630</wp:posOffset>
                </wp:positionH>
                <wp:positionV relativeFrom="paragraph">
                  <wp:posOffset>845185</wp:posOffset>
                </wp:positionV>
                <wp:extent cx="306415" cy="187300"/>
                <wp:effectExtent l="38100" t="57150" r="55880" b="60960"/>
                <wp:wrapNone/>
                <wp:docPr id="2974" name="Entrada de lápiz 2974"/>
                <wp:cNvGraphicFramePr/>
                <a:graphic xmlns:a="http://schemas.openxmlformats.org/drawingml/2006/main">
                  <a:graphicData uri="http://schemas.microsoft.com/office/word/2010/wordprocessingInk">
                    <w14:contentPart bwMode="auto" r:id="rId1068">
                      <w14:nvContentPartPr>
                        <w14:cNvContentPartPr/>
                      </w14:nvContentPartPr>
                      <w14:xfrm>
                        <a:off x="0" y="0"/>
                        <a:ext cx="306415" cy="187300"/>
                      </w14:xfrm>
                    </w14:contentPart>
                  </a:graphicData>
                </a:graphic>
              </wp:anchor>
            </w:drawing>
          </mc:Choice>
          <mc:Fallback>
            <w:pict>
              <v:shape w14:anchorId="16867178" id="Entrada de lápiz 2974" o:spid="_x0000_s1026" type="#_x0000_t75" style="position:absolute;margin-left:345.5pt;margin-top:65.15pt;width:27pt;height:17.6pt;z-index:25459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">
                <v:imagedata r:id="rId1069" o:title=""/>
              </v:shape>
            </w:pict>
          </mc:Fallback>
        </mc:AlternateContent>
      </w:r>
      <w:proofErr w:type="spellStart"/>
      <w:r w:rsidR="00506B4A" w:rsidRPr="00482AB1">
        <w:rPr>
          <w:rFonts w:ascii="Arial" w:hAnsi="Arial"/>
        </w:rPr>
        <w:t>Acker</w:t>
      </w:r>
      <w:proofErr w:type="spellEnd"/>
      <w:r w:rsidR="00506B4A" w:rsidRPr="00482AB1">
        <w:rPr>
          <w:rFonts w:ascii="Arial" w:hAnsi="Arial"/>
        </w:rPr>
        <w:t xml:space="preserve"> Industrial S.A.C., </w:t>
      </w:r>
      <w:bookmarkEnd w:id="0"/>
      <w:r w:rsidR="00506B4A" w:rsidRPr="00482AB1">
        <w:rPr>
          <w:rFonts w:ascii="Arial" w:hAnsi="Arial"/>
        </w:rPr>
        <w:t xml:space="preserve">en sus tres plantas de Arequipa (A), Lambayeque (L) y Lima (Li), producen el 15%, 25% y 60% respectivamente del total de rampas hidráulicas. Los porcentajes de producción de </w:t>
      </w:r>
      <w:r w:rsidR="00506B4A" w:rsidRPr="00EA185C">
        <w:rPr>
          <w:rFonts w:ascii="Arial" w:hAnsi="Arial"/>
          <w:highlight w:val="yellow"/>
        </w:rPr>
        <w:t>defectuoso</w:t>
      </w:r>
      <w:r w:rsidR="00506B4A" w:rsidRPr="00482AB1">
        <w:rPr>
          <w:rFonts w:ascii="Arial" w:hAnsi="Arial"/>
        </w:rPr>
        <w:t xml:space="preserve">s de estas plantas son del </w:t>
      </w:r>
      <w:r w:rsidR="00506B4A" w:rsidRPr="00EA185C">
        <w:rPr>
          <w:rFonts w:ascii="Arial" w:hAnsi="Arial"/>
          <w:highlight w:val="yellow"/>
        </w:rPr>
        <w:t>1%, 3% y 6% respectivamente</w:t>
      </w:r>
      <w:r w:rsidR="00506B4A" w:rsidRPr="00482AB1">
        <w:rPr>
          <w:rFonts w:ascii="Arial" w:hAnsi="Arial"/>
        </w:rPr>
        <w:t xml:space="preserve">. Si se selecciona una rampa hidráulica al azar y resulta ser defectuosa se pretende </w:t>
      </w:r>
      <w:r w:rsidR="00506B4A" w:rsidRPr="00EA185C">
        <w:rPr>
          <w:rFonts w:ascii="Arial" w:hAnsi="Arial"/>
          <w:color w:val="FF0000"/>
        </w:rPr>
        <w:t xml:space="preserve">implementar un programa de capacitación sobre maquinarias en la planta </w:t>
      </w:r>
      <w:r w:rsidR="00506B4A" w:rsidRPr="00482AB1">
        <w:rPr>
          <w:rFonts w:ascii="Arial" w:hAnsi="Arial"/>
        </w:rPr>
        <w:t>que presente mayor probabilidad de haber producido rampas hidráulicas defectuosas.</w:t>
      </w:r>
    </w:p>
    <w:p w14:paraId="5EE64538" w14:textId="53A62C67" w:rsidR="00EA185C" w:rsidRDefault="00EA185C" w:rsidP="003A09C6">
      <w:pPr>
        <w:spacing w:after="120"/>
        <w:jc w:val="both"/>
        <w:rPr>
          <w:rFonts w:ascii="Arial" w:hAnsi="Arial"/>
        </w:rPr>
      </w:pPr>
      <w:r>
        <w:rPr>
          <w:rFonts w:ascii="Arial" w:hAnsi="Arial"/>
          <w:noProof/>
        </w:rPr>
        <mc:AlternateContent>
          <mc:Choice Requires="wpi">
            <w:drawing>
              <wp:anchor distT="0" distB="0" distL="114300" distR="114300" simplePos="0" relativeHeight="254626816" behindDoc="0" locked="0" layoutInCell="1" allowOverlap="1" wp14:anchorId="1B23D097" wp14:editId="4F50B6CE">
                <wp:simplePos x="0" y="0"/>
                <wp:positionH relativeFrom="column">
                  <wp:posOffset>5247640</wp:posOffset>
                </wp:positionH>
                <wp:positionV relativeFrom="paragraph">
                  <wp:posOffset>120015</wp:posOffset>
                </wp:positionV>
                <wp:extent cx="299785" cy="27940"/>
                <wp:effectExtent l="19050" t="57150" r="0" b="67310"/>
                <wp:wrapNone/>
                <wp:docPr id="3004" name="Entrada de lápiz 3004"/>
                <wp:cNvGraphicFramePr/>
                <a:graphic xmlns:a="http://schemas.openxmlformats.org/drawingml/2006/main">
                  <a:graphicData uri="http://schemas.microsoft.com/office/word/2010/wordprocessingInk">
                    <w14:contentPart bwMode="auto" r:id="rId1070">
                      <w14:nvContentPartPr>
                        <w14:cNvContentPartPr/>
                      </w14:nvContentPartPr>
                      <w14:xfrm>
                        <a:off x="0" y="0"/>
                        <a:ext cx="299785" cy="27940"/>
                      </w14:xfrm>
                    </w14:contentPart>
                  </a:graphicData>
                </a:graphic>
              </wp:anchor>
            </w:drawing>
          </mc:Choice>
          <mc:Fallback>
            <w:pict>
              <v:shape w14:anchorId="71D67525" id="Entrada de lápiz 3004" o:spid="_x0000_s1026" type="#_x0000_t75" style="position:absolute;margin-left:411.8pt;margin-top:8.05pt;width:26.4pt;height:5pt;z-index:25462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">
                <v:imagedata r:id="rId1071" o:title=""/>
              </v:shape>
            </w:pict>
          </mc:Fallback>
        </mc:AlternateContent>
      </w:r>
      <w:r>
        <w:rPr>
          <w:rFonts w:ascii="Arial" w:hAnsi="Arial"/>
          <w:noProof/>
        </w:rPr>
        <mc:AlternateContent>
          <mc:Choice Requires="wpi">
            <w:drawing>
              <wp:anchor distT="0" distB="0" distL="114300" distR="114300" simplePos="0" relativeHeight="254623744" behindDoc="0" locked="0" layoutInCell="1" allowOverlap="1" wp14:anchorId="4543CC1C" wp14:editId="7D193B36">
                <wp:simplePos x="0" y="0"/>
                <wp:positionH relativeFrom="column">
                  <wp:posOffset>3186594</wp:posOffset>
                </wp:positionH>
                <wp:positionV relativeFrom="paragraph">
                  <wp:posOffset>113987</wp:posOffset>
                </wp:positionV>
                <wp:extent cx="238320" cy="25200"/>
                <wp:effectExtent l="38100" t="57150" r="66675" b="51435"/>
                <wp:wrapNone/>
                <wp:docPr id="3001" name="Entrada de lápiz 3001"/>
                <wp:cNvGraphicFramePr/>
                <a:graphic xmlns:a="http://schemas.openxmlformats.org/drawingml/2006/main">
                  <a:graphicData uri="http://schemas.microsoft.com/office/word/2010/wordprocessingInk">
                    <w14:contentPart bwMode="auto" r:id="rId1072">
                      <w14:nvContentPartPr>
                        <w14:cNvContentPartPr/>
                      </w14:nvContentPartPr>
                      <w14:xfrm>
                        <a:off x="0" y="0"/>
                        <a:ext cx="238320" cy="25200"/>
                      </w14:xfrm>
                    </w14:contentPart>
                  </a:graphicData>
                </a:graphic>
              </wp:anchor>
            </w:drawing>
          </mc:Choice>
          <mc:Fallback>
            <w:pict>
              <v:shape w14:anchorId="1EAF1970" id="Entrada de lápiz 3001" o:spid="_x0000_s1026" type="#_x0000_t75" style="position:absolute;margin-left:249.5pt;margin-top:7.6pt;width:21.55pt;height:4.85pt;z-index:25462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">
                <v:imagedata r:id="rId1073" o:title=""/>
              </v:shape>
            </w:pict>
          </mc:Fallback>
        </mc:AlternateContent>
      </w:r>
      <w:r>
        <w:rPr>
          <w:rFonts w:ascii="Arial" w:hAnsi="Arial"/>
          <w:noProof/>
        </w:rPr>
        <mc:AlternateContent>
          <mc:Choice Requires="wpi">
            <w:drawing>
              <wp:anchor distT="0" distB="0" distL="114300" distR="114300" simplePos="0" relativeHeight="254622720" behindDoc="0" locked="0" layoutInCell="1" allowOverlap="1" wp14:anchorId="3F51E767" wp14:editId="3C0D9D0E">
                <wp:simplePos x="0" y="0"/>
                <wp:positionH relativeFrom="column">
                  <wp:posOffset>1481274</wp:posOffset>
                </wp:positionH>
                <wp:positionV relativeFrom="paragraph">
                  <wp:posOffset>122627</wp:posOffset>
                </wp:positionV>
                <wp:extent cx="197280" cy="54000"/>
                <wp:effectExtent l="38100" t="38100" r="12700" b="60325"/>
                <wp:wrapNone/>
                <wp:docPr id="3000" name="Entrada de lápiz 3000"/>
                <wp:cNvGraphicFramePr/>
                <a:graphic xmlns:a="http://schemas.openxmlformats.org/drawingml/2006/main">
                  <a:graphicData uri="http://schemas.microsoft.com/office/word/2010/wordprocessingInk">
                    <w14:contentPart bwMode="auto" r:id="rId1074">
                      <w14:nvContentPartPr>
                        <w14:cNvContentPartPr/>
                      </w14:nvContentPartPr>
                      <w14:xfrm>
                        <a:off x="0" y="0"/>
                        <a:ext cx="197280" cy="54000"/>
                      </w14:xfrm>
                    </w14:contentPart>
                  </a:graphicData>
                </a:graphic>
              </wp:anchor>
            </w:drawing>
          </mc:Choice>
          <mc:Fallback>
            <w:pict>
              <v:shape w14:anchorId="1A7F56B5" id="Entrada de lápiz 3000" o:spid="_x0000_s1026" type="#_x0000_t75" style="position:absolute;margin-left:115.25pt;margin-top:8.25pt;width:18.4pt;height:7.05pt;z-index:25462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">
                <v:imagedata r:id="rId1075" o:title=""/>
              </v:shape>
            </w:pict>
          </mc:Fallback>
        </mc:AlternateContent>
      </w:r>
      <w:r>
        <w:rPr>
          <w:rFonts w:ascii="Arial" w:hAnsi="Arial"/>
          <w:noProof/>
        </w:rPr>
        <mc:AlternateContent>
          <mc:Choice Requires="wpi">
            <w:drawing>
              <wp:anchor distT="0" distB="0" distL="114300" distR="114300" simplePos="0" relativeHeight="254608384" behindDoc="0" locked="0" layoutInCell="1" allowOverlap="1" wp14:anchorId="32652715" wp14:editId="5950E0B7">
                <wp:simplePos x="0" y="0"/>
                <wp:positionH relativeFrom="column">
                  <wp:posOffset>4290065</wp:posOffset>
                </wp:positionH>
                <wp:positionV relativeFrom="paragraph">
                  <wp:posOffset>3310</wp:posOffset>
                </wp:positionV>
                <wp:extent cx="10080" cy="11160"/>
                <wp:effectExtent l="38100" t="38100" r="66675" b="65405"/>
                <wp:wrapNone/>
                <wp:docPr id="2986" name="Entrada de lápiz 2986"/>
                <wp:cNvGraphicFramePr/>
                <a:graphic xmlns:a="http://schemas.openxmlformats.org/drawingml/2006/main">
                  <a:graphicData uri="http://schemas.microsoft.com/office/word/2010/wordprocessingInk">
                    <w14:contentPart bwMode="auto" r:id="rId1076">
                      <w14:nvContentPartPr>
                        <w14:cNvContentPartPr/>
                      </w14:nvContentPartPr>
                      <w14:xfrm>
                        <a:off x="0" y="0"/>
                        <a:ext cx="10080" cy="11160"/>
                      </w14:xfrm>
                    </w14:contentPart>
                  </a:graphicData>
                </a:graphic>
              </wp:anchor>
            </w:drawing>
          </mc:Choice>
          <mc:Fallback>
            <w:pict>
              <v:shape w14:anchorId="448B77F6" id="Entrada de lápiz 2986" o:spid="_x0000_s1026" type="#_x0000_t75" style="position:absolute;margin-left:336.4pt;margin-top:-1.15pt;width:3.65pt;height:3.75pt;z-index:25460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">
                <v:imagedata r:id="rId1077" o:title=""/>
              </v:shape>
            </w:pict>
          </mc:Fallback>
        </mc:AlternateContent>
      </w:r>
      <w:r>
        <w:rPr>
          <w:rFonts w:ascii="Arial" w:hAnsi="Arial"/>
          <w:noProof/>
        </w:rPr>
        <mc:AlternateContent>
          <mc:Choice Requires="wpi">
            <w:drawing>
              <wp:anchor distT="0" distB="0" distL="114300" distR="114300" simplePos="0" relativeHeight="254607360" behindDoc="0" locked="0" layoutInCell="1" allowOverlap="1" wp14:anchorId="44E843EF" wp14:editId="5DFDFFB3">
                <wp:simplePos x="0" y="0"/>
                <wp:positionH relativeFrom="column">
                  <wp:posOffset>2569265</wp:posOffset>
                </wp:positionH>
                <wp:positionV relativeFrom="paragraph">
                  <wp:posOffset>19510</wp:posOffset>
                </wp:positionV>
                <wp:extent cx="9720" cy="9360"/>
                <wp:effectExtent l="38100" t="38100" r="66675" b="67310"/>
                <wp:wrapNone/>
                <wp:docPr id="2985" name="Entrada de lápiz 2985"/>
                <wp:cNvGraphicFramePr/>
                <a:graphic xmlns:a="http://schemas.openxmlformats.org/drawingml/2006/main">
                  <a:graphicData uri="http://schemas.microsoft.com/office/word/2010/wordprocessingInk">
                    <w14:contentPart bwMode="auto" r:id="rId1078">
                      <w14:nvContentPartPr>
                        <w14:cNvContentPartPr/>
                      </w14:nvContentPartPr>
                      <w14:xfrm>
                        <a:off x="0" y="0"/>
                        <a:ext cx="9720" cy="9360"/>
                      </w14:xfrm>
                    </w14:contentPart>
                  </a:graphicData>
                </a:graphic>
              </wp:anchor>
            </w:drawing>
          </mc:Choice>
          <mc:Fallback>
            <w:pict>
              <v:shape w14:anchorId="3B30C594" id="Entrada de lápiz 2985" o:spid="_x0000_s1026" type="#_x0000_t75" style="position:absolute;margin-left:200.9pt;margin-top:.15pt;width:3.55pt;height:3.6pt;z-index:25460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">
                <v:imagedata r:id="rId1079" o:title=""/>
              </v:shape>
            </w:pict>
          </mc:Fallback>
        </mc:AlternateContent>
      </w:r>
      <w:r>
        <w:rPr>
          <w:rFonts w:ascii="Arial" w:hAnsi="Arial"/>
          <w:noProof/>
        </w:rPr>
        <mc:AlternateContent>
          <mc:Choice Requires="wpi">
            <w:drawing>
              <wp:anchor distT="0" distB="0" distL="114300" distR="114300" simplePos="0" relativeHeight="254606336" behindDoc="0" locked="0" layoutInCell="1" allowOverlap="1" wp14:anchorId="1EA5AA86" wp14:editId="670B7F7C">
                <wp:simplePos x="0" y="0"/>
                <wp:positionH relativeFrom="column">
                  <wp:posOffset>679625</wp:posOffset>
                </wp:positionH>
                <wp:positionV relativeFrom="paragraph">
                  <wp:posOffset>83590</wp:posOffset>
                </wp:positionV>
                <wp:extent cx="6840" cy="9720"/>
                <wp:effectExtent l="38100" t="38100" r="69850" b="66675"/>
                <wp:wrapNone/>
                <wp:docPr id="2984" name="Entrada de lápiz 2984"/>
                <wp:cNvGraphicFramePr/>
                <a:graphic xmlns:a="http://schemas.openxmlformats.org/drawingml/2006/main">
                  <a:graphicData uri="http://schemas.microsoft.com/office/word/2010/wordprocessingInk">
                    <w14:contentPart bwMode="auto" r:id="rId1080">
                      <w14:nvContentPartPr>
                        <w14:cNvContentPartPr/>
                      </w14:nvContentPartPr>
                      <w14:xfrm>
                        <a:off x="0" y="0"/>
                        <a:ext cx="6840" cy="9720"/>
                      </w14:xfrm>
                    </w14:contentPart>
                  </a:graphicData>
                </a:graphic>
              </wp:anchor>
            </w:drawing>
          </mc:Choice>
          <mc:Fallback>
            <w:pict>
              <v:shape w14:anchorId="3CA3684E" id="Entrada de lápiz 2984" o:spid="_x0000_s1026" type="#_x0000_t75" style="position:absolute;margin-left:52.1pt;margin-top:5.2pt;width:3.4pt;height:3.55pt;z-index:25460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">
                <v:imagedata r:id="rId1081" o:title=""/>
              </v:shape>
            </w:pict>
          </mc:Fallback>
        </mc:AlternateContent>
      </w:r>
      <w:r>
        <w:rPr>
          <w:rFonts w:ascii="Arial" w:hAnsi="Arial"/>
          <w:noProof/>
        </w:rPr>
        <mc:AlternateContent>
          <mc:Choice Requires="wpi">
            <w:drawing>
              <wp:anchor distT="0" distB="0" distL="114300" distR="114300" simplePos="0" relativeHeight="254605312" behindDoc="0" locked="0" layoutInCell="1" allowOverlap="1" wp14:anchorId="5ECD4EBE" wp14:editId="76D15542">
                <wp:simplePos x="0" y="0"/>
                <wp:positionH relativeFrom="column">
                  <wp:posOffset>1095425</wp:posOffset>
                </wp:positionH>
                <wp:positionV relativeFrom="paragraph">
                  <wp:posOffset>184390</wp:posOffset>
                </wp:positionV>
                <wp:extent cx="112320" cy="4680"/>
                <wp:effectExtent l="38100" t="38100" r="59690" b="71755"/>
                <wp:wrapNone/>
                <wp:docPr id="2983" name="Entrada de lápiz 2983"/>
                <wp:cNvGraphicFramePr/>
                <a:graphic xmlns:a="http://schemas.openxmlformats.org/drawingml/2006/main">
                  <a:graphicData uri="http://schemas.microsoft.com/office/word/2010/wordprocessingInk">
                    <w14:contentPart bwMode="auto" r:id="rId1082">
                      <w14:nvContentPartPr>
                        <w14:cNvContentPartPr/>
                      </w14:nvContentPartPr>
                      <w14:xfrm>
                        <a:off x="0" y="0"/>
                        <a:ext cx="112320" cy="4680"/>
                      </w14:xfrm>
                    </w14:contentPart>
                  </a:graphicData>
                </a:graphic>
              </wp:anchor>
            </w:drawing>
          </mc:Choice>
          <mc:Fallback>
            <w:pict>
              <v:shape w14:anchorId="3F960696" id="Entrada de lápiz 2983" o:spid="_x0000_s1026" type="#_x0000_t75" style="position:absolute;margin-left:84.85pt;margin-top:13.1pt;width:11.7pt;height:3.15pt;z-index:25460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">
                <v:imagedata r:id="rId1083" o:title=""/>
              </v:shape>
            </w:pict>
          </mc:Fallback>
        </mc:AlternateContent>
      </w:r>
      <w:r>
        <w:rPr>
          <w:rFonts w:ascii="Arial" w:hAnsi="Arial"/>
          <w:noProof/>
        </w:rPr>
        <mc:AlternateContent>
          <mc:Choice Requires="wpi">
            <w:drawing>
              <wp:anchor distT="0" distB="0" distL="114300" distR="114300" simplePos="0" relativeHeight="254604288" behindDoc="0" locked="0" layoutInCell="1" allowOverlap="1" wp14:anchorId="5E8B5965" wp14:editId="79FAF88B">
                <wp:simplePos x="0" y="0"/>
                <wp:positionH relativeFrom="column">
                  <wp:posOffset>2937545</wp:posOffset>
                </wp:positionH>
                <wp:positionV relativeFrom="paragraph">
                  <wp:posOffset>136870</wp:posOffset>
                </wp:positionV>
                <wp:extent cx="136080" cy="16920"/>
                <wp:effectExtent l="57150" t="38100" r="54610" b="59690"/>
                <wp:wrapNone/>
                <wp:docPr id="2982" name="Entrada de lápiz 2982"/>
                <wp:cNvGraphicFramePr/>
                <a:graphic xmlns:a="http://schemas.openxmlformats.org/drawingml/2006/main">
                  <a:graphicData uri="http://schemas.microsoft.com/office/word/2010/wordprocessingInk">
                    <w14:contentPart bwMode="auto" r:id="rId1084">
                      <w14:nvContentPartPr>
                        <w14:cNvContentPartPr/>
                      </w14:nvContentPartPr>
                      <w14:xfrm>
                        <a:off x="0" y="0"/>
                        <a:ext cx="136080" cy="16920"/>
                      </w14:xfrm>
                    </w14:contentPart>
                  </a:graphicData>
                </a:graphic>
              </wp:anchor>
            </w:drawing>
          </mc:Choice>
          <mc:Fallback>
            <w:pict>
              <v:shape w14:anchorId="67D0D8F9" id="Entrada de lápiz 2982" o:spid="_x0000_s1026" type="#_x0000_t75" style="position:absolute;margin-left:229.9pt;margin-top:9.4pt;width:13.5pt;height:4.2pt;z-index:25460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">
                <v:imagedata r:id="rId1085" o:title=""/>
              </v:shape>
            </w:pict>
          </mc:Fallback>
        </mc:AlternateContent>
      </w:r>
      <w:r>
        <w:rPr>
          <w:rFonts w:ascii="Arial" w:hAnsi="Arial"/>
          <w:noProof/>
        </w:rPr>
        <mc:AlternateContent>
          <mc:Choice Requires="wpi">
            <w:drawing>
              <wp:anchor distT="0" distB="0" distL="114300" distR="114300" simplePos="0" relativeHeight="254603264" behindDoc="0" locked="0" layoutInCell="1" allowOverlap="1" wp14:anchorId="57204F20" wp14:editId="6843EAAE">
                <wp:simplePos x="0" y="0"/>
                <wp:positionH relativeFrom="column">
                  <wp:posOffset>4880465</wp:posOffset>
                </wp:positionH>
                <wp:positionV relativeFrom="paragraph">
                  <wp:posOffset>117070</wp:posOffset>
                </wp:positionV>
                <wp:extent cx="130680" cy="9360"/>
                <wp:effectExtent l="38100" t="38100" r="60325" b="67310"/>
                <wp:wrapNone/>
                <wp:docPr id="2981" name="Entrada de lápiz 2981"/>
                <wp:cNvGraphicFramePr/>
                <a:graphic xmlns:a="http://schemas.openxmlformats.org/drawingml/2006/main">
                  <a:graphicData uri="http://schemas.microsoft.com/office/word/2010/wordprocessingInk">
                    <w14:contentPart bwMode="auto" r:id="rId1086">
                      <w14:nvContentPartPr>
                        <w14:cNvContentPartPr/>
                      </w14:nvContentPartPr>
                      <w14:xfrm>
                        <a:off x="0" y="0"/>
                        <a:ext cx="130680" cy="9360"/>
                      </w14:xfrm>
                    </w14:contentPart>
                  </a:graphicData>
                </a:graphic>
              </wp:anchor>
            </w:drawing>
          </mc:Choice>
          <mc:Fallback>
            <w:pict>
              <v:shape w14:anchorId="58ECA18B" id="Entrada de lápiz 2981" o:spid="_x0000_s1026" type="#_x0000_t75" style="position:absolute;margin-left:382.9pt;margin-top:7.8pt;width:13.15pt;height:3.6pt;z-index:25460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">
                <v:imagedata r:id="rId1087" o:title=""/>
              </v:shape>
            </w:pict>
          </mc:Fallback>
        </mc:AlternateContent>
      </w:r>
      <w:r>
        <w:rPr>
          <w:rFonts w:ascii="Arial" w:hAnsi="Arial"/>
          <w:noProof/>
        </w:rPr>
        <mc:AlternateContent>
          <mc:Choice Requires="wpi">
            <w:drawing>
              <wp:anchor distT="0" distB="0" distL="114300" distR="114300" simplePos="0" relativeHeight="254602240" behindDoc="0" locked="0" layoutInCell="1" allowOverlap="1" wp14:anchorId="16628A51" wp14:editId="169D526B">
                <wp:simplePos x="0" y="0"/>
                <wp:positionH relativeFrom="column">
                  <wp:posOffset>5605780</wp:posOffset>
                </wp:positionH>
                <wp:positionV relativeFrom="paragraph">
                  <wp:posOffset>15875</wp:posOffset>
                </wp:positionV>
                <wp:extent cx="59055" cy="36195"/>
                <wp:effectExtent l="57150" t="38100" r="55245" b="59055"/>
                <wp:wrapNone/>
                <wp:docPr id="2980" name="Entrada de lápiz 2980"/>
                <wp:cNvGraphicFramePr/>
                <a:graphic xmlns:a="http://schemas.openxmlformats.org/drawingml/2006/main">
                  <a:graphicData uri="http://schemas.microsoft.com/office/word/2010/wordprocessingInk">
                    <w14:contentPart bwMode="auto" r:id="rId1088">
                      <w14:nvContentPartPr>
                        <w14:cNvContentPartPr/>
                      </w14:nvContentPartPr>
                      <w14:xfrm>
                        <a:off x="0" y="0"/>
                        <a:ext cx="59055" cy="36195"/>
                      </w14:xfrm>
                    </w14:contentPart>
                  </a:graphicData>
                </a:graphic>
              </wp:anchor>
            </w:drawing>
          </mc:Choice>
          <mc:Fallback>
            <w:pict>
              <v:shape w14:anchorId="1EE14818" id="Entrada de lápiz 2980" o:spid="_x0000_s1026" type="#_x0000_t75" style="position:absolute;margin-left:440pt;margin-top:-.15pt;width:7.45pt;height:5.65pt;z-index:25460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">
                <v:imagedata r:id="rId1089" o:title=""/>
              </v:shape>
            </w:pict>
          </mc:Fallback>
        </mc:AlternateContent>
      </w:r>
      <w:r>
        <w:rPr>
          <w:rFonts w:ascii="Arial" w:hAnsi="Arial"/>
          <w:noProof/>
        </w:rPr>
        <mc:AlternateContent>
          <mc:Choice Requires="wpi">
            <w:drawing>
              <wp:anchor distT="0" distB="0" distL="114300" distR="114300" simplePos="0" relativeHeight="254599168" behindDoc="0" locked="0" layoutInCell="1" allowOverlap="1" wp14:anchorId="78A1B376" wp14:editId="232E5D0D">
                <wp:simplePos x="0" y="0"/>
                <wp:positionH relativeFrom="column">
                  <wp:posOffset>3602990</wp:posOffset>
                </wp:positionH>
                <wp:positionV relativeFrom="paragraph">
                  <wp:posOffset>0</wp:posOffset>
                </wp:positionV>
                <wp:extent cx="77470" cy="46990"/>
                <wp:effectExtent l="38100" t="38100" r="55880" b="67310"/>
                <wp:wrapNone/>
                <wp:docPr id="2977" name="Entrada de lápiz 2977"/>
                <wp:cNvGraphicFramePr/>
                <a:graphic xmlns:a="http://schemas.openxmlformats.org/drawingml/2006/main">
                  <a:graphicData uri="http://schemas.microsoft.com/office/word/2010/wordprocessingInk">
                    <w14:contentPart bwMode="auto" r:id="rId1090">
                      <w14:nvContentPartPr>
                        <w14:cNvContentPartPr/>
                      </w14:nvContentPartPr>
                      <w14:xfrm>
                        <a:off x="0" y="0"/>
                        <a:ext cx="77470" cy="46990"/>
                      </w14:xfrm>
                    </w14:contentPart>
                  </a:graphicData>
                </a:graphic>
              </wp:anchor>
            </w:drawing>
          </mc:Choice>
          <mc:Fallback>
            <w:pict>
              <v:shape w14:anchorId="0DBBDD38" id="Entrada de lápiz 2977" o:spid="_x0000_s1026" type="#_x0000_t75" style="position:absolute;margin-left:282.3pt;margin-top:-1.4pt;width:8.9pt;height:6.5pt;z-index:25459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">
                <v:imagedata r:id="rId1091" o:title=""/>
              </v:shape>
            </w:pict>
          </mc:Fallback>
        </mc:AlternateContent>
      </w:r>
      <w:r>
        <w:rPr>
          <w:rFonts w:ascii="Arial" w:hAnsi="Arial"/>
          <w:noProof/>
        </w:rPr>
        <mc:AlternateContent>
          <mc:Choice Requires="wpi">
            <w:drawing>
              <wp:anchor distT="0" distB="0" distL="114300" distR="114300" simplePos="0" relativeHeight="254594048" behindDoc="0" locked="0" layoutInCell="1" allowOverlap="1" wp14:anchorId="6B6EA7C0" wp14:editId="30863D43">
                <wp:simplePos x="0" y="0"/>
                <wp:positionH relativeFrom="column">
                  <wp:posOffset>4904740</wp:posOffset>
                </wp:positionH>
                <wp:positionV relativeFrom="paragraph">
                  <wp:posOffset>-71755</wp:posOffset>
                </wp:positionV>
                <wp:extent cx="127000" cy="152400"/>
                <wp:effectExtent l="38100" t="38100" r="63500" b="76200"/>
                <wp:wrapNone/>
                <wp:docPr id="2972" name="Entrada de lápiz 2972"/>
                <wp:cNvGraphicFramePr/>
                <a:graphic xmlns:a="http://schemas.openxmlformats.org/drawingml/2006/main">
                  <a:graphicData uri="http://schemas.microsoft.com/office/word/2010/wordprocessingInk">
                    <w14:contentPart bwMode="auto" r:id="rId1092">
                      <w14:nvContentPartPr>
                        <w14:cNvContentPartPr/>
                      </w14:nvContentPartPr>
                      <w14:xfrm>
                        <a:off x="0" y="0"/>
                        <a:ext cx="127000" cy="152400"/>
                      </w14:xfrm>
                    </w14:contentPart>
                  </a:graphicData>
                </a:graphic>
              </wp:anchor>
            </w:drawing>
          </mc:Choice>
          <mc:Fallback>
            <w:pict>
              <v:shape w14:anchorId="64D515DF" id="Entrada de lápiz 2972" o:spid="_x0000_s1026" type="#_x0000_t75" style="position:absolute;margin-left:384.8pt;margin-top:-7.05pt;width:12.8pt;height:14.8pt;z-index:25459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">
                <v:imagedata r:id="rId1093" o:title=""/>
              </v:shape>
            </w:pict>
          </mc:Fallback>
        </mc:AlternateContent>
      </w:r>
      <w:r>
        <w:rPr>
          <w:rFonts w:ascii="Arial" w:hAnsi="Arial"/>
          <w:noProof/>
        </w:rPr>
        <mc:AlternateContent>
          <mc:Choice Requires="wpi">
            <w:drawing>
              <wp:anchor distT="0" distB="0" distL="114300" distR="114300" simplePos="0" relativeHeight="254595072" behindDoc="0" locked="0" layoutInCell="1" allowOverlap="1" wp14:anchorId="7DA96EBF" wp14:editId="28E8FA99">
                <wp:simplePos x="0" y="0"/>
                <wp:positionH relativeFrom="column">
                  <wp:posOffset>5226685</wp:posOffset>
                </wp:positionH>
                <wp:positionV relativeFrom="paragraph">
                  <wp:posOffset>-80645</wp:posOffset>
                </wp:positionV>
                <wp:extent cx="327300" cy="179705"/>
                <wp:effectExtent l="57150" t="57150" r="53975" b="67945"/>
                <wp:wrapNone/>
                <wp:docPr id="2973" name="Entrada de lápiz 2973"/>
                <wp:cNvGraphicFramePr/>
                <a:graphic xmlns:a="http://schemas.openxmlformats.org/drawingml/2006/main">
                  <a:graphicData uri="http://schemas.microsoft.com/office/word/2010/wordprocessingInk">
                    <w14:contentPart bwMode="auto" r:id="rId1094">
                      <w14:nvContentPartPr>
                        <w14:cNvContentPartPr/>
                      </w14:nvContentPartPr>
                      <w14:xfrm>
                        <a:off x="0" y="0"/>
                        <a:ext cx="327300" cy="179705"/>
                      </w14:xfrm>
                    </w14:contentPart>
                  </a:graphicData>
                </a:graphic>
              </wp:anchor>
            </w:drawing>
          </mc:Choice>
          <mc:Fallback>
            <w:pict>
              <v:shape w14:anchorId="51C49920" id="Entrada de lápiz 2973" o:spid="_x0000_s1026" type="#_x0000_t75" style="position:absolute;margin-left:410.15pt;margin-top:-7.75pt;width:28.6pt;height:16.95pt;z-index:25459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">
                <v:imagedata r:id="rId1095" o:title=""/>
              </v:shape>
            </w:pict>
          </mc:Fallback>
        </mc:AlternateContent>
      </w:r>
      <w:r>
        <w:rPr>
          <w:rFonts w:ascii="Arial" w:hAnsi="Arial"/>
          <w:noProof/>
        </w:rPr>
        <mc:AlternateContent>
          <mc:Choice Requires="wpi">
            <w:drawing>
              <wp:anchor distT="0" distB="0" distL="114300" distR="114300" simplePos="0" relativeHeight="254583808" behindDoc="0" locked="0" layoutInCell="1" allowOverlap="1" wp14:anchorId="753835B4" wp14:editId="41891F39">
                <wp:simplePos x="0" y="0"/>
                <wp:positionH relativeFrom="column">
                  <wp:posOffset>2653665</wp:posOffset>
                </wp:positionH>
                <wp:positionV relativeFrom="paragraph">
                  <wp:posOffset>-88265</wp:posOffset>
                </wp:positionV>
                <wp:extent cx="845230" cy="208110"/>
                <wp:effectExtent l="38100" t="38100" r="69215" b="59055"/>
                <wp:wrapNone/>
                <wp:docPr id="2962" name="Entrada de lápiz 2962"/>
                <wp:cNvGraphicFramePr/>
                <a:graphic xmlns:a="http://schemas.openxmlformats.org/drawingml/2006/main">
                  <a:graphicData uri="http://schemas.microsoft.com/office/word/2010/wordprocessingInk">
                    <w14:contentPart bwMode="auto" r:id="rId1096">
                      <w14:nvContentPartPr>
                        <w14:cNvContentPartPr/>
                      </w14:nvContentPartPr>
                      <w14:xfrm>
                        <a:off x="0" y="0"/>
                        <a:ext cx="845230" cy="208110"/>
                      </w14:xfrm>
                    </w14:contentPart>
                  </a:graphicData>
                </a:graphic>
              </wp:anchor>
            </w:drawing>
          </mc:Choice>
          <mc:Fallback>
            <w:pict>
              <v:shape w14:anchorId="7B407902" id="Entrada de lápiz 2962" o:spid="_x0000_s1026" type="#_x0000_t75" style="position:absolute;margin-left:207.55pt;margin-top:-8.35pt;width:69.35pt;height:19.25pt;z-index:25458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">
                <v:imagedata r:id="rId1097" o:title=""/>
              </v:shape>
            </w:pict>
          </mc:Fallback>
        </mc:AlternateContent>
      </w:r>
      <w:r>
        <w:rPr>
          <w:rFonts w:ascii="Arial" w:hAnsi="Arial"/>
          <w:noProof/>
        </w:rPr>
        <mc:AlternateContent>
          <mc:Choice Requires="wpi">
            <w:drawing>
              <wp:anchor distT="0" distB="0" distL="114300" distR="114300" simplePos="0" relativeHeight="254573568" behindDoc="0" locked="0" layoutInCell="1" allowOverlap="1" wp14:anchorId="20AF5077" wp14:editId="120CDBD0">
                <wp:simplePos x="0" y="0"/>
                <wp:positionH relativeFrom="column">
                  <wp:posOffset>1788795</wp:posOffset>
                </wp:positionH>
                <wp:positionV relativeFrom="paragraph">
                  <wp:posOffset>33020</wp:posOffset>
                </wp:positionV>
                <wp:extent cx="66040" cy="45085"/>
                <wp:effectExtent l="38100" t="38100" r="67310" b="69215"/>
                <wp:wrapNone/>
                <wp:docPr id="2952" name="Entrada de lápiz 2952"/>
                <wp:cNvGraphicFramePr/>
                <a:graphic xmlns:a="http://schemas.openxmlformats.org/drawingml/2006/main">
                  <a:graphicData uri="http://schemas.microsoft.com/office/word/2010/wordprocessingInk">
                    <w14:contentPart bwMode="auto" r:id="rId1098">
                      <w14:nvContentPartPr>
                        <w14:cNvContentPartPr/>
                      </w14:nvContentPartPr>
                      <w14:xfrm>
                        <a:off x="0" y="0"/>
                        <a:ext cx="66040" cy="45085"/>
                      </w14:xfrm>
                    </w14:contentPart>
                  </a:graphicData>
                </a:graphic>
              </wp:anchor>
            </w:drawing>
          </mc:Choice>
          <mc:Fallback>
            <w:pict>
              <v:shape w14:anchorId="2D573BB8" id="Entrada de lápiz 2952" o:spid="_x0000_s1026" type="#_x0000_t75" style="position:absolute;margin-left:139.45pt;margin-top:1.2pt;width:8pt;height:6.3pt;z-index:25457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">
                <v:imagedata r:id="rId1099" o:title=""/>
              </v:shape>
            </w:pict>
          </mc:Fallback>
        </mc:AlternateContent>
      </w:r>
      <w:r>
        <w:rPr>
          <w:rFonts w:ascii="Arial" w:hAnsi="Arial"/>
          <w:noProof/>
        </w:rPr>
        <mc:AlternateContent>
          <mc:Choice Requires="wpi">
            <w:drawing>
              <wp:anchor distT="0" distB="0" distL="114300" distR="114300" simplePos="0" relativeHeight="254570496" behindDoc="0" locked="0" layoutInCell="1" allowOverlap="1" wp14:anchorId="37D23E3E" wp14:editId="53A2E3EC">
                <wp:simplePos x="0" y="0"/>
                <wp:positionH relativeFrom="column">
                  <wp:posOffset>1169035</wp:posOffset>
                </wp:positionH>
                <wp:positionV relativeFrom="paragraph">
                  <wp:posOffset>-52705</wp:posOffset>
                </wp:positionV>
                <wp:extent cx="86995" cy="142875"/>
                <wp:effectExtent l="38100" t="57150" r="27305" b="66675"/>
                <wp:wrapNone/>
                <wp:docPr id="2949" name="Entrada de lápiz 2949"/>
                <wp:cNvGraphicFramePr/>
                <a:graphic xmlns:a="http://schemas.openxmlformats.org/drawingml/2006/main">
                  <a:graphicData uri="http://schemas.microsoft.com/office/word/2010/wordprocessingInk">
                    <w14:contentPart bwMode="auto" r:id="rId1100">
                      <w14:nvContentPartPr>
                        <w14:cNvContentPartPr/>
                      </w14:nvContentPartPr>
                      <w14:xfrm>
                        <a:off x="0" y="0"/>
                        <a:ext cx="86995" cy="142875"/>
                      </w14:xfrm>
                    </w14:contentPart>
                  </a:graphicData>
                </a:graphic>
              </wp:anchor>
            </w:drawing>
          </mc:Choice>
          <mc:Fallback>
            <w:pict>
              <v:shape w14:anchorId="0A918886" id="Entrada de lápiz 2949" o:spid="_x0000_s1026" type="#_x0000_t75" style="position:absolute;margin-left:90.65pt;margin-top:-5.55pt;width:9.65pt;height:14.05pt;z-index:25457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">
                <v:imagedata r:id="rId1101" o:title=""/>
              </v:shape>
            </w:pict>
          </mc:Fallback>
        </mc:AlternateContent>
      </w:r>
      <w:r>
        <w:rPr>
          <w:rFonts w:ascii="Arial" w:hAnsi="Arial"/>
          <w:noProof/>
        </w:rPr>
        <mc:AlternateContent>
          <mc:Choice Requires="wpi">
            <w:drawing>
              <wp:anchor distT="0" distB="0" distL="114300" distR="114300" simplePos="0" relativeHeight="254567424" behindDoc="0" locked="0" layoutInCell="1" allowOverlap="1" wp14:anchorId="3D01AB78" wp14:editId="5895F366">
                <wp:simplePos x="0" y="0"/>
                <wp:positionH relativeFrom="column">
                  <wp:posOffset>1409065</wp:posOffset>
                </wp:positionH>
                <wp:positionV relativeFrom="paragraph">
                  <wp:posOffset>-78740</wp:posOffset>
                </wp:positionV>
                <wp:extent cx="306685" cy="204840"/>
                <wp:effectExtent l="57150" t="38100" r="36830" b="62230"/>
                <wp:wrapNone/>
                <wp:docPr id="2946" name="Entrada de lápiz 2946"/>
                <wp:cNvGraphicFramePr/>
                <a:graphic xmlns:a="http://schemas.openxmlformats.org/drawingml/2006/main">
                  <a:graphicData uri="http://schemas.microsoft.com/office/word/2010/wordprocessingInk">
                    <w14:contentPart bwMode="auto" r:id="rId1102">
                      <w14:nvContentPartPr>
                        <w14:cNvContentPartPr/>
                      </w14:nvContentPartPr>
                      <w14:xfrm>
                        <a:off x="0" y="0"/>
                        <a:ext cx="306685" cy="204840"/>
                      </w14:xfrm>
                    </w14:contentPart>
                  </a:graphicData>
                </a:graphic>
              </wp:anchor>
            </w:drawing>
          </mc:Choice>
          <mc:Fallback>
            <w:pict>
              <v:shape w14:anchorId="24EB2CD3" id="Entrada de lápiz 2946" o:spid="_x0000_s1026" type="#_x0000_t75" style="position:absolute;margin-left:109.55pt;margin-top:-7.6pt;width:27pt;height:19pt;z-index:25456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">
                <v:imagedata r:id="rId1103" o:title=""/>
              </v:shape>
            </w:pict>
          </mc:Fallback>
        </mc:AlternateContent>
      </w:r>
      <w:r>
        <w:rPr>
          <w:rFonts w:ascii="Arial" w:hAnsi="Arial"/>
          <w:noProof/>
        </w:rPr>
        <mc:AlternateContent>
          <mc:Choice Requires="wpi">
            <w:drawing>
              <wp:anchor distT="0" distB="0" distL="114300" distR="114300" simplePos="0" relativeHeight="254562304" behindDoc="0" locked="0" layoutInCell="1" allowOverlap="1" wp14:anchorId="69844A9B" wp14:editId="25B8C7E8">
                <wp:simplePos x="0" y="0"/>
                <wp:positionH relativeFrom="column">
                  <wp:posOffset>782320</wp:posOffset>
                </wp:positionH>
                <wp:positionV relativeFrom="paragraph">
                  <wp:posOffset>-103505</wp:posOffset>
                </wp:positionV>
                <wp:extent cx="256490" cy="228600"/>
                <wp:effectExtent l="57150" t="57150" r="0" b="76200"/>
                <wp:wrapNone/>
                <wp:docPr id="2941" name="Entrada de lápiz 2941"/>
                <wp:cNvGraphicFramePr/>
                <a:graphic xmlns:a="http://schemas.openxmlformats.org/drawingml/2006/main">
                  <a:graphicData uri="http://schemas.microsoft.com/office/word/2010/wordprocessingInk">
                    <w14:contentPart bwMode="auto" r:id="rId1104">
                      <w14:nvContentPartPr>
                        <w14:cNvContentPartPr/>
                      </w14:nvContentPartPr>
                      <w14:xfrm>
                        <a:off x="0" y="0"/>
                        <a:ext cx="256490" cy="228600"/>
                      </w14:xfrm>
                    </w14:contentPart>
                  </a:graphicData>
                </a:graphic>
              </wp:anchor>
            </w:drawing>
          </mc:Choice>
          <mc:Fallback>
            <w:pict>
              <v:shape w14:anchorId="32168F56" id="Entrada de lápiz 2941" o:spid="_x0000_s1026" type="#_x0000_t75" style="position:absolute;margin-left:60.2pt;margin-top:-9.55pt;width:23.05pt;height:20.8pt;z-index:25456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">
                <v:imagedata r:id="rId1105" o:title=""/>
              </v:shape>
            </w:pict>
          </mc:Fallback>
        </mc:AlternateContent>
      </w:r>
    </w:p>
    <w:p w14:paraId="2198BD07" w14:textId="30F0A0FD" w:rsidR="00C7206F" w:rsidRPr="00C7206F"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704640" behindDoc="0" locked="0" layoutInCell="1" allowOverlap="1" wp14:anchorId="364BC2D7" wp14:editId="16C79BAB">
                <wp:simplePos x="0" y="0"/>
                <wp:positionH relativeFrom="column">
                  <wp:posOffset>3580765</wp:posOffset>
                </wp:positionH>
                <wp:positionV relativeFrom="paragraph">
                  <wp:posOffset>41910</wp:posOffset>
                </wp:positionV>
                <wp:extent cx="769155" cy="194015"/>
                <wp:effectExtent l="38100" t="38100" r="50165" b="73025"/>
                <wp:wrapNone/>
                <wp:docPr id="3080" name="Entrada de lápiz 3080"/>
                <wp:cNvGraphicFramePr/>
                <a:graphic xmlns:a="http://schemas.openxmlformats.org/drawingml/2006/main">
                  <a:graphicData uri="http://schemas.microsoft.com/office/word/2010/wordprocessingInk">
                    <w14:contentPart bwMode="auto" r:id="rId1106">
                      <w14:nvContentPartPr>
                        <w14:cNvContentPartPr/>
                      </w14:nvContentPartPr>
                      <w14:xfrm>
                        <a:off x="0" y="0"/>
                        <a:ext cx="769155" cy="194015"/>
                      </w14:xfrm>
                    </w14:contentPart>
                  </a:graphicData>
                </a:graphic>
              </wp:anchor>
            </w:drawing>
          </mc:Choice>
          <mc:Fallback>
            <w:pict>
              <v:shape w14:anchorId="63BBFE9E" id="Entrada de lápiz 3080" o:spid="_x0000_s1026" type="#_x0000_t75" style="position:absolute;margin-left:280.55pt;margin-top:1.9pt;width:63.35pt;height:18.15pt;z-index:25470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">
                <v:imagedata r:id="rId1107" o:title=""/>
              </v:shape>
            </w:pict>
          </mc:Fallback>
        </mc:AlternateContent>
      </w:r>
      <w:r>
        <w:rPr>
          <w:rFonts w:ascii="Arial" w:hAnsi="Arial"/>
          <w:b/>
          <w:bCs/>
          <w:color w:val="FF0000"/>
        </w:rPr>
        <w:t>I</w:t>
      </w:r>
      <w:r w:rsidR="00C7206F" w:rsidRPr="00C7206F">
        <w:rPr>
          <w:rFonts w:ascii="Arial" w:hAnsi="Arial"/>
          <w:b/>
          <w:bCs/>
          <w:color w:val="FF0000"/>
        </w:rPr>
        <w:t>nterpretación:</w:t>
      </w:r>
    </w:p>
    <w:p w14:paraId="6525655B" w14:textId="2FDC4931" w:rsidR="00C7206F" w:rsidRPr="00482AB1" w:rsidRDefault="00EA185C"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4703616" behindDoc="0" locked="0" layoutInCell="1" allowOverlap="1" wp14:anchorId="36C3AC7A" wp14:editId="7E5ED2BD">
                <wp:simplePos x="0" y="0"/>
                <wp:positionH relativeFrom="column">
                  <wp:posOffset>4865370</wp:posOffset>
                </wp:positionH>
                <wp:positionV relativeFrom="paragraph">
                  <wp:posOffset>-92075</wp:posOffset>
                </wp:positionV>
                <wp:extent cx="963300" cy="226060"/>
                <wp:effectExtent l="38100" t="38100" r="0" b="59690"/>
                <wp:wrapNone/>
                <wp:docPr id="3079" name="Entrada de lápiz 3079"/>
                <wp:cNvGraphicFramePr/>
                <a:graphic xmlns:a="http://schemas.openxmlformats.org/drawingml/2006/main">
                  <a:graphicData uri="http://schemas.microsoft.com/office/word/2010/wordprocessingInk">
                    <w14:contentPart bwMode="auto" r:id="rId1108">
                      <w14:nvContentPartPr>
                        <w14:cNvContentPartPr/>
                      </w14:nvContentPartPr>
                      <w14:xfrm>
                        <a:off x="0" y="0"/>
                        <a:ext cx="963300" cy="226060"/>
                      </w14:xfrm>
                    </w14:contentPart>
                  </a:graphicData>
                </a:graphic>
              </wp:anchor>
            </w:drawing>
          </mc:Choice>
          <mc:Fallback>
            <w:pict>
              <v:shape w14:anchorId="0A547D80" id="Entrada de lápiz 3079" o:spid="_x0000_s1026" type="#_x0000_t75" style="position:absolute;margin-left:381.7pt;margin-top:-8.65pt;width:78.65pt;height:20.6pt;z-index:25470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">
                <v:imagedata r:id="rId1109" o:title=""/>
              </v:shape>
            </w:pict>
          </mc:Fallback>
        </mc:AlternateContent>
      </w:r>
    </w:p>
    <w:p w14:paraId="7B986FE9" w14:textId="77777777" w:rsidR="00C7206F" w:rsidRPr="00EA185C" w:rsidRDefault="00C7206F" w:rsidP="00C7206F">
      <w:pPr>
        <w:spacing w:after="120"/>
        <w:jc w:val="both"/>
        <w:rPr>
          <w:rFonts w:ascii="Arial" w:hAnsi="Arial"/>
          <w:color w:val="FF0000"/>
          <w:szCs w:val="22"/>
        </w:rPr>
      </w:pPr>
      <w:r w:rsidRPr="00EA185C">
        <w:rPr>
          <w:rFonts w:ascii="Arial" w:hAnsi="Arial"/>
          <w:color w:val="FF0000"/>
          <w:szCs w:val="22"/>
        </w:rPr>
        <w:t xml:space="preserve">Determinar si </w:t>
      </w:r>
      <w:proofErr w:type="spellStart"/>
      <w:r w:rsidRPr="00EA185C">
        <w:rPr>
          <w:rFonts w:ascii="Arial" w:hAnsi="Arial"/>
          <w:color w:val="FF0000"/>
          <w:szCs w:val="22"/>
        </w:rPr>
        <w:t>Acker</w:t>
      </w:r>
      <w:proofErr w:type="spellEnd"/>
      <w:r w:rsidRPr="00EA185C">
        <w:rPr>
          <w:rFonts w:ascii="Arial" w:hAnsi="Arial"/>
          <w:color w:val="FF0000"/>
          <w:szCs w:val="22"/>
        </w:rPr>
        <w:t xml:space="preserve"> Industrial S.A.C. implementara un programa de capacitación sobre maquinarias.</w:t>
      </w:r>
    </w:p>
    <w:p w14:paraId="220A2A98" w14:textId="0EC9C172" w:rsidR="00C7206F" w:rsidRDefault="00C7206F" w:rsidP="00C7206F">
      <w:pPr>
        <w:tabs>
          <w:tab w:val="left" w:pos="504"/>
          <w:tab w:val="center" w:pos="5161"/>
          <w:tab w:val="right" w:pos="10322"/>
        </w:tabs>
        <w:suppressAutoHyphens/>
        <w:rPr>
          <w:rFonts w:ascii="Arial" w:hAnsi="Arial"/>
          <w:b/>
          <w:bCs/>
          <w:color w:val="FF0000"/>
        </w:rPr>
      </w:pPr>
      <w:r w:rsidRPr="00C7206F">
        <w:rPr>
          <w:rFonts w:ascii="Arial" w:hAnsi="Arial"/>
          <w:b/>
          <w:bCs/>
          <w:color w:val="FF0000"/>
        </w:rPr>
        <w:t>Representación:</w:t>
      </w:r>
    </w:p>
    <w:p w14:paraId="6D0EFAA4" w14:textId="7BEB742E"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769152" behindDoc="0" locked="0" layoutInCell="1" allowOverlap="1" wp14:anchorId="14FE6FA0" wp14:editId="18BE07B5">
                <wp:simplePos x="0" y="0"/>
                <wp:positionH relativeFrom="column">
                  <wp:posOffset>2308860</wp:posOffset>
                </wp:positionH>
                <wp:positionV relativeFrom="paragraph">
                  <wp:posOffset>-53975</wp:posOffset>
                </wp:positionV>
                <wp:extent cx="477345" cy="358155"/>
                <wp:effectExtent l="38100" t="38100" r="37465" b="60960"/>
                <wp:wrapNone/>
                <wp:docPr id="3148" name="Entrada de lápiz 3148"/>
                <wp:cNvGraphicFramePr/>
                <a:graphic xmlns:a="http://schemas.openxmlformats.org/drawingml/2006/main">
                  <a:graphicData uri="http://schemas.microsoft.com/office/word/2010/wordprocessingInk">
                    <w14:contentPart bwMode="auto" r:id="rId1110">
                      <w14:nvContentPartPr>
                        <w14:cNvContentPartPr/>
                      </w14:nvContentPartPr>
                      <w14:xfrm>
                        <a:off x="0" y="0"/>
                        <a:ext cx="477345" cy="358155"/>
                      </w14:xfrm>
                    </w14:contentPart>
                  </a:graphicData>
                </a:graphic>
              </wp:anchor>
            </w:drawing>
          </mc:Choice>
          <mc:Fallback>
            <w:pict>
              <v:shape w14:anchorId="2C6A75EF" id="Entrada de lápiz 3148" o:spid="_x0000_s1026" type="#_x0000_t75" style="position:absolute;margin-left:180.4pt;margin-top:-5.65pt;width:40.45pt;height:31pt;z-index:25476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">
                <v:imagedata r:id="rId1111" o:title=""/>
              </v:shape>
            </w:pict>
          </mc:Fallback>
        </mc:AlternateContent>
      </w:r>
    </w:p>
    <w:p w14:paraId="418CF4AE" w14:textId="533938FA" w:rsidR="00EA185C"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911488" behindDoc="0" locked="0" layoutInCell="1" allowOverlap="1" wp14:anchorId="554BAC1B" wp14:editId="267BB2A5">
                <wp:simplePos x="0" y="0"/>
                <wp:positionH relativeFrom="column">
                  <wp:posOffset>3324135</wp:posOffset>
                </wp:positionH>
                <wp:positionV relativeFrom="paragraph">
                  <wp:posOffset>-47690</wp:posOffset>
                </wp:positionV>
                <wp:extent cx="358560" cy="233280"/>
                <wp:effectExtent l="38100" t="38100" r="60960" b="71755"/>
                <wp:wrapNone/>
                <wp:docPr id="3287" name="Entrada de lápiz 3287"/>
                <wp:cNvGraphicFramePr/>
                <a:graphic xmlns:a="http://schemas.openxmlformats.org/drawingml/2006/main">
                  <a:graphicData uri="http://schemas.microsoft.com/office/word/2010/wordprocessingInk">
                    <w14:contentPart bwMode="auto" r:id="rId1112">
                      <w14:nvContentPartPr>
                        <w14:cNvContentPartPr/>
                      </w14:nvContentPartPr>
                      <w14:xfrm>
                        <a:off x="0" y="0"/>
                        <a:ext cx="358560" cy="233280"/>
                      </w14:xfrm>
                    </w14:contentPart>
                  </a:graphicData>
                </a:graphic>
              </wp:anchor>
            </w:drawing>
          </mc:Choice>
          <mc:Fallback>
            <w:pict>
              <v:shape w14:anchorId="1037387B" id="Entrada de lápiz 3287" o:spid="_x0000_s1026" type="#_x0000_t75" style="position:absolute;margin-left:260.35pt;margin-top:-5.15pt;width:31.1pt;height:21.15pt;z-index:2549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">
                <v:imagedata r:id="rId1113" o:title=""/>
              </v:shape>
            </w:pict>
          </mc:Fallback>
        </mc:AlternateContent>
      </w:r>
      <w:r w:rsidR="00EA185C">
        <w:rPr>
          <w:rFonts w:ascii="Arial" w:hAnsi="Arial"/>
          <w:b/>
          <w:bCs/>
          <w:noProof/>
          <w:color w:val="FF0000"/>
        </w:rPr>
        <mc:AlternateContent>
          <mc:Choice Requires="wpi">
            <w:drawing>
              <wp:anchor distT="0" distB="0" distL="114300" distR="114300" simplePos="0" relativeHeight="254810112" behindDoc="0" locked="0" layoutInCell="1" allowOverlap="1" wp14:anchorId="50EA6734" wp14:editId="4777542C">
                <wp:simplePos x="0" y="0"/>
                <wp:positionH relativeFrom="column">
                  <wp:posOffset>3107034</wp:posOffset>
                </wp:positionH>
                <wp:positionV relativeFrom="paragraph">
                  <wp:posOffset>-58310</wp:posOffset>
                </wp:positionV>
                <wp:extent cx="315720" cy="208800"/>
                <wp:effectExtent l="57150" t="38100" r="46355" b="58420"/>
                <wp:wrapNone/>
                <wp:docPr id="3188" name="Entrada de lápiz 3188"/>
                <wp:cNvGraphicFramePr/>
                <a:graphic xmlns:a="http://schemas.openxmlformats.org/drawingml/2006/main">
                  <a:graphicData uri="http://schemas.microsoft.com/office/word/2010/wordprocessingInk">
                    <w14:contentPart bwMode="auto" r:id="rId1114">
                      <w14:nvContentPartPr>
                        <w14:cNvContentPartPr/>
                      </w14:nvContentPartPr>
                      <w14:xfrm>
                        <a:off x="0" y="0"/>
                        <a:ext cx="315720" cy="208800"/>
                      </w14:xfrm>
                    </w14:contentPart>
                  </a:graphicData>
                </a:graphic>
              </wp:anchor>
            </w:drawing>
          </mc:Choice>
          <mc:Fallback>
            <w:pict>
              <v:shape w14:anchorId="2013E5CA" id="Entrada de lápiz 3188" o:spid="_x0000_s1026" type="#_x0000_t75" style="position:absolute;margin-left:243.95pt;margin-top:-5.3pt;width:26.25pt;height:17.9pt;z-index:25481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">
                <v:imagedata r:id="rId1115" o:title=""/>
              </v:shape>
            </w:pict>
          </mc:Fallback>
        </mc:AlternateContent>
      </w:r>
      <w:r w:rsidR="00EA185C">
        <w:rPr>
          <w:rFonts w:ascii="Arial" w:hAnsi="Arial"/>
          <w:b/>
          <w:bCs/>
          <w:color w:val="FF0000"/>
        </w:rPr>
        <w:t>Herramienta: TEOREMA DE BAYES</w:t>
      </w:r>
    </w:p>
    <w:p w14:paraId="5F848FDD" w14:textId="73787A0E" w:rsidR="00C7206F"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718976" behindDoc="0" locked="0" layoutInCell="1" allowOverlap="1" wp14:anchorId="538B3661" wp14:editId="659AF1E0">
                <wp:simplePos x="0" y="0"/>
                <wp:positionH relativeFrom="column">
                  <wp:posOffset>2007870</wp:posOffset>
                </wp:positionH>
                <wp:positionV relativeFrom="paragraph">
                  <wp:posOffset>10795</wp:posOffset>
                </wp:positionV>
                <wp:extent cx="337030" cy="253365"/>
                <wp:effectExtent l="57150" t="57150" r="25400" b="70485"/>
                <wp:wrapNone/>
                <wp:docPr id="3094" name="Entrada de lápiz 3094"/>
                <wp:cNvGraphicFramePr/>
                <a:graphic xmlns:a="http://schemas.openxmlformats.org/drawingml/2006/main">
                  <a:graphicData uri="http://schemas.microsoft.com/office/word/2010/wordprocessingInk">
                    <w14:contentPart bwMode="auto" r:id="rId1116">
                      <w14:nvContentPartPr>
                        <w14:cNvContentPartPr/>
                      </w14:nvContentPartPr>
                      <w14:xfrm>
                        <a:off x="0" y="0"/>
                        <a:ext cx="337030" cy="253365"/>
                      </w14:xfrm>
                    </w14:contentPart>
                  </a:graphicData>
                </a:graphic>
              </wp:anchor>
            </w:drawing>
          </mc:Choice>
          <mc:Fallback>
            <w:pict>
              <v:shape w14:anchorId="6565C885" id="Entrada de lápiz 3094" o:spid="_x0000_s1026" type="#_x0000_t75" style="position:absolute;margin-left:156.7pt;margin-top:-.55pt;width:29.4pt;height:22.75pt;z-index:254718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">
                <v:imagedata r:id="rId1117" o:title=""/>
              </v:shape>
            </w:pict>
          </mc:Fallback>
        </mc:AlternateContent>
      </w:r>
    </w:p>
    <w:p w14:paraId="23BABD38" w14:textId="2F92BEA3"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661632" behindDoc="0" locked="0" layoutInCell="1" allowOverlap="1" wp14:anchorId="683AC05E" wp14:editId="1B8B3318">
                <wp:simplePos x="0" y="0"/>
                <wp:positionH relativeFrom="column">
                  <wp:posOffset>1896110</wp:posOffset>
                </wp:positionH>
                <wp:positionV relativeFrom="paragraph">
                  <wp:posOffset>-247015</wp:posOffset>
                </wp:positionV>
                <wp:extent cx="1284670" cy="643750"/>
                <wp:effectExtent l="57150" t="57150" r="10795" b="61595"/>
                <wp:wrapNone/>
                <wp:docPr id="3038" name="Entrada de lápiz 3038"/>
                <wp:cNvGraphicFramePr/>
                <a:graphic xmlns:a="http://schemas.openxmlformats.org/drawingml/2006/main">
                  <a:graphicData uri="http://schemas.microsoft.com/office/word/2010/wordprocessingInk">
                    <w14:contentPart bwMode="auto" r:id="rId1118">
                      <w14:nvContentPartPr>
                        <w14:cNvContentPartPr/>
                      </w14:nvContentPartPr>
                      <w14:xfrm>
                        <a:off x="0" y="0"/>
                        <a:ext cx="1284670" cy="643750"/>
                      </w14:xfrm>
                    </w14:contentPart>
                  </a:graphicData>
                </a:graphic>
              </wp:anchor>
            </w:drawing>
          </mc:Choice>
          <mc:Fallback>
            <w:pict>
              <v:shape w14:anchorId="64F8B1F4" id="Entrada de lápiz 3038" o:spid="_x0000_s1026" type="#_x0000_t75" style="position:absolute;margin-left:147.9pt;margin-top:-20.85pt;width:103.95pt;height:53.55pt;z-index:25466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">
                <v:imagedata r:id="rId1119" o:title=""/>
              </v:shape>
            </w:pict>
          </mc:Fallback>
        </mc:AlternateContent>
      </w:r>
      <w:r>
        <w:rPr>
          <w:rFonts w:ascii="Arial" w:hAnsi="Arial"/>
          <w:b/>
          <w:bCs/>
          <w:color w:val="FF0000"/>
        </w:rPr>
        <w:t>CALCULO:</w:t>
      </w:r>
    </w:p>
    <w:p w14:paraId="66F28723" w14:textId="1A3DCCF8"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794752" behindDoc="0" locked="0" layoutInCell="1" allowOverlap="1" wp14:anchorId="291B2028" wp14:editId="4E5F29F1">
                <wp:simplePos x="0" y="0"/>
                <wp:positionH relativeFrom="column">
                  <wp:posOffset>2249805</wp:posOffset>
                </wp:positionH>
                <wp:positionV relativeFrom="paragraph">
                  <wp:posOffset>5715</wp:posOffset>
                </wp:positionV>
                <wp:extent cx="299025" cy="158735"/>
                <wp:effectExtent l="57150" t="38100" r="44450" b="70485"/>
                <wp:wrapNone/>
                <wp:docPr id="3173" name="Entrada de lápiz 3173"/>
                <wp:cNvGraphicFramePr/>
                <a:graphic xmlns:a="http://schemas.openxmlformats.org/drawingml/2006/main">
                  <a:graphicData uri="http://schemas.microsoft.com/office/word/2010/wordprocessingInk">
                    <w14:contentPart bwMode="auto" r:id="rId1120">
                      <w14:nvContentPartPr>
                        <w14:cNvContentPartPr/>
                      </w14:nvContentPartPr>
                      <w14:xfrm>
                        <a:off x="0" y="0"/>
                        <a:ext cx="299025" cy="158735"/>
                      </w14:xfrm>
                    </w14:contentPart>
                  </a:graphicData>
                </a:graphic>
              </wp:anchor>
            </w:drawing>
          </mc:Choice>
          <mc:Fallback>
            <w:pict>
              <v:shape w14:anchorId="390314A1" id="Entrada de lápiz 3173" o:spid="_x0000_s1026" type="#_x0000_t75" style="position:absolute;margin-left:175.75pt;margin-top:-.95pt;width:26.4pt;height:15.35pt;z-index:25479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">
                <v:imagedata r:id="rId1121" o:title=""/>
              </v:shape>
            </w:pict>
          </mc:Fallback>
        </mc:AlternateContent>
      </w:r>
    </w:p>
    <w:p w14:paraId="3BBAABFE" w14:textId="2E633C71"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815232" behindDoc="0" locked="0" layoutInCell="1" allowOverlap="1" wp14:anchorId="301280BC" wp14:editId="50E54AA7">
                <wp:simplePos x="0" y="0"/>
                <wp:positionH relativeFrom="column">
                  <wp:posOffset>327834</wp:posOffset>
                </wp:positionH>
                <wp:positionV relativeFrom="paragraph">
                  <wp:posOffset>-518670</wp:posOffset>
                </wp:positionV>
                <wp:extent cx="2420640" cy="1088640"/>
                <wp:effectExtent l="57150" t="133350" r="113030" b="130810"/>
                <wp:wrapNone/>
                <wp:docPr id="3193" name="Entrada de lápiz 3193"/>
                <wp:cNvGraphicFramePr/>
                <a:graphic xmlns:a="http://schemas.openxmlformats.org/drawingml/2006/main">
                  <a:graphicData uri="http://schemas.microsoft.com/office/word/2010/wordprocessingInk">
                    <w14:contentPart bwMode="auto" r:id="rId1122">
                      <w14:nvContentPartPr>
                        <w14:cNvContentPartPr/>
                      </w14:nvContentPartPr>
                      <w14:xfrm>
                        <a:off x="0" y="0"/>
                        <a:ext cx="2420640" cy="1088640"/>
                      </w14:xfrm>
                    </w14:contentPart>
                  </a:graphicData>
                </a:graphic>
              </wp:anchor>
            </w:drawing>
          </mc:Choice>
          <mc:Fallback>
            <w:pict>
              <v:shape w14:anchorId="6E74EB77" id="Entrada de lápiz 3193" o:spid="_x0000_s1026" type="#_x0000_t75" style="position:absolute;margin-left:21.55pt;margin-top:-49.35pt;width:199.1pt;height:102.7pt;z-index:254815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&#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">
                <v:imagedata r:id="rId1123" o:title=""/>
              </v:shape>
            </w:pict>
          </mc:Fallback>
        </mc:AlternateContent>
      </w:r>
    </w:p>
    <w:p w14:paraId="52E83F87" w14:textId="62C757DA" w:rsidR="00EA185C"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912512" behindDoc="0" locked="0" layoutInCell="1" allowOverlap="1" wp14:anchorId="14823CCF" wp14:editId="085722BE">
                <wp:simplePos x="0" y="0"/>
                <wp:positionH relativeFrom="column">
                  <wp:posOffset>589575</wp:posOffset>
                </wp:positionH>
                <wp:positionV relativeFrom="paragraph">
                  <wp:posOffset>-386260</wp:posOffset>
                </wp:positionV>
                <wp:extent cx="1902960" cy="879480"/>
                <wp:effectExtent l="57150" t="114300" r="97790" b="111125"/>
                <wp:wrapNone/>
                <wp:docPr id="3288" name="Entrada de lápiz 3288"/>
                <wp:cNvGraphicFramePr/>
                <a:graphic xmlns:a="http://schemas.openxmlformats.org/drawingml/2006/main">
                  <a:graphicData uri="http://schemas.microsoft.com/office/word/2010/wordprocessingInk">
                    <w14:contentPart bwMode="auto" r:id="rId1124">
                      <w14:nvContentPartPr>
                        <w14:cNvContentPartPr/>
                      </w14:nvContentPartPr>
                      <w14:xfrm>
                        <a:off x="0" y="0"/>
                        <a:ext cx="1902960" cy="879480"/>
                      </w14:xfrm>
                    </w14:contentPart>
                  </a:graphicData>
                </a:graphic>
              </wp:anchor>
            </w:drawing>
          </mc:Choice>
          <mc:Fallback>
            <w:pict>
              <v:shape w14:anchorId="6D0676CB" id="Entrada de lápiz 3288" o:spid="_x0000_s1026" type="#_x0000_t75" style="position:absolute;margin-left:42.15pt;margin-top:-38.9pt;width:158.35pt;height:86.25pt;z-index:2549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">
                <v:imagedata r:id="rId1125" o:title=""/>
              </v:shape>
            </w:pict>
          </mc:Fallback>
        </mc:AlternateContent>
      </w:r>
      <w:r w:rsidR="00EA185C">
        <w:rPr>
          <w:rFonts w:ascii="Arial" w:hAnsi="Arial"/>
          <w:b/>
          <w:bCs/>
          <w:noProof/>
          <w:color w:val="FF0000"/>
        </w:rPr>
        <mc:AlternateContent>
          <mc:Choice Requires="wpi">
            <w:drawing>
              <wp:anchor distT="0" distB="0" distL="114300" distR="114300" simplePos="0" relativeHeight="254627840" behindDoc="0" locked="0" layoutInCell="1" allowOverlap="1" wp14:anchorId="25590237" wp14:editId="7DC6A7DA">
                <wp:simplePos x="0" y="0"/>
                <wp:positionH relativeFrom="column">
                  <wp:posOffset>1396674</wp:posOffset>
                </wp:positionH>
                <wp:positionV relativeFrom="paragraph">
                  <wp:posOffset>42717</wp:posOffset>
                </wp:positionV>
                <wp:extent cx="15120" cy="3600"/>
                <wp:effectExtent l="38100" t="38100" r="61595" b="73025"/>
                <wp:wrapNone/>
                <wp:docPr id="3005" name="Entrada de lápiz 3005"/>
                <wp:cNvGraphicFramePr/>
                <a:graphic xmlns:a="http://schemas.openxmlformats.org/drawingml/2006/main">
                  <a:graphicData uri="http://schemas.microsoft.com/office/word/2010/wordprocessingInk">
                    <w14:contentPart bwMode="auto" r:id="rId1126">
                      <w14:nvContentPartPr>
                        <w14:cNvContentPartPr/>
                      </w14:nvContentPartPr>
                      <w14:xfrm>
                        <a:off x="0" y="0"/>
                        <a:ext cx="15120" cy="3600"/>
                      </w14:xfrm>
                    </w14:contentPart>
                  </a:graphicData>
                </a:graphic>
              </wp:anchor>
            </w:drawing>
          </mc:Choice>
          <mc:Fallback>
            <w:pict>
              <v:shape w14:anchorId="24242402" id="Entrada de lápiz 3005" o:spid="_x0000_s1026" type="#_x0000_t75" style="position:absolute;margin-left:108.55pt;margin-top:1.95pt;width:4.05pt;height:3.15pt;z-index:25462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">
                <v:imagedata r:id="rId1127" o:title=""/>
              </v:shape>
            </w:pict>
          </mc:Fallback>
        </mc:AlternateContent>
      </w:r>
    </w:p>
    <w:p w14:paraId="714C10A6" w14:textId="33F9E55F"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811136" behindDoc="0" locked="0" layoutInCell="1" allowOverlap="1" wp14:anchorId="14E1397E" wp14:editId="0DF921EA">
                <wp:simplePos x="0" y="0"/>
                <wp:positionH relativeFrom="column">
                  <wp:posOffset>3279834</wp:posOffset>
                </wp:positionH>
                <wp:positionV relativeFrom="paragraph">
                  <wp:posOffset>-48650</wp:posOffset>
                </wp:positionV>
                <wp:extent cx="355680" cy="255240"/>
                <wp:effectExtent l="38100" t="38100" r="44450" b="50165"/>
                <wp:wrapNone/>
                <wp:docPr id="3189" name="Entrada de lápiz 3189"/>
                <wp:cNvGraphicFramePr/>
                <a:graphic xmlns:a="http://schemas.openxmlformats.org/drawingml/2006/main">
                  <a:graphicData uri="http://schemas.microsoft.com/office/word/2010/wordprocessingInk">
                    <w14:contentPart bwMode="auto" r:id="rId1128">
                      <w14:nvContentPartPr>
                        <w14:cNvContentPartPr/>
                      </w14:nvContentPartPr>
                      <w14:xfrm>
                        <a:off x="0" y="0"/>
                        <a:ext cx="355680" cy="255240"/>
                      </w14:xfrm>
                    </w14:contentPart>
                  </a:graphicData>
                </a:graphic>
              </wp:anchor>
            </w:drawing>
          </mc:Choice>
          <mc:Fallback>
            <w:pict>
              <v:shape w14:anchorId="114081A5" id="Entrada de lápiz 3189" o:spid="_x0000_s1026" type="#_x0000_t75" style="position:absolute;margin-left:257.55pt;margin-top:-4.55pt;width:29.4pt;height:21.55pt;z-index:25481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">
                <v:imagedata r:id="rId1129" o:title=""/>
              </v:shape>
            </w:pict>
          </mc:Fallback>
        </mc:AlternateContent>
      </w:r>
      <w:r>
        <w:rPr>
          <w:rFonts w:ascii="Arial" w:hAnsi="Arial"/>
          <w:b/>
          <w:bCs/>
          <w:noProof/>
          <w:color w:val="FF0000"/>
        </w:rPr>
        <mc:AlternateContent>
          <mc:Choice Requires="wpi">
            <w:drawing>
              <wp:anchor distT="0" distB="0" distL="114300" distR="114300" simplePos="0" relativeHeight="254616576" behindDoc="0" locked="0" layoutInCell="1" allowOverlap="1" wp14:anchorId="72DE4746" wp14:editId="7619109A">
                <wp:simplePos x="0" y="0"/>
                <wp:positionH relativeFrom="column">
                  <wp:posOffset>294640</wp:posOffset>
                </wp:positionH>
                <wp:positionV relativeFrom="paragraph">
                  <wp:posOffset>-387350</wp:posOffset>
                </wp:positionV>
                <wp:extent cx="1280625" cy="1057040"/>
                <wp:effectExtent l="57150" t="57150" r="0" b="67310"/>
                <wp:wrapNone/>
                <wp:docPr id="2994" name="Entrada de lápiz 2994"/>
                <wp:cNvGraphicFramePr/>
                <a:graphic xmlns:a="http://schemas.openxmlformats.org/drawingml/2006/main">
                  <a:graphicData uri="http://schemas.microsoft.com/office/word/2010/wordprocessingInk">
                    <w14:contentPart bwMode="auto" r:id="rId1130">
                      <w14:nvContentPartPr>
                        <w14:cNvContentPartPr/>
                      </w14:nvContentPartPr>
                      <w14:xfrm>
                        <a:off x="0" y="0"/>
                        <a:ext cx="1280625" cy="1057040"/>
                      </w14:xfrm>
                    </w14:contentPart>
                  </a:graphicData>
                </a:graphic>
              </wp:anchor>
            </w:drawing>
          </mc:Choice>
          <mc:Fallback>
            <w:pict>
              <v:shape w14:anchorId="1AA39D0D" id="Entrada de lápiz 2994" o:spid="_x0000_s1026" type="#_x0000_t75" style="position:absolute;margin-left:21.8pt;margin-top:-31.9pt;width:103.7pt;height:86.1pt;z-index:25461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">
                <v:imagedata r:id="rId1131" o:title=""/>
              </v:shape>
            </w:pict>
          </mc:Fallback>
        </mc:AlternateContent>
      </w:r>
    </w:p>
    <w:p w14:paraId="1F94EC0D" w14:textId="1CB295E9"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642176" behindDoc="0" locked="0" layoutInCell="1" allowOverlap="1" wp14:anchorId="176D6DE0" wp14:editId="1419983E">
                <wp:simplePos x="0" y="0"/>
                <wp:positionH relativeFrom="column">
                  <wp:posOffset>344170</wp:posOffset>
                </wp:positionH>
                <wp:positionV relativeFrom="paragraph">
                  <wp:posOffset>-328295</wp:posOffset>
                </wp:positionV>
                <wp:extent cx="725455" cy="770695"/>
                <wp:effectExtent l="57150" t="38100" r="74930" b="67945"/>
                <wp:wrapNone/>
                <wp:docPr id="3019" name="Entrada de lápiz 3019"/>
                <wp:cNvGraphicFramePr/>
                <a:graphic xmlns:a="http://schemas.openxmlformats.org/drawingml/2006/main">
                  <a:graphicData uri="http://schemas.microsoft.com/office/word/2010/wordprocessingInk">
                    <w14:contentPart bwMode="auto" r:id="rId1132">
                      <w14:nvContentPartPr>
                        <w14:cNvContentPartPr/>
                      </w14:nvContentPartPr>
                      <w14:xfrm>
                        <a:off x="0" y="0"/>
                        <a:ext cx="725455" cy="770695"/>
                      </w14:xfrm>
                    </w14:contentPart>
                  </a:graphicData>
                </a:graphic>
              </wp:anchor>
            </w:drawing>
          </mc:Choice>
          <mc:Fallback>
            <w:pict>
              <v:shape w14:anchorId="1E337F1B" id="Entrada de lápiz 3019" o:spid="_x0000_s1026" type="#_x0000_t75" style="position:absolute;margin-left:25.7pt;margin-top:-27.25pt;width:59.95pt;height:63.55pt;z-index:25464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">
                <v:imagedata r:id="rId1133" o:title=""/>
              </v:shape>
            </w:pict>
          </mc:Fallback>
        </mc:AlternateContent>
      </w:r>
    </w:p>
    <w:p w14:paraId="6FC39E38" w14:textId="1A8952DB"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816256" behindDoc="0" locked="0" layoutInCell="1" allowOverlap="1" wp14:anchorId="213C5C00" wp14:editId="3EAEFEE2">
                <wp:simplePos x="0" y="0"/>
                <wp:positionH relativeFrom="column">
                  <wp:posOffset>438354</wp:posOffset>
                </wp:positionH>
                <wp:positionV relativeFrom="paragraph">
                  <wp:posOffset>-158230</wp:posOffset>
                </wp:positionV>
                <wp:extent cx="2286360" cy="491040"/>
                <wp:effectExtent l="76200" t="152400" r="114300" b="137795"/>
                <wp:wrapNone/>
                <wp:docPr id="3194" name="Entrada de lápiz 3194"/>
                <wp:cNvGraphicFramePr/>
                <a:graphic xmlns:a="http://schemas.openxmlformats.org/drawingml/2006/main">
                  <a:graphicData uri="http://schemas.microsoft.com/office/word/2010/wordprocessingInk">
                    <w14:contentPart bwMode="auto" r:id="rId1134">
                      <w14:nvContentPartPr>
                        <w14:cNvContentPartPr/>
                      </w14:nvContentPartPr>
                      <w14:xfrm>
                        <a:off x="0" y="0"/>
                        <a:ext cx="2286360" cy="491040"/>
                      </w14:xfrm>
                    </w14:contentPart>
                  </a:graphicData>
                </a:graphic>
              </wp:anchor>
            </w:drawing>
          </mc:Choice>
          <mc:Fallback>
            <w:pict>
              <v:shape w14:anchorId="1E179380" id="Entrada de lápiz 3194" o:spid="_x0000_s1026" type="#_x0000_t75" style="position:absolute;margin-left:30.25pt;margin-top:-20.95pt;width:188.55pt;height:55.65pt;z-index:254816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">
                <v:imagedata r:id="rId1135" o:title=""/>
              </v:shape>
            </w:pict>
          </mc:Fallback>
        </mc:AlternateContent>
      </w:r>
      <w:r>
        <w:rPr>
          <w:rFonts w:ascii="Arial" w:hAnsi="Arial"/>
          <w:b/>
          <w:bCs/>
          <w:noProof/>
          <w:color w:val="FF0000"/>
        </w:rPr>
        <mc:AlternateContent>
          <mc:Choice Requires="wpi">
            <w:drawing>
              <wp:anchor distT="0" distB="0" distL="114300" distR="114300" simplePos="0" relativeHeight="254724096" behindDoc="0" locked="0" layoutInCell="1" allowOverlap="1" wp14:anchorId="0DE7C8F2" wp14:editId="4A58EC82">
                <wp:simplePos x="0" y="0"/>
                <wp:positionH relativeFrom="column">
                  <wp:posOffset>2088515</wp:posOffset>
                </wp:positionH>
                <wp:positionV relativeFrom="paragraph">
                  <wp:posOffset>-122555</wp:posOffset>
                </wp:positionV>
                <wp:extent cx="412265" cy="304165"/>
                <wp:effectExtent l="57150" t="57150" r="26035" b="57785"/>
                <wp:wrapNone/>
                <wp:docPr id="3099" name="Entrada de lápiz 3099"/>
                <wp:cNvGraphicFramePr/>
                <a:graphic xmlns:a="http://schemas.openxmlformats.org/drawingml/2006/main">
                  <a:graphicData uri="http://schemas.microsoft.com/office/word/2010/wordprocessingInk">
                    <w14:contentPart bwMode="auto" r:id="rId1136">
                      <w14:nvContentPartPr>
                        <w14:cNvContentPartPr/>
                      </w14:nvContentPartPr>
                      <w14:xfrm>
                        <a:off x="0" y="0"/>
                        <a:ext cx="412265" cy="304165"/>
                      </w14:xfrm>
                    </w14:contentPart>
                  </a:graphicData>
                </a:graphic>
              </wp:anchor>
            </w:drawing>
          </mc:Choice>
          <mc:Fallback>
            <w:pict>
              <v:shape w14:anchorId="379B704B" id="Entrada de lápiz 3099" o:spid="_x0000_s1026" type="#_x0000_t75" style="position:absolute;margin-left:163.05pt;margin-top:-11.05pt;width:35.25pt;height:26.75pt;z-index:254724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">
                <v:imagedata r:id="rId1137" o:title=""/>
              </v:shape>
            </w:pict>
          </mc:Fallback>
        </mc:AlternateContent>
      </w:r>
      <w:r>
        <w:rPr>
          <w:rFonts w:ascii="Arial" w:hAnsi="Arial"/>
          <w:b/>
          <w:bCs/>
          <w:noProof/>
          <w:color w:val="FF0000"/>
        </w:rPr>
        <mc:AlternateContent>
          <mc:Choice Requires="wpi">
            <w:drawing>
              <wp:anchor distT="0" distB="0" distL="114300" distR="114300" simplePos="0" relativeHeight="254670848" behindDoc="0" locked="0" layoutInCell="1" allowOverlap="1" wp14:anchorId="56D460D3" wp14:editId="10593FE9">
                <wp:simplePos x="0" y="0"/>
                <wp:positionH relativeFrom="column">
                  <wp:posOffset>1882140</wp:posOffset>
                </wp:positionH>
                <wp:positionV relativeFrom="paragraph">
                  <wp:posOffset>-219710</wp:posOffset>
                </wp:positionV>
                <wp:extent cx="1424195" cy="722290"/>
                <wp:effectExtent l="38100" t="57150" r="24130" b="59055"/>
                <wp:wrapNone/>
                <wp:docPr id="3047" name="Entrada de lápiz 3047"/>
                <wp:cNvGraphicFramePr/>
                <a:graphic xmlns:a="http://schemas.openxmlformats.org/drawingml/2006/main">
                  <a:graphicData uri="http://schemas.microsoft.com/office/word/2010/wordprocessingInk">
                    <w14:contentPart bwMode="auto" r:id="rId1138">
                      <w14:nvContentPartPr>
                        <w14:cNvContentPartPr/>
                      </w14:nvContentPartPr>
                      <w14:xfrm>
                        <a:off x="0" y="0"/>
                        <a:ext cx="1424195" cy="722290"/>
                      </w14:xfrm>
                    </w14:contentPart>
                  </a:graphicData>
                </a:graphic>
              </wp:anchor>
            </w:drawing>
          </mc:Choice>
          <mc:Fallback>
            <w:pict>
              <v:shape w14:anchorId="26ABB034" id="Entrada de lápiz 3047" o:spid="_x0000_s1026" type="#_x0000_t75" style="position:absolute;margin-left:146.8pt;margin-top:-18.7pt;width:115pt;height:59.7pt;z-index:25467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">
                <v:imagedata r:id="rId1139" o:title=""/>
              </v:shape>
            </w:pict>
          </mc:Fallback>
        </mc:AlternateContent>
      </w:r>
    </w:p>
    <w:p w14:paraId="2D4F8AC8" w14:textId="7072D6DB" w:rsidR="00EA185C" w:rsidRDefault="00EA185C" w:rsidP="00C7206F">
      <w:pPr>
        <w:tabs>
          <w:tab w:val="left" w:pos="504"/>
          <w:tab w:val="center" w:pos="5161"/>
          <w:tab w:val="right" w:pos="10322"/>
        </w:tabs>
        <w:suppressAutoHyphens/>
        <w:rPr>
          <w:rFonts w:ascii="Arial" w:hAnsi="Arial"/>
          <w:b/>
          <w:bCs/>
          <w:color w:val="FF0000"/>
        </w:rPr>
      </w:pPr>
    </w:p>
    <w:p w14:paraId="1674A638" w14:textId="4BE88185"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800896" behindDoc="0" locked="0" layoutInCell="1" allowOverlap="1" wp14:anchorId="6D03D7A9" wp14:editId="33DE8BB2">
                <wp:simplePos x="0" y="0"/>
                <wp:positionH relativeFrom="column">
                  <wp:posOffset>2345690</wp:posOffset>
                </wp:positionH>
                <wp:positionV relativeFrom="paragraph">
                  <wp:posOffset>-48895</wp:posOffset>
                </wp:positionV>
                <wp:extent cx="334025" cy="160655"/>
                <wp:effectExtent l="57150" t="38100" r="8890" b="67945"/>
                <wp:wrapNone/>
                <wp:docPr id="3179" name="Entrada de lápiz 3179"/>
                <wp:cNvGraphicFramePr/>
                <a:graphic xmlns:a="http://schemas.openxmlformats.org/drawingml/2006/main">
                  <a:graphicData uri="http://schemas.microsoft.com/office/word/2010/wordprocessingInk">
                    <w14:contentPart bwMode="auto" r:id="rId1140">
                      <w14:nvContentPartPr>
                        <w14:cNvContentPartPr/>
                      </w14:nvContentPartPr>
                      <w14:xfrm>
                        <a:off x="0" y="0"/>
                        <a:ext cx="334025" cy="160655"/>
                      </w14:xfrm>
                    </w14:contentPart>
                  </a:graphicData>
                </a:graphic>
              </wp:anchor>
            </w:drawing>
          </mc:Choice>
          <mc:Fallback>
            <w:pict>
              <v:shape w14:anchorId="476D23B0" id="Entrada de lápiz 3179" o:spid="_x0000_s1026" type="#_x0000_t75" style="position:absolute;margin-left:183.3pt;margin-top:-5.25pt;width:29.1pt;height:15.45pt;z-index:254800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">
                <v:imagedata r:id="rId1141" o:title=""/>
              </v:shape>
            </w:pict>
          </mc:Fallback>
        </mc:AlternateContent>
      </w:r>
      <w:r>
        <w:rPr>
          <w:rFonts w:ascii="Arial" w:hAnsi="Arial"/>
          <w:b/>
          <w:bCs/>
          <w:noProof/>
          <w:color w:val="FF0000"/>
        </w:rPr>
        <mc:AlternateContent>
          <mc:Choice Requires="wpi">
            <w:drawing>
              <wp:anchor distT="0" distB="0" distL="114300" distR="114300" simplePos="0" relativeHeight="254628864" behindDoc="0" locked="0" layoutInCell="1" allowOverlap="1" wp14:anchorId="7C89AB36" wp14:editId="7ABB5487">
                <wp:simplePos x="0" y="0"/>
                <wp:positionH relativeFrom="column">
                  <wp:posOffset>1601874</wp:posOffset>
                </wp:positionH>
                <wp:positionV relativeFrom="paragraph">
                  <wp:posOffset>76747</wp:posOffset>
                </wp:positionV>
                <wp:extent cx="15120" cy="5760"/>
                <wp:effectExtent l="38100" t="38100" r="61595" b="70485"/>
                <wp:wrapNone/>
                <wp:docPr id="3006" name="Entrada de lápiz 3006"/>
                <wp:cNvGraphicFramePr/>
                <a:graphic xmlns:a="http://schemas.openxmlformats.org/drawingml/2006/main">
                  <a:graphicData uri="http://schemas.microsoft.com/office/word/2010/wordprocessingInk">
                    <w14:contentPart bwMode="auto" r:id="rId1142">
                      <w14:nvContentPartPr>
                        <w14:cNvContentPartPr/>
                      </w14:nvContentPartPr>
                      <w14:xfrm>
                        <a:off x="0" y="0"/>
                        <a:ext cx="15120" cy="5760"/>
                      </w14:xfrm>
                    </w14:contentPart>
                  </a:graphicData>
                </a:graphic>
              </wp:anchor>
            </w:drawing>
          </mc:Choice>
          <mc:Fallback>
            <w:pict>
              <v:shape w14:anchorId="15572CF2" id="Entrada de lápiz 3006" o:spid="_x0000_s1026" type="#_x0000_t75" style="position:absolute;margin-left:124.75pt;margin-top:4.65pt;width:4.05pt;height:3.25pt;z-index:25462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">
                <v:imagedata r:id="rId1143" o:title=""/>
              </v:shape>
            </w:pict>
          </mc:Fallback>
        </mc:AlternateContent>
      </w:r>
    </w:p>
    <w:p w14:paraId="2D38DCE7" w14:textId="797F5465" w:rsidR="00EA185C" w:rsidRDefault="00EA185C" w:rsidP="00C7206F">
      <w:pPr>
        <w:tabs>
          <w:tab w:val="left" w:pos="504"/>
          <w:tab w:val="center" w:pos="5161"/>
          <w:tab w:val="right" w:pos="10322"/>
        </w:tabs>
        <w:suppressAutoHyphens/>
        <w:rPr>
          <w:rFonts w:ascii="Arial" w:hAnsi="Arial"/>
          <w:b/>
          <w:bCs/>
          <w:color w:val="FF0000"/>
        </w:rPr>
      </w:pPr>
    </w:p>
    <w:p w14:paraId="24D595AA" w14:textId="4AE2ED9B"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814208" behindDoc="0" locked="0" layoutInCell="1" allowOverlap="1" wp14:anchorId="5423A84E" wp14:editId="14AFA8E3">
                <wp:simplePos x="0" y="0"/>
                <wp:positionH relativeFrom="column">
                  <wp:posOffset>3315970</wp:posOffset>
                </wp:positionH>
                <wp:positionV relativeFrom="paragraph">
                  <wp:posOffset>42545</wp:posOffset>
                </wp:positionV>
                <wp:extent cx="459535" cy="205740"/>
                <wp:effectExtent l="57150" t="38100" r="0" b="41910"/>
                <wp:wrapNone/>
                <wp:docPr id="3192" name="Entrada de lápiz 3192"/>
                <wp:cNvGraphicFramePr/>
                <a:graphic xmlns:a="http://schemas.openxmlformats.org/drawingml/2006/main">
                  <a:graphicData uri="http://schemas.microsoft.com/office/word/2010/wordprocessingInk">
                    <w14:contentPart bwMode="auto" r:id="rId1144">
                      <w14:nvContentPartPr>
                        <w14:cNvContentPartPr/>
                      </w14:nvContentPartPr>
                      <w14:xfrm>
                        <a:off x="0" y="0"/>
                        <a:ext cx="459535" cy="205740"/>
                      </w14:xfrm>
                    </w14:contentPart>
                  </a:graphicData>
                </a:graphic>
              </wp:anchor>
            </w:drawing>
          </mc:Choice>
          <mc:Fallback>
            <w:pict>
              <v:shape w14:anchorId="7036DC65" id="Entrada de lápiz 3192" o:spid="_x0000_s1026" type="#_x0000_t75" style="position:absolute;margin-left:260.4pt;margin-top:2.65pt;width:37.6pt;height:17.6pt;z-index:25481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">
                <v:imagedata r:id="rId1145" o:title=""/>
              </v:shape>
            </w:pict>
          </mc:Fallback>
        </mc:AlternateContent>
      </w:r>
      <w:r>
        <w:rPr>
          <w:rFonts w:ascii="Arial" w:hAnsi="Arial"/>
          <w:b/>
          <w:bCs/>
          <w:noProof/>
          <w:color w:val="FF0000"/>
        </w:rPr>
        <mc:AlternateContent>
          <mc:Choice Requires="wpi">
            <w:drawing>
              <wp:anchor distT="0" distB="0" distL="114300" distR="114300" simplePos="0" relativeHeight="254781440" behindDoc="0" locked="0" layoutInCell="1" allowOverlap="1" wp14:anchorId="363955A9" wp14:editId="366771C4">
                <wp:simplePos x="0" y="0"/>
                <wp:positionH relativeFrom="column">
                  <wp:posOffset>2362680</wp:posOffset>
                </wp:positionH>
                <wp:positionV relativeFrom="paragraph">
                  <wp:posOffset>113725</wp:posOffset>
                </wp:positionV>
                <wp:extent cx="8640" cy="41040"/>
                <wp:effectExtent l="38100" t="38100" r="67945" b="73660"/>
                <wp:wrapNone/>
                <wp:docPr id="3160" name="Entrada de lápiz 3160"/>
                <wp:cNvGraphicFramePr/>
                <a:graphic xmlns:a="http://schemas.openxmlformats.org/drawingml/2006/main">
                  <a:graphicData uri="http://schemas.microsoft.com/office/word/2010/wordprocessingInk">
                    <w14:contentPart bwMode="auto" r:id="rId1146">
                      <w14:nvContentPartPr>
                        <w14:cNvContentPartPr/>
                      </w14:nvContentPartPr>
                      <w14:xfrm>
                        <a:off x="0" y="0"/>
                        <a:ext cx="8640" cy="41040"/>
                      </w14:xfrm>
                    </w14:contentPart>
                  </a:graphicData>
                </a:graphic>
                <wp14:sizeRelH relativeFrom="margin">
                  <wp14:pctWidth>0</wp14:pctWidth>
                </wp14:sizeRelH>
                <wp14:sizeRelV relativeFrom="margin">
                  <wp14:pctHeight>0</wp14:pctHeight>
                </wp14:sizeRelV>
              </wp:anchor>
            </w:drawing>
          </mc:Choice>
          <mc:Fallback>
            <w:pict>
              <v:shape w14:anchorId="6A7834A4" id="Entrada de lápiz 3160" o:spid="_x0000_s1026" type="#_x0000_t75" style="position:absolute;margin-left:184.65pt;margin-top:7.55pt;width:3.55pt;height:6.1pt;z-index:2547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">
                <v:imagedata r:id="rId1147" o:title=""/>
              </v:shape>
            </w:pict>
          </mc:Fallback>
        </mc:AlternateContent>
      </w:r>
      <w:r>
        <w:rPr>
          <w:rFonts w:ascii="Arial" w:hAnsi="Arial"/>
          <w:b/>
          <w:bCs/>
          <w:noProof/>
          <w:color w:val="FF0000"/>
        </w:rPr>
        <mc:AlternateContent>
          <mc:Choice Requires="wpi">
            <w:drawing>
              <wp:anchor distT="0" distB="0" distL="114300" distR="114300" simplePos="0" relativeHeight="254648320" behindDoc="0" locked="0" layoutInCell="1" allowOverlap="1" wp14:anchorId="62D71CC2" wp14:editId="39D6B5DA">
                <wp:simplePos x="0" y="0"/>
                <wp:positionH relativeFrom="column">
                  <wp:posOffset>659765</wp:posOffset>
                </wp:positionH>
                <wp:positionV relativeFrom="paragraph">
                  <wp:posOffset>-55245</wp:posOffset>
                </wp:positionV>
                <wp:extent cx="495090" cy="271965"/>
                <wp:effectExtent l="57150" t="38100" r="38735" b="71120"/>
                <wp:wrapNone/>
                <wp:docPr id="3025" name="Entrada de lápiz 3025"/>
                <wp:cNvGraphicFramePr/>
                <a:graphic xmlns:a="http://schemas.openxmlformats.org/drawingml/2006/main">
                  <a:graphicData uri="http://schemas.microsoft.com/office/word/2010/wordprocessingInk">
                    <w14:contentPart bwMode="auto" r:id="rId1148">
                      <w14:nvContentPartPr>
                        <w14:cNvContentPartPr/>
                      </w14:nvContentPartPr>
                      <w14:xfrm>
                        <a:off x="0" y="0"/>
                        <a:ext cx="495090" cy="271965"/>
                      </w14:xfrm>
                    </w14:contentPart>
                  </a:graphicData>
                </a:graphic>
              </wp:anchor>
            </w:drawing>
          </mc:Choice>
          <mc:Fallback>
            <w:pict>
              <v:shape w14:anchorId="0726C7DD" id="Entrada de lápiz 3025" o:spid="_x0000_s1026" type="#_x0000_t75" style="position:absolute;margin-left:50.55pt;margin-top:-5.75pt;width:41.85pt;height:24.2pt;z-index:25464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">
                <v:imagedata r:id="rId1149" o:title=""/>
              </v:shape>
            </w:pict>
          </mc:Fallback>
        </mc:AlternateContent>
      </w:r>
    </w:p>
    <w:p w14:paraId="686664B1" w14:textId="7ACA011A" w:rsidR="00EA185C"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979072" behindDoc="0" locked="0" layoutInCell="1" allowOverlap="1" wp14:anchorId="329944F9" wp14:editId="25173711">
                <wp:simplePos x="0" y="0"/>
                <wp:positionH relativeFrom="column">
                  <wp:posOffset>950355</wp:posOffset>
                </wp:positionH>
                <wp:positionV relativeFrom="paragraph">
                  <wp:posOffset>53960</wp:posOffset>
                </wp:positionV>
                <wp:extent cx="10080" cy="4680"/>
                <wp:effectExtent l="38100" t="38100" r="66675" b="71755"/>
                <wp:wrapNone/>
                <wp:docPr id="3353" name="Entrada de lápiz 3353"/>
                <wp:cNvGraphicFramePr/>
                <a:graphic xmlns:a="http://schemas.openxmlformats.org/drawingml/2006/main">
                  <a:graphicData uri="http://schemas.microsoft.com/office/word/2010/wordprocessingInk">
                    <w14:contentPart bwMode="auto" r:id="rId1150">
                      <w14:nvContentPartPr>
                        <w14:cNvContentPartPr/>
                      </w14:nvContentPartPr>
                      <w14:xfrm>
                        <a:off x="0" y="0"/>
                        <a:ext cx="10080" cy="4680"/>
                      </w14:xfrm>
                    </w14:contentPart>
                  </a:graphicData>
                </a:graphic>
              </wp:anchor>
            </w:drawing>
          </mc:Choice>
          <mc:Fallback>
            <w:pict>
              <v:shape w14:anchorId="28468053" id="Entrada de lápiz 3353" o:spid="_x0000_s1026" type="#_x0000_t75" style="position:absolute;margin-left:73.45pt;margin-top:2.85pt;width:3.65pt;height:3.15pt;z-index:2549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">
                <v:imagedata r:id="rId1151" o:title=""/>
              </v:shape>
            </w:pict>
          </mc:Fallback>
        </mc:AlternateContent>
      </w:r>
      <w:r w:rsidR="00EA185C">
        <w:rPr>
          <w:rFonts w:ascii="Arial" w:hAnsi="Arial"/>
          <w:b/>
          <w:bCs/>
          <w:noProof/>
          <w:color w:val="FF0000"/>
        </w:rPr>
        <mc:AlternateContent>
          <mc:Choice Requires="wpi">
            <w:drawing>
              <wp:anchor distT="0" distB="0" distL="114300" distR="114300" simplePos="0" relativeHeight="254817280" behindDoc="0" locked="0" layoutInCell="1" allowOverlap="1" wp14:anchorId="5F5E4BD7" wp14:editId="4E1C8E8A">
                <wp:simplePos x="0" y="0"/>
                <wp:positionH relativeFrom="column">
                  <wp:posOffset>627714</wp:posOffset>
                </wp:positionH>
                <wp:positionV relativeFrom="paragraph">
                  <wp:posOffset>-214285</wp:posOffset>
                </wp:positionV>
                <wp:extent cx="2178360" cy="484560"/>
                <wp:effectExtent l="0" t="114300" r="146050" b="163195"/>
                <wp:wrapNone/>
                <wp:docPr id="3195" name="Entrada de lápiz 3195"/>
                <wp:cNvGraphicFramePr/>
                <a:graphic xmlns:a="http://schemas.openxmlformats.org/drawingml/2006/main">
                  <a:graphicData uri="http://schemas.microsoft.com/office/word/2010/wordprocessingInk">
                    <w14:contentPart bwMode="auto" r:id="rId1152">
                      <w14:nvContentPartPr>
                        <w14:cNvContentPartPr/>
                      </w14:nvContentPartPr>
                      <w14:xfrm>
                        <a:off x="0" y="0"/>
                        <a:ext cx="2178360" cy="484560"/>
                      </w14:xfrm>
                    </w14:contentPart>
                  </a:graphicData>
                </a:graphic>
              </wp:anchor>
            </w:drawing>
          </mc:Choice>
          <mc:Fallback>
            <w:pict>
              <v:shape w14:anchorId="05CD676E" id="Entrada de lápiz 3195" o:spid="_x0000_s1026" type="#_x0000_t75" style="position:absolute;margin-left:45.25pt;margin-top:-25.35pt;width:180pt;height:55.15pt;z-index:254817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">
                <v:imagedata r:id="rId1153" o:title=""/>
              </v:shape>
            </w:pict>
          </mc:Fallback>
        </mc:AlternateContent>
      </w:r>
      <w:r w:rsidR="00EA185C">
        <w:rPr>
          <w:rFonts w:ascii="Arial" w:hAnsi="Arial"/>
          <w:b/>
          <w:bCs/>
          <w:noProof/>
          <w:color w:val="FF0000"/>
        </w:rPr>
        <mc:AlternateContent>
          <mc:Choice Requires="wpi">
            <w:drawing>
              <wp:anchor distT="0" distB="0" distL="114300" distR="114300" simplePos="0" relativeHeight="254782464" behindDoc="0" locked="0" layoutInCell="1" allowOverlap="1" wp14:anchorId="2646C0EE" wp14:editId="2904231D">
                <wp:simplePos x="0" y="0"/>
                <wp:positionH relativeFrom="column">
                  <wp:posOffset>2429514</wp:posOffset>
                </wp:positionH>
                <wp:positionV relativeFrom="paragraph">
                  <wp:posOffset>-3288</wp:posOffset>
                </wp:positionV>
                <wp:extent cx="75240" cy="144000"/>
                <wp:effectExtent l="38100" t="38100" r="39370" b="66040"/>
                <wp:wrapNone/>
                <wp:docPr id="3161" name="Entrada de lápiz 3161"/>
                <wp:cNvGraphicFramePr/>
                <a:graphic xmlns:a="http://schemas.openxmlformats.org/drawingml/2006/main">
                  <a:graphicData uri="http://schemas.microsoft.com/office/word/2010/wordprocessingInk">
                    <w14:contentPart bwMode="auto" r:id="rId1154">
                      <w14:nvContentPartPr>
                        <w14:cNvContentPartPr/>
                      </w14:nvContentPartPr>
                      <w14:xfrm>
                        <a:off x="0" y="0"/>
                        <a:ext cx="75240" cy="144000"/>
                      </w14:xfrm>
                    </w14:contentPart>
                  </a:graphicData>
                </a:graphic>
              </wp:anchor>
            </w:drawing>
          </mc:Choice>
          <mc:Fallback>
            <w:pict>
              <v:shape w14:anchorId="5D747580" id="Entrada de lápiz 3161" o:spid="_x0000_s1026" type="#_x0000_t75" style="position:absolute;margin-left:189.9pt;margin-top:-1.65pt;width:8.75pt;height:14.2pt;z-index:25478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">
                <v:imagedata r:id="rId1155" o:title=""/>
              </v:shape>
            </w:pict>
          </mc:Fallback>
        </mc:AlternateContent>
      </w:r>
      <w:r w:rsidR="00EA185C">
        <w:rPr>
          <w:rFonts w:ascii="Arial" w:hAnsi="Arial"/>
          <w:b/>
          <w:bCs/>
          <w:noProof/>
          <w:color w:val="FF0000"/>
        </w:rPr>
        <mc:AlternateContent>
          <mc:Choice Requires="wpi">
            <w:drawing>
              <wp:anchor distT="0" distB="0" distL="114300" distR="114300" simplePos="0" relativeHeight="254753792" behindDoc="0" locked="0" layoutInCell="1" allowOverlap="1" wp14:anchorId="5062E7F7" wp14:editId="524DF737">
                <wp:simplePos x="0" y="0"/>
                <wp:positionH relativeFrom="column">
                  <wp:posOffset>2233930</wp:posOffset>
                </wp:positionH>
                <wp:positionV relativeFrom="paragraph">
                  <wp:posOffset>-33020</wp:posOffset>
                </wp:positionV>
                <wp:extent cx="502560" cy="235440"/>
                <wp:effectExtent l="38100" t="38100" r="0" b="69215"/>
                <wp:wrapNone/>
                <wp:docPr id="3133" name="Entrada de lápiz 3133"/>
                <wp:cNvGraphicFramePr/>
                <a:graphic xmlns:a="http://schemas.openxmlformats.org/drawingml/2006/main">
                  <a:graphicData uri="http://schemas.microsoft.com/office/word/2010/wordprocessingInk">
                    <w14:contentPart bwMode="auto" r:id="rId1156">
                      <w14:nvContentPartPr>
                        <w14:cNvContentPartPr/>
                      </w14:nvContentPartPr>
                      <w14:xfrm>
                        <a:off x="0" y="0"/>
                        <a:ext cx="502560" cy="235440"/>
                      </w14:xfrm>
                    </w14:contentPart>
                  </a:graphicData>
                </a:graphic>
              </wp:anchor>
            </w:drawing>
          </mc:Choice>
          <mc:Fallback>
            <w:pict>
              <v:shape w14:anchorId="085BCE3B" id="Entrada de lápiz 3133" o:spid="_x0000_s1026" type="#_x0000_t75" style="position:absolute;margin-left:174.5pt;margin-top:-4pt;width:42.4pt;height:21.4pt;z-index:25475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">
                <v:imagedata r:id="rId1157" o:title=""/>
              </v:shape>
            </w:pict>
          </mc:Fallback>
        </mc:AlternateContent>
      </w:r>
      <w:r w:rsidR="00EA185C">
        <w:rPr>
          <w:rFonts w:ascii="Arial" w:hAnsi="Arial"/>
          <w:b/>
          <w:bCs/>
          <w:noProof/>
          <w:color w:val="FF0000"/>
        </w:rPr>
        <mc:AlternateContent>
          <mc:Choice Requires="wpi">
            <w:drawing>
              <wp:anchor distT="0" distB="0" distL="114300" distR="114300" simplePos="0" relativeHeight="254730240" behindDoc="0" locked="0" layoutInCell="1" allowOverlap="1" wp14:anchorId="5B84257E" wp14:editId="47D462A9">
                <wp:simplePos x="0" y="0"/>
                <wp:positionH relativeFrom="column">
                  <wp:posOffset>2685585</wp:posOffset>
                </wp:positionH>
                <wp:positionV relativeFrom="paragraph">
                  <wp:posOffset>-12700</wp:posOffset>
                </wp:positionV>
                <wp:extent cx="15120" cy="19080"/>
                <wp:effectExtent l="38100" t="38100" r="61595" b="76200"/>
                <wp:wrapNone/>
                <wp:docPr id="3105" name="Entrada de lápiz 3105"/>
                <wp:cNvGraphicFramePr/>
                <a:graphic xmlns:a="http://schemas.openxmlformats.org/drawingml/2006/main">
                  <a:graphicData uri="http://schemas.microsoft.com/office/word/2010/wordprocessingInk">
                    <w14:contentPart bwMode="auto" r:id="rId1158">
                      <w14:nvContentPartPr>
                        <w14:cNvContentPartPr/>
                      </w14:nvContentPartPr>
                      <w14:xfrm>
                        <a:off x="0" y="0"/>
                        <a:ext cx="15120" cy="19080"/>
                      </w14:xfrm>
                    </w14:contentPart>
                  </a:graphicData>
                </a:graphic>
                <wp14:sizeRelH relativeFrom="margin">
                  <wp14:pctWidth>0</wp14:pctWidth>
                </wp14:sizeRelH>
                <wp14:sizeRelV relativeFrom="margin">
                  <wp14:pctHeight>0</wp14:pctHeight>
                </wp14:sizeRelV>
              </wp:anchor>
            </w:drawing>
          </mc:Choice>
          <mc:Fallback>
            <w:pict>
              <v:shape w14:anchorId="4363E93A" id="Entrada de lápiz 3105" o:spid="_x0000_s1026" type="#_x0000_t75" style="position:absolute;margin-left:210.05pt;margin-top:-2.4pt;width:4.05pt;height:4.3pt;z-index:2547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">
                <v:imagedata r:id="rId1159" o:title=""/>
              </v:shape>
            </w:pict>
          </mc:Fallback>
        </mc:AlternateContent>
      </w:r>
      <w:r w:rsidR="00EA185C">
        <w:rPr>
          <w:rFonts w:ascii="Arial" w:hAnsi="Arial"/>
          <w:b/>
          <w:bCs/>
          <w:noProof/>
          <w:color w:val="FF0000"/>
        </w:rPr>
        <mc:AlternateContent>
          <mc:Choice Requires="wpi">
            <w:drawing>
              <wp:anchor distT="0" distB="0" distL="114300" distR="114300" simplePos="0" relativeHeight="254621696" behindDoc="0" locked="0" layoutInCell="1" allowOverlap="1" wp14:anchorId="233C5B28" wp14:editId="6C79718C">
                <wp:simplePos x="0" y="0"/>
                <wp:positionH relativeFrom="column">
                  <wp:posOffset>339090</wp:posOffset>
                </wp:positionH>
                <wp:positionV relativeFrom="paragraph">
                  <wp:posOffset>-236855</wp:posOffset>
                </wp:positionV>
                <wp:extent cx="1321840" cy="564975"/>
                <wp:effectExtent l="57150" t="57150" r="50165" b="64135"/>
                <wp:wrapNone/>
                <wp:docPr id="2999" name="Entrada de lápiz 2999"/>
                <wp:cNvGraphicFramePr/>
                <a:graphic xmlns:a="http://schemas.openxmlformats.org/drawingml/2006/main">
                  <a:graphicData uri="http://schemas.microsoft.com/office/word/2010/wordprocessingInk">
                    <w14:contentPart bwMode="auto" r:id="rId1160">
                      <w14:nvContentPartPr>
                        <w14:cNvContentPartPr/>
                      </w14:nvContentPartPr>
                      <w14:xfrm>
                        <a:off x="0" y="0"/>
                        <a:ext cx="1321840" cy="564975"/>
                      </w14:xfrm>
                    </w14:contentPart>
                  </a:graphicData>
                </a:graphic>
              </wp:anchor>
            </w:drawing>
          </mc:Choice>
          <mc:Fallback>
            <w:pict>
              <v:shape w14:anchorId="3E214CFC" id="Entrada de lápiz 2999" o:spid="_x0000_s1026" type="#_x0000_t75" style="position:absolute;margin-left:25.3pt;margin-top:-20.05pt;width:106.95pt;height:47.35pt;z-index:25462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">
                <v:imagedata r:id="rId1161" o:title=""/>
              </v:shape>
            </w:pict>
          </mc:Fallback>
        </mc:AlternateContent>
      </w:r>
    </w:p>
    <w:p w14:paraId="7ED283FC" w14:textId="6E9D9FF9"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680064" behindDoc="0" locked="0" layoutInCell="1" allowOverlap="1" wp14:anchorId="0CB7F3FF" wp14:editId="79E5F213">
                <wp:simplePos x="0" y="0"/>
                <wp:positionH relativeFrom="column">
                  <wp:posOffset>1945005</wp:posOffset>
                </wp:positionH>
                <wp:positionV relativeFrom="paragraph">
                  <wp:posOffset>-128270</wp:posOffset>
                </wp:positionV>
                <wp:extent cx="1394680" cy="496090"/>
                <wp:effectExtent l="57150" t="57150" r="0" b="75565"/>
                <wp:wrapNone/>
                <wp:docPr id="3056" name="Entrada de lápiz 3056"/>
                <wp:cNvGraphicFramePr/>
                <a:graphic xmlns:a="http://schemas.openxmlformats.org/drawingml/2006/main">
                  <a:graphicData uri="http://schemas.microsoft.com/office/word/2010/wordprocessingInk">
                    <w14:contentPart bwMode="auto" r:id="rId1162">
                      <w14:nvContentPartPr>
                        <w14:cNvContentPartPr/>
                      </w14:nvContentPartPr>
                      <w14:xfrm>
                        <a:off x="0" y="0"/>
                        <a:ext cx="1394680" cy="496090"/>
                      </w14:xfrm>
                    </w14:contentPart>
                  </a:graphicData>
                </a:graphic>
              </wp:anchor>
            </w:drawing>
          </mc:Choice>
          <mc:Fallback>
            <w:pict>
              <v:shape w14:anchorId="5A9EB675" id="Entrada de lápiz 3056" o:spid="_x0000_s1026" type="#_x0000_t75" style="position:absolute;margin-left:151.75pt;margin-top:-11.5pt;width:112.6pt;height:41.85pt;z-index:25468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">
                <v:imagedata r:id="rId1163" o:title=""/>
              </v:shape>
            </w:pict>
          </mc:Fallback>
        </mc:AlternateContent>
      </w:r>
    </w:p>
    <w:p w14:paraId="41050411" w14:textId="479AF2DA"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806016" behindDoc="0" locked="0" layoutInCell="1" allowOverlap="1" wp14:anchorId="419A66DC" wp14:editId="75D3F5FE">
                <wp:simplePos x="0" y="0"/>
                <wp:positionH relativeFrom="column">
                  <wp:posOffset>2463800</wp:posOffset>
                </wp:positionH>
                <wp:positionV relativeFrom="paragraph">
                  <wp:posOffset>53975</wp:posOffset>
                </wp:positionV>
                <wp:extent cx="322630" cy="148760"/>
                <wp:effectExtent l="38100" t="38100" r="58420" b="60960"/>
                <wp:wrapNone/>
                <wp:docPr id="3184" name="Entrada de lápiz 3184"/>
                <wp:cNvGraphicFramePr/>
                <a:graphic xmlns:a="http://schemas.openxmlformats.org/drawingml/2006/main">
                  <a:graphicData uri="http://schemas.microsoft.com/office/word/2010/wordprocessingInk">
                    <w14:contentPart bwMode="auto" r:id="rId1164">
                      <w14:nvContentPartPr>
                        <w14:cNvContentPartPr/>
                      </w14:nvContentPartPr>
                      <w14:xfrm>
                        <a:off x="0" y="0"/>
                        <a:ext cx="322630" cy="148760"/>
                      </w14:xfrm>
                    </w14:contentPart>
                  </a:graphicData>
                </a:graphic>
              </wp:anchor>
            </w:drawing>
          </mc:Choice>
          <mc:Fallback>
            <w:pict>
              <v:shape w14:anchorId="11B9076E" id="Entrada de lápiz 3184" o:spid="_x0000_s1026" type="#_x0000_t75" style="position:absolute;margin-left:192.6pt;margin-top:2.85pt;width:28.2pt;height:14.5pt;z-index:254806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">
                <v:imagedata r:id="rId1165" o:title=""/>
              </v:shape>
            </w:pict>
          </mc:Fallback>
        </mc:AlternateContent>
      </w:r>
      <w:r>
        <w:rPr>
          <w:rFonts w:ascii="Arial" w:hAnsi="Arial"/>
          <w:b/>
          <w:bCs/>
          <w:noProof/>
          <w:color w:val="FF0000"/>
        </w:rPr>
        <mc:AlternateContent>
          <mc:Choice Requires="wpi">
            <w:drawing>
              <wp:anchor distT="0" distB="0" distL="114300" distR="114300" simplePos="0" relativeHeight="254754816" behindDoc="0" locked="0" layoutInCell="1" allowOverlap="1" wp14:anchorId="13AAC1DD" wp14:editId="76806AD3">
                <wp:simplePos x="0" y="0"/>
                <wp:positionH relativeFrom="column">
                  <wp:posOffset>1627794</wp:posOffset>
                </wp:positionH>
                <wp:positionV relativeFrom="paragraph">
                  <wp:posOffset>1612</wp:posOffset>
                </wp:positionV>
                <wp:extent cx="5400" cy="7200"/>
                <wp:effectExtent l="38100" t="38100" r="71120" b="69215"/>
                <wp:wrapNone/>
                <wp:docPr id="3134" name="Entrada de lápiz 3134"/>
                <wp:cNvGraphicFramePr/>
                <a:graphic xmlns:a="http://schemas.openxmlformats.org/drawingml/2006/main">
                  <a:graphicData uri="http://schemas.microsoft.com/office/word/2010/wordprocessingInk">
                    <w14:contentPart bwMode="auto" r:id="rId1166">
                      <w14:nvContentPartPr>
                        <w14:cNvContentPartPr/>
                      </w14:nvContentPartPr>
                      <w14:xfrm>
                        <a:off x="0" y="0"/>
                        <a:ext cx="5400" cy="7200"/>
                      </w14:xfrm>
                    </w14:contentPart>
                  </a:graphicData>
                </a:graphic>
              </wp:anchor>
            </w:drawing>
          </mc:Choice>
          <mc:Fallback>
            <w:pict>
              <v:shape w14:anchorId="57865D6E" id="Entrada de lápiz 3134" o:spid="_x0000_s1026" type="#_x0000_t75" style="position:absolute;margin-left:126.75pt;margin-top:-1.25pt;width:3.3pt;height:3.35pt;z-index:254754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">
                <v:imagedata r:id="rId1167" o:title=""/>
              </v:shape>
            </w:pict>
          </mc:Fallback>
        </mc:AlternateContent>
      </w:r>
      <w:r>
        <w:rPr>
          <w:rFonts w:ascii="Arial" w:hAnsi="Arial"/>
          <w:b/>
          <w:bCs/>
          <w:noProof/>
          <w:color w:val="FF0000"/>
        </w:rPr>
        <mc:AlternateContent>
          <mc:Choice Requires="wpi">
            <w:drawing>
              <wp:anchor distT="0" distB="0" distL="114300" distR="114300" simplePos="0" relativeHeight="254629888" behindDoc="0" locked="0" layoutInCell="1" allowOverlap="1" wp14:anchorId="647800FA" wp14:editId="4C9CF53E">
                <wp:simplePos x="0" y="0"/>
                <wp:positionH relativeFrom="column">
                  <wp:posOffset>1664874</wp:posOffset>
                </wp:positionH>
                <wp:positionV relativeFrom="paragraph">
                  <wp:posOffset>58852</wp:posOffset>
                </wp:positionV>
                <wp:extent cx="12960" cy="6480"/>
                <wp:effectExtent l="38100" t="38100" r="63500" b="69850"/>
                <wp:wrapNone/>
                <wp:docPr id="3007" name="Entrada de lápiz 3007"/>
                <wp:cNvGraphicFramePr/>
                <a:graphic xmlns:a="http://schemas.openxmlformats.org/drawingml/2006/main">
                  <a:graphicData uri="http://schemas.microsoft.com/office/word/2010/wordprocessingInk">
                    <w14:contentPart bwMode="auto" r:id="rId1168">
                      <w14:nvContentPartPr>
                        <w14:cNvContentPartPr/>
                      </w14:nvContentPartPr>
                      <w14:xfrm>
                        <a:off x="0" y="0"/>
                        <a:ext cx="12960" cy="6480"/>
                      </w14:xfrm>
                    </w14:contentPart>
                  </a:graphicData>
                </a:graphic>
              </wp:anchor>
            </w:drawing>
          </mc:Choice>
          <mc:Fallback>
            <w:pict>
              <v:shape w14:anchorId="6CD2BA2C" id="Entrada de lápiz 3007" o:spid="_x0000_s1026" type="#_x0000_t75" style="position:absolute;margin-left:129.7pt;margin-top:3.25pt;width:3.85pt;height:3.3pt;z-index:25462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">
                <v:imagedata r:id="rId1169" o:title=""/>
              </v:shape>
            </w:pict>
          </mc:Fallback>
        </mc:AlternateContent>
      </w:r>
    </w:p>
    <w:p w14:paraId="73B973A0" w14:textId="7F9D55E5" w:rsidR="00EA185C" w:rsidRDefault="00EA185C" w:rsidP="00C7206F">
      <w:pPr>
        <w:tabs>
          <w:tab w:val="left" w:pos="504"/>
          <w:tab w:val="center" w:pos="5161"/>
          <w:tab w:val="right" w:pos="10322"/>
        </w:tabs>
        <w:suppressAutoHyphens/>
        <w:rPr>
          <w:rFonts w:ascii="Arial" w:hAnsi="Arial"/>
          <w:b/>
          <w:bCs/>
          <w:color w:val="FF0000"/>
        </w:rPr>
      </w:pPr>
    </w:p>
    <w:p w14:paraId="5BC04659" w14:textId="77777777" w:rsidR="00EA185C" w:rsidRDefault="00EA185C" w:rsidP="00C7206F">
      <w:pPr>
        <w:tabs>
          <w:tab w:val="left" w:pos="504"/>
          <w:tab w:val="center" w:pos="5161"/>
          <w:tab w:val="right" w:pos="10322"/>
        </w:tabs>
        <w:suppressAutoHyphens/>
        <w:rPr>
          <w:rFonts w:ascii="Arial" w:hAnsi="Arial"/>
          <w:b/>
          <w:bCs/>
          <w:color w:val="FF0000"/>
        </w:rPr>
      </w:pPr>
    </w:p>
    <w:p w14:paraId="11F0C668" w14:textId="77777777" w:rsidR="00EA185C" w:rsidRDefault="00EA185C" w:rsidP="00C7206F">
      <w:pPr>
        <w:tabs>
          <w:tab w:val="left" w:pos="504"/>
          <w:tab w:val="center" w:pos="5161"/>
          <w:tab w:val="right" w:pos="10322"/>
        </w:tabs>
        <w:suppressAutoHyphens/>
        <w:rPr>
          <w:rFonts w:ascii="Arial" w:hAnsi="Arial"/>
          <w:b/>
          <w:bCs/>
          <w:color w:val="FF0000"/>
        </w:rPr>
      </w:pPr>
    </w:p>
    <w:p w14:paraId="37D48303" w14:textId="49B2E3AA"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859264" behindDoc="0" locked="0" layoutInCell="1" allowOverlap="1" wp14:anchorId="5CA64829" wp14:editId="5C3DB009">
                <wp:simplePos x="0" y="0"/>
                <wp:positionH relativeFrom="column">
                  <wp:posOffset>4616450</wp:posOffset>
                </wp:positionH>
                <wp:positionV relativeFrom="paragraph">
                  <wp:posOffset>-1270</wp:posOffset>
                </wp:positionV>
                <wp:extent cx="1402650" cy="289560"/>
                <wp:effectExtent l="57150" t="57150" r="26670" b="53340"/>
                <wp:wrapNone/>
                <wp:docPr id="3236" name="Entrada de lápiz 3236"/>
                <wp:cNvGraphicFramePr/>
                <a:graphic xmlns:a="http://schemas.openxmlformats.org/drawingml/2006/main">
                  <a:graphicData uri="http://schemas.microsoft.com/office/word/2010/wordprocessingInk">
                    <w14:contentPart bwMode="auto" r:id="rId1170">
                      <w14:nvContentPartPr>
                        <w14:cNvContentPartPr/>
                      </w14:nvContentPartPr>
                      <w14:xfrm>
                        <a:off x="0" y="0"/>
                        <a:ext cx="1402650" cy="289560"/>
                      </w14:xfrm>
                    </w14:contentPart>
                  </a:graphicData>
                </a:graphic>
              </wp:anchor>
            </w:drawing>
          </mc:Choice>
          <mc:Fallback>
            <w:pict>
              <v:shape w14:anchorId="64F333DA" id="Entrada de lápiz 3236" o:spid="_x0000_s1026" type="#_x0000_t75" style="position:absolute;margin-left:362.1pt;margin-top:-1.5pt;width:113.3pt;height:25.6pt;z-index:2548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">
                <v:imagedata r:id="rId1171" o:title=""/>
              </v:shape>
            </w:pict>
          </mc:Fallback>
        </mc:AlternateContent>
      </w:r>
    </w:p>
    <w:p w14:paraId="61436318" w14:textId="2DAA7620"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849024" behindDoc="0" locked="0" layoutInCell="1" allowOverlap="1" wp14:anchorId="72FE45DB" wp14:editId="19C42D97">
                <wp:simplePos x="0" y="0"/>
                <wp:positionH relativeFrom="column">
                  <wp:posOffset>2799080</wp:posOffset>
                </wp:positionH>
                <wp:positionV relativeFrom="paragraph">
                  <wp:posOffset>-94615</wp:posOffset>
                </wp:positionV>
                <wp:extent cx="1590460" cy="293370"/>
                <wp:effectExtent l="57150" t="57150" r="10160" b="68580"/>
                <wp:wrapNone/>
                <wp:docPr id="3226" name="Entrada de lápiz 3226"/>
                <wp:cNvGraphicFramePr/>
                <a:graphic xmlns:a="http://schemas.openxmlformats.org/drawingml/2006/main">
                  <a:graphicData uri="http://schemas.microsoft.com/office/word/2010/wordprocessingInk">
                    <w14:contentPart bwMode="auto" r:id="rId1172">
                      <w14:nvContentPartPr>
                        <w14:cNvContentPartPr/>
                      </w14:nvContentPartPr>
                      <w14:xfrm>
                        <a:off x="0" y="0"/>
                        <a:ext cx="1590460" cy="293370"/>
                      </w14:xfrm>
                    </w14:contentPart>
                  </a:graphicData>
                </a:graphic>
              </wp:anchor>
            </w:drawing>
          </mc:Choice>
          <mc:Fallback>
            <w:pict>
              <v:shape w14:anchorId="7EBAF142" id="Entrada de lápiz 3226" o:spid="_x0000_s1026" type="#_x0000_t75" style="position:absolute;margin-left:219pt;margin-top:-8.85pt;width:128.1pt;height:25.9pt;z-index:25484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">
                <v:imagedata r:id="rId1173" o:title=""/>
              </v:shape>
            </w:pict>
          </mc:Fallback>
        </mc:AlternateContent>
      </w:r>
      <w:r>
        <w:rPr>
          <w:rFonts w:ascii="Arial" w:hAnsi="Arial"/>
          <w:b/>
          <w:bCs/>
          <w:noProof/>
          <w:color w:val="FF0000"/>
        </w:rPr>
        <mc:AlternateContent>
          <mc:Choice Requires="wpi">
            <w:drawing>
              <wp:anchor distT="0" distB="0" distL="114300" distR="114300" simplePos="0" relativeHeight="254831616" behindDoc="0" locked="0" layoutInCell="1" allowOverlap="1" wp14:anchorId="4082E620" wp14:editId="4B2CD644">
                <wp:simplePos x="0" y="0"/>
                <wp:positionH relativeFrom="column">
                  <wp:posOffset>1021715</wp:posOffset>
                </wp:positionH>
                <wp:positionV relativeFrom="paragraph">
                  <wp:posOffset>-68580</wp:posOffset>
                </wp:positionV>
                <wp:extent cx="1575380" cy="331470"/>
                <wp:effectExtent l="38100" t="57150" r="25400" b="68580"/>
                <wp:wrapNone/>
                <wp:docPr id="3209" name="Entrada de lápiz 3209"/>
                <wp:cNvGraphicFramePr/>
                <a:graphic xmlns:a="http://schemas.openxmlformats.org/drawingml/2006/main">
                  <a:graphicData uri="http://schemas.microsoft.com/office/word/2010/wordprocessingInk">
                    <w14:contentPart bwMode="auto" r:id="rId1174">
                      <w14:nvContentPartPr>
                        <w14:cNvContentPartPr/>
                      </w14:nvContentPartPr>
                      <w14:xfrm>
                        <a:off x="0" y="0"/>
                        <a:ext cx="1575380" cy="331470"/>
                      </w14:xfrm>
                    </w14:contentPart>
                  </a:graphicData>
                </a:graphic>
              </wp:anchor>
            </w:drawing>
          </mc:Choice>
          <mc:Fallback>
            <w:pict>
              <v:shape w14:anchorId="282C4D6A" id="Entrada de lápiz 3209" o:spid="_x0000_s1026" type="#_x0000_t75" style="position:absolute;margin-left:79.05pt;margin-top:-6.8pt;width:126.9pt;height:28.9pt;z-index:25483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">
                <v:imagedata r:id="rId1175" o:title=""/>
              </v:shape>
            </w:pict>
          </mc:Fallback>
        </mc:AlternateContent>
      </w:r>
      <w:r>
        <w:rPr>
          <w:rFonts w:ascii="Arial" w:hAnsi="Arial"/>
          <w:b/>
          <w:bCs/>
          <w:noProof/>
          <w:color w:val="FF0000"/>
        </w:rPr>
        <mc:AlternateContent>
          <mc:Choice Requires="wpi">
            <w:drawing>
              <wp:anchor distT="0" distB="0" distL="114300" distR="114300" simplePos="0" relativeHeight="254789632" behindDoc="0" locked="0" layoutInCell="1" allowOverlap="1" wp14:anchorId="206E2875" wp14:editId="26F55EFA">
                <wp:simplePos x="0" y="0"/>
                <wp:positionH relativeFrom="column">
                  <wp:posOffset>-123190</wp:posOffset>
                </wp:positionH>
                <wp:positionV relativeFrom="paragraph">
                  <wp:posOffset>-63500</wp:posOffset>
                </wp:positionV>
                <wp:extent cx="727700" cy="372115"/>
                <wp:effectExtent l="57150" t="57150" r="73025" b="66040"/>
                <wp:wrapNone/>
                <wp:docPr id="3168" name="Entrada de lápiz 3168"/>
                <wp:cNvGraphicFramePr/>
                <a:graphic xmlns:a="http://schemas.openxmlformats.org/drawingml/2006/main">
                  <a:graphicData uri="http://schemas.microsoft.com/office/word/2010/wordprocessingInk">
                    <w14:contentPart bwMode="auto" r:id="rId1176">
                      <w14:nvContentPartPr>
                        <w14:cNvContentPartPr/>
                      </w14:nvContentPartPr>
                      <w14:xfrm>
                        <a:off x="0" y="0"/>
                        <a:ext cx="727700" cy="372115"/>
                      </w14:xfrm>
                    </w14:contentPart>
                  </a:graphicData>
                </a:graphic>
              </wp:anchor>
            </w:drawing>
          </mc:Choice>
          <mc:Fallback>
            <w:pict>
              <v:shape w14:anchorId="144C11B1" id="Entrada de lápiz 3168" o:spid="_x0000_s1026" type="#_x0000_t75" style="position:absolute;margin-left:-11.1pt;margin-top:-6.4pt;width:60.15pt;height:32.1pt;z-index:25478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">
                <v:imagedata r:id="rId1177" o:title=""/>
              </v:shape>
            </w:pict>
          </mc:Fallback>
        </mc:AlternateContent>
      </w:r>
    </w:p>
    <w:p w14:paraId="5FE43822" w14:textId="066AF9C5"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809088" behindDoc="0" locked="0" layoutInCell="1" allowOverlap="1" wp14:anchorId="5F09A699" wp14:editId="425DCF53">
                <wp:simplePos x="0" y="0"/>
                <wp:positionH relativeFrom="column">
                  <wp:posOffset>729615</wp:posOffset>
                </wp:positionH>
                <wp:positionV relativeFrom="paragraph">
                  <wp:posOffset>38735</wp:posOffset>
                </wp:positionV>
                <wp:extent cx="163055" cy="107315"/>
                <wp:effectExtent l="38100" t="57150" r="66040" b="64135"/>
                <wp:wrapNone/>
                <wp:docPr id="3187" name="Entrada de lápiz 3187"/>
                <wp:cNvGraphicFramePr/>
                <a:graphic xmlns:a="http://schemas.openxmlformats.org/drawingml/2006/main">
                  <a:graphicData uri="http://schemas.microsoft.com/office/word/2010/wordprocessingInk">
                    <w14:contentPart bwMode="auto" r:id="rId1178">
                      <w14:nvContentPartPr>
                        <w14:cNvContentPartPr/>
                      </w14:nvContentPartPr>
                      <w14:xfrm>
                        <a:off x="0" y="0"/>
                        <a:ext cx="163055" cy="107315"/>
                      </w14:xfrm>
                    </w14:contentPart>
                  </a:graphicData>
                </a:graphic>
              </wp:anchor>
            </w:drawing>
          </mc:Choice>
          <mc:Fallback>
            <w:pict>
              <v:shape w14:anchorId="78FEDAC8" id="Entrada de lápiz 3187" o:spid="_x0000_s1026" type="#_x0000_t75" style="position:absolute;margin-left:56.05pt;margin-top:1.65pt;width:15.7pt;height:11.25pt;z-index:25480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">
                <v:imagedata r:id="rId1179" o:title=""/>
              </v:shape>
            </w:pict>
          </mc:Fallback>
        </mc:AlternateContent>
      </w:r>
    </w:p>
    <w:p w14:paraId="2A4688E3" w14:textId="3D1E4321"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870528" behindDoc="0" locked="0" layoutInCell="1" allowOverlap="1" wp14:anchorId="68ECD03D" wp14:editId="7747E884">
                <wp:simplePos x="0" y="0"/>
                <wp:positionH relativeFrom="column">
                  <wp:posOffset>1938655</wp:posOffset>
                </wp:positionH>
                <wp:positionV relativeFrom="paragraph">
                  <wp:posOffset>43180</wp:posOffset>
                </wp:positionV>
                <wp:extent cx="582075" cy="207720"/>
                <wp:effectExtent l="38100" t="38100" r="8890" b="59055"/>
                <wp:wrapNone/>
                <wp:docPr id="3247" name="Entrada de lápiz 3247"/>
                <wp:cNvGraphicFramePr/>
                <a:graphic xmlns:a="http://schemas.openxmlformats.org/drawingml/2006/main">
                  <a:graphicData uri="http://schemas.microsoft.com/office/word/2010/wordprocessingInk">
                    <w14:contentPart bwMode="auto" r:id="rId1180">
                      <w14:nvContentPartPr>
                        <w14:cNvContentPartPr/>
                      </w14:nvContentPartPr>
                      <w14:xfrm>
                        <a:off x="0" y="0"/>
                        <a:ext cx="582075" cy="207720"/>
                      </w14:xfrm>
                    </w14:contentPart>
                  </a:graphicData>
                </a:graphic>
              </wp:anchor>
            </w:drawing>
          </mc:Choice>
          <mc:Fallback>
            <w:pict>
              <v:shape w14:anchorId="7BDF34E0" id="Entrada de lápiz 3247" o:spid="_x0000_s1026" type="#_x0000_t75" style="position:absolute;margin-left:151.25pt;margin-top:2pt;width:48.7pt;height:19.15pt;z-index:2548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">
                <v:imagedata r:id="rId1181" o:title=""/>
              </v:shape>
            </w:pict>
          </mc:Fallback>
        </mc:AlternateContent>
      </w:r>
    </w:p>
    <w:p w14:paraId="2AF03A9D" w14:textId="406611C6" w:rsidR="00EA185C" w:rsidRDefault="00EA185C"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864384" behindDoc="0" locked="0" layoutInCell="1" allowOverlap="1" wp14:anchorId="7BBAE915" wp14:editId="3FBD9C3F">
                <wp:simplePos x="0" y="0"/>
                <wp:positionH relativeFrom="column">
                  <wp:posOffset>1361440</wp:posOffset>
                </wp:positionH>
                <wp:positionV relativeFrom="paragraph">
                  <wp:posOffset>-97790</wp:posOffset>
                </wp:positionV>
                <wp:extent cx="541935" cy="270375"/>
                <wp:effectExtent l="38100" t="38100" r="67945" b="73025"/>
                <wp:wrapNone/>
                <wp:docPr id="3241" name="Entrada de lápiz 3241"/>
                <wp:cNvGraphicFramePr/>
                <a:graphic xmlns:a="http://schemas.openxmlformats.org/drawingml/2006/main">
                  <a:graphicData uri="http://schemas.microsoft.com/office/word/2010/wordprocessingInk">
                    <w14:contentPart bwMode="auto" r:id="rId1182">
                      <w14:nvContentPartPr>
                        <w14:cNvContentPartPr/>
                      </w14:nvContentPartPr>
                      <w14:xfrm>
                        <a:off x="0" y="0"/>
                        <a:ext cx="541935" cy="270375"/>
                      </w14:xfrm>
                    </w14:contentPart>
                  </a:graphicData>
                </a:graphic>
              </wp:anchor>
            </w:drawing>
          </mc:Choice>
          <mc:Fallback>
            <w:pict>
              <v:shape w14:anchorId="6305470F" id="Entrada de lápiz 3241" o:spid="_x0000_s1026" type="#_x0000_t75" style="position:absolute;margin-left:105.8pt;margin-top:-9.1pt;width:45.5pt;height:24.15pt;z-index:2548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">
                <v:imagedata r:id="rId1183" o:title=""/>
              </v:shape>
            </w:pict>
          </mc:Fallback>
        </mc:AlternateContent>
      </w:r>
    </w:p>
    <w:p w14:paraId="33E9DA7F" w14:textId="77777777" w:rsidR="00EA185C" w:rsidRDefault="00EA185C" w:rsidP="00C7206F">
      <w:pPr>
        <w:tabs>
          <w:tab w:val="left" w:pos="504"/>
          <w:tab w:val="center" w:pos="5161"/>
          <w:tab w:val="right" w:pos="10322"/>
        </w:tabs>
        <w:suppressAutoHyphens/>
        <w:rPr>
          <w:rFonts w:ascii="Arial" w:hAnsi="Arial"/>
          <w:b/>
          <w:bCs/>
          <w:color w:val="FF0000"/>
        </w:rPr>
      </w:pPr>
    </w:p>
    <w:p w14:paraId="40A6E4E3" w14:textId="77777777" w:rsidR="00EA185C" w:rsidRDefault="00EA185C" w:rsidP="00C7206F">
      <w:pPr>
        <w:tabs>
          <w:tab w:val="left" w:pos="504"/>
          <w:tab w:val="center" w:pos="5161"/>
          <w:tab w:val="right" w:pos="10322"/>
        </w:tabs>
        <w:suppressAutoHyphens/>
        <w:rPr>
          <w:rFonts w:ascii="Arial" w:hAnsi="Arial"/>
          <w:b/>
          <w:bCs/>
          <w:color w:val="FF0000"/>
        </w:rPr>
      </w:pPr>
    </w:p>
    <w:p w14:paraId="0678A01D" w14:textId="30F8FC94" w:rsidR="00EA185C"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923776" behindDoc="0" locked="0" layoutInCell="1" allowOverlap="1" wp14:anchorId="5DCD6CB8" wp14:editId="0E5C85E8">
                <wp:simplePos x="0" y="0"/>
                <wp:positionH relativeFrom="column">
                  <wp:posOffset>3093085</wp:posOffset>
                </wp:positionH>
                <wp:positionV relativeFrom="paragraph">
                  <wp:posOffset>-48260</wp:posOffset>
                </wp:positionV>
                <wp:extent cx="925710" cy="311795"/>
                <wp:effectExtent l="38100" t="38100" r="46355" b="69215"/>
                <wp:wrapNone/>
                <wp:docPr id="3299" name="Entrada de lápiz 3299"/>
                <wp:cNvGraphicFramePr/>
                <a:graphic xmlns:a="http://schemas.openxmlformats.org/drawingml/2006/main">
                  <a:graphicData uri="http://schemas.microsoft.com/office/word/2010/wordprocessingInk">
                    <w14:contentPart bwMode="auto" r:id="rId1184">
                      <w14:nvContentPartPr>
                        <w14:cNvContentPartPr/>
                      </w14:nvContentPartPr>
                      <w14:xfrm>
                        <a:off x="0" y="0"/>
                        <a:ext cx="925710" cy="311795"/>
                      </w14:xfrm>
                    </w14:contentPart>
                  </a:graphicData>
                </a:graphic>
              </wp:anchor>
            </w:drawing>
          </mc:Choice>
          <mc:Fallback>
            <w:pict>
              <v:shape w14:anchorId="594B20BD" id="Entrada de lápiz 3299" o:spid="_x0000_s1026" type="#_x0000_t75" style="position:absolute;margin-left:242.15pt;margin-top:-5.2pt;width:75.75pt;height:27.35pt;z-index:2549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">
                <v:imagedata r:id="rId1185" o:title=""/>
              </v:shape>
            </w:pict>
          </mc:Fallback>
        </mc:AlternateContent>
      </w:r>
    </w:p>
    <w:p w14:paraId="7B7779C6" w14:textId="5D66B4CF" w:rsidR="00EA185C"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027200" behindDoc="0" locked="0" layoutInCell="1" allowOverlap="1" wp14:anchorId="69C389E9" wp14:editId="18F576F6">
                <wp:simplePos x="0" y="0"/>
                <wp:positionH relativeFrom="column">
                  <wp:posOffset>4507865</wp:posOffset>
                </wp:positionH>
                <wp:positionV relativeFrom="paragraph">
                  <wp:posOffset>-80010</wp:posOffset>
                </wp:positionV>
                <wp:extent cx="1047600" cy="319405"/>
                <wp:effectExtent l="38100" t="38100" r="19685" b="61595"/>
                <wp:wrapNone/>
                <wp:docPr id="3400" name="Entrada de lápiz 3400"/>
                <wp:cNvGraphicFramePr/>
                <a:graphic xmlns:a="http://schemas.openxmlformats.org/drawingml/2006/main">
                  <a:graphicData uri="http://schemas.microsoft.com/office/word/2010/wordprocessingInk">
                    <w14:contentPart bwMode="auto" r:id="rId1186">
                      <w14:nvContentPartPr>
                        <w14:cNvContentPartPr/>
                      </w14:nvContentPartPr>
                      <w14:xfrm>
                        <a:off x="0" y="0"/>
                        <a:ext cx="1047600" cy="319405"/>
                      </w14:xfrm>
                    </w14:contentPart>
                  </a:graphicData>
                </a:graphic>
              </wp:anchor>
            </w:drawing>
          </mc:Choice>
          <mc:Fallback>
            <w:pict>
              <v:shape w14:anchorId="4429D275" id="Entrada de lápiz 3400" o:spid="_x0000_s1026" type="#_x0000_t75" style="position:absolute;margin-left:353.55pt;margin-top:-7.7pt;width:85.35pt;height:27.95pt;z-index:2550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">
                <v:imagedata r:id="rId1187" o:title=""/>
              </v:shape>
            </w:pict>
          </mc:Fallback>
        </mc:AlternateContent>
      </w:r>
      <w:r>
        <w:rPr>
          <w:rFonts w:ascii="Arial" w:hAnsi="Arial"/>
          <w:b/>
          <w:bCs/>
          <w:noProof/>
          <w:color w:val="FF0000"/>
        </w:rPr>
        <mc:AlternateContent>
          <mc:Choice Requires="wpi">
            <w:drawing>
              <wp:anchor distT="0" distB="0" distL="114300" distR="114300" simplePos="0" relativeHeight="254926848" behindDoc="0" locked="0" layoutInCell="1" allowOverlap="1" wp14:anchorId="543F8A0C" wp14:editId="5EEAA7FD">
                <wp:simplePos x="0" y="0"/>
                <wp:positionH relativeFrom="column">
                  <wp:posOffset>4168140</wp:posOffset>
                </wp:positionH>
                <wp:positionV relativeFrom="paragraph">
                  <wp:posOffset>70485</wp:posOffset>
                </wp:positionV>
                <wp:extent cx="140980" cy="82550"/>
                <wp:effectExtent l="38100" t="38100" r="68580" b="69850"/>
                <wp:wrapNone/>
                <wp:docPr id="3302" name="Entrada de lápiz 3302"/>
                <wp:cNvGraphicFramePr/>
                <a:graphic xmlns:a="http://schemas.openxmlformats.org/drawingml/2006/main">
                  <a:graphicData uri="http://schemas.microsoft.com/office/word/2010/wordprocessingInk">
                    <w14:contentPart bwMode="auto" r:id="rId1188">
                      <w14:nvContentPartPr>
                        <w14:cNvContentPartPr/>
                      </w14:nvContentPartPr>
                      <w14:xfrm>
                        <a:off x="0" y="0"/>
                        <a:ext cx="140980" cy="82550"/>
                      </w14:xfrm>
                    </w14:contentPart>
                  </a:graphicData>
                </a:graphic>
              </wp:anchor>
            </w:drawing>
          </mc:Choice>
          <mc:Fallback>
            <w:pict>
              <v:shape w14:anchorId="5FD1FE4B" id="Entrada de lápiz 3302" o:spid="_x0000_s1026" type="#_x0000_t75" style="position:absolute;margin-left:326.8pt;margin-top:4.15pt;width:13.9pt;height:9.3pt;z-index:2549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">
                <v:imagedata r:id="rId1189" o:title=""/>
              </v:shape>
            </w:pict>
          </mc:Fallback>
        </mc:AlternateContent>
      </w:r>
      <w:r>
        <w:rPr>
          <w:rFonts w:ascii="Arial" w:hAnsi="Arial"/>
          <w:b/>
          <w:bCs/>
          <w:noProof/>
          <w:color w:val="FF0000"/>
        </w:rPr>
        <mc:AlternateContent>
          <mc:Choice Requires="wpi">
            <w:drawing>
              <wp:anchor distT="0" distB="0" distL="114300" distR="114300" simplePos="0" relativeHeight="254910464" behindDoc="0" locked="0" layoutInCell="1" allowOverlap="1" wp14:anchorId="6B91E317" wp14:editId="6A0B621F">
                <wp:simplePos x="0" y="0"/>
                <wp:positionH relativeFrom="column">
                  <wp:posOffset>-247015</wp:posOffset>
                </wp:positionH>
                <wp:positionV relativeFrom="paragraph">
                  <wp:posOffset>-121920</wp:posOffset>
                </wp:positionV>
                <wp:extent cx="1369270" cy="463330"/>
                <wp:effectExtent l="57150" t="38100" r="59690" b="70485"/>
                <wp:wrapNone/>
                <wp:docPr id="3286" name="Entrada de lápiz 3286"/>
                <wp:cNvGraphicFramePr/>
                <a:graphic xmlns:a="http://schemas.openxmlformats.org/drawingml/2006/main">
                  <a:graphicData uri="http://schemas.microsoft.com/office/word/2010/wordprocessingInk">
                    <w14:contentPart bwMode="auto" r:id="rId1190">
                      <w14:nvContentPartPr>
                        <w14:cNvContentPartPr/>
                      </w14:nvContentPartPr>
                      <w14:xfrm>
                        <a:off x="0" y="0"/>
                        <a:ext cx="1369270" cy="463330"/>
                      </w14:xfrm>
                    </w14:contentPart>
                  </a:graphicData>
                </a:graphic>
              </wp:anchor>
            </w:drawing>
          </mc:Choice>
          <mc:Fallback>
            <w:pict>
              <v:shape w14:anchorId="40B918FD" id="Entrada de lápiz 3286" o:spid="_x0000_s1026" type="#_x0000_t75" style="position:absolute;margin-left:-20.85pt;margin-top:-11pt;width:110.6pt;height:39.35pt;z-index:2549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">
                <v:imagedata r:id="rId1191" o:title=""/>
              </v:shape>
            </w:pict>
          </mc:Fallback>
        </mc:AlternateContent>
      </w:r>
    </w:p>
    <w:p w14:paraId="2586DAD6" w14:textId="601658D9" w:rsidR="003B1ECB"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909440" behindDoc="0" locked="0" layoutInCell="1" allowOverlap="1" wp14:anchorId="3BBA5DDF" wp14:editId="41A174D2">
                <wp:simplePos x="0" y="0"/>
                <wp:positionH relativeFrom="column">
                  <wp:posOffset>1367790</wp:posOffset>
                </wp:positionH>
                <wp:positionV relativeFrom="paragraph">
                  <wp:posOffset>-264795</wp:posOffset>
                </wp:positionV>
                <wp:extent cx="2650260" cy="675030"/>
                <wp:effectExtent l="19050" t="57150" r="36195" b="67945"/>
                <wp:wrapNone/>
                <wp:docPr id="3285" name="Entrada de lápiz 3285"/>
                <wp:cNvGraphicFramePr/>
                <a:graphic xmlns:a="http://schemas.openxmlformats.org/drawingml/2006/main">
                  <a:graphicData uri="http://schemas.microsoft.com/office/word/2010/wordprocessingInk">
                    <w14:contentPart bwMode="auto" r:id="rId1192">
                      <w14:nvContentPartPr>
                        <w14:cNvContentPartPr/>
                      </w14:nvContentPartPr>
                      <w14:xfrm>
                        <a:off x="0" y="0"/>
                        <a:ext cx="2650260" cy="675030"/>
                      </w14:xfrm>
                    </w14:contentPart>
                  </a:graphicData>
                </a:graphic>
              </wp:anchor>
            </w:drawing>
          </mc:Choice>
          <mc:Fallback>
            <w:pict>
              <v:shape w14:anchorId="4CFEAB0C" id="Entrada de lápiz 3285" o:spid="_x0000_s1026" type="#_x0000_t75" style="position:absolute;margin-left:106.3pt;margin-top:-22.25pt;width:211.55pt;height:55.95pt;z-index:2549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">
                <v:imagedata r:id="rId1193" o:title=""/>
              </v:shape>
            </w:pict>
          </mc:Fallback>
        </mc:AlternateContent>
      </w:r>
    </w:p>
    <w:p w14:paraId="4F48406A" w14:textId="6DD8A43E" w:rsidR="003B1ECB" w:rsidRDefault="003B1ECB" w:rsidP="00C7206F">
      <w:pPr>
        <w:tabs>
          <w:tab w:val="left" w:pos="504"/>
          <w:tab w:val="center" w:pos="5161"/>
          <w:tab w:val="right" w:pos="10322"/>
        </w:tabs>
        <w:suppressAutoHyphens/>
        <w:rPr>
          <w:rFonts w:ascii="Arial" w:hAnsi="Arial"/>
          <w:b/>
          <w:bCs/>
          <w:color w:val="FF0000"/>
        </w:rPr>
      </w:pPr>
    </w:p>
    <w:p w14:paraId="0E899E39" w14:textId="0DBBD2FD" w:rsidR="003B1ECB" w:rsidRDefault="003B1ECB" w:rsidP="00C7206F">
      <w:pPr>
        <w:tabs>
          <w:tab w:val="left" w:pos="504"/>
          <w:tab w:val="center" w:pos="5161"/>
          <w:tab w:val="right" w:pos="10322"/>
        </w:tabs>
        <w:suppressAutoHyphens/>
        <w:rPr>
          <w:rFonts w:ascii="Arial" w:hAnsi="Arial"/>
          <w:b/>
          <w:bCs/>
          <w:color w:val="FF0000"/>
        </w:rPr>
      </w:pPr>
    </w:p>
    <w:p w14:paraId="016CF153" w14:textId="4B72AC35" w:rsidR="003B1ECB" w:rsidRDefault="003B1ECB" w:rsidP="00C7206F">
      <w:pPr>
        <w:tabs>
          <w:tab w:val="left" w:pos="504"/>
          <w:tab w:val="center" w:pos="5161"/>
          <w:tab w:val="right" w:pos="10322"/>
        </w:tabs>
        <w:suppressAutoHyphens/>
        <w:rPr>
          <w:rFonts w:ascii="Arial" w:hAnsi="Arial"/>
          <w:b/>
          <w:bCs/>
          <w:color w:val="FF0000"/>
        </w:rPr>
      </w:pPr>
    </w:p>
    <w:p w14:paraId="094549CC" w14:textId="0DF216F6" w:rsidR="003B1ECB"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030272" behindDoc="0" locked="0" layoutInCell="1" allowOverlap="1" wp14:anchorId="1B67A64C" wp14:editId="447575FB">
                <wp:simplePos x="0" y="0"/>
                <wp:positionH relativeFrom="column">
                  <wp:posOffset>-725170</wp:posOffset>
                </wp:positionH>
                <wp:positionV relativeFrom="paragraph">
                  <wp:posOffset>-862330</wp:posOffset>
                </wp:positionV>
                <wp:extent cx="575280" cy="2169980"/>
                <wp:effectExtent l="38100" t="57150" r="73025" b="59055"/>
                <wp:wrapNone/>
                <wp:docPr id="3403" name="Entrada de lápiz 3403"/>
                <wp:cNvGraphicFramePr/>
                <a:graphic xmlns:a="http://schemas.openxmlformats.org/drawingml/2006/main">
                  <a:graphicData uri="http://schemas.microsoft.com/office/word/2010/wordprocessingInk">
                    <w14:contentPart bwMode="auto" r:id="rId1194">
                      <w14:nvContentPartPr>
                        <w14:cNvContentPartPr/>
                      </w14:nvContentPartPr>
                      <w14:xfrm>
                        <a:off x="0" y="0"/>
                        <a:ext cx="575280" cy="2169980"/>
                      </w14:xfrm>
                    </w14:contentPart>
                  </a:graphicData>
                </a:graphic>
              </wp:anchor>
            </w:drawing>
          </mc:Choice>
          <mc:Fallback>
            <w:pict>
              <v:shape w14:anchorId="09FBBAC0" id="Entrada de lápiz 3403" o:spid="_x0000_s1026" type="#_x0000_t75" style="position:absolute;margin-left:-58.5pt;margin-top:-69.3pt;width:48.15pt;height:173.65pt;z-index:2550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">
                <v:imagedata r:id="rId1195" o:title=""/>
              </v:shape>
            </w:pict>
          </mc:Fallback>
        </mc:AlternateContent>
      </w:r>
    </w:p>
    <w:p w14:paraId="64D7AD9B" w14:textId="462D7616" w:rsidR="003B1ECB"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015936" behindDoc="0" locked="0" layoutInCell="1" allowOverlap="1" wp14:anchorId="0BFCA161" wp14:editId="723EC806">
                <wp:simplePos x="0" y="0"/>
                <wp:positionH relativeFrom="column">
                  <wp:posOffset>4166870</wp:posOffset>
                </wp:positionH>
                <wp:positionV relativeFrom="paragraph">
                  <wp:posOffset>-17145</wp:posOffset>
                </wp:positionV>
                <wp:extent cx="1087540" cy="321945"/>
                <wp:effectExtent l="38100" t="38100" r="36830" b="59055"/>
                <wp:wrapNone/>
                <wp:docPr id="3389" name="Entrada de lápiz 3389"/>
                <wp:cNvGraphicFramePr/>
                <a:graphic xmlns:a="http://schemas.openxmlformats.org/drawingml/2006/main">
                  <a:graphicData uri="http://schemas.microsoft.com/office/word/2010/wordprocessingInk">
                    <w14:contentPart bwMode="auto" r:id="rId1196">
                      <w14:nvContentPartPr>
                        <w14:cNvContentPartPr/>
                      </w14:nvContentPartPr>
                      <w14:xfrm>
                        <a:off x="0" y="0"/>
                        <a:ext cx="1087540" cy="321945"/>
                      </w14:xfrm>
                    </w14:contentPart>
                  </a:graphicData>
                </a:graphic>
              </wp:anchor>
            </w:drawing>
          </mc:Choice>
          <mc:Fallback>
            <w:pict>
              <v:shape w14:anchorId="278D6852" id="Entrada de lápiz 3389" o:spid="_x0000_s1026" type="#_x0000_t75" style="position:absolute;margin-left:326.7pt;margin-top:-2.75pt;width:88.5pt;height:28.15pt;z-index:2550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">
                <v:imagedata r:id="rId1197" o:title=""/>
              </v:shape>
            </w:pict>
          </mc:Fallback>
        </mc:AlternateContent>
      </w:r>
      <w:r>
        <w:rPr>
          <w:rFonts w:ascii="Arial" w:hAnsi="Arial"/>
          <w:b/>
          <w:bCs/>
          <w:noProof/>
          <w:color w:val="FF0000"/>
        </w:rPr>
        <mc:AlternateContent>
          <mc:Choice Requires="wpi">
            <w:drawing>
              <wp:anchor distT="0" distB="0" distL="114300" distR="114300" simplePos="0" relativeHeight="254937088" behindDoc="0" locked="0" layoutInCell="1" allowOverlap="1" wp14:anchorId="31558BA8" wp14:editId="0FBBC61F">
                <wp:simplePos x="0" y="0"/>
                <wp:positionH relativeFrom="column">
                  <wp:posOffset>-302895</wp:posOffset>
                </wp:positionH>
                <wp:positionV relativeFrom="paragraph">
                  <wp:posOffset>-63500</wp:posOffset>
                </wp:positionV>
                <wp:extent cx="1337245" cy="383210"/>
                <wp:effectExtent l="38100" t="57150" r="73025" b="74295"/>
                <wp:wrapNone/>
                <wp:docPr id="3312" name="Entrada de lápiz 3312"/>
                <wp:cNvGraphicFramePr/>
                <a:graphic xmlns:a="http://schemas.openxmlformats.org/drawingml/2006/main">
                  <a:graphicData uri="http://schemas.microsoft.com/office/word/2010/wordprocessingInk">
                    <w14:contentPart bwMode="auto" r:id="rId1198">
                      <w14:nvContentPartPr>
                        <w14:cNvContentPartPr/>
                      </w14:nvContentPartPr>
                      <w14:xfrm>
                        <a:off x="0" y="0"/>
                        <a:ext cx="1337245" cy="383210"/>
                      </w14:xfrm>
                    </w14:contentPart>
                  </a:graphicData>
                </a:graphic>
              </wp:anchor>
            </w:drawing>
          </mc:Choice>
          <mc:Fallback>
            <w:pict>
              <v:shape w14:anchorId="66799EEE" id="Entrada de lápiz 3312" o:spid="_x0000_s1026" type="#_x0000_t75" style="position:absolute;margin-left:-25.25pt;margin-top:-6.4pt;width:108.15pt;height:33pt;z-index:2549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">
                <v:imagedata r:id="rId1199" o:title=""/>
              </v:shape>
            </w:pict>
          </mc:Fallback>
        </mc:AlternateContent>
      </w:r>
    </w:p>
    <w:p w14:paraId="617AC7BD" w14:textId="4A2FD3FF" w:rsidR="003B1ECB"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976000" behindDoc="0" locked="0" layoutInCell="1" allowOverlap="1" wp14:anchorId="655C0D84" wp14:editId="3E337715">
                <wp:simplePos x="0" y="0"/>
                <wp:positionH relativeFrom="column">
                  <wp:posOffset>3737610</wp:posOffset>
                </wp:positionH>
                <wp:positionV relativeFrom="paragraph">
                  <wp:posOffset>31115</wp:posOffset>
                </wp:positionV>
                <wp:extent cx="113030" cy="98425"/>
                <wp:effectExtent l="38100" t="57150" r="58420" b="73025"/>
                <wp:wrapNone/>
                <wp:docPr id="3350" name="Entrada de lápiz 3350"/>
                <wp:cNvGraphicFramePr/>
                <a:graphic xmlns:a="http://schemas.openxmlformats.org/drawingml/2006/main">
                  <a:graphicData uri="http://schemas.microsoft.com/office/word/2010/wordprocessingInk">
                    <w14:contentPart bwMode="auto" r:id="rId1200">
                      <w14:nvContentPartPr>
                        <w14:cNvContentPartPr/>
                      </w14:nvContentPartPr>
                      <w14:xfrm>
                        <a:off x="0" y="0"/>
                        <a:ext cx="113030" cy="98425"/>
                      </w14:xfrm>
                    </w14:contentPart>
                  </a:graphicData>
                </a:graphic>
              </wp:anchor>
            </w:drawing>
          </mc:Choice>
          <mc:Fallback>
            <w:pict>
              <v:shape w14:anchorId="187479FC" id="Entrada de lápiz 3350" o:spid="_x0000_s1026" type="#_x0000_t75" style="position:absolute;margin-left:292.9pt;margin-top:1.05pt;width:11.7pt;height:10.55pt;z-index:2549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">
                <v:imagedata r:id="rId1201" o:title=""/>
              </v:shape>
            </w:pict>
          </mc:Fallback>
        </mc:AlternateContent>
      </w:r>
      <w:r>
        <w:rPr>
          <w:rFonts w:ascii="Arial" w:hAnsi="Arial"/>
          <w:b/>
          <w:bCs/>
          <w:noProof/>
          <w:color w:val="FF0000"/>
        </w:rPr>
        <mc:AlternateContent>
          <mc:Choice Requires="wpi">
            <w:drawing>
              <wp:anchor distT="0" distB="0" distL="114300" distR="114300" simplePos="0" relativeHeight="254957568" behindDoc="0" locked="0" layoutInCell="1" allowOverlap="1" wp14:anchorId="200E5CB5" wp14:editId="4B17F935">
                <wp:simplePos x="0" y="0"/>
                <wp:positionH relativeFrom="column">
                  <wp:posOffset>1241425</wp:posOffset>
                </wp:positionH>
                <wp:positionV relativeFrom="paragraph">
                  <wp:posOffset>108585</wp:posOffset>
                </wp:positionV>
                <wp:extent cx="142490" cy="67310"/>
                <wp:effectExtent l="57150" t="57150" r="48260" b="66040"/>
                <wp:wrapNone/>
                <wp:docPr id="3332" name="Entrada de lápiz 3332"/>
                <wp:cNvGraphicFramePr/>
                <a:graphic xmlns:a="http://schemas.openxmlformats.org/drawingml/2006/main">
                  <a:graphicData uri="http://schemas.microsoft.com/office/word/2010/wordprocessingInk">
                    <w14:contentPart bwMode="auto" r:id="rId1202">
                      <w14:nvContentPartPr>
                        <w14:cNvContentPartPr/>
                      </w14:nvContentPartPr>
                      <w14:xfrm>
                        <a:off x="0" y="0"/>
                        <a:ext cx="142490" cy="67310"/>
                      </w14:xfrm>
                    </w14:contentPart>
                  </a:graphicData>
                </a:graphic>
              </wp:anchor>
            </w:drawing>
          </mc:Choice>
          <mc:Fallback>
            <w:pict>
              <v:shape w14:anchorId="621D93CF" id="Entrada de lápiz 3332" o:spid="_x0000_s1026" type="#_x0000_t75" style="position:absolute;margin-left:96.35pt;margin-top:7.15pt;width:14pt;height:8.1pt;z-index:2549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">
                <v:imagedata r:id="rId1203" o:title=""/>
              </v:shape>
            </w:pict>
          </mc:Fallback>
        </mc:AlternateContent>
      </w:r>
    </w:p>
    <w:p w14:paraId="3E0DAE3D" w14:textId="60DDED09" w:rsidR="003B1ECB"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977024" behindDoc="0" locked="0" layoutInCell="1" allowOverlap="1" wp14:anchorId="1FF08272" wp14:editId="576C2350">
                <wp:simplePos x="0" y="0"/>
                <wp:positionH relativeFrom="column">
                  <wp:posOffset>1824355</wp:posOffset>
                </wp:positionH>
                <wp:positionV relativeFrom="paragraph">
                  <wp:posOffset>-355600</wp:posOffset>
                </wp:positionV>
                <wp:extent cx="1671045" cy="762365"/>
                <wp:effectExtent l="57150" t="57150" r="43815" b="76200"/>
                <wp:wrapNone/>
                <wp:docPr id="3351" name="Entrada de lápiz 3351"/>
                <wp:cNvGraphicFramePr/>
                <a:graphic xmlns:a="http://schemas.openxmlformats.org/drawingml/2006/main">
                  <a:graphicData uri="http://schemas.microsoft.com/office/word/2010/wordprocessingInk">
                    <w14:contentPart bwMode="auto" r:id="rId1204">
                      <w14:nvContentPartPr>
                        <w14:cNvContentPartPr/>
                      </w14:nvContentPartPr>
                      <w14:xfrm>
                        <a:off x="0" y="0"/>
                        <a:ext cx="1671045" cy="762365"/>
                      </w14:xfrm>
                    </w14:contentPart>
                  </a:graphicData>
                </a:graphic>
              </wp:anchor>
            </w:drawing>
          </mc:Choice>
          <mc:Fallback>
            <w:pict>
              <v:shape w14:anchorId="387B4D19" id="Entrada de lápiz 3351" o:spid="_x0000_s1026" type="#_x0000_t75" style="position:absolute;margin-left:142.25pt;margin-top:-29.4pt;width:134.45pt;height:62.9pt;z-index:2549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">
                <v:imagedata r:id="rId1205" o:title=""/>
              </v:shape>
            </w:pict>
          </mc:Fallback>
        </mc:AlternateContent>
      </w:r>
    </w:p>
    <w:p w14:paraId="5B5BE560" w14:textId="2B21D570" w:rsidR="003B1ECB" w:rsidRDefault="003B1ECB" w:rsidP="00C7206F">
      <w:pPr>
        <w:tabs>
          <w:tab w:val="left" w:pos="504"/>
          <w:tab w:val="center" w:pos="5161"/>
          <w:tab w:val="right" w:pos="10322"/>
        </w:tabs>
        <w:suppressAutoHyphens/>
        <w:rPr>
          <w:rFonts w:ascii="Arial" w:hAnsi="Arial"/>
          <w:b/>
          <w:bCs/>
          <w:color w:val="FF0000"/>
        </w:rPr>
      </w:pPr>
    </w:p>
    <w:p w14:paraId="3A7B82D0" w14:textId="713CA63B" w:rsidR="003B1ECB" w:rsidRDefault="003B1ECB" w:rsidP="00C7206F">
      <w:pPr>
        <w:tabs>
          <w:tab w:val="left" w:pos="504"/>
          <w:tab w:val="center" w:pos="5161"/>
          <w:tab w:val="right" w:pos="10322"/>
        </w:tabs>
        <w:suppressAutoHyphens/>
        <w:rPr>
          <w:rFonts w:ascii="Arial" w:hAnsi="Arial"/>
          <w:b/>
          <w:bCs/>
          <w:color w:val="FF0000"/>
        </w:rPr>
      </w:pPr>
    </w:p>
    <w:p w14:paraId="5F319AC0" w14:textId="1BF6D4BC" w:rsidR="003B1ECB"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4951424" behindDoc="0" locked="0" layoutInCell="1" allowOverlap="1" wp14:anchorId="2A468B3F" wp14:editId="03357063">
                <wp:simplePos x="0" y="0"/>
                <wp:positionH relativeFrom="column">
                  <wp:posOffset>-367665</wp:posOffset>
                </wp:positionH>
                <wp:positionV relativeFrom="paragraph">
                  <wp:posOffset>-91440</wp:posOffset>
                </wp:positionV>
                <wp:extent cx="1294550" cy="366950"/>
                <wp:effectExtent l="57150" t="57150" r="39370" b="71755"/>
                <wp:wrapNone/>
                <wp:docPr id="3326" name="Entrada de lápiz 3326"/>
                <wp:cNvGraphicFramePr/>
                <a:graphic xmlns:a="http://schemas.openxmlformats.org/drawingml/2006/main">
                  <a:graphicData uri="http://schemas.microsoft.com/office/word/2010/wordprocessingInk">
                    <w14:contentPart bwMode="auto" r:id="rId1206">
                      <w14:nvContentPartPr>
                        <w14:cNvContentPartPr/>
                      </w14:nvContentPartPr>
                      <w14:xfrm>
                        <a:off x="0" y="0"/>
                        <a:ext cx="1294550" cy="366950"/>
                      </w14:xfrm>
                    </w14:contentPart>
                  </a:graphicData>
                </a:graphic>
              </wp:anchor>
            </w:drawing>
          </mc:Choice>
          <mc:Fallback>
            <w:pict>
              <v:shape w14:anchorId="3418146E" id="Entrada de lápiz 3326" o:spid="_x0000_s1026" type="#_x0000_t75" style="position:absolute;margin-left:-30.35pt;margin-top:-8.6pt;width:104.8pt;height:31.75pt;z-index:2549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">
                <v:imagedata r:id="rId1207" o:title=""/>
              </v:shape>
            </w:pict>
          </mc:Fallback>
        </mc:AlternateContent>
      </w:r>
    </w:p>
    <w:p w14:paraId="493CC6FF" w14:textId="51A91FC0" w:rsidR="003B1ECB"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033344" behindDoc="0" locked="0" layoutInCell="1" allowOverlap="1" wp14:anchorId="6033E67C" wp14:editId="29E6CC2A">
                <wp:simplePos x="0" y="0"/>
                <wp:positionH relativeFrom="column">
                  <wp:posOffset>5924232</wp:posOffset>
                </wp:positionH>
                <wp:positionV relativeFrom="paragraph">
                  <wp:posOffset>-84138</wp:posOffset>
                </wp:positionV>
                <wp:extent cx="436320" cy="391320"/>
                <wp:effectExtent l="38100" t="38100" r="59055" b="66040"/>
                <wp:wrapNone/>
                <wp:docPr id="3406" name="Entrada de lápiz 3406"/>
                <wp:cNvGraphicFramePr/>
                <a:graphic xmlns:a="http://schemas.openxmlformats.org/drawingml/2006/main">
                  <a:graphicData uri="http://schemas.microsoft.com/office/word/2010/wordprocessingInk">
                    <w14:contentPart bwMode="auto" r:id="rId1208">
                      <w14:nvContentPartPr>
                        <w14:cNvContentPartPr/>
                      </w14:nvContentPartPr>
                      <w14:xfrm>
                        <a:off x="0" y="0"/>
                        <a:ext cx="436320" cy="391320"/>
                      </w14:xfrm>
                    </w14:contentPart>
                  </a:graphicData>
                </a:graphic>
              </wp:anchor>
            </w:drawing>
          </mc:Choice>
          <mc:Fallback>
            <w:pict>
              <v:shape w14:anchorId="702712D4" id="Entrada de lápiz 3406" o:spid="_x0000_s1026" type="#_x0000_t75" style="position:absolute;margin-left:465.05pt;margin-top:-8.05pt;width:37.15pt;height:33.6pt;z-index:2550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">
                <v:imagedata r:id="rId1209" o:title=""/>
              </v:shape>
            </w:pict>
          </mc:Fallback>
        </mc:AlternateContent>
      </w:r>
      <w:r>
        <w:rPr>
          <w:rFonts w:ascii="Arial" w:hAnsi="Arial"/>
          <w:b/>
          <w:bCs/>
          <w:noProof/>
          <w:color w:val="FF0000"/>
        </w:rPr>
        <mc:AlternateContent>
          <mc:Choice Requires="wpi">
            <w:drawing>
              <wp:anchor distT="0" distB="0" distL="114300" distR="114300" simplePos="0" relativeHeight="255031296" behindDoc="0" locked="0" layoutInCell="1" allowOverlap="1" wp14:anchorId="0014182B" wp14:editId="116A0B4E">
                <wp:simplePos x="0" y="0"/>
                <wp:positionH relativeFrom="column">
                  <wp:posOffset>4238352</wp:posOffset>
                </wp:positionH>
                <wp:positionV relativeFrom="paragraph">
                  <wp:posOffset>-150738</wp:posOffset>
                </wp:positionV>
                <wp:extent cx="1419120" cy="375480"/>
                <wp:effectExtent l="38100" t="57150" r="67310" b="62865"/>
                <wp:wrapNone/>
                <wp:docPr id="3404" name="Entrada de lápiz 3404"/>
                <wp:cNvGraphicFramePr/>
                <a:graphic xmlns:a="http://schemas.openxmlformats.org/drawingml/2006/main">
                  <a:graphicData uri="http://schemas.microsoft.com/office/word/2010/wordprocessingInk">
                    <w14:contentPart bwMode="auto" r:id="rId1210">
                      <w14:nvContentPartPr>
                        <w14:cNvContentPartPr/>
                      </w14:nvContentPartPr>
                      <w14:xfrm>
                        <a:off x="0" y="0"/>
                        <a:ext cx="1419120" cy="375480"/>
                      </w14:xfrm>
                    </w14:contentPart>
                  </a:graphicData>
                </a:graphic>
              </wp:anchor>
            </w:drawing>
          </mc:Choice>
          <mc:Fallback>
            <w:pict>
              <v:shape w14:anchorId="7ECBB713" id="Entrada de lápiz 3404" o:spid="_x0000_s1026" type="#_x0000_t75" style="position:absolute;margin-left:332.35pt;margin-top:-13.25pt;width:114.6pt;height:32.35pt;z-index:2550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">
                <v:imagedata r:id="rId1211" o:title=""/>
              </v:shape>
            </w:pict>
          </mc:Fallback>
        </mc:AlternateContent>
      </w:r>
      <w:r>
        <w:rPr>
          <w:rFonts w:ascii="Arial" w:hAnsi="Arial"/>
          <w:b/>
          <w:bCs/>
          <w:noProof/>
          <w:color w:val="FF0000"/>
        </w:rPr>
        <mc:AlternateContent>
          <mc:Choice Requires="wpi">
            <w:drawing>
              <wp:anchor distT="0" distB="0" distL="114300" distR="114300" simplePos="0" relativeHeight="254978048" behindDoc="0" locked="0" layoutInCell="1" allowOverlap="1" wp14:anchorId="6EC35149" wp14:editId="227D1BCB">
                <wp:simplePos x="0" y="0"/>
                <wp:positionH relativeFrom="column">
                  <wp:posOffset>1234395</wp:posOffset>
                </wp:positionH>
                <wp:positionV relativeFrom="paragraph">
                  <wp:posOffset>129540</wp:posOffset>
                </wp:positionV>
                <wp:extent cx="29160" cy="28440"/>
                <wp:effectExtent l="38100" t="38100" r="66675" b="48260"/>
                <wp:wrapNone/>
                <wp:docPr id="3352" name="Entrada de lápiz 3352"/>
                <wp:cNvGraphicFramePr/>
                <a:graphic xmlns:a="http://schemas.openxmlformats.org/drawingml/2006/main">
                  <a:graphicData uri="http://schemas.microsoft.com/office/word/2010/wordprocessingInk">
                    <w14:contentPart bwMode="auto" r:id="rId1212">
                      <w14:nvContentPartPr>
                        <w14:cNvContentPartPr/>
                      </w14:nvContentPartPr>
                      <w14:xfrm>
                        <a:off x="0" y="0"/>
                        <a:ext cx="29160" cy="28440"/>
                      </w14:xfrm>
                    </w14:contentPart>
                  </a:graphicData>
                </a:graphic>
              </wp:anchor>
            </w:drawing>
          </mc:Choice>
          <mc:Fallback>
            <w:pict>
              <v:shape w14:anchorId="2EC1EC84" id="Entrada de lápiz 3352" o:spid="_x0000_s1026" type="#_x0000_t75" style="position:absolute;margin-left:95.8pt;margin-top:8.8pt;width:5.15pt;height:5.1pt;z-index:2549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">
                <v:imagedata r:id="rId1213" o:title=""/>
              </v:shape>
            </w:pict>
          </mc:Fallback>
        </mc:AlternateContent>
      </w:r>
      <w:r>
        <w:rPr>
          <w:rFonts w:ascii="Arial" w:hAnsi="Arial"/>
          <w:b/>
          <w:bCs/>
          <w:noProof/>
          <w:color w:val="FF0000"/>
        </w:rPr>
        <mc:AlternateContent>
          <mc:Choice Requires="wpi">
            <w:drawing>
              <wp:anchor distT="0" distB="0" distL="114300" distR="114300" simplePos="0" relativeHeight="254954496" behindDoc="0" locked="0" layoutInCell="1" allowOverlap="1" wp14:anchorId="273251EE" wp14:editId="3A0A6D34">
                <wp:simplePos x="0" y="0"/>
                <wp:positionH relativeFrom="column">
                  <wp:posOffset>1095375</wp:posOffset>
                </wp:positionH>
                <wp:positionV relativeFrom="paragraph">
                  <wp:posOffset>-32385</wp:posOffset>
                </wp:positionV>
                <wp:extent cx="177400" cy="100330"/>
                <wp:effectExtent l="57150" t="57150" r="51435" b="71120"/>
                <wp:wrapNone/>
                <wp:docPr id="3329" name="Entrada de lápiz 3329"/>
                <wp:cNvGraphicFramePr/>
                <a:graphic xmlns:a="http://schemas.openxmlformats.org/drawingml/2006/main">
                  <a:graphicData uri="http://schemas.microsoft.com/office/word/2010/wordprocessingInk">
                    <w14:contentPart bwMode="auto" r:id="rId1214">
                      <w14:nvContentPartPr>
                        <w14:cNvContentPartPr/>
                      </w14:nvContentPartPr>
                      <w14:xfrm>
                        <a:off x="0" y="0"/>
                        <a:ext cx="177400" cy="100330"/>
                      </w14:xfrm>
                    </w14:contentPart>
                  </a:graphicData>
                </a:graphic>
              </wp:anchor>
            </w:drawing>
          </mc:Choice>
          <mc:Fallback>
            <w:pict>
              <v:shape w14:anchorId="60E8824E" id="Entrada de lápiz 3329" o:spid="_x0000_s1026" type="#_x0000_t75" style="position:absolute;margin-left:84.85pt;margin-top:-3.95pt;width:16.75pt;height:10.7pt;z-index:2549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">
                <v:imagedata r:id="rId1215" o:title=""/>
              </v:shape>
            </w:pict>
          </mc:Fallback>
        </mc:AlternateContent>
      </w:r>
    </w:p>
    <w:p w14:paraId="3C515AAF" w14:textId="10215904" w:rsidR="00EA185C"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025152" behindDoc="0" locked="0" layoutInCell="1" allowOverlap="1" wp14:anchorId="2B1E2409" wp14:editId="1E0BB70A">
                <wp:simplePos x="0" y="0"/>
                <wp:positionH relativeFrom="column">
                  <wp:posOffset>4918710</wp:posOffset>
                </wp:positionH>
                <wp:positionV relativeFrom="paragraph">
                  <wp:posOffset>9525</wp:posOffset>
                </wp:positionV>
                <wp:extent cx="507670" cy="254000"/>
                <wp:effectExtent l="38100" t="57150" r="45085" b="69850"/>
                <wp:wrapNone/>
                <wp:docPr id="3398" name="Entrada de lápiz 3398"/>
                <wp:cNvGraphicFramePr/>
                <a:graphic xmlns:a="http://schemas.openxmlformats.org/drawingml/2006/main">
                  <a:graphicData uri="http://schemas.microsoft.com/office/word/2010/wordprocessingInk">
                    <w14:contentPart bwMode="auto" r:id="rId1216">
                      <w14:nvContentPartPr>
                        <w14:cNvContentPartPr/>
                      </w14:nvContentPartPr>
                      <w14:xfrm>
                        <a:off x="0" y="0"/>
                        <a:ext cx="507670" cy="254000"/>
                      </w14:xfrm>
                    </w14:contentPart>
                  </a:graphicData>
                </a:graphic>
              </wp:anchor>
            </w:drawing>
          </mc:Choice>
          <mc:Fallback>
            <w:pict>
              <v:shape w14:anchorId="0E840C7A" id="Entrada de lápiz 3398" o:spid="_x0000_s1026" type="#_x0000_t75" style="position:absolute;margin-left:385.9pt;margin-top:-.65pt;width:42.8pt;height:22.8pt;z-index:2550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">
                <v:imagedata r:id="rId1217" o:title=""/>
              </v:shape>
            </w:pict>
          </mc:Fallback>
        </mc:AlternateContent>
      </w:r>
      <w:r>
        <w:rPr>
          <w:rFonts w:ascii="Arial" w:hAnsi="Arial"/>
          <w:b/>
          <w:bCs/>
          <w:noProof/>
          <w:color w:val="FF0000"/>
        </w:rPr>
        <mc:AlternateContent>
          <mc:Choice Requires="wpi">
            <w:drawing>
              <wp:anchor distT="0" distB="0" distL="114300" distR="114300" simplePos="0" relativeHeight="254990336" behindDoc="0" locked="0" layoutInCell="1" allowOverlap="1" wp14:anchorId="447C1271" wp14:editId="2CEADF31">
                <wp:simplePos x="0" y="0"/>
                <wp:positionH relativeFrom="column">
                  <wp:posOffset>1976755</wp:posOffset>
                </wp:positionH>
                <wp:positionV relativeFrom="paragraph">
                  <wp:posOffset>-71755</wp:posOffset>
                </wp:positionV>
                <wp:extent cx="1713360" cy="300490"/>
                <wp:effectExtent l="57150" t="57150" r="20320" b="61595"/>
                <wp:wrapNone/>
                <wp:docPr id="3364" name="Entrada de lápiz 3364"/>
                <wp:cNvGraphicFramePr/>
                <a:graphic xmlns:a="http://schemas.openxmlformats.org/drawingml/2006/main">
                  <a:graphicData uri="http://schemas.microsoft.com/office/word/2010/wordprocessingInk">
                    <w14:contentPart bwMode="auto" r:id="rId1218">
                      <w14:nvContentPartPr>
                        <w14:cNvContentPartPr/>
                      </w14:nvContentPartPr>
                      <w14:xfrm>
                        <a:off x="0" y="0"/>
                        <a:ext cx="1713360" cy="300490"/>
                      </w14:xfrm>
                    </w14:contentPart>
                  </a:graphicData>
                </a:graphic>
              </wp:anchor>
            </w:drawing>
          </mc:Choice>
          <mc:Fallback>
            <w:pict>
              <v:shape w14:anchorId="618A9BC1" id="Entrada de lápiz 3364" o:spid="_x0000_s1026" type="#_x0000_t75" style="position:absolute;margin-left:154.25pt;margin-top:-7.05pt;width:137.7pt;height:26.45pt;z-index:2549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">
                <v:imagedata r:id="rId1219" o:title=""/>
              </v:shape>
            </w:pict>
          </mc:Fallback>
        </mc:AlternateContent>
      </w:r>
    </w:p>
    <w:p w14:paraId="79B6CCD0" w14:textId="55C7628D" w:rsidR="003B1ECB"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020032" behindDoc="0" locked="0" layoutInCell="1" allowOverlap="1" wp14:anchorId="027AF960" wp14:editId="6D041FAE">
                <wp:simplePos x="0" y="0"/>
                <wp:positionH relativeFrom="column">
                  <wp:posOffset>4389755</wp:posOffset>
                </wp:positionH>
                <wp:positionV relativeFrom="paragraph">
                  <wp:posOffset>-119380</wp:posOffset>
                </wp:positionV>
                <wp:extent cx="486805" cy="370585"/>
                <wp:effectExtent l="57150" t="57150" r="8890" b="67945"/>
                <wp:wrapNone/>
                <wp:docPr id="3393" name="Entrada de lápiz 3393"/>
                <wp:cNvGraphicFramePr/>
                <a:graphic xmlns:a="http://schemas.openxmlformats.org/drawingml/2006/main">
                  <a:graphicData uri="http://schemas.microsoft.com/office/word/2010/wordprocessingInk">
                    <w14:contentPart bwMode="auto" r:id="rId1220">
                      <w14:nvContentPartPr>
                        <w14:cNvContentPartPr/>
                      </w14:nvContentPartPr>
                      <w14:xfrm>
                        <a:off x="0" y="0"/>
                        <a:ext cx="486805" cy="370585"/>
                      </w14:xfrm>
                    </w14:contentPart>
                  </a:graphicData>
                </a:graphic>
              </wp:anchor>
            </w:drawing>
          </mc:Choice>
          <mc:Fallback>
            <w:pict>
              <v:shape w14:anchorId="6D9D6C06" id="Entrada de lápiz 3393" o:spid="_x0000_s1026" type="#_x0000_t75" style="position:absolute;margin-left:344.25pt;margin-top:-10.8pt;width:41.2pt;height:32.05pt;z-index:2550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">
                <v:imagedata r:id="rId1221" o:title=""/>
              </v:shape>
            </w:pict>
          </mc:Fallback>
        </mc:AlternateContent>
      </w:r>
      <w:r>
        <w:rPr>
          <w:rFonts w:ascii="Arial" w:hAnsi="Arial"/>
          <w:b/>
          <w:bCs/>
          <w:noProof/>
          <w:color w:val="FF0000"/>
        </w:rPr>
        <mc:AlternateContent>
          <mc:Choice Requires="wpi">
            <w:drawing>
              <wp:anchor distT="0" distB="0" distL="114300" distR="114300" simplePos="0" relativeHeight="254999552" behindDoc="0" locked="0" layoutInCell="1" allowOverlap="1" wp14:anchorId="77CF4C09" wp14:editId="653B11AF">
                <wp:simplePos x="0" y="0"/>
                <wp:positionH relativeFrom="column">
                  <wp:posOffset>3954145</wp:posOffset>
                </wp:positionH>
                <wp:positionV relativeFrom="paragraph">
                  <wp:posOffset>85725</wp:posOffset>
                </wp:positionV>
                <wp:extent cx="147095" cy="91440"/>
                <wp:effectExtent l="57150" t="38100" r="62865" b="60960"/>
                <wp:wrapNone/>
                <wp:docPr id="3373" name="Entrada de lápiz 3373"/>
                <wp:cNvGraphicFramePr/>
                <a:graphic xmlns:a="http://schemas.openxmlformats.org/drawingml/2006/main">
                  <a:graphicData uri="http://schemas.microsoft.com/office/word/2010/wordprocessingInk">
                    <w14:contentPart bwMode="auto" r:id="rId1222">
                      <w14:nvContentPartPr>
                        <w14:cNvContentPartPr/>
                      </w14:nvContentPartPr>
                      <w14:xfrm>
                        <a:off x="0" y="0"/>
                        <a:ext cx="147095" cy="91440"/>
                      </w14:xfrm>
                    </w14:contentPart>
                  </a:graphicData>
                </a:graphic>
              </wp:anchor>
            </w:drawing>
          </mc:Choice>
          <mc:Fallback>
            <w:pict>
              <v:shape w14:anchorId="791E31DA" id="Entrada de lápiz 3373" o:spid="_x0000_s1026" type="#_x0000_t75" style="position:absolute;margin-left:309.95pt;margin-top:5.35pt;width:14.45pt;height:10pt;z-index:2549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">
                <v:imagedata r:id="rId1223" o:title=""/>
              </v:shape>
            </w:pict>
          </mc:Fallback>
        </mc:AlternateContent>
      </w:r>
    </w:p>
    <w:p w14:paraId="3F053B31" w14:textId="3F158079" w:rsidR="003B1ECB"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032320" behindDoc="0" locked="0" layoutInCell="1" allowOverlap="1" wp14:anchorId="36EE7EF2" wp14:editId="02BCA9B1">
                <wp:simplePos x="0" y="0"/>
                <wp:positionH relativeFrom="column">
                  <wp:posOffset>4273992</wp:posOffset>
                </wp:positionH>
                <wp:positionV relativeFrom="paragraph">
                  <wp:posOffset>-112248</wp:posOffset>
                </wp:positionV>
                <wp:extent cx="1478880" cy="495000"/>
                <wp:effectExtent l="57150" t="38100" r="45720" b="57785"/>
                <wp:wrapNone/>
                <wp:docPr id="3405" name="Entrada de lápiz 3405"/>
                <wp:cNvGraphicFramePr/>
                <a:graphic xmlns:a="http://schemas.openxmlformats.org/drawingml/2006/main">
                  <a:graphicData uri="http://schemas.microsoft.com/office/word/2010/wordprocessingInk">
                    <w14:contentPart bwMode="auto" r:id="rId1224">
                      <w14:nvContentPartPr>
                        <w14:cNvContentPartPr/>
                      </w14:nvContentPartPr>
                      <w14:xfrm>
                        <a:off x="0" y="0"/>
                        <a:ext cx="1478880" cy="495000"/>
                      </w14:xfrm>
                    </w14:contentPart>
                  </a:graphicData>
                </a:graphic>
              </wp:anchor>
            </w:drawing>
          </mc:Choice>
          <mc:Fallback>
            <w:pict>
              <v:shape w14:anchorId="433E6B05" id="Entrada de lápiz 3405" o:spid="_x0000_s1026" type="#_x0000_t75" style="position:absolute;margin-left:335.15pt;margin-top:-10.25pt;width:119.3pt;height:41.85pt;z-index:2550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">
                <v:imagedata r:id="rId1225" o:title=""/>
              </v:shape>
            </w:pict>
          </mc:Fallback>
        </mc:AlternateContent>
      </w:r>
    </w:p>
    <w:p w14:paraId="4ECFF537" w14:textId="42F1A93B" w:rsidR="003B1ECB" w:rsidRDefault="003B1ECB"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000576" behindDoc="0" locked="0" layoutInCell="1" allowOverlap="1" wp14:anchorId="0B1674E1" wp14:editId="2622589E">
                <wp:simplePos x="0" y="0"/>
                <wp:positionH relativeFrom="column">
                  <wp:posOffset>1965325</wp:posOffset>
                </wp:positionH>
                <wp:positionV relativeFrom="paragraph">
                  <wp:posOffset>-205740</wp:posOffset>
                </wp:positionV>
                <wp:extent cx="1697990" cy="513735"/>
                <wp:effectExtent l="38100" t="38100" r="73660" b="57785"/>
                <wp:wrapNone/>
                <wp:docPr id="3374" name="Entrada de lápiz 3374"/>
                <wp:cNvGraphicFramePr/>
                <a:graphic xmlns:a="http://schemas.openxmlformats.org/drawingml/2006/main">
                  <a:graphicData uri="http://schemas.microsoft.com/office/word/2010/wordprocessingInk">
                    <w14:contentPart bwMode="auto" r:id="rId1226">
                      <w14:nvContentPartPr>
                        <w14:cNvContentPartPr/>
                      </w14:nvContentPartPr>
                      <w14:xfrm>
                        <a:off x="0" y="0"/>
                        <a:ext cx="1697990" cy="513735"/>
                      </w14:xfrm>
                    </w14:contentPart>
                  </a:graphicData>
                </a:graphic>
              </wp:anchor>
            </w:drawing>
          </mc:Choice>
          <mc:Fallback>
            <w:pict>
              <v:shape w14:anchorId="2615572E" id="Entrada de lápiz 3374" o:spid="_x0000_s1026" type="#_x0000_t75" style="position:absolute;margin-left:153.35pt;margin-top:-17.6pt;width:136.5pt;height:43.25pt;z-index:2550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">
                <v:imagedata r:id="rId1227" o:title=""/>
              </v:shape>
            </w:pict>
          </mc:Fallback>
        </mc:AlternateContent>
      </w:r>
    </w:p>
    <w:p w14:paraId="457F57F2" w14:textId="4066CDCB" w:rsidR="003B1ECB" w:rsidRDefault="003B1ECB" w:rsidP="00C7206F">
      <w:pPr>
        <w:tabs>
          <w:tab w:val="left" w:pos="504"/>
          <w:tab w:val="center" w:pos="5161"/>
          <w:tab w:val="right" w:pos="10322"/>
        </w:tabs>
        <w:suppressAutoHyphens/>
        <w:rPr>
          <w:rFonts w:ascii="Arial" w:hAnsi="Arial"/>
          <w:b/>
          <w:bCs/>
          <w:color w:val="FF0000"/>
        </w:rPr>
      </w:pPr>
    </w:p>
    <w:p w14:paraId="45A8E106" w14:textId="77777777" w:rsidR="003B1ECB" w:rsidRDefault="003B1ECB" w:rsidP="00C7206F">
      <w:pPr>
        <w:tabs>
          <w:tab w:val="left" w:pos="504"/>
          <w:tab w:val="center" w:pos="5161"/>
          <w:tab w:val="right" w:pos="10322"/>
        </w:tabs>
        <w:suppressAutoHyphens/>
        <w:rPr>
          <w:rFonts w:ascii="Arial" w:hAnsi="Arial"/>
          <w:b/>
          <w:bCs/>
          <w:color w:val="FF0000"/>
        </w:rPr>
      </w:pPr>
    </w:p>
    <w:p w14:paraId="333095F6" w14:textId="163335EF" w:rsidR="00C7206F" w:rsidRDefault="00C7206F" w:rsidP="00C7206F">
      <w:pPr>
        <w:tabs>
          <w:tab w:val="left" w:pos="504"/>
          <w:tab w:val="center" w:pos="5161"/>
          <w:tab w:val="right" w:pos="10322"/>
        </w:tabs>
        <w:suppressAutoHyphens/>
        <w:rPr>
          <w:rFonts w:ascii="Arial" w:hAnsi="Arial"/>
          <w:b/>
          <w:bCs/>
          <w:color w:val="FF0000"/>
        </w:rPr>
      </w:pPr>
      <w:r w:rsidRPr="00C7206F">
        <w:rPr>
          <w:rFonts w:ascii="Arial" w:hAnsi="Arial"/>
          <w:b/>
          <w:bCs/>
          <w:color w:val="FF0000"/>
        </w:rPr>
        <w:t>Análisis:</w:t>
      </w:r>
    </w:p>
    <w:p w14:paraId="74EBFE90" w14:textId="77777777" w:rsidR="00EA185C" w:rsidRPr="00C7206F" w:rsidRDefault="00EA185C" w:rsidP="00C7206F">
      <w:pPr>
        <w:tabs>
          <w:tab w:val="left" w:pos="504"/>
          <w:tab w:val="center" w:pos="5161"/>
          <w:tab w:val="right" w:pos="10322"/>
        </w:tabs>
        <w:suppressAutoHyphens/>
        <w:rPr>
          <w:rFonts w:ascii="Arial" w:hAnsi="Arial"/>
          <w:b/>
          <w:bCs/>
          <w:color w:val="FF0000"/>
        </w:rPr>
      </w:pPr>
    </w:p>
    <w:p w14:paraId="69F5CA0B" w14:textId="77777777" w:rsidR="00C7206F" w:rsidRPr="003B1ECB" w:rsidRDefault="00C7206F" w:rsidP="00C7206F">
      <w:pPr>
        <w:tabs>
          <w:tab w:val="left" w:pos="504"/>
          <w:tab w:val="center" w:pos="5161"/>
          <w:tab w:val="right" w:pos="10322"/>
        </w:tabs>
        <w:suppressAutoHyphens/>
        <w:rPr>
          <w:rFonts w:ascii="Arial" w:hAnsi="Arial"/>
          <w:color w:val="FF0000"/>
          <w:szCs w:val="22"/>
        </w:rPr>
      </w:pPr>
      <w:r w:rsidRPr="003B1ECB">
        <w:rPr>
          <w:rFonts w:ascii="Arial" w:hAnsi="Arial"/>
          <w:color w:val="FF0000"/>
          <w:szCs w:val="22"/>
        </w:rPr>
        <w:lastRenderedPageBreak/>
        <w:t>P(Li/D) = 0.8 &gt; P(L/D) = 0.167 &gt; P(A/D) = 0.033</w:t>
      </w:r>
    </w:p>
    <w:p w14:paraId="1554F35F" w14:textId="77777777" w:rsidR="00C7206F" w:rsidRPr="003B1ECB" w:rsidRDefault="00C7206F" w:rsidP="00C7206F">
      <w:pPr>
        <w:tabs>
          <w:tab w:val="left" w:pos="504"/>
          <w:tab w:val="center" w:pos="5161"/>
          <w:tab w:val="right" w:pos="10322"/>
        </w:tabs>
        <w:suppressAutoHyphens/>
        <w:rPr>
          <w:rFonts w:ascii="Arial" w:hAnsi="Arial"/>
          <w:color w:val="FF0000"/>
          <w:szCs w:val="22"/>
        </w:rPr>
      </w:pPr>
      <w:r w:rsidRPr="003B1ECB">
        <w:rPr>
          <w:rFonts w:ascii="Arial" w:hAnsi="Arial"/>
          <w:color w:val="FF0000"/>
          <w:szCs w:val="22"/>
        </w:rPr>
        <w:t xml:space="preserve"> La condición se cumple para la planta de Lima</w:t>
      </w:r>
    </w:p>
    <w:p w14:paraId="77094226" w14:textId="77777777" w:rsidR="00C7206F" w:rsidRPr="00482AB1" w:rsidRDefault="00C7206F" w:rsidP="00C7206F">
      <w:pPr>
        <w:tabs>
          <w:tab w:val="left" w:pos="504"/>
          <w:tab w:val="center" w:pos="5161"/>
          <w:tab w:val="right" w:pos="10322"/>
        </w:tabs>
        <w:suppressAutoHyphens/>
        <w:rPr>
          <w:rFonts w:ascii="Arial" w:hAnsi="Arial"/>
          <w:color w:val="0000FF"/>
          <w:szCs w:val="22"/>
        </w:rPr>
      </w:pPr>
    </w:p>
    <w:p w14:paraId="393BA650" w14:textId="77777777" w:rsidR="00C7206F" w:rsidRPr="003B1ECB" w:rsidRDefault="00C7206F" w:rsidP="00C7206F">
      <w:pPr>
        <w:tabs>
          <w:tab w:val="left" w:pos="504"/>
          <w:tab w:val="center" w:pos="5161"/>
          <w:tab w:val="right" w:pos="10322"/>
        </w:tabs>
        <w:suppressAutoHyphens/>
        <w:rPr>
          <w:rFonts w:ascii="Arial" w:hAnsi="Arial"/>
          <w:b/>
          <w:bCs/>
          <w:color w:val="FF0000"/>
        </w:rPr>
      </w:pPr>
      <w:r w:rsidRPr="00C7206F">
        <w:rPr>
          <w:rFonts w:ascii="Arial" w:hAnsi="Arial"/>
          <w:b/>
          <w:bCs/>
          <w:color w:val="FF0000"/>
        </w:rPr>
        <w:t>Argumentación:</w:t>
      </w:r>
    </w:p>
    <w:p w14:paraId="4068244D" w14:textId="765ED151" w:rsidR="00C7206F" w:rsidRPr="003B1ECB" w:rsidRDefault="008D4B99" w:rsidP="00C7206F">
      <w:pPr>
        <w:tabs>
          <w:tab w:val="left" w:pos="504"/>
          <w:tab w:val="center" w:pos="5161"/>
          <w:tab w:val="right" w:pos="10322"/>
        </w:tabs>
        <w:suppressAutoHyphens/>
        <w:rPr>
          <w:rFonts w:ascii="Arial" w:hAnsi="Arial"/>
          <w:color w:val="FF0000"/>
          <w:szCs w:val="22"/>
        </w:rPr>
      </w:pPr>
      <w:r w:rsidRPr="003B1ECB">
        <w:rPr>
          <w:rFonts w:ascii="Arial" w:hAnsi="Arial"/>
          <w:color w:val="FF0000"/>
          <w:szCs w:val="22"/>
        </w:rPr>
        <w:t>Si se</w:t>
      </w:r>
      <w:r w:rsidR="00C7206F" w:rsidRPr="003B1ECB">
        <w:rPr>
          <w:rFonts w:ascii="Arial" w:hAnsi="Arial"/>
          <w:color w:val="FF0000"/>
          <w:szCs w:val="22"/>
        </w:rPr>
        <w:t xml:space="preserve"> debe implementar un programa de capacitación sobre maquinarias a la planta de Lima.</w:t>
      </w:r>
    </w:p>
    <w:p w14:paraId="7645849F" w14:textId="77777777" w:rsidR="00C7206F" w:rsidRPr="003B1ECB" w:rsidRDefault="00C7206F" w:rsidP="00C7206F">
      <w:pPr>
        <w:pStyle w:val="Prrafodelista"/>
        <w:shd w:val="clear" w:color="auto" w:fill="FFFFFF"/>
        <w:jc w:val="both"/>
        <w:rPr>
          <w:rFonts w:ascii="Arial" w:hAnsi="Arial"/>
          <w:color w:val="FF0000"/>
        </w:rPr>
      </w:pPr>
    </w:p>
    <w:p w14:paraId="5ABD81FC" w14:textId="77777777" w:rsidR="00C7206F" w:rsidRPr="00C7206F" w:rsidRDefault="00C7206F" w:rsidP="00C7206F">
      <w:pPr>
        <w:tabs>
          <w:tab w:val="left" w:pos="504"/>
          <w:tab w:val="center" w:pos="5161"/>
          <w:tab w:val="right" w:pos="10322"/>
        </w:tabs>
        <w:suppressAutoHyphens/>
        <w:rPr>
          <w:rFonts w:ascii="Arial" w:hAnsi="Arial"/>
          <w:b/>
          <w:bCs/>
          <w:color w:val="FF0000"/>
        </w:rPr>
      </w:pPr>
    </w:p>
    <w:p w14:paraId="0C3D2A9F" w14:textId="77777777" w:rsidR="00C7206F" w:rsidRDefault="00C7206F" w:rsidP="003A09C6">
      <w:pPr>
        <w:spacing w:after="120"/>
        <w:jc w:val="both"/>
        <w:rPr>
          <w:rFonts w:ascii="Arial" w:hAnsi="Arial"/>
        </w:rPr>
      </w:pPr>
    </w:p>
    <w:p w14:paraId="0F710083" w14:textId="6733E12C" w:rsidR="003A09C6" w:rsidRDefault="001F3C32" w:rsidP="001F3C32">
      <w:pPr>
        <w:rPr>
          <w:rFonts w:ascii="Arial" w:hAnsi="Arial"/>
          <w:b/>
          <w:bCs/>
        </w:rPr>
      </w:pPr>
      <w:r w:rsidRPr="001F3C32">
        <w:rPr>
          <w:rFonts w:ascii="Arial" w:hAnsi="Arial"/>
          <w:b/>
          <w:bCs/>
        </w:rPr>
        <w:t xml:space="preserve">Pregunta </w:t>
      </w:r>
      <w:r w:rsidR="00BC5496">
        <w:rPr>
          <w:rFonts w:ascii="Arial" w:hAnsi="Arial"/>
          <w:b/>
          <w:bCs/>
        </w:rPr>
        <w:t>9</w:t>
      </w:r>
    </w:p>
    <w:p w14:paraId="4C089838" w14:textId="77777777" w:rsidR="00F538A2" w:rsidRPr="00F538A2" w:rsidRDefault="00F538A2" w:rsidP="00F538A2">
      <w:pPr>
        <w:shd w:val="clear" w:color="auto" w:fill="FFFFFF"/>
        <w:jc w:val="both"/>
        <w:rPr>
          <w:rFonts w:ascii="Arial" w:hAnsi="Arial"/>
          <w:b/>
          <w:bCs/>
        </w:rPr>
      </w:pPr>
      <w:r w:rsidRPr="00F538A2">
        <w:rPr>
          <w:rFonts w:ascii="Arial" w:hAnsi="Arial"/>
          <w:b/>
          <w:bCs/>
        </w:rPr>
        <w:t xml:space="preserve">Caso: </w:t>
      </w:r>
      <w:proofErr w:type="spellStart"/>
      <w:r w:rsidRPr="00F538A2">
        <w:rPr>
          <w:rFonts w:ascii="Arial" w:hAnsi="Arial"/>
          <w:b/>
          <w:bCs/>
        </w:rPr>
        <w:t>Hidromec</w:t>
      </w:r>
      <w:proofErr w:type="spellEnd"/>
      <w:r w:rsidRPr="00F538A2">
        <w:rPr>
          <w:rFonts w:ascii="Arial" w:hAnsi="Arial"/>
          <w:b/>
          <w:bCs/>
        </w:rPr>
        <w:t xml:space="preserve"> S.A.</w:t>
      </w:r>
    </w:p>
    <w:p w14:paraId="00C487B8" w14:textId="77777777" w:rsidR="00F538A2" w:rsidRPr="00F538A2" w:rsidRDefault="00F538A2" w:rsidP="00F538A2">
      <w:pPr>
        <w:shd w:val="clear" w:color="auto" w:fill="FFFFFF"/>
        <w:jc w:val="both"/>
        <w:rPr>
          <w:rFonts w:ascii="Arial" w:hAnsi="Arial"/>
        </w:rPr>
      </w:pPr>
      <w:r w:rsidRPr="00F538A2">
        <w:rPr>
          <w:rFonts w:ascii="Arial" w:hAnsi="Arial"/>
        </w:rPr>
        <w:t xml:space="preserve">La compañía </w:t>
      </w:r>
      <w:proofErr w:type="spellStart"/>
      <w:r w:rsidRPr="00F538A2">
        <w:rPr>
          <w:rFonts w:ascii="Arial" w:hAnsi="Arial"/>
        </w:rPr>
        <w:t>Hidromec</w:t>
      </w:r>
      <w:proofErr w:type="spellEnd"/>
      <w:r w:rsidRPr="00F538A2">
        <w:rPr>
          <w:rFonts w:ascii="Arial" w:hAnsi="Arial"/>
        </w:rPr>
        <w:t xml:space="preserve"> S.A. que fabrica bombas de agua, ha incursionado en el mercado de la construcción importando sensores para los sismógrafos que son instrumentos para medir el movimiento tectónico o volcánico en las obras.</w:t>
      </w:r>
    </w:p>
    <w:p w14:paraId="0E975C7D" w14:textId="77777777" w:rsidR="00F538A2" w:rsidRPr="00F538A2" w:rsidRDefault="00F538A2" w:rsidP="00F538A2">
      <w:pPr>
        <w:shd w:val="clear" w:color="auto" w:fill="FFFFFF"/>
        <w:jc w:val="both"/>
        <w:rPr>
          <w:rFonts w:ascii="Arial" w:hAnsi="Arial"/>
        </w:rPr>
      </w:pPr>
      <w:r w:rsidRPr="00F538A2">
        <w:rPr>
          <w:rFonts w:ascii="Arial" w:hAnsi="Arial"/>
        </w:rPr>
        <w:t xml:space="preserve">Global International, </w:t>
      </w:r>
      <w:proofErr w:type="spellStart"/>
      <w:r w:rsidRPr="00F538A2">
        <w:rPr>
          <w:rFonts w:ascii="Arial" w:hAnsi="Arial"/>
        </w:rPr>
        <w:t>Epsilon</w:t>
      </w:r>
      <w:proofErr w:type="spellEnd"/>
      <w:r w:rsidRPr="00F538A2">
        <w:rPr>
          <w:rFonts w:ascii="Arial" w:hAnsi="Arial"/>
        </w:rPr>
        <w:t xml:space="preserve"> y </w:t>
      </w:r>
      <w:proofErr w:type="spellStart"/>
      <w:r w:rsidRPr="00F538A2">
        <w:rPr>
          <w:rFonts w:ascii="Arial" w:hAnsi="Arial"/>
        </w:rPr>
        <w:t>Priisa</w:t>
      </w:r>
      <w:proofErr w:type="spellEnd"/>
      <w:r w:rsidRPr="00F538A2">
        <w:rPr>
          <w:rFonts w:ascii="Arial" w:hAnsi="Arial"/>
        </w:rPr>
        <w:t xml:space="preserve"> son empresas internacionales que en los últimos años son los proveedores de sensores de </w:t>
      </w:r>
      <w:proofErr w:type="spellStart"/>
      <w:r w:rsidRPr="00F538A2">
        <w:rPr>
          <w:rFonts w:ascii="Arial" w:hAnsi="Arial"/>
        </w:rPr>
        <w:t>Hidromec</w:t>
      </w:r>
      <w:proofErr w:type="spellEnd"/>
      <w:r w:rsidRPr="00F538A2">
        <w:rPr>
          <w:rFonts w:ascii="Arial" w:hAnsi="Arial"/>
        </w:rPr>
        <w:t xml:space="preserve"> S.A. en la siguiente proporción 0</w:t>
      </w:r>
      <w:r w:rsidRPr="003B1ECB">
        <w:rPr>
          <w:rFonts w:ascii="Arial" w:hAnsi="Arial"/>
          <w:highlight w:val="yellow"/>
        </w:rPr>
        <w:t>,2; 0,3 y 0,5 respectivamente</w:t>
      </w:r>
      <w:r w:rsidRPr="00F538A2">
        <w:rPr>
          <w:rFonts w:ascii="Arial" w:hAnsi="Arial"/>
        </w:rPr>
        <w:t xml:space="preserve">. El departamento de control de calidad de </w:t>
      </w:r>
      <w:proofErr w:type="spellStart"/>
      <w:r w:rsidRPr="00F538A2">
        <w:rPr>
          <w:rFonts w:ascii="Arial" w:hAnsi="Arial"/>
        </w:rPr>
        <w:t>Hidromec</w:t>
      </w:r>
      <w:proofErr w:type="spellEnd"/>
      <w:r w:rsidRPr="00F538A2">
        <w:rPr>
          <w:rFonts w:ascii="Arial" w:hAnsi="Arial"/>
        </w:rPr>
        <w:t xml:space="preserve"> S.A. ha detectado que el porcentaje de sensores con </w:t>
      </w:r>
      <w:r w:rsidRPr="003B1ECB">
        <w:rPr>
          <w:rFonts w:ascii="Arial" w:hAnsi="Arial"/>
          <w:highlight w:val="yellow"/>
        </w:rPr>
        <w:t>defectos de fabricación por las empresas abastecedoras son 1,5%, 1,9% y 1,3% respectivamente</w:t>
      </w:r>
      <w:r w:rsidRPr="00F538A2">
        <w:rPr>
          <w:rFonts w:ascii="Arial" w:hAnsi="Arial"/>
        </w:rPr>
        <w:t>.</w:t>
      </w:r>
    </w:p>
    <w:p w14:paraId="5FC3D531" w14:textId="469FF9CD" w:rsidR="00F538A2" w:rsidRPr="00F538A2" w:rsidRDefault="003B1ECB" w:rsidP="00F538A2">
      <w:pPr>
        <w:shd w:val="clear" w:color="auto" w:fill="FFFFFF"/>
        <w:jc w:val="both"/>
        <w:rPr>
          <w:rFonts w:ascii="Arial" w:hAnsi="Arial"/>
        </w:rPr>
      </w:pPr>
      <w:r>
        <w:rPr>
          <w:rFonts w:ascii="Arial" w:hAnsi="Arial"/>
          <w:noProof/>
        </w:rPr>
        <mc:AlternateContent>
          <mc:Choice Requires="wpi">
            <w:drawing>
              <wp:anchor distT="0" distB="0" distL="114300" distR="114300" simplePos="0" relativeHeight="255097856" behindDoc="0" locked="0" layoutInCell="1" allowOverlap="1" wp14:anchorId="023F0AC3" wp14:editId="1813A25C">
                <wp:simplePos x="0" y="0"/>
                <wp:positionH relativeFrom="column">
                  <wp:posOffset>4005585</wp:posOffset>
                </wp:positionH>
                <wp:positionV relativeFrom="paragraph">
                  <wp:posOffset>5030</wp:posOffset>
                </wp:positionV>
                <wp:extent cx="327600" cy="18000"/>
                <wp:effectExtent l="57150" t="38100" r="53975" b="58420"/>
                <wp:wrapNone/>
                <wp:docPr id="3469" name="Entrada de lápiz 3469"/>
                <wp:cNvGraphicFramePr/>
                <a:graphic xmlns:a="http://schemas.openxmlformats.org/drawingml/2006/main">
                  <a:graphicData uri="http://schemas.microsoft.com/office/word/2010/wordprocessingInk">
                    <w14:contentPart bwMode="auto" r:id="rId1228">
                      <w14:nvContentPartPr>
                        <w14:cNvContentPartPr/>
                      </w14:nvContentPartPr>
                      <w14:xfrm>
                        <a:off x="0" y="0"/>
                        <a:ext cx="327600" cy="18000"/>
                      </w14:xfrm>
                    </w14:contentPart>
                  </a:graphicData>
                </a:graphic>
              </wp:anchor>
            </w:drawing>
          </mc:Choice>
          <mc:Fallback>
            <w:pict>
              <v:shape w14:anchorId="11C44E78" id="Entrada de lápiz 3469" o:spid="_x0000_s1026" type="#_x0000_t75" style="position:absolute;margin-left:314pt;margin-top:-1pt;width:28.65pt;height:4.2pt;z-index:2550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">
                <v:imagedata r:id="rId1229" o:title=""/>
              </v:shape>
            </w:pict>
          </mc:Fallback>
        </mc:AlternateContent>
      </w:r>
      <w:r>
        <w:rPr>
          <w:rFonts w:ascii="Arial" w:hAnsi="Arial"/>
          <w:noProof/>
        </w:rPr>
        <mc:AlternateContent>
          <mc:Choice Requires="wpi">
            <w:drawing>
              <wp:anchor distT="0" distB="0" distL="114300" distR="114300" simplePos="0" relativeHeight="255088640" behindDoc="0" locked="0" layoutInCell="1" allowOverlap="1" wp14:anchorId="41E334CE" wp14:editId="7F7DFA42">
                <wp:simplePos x="0" y="0"/>
                <wp:positionH relativeFrom="column">
                  <wp:posOffset>3707505</wp:posOffset>
                </wp:positionH>
                <wp:positionV relativeFrom="paragraph">
                  <wp:posOffset>-13690</wp:posOffset>
                </wp:positionV>
                <wp:extent cx="182160" cy="34920"/>
                <wp:effectExtent l="38100" t="57150" r="46990" b="60960"/>
                <wp:wrapNone/>
                <wp:docPr id="3460" name="Entrada de lápiz 3460"/>
                <wp:cNvGraphicFramePr/>
                <a:graphic xmlns:a="http://schemas.openxmlformats.org/drawingml/2006/main">
                  <a:graphicData uri="http://schemas.microsoft.com/office/word/2010/wordprocessingInk">
                    <w14:contentPart bwMode="auto" r:id="rId1230">
                      <w14:nvContentPartPr>
                        <w14:cNvContentPartPr/>
                      </w14:nvContentPartPr>
                      <w14:xfrm>
                        <a:off x="0" y="0"/>
                        <a:ext cx="182160" cy="34920"/>
                      </w14:xfrm>
                    </w14:contentPart>
                  </a:graphicData>
                </a:graphic>
              </wp:anchor>
            </w:drawing>
          </mc:Choice>
          <mc:Fallback>
            <w:pict>
              <v:shape w14:anchorId="2B808C2D" id="Entrada de lápiz 3460" o:spid="_x0000_s1026" type="#_x0000_t75" style="position:absolute;margin-left:290.55pt;margin-top:-2.5pt;width:17.2pt;height:5.6pt;z-index:2550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">
                <v:imagedata r:id="rId1231" o:title=""/>
              </v:shape>
            </w:pict>
          </mc:Fallback>
        </mc:AlternateContent>
      </w:r>
      <w:r w:rsidR="00F538A2" w:rsidRPr="00F538A2">
        <w:rPr>
          <w:rFonts w:ascii="Arial" w:hAnsi="Arial"/>
        </w:rPr>
        <w:t>El jefe de control de calidad está evaluando el cambio de proveedores de los sensores por otras que existen en el mercado, si se cumple la siguiente condición:</w:t>
      </w:r>
    </w:p>
    <w:p w14:paraId="76D69D77" w14:textId="77777777" w:rsidR="00F538A2" w:rsidRPr="00F538A2" w:rsidRDefault="00F538A2" w:rsidP="00F538A2">
      <w:pPr>
        <w:shd w:val="clear" w:color="auto" w:fill="FFFFFF"/>
        <w:jc w:val="both"/>
        <w:rPr>
          <w:rFonts w:ascii="Arial" w:hAnsi="Arial"/>
        </w:rPr>
      </w:pPr>
      <w:r w:rsidRPr="00F538A2">
        <w:rPr>
          <w:rFonts w:ascii="Arial" w:hAnsi="Arial"/>
        </w:rPr>
        <w:t xml:space="preserve"> </w:t>
      </w:r>
    </w:p>
    <w:p w14:paraId="2263CC87" w14:textId="77777777" w:rsidR="00F538A2" w:rsidRPr="00F538A2" w:rsidRDefault="00F538A2" w:rsidP="00F538A2">
      <w:pPr>
        <w:shd w:val="clear" w:color="auto" w:fill="FFFFFF"/>
        <w:jc w:val="both"/>
        <w:rPr>
          <w:rFonts w:ascii="Arial" w:hAnsi="Arial"/>
        </w:rPr>
      </w:pPr>
      <w:r w:rsidRPr="00F538A2">
        <w:rPr>
          <w:rFonts w:ascii="Arial" w:hAnsi="Arial"/>
          <w:b/>
          <w:bCs/>
        </w:rPr>
        <w:t>Condición:</w:t>
      </w:r>
      <w:r w:rsidRPr="00F538A2">
        <w:rPr>
          <w:rFonts w:ascii="Arial" w:hAnsi="Arial"/>
        </w:rPr>
        <w:t xml:space="preserve"> Si al elegir un sensor al azar y esta presenta defectos, la probabilidad de pertenecer a la empresa </w:t>
      </w:r>
      <w:proofErr w:type="spellStart"/>
      <w:r w:rsidRPr="00F538A2">
        <w:rPr>
          <w:rFonts w:ascii="Arial" w:hAnsi="Arial"/>
        </w:rPr>
        <w:t>Epsilon</w:t>
      </w:r>
      <w:proofErr w:type="spellEnd"/>
      <w:r w:rsidRPr="00F538A2">
        <w:rPr>
          <w:rFonts w:ascii="Arial" w:hAnsi="Arial"/>
        </w:rPr>
        <w:t xml:space="preserve"> o a la empresa </w:t>
      </w:r>
      <w:proofErr w:type="spellStart"/>
      <w:r w:rsidRPr="00F538A2">
        <w:rPr>
          <w:rFonts w:ascii="Arial" w:hAnsi="Arial"/>
        </w:rPr>
        <w:t>Priisa</w:t>
      </w:r>
      <w:proofErr w:type="spellEnd"/>
      <w:r w:rsidRPr="00F538A2">
        <w:rPr>
          <w:rFonts w:ascii="Arial" w:hAnsi="Arial"/>
        </w:rPr>
        <w:t xml:space="preserve"> sea mayor a 70%.</w:t>
      </w:r>
    </w:p>
    <w:p w14:paraId="69AA18E7" w14:textId="77777777" w:rsidR="00F538A2" w:rsidRPr="00F538A2" w:rsidRDefault="00F538A2" w:rsidP="00F538A2">
      <w:pPr>
        <w:shd w:val="clear" w:color="auto" w:fill="FFFFFF"/>
        <w:jc w:val="both"/>
        <w:rPr>
          <w:rFonts w:ascii="Arial" w:hAnsi="Arial"/>
        </w:rPr>
      </w:pPr>
      <w:r w:rsidRPr="00F538A2">
        <w:rPr>
          <w:rFonts w:ascii="Arial" w:hAnsi="Arial"/>
        </w:rPr>
        <w:t xml:space="preserve"> </w:t>
      </w:r>
    </w:p>
    <w:p w14:paraId="7C274FF4" w14:textId="251F21B9" w:rsidR="00C7206F" w:rsidRPr="00C7206F" w:rsidRDefault="00C7206F" w:rsidP="00C7206F">
      <w:pPr>
        <w:tabs>
          <w:tab w:val="left" w:pos="504"/>
          <w:tab w:val="center" w:pos="5161"/>
          <w:tab w:val="right" w:pos="10322"/>
        </w:tabs>
        <w:suppressAutoHyphens/>
        <w:rPr>
          <w:rFonts w:ascii="Arial" w:hAnsi="Arial"/>
          <w:b/>
          <w:bCs/>
          <w:color w:val="FF0000"/>
        </w:rPr>
      </w:pPr>
      <w:r w:rsidRPr="00C7206F">
        <w:rPr>
          <w:rFonts w:ascii="Arial" w:hAnsi="Arial"/>
          <w:b/>
          <w:bCs/>
          <w:color w:val="FF0000"/>
        </w:rPr>
        <w:t>Interpretación:</w:t>
      </w:r>
    </w:p>
    <w:p w14:paraId="365D773F" w14:textId="77777777" w:rsidR="00C7206F" w:rsidRPr="00482AB1" w:rsidRDefault="00C7206F" w:rsidP="00C7206F">
      <w:pPr>
        <w:tabs>
          <w:tab w:val="left" w:pos="504"/>
          <w:tab w:val="center" w:pos="5161"/>
          <w:tab w:val="right" w:pos="10322"/>
        </w:tabs>
        <w:suppressAutoHyphens/>
        <w:rPr>
          <w:rFonts w:ascii="Arial" w:hAnsi="Arial"/>
          <w:color w:val="FF0000"/>
        </w:rPr>
      </w:pPr>
    </w:p>
    <w:p w14:paraId="0B333A8E" w14:textId="77777777" w:rsidR="00C7206F" w:rsidRPr="003B1ECB" w:rsidRDefault="00C7206F" w:rsidP="00C7206F">
      <w:pPr>
        <w:spacing w:after="120"/>
        <w:jc w:val="both"/>
        <w:rPr>
          <w:rFonts w:ascii="Arial" w:hAnsi="Arial"/>
          <w:color w:val="FF0000"/>
          <w:szCs w:val="22"/>
        </w:rPr>
      </w:pPr>
      <w:r w:rsidRPr="003B1ECB">
        <w:rPr>
          <w:rFonts w:ascii="Arial" w:hAnsi="Arial"/>
          <w:color w:val="FF0000"/>
          <w:szCs w:val="22"/>
        </w:rPr>
        <w:t xml:space="preserve">Determinar si </w:t>
      </w:r>
      <w:proofErr w:type="spellStart"/>
      <w:r w:rsidRPr="003B1ECB">
        <w:rPr>
          <w:rFonts w:ascii="Arial" w:hAnsi="Arial"/>
          <w:color w:val="FF0000"/>
          <w:szCs w:val="22"/>
        </w:rPr>
        <w:t>Hidromec</w:t>
      </w:r>
      <w:proofErr w:type="spellEnd"/>
      <w:r w:rsidRPr="003B1ECB">
        <w:rPr>
          <w:rFonts w:ascii="Arial" w:hAnsi="Arial"/>
          <w:color w:val="FF0000"/>
          <w:szCs w:val="22"/>
        </w:rPr>
        <w:t xml:space="preserve"> S.A. cambia de proveedores de los sensores.</w:t>
      </w:r>
    </w:p>
    <w:p w14:paraId="475A1740" w14:textId="77777777" w:rsidR="00C7206F" w:rsidRPr="00C7206F" w:rsidRDefault="00C7206F" w:rsidP="00C7206F">
      <w:pPr>
        <w:tabs>
          <w:tab w:val="left" w:pos="504"/>
          <w:tab w:val="center" w:pos="5161"/>
          <w:tab w:val="right" w:pos="10322"/>
        </w:tabs>
        <w:suppressAutoHyphens/>
        <w:rPr>
          <w:rFonts w:ascii="Arial" w:hAnsi="Arial"/>
          <w:b/>
          <w:bCs/>
          <w:color w:val="FF0000"/>
        </w:rPr>
      </w:pPr>
      <w:r w:rsidRPr="00C7206F">
        <w:rPr>
          <w:rFonts w:ascii="Arial" w:hAnsi="Arial"/>
          <w:b/>
          <w:bCs/>
          <w:color w:val="FF0000"/>
        </w:rPr>
        <w:t>Representación:</w:t>
      </w:r>
    </w:p>
    <w:p w14:paraId="663ADEE5" w14:textId="1BE0218E" w:rsidR="00C7206F" w:rsidRPr="003B1ECB" w:rsidRDefault="00634379" w:rsidP="00C7206F">
      <w:pPr>
        <w:tabs>
          <w:tab w:val="left" w:pos="504"/>
          <w:tab w:val="center" w:pos="5161"/>
          <w:tab w:val="right" w:pos="10322"/>
        </w:tabs>
        <w:suppressAutoHyphens/>
        <w:spacing w:before="120" w:after="120"/>
        <w:rPr>
          <w:rFonts w:ascii="Arial" w:hAnsi="Arial"/>
          <w:color w:val="FF0000"/>
          <w:szCs w:val="22"/>
        </w:rPr>
      </w:pPr>
      <w:r>
        <w:rPr>
          <w:rFonts w:ascii="Arial" w:hAnsi="Arial"/>
          <w:noProof/>
          <w:color w:val="FF0000"/>
          <w:szCs w:val="22"/>
        </w:rPr>
        <mc:AlternateContent>
          <mc:Choice Requires="wpi">
            <w:drawing>
              <wp:anchor distT="0" distB="0" distL="114300" distR="114300" simplePos="0" relativeHeight="255279104" behindDoc="0" locked="0" layoutInCell="1" allowOverlap="1" wp14:anchorId="0074051A" wp14:editId="34E031EC">
                <wp:simplePos x="0" y="0"/>
                <wp:positionH relativeFrom="column">
                  <wp:posOffset>3409425</wp:posOffset>
                </wp:positionH>
                <wp:positionV relativeFrom="paragraph">
                  <wp:posOffset>32625</wp:posOffset>
                </wp:positionV>
                <wp:extent cx="447120" cy="307080"/>
                <wp:effectExtent l="57150" t="57150" r="48260" b="74295"/>
                <wp:wrapNone/>
                <wp:docPr id="3646" name="Entrada de lápiz 3646"/>
                <wp:cNvGraphicFramePr/>
                <a:graphic xmlns:a="http://schemas.openxmlformats.org/drawingml/2006/main">
                  <a:graphicData uri="http://schemas.microsoft.com/office/word/2010/wordprocessingInk">
                    <w14:contentPart bwMode="auto" r:id="rId1232">
                      <w14:nvContentPartPr>
                        <w14:cNvContentPartPr/>
                      </w14:nvContentPartPr>
                      <w14:xfrm>
                        <a:off x="0" y="0"/>
                        <a:ext cx="447120" cy="307080"/>
                      </w14:xfrm>
                    </w14:contentPart>
                  </a:graphicData>
                </a:graphic>
              </wp:anchor>
            </w:drawing>
          </mc:Choice>
          <mc:Fallback>
            <w:pict>
              <v:shape w14:anchorId="3DC88671" id="Entrada de lápiz 3646" o:spid="_x0000_s1026" type="#_x0000_t75" style="position:absolute;margin-left:267.05pt;margin-top:1.15pt;width:38pt;height:27.05pt;z-index:2552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">
                <v:imagedata r:id="rId1233" o:title=""/>
              </v:shape>
            </w:pict>
          </mc:Fallback>
        </mc:AlternateContent>
      </w:r>
      <w:r w:rsidR="00C7206F" w:rsidRPr="003B1ECB">
        <w:rPr>
          <w:rFonts w:ascii="Arial" w:hAnsi="Arial"/>
          <w:color w:val="FF0000"/>
          <w:szCs w:val="22"/>
        </w:rPr>
        <w:t>Herramienta: Teorema de Bayes</w:t>
      </w:r>
    </w:p>
    <w:p w14:paraId="7C9BFFE1" w14:textId="74826177" w:rsidR="00C7206F" w:rsidRPr="003B1ECB" w:rsidRDefault="00C7206F" w:rsidP="00C7206F">
      <w:pPr>
        <w:tabs>
          <w:tab w:val="left" w:pos="504"/>
          <w:tab w:val="center" w:pos="5161"/>
          <w:tab w:val="right" w:pos="10322"/>
        </w:tabs>
        <w:suppressAutoHyphens/>
        <w:rPr>
          <w:rFonts w:ascii="Arial" w:hAnsi="Arial"/>
          <w:color w:val="FF0000"/>
          <w:szCs w:val="22"/>
        </w:rPr>
      </w:pPr>
    </w:p>
    <w:p w14:paraId="388C987D" w14:textId="0781B1AB" w:rsidR="00C7206F" w:rsidRDefault="003B1ECB" w:rsidP="00C7206F">
      <w:pPr>
        <w:tabs>
          <w:tab w:val="left" w:pos="504"/>
          <w:tab w:val="center" w:pos="5161"/>
          <w:tab w:val="right" w:pos="10322"/>
        </w:tabs>
        <w:suppressAutoHyphens/>
        <w:rPr>
          <w:rFonts w:ascii="Arial" w:hAnsi="Arial"/>
          <w:color w:val="FF0000"/>
        </w:rPr>
      </w:pPr>
      <w:r>
        <w:rPr>
          <w:rFonts w:ascii="Arial" w:hAnsi="Arial"/>
          <w:color w:val="FF0000"/>
        </w:rPr>
        <w:t>CALCULO:</w:t>
      </w:r>
    </w:p>
    <w:p w14:paraId="40E2DC21" w14:textId="3C004459" w:rsidR="003B1ECB"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120384" behindDoc="0" locked="0" layoutInCell="1" allowOverlap="1" wp14:anchorId="3AF0F088" wp14:editId="210462C3">
                <wp:simplePos x="0" y="0"/>
                <wp:positionH relativeFrom="column">
                  <wp:posOffset>2165985</wp:posOffset>
                </wp:positionH>
                <wp:positionV relativeFrom="paragraph">
                  <wp:posOffset>-439420</wp:posOffset>
                </wp:positionV>
                <wp:extent cx="1521460" cy="911225"/>
                <wp:effectExtent l="57150" t="38100" r="0" b="60325"/>
                <wp:wrapNone/>
                <wp:docPr id="3491" name="Entrada de lápiz 3491"/>
                <wp:cNvGraphicFramePr/>
                <a:graphic xmlns:a="http://schemas.openxmlformats.org/drawingml/2006/main">
                  <a:graphicData uri="http://schemas.microsoft.com/office/word/2010/wordprocessingInk">
                    <w14:contentPart bwMode="auto" r:id="rId1234">
                      <w14:nvContentPartPr>
                        <w14:cNvContentPartPr/>
                      </w14:nvContentPartPr>
                      <w14:xfrm>
                        <a:off x="0" y="0"/>
                        <a:ext cx="1521460" cy="911225"/>
                      </w14:xfrm>
                    </w14:contentPart>
                  </a:graphicData>
                </a:graphic>
              </wp:anchor>
            </w:drawing>
          </mc:Choice>
          <mc:Fallback>
            <w:pict>
              <v:shape w14:anchorId="71030900" id="Entrada de lápiz 3491" o:spid="_x0000_s1026" type="#_x0000_t75" style="position:absolute;margin-left:169.15pt;margin-top:-36pt;width:122.6pt;height:74.55pt;z-index:2551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">
                <v:imagedata r:id="rId1235" o:title=""/>
              </v:shape>
            </w:pict>
          </mc:Fallback>
        </mc:AlternateContent>
      </w:r>
    </w:p>
    <w:p w14:paraId="277E0F9F" w14:textId="0E474520" w:rsidR="003B1ECB"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284224" behindDoc="0" locked="0" layoutInCell="1" allowOverlap="1" wp14:anchorId="5F3392DF" wp14:editId="0DE68A95">
                <wp:simplePos x="0" y="0"/>
                <wp:positionH relativeFrom="column">
                  <wp:posOffset>589545</wp:posOffset>
                </wp:positionH>
                <wp:positionV relativeFrom="paragraph">
                  <wp:posOffset>-537295</wp:posOffset>
                </wp:positionV>
                <wp:extent cx="2356560" cy="1256760"/>
                <wp:effectExtent l="76200" t="133350" r="100965" b="114935"/>
                <wp:wrapNone/>
                <wp:docPr id="3651" name="Entrada de lápiz 3651"/>
                <wp:cNvGraphicFramePr/>
                <a:graphic xmlns:a="http://schemas.openxmlformats.org/drawingml/2006/main">
                  <a:graphicData uri="http://schemas.microsoft.com/office/word/2010/wordprocessingInk">
                    <w14:contentPart bwMode="auto" r:id="rId1236">
                      <w14:nvContentPartPr>
                        <w14:cNvContentPartPr/>
                      </w14:nvContentPartPr>
                      <w14:xfrm>
                        <a:off x="0" y="0"/>
                        <a:ext cx="2356560" cy="1256760"/>
                      </w14:xfrm>
                    </w14:contentPart>
                  </a:graphicData>
                </a:graphic>
              </wp:anchor>
            </w:drawing>
          </mc:Choice>
          <mc:Fallback>
            <w:pict>
              <v:shape w14:anchorId="68EFA2B8" id="Entrada de lápiz 3651" o:spid="_x0000_s1026" type="#_x0000_t75" style="position:absolute;margin-left:42.15pt;margin-top:-50.8pt;width:194.05pt;height:115.95pt;z-index:2552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">
                <v:imagedata r:id="rId1237" o:title=""/>
              </v:shape>
            </w:pict>
          </mc:Fallback>
        </mc:AlternateContent>
      </w:r>
      <w:r w:rsidR="003B1ECB">
        <w:rPr>
          <w:rFonts w:ascii="Arial" w:hAnsi="Arial"/>
          <w:noProof/>
          <w:color w:val="FF0000"/>
        </w:rPr>
        <mc:AlternateContent>
          <mc:Choice Requires="wpi">
            <w:drawing>
              <wp:anchor distT="0" distB="0" distL="114300" distR="114300" simplePos="0" relativeHeight="255035392" behindDoc="0" locked="0" layoutInCell="1" allowOverlap="1" wp14:anchorId="41EB2D64" wp14:editId="1110BD45">
                <wp:simplePos x="0" y="0"/>
                <wp:positionH relativeFrom="column">
                  <wp:posOffset>1634265</wp:posOffset>
                </wp:positionH>
                <wp:positionV relativeFrom="paragraph">
                  <wp:posOffset>11165</wp:posOffset>
                </wp:positionV>
                <wp:extent cx="282240" cy="275040"/>
                <wp:effectExtent l="38100" t="38100" r="3810" b="67945"/>
                <wp:wrapNone/>
                <wp:docPr id="3408" name="Entrada de lápiz 3408"/>
                <wp:cNvGraphicFramePr/>
                <a:graphic xmlns:a="http://schemas.openxmlformats.org/drawingml/2006/main">
                  <a:graphicData uri="http://schemas.microsoft.com/office/word/2010/wordprocessingInk">
                    <w14:contentPart bwMode="auto" r:id="rId1238">
                      <w14:nvContentPartPr>
                        <w14:cNvContentPartPr/>
                      </w14:nvContentPartPr>
                      <w14:xfrm>
                        <a:off x="0" y="0"/>
                        <a:ext cx="282240" cy="275040"/>
                      </w14:xfrm>
                    </w14:contentPart>
                  </a:graphicData>
                </a:graphic>
              </wp:anchor>
            </w:drawing>
          </mc:Choice>
          <mc:Fallback>
            <w:pict>
              <v:shape w14:anchorId="06D59A0B" id="Entrada de lápiz 3408" o:spid="_x0000_s1026" type="#_x0000_t75" style="position:absolute;margin-left:127.3pt;margin-top:-.5pt;width:25.05pt;height:24.45pt;z-index:2550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">
                <v:imagedata r:id="rId1239" o:title=""/>
              </v:shape>
            </w:pict>
          </mc:Fallback>
        </mc:AlternateContent>
      </w:r>
    </w:p>
    <w:p w14:paraId="28FE75FD" w14:textId="05BA306A" w:rsidR="003B1ECB" w:rsidRDefault="003B1ECB" w:rsidP="00C7206F">
      <w:pPr>
        <w:tabs>
          <w:tab w:val="left" w:pos="504"/>
          <w:tab w:val="center" w:pos="5161"/>
          <w:tab w:val="right" w:pos="10322"/>
        </w:tabs>
        <w:suppressAutoHyphens/>
        <w:rPr>
          <w:rFonts w:ascii="Arial" w:hAnsi="Arial"/>
          <w:color w:val="FF0000"/>
        </w:rPr>
      </w:pPr>
    </w:p>
    <w:p w14:paraId="57E902C6" w14:textId="0830C774" w:rsidR="003B1ECB" w:rsidRDefault="003B1ECB"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058944" behindDoc="0" locked="0" layoutInCell="1" allowOverlap="1" wp14:anchorId="0549BE38" wp14:editId="0A632C6C">
                <wp:simplePos x="0" y="0"/>
                <wp:positionH relativeFrom="column">
                  <wp:posOffset>680085</wp:posOffset>
                </wp:positionH>
                <wp:positionV relativeFrom="paragraph">
                  <wp:posOffset>-66675</wp:posOffset>
                </wp:positionV>
                <wp:extent cx="495490" cy="373380"/>
                <wp:effectExtent l="38100" t="57150" r="0" b="64770"/>
                <wp:wrapNone/>
                <wp:docPr id="3431" name="Entrada de lápiz 3431"/>
                <wp:cNvGraphicFramePr/>
                <a:graphic xmlns:a="http://schemas.openxmlformats.org/drawingml/2006/main">
                  <a:graphicData uri="http://schemas.microsoft.com/office/word/2010/wordprocessingInk">
                    <w14:contentPart bwMode="auto" r:id="rId1240">
                      <w14:nvContentPartPr>
                        <w14:cNvContentPartPr/>
                      </w14:nvContentPartPr>
                      <w14:xfrm>
                        <a:off x="0" y="0"/>
                        <a:ext cx="495490" cy="373380"/>
                      </w14:xfrm>
                    </w14:contentPart>
                  </a:graphicData>
                </a:graphic>
              </wp:anchor>
            </w:drawing>
          </mc:Choice>
          <mc:Fallback>
            <w:pict>
              <v:shape w14:anchorId="2C2D138C" id="Entrada de lápiz 3431" o:spid="_x0000_s1026" type="#_x0000_t75" style="position:absolute;margin-left:52.15pt;margin-top:-6.65pt;width:41.8pt;height:32.2pt;z-index:2550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">
                <v:imagedata r:id="rId1241" o:title=""/>
              </v:shape>
            </w:pict>
          </mc:Fallback>
        </mc:AlternateContent>
      </w:r>
    </w:p>
    <w:p w14:paraId="53937C91" w14:textId="2D62C04C" w:rsidR="003B1ECB"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306752" behindDoc="0" locked="0" layoutInCell="1" allowOverlap="1" wp14:anchorId="61044A86" wp14:editId="0F678823">
                <wp:simplePos x="0" y="0"/>
                <wp:positionH relativeFrom="column">
                  <wp:posOffset>1685290</wp:posOffset>
                </wp:positionH>
                <wp:positionV relativeFrom="paragraph">
                  <wp:posOffset>29845</wp:posOffset>
                </wp:positionV>
                <wp:extent cx="22320" cy="85120"/>
                <wp:effectExtent l="38100" t="38100" r="53975" b="67310"/>
                <wp:wrapNone/>
                <wp:docPr id="3673" name="Entrada de lápiz 3673"/>
                <wp:cNvGraphicFramePr/>
                <a:graphic xmlns:a="http://schemas.openxmlformats.org/drawingml/2006/main">
                  <a:graphicData uri="http://schemas.microsoft.com/office/word/2010/wordprocessingInk">
                    <w14:contentPart bwMode="auto" r:id="rId1242">
                      <w14:nvContentPartPr>
                        <w14:cNvContentPartPr/>
                      </w14:nvContentPartPr>
                      <w14:xfrm>
                        <a:off x="0" y="0"/>
                        <a:ext cx="22320" cy="85120"/>
                      </w14:xfrm>
                    </w14:contentPart>
                  </a:graphicData>
                </a:graphic>
              </wp:anchor>
            </w:drawing>
          </mc:Choice>
          <mc:Fallback>
            <w:pict>
              <v:shape w14:anchorId="405A1FEA" id="Entrada de lápiz 3673" o:spid="_x0000_s1026" type="#_x0000_t75" style="position:absolute;margin-left:131.3pt;margin-top:.95pt;width:4.55pt;height:9.5pt;z-index:2553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">
                <v:imagedata r:id="rId1243" o:title=""/>
              </v:shape>
            </w:pict>
          </mc:Fallback>
        </mc:AlternateContent>
      </w:r>
    </w:p>
    <w:p w14:paraId="1D8DBECD" w14:textId="38526C1D" w:rsidR="003B1ECB"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280128" behindDoc="0" locked="0" layoutInCell="1" allowOverlap="1" wp14:anchorId="4D0A6588" wp14:editId="261DC5AF">
                <wp:simplePos x="0" y="0"/>
                <wp:positionH relativeFrom="column">
                  <wp:posOffset>3783465</wp:posOffset>
                </wp:positionH>
                <wp:positionV relativeFrom="paragraph">
                  <wp:posOffset>-50495</wp:posOffset>
                </wp:positionV>
                <wp:extent cx="352080" cy="253800"/>
                <wp:effectExtent l="57150" t="57150" r="67310" b="70485"/>
                <wp:wrapNone/>
                <wp:docPr id="3647" name="Entrada de lápiz 3647"/>
                <wp:cNvGraphicFramePr/>
                <a:graphic xmlns:a="http://schemas.openxmlformats.org/drawingml/2006/main">
                  <a:graphicData uri="http://schemas.microsoft.com/office/word/2010/wordprocessingInk">
                    <w14:contentPart bwMode="auto" r:id="rId1244">
                      <w14:nvContentPartPr>
                        <w14:cNvContentPartPr/>
                      </w14:nvContentPartPr>
                      <w14:xfrm>
                        <a:off x="0" y="0"/>
                        <a:ext cx="352080" cy="253800"/>
                      </w14:xfrm>
                    </w14:contentPart>
                  </a:graphicData>
                </a:graphic>
              </wp:anchor>
            </w:drawing>
          </mc:Choice>
          <mc:Fallback>
            <w:pict>
              <v:shape w14:anchorId="789EB175" id="Entrada de lápiz 3647" o:spid="_x0000_s1026" type="#_x0000_t75" style="position:absolute;margin-left:296.5pt;margin-top:-5.4pt;width:30.55pt;height:22.85pt;z-index:2552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">
                <v:imagedata r:id="rId1245" o:title=""/>
              </v:shape>
            </w:pict>
          </mc:Fallback>
        </mc:AlternateContent>
      </w:r>
      <w:r w:rsidR="003B1ECB">
        <w:rPr>
          <w:rFonts w:ascii="Arial" w:hAnsi="Arial"/>
          <w:noProof/>
          <w:color w:val="FF0000"/>
        </w:rPr>
        <mc:AlternateContent>
          <mc:Choice Requires="wpi">
            <w:drawing>
              <wp:anchor distT="0" distB="0" distL="114300" distR="114300" simplePos="0" relativeHeight="255034368" behindDoc="0" locked="0" layoutInCell="1" allowOverlap="1" wp14:anchorId="353FFA58" wp14:editId="6399FE4F">
                <wp:simplePos x="0" y="0"/>
                <wp:positionH relativeFrom="column">
                  <wp:posOffset>397025</wp:posOffset>
                </wp:positionH>
                <wp:positionV relativeFrom="paragraph">
                  <wp:posOffset>-256195</wp:posOffset>
                </wp:positionV>
                <wp:extent cx="1038960" cy="587520"/>
                <wp:effectExtent l="38100" t="38100" r="66040" b="60325"/>
                <wp:wrapNone/>
                <wp:docPr id="3407" name="Entrada de lápiz 3407"/>
                <wp:cNvGraphicFramePr/>
                <a:graphic xmlns:a="http://schemas.openxmlformats.org/drawingml/2006/main">
                  <a:graphicData uri="http://schemas.microsoft.com/office/word/2010/wordprocessingInk">
                    <w14:contentPart bwMode="auto" r:id="rId1246">
                      <w14:nvContentPartPr>
                        <w14:cNvContentPartPr/>
                      </w14:nvContentPartPr>
                      <w14:xfrm>
                        <a:off x="0" y="0"/>
                        <a:ext cx="1038960" cy="587520"/>
                      </w14:xfrm>
                    </w14:contentPart>
                  </a:graphicData>
                </a:graphic>
              </wp:anchor>
            </w:drawing>
          </mc:Choice>
          <mc:Fallback>
            <w:pict>
              <v:shape w14:anchorId="637A6A1E" id="Entrada de lápiz 3407" o:spid="_x0000_s1026" type="#_x0000_t75" style="position:absolute;margin-left:29.85pt;margin-top:-21.55pt;width:84.6pt;height:49.05pt;z-index:2550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">
                <v:imagedata r:id="rId1247" o:title=""/>
              </v:shape>
            </w:pict>
          </mc:Fallback>
        </mc:AlternateContent>
      </w:r>
    </w:p>
    <w:p w14:paraId="090CF612" w14:textId="03430C95" w:rsidR="003B1ECB"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400960" behindDoc="0" locked="0" layoutInCell="1" allowOverlap="1" wp14:anchorId="3E4672BE" wp14:editId="0C19EA37">
                <wp:simplePos x="0" y="0"/>
                <wp:positionH relativeFrom="column">
                  <wp:posOffset>868254</wp:posOffset>
                </wp:positionH>
                <wp:positionV relativeFrom="paragraph">
                  <wp:posOffset>-245874</wp:posOffset>
                </wp:positionV>
                <wp:extent cx="2419560" cy="698040"/>
                <wp:effectExtent l="57150" t="114300" r="114300" b="140335"/>
                <wp:wrapNone/>
                <wp:docPr id="3765" name="Entrada de lápiz 3765"/>
                <wp:cNvGraphicFramePr/>
                <a:graphic xmlns:a="http://schemas.openxmlformats.org/drawingml/2006/main">
                  <a:graphicData uri="http://schemas.microsoft.com/office/word/2010/wordprocessingInk">
                    <w14:contentPart bwMode="auto" r:id="rId1248">
                      <w14:nvContentPartPr>
                        <w14:cNvContentPartPr/>
                      </w14:nvContentPartPr>
                      <w14:xfrm>
                        <a:off x="0" y="0"/>
                        <a:ext cx="2419560" cy="698040"/>
                      </w14:xfrm>
                    </w14:contentPart>
                  </a:graphicData>
                </a:graphic>
              </wp:anchor>
            </w:drawing>
          </mc:Choice>
          <mc:Fallback>
            <w:pict>
              <v:shape w14:anchorId="1EEF0A2E" id="Entrada de lápiz 3765" o:spid="_x0000_s1026" type="#_x0000_t75" style="position:absolute;margin-left:64.15pt;margin-top:-27.85pt;width:199pt;height:71.95pt;z-index:255400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">
                <v:imagedata r:id="rId1249" o:title=""/>
              </v:shape>
            </w:pict>
          </mc:Fallback>
        </mc:AlternateContent>
      </w:r>
      <w:r>
        <w:rPr>
          <w:rFonts w:ascii="Arial" w:hAnsi="Arial"/>
          <w:noProof/>
          <w:color w:val="FF0000"/>
        </w:rPr>
        <mc:AlternateContent>
          <mc:Choice Requires="wpi">
            <w:drawing>
              <wp:anchor distT="0" distB="0" distL="114300" distR="114300" simplePos="0" relativeHeight="255285248" behindDoc="0" locked="0" layoutInCell="1" allowOverlap="1" wp14:anchorId="22E703B2" wp14:editId="56B8F5D9">
                <wp:simplePos x="0" y="0"/>
                <wp:positionH relativeFrom="column">
                  <wp:posOffset>605745</wp:posOffset>
                </wp:positionH>
                <wp:positionV relativeFrom="paragraph">
                  <wp:posOffset>-254145</wp:posOffset>
                </wp:positionV>
                <wp:extent cx="2404440" cy="555840"/>
                <wp:effectExtent l="76200" t="133350" r="110490" b="111125"/>
                <wp:wrapNone/>
                <wp:docPr id="3652" name="Entrada de lápiz 3652"/>
                <wp:cNvGraphicFramePr/>
                <a:graphic xmlns:a="http://schemas.openxmlformats.org/drawingml/2006/main">
                  <a:graphicData uri="http://schemas.microsoft.com/office/word/2010/wordprocessingInk">
                    <w14:contentPart bwMode="auto" r:id="rId1250">
                      <w14:nvContentPartPr>
                        <w14:cNvContentPartPr/>
                      </w14:nvContentPartPr>
                      <w14:xfrm>
                        <a:off x="0" y="0"/>
                        <a:ext cx="2404440" cy="555840"/>
                      </w14:xfrm>
                    </w14:contentPart>
                  </a:graphicData>
                </a:graphic>
              </wp:anchor>
            </w:drawing>
          </mc:Choice>
          <mc:Fallback>
            <w:pict>
              <v:shape w14:anchorId="7833EC70" id="Entrada de lápiz 3652" o:spid="_x0000_s1026" type="#_x0000_t75" style="position:absolute;margin-left:43.45pt;margin-top:-28.5pt;width:197.85pt;height:60.75pt;z-index:2552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">
                <v:imagedata r:id="rId1251" o:title=""/>
              </v:shape>
            </w:pict>
          </mc:Fallback>
        </mc:AlternateContent>
      </w:r>
      <w:r w:rsidR="003B1ECB">
        <w:rPr>
          <w:rFonts w:ascii="Arial" w:hAnsi="Arial"/>
          <w:noProof/>
          <w:color w:val="FF0000"/>
        </w:rPr>
        <mc:AlternateContent>
          <mc:Choice Requires="wpi">
            <w:drawing>
              <wp:anchor distT="0" distB="0" distL="114300" distR="114300" simplePos="0" relativeHeight="255105024" behindDoc="0" locked="0" layoutInCell="1" allowOverlap="1" wp14:anchorId="5F65C149" wp14:editId="12143960">
                <wp:simplePos x="0" y="0"/>
                <wp:positionH relativeFrom="column">
                  <wp:posOffset>2449195</wp:posOffset>
                </wp:positionH>
                <wp:positionV relativeFrom="paragraph">
                  <wp:posOffset>-200025</wp:posOffset>
                </wp:positionV>
                <wp:extent cx="633160" cy="457200"/>
                <wp:effectExtent l="57150" t="38100" r="14605" b="76200"/>
                <wp:wrapNone/>
                <wp:docPr id="3476" name="Entrada de lápiz 3476"/>
                <wp:cNvGraphicFramePr/>
                <a:graphic xmlns:a="http://schemas.openxmlformats.org/drawingml/2006/main">
                  <a:graphicData uri="http://schemas.microsoft.com/office/word/2010/wordprocessingInk">
                    <w14:contentPart bwMode="auto" r:id="rId1252">
                      <w14:nvContentPartPr>
                        <w14:cNvContentPartPr/>
                      </w14:nvContentPartPr>
                      <w14:xfrm>
                        <a:off x="0" y="0"/>
                        <a:ext cx="633160" cy="457200"/>
                      </w14:xfrm>
                    </w14:contentPart>
                  </a:graphicData>
                </a:graphic>
              </wp:anchor>
            </w:drawing>
          </mc:Choice>
          <mc:Fallback>
            <w:pict>
              <v:shape w14:anchorId="31B2A4E8" id="Entrada de lápiz 3476" o:spid="_x0000_s1026" type="#_x0000_t75" style="position:absolute;margin-left:191.45pt;margin-top:-17.15pt;width:52.65pt;height:38.8pt;z-index:2551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">
                <v:imagedata r:id="rId1253" o:title=""/>
              </v:shape>
            </w:pict>
          </mc:Fallback>
        </mc:AlternateContent>
      </w:r>
    </w:p>
    <w:p w14:paraId="71550AF3" w14:textId="51A32292" w:rsidR="003B1ECB" w:rsidRDefault="003B1ECB"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077376" behindDoc="0" locked="0" layoutInCell="1" allowOverlap="1" wp14:anchorId="6AEA37EF" wp14:editId="1DE5CB36">
                <wp:simplePos x="0" y="0"/>
                <wp:positionH relativeFrom="column">
                  <wp:posOffset>2329180</wp:posOffset>
                </wp:positionH>
                <wp:positionV relativeFrom="paragraph">
                  <wp:posOffset>-266700</wp:posOffset>
                </wp:positionV>
                <wp:extent cx="1297750" cy="757275"/>
                <wp:effectExtent l="38100" t="38100" r="74295" b="62230"/>
                <wp:wrapNone/>
                <wp:docPr id="3449" name="Entrada de lápiz 3449"/>
                <wp:cNvGraphicFramePr/>
                <a:graphic xmlns:a="http://schemas.openxmlformats.org/drawingml/2006/main">
                  <a:graphicData uri="http://schemas.microsoft.com/office/word/2010/wordprocessingInk">
                    <w14:contentPart bwMode="auto" r:id="rId1254">
                      <w14:nvContentPartPr>
                        <w14:cNvContentPartPr/>
                      </w14:nvContentPartPr>
                      <w14:xfrm>
                        <a:off x="0" y="0"/>
                        <a:ext cx="1297750" cy="757275"/>
                      </w14:xfrm>
                    </w14:contentPart>
                  </a:graphicData>
                </a:graphic>
              </wp:anchor>
            </w:drawing>
          </mc:Choice>
          <mc:Fallback>
            <w:pict>
              <v:shape w14:anchorId="3548533A" id="Entrada de lápiz 3449" o:spid="_x0000_s1026" type="#_x0000_t75" style="position:absolute;margin-left:182pt;margin-top:-22.4pt;width:105.05pt;height:62.5pt;z-index:2550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">
                <v:imagedata r:id="rId1255" o:title=""/>
              </v:shape>
            </w:pict>
          </mc:Fallback>
        </mc:AlternateContent>
      </w:r>
      <w:r>
        <w:rPr>
          <w:rFonts w:ascii="Arial" w:hAnsi="Arial"/>
          <w:noProof/>
          <w:color w:val="FF0000"/>
        </w:rPr>
        <mc:AlternateContent>
          <mc:Choice Requires="wpi">
            <w:drawing>
              <wp:anchor distT="0" distB="0" distL="114300" distR="114300" simplePos="0" relativeHeight="255057920" behindDoc="0" locked="0" layoutInCell="1" allowOverlap="1" wp14:anchorId="3DEF523C" wp14:editId="26DD145E">
                <wp:simplePos x="0" y="0"/>
                <wp:positionH relativeFrom="column">
                  <wp:posOffset>793115</wp:posOffset>
                </wp:positionH>
                <wp:positionV relativeFrom="paragraph">
                  <wp:posOffset>-92075</wp:posOffset>
                </wp:positionV>
                <wp:extent cx="434465" cy="238760"/>
                <wp:effectExtent l="38100" t="38100" r="22860" b="66040"/>
                <wp:wrapNone/>
                <wp:docPr id="3430" name="Entrada de lápiz 3430"/>
                <wp:cNvGraphicFramePr/>
                <a:graphic xmlns:a="http://schemas.openxmlformats.org/drawingml/2006/main">
                  <a:graphicData uri="http://schemas.microsoft.com/office/word/2010/wordprocessingInk">
                    <w14:contentPart bwMode="auto" r:id="rId1256">
                      <w14:nvContentPartPr>
                        <w14:cNvContentPartPr/>
                      </w14:nvContentPartPr>
                      <w14:xfrm>
                        <a:off x="0" y="0"/>
                        <a:ext cx="434465" cy="238760"/>
                      </w14:xfrm>
                    </w14:contentPart>
                  </a:graphicData>
                </a:graphic>
              </wp:anchor>
            </w:drawing>
          </mc:Choice>
          <mc:Fallback>
            <w:pict>
              <v:shape w14:anchorId="0A1C120A" id="Entrada de lápiz 3430" o:spid="_x0000_s1026" type="#_x0000_t75" style="position:absolute;margin-left:61.05pt;margin-top:-8.65pt;width:37pt;height:21.6pt;z-index:2550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">
                <v:imagedata r:id="rId1257" o:title=""/>
              </v:shape>
            </w:pict>
          </mc:Fallback>
        </mc:AlternateContent>
      </w:r>
      <w:r>
        <w:rPr>
          <w:rFonts w:ascii="Arial" w:hAnsi="Arial"/>
          <w:noProof/>
          <w:color w:val="FF0000"/>
        </w:rPr>
        <mc:AlternateContent>
          <mc:Choice Requires="wpi">
            <w:drawing>
              <wp:anchor distT="0" distB="0" distL="114300" distR="114300" simplePos="0" relativeHeight="255040512" behindDoc="0" locked="0" layoutInCell="1" allowOverlap="1" wp14:anchorId="39A3FD3D" wp14:editId="4A667554">
                <wp:simplePos x="0" y="0"/>
                <wp:positionH relativeFrom="column">
                  <wp:posOffset>414020</wp:posOffset>
                </wp:positionH>
                <wp:positionV relativeFrom="paragraph">
                  <wp:posOffset>3175</wp:posOffset>
                </wp:positionV>
                <wp:extent cx="1529565" cy="266325"/>
                <wp:effectExtent l="38100" t="57150" r="13970" b="57785"/>
                <wp:wrapNone/>
                <wp:docPr id="3413" name="Entrada de lápiz 3413"/>
                <wp:cNvGraphicFramePr/>
                <a:graphic xmlns:a="http://schemas.openxmlformats.org/drawingml/2006/main">
                  <a:graphicData uri="http://schemas.microsoft.com/office/word/2010/wordprocessingInk">
                    <w14:contentPart bwMode="auto" r:id="rId1258">
                      <w14:nvContentPartPr>
                        <w14:cNvContentPartPr/>
                      </w14:nvContentPartPr>
                      <w14:xfrm>
                        <a:off x="0" y="0"/>
                        <a:ext cx="1529565" cy="266325"/>
                      </w14:xfrm>
                    </w14:contentPart>
                  </a:graphicData>
                </a:graphic>
              </wp:anchor>
            </w:drawing>
          </mc:Choice>
          <mc:Fallback>
            <w:pict>
              <v:shape w14:anchorId="187DBB77" id="Entrada de lápiz 3413" o:spid="_x0000_s1026" type="#_x0000_t75" style="position:absolute;margin-left:31.2pt;margin-top:-1.15pt;width:123.3pt;height:23.75pt;z-index:2550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">
                <v:imagedata r:id="rId1259" o:title=""/>
              </v:shape>
            </w:pict>
          </mc:Fallback>
        </mc:AlternateContent>
      </w:r>
    </w:p>
    <w:p w14:paraId="07890F63" w14:textId="49D06A55" w:rsidR="003B1ECB"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126528" behindDoc="0" locked="0" layoutInCell="1" allowOverlap="1" wp14:anchorId="30B529D9" wp14:editId="752308AC">
                <wp:simplePos x="0" y="0"/>
                <wp:positionH relativeFrom="column">
                  <wp:posOffset>2658745</wp:posOffset>
                </wp:positionH>
                <wp:positionV relativeFrom="paragraph">
                  <wp:posOffset>66040</wp:posOffset>
                </wp:positionV>
                <wp:extent cx="366655" cy="170680"/>
                <wp:effectExtent l="57150" t="38100" r="33655" b="58420"/>
                <wp:wrapNone/>
                <wp:docPr id="3497" name="Entrada de lápiz 3497"/>
                <wp:cNvGraphicFramePr/>
                <a:graphic xmlns:a="http://schemas.openxmlformats.org/drawingml/2006/main">
                  <a:graphicData uri="http://schemas.microsoft.com/office/word/2010/wordprocessingInk">
                    <w14:contentPart bwMode="auto" r:id="rId1260">
                      <w14:nvContentPartPr>
                        <w14:cNvContentPartPr/>
                      </w14:nvContentPartPr>
                      <w14:xfrm>
                        <a:off x="0" y="0"/>
                        <a:ext cx="366655" cy="170680"/>
                      </w14:xfrm>
                    </w14:contentPart>
                  </a:graphicData>
                </a:graphic>
              </wp:anchor>
            </w:drawing>
          </mc:Choice>
          <mc:Fallback>
            <w:pict>
              <v:shape w14:anchorId="54D03CD5" id="Entrada de lápiz 3497" o:spid="_x0000_s1026" type="#_x0000_t75" style="position:absolute;margin-left:207.95pt;margin-top:3.8pt;width:31.7pt;height:16.3pt;z-index:2551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">
                <v:imagedata r:id="rId1261" o:title=""/>
              </v:shape>
            </w:pict>
          </mc:Fallback>
        </mc:AlternateContent>
      </w:r>
    </w:p>
    <w:p w14:paraId="58FB8C01" w14:textId="199E8254" w:rsidR="003B1ECB"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307776" behindDoc="0" locked="0" layoutInCell="1" allowOverlap="1" wp14:anchorId="70FA9E24" wp14:editId="6E4148BC">
                <wp:simplePos x="0" y="0"/>
                <wp:positionH relativeFrom="column">
                  <wp:posOffset>1650174</wp:posOffset>
                </wp:positionH>
                <wp:positionV relativeFrom="paragraph">
                  <wp:posOffset>66216</wp:posOffset>
                </wp:positionV>
                <wp:extent cx="4320" cy="7920"/>
                <wp:effectExtent l="38100" t="38100" r="72390" b="68580"/>
                <wp:wrapNone/>
                <wp:docPr id="3674" name="Entrada de lápiz 3674"/>
                <wp:cNvGraphicFramePr/>
                <a:graphic xmlns:a="http://schemas.openxmlformats.org/drawingml/2006/main">
                  <a:graphicData uri="http://schemas.microsoft.com/office/word/2010/wordprocessingInk">
                    <w14:contentPart bwMode="auto" r:id="rId1262">
                      <w14:nvContentPartPr>
                        <w14:cNvContentPartPr/>
                      </w14:nvContentPartPr>
                      <w14:xfrm>
                        <a:off x="0" y="0"/>
                        <a:ext cx="4320" cy="7920"/>
                      </w14:xfrm>
                    </w14:contentPart>
                  </a:graphicData>
                </a:graphic>
              </wp:anchor>
            </w:drawing>
          </mc:Choice>
          <mc:Fallback>
            <w:pict>
              <v:shape w14:anchorId="1F1AE399" id="Entrada de lápiz 3674" o:spid="_x0000_s1026" type="#_x0000_t75" style="position:absolute;margin-left:128.55pt;margin-top:3.8pt;width:3.2pt;height:3.45pt;z-index:2553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">
                <v:imagedata r:id="rId1263" o:title=""/>
              </v:shape>
            </w:pict>
          </mc:Fallback>
        </mc:AlternateContent>
      </w:r>
      <w:r>
        <w:rPr>
          <w:rFonts w:ascii="Arial" w:hAnsi="Arial"/>
          <w:noProof/>
          <w:color w:val="FF0000"/>
        </w:rPr>
        <mc:AlternateContent>
          <mc:Choice Requires="wpi">
            <w:drawing>
              <wp:anchor distT="0" distB="0" distL="114300" distR="114300" simplePos="0" relativeHeight="255139840" behindDoc="0" locked="0" layoutInCell="1" allowOverlap="1" wp14:anchorId="31C2EABC" wp14:editId="4709F288">
                <wp:simplePos x="0" y="0"/>
                <wp:positionH relativeFrom="column">
                  <wp:posOffset>1734705</wp:posOffset>
                </wp:positionH>
                <wp:positionV relativeFrom="paragraph">
                  <wp:posOffset>72825</wp:posOffset>
                </wp:positionV>
                <wp:extent cx="110880" cy="29880"/>
                <wp:effectExtent l="38100" t="38100" r="60960" b="65405"/>
                <wp:wrapNone/>
                <wp:docPr id="3510" name="Entrada de lápiz 3510"/>
                <wp:cNvGraphicFramePr/>
                <a:graphic xmlns:a="http://schemas.openxmlformats.org/drawingml/2006/main">
                  <a:graphicData uri="http://schemas.microsoft.com/office/word/2010/wordprocessingInk">
                    <w14:contentPart bwMode="auto" r:id="rId1264">
                      <w14:nvContentPartPr>
                        <w14:cNvContentPartPr/>
                      </w14:nvContentPartPr>
                      <w14:xfrm>
                        <a:off x="0" y="0"/>
                        <a:ext cx="110880" cy="29880"/>
                      </w14:xfrm>
                    </w14:contentPart>
                  </a:graphicData>
                </a:graphic>
              </wp:anchor>
            </w:drawing>
          </mc:Choice>
          <mc:Fallback>
            <w:pict>
              <v:shape w14:anchorId="4EAFD7E7" id="Entrada de lápiz 3510" o:spid="_x0000_s1026" type="#_x0000_t75" style="position:absolute;margin-left:135.2pt;margin-top:4.35pt;width:11.6pt;height:5.15pt;z-index:2551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">
                <v:imagedata r:id="rId1265" o:title=""/>
              </v:shape>
            </w:pict>
          </mc:Fallback>
        </mc:AlternateContent>
      </w:r>
    </w:p>
    <w:p w14:paraId="6393B51B" w14:textId="3DB1343C" w:rsidR="003B1ECB" w:rsidRDefault="003B1ECB" w:rsidP="00C7206F">
      <w:pPr>
        <w:tabs>
          <w:tab w:val="left" w:pos="504"/>
          <w:tab w:val="center" w:pos="5161"/>
          <w:tab w:val="right" w:pos="10322"/>
        </w:tabs>
        <w:suppressAutoHyphens/>
        <w:rPr>
          <w:rFonts w:ascii="Arial" w:hAnsi="Arial"/>
          <w:color w:val="FF0000"/>
        </w:rPr>
      </w:pPr>
    </w:p>
    <w:p w14:paraId="3B39C4F3" w14:textId="0F69133C" w:rsidR="003B1ECB"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287296" behindDoc="0" locked="0" layoutInCell="1" allowOverlap="1" wp14:anchorId="4D13ABD4" wp14:editId="6D535D27">
                <wp:simplePos x="0" y="0"/>
                <wp:positionH relativeFrom="column">
                  <wp:posOffset>2898585</wp:posOffset>
                </wp:positionH>
                <wp:positionV relativeFrom="paragraph">
                  <wp:posOffset>108205</wp:posOffset>
                </wp:positionV>
                <wp:extent cx="5040" cy="23760"/>
                <wp:effectExtent l="57150" t="76200" r="71755" b="109855"/>
                <wp:wrapNone/>
                <wp:docPr id="3654" name="Entrada de lápiz 3654"/>
                <wp:cNvGraphicFramePr/>
                <a:graphic xmlns:a="http://schemas.openxmlformats.org/drawingml/2006/main">
                  <a:graphicData uri="http://schemas.microsoft.com/office/word/2010/wordprocessingInk">
                    <w14:contentPart bwMode="auto" r:id="rId1266">
                      <w14:nvContentPartPr>
                        <w14:cNvContentPartPr/>
                      </w14:nvContentPartPr>
                      <w14:xfrm>
                        <a:off x="0" y="0"/>
                        <a:ext cx="5040" cy="23760"/>
                      </w14:xfrm>
                    </w14:contentPart>
                  </a:graphicData>
                </a:graphic>
              </wp:anchor>
            </w:drawing>
          </mc:Choice>
          <mc:Fallback>
            <w:pict>
              <v:shape w14:anchorId="16C92A25" id="Entrada de lápiz 3654" o:spid="_x0000_s1026" type="#_x0000_t75" style="position:absolute;margin-left:224pt;margin-top:0;width:8.9pt;height:18.85pt;z-index:2552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">
                <v:imagedata r:id="rId1267" o:title=""/>
              </v:shape>
            </w:pict>
          </mc:Fallback>
        </mc:AlternateContent>
      </w:r>
      <w:r>
        <w:rPr>
          <w:rFonts w:ascii="Arial" w:hAnsi="Arial"/>
          <w:noProof/>
          <w:color w:val="FF0000"/>
        </w:rPr>
        <mc:AlternateContent>
          <mc:Choice Requires="wpi">
            <w:drawing>
              <wp:anchor distT="0" distB="0" distL="114300" distR="114300" simplePos="0" relativeHeight="255283200" behindDoc="0" locked="0" layoutInCell="1" allowOverlap="1" wp14:anchorId="1126CDAC" wp14:editId="6A234274">
                <wp:simplePos x="0" y="0"/>
                <wp:positionH relativeFrom="column">
                  <wp:posOffset>3656330</wp:posOffset>
                </wp:positionH>
                <wp:positionV relativeFrom="paragraph">
                  <wp:posOffset>-104775</wp:posOffset>
                </wp:positionV>
                <wp:extent cx="565325" cy="324485"/>
                <wp:effectExtent l="57150" t="38100" r="0" b="75565"/>
                <wp:wrapNone/>
                <wp:docPr id="3650" name="Entrada de lápiz 3650"/>
                <wp:cNvGraphicFramePr/>
                <a:graphic xmlns:a="http://schemas.openxmlformats.org/drawingml/2006/main">
                  <a:graphicData uri="http://schemas.microsoft.com/office/word/2010/wordprocessingInk">
                    <w14:contentPart bwMode="auto" r:id="rId1268">
                      <w14:nvContentPartPr>
                        <w14:cNvContentPartPr/>
                      </w14:nvContentPartPr>
                      <w14:xfrm>
                        <a:off x="0" y="0"/>
                        <a:ext cx="565325" cy="324485"/>
                      </w14:xfrm>
                    </w14:contentPart>
                  </a:graphicData>
                </a:graphic>
              </wp:anchor>
            </w:drawing>
          </mc:Choice>
          <mc:Fallback>
            <w:pict>
              <v:shape w14:anchorId="350C9184" id="Entrada de lápiz 3650" o:spid="_x0000_s1026" type="#_x0000_t75" style="position:absolute;margin-left:286.5pt;margin-top:-9.65pt;width:47.3pt;height:28.35pt;z-index:2552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">
                <v:imagedata r:id="rId1269" o:title=""/>
              </v:shape>
            </w:pict>
          </mc:Fallback>
        </mc:AlternateContent>
      </w:r>
      <w:r w:rsidR="003B1ECB">
        <w:rPr>
          <w:rFonts w:ascii="Arial" w:hAnsi="Arial"/>
          <w:noProof/>
          <w:color w:val="FF0000"/>
        </w:rPr>
        <mc:AlternateContent>
          <mc:Choice Requires="wpi">
            <w:drawing>
              <wp:anchor distT="0" distB="0" distL="114300" distR="114300" simplePos="0" relativeHeight="255056896" behindDoc="0" locked="0" layoutInCell="1" allowOverlap="1" wp14:anchorId="717F36D6" wp14:editId="5FC515AA">
                <wp:simplePos x="0" y="0"/>
                <wp:positionH relativeFrom="column">
                  <wp:posOffset>725170</wp:posOffset>
                </wp:positionH>
                <wp:positionV relativeFrom="paragraph">
                  <wp:posOffset>-104775</wp:posOffset>
                </wp:positionV>
                <wp:extent cx="402945" cy="291400"/>
                <wp:effectExtent l="57150" t="57150" r="54610" b="71120"/>
                <wp:wrapNone/>
                <wp:docPr id="3429" name="Entrada de lápiz 3429"/>
                <wp:cNvGraphicFramePr/>
                <a:graphic xmlns:a="http://schemas.openxmlformats.org/drawingml/2006/main">
                  <a:graphicData uri="http://schemas.microsoft.com/office/word/2010/wordprocessingInk">
                    <w14:contentPart bwMode="auto" r:id="rId1270">
                      <w14:nvContentPartPr>
                        <w14:cNvContentPartPr/>
                      </w14:nvContentPartPr>
                      <w14:xfrm>
                        <a:off x="0" y="0"/>
                        <a:ext cx="402945" cy="291400"/>
                      </w14:xfrm>
                    </w14:contentPart>
                  </a:graphicData>
                </a:graphic>
              </wp:anchor>
            </w:drawing>
          </mc:Choice>
          <mc:Fallback>
            <w:pict>
              <v:shape w14:anchorId="50FD337C" id="Entrada de lápiz 3429" o:spid="_x0000_s1026" type="#_x0000_t75" style="position:absolute;margin-left:55.7pt;margin-top:-9.65pt;width:34.6pt;height:25.8pt;z-index:2550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">
                <v:imagedata r:id="rId1271" o:title=""/>
              </v:shape>
            </w:pict>
          </mc:Fallback>
        </mc:AlternateContent>
      </w:r>
    </w:p>
    <w:p w14:paraId="1374C59D" w14:textId="1E751DC5" w:rsidR="003B1ECB"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322112" behindDoc="0" locked="0" layoutInCell="1" allowOverlap="1" wp14:anchorId="0E03C125" wp14:editId="13CE0E41">
                <wp:simplePos x="0" y="0"/>
                <wp:positionH relativeFrom="column">
                  <wp:posOffset>3340014</wp:posOffset>
                </wp:positionH>
                <wp:positionV relativeFrom="paragraph">
                  <wp:posOffset>100746</wp:posOffset>
                </wp:positionV>
                <wp:extent cx="7200" cy="6480"/>
                <wp:effectExtent l="38100" t="38100" r="69215" b="69850"/>
                <wp:wrapNone/>
                <wp:docPr id="3688" name="Entrada de lápiz 3688"/>
                <wp:cNvGraphicFramePr/>
                <a:graphic xmlns:a="http://schemas.openxmlformats.org/drawingml/2006/main">
                  <a:graphicData uri="http://schemas.microsoft.com/office/word/2010/wordprocessingInk">
                    <w14:contentPart bwMode="auto" r:id="rId1272">
                      <w14:nvContentPartPr>
                        <w14:cNvContentPartPr/>
                      </w14:nvContentPartPr>
                      <w14:xfrm>
                        <a:off x="0" y="0"/>
                        <a:ext cx="7200" cy="6480"/>
                      </w14:xfrm>
                    </w14:contentPart>
                  </a:graphicData>
                </a:graphic>
              </wp:anchor>
            </w:drawing>
          </mc:Choice>
          <mc:Fallback>
            <w:pict>
              <v:shape w14:anchorId="097665E4" id="Entrada de lápiz 3688" o:spid="_x0000_s1026" type="#_x0000_t75" style="position:absolute;margin-left:261.6pt;margin-top:6.55pt;width:3.35pt;height:3.3pt;z-index:2553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">
                <v:imagedata r:id="rId1273" o:title=""/>
              </v:shape>
            </w:pict>
          </mc:Fallback>
        </mc:AlternateContent>
      </w:r>
      <w:r>
        <w:rPr>
          <w:rFonts w:ascii="Arial" w:hAnsi="Arial"/>
          <w:noProof/>
          <w:color w:val="FF0000"/>
        </w:rPr>
        <mc:AlternateContent>
          <mc:Choice Requires="wpi">
            <w:drawing>
              <wp:anchor distT="0" distB="0" distL="114300" distR="114300" simplePos="0" relativeHeight="255286272" behindDoc="0" locked="0" layoutInCell="1" allowOverlap="1" wp14:anchorId="6F2AD44F" wp14:editId="27134526">
                <wp:simplePos x="0" y="0"/>
                <wp:positionH relativeFrom="column">
                  <wp:posOffset>722745</wp:posOffset>
                </wp:positionH>
                <wp:positionV relativeFrom="paragraph">
                  <wp:posOffset>-201285</wp:posOffset>
                </wp:positionV>
                <wp:extent cx="2232360" cy="445680"/>
                <wp:effectExtent l="57150" t="133350" r="111125" b="164465"/>
                <wp:wrapNone/>
                <wp:docPr id="3653" name="Entrada de lápiz 3653"/>
                <wp:cNvGraphicFramePr/>
                <a:graphic xmlns:a="http://schemas.openxmlformats.org/drawingml/2006/main">
                  <a:graphicData uri="http://schemas.microsoft.com/office/word/2010/wordprocessingInk">
                    <w14:contentPart bwMode="auto" r:id="rId1274">
                      <w14:nvContentPartPr>
                        <w14:cNvContentPartPr/>
                      </w14:nvContentPartPr>
                      <w14:xfrm>
                        <a:off x="0" y="0"/>
                        <a:ext cx="2232360" cy="445680"/>
                      </w14:xfrm>
                    </w14:contentPart>
                  </a:graphicData>
                </a:graphic>
              </wp:anchor>
            </w:drawing>
          </mc:Choice>
          <mc:Fallback>
            <w:pict>
              <v:shape w14:anchorId="7AD26A9A" id="Entrada de lápiz 3653" o:spid="_x0000_s1026" type="#_x0000_t75" style="position:absolute;margin-left:52.7pt;margin-top:-24.35pt;width:184.3pt;height:52.1pt;z-index:2552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">
                <v:imagedata r:id="rId1275" o:title=""/>
              </v:shape>
            </w:pict>
          </mc:Fallback>
        </mc:AlternateContent>
      </w:r>
      <w:r>
        <w:rPr>
          <w:rFonts w:ascii="Arial" w:hAnsi="Arial"/>
          <w:noProof/>
          <w:color w:val="FF0000"/>
        </w:rPr>
        <mc:AlternateContent>
          <mc:Choice Requires="wpi">
            <w:drawing>
              <wp:anchor distT="0" distB="0" distL="114300" distR="114300" simplePos="0" relativeHeight="255112192" behindDoc="0" locked="0" layoutInCell="1" allowOverlap="1" wp14:anchorId="193C16E3" wp14:editId="0AFBF69C">
                <wp:simplePos x="0" y="0"/>
                <wp:positionH relativeFrom="column">
                  <wp:posOffset>2312035</wp:posOffset>
                </wp:positionH>
                <wp:positionV relativeFrom="paragraph">
                  <wp:posOffset>-158115</wp:posOffset>
                </wp:positionV>
                <wp:extent cx="660360" cy="340995"/>
                <wp:effectExtent l="38100" t="38100" r="0" b="59055"/>
                <wp:wrapNone/>
                <wp:docPr id="3483" name="Entrada de lápiz 3483"/>
                <wp:cNvGraphicFramePr/>
                <a:graphic xmlns:a="http://schemas.openxmlformats.org/drawingml/2006/main">
                  <a:graphicData uri="http://schemas.microsoft.com/office/word/2010/wordprocessingInk">
                    <w14:contentPart bwMode="auto" r:id="rId1276">
                      <w14:nvContentPartPr>
                        <w14:cNvContentPartPr/>
                      </w14:nvContentPartPr>
                      <w14:xfrm>
                        <a:off x="0" y="0"/>
                        <a:ext cx="660360" cy="340995"/>
                      </w14:xfrm>
                    </w14:contentPart>
                  </a:graphicData>
                </a:graphic>
              </wp:anchor>
            </w:drawing>
          </mc:Choice>
          <mc:Fallback>
            <w:pict>
              <v:shape w14:anchorId="047A42A1" id="Entrada de lápiz 3483" o:spid="_x0000_s1026" type="#_x0000_t75" style="position:absolute;margin-left:180.65pt;margin-top:-13.85pt;width:54.85pt;height:29.65pt;z-index:2551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">
                <v:imagedata r:id="rId1277" o:title=""/>
              </v:shape>
            </w:pict>
          </mc:Fallback>
        </mc:AlternateContent>
      </w:r>
      <w:r w:rsidR="003B1ECB">
        <w:rPr>
          <w:rFonts w:ascii="Arial" w:hAnsi="Arial"/>
          <w:noProof/>
          <w:color w:val="FF0000"/>
        </w:rPr>
        <mc:AlternateContent>
          <mc:Choice Requires="wpi">
            <w:drawing>
              <wp:anchor distT="0" distB="0" distL="114300" distR="114300" simplePos="0" relativeHeight="255045632" behindDoc="0" locked="0" layoutInCell="1" allowOverlap="1" wp14:anchorId="28D1FA5C" wp14:editId="749B26B7">
                <wp:simplePos x="0" y="0"/>
                <wp:positionH relativeFrom="column">
                  <wp:posOffset>593090</wp:posOffset>
                </wp:positionH>
                <wp:positionV relativeFrom="paragraph">
                  <wp:posOffset>-42545</wp:posOffset>
                </wp:positionV>
                <wp:extent cx="1168805" cy="350180"/>
                <wp:effectExtent l="57150" t="38100" r="0" b="69215"/>
                <wp:wrapNone/>
                <wp:docPr id="3418" name="Entrada de lápiz 3418"/>
                <wp:cNvGraphicFramePr/>
                <a:graphic xmlns:a="http://schemas.openxmlformats.org/drawingml/2006/main">
                  <a:graphicData uri="http://schemas.microsoft.com/office/word/2010/wordprocessingInk">
                    <w14:contentPart bwMode="auto" r:id="rId1278">
                      <w14:nvContentPartPr>
                        <w14:cNvContentPartPr/>
                      </w14:nvContentPartPr>
                      <w14:xfrm>
                        <a:off x="0" y="0"/>
                        <a:ext cx="1168805" cy="350180"/>
                      </w14:xfrm>
                    </w14:contentPart>
                  </a:graphicData>
                </a:graphic>
              </wp:anchor>
            </w:drawing>
          </mc:Choice>
          <mc:Fallback>
            <w:pict>
              <v:shape w14:anchorId="210E78C5" id="Entrada de lápiz 3418" o:spid="_x0000_s1026" type="#_x0000_t75" style="position:absolute;margin-left:45.3pt;margin-top:-4.75pt;width:94.9pt;height:30.4pt;z-index:2550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">
                <v:imagedata r:id="rId1279" o:title=""/>
              </v:shape>
            </w:pict>
          </mc:Fallback>
        </mc:AlternateContent>
      </w:r>
    </w:p>
    <w:p w14:paraId="6B5B7A0F" w14:textId="466997DD" w:rsidR="003B1ECB"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401984" behindDoc="0" locked="0" layoutInCell="1" allowOverlap="1" wp14:anchorId="5BF3DCDD" wp14:editId="1E02E9CB">
                <wp:simplePos x="0" y="0"/>
                <wp:positionH relativeFrom="column">
                  <wp:posOffset>681774</wp:posOffset>
                </wp:positionH>
                <wp:positionV relativeFrom="paragraph">
                  <wp:posOffset>-238984</wp:posOffset>
                </wp:positionV>
                <wp:extent cx="2493720" cy="598320"/>
                <wp:effectExtent l="57150" t="95250" r="135255" b="144780"/>
                <wp:wrapNone/>
                <wp:docPr id="3766" name="Entrada de lápiz 3766"/>
                <wp:cNvGraphicFramePr/>
                <a:graphic xmlns:a="http://schemas.openxmlformats.org/drawingml/2006/main">
                  <a:graphicData uri="http://schemas.microsoft.com/office/word/2010/wordprocessingInk">
                    <w14:contentPart bwMode="auto" r:id="rId1280">
                      <w14:nvContentPartPr>
                        <w14:cNvContentPartPr/>
                      </w14:nvContentPartPr>
                      <w14:xfrm>
                        <a:off x="0" y="0"/>
                        <a:ext cx="2493720" cy="598320"/>
                      </w14:xfrm>
                    </w14:contentPart>
                  </a:graphicData>
                </a:graphic>
              </wp:anchor>
            </w:drawing>
          </mc:Choice>
          <mc:Fallback>
            <w:pict>
              <v:shape w14:anchorId="5FFF3DDA" id="Entrada de lápiz 3766" o:spid="_x0000_s1026" type="#_x0000_t75" style="position:absolute;margin-left:49.45pt;margin-top:-27.3pt;width:204.85pt;height:64.1pt;z-index:255401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">
                <v:imagedata r:id="rId1281" o:title=""/>
              </v:shape>
            </w:pict>
          </mc:Fallback>
        </mc:AlternateContent>
      </w:r>
      <w:r>
        <w:rPr>
          <w:rFonts w:ascii="Arial" w:hAnsi="Arial"/>
          <w:noProof/>
          <w:color w:val="FF0000"/>
        </w:rPr>
        <mc:AlternateContent>
          <mc:Choice Requires="wpi">
            <w:drawing>
              <wp:anchor distT="0" distB="0" distL="114300" distR="114300" simplePos="0" relativeHeight="255147008" behindDoc="0" locked="0" layoutInCell="1" allowOverlap="1" wp14:anchorId="42218712" wp14:editId="3168A10D">
                <wp:simplePos x="0" y="0"/>
                <wp:positionH relativeFrom="column">
                  <wp:posOffset>1685745</wp:posOffset>
                </wp:positionH>
                <wp:positionV relativeFrom="paragraph">
                  <wp:posOffset>98465</wp:posOffset>
                </wp:positionV>
                <wp:extent cx="7920" cy="3960"/>
                <wp:effectExtent l="38100" t="38100" r="68580" b="72390"/>
                <wp:wrapNone/>
                <wp:docPr id="3517" name="Entrada de lápiz 3517"/>
                <wp:cNvGraphicFramePr/>
                <a:graphic xmlns:a="http://schemas.openxmlformats.org/drawingml/2006/main">
                  <a:graphicData uri="http://schemas.microsoft.com/office/word/2010/wordprocessingInk">
                    <w14:contentPart bwMode="auto" r:id="rId1282">
                      <w14:nvContentPartPr>
                        <w14:cNvContentPartPr/>
                      </w14:nvContentPartPr>
                      <w14:xfrm>
                        <a:off x="0" y="0"/>
                        <a:ext cx="7920" cy="3960"/>
                      </w14:xfrm>
                    </w14:contentPart>
                  </a:graphicData>
                </a:graphic>
              </wp:anchor>
            </w:drawing>
          </mc:Choice>
          <mc:Fallback>
            <w:pict>
              <v:shape w14:anchorId="6D18792C" id="Entrada de lápiz 3517" o:spid="_x0000_s1026" type="#_x0000_t75" style="position:absolute;margin-left:131.35pt;margin-top:6.35pt;width:3.45pt;height:3.1pt;z-index:2551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">
                <v:imagedata r:id="rId1283" o:title=""/>
              </v:shape>
            </w:pict>
          </mc:Fallback>
        </mc:AlternateContent>
      </w:r>
    </w:p>
    <w:p w14:paraId="09F4C7C4" w14:textId="5AEF9BFE" w:rsidR="003B1ECB"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134720" behindDoc="0" locked="0" layoutInCell="1" allowOverlap="1" wp14:anchorId="27E1C799" wp14:editId="1EF2F64C">
                <wp:simplePos x="0" y="0"/>
                <wp:positionH relativeFrom="column">
                  <wp:posOffset>2119630</wp:posOffset>
                </wp:positionH>
                <wp:positionV relativeFrom="paragraph">
                  <wp:posOffset>-327660</wp:posOffset>
                </wp:positionV>
                <wp:extent cx="1560830" cy="676910"/>
                <wp:effectExtent l="57150" t="57150" r="1270" b="66040"/>
                <wp:wrapNone/>
                <wp:docPr id="3505" name="Entrada de lápiz 3505"/>
                <wp:cNvGraphicFramePr/>
                <a:graphic xmlns:a="http://schemas.openxmlformats.org/drawingml/2006/main">
                  <a:graphicData uri="http://schemas.microsoft.com/office/word/2010/wordprocessingInk">
                    <w14:contentPart bwMode="auto" r:id="rId1284">
                      <w14:nvContentPartPr>
                        <w14:cNvContentPartPr/>
                      </w14:nvContentPartPr>
                      <w14:xfrm>
                        <a:off x="0" y="0"/>
                        <a:ext cx="1560830" cy="676910"/>
                      </w14:xfrm>
                    </w14:contentPart>
                  </a:graphicData>
                </a:graphic>
              </wp:anchor>
            </w:drawing>
          </mc:Choice>
          <mc:Fallback>
            <w:pict>
              <v:shape w14:anchorId="5E2B8016" id="Entrada de lápiz 3505" o:spid="_x0000_s1026" type="#_x0000_t75" style="position:absolute;margin-left:165.5pt;margin-top:-27.2pt;width:125.7pt;height:56.1pt;z-index:2551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">
                <v:imagedata r:id="rId1285" o:title=""/>
              </v:shape>
            </w:pict>
          </mc:Fallback>
        </mc:AlternateContent>
      </w:r>
    </w:p>
    <w:p w14:paraId="382B59E9" w14:textId="3985244F" w:rsidR="003B1ECB" w:rsidRDefault="003B1ECB" w:rsidP="00C7206F">
      <w:pPr>
        <w:tabs>
          <w:tab w:val="left" w:pos="504"/>
          <w:tab w:val="center" w:pos="5161"/>
          <w:tab w:val="right" w:pos="10322"/>
        </w:tabs>
        <w:suppressAutoHyphens/>
        <w:rPr>
          <w:rFonts w:ascii="Arial" w:hAnsi="Arial"/>
          <w:color w:val="FF0000"/>
        </w:rPr>
      </w:pPr>
    </w:p>
    <w:p w14:paraId="142FDD25" w14:textId="77777777" w:rsidR="003B1ECB" w:rsidRPr="003B1ECB" w:rsidRDefault="003B1ECB" w:rsidP="00C7206F">
      <w:pPr>
        <w:tabs>
          <w:tab w:val="left" w:pos="504"/>
          <w:tab w:val="center" w:pos="5161"/>
          <w:tab w:val="right" w:pos="10322"/>
        </w:tabs>
        <w:suppressAutoHyphens/>
        <w:rPr>
          <w:rFonts w:ascii="Arial" w:hAnsi="Arial"/>
          <w:color w:val="FF0000"/>
        </w:rPr>
      </w:pPr>
    </w:p>
    <w:p w14:paraId="3D35455C" w14:textId="7F3074C4" w:rsidR="00C7206F" w:rsidRDefault="00C7206F" w:rsidP="00C7206F">
      <w:pPr>
        <w:tabs>
          <w:tab w:val="left" w:pos="504"/>
          <w:tab w:val="center" w:pos="5161"/>
          <w:tab w:val="right" w:pos="10322"/>
        </w:tabs>
        <w:suppressAutoHyphens/>
        <w:rPr>
          <w:rFonts w:ascii="Arial" w:hAnsi="Arial"/>
          <w:color w:val="FF0000"/>
        </w:rPr>
      </w:pPr>
    </w:p>
    <w:p w14:paraId="00FC88F4" w14:textId="12FA56E5"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192064" behindDoc="0" locked="0" layoutInCell="1" allowOverlap="1" wp14:anchorId="57A87556" wp14:editId="72B13331">
                <wp:simplePos x="0" y="0"/>
                <wp:positionH relativeFrom="column">
                  <wp:posOffset>2971165</wp:posOffset>
                </wp:positionH>
                <wp:positionV relativeFrom="paragraph">
                  <wp:posOffset>47625</wp:posOffset>
                </wp:positionV>
                <wp:extent cx="604800" cy="172080"/>
                <wp:effectExtent l="38100" t="38100" r="62230" b="76200"/>
                <wp:wrapNone/>
                <wp:docPr id="3561" name="Entrada de lápiz 3561"/>
                <wp:cNvGraphicFramePr/>
                <a:graphic xmlns:a="http://schemas.openxmlformats.org/drawingml/2006/main">
                  <a:graphicData uri="http://schemas.microsoft.com/office/word/2010/wordprocessingInk">
                    <w14:contentPart bwMode="auto" r:id="rId1286">
                      <w14:nvContentPartPr>
                        <w14:cNvContentPartPr/>
                      </w14:nvContentPartPr>
                      <w14:xfrm>
                        <a:off x="0" y="0"/>
                        <a:ext cx="604800" cy="172080"/>
                      </w14:xfrm>
                    </w14:contentPart>
                  </a:graphicData>
                </a:graphic>
              </wp:anchor>
            </w:drawing>
          </mc:Choice>
          <mc:Fallback>
            <w:pict>
              <v:shape w14:anchorId="5734FE61" id="Entrada de lápiz 3561" o:spid="_x0000_s1026" type="#_x0000_t75" style="position:absolute;margin-left:232.55pt;margin-top:2.35pt;width:50.45pt;height:16.4pt;z-index:2551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">
                <v:imagedata r:id="rId1287" o:title=""/>
              </v:shape>
            </w:pict>
          </mc:Fallback>
        </mc:AlternateContent>
      </w:r>
    </w:p>
    <w:p w14:paraId="57DFAC45" w14:textId="42E2D461"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145984" behindDoc="0" locked="0" layoutInCell="1" allowOverlap="1" wp14:anchorId="1E5721BC" wp14:editId="22CA263C">
                <wp:simplePos x="0" y="0"/>
                <wp:positionH relativeFrom="column">
                  <wp:posOffset>-394335</wp:posOffset>
                </wp:positionH>
                <wp:positionV relativeFrom="paragraph">
                  <wp:posOffset>-19050</wp:posOffset>
                </wp:positionV>
                <wp:extent cx="1024785" cy="459105"/>
                <wp:effectExtent l="57150" t="57150" r="61595" b="74295"/>
                <wp:wrapNone/>
                <wp:docPr id="3516" name="Entrada de lápiz 3516"/>
                <wp:cNvGraphicFramePr/>
                <a:graphic xmlns:a="http://schemas.openxmlformats.org/drawingml/2006/main">
                  <a:graphicData uri="http://schemas.microsoft.com/office/word/2010/wordprocessingInk">
                    <w14:contentPart bwMode="auto" r:id="rId1288">
                      <w14:nvContentPartPr>
                        <w14:cNvContentPartPr/>
                      </w14:nvContentPartPr>
                      <w14:xfrm>
                        <a:off x="0" y="0"/>
                        <a:ext cx="1024785" cy="459105"/>
                      </w14:xfrm>
                    </w14:contentPart>
                  </a:graphicData>
                </a:graphic>
              </wp:anchor>
            </w:drawing>
          </mc:Choice>
          <mc:Fallback>
            <w:pict>
              <v:shape w14:anchorId="188E5EE6" id="Entrada de lápiz 3516" o:spid="_x0000_s1026" type="#_x0000_t75" style="position:absolute;margin-left:-32.45pt;margin-top:-2.9pt;width:83.55pt;height:38.95pt;z-index:2551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">
                <v:imagedata r:id="rId1289" o:title=""/>
              </v:shape>
            </w:pict>
          </mc:Fallback>
        </mc:AlternateContent>
      </w:r>
    </w:p>
    <w:p w14:paraId="5ADCD4DA" w14:textId="2F5FC79A"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219712" behindDoc="0" locked="0" layoutInCell="1" allowOverlap="1" wp14:anchorId="08792E39" wp14:editId="002DEAC5">
                <wp:simplePos x="0" y="0"/>
                <wp:positionH relativeFrom="column">
                  <wp:posOffset>3091905</wp:posOffset>
                </wp:positionH>
                <wp:positionV relativeFrom="paragraph">
                  <wp:posOffset>92635</wp:posOffset>
                </wp:positionV>
                <wp:extent cx="28440" cy="16920"/>
                <wp:effectExtent l="38100" t="38100" r="48260" b="59690"/>
                <wp:wrapNone/>
                <wp:docPr id="3588" name="Entrada de lápiz 3588"/>
                <wp:cNvGraphicFramePr/>
                <a:graphic xmlns:a="http://schemas.openxmlformats.org/drawingml/2006/main">
                  <a:graphicData uri="http://schemas.microsoft.com/office/word/2010/wordprocessingInk">
                    <w14:contentPart bwMode="auto" r:id="rId1290">
                      <w14:nvContentPartPr>
                        <w14:cNvContentPartPr/>
                      </w14:nvContentPartPr>
                      <w14:xfrm>
                        <a:off x="0" y="0"/>
                        <a:ext cx="28440" cy="16920"/>
                      </w14:xfrm>
                    </w14:contentPart>
                  </a:graphicData>
                </a:graphic>
              </wp:anchor>
            </w:drawing>
          </mc:Choice>
          <mc:Fallback>
            <w:pict>
              <v:shape w14:anchorId="2FD615A7" id="Entrada de lápiz 3588" o:spid="_x0000_s1026" type="#_x0000_t75" style="position:absolute;margin-left:242.05pt;margin-top:5.9pt;width:5.1pt;height:4.2pt;z-index:2552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">
                <v:imagedata r:id="rId1291" o:title=""/>
              </v:shape>
            </w:pict>
          </mc:Fallback>
        </mc:AlternateContent>
      </w:r>
      <w:r>
        <w:rPr>
          <w:rFonts w:ascii="Arial" w:hAnsi="Arial"/>
          <w:noProof/>
          <w:color w:val="FF0000"/>
        </w:rPr>
        <mc:AlternateContent>
          <mc:Choice Requires="wpi">
            <w:drawing>
              <wp:anchor distT="0" distB="0" distL="114300" distR="114300" simplePos="0" relativeHeight="255178752" behindDoc="0" locked="0" layoutInCell="1" allowOverlap="1" wp14:anchorId="60985012" wp14:editId="7263FBB7">
                <wp:simplePos x="0" y="0"/>
                <wp:positionH relativeFrom="column">
                  <wp:posOffset>2105660</wp:posOffset>
                </wp:positionH>
                <wp:positionV relativeFrom="paragraph">
                  <wp:posOffset>-113665</wp:posOffset>
                </wp:positionV>
                <wp:extent cx="1919535" cy="366480"/>
                <wp:effectExtent l="38100" t="57150" r="43180" b="52705"/>
                <wp:wrapNone/>
                <wp:docPr id="3548" name="Entrada de lápiz 3548"/>
                <wp:cNvGraphicFramePr/>
                <a:graphic xmlns:a="http://schemas.openxmlformats.org/drawingml/2006/main">
                  <a:graphicData uri="http://schemas.microsoft.com/office/word/2010/wordprocessingInk">
                    <w14:contentPart bwMode="auto" r:id="rId1292">
                      <w14:nvContentPartPr>
                        <w14:cNvContentPartPr/>
                      </w14:nvContentPartPr>
                      <w14:xfrm>
                        <a:off x="0" y="0"/>
                        <a:ext cx="1919535" cy="366480"/>
                      </w14:xfrm>
                    </w14:contentPart>
                  </a:graphicData>
                </a:graphic>
              </wp:anchor>
            </w:drawing>
          </mc:Choice>
          <mc:Fallback>
            <w:pict>
              <v:shape w14:anchorId="3617E50A" id="Entrada de lápiz 3548" o:spid="_x0000_s1026" type="#_x0000_t75" style="position:absolute;margin-left:164.4pt;margin-top:-10.35pt;width:154pt;height:31.65pt;z-index:2551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">
                <v:imagedata r:id="rId1293" o:title=""/>
              </v:shape>
            </w:pict>
          </mc:Fallback>
        </mc:AlternateContent>
      </w:r>
      <w:r>
        <w:rPr>
          <w:rFonts w:ascii="Arial" w:hAnsi="Arial"/>
          <w:noProof/>
          <w:color w:val="FF0000"/>
        </w:rPr>
        <mc:AlternateContent>
          <mc:Choice Requires="wpi">
            <w:drawing>
              <wp:anchor distT="0" distB="0" distL="114300" distR="114300" simplePos="0" relativeHeight="255160320" behindDoc="0" locked="0" layoutInCell="1" allowOverlap="1" wp14:anchorId="52EE4BBF" wp14:editId="4E103AB0">
                <wp:simplePos x="0" y="0"/>
                <wp:positionH relativeFrom="column">
                  <wp:posOffset>877905</wp:posOffset>
                </wp:positionH>
                <wp:positionV relativeFrom="paragraph">
                  <wp:posOffset>-165725</wp:posOffset>
                </wp:positionV>
                <wp:extent cx="75960" cy="414360"/>
                <wp:effectExtent l="57150" t="38100" r="57785" b="62230"/>
                <wp:wrapNone/>
                <wp:docPr id="3530" name="Entrada de lápiz 3530"/>
                <wp:cNvGraphicFramePr/>
                <a:graphic xmlns:a="http://schemas.openxmlformats.org/drawingml/2006/main">
                  <a:graphicData uri="http://schemas.microsoft.com/office/word/2010/wordprocessingInk">
                    <w14:contentPart bwMode="auto" r:id="rId1294">
                      <w14:nvContentPartPr>
                        <w14:cNvContentPartPr/>
                      </w14:nvContentPartPr>
                      <w14:xfrm>
                        <a:off x="0" y="0"/>
                        <a:ext cx="75960" cy="414360"/>
                      </w14:xfrm>
                    </w14:contentPart>
                  </a:graphicData>
                </a:graphic>
              </wp:anchor>
            </w:drawing>
          </mc:Choice>
          <mc:Fallback>
            <w:pict>
              <v:shape w14:anchorId="5222B80C" id="Entrada de lápiz 3530" o:spid="_x0000_s1026" type="#_x0000_t75" style="position:absolute;margin-left:67.75pt;margin-top:-14.45pt;width:8.85pt;height:35.5pt;z-index:2551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">
                <v:imagedata r:id="rId1295" o:title=""/>
              </v:shape>
            </w:pict>
          </mc:Fallback>
        </mc:AlternateContent>
      </w:r>
      <w:r>
        <w:rPr>
          <w:rFonts w:ascii="Arial" w:hAnsi="Arial"/>
          <w:noProof/>
          <w:color w:val="FF0000"/>
        </w:rPr>
        <mc:AlternateContent>
          <mc:Choice Requires="wpi">
            <w:drawing>
              <wp:anchor distT="0" distB="0" distL="114300" distR="114300" simplePos="0" relativeHeight="255159296" behindDoc="0" locked="0" layoutInCell="1" allowOverlap="1" wp14:anchorId="2DAF0E6F" wp14:editId="4D25B900">
                <wp:simplePos x="0" y="0"/>
                <wp:positionH relativeFrom="column">
                  <wp:posOffset>48825</wp:posOffset>
                </wp:positionH>
                <wp:positionV relativeFrom="paragraph">
                  <wp:posOffset>-122525</wp:posOffset>
                </wp:positionV>
                <wp:extent cx="99360" cy="405360"/>
                <wp:effectExtent l="57150" t="57150" r="53340" b="52070"/>
                <wp:wrapNone/>
                <wp:docPr id="3529" name="Entrada de lápiz 3529"/>
                <wp:cNvGraphicFramePr/>
                <a:graphic xmlns:a="http://schemas.openxmlformats.org/drawingml/2006/main">
                  <a:graphicData uri="http://schemas.microsoft.com/office/word/2010/wordprocessingInk">
                    <w14:contentPart bwMode="auto" r:id="rId1296">
                      <w14:nvContentPartPr>
                        <w14:cNvContentPartPr/>
                      </w14:nvContentPartPr>
                      <w14:xfrm>
                        <a:off x="0" y="0"/>
                        <a:ext cx="99360" cy="405360"/>
                      </w14:xfrm>
                    </w14:contentPart>
                  </a:graphicData>
                </a:graphic>
              </wp:anchor>
            </w:drawing>
          </mc:Choice>
          <mc:Fallback>
            <w:pict>
              <v:shape w14:anchorId="5CE5DE11" id="Entrada de lápiz 3529" o:spid="_x0000_s1026" type="#_x0000_t75" style="position:absolute;margin-left:2.45pt;margin-top:-11.05pt;width:10.65pt;height:34.7pt;z-index:2551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">
                <v:imagedata r:id="rId1297" o:title=""/>
              </v:shape>
            </w:pict>
          </mc:Fallback>
        </mc:AlternateContent>
      </w:r>
      <w:r>
        <w:rPr>
          <w:rFonts w:ascii="Arial" w:hAnsi="Arial"/>
          <w:noProof/>
          <w:color w:val="FF0000"/>
        </w:rPr>
        <mc:AlternateContent>
          <mc:Choice Requires="wpi">
            <w:drawing>
              <wp:anchor distT="0" distB="0" distL="114300" distR="114300" simplePos="0" relativeHeight="255158272" behindDoc="0" locked="0" layoutInCell="1" allowOverlap="1" wp14:anchorId="07DF39EA" wp14:editId="7A53B883">
                <wp:simplePos x="0" y="0"/>
                <wp:positionH relativeFrom="column">
                  <wp:posOffset>1308100</wp:posOffset>
                </wp:positionH>
                <wp:positionV relativeFrom="paragraph">
                  <wp:posOffset>-120650</wp:posOffset>
                </wp:positionV>
                <wp:extent cx="600805" cy="357840"/>
                <wp:effectExtent l="57150" t="38100" r="0" b="61595"/>
                <wp:wrapNone/>
                <wp:docPr id="3528" name="Entrada de lápiz 3528"/>
                <wp:cNvGraphicFramePr/>
                <a:graphic xmlns:a="http://schemas.openxmlformats.org/drawingml/2006/main">
                  <a:graphicData uri="http://schemas.microsoft.com/office/word/2010/wordprocessingInk">
                    <w14:contentPart bwMode="auto" r:id="rId1298">
                      <w14:nvContentPartPr>
                        <w14:cNvContentPartPr/>
                      </w14:nvContentPartPr>
                      <w14:xfrm>
                        <a:off x="0" y="0"/>
                        <a:ext cx="600805" cy="357840"/>
                      </w14:xfrm>
                    </w14:contentPart>
                  </a:graphicData>
                </a:graphic>
              </wp:anchor>
            </w:drawing>
          </mc:Choice>
          <mc:Fallback>
            <w:pict>
              <v:shape w14:anchorId="2C4BEBEE" id="Entrada de lápiz 3528" o:spid="_x0000_s1026" type="#_x0000_t75" style="position:absolute;margin-left:101.6pt;margin-top:-10.9pt;width:50.1pt;height:31.05pt;z-index:2551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">
                <v:imagedata r:id="rId1299" o:title=""/>
              </v:shape>
            </w:pict>
          </mc:Fallback>
        </mc:AlternateContent>
      </w:r>
      <w:r>
        <w:rPr>
          <w:rFonts w:ascii="Arial" w:hAnsi="Arial"/>
          <w:noProof/>
          <w:color w:val="FF0000"/>
        </w:rPr>
        <mc:AlternateContent>
          <mc:Choice Requires="wpi">
            <w:drawing>
              <wp:anchor distT="0" distB="0" distL="114300" distR="114300" simplePos="0" relativeHeight="255151104" behindDoc="0" locked="0" layoutInCell="1" allowOverlap="1" wp14:anchorId="62B16DB0" wp14:editId="3DE7BC70">
                <wp:simplePos x="0" y="0"/>
                <wp:positionH relativeFrom="column">
                  <wp:posOffset>1047825</wp:posOffset>
                </wp:positionH>
                <wp:positionV relativeFrom="paragraph">
                  <wp:posOffset>-148805</wp:posOffset>
                </wp:positionV>
                <wp:extent cx="164160" cy="359280"/>
                <wp:effectExtent l="38100" t="38100" r="64770" b="60325"/>
                <wp:wrapNone/>
                <wp:docPr id="3521" name="Entrada de lápiz 3521"/>
                <wp:cNvGraphicFramePr/>
                <a:graphic xmlns:a="http://schemas.openxmlformats.org/drawingml/2006/main">
                  <a:graphicData uri="http://schemas.microsoft.com/office/word/2010/wordprocessingInk">
                    <w14:contentPart bwMode="auto" r:id="rId1300">
                      <w14:nvContentPartPr>
                        <w14:cNvContentPartPr/>
                      </w14:nvContentPartPr>
                      <w14:xfrm>
                        <a:off x="0" y="0"/>
                        <a:ext cx="164160" cy="359280"/>
                      </w14:xfrm>
                    </w14:contentPart>
                  </a:graphicData>
                </a:graphic>
              </wp:anchor>
            </w:drawing>
          </mc:Choice>
          <mc:Fallback>
            <w:pict>
              <v:shape w14:anchorId="51F5167C" id="Entrada de lápiz 3521" o:spid="_x0000_s1026" type="#_x0000_t75" style="position:absolute;margin-left:81.1pt;margin-top:-13.1pt;width:15.8pt;height:31.15pt;z-index:2551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">
                <v:imagedata r:id="rId1301" o:title=""/>
              </v:shape>
            </w:pict>
          </mc:Fallback>
        </mc:AlternateContent>
      </w:r>
      <w:r>
        <w:rPr>
          <w:rFonts w:ascii="Arial" w:hAnsi="Arial"/>
          <w:noProof/>
          <w:color w:val="FF0000"/>
        </w:rPr>
        <mc:AlternateContent>
          <mc:Choice Requires="wpi">
            <w:drawing>
              <wp:anchor distT="0" distB="0" distL="114300" distR="114300" simplePos="0" relativeHeight="255150080" behindDoc="0" locked="0" layoutInCell="1" allowOverlap="1" wp14:anchorId="1F6F3FD3" wp14:editId="66E609A2">
                <wp:simplePos x="0" y="0"/>
                <wp:positionH relativeFrom="column">
                  <wp:posOffset>720090</wp:posOffset>
                </wp:positionH>
                <wp:positionV relativeFrom="paragraph">
                  <wp:posOffset>-141605</wp:posOffset>
                </wp:positionV>
                <wp:extent cx="161280" cy="298450"/>
                <wp:effectExtent l="38100" t="57150" r="29845" b="63500"/>
                <wp:wrapNone/>
                <wp:docPr id="3520" name="Entrada de lápiz 3520"/>
                <wp:cNvGraphicFramePr/>
                <a:graphic xmlns:a="http://schemas.openxmlformats.org/drawingml/2006/main">
                  <a:graphicData uri="http://schemas.microsoft.com/office/word/2010/wordprocessingInk">
                    <w14:contentPart bwMode="auto" r:id="rId1302">
                      <w14:nvContentPartPr>
                        <w14:cNvContentPartPr/>
                      </w14:nvContentPartPr>
                      <w14:xfrm>
                        <a:off x="0" y="0"/>
                        <a:ext cx="161280" cy="298450"/>
                      </w14:xfrm>
                    </w14:contentPart>
                  </a:graphicData>
                </a:graphic>
              </wp:anchor>
            </w:drawing>
          </mc:Choice>
          <mc:Fallback>
            <w:pict>
              <v:shape w14:anchorId="744BB7C1" id="Entrada de lápiz 3520" o:spid="_x0000_s1026" type="#_x0000_t75" style="position:absolute;margin-left:55.3pt;margin-top:-12.55pt;width:15.55pt;height:26.3pt;z-index:2551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">
                <v:imagedata r:id="rId1303" o:title=""/>
              </v:shape>
            </w:pict>
          </mc:Fallback>
        </mc:AlternateContent>
      </w:r>
    </w:p>
    <w:p w14:paraId="4CF059C1" w14:textId="4BD596E7"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221760" behindDoc="0" locked="0" layoutInCell="1" allowOverlap="1" wp14:anchorId="5C0AE81E" wp14:editId="410EE313">
                <wp:simplePos x="0" y="0"/>
                <wp:positionH relativeFrom="column">
                  <wp:posOffset>3757905</wp:posOffset>
                </wp:positionH>
                <wp:positionV relativeFrom="paragraph">
                  <wp:posOffset>25425</wp:posOffset>
                </wp:positionV>
                <wp:extent cx="4320" cy="2160"/>
                <wp:effectExtent l="38100" t="38100" r="72390" b="55245"/>
                <wp:wrapNone/>
                <wp:docPr id="3590" name="Entrada de lápiz 3590"/>
                <wp:cNvGraphicFramePr/>
                <a:graphic xmlns:a="http://schemas.openxmlformats.org/drawingml/2006/main">
                  <a:graphicData uri="http://schemas.microsoft.com/office/word/2010/wordprocessingInk">
                    <w14:contentPart bwMode="auto" r:id="rId1304">
                      <w14:nvContentPartPr>
                        <w14:cNvContentPartPr/>
                      </w14:nvContentPartPr>
                      <w14:xfrm>
                        <a:off x="0" y="0"/>
                        <a:ext cx="4320" cy="2160"/>
                      </w14:xfrm>
                    </w14:contentPart>
                  </a:graphicData>
                </a:graphic>
              </wp:anchor>
            </w:drawing>
          </mc:Choice>
          <mc:Fallback>
            <w:pict>
              <v:shape w14:anchorId="746AA2C5" id="Entrada de lápiz 3590" o:spid="_x0000_s1026" type="#_x0000_t75" style="position:absolute;margin-left:294.5pt;margin-top:.6pt;width:3.2pt;height:3pt;z-index:2552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">
                <v:imagedata r:id="rId1305" o:title=""/>
              </v:shape>
            </w:pict>
          </mc:Fallback>
        </mc:AlternateContent>
      </w:r>
    </w:p>
    <w:p w14:paraId="6DE735BC" w14:textId="06FED5FD"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188992" behindDoc="0" locked="0" layoutInCell="1" allowOverlap="1" wp14:anchorId="79640D4B" wp14:editId="21E18168">
                <wp:simplePos x="0" y="0"/>
                <wp:positionH relativeFrom="column">
                  <wp:posOffset>2206625</wp:posOffset>
                </wp:positionH>
                <wp:positionV relativeFrom="paragraph">
                  <wp:posOffset>-300990</wp:posOffset>
                </wp:positionV>
                <wp:extent cx="1795145" cy="749175"/>
                <wp:effectExtent l="38100" t="57150" r="14605" b="70485"/>
                <wp:wrapNone/>
                <wp:docPr id="3558" name="Entrada de lápiz 3558"/>
                <wp:cNvGraphicFramePr/>
                <a:graphic xmlns:a="http://schemas.openxmlformats.org/drawingml/2006/main">
                  <a:graphicData uri="http://schemas.microsoft.com/office/word/2010/wordprocessingInk">
                    <w14:contentPart bwMode="auto" r:id="rId1306">
                      <w14:nvContentPartPr>
                        <w14:cNvContentPartPr/>
                      </w14:nvContentPartPr>
                      <w14:xfrm>
                        <a:off x="0" y="0"/>
                        <a:ext cx="1795145" cy="749175"/>
                      </w14:xfrm>
                    </w14:contentPart>
                  </a:graphicData>
                </a:graphic>
              </wp:anchor>
            </w:drawing>
          </mc:Choice>
          <mc:Fallback>
            <w:pict>
              <v:shape w14:anchorId="159ACC65" id="Entrada de lápiz 3558" o:spid="_x0000_s1026" type="#_x0000_t75" style="position:absolute;margin-left:172.35pt;margin-top:-25.1pt;width:144.15pt;height:61.85pt;z-index:2551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">
                <v:imagedata r:id="rId1307" o:title=""/>
              </v:shape>
            </w:pict>
          </mc:Fallback>
        </mc:AlternateContent>
      </w:r>
    </w:p>
    <w:p w14:paraId="1880F04A" w14:textId="58BA4722" w:rsidR="00634379" w:rsidRDefault="00634379" w:rsidP="00C7206F">
      <w:pPr>
        <w:tabs>
          <w:tab w:val="left" w:pos="504"/>
          <w:tab w:val="center" w:pos="5161"/>
          <w:tab w:val="right" w:pos="10322"/>
        </w:tabs>
        <w:suppressAutoHyphens/>
        <w:rPr>
          <w:rFonts w:ascii="Arial" w:hAnsi="Arial"/>
          <w:color w:val="FF0000"/>
        </w:rPr>
      </w:pPr>
    </w:p>
    <w:p w14:paraId="79300CB4" w14:textId="272A2991"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210496" behindDoc="0" locked="0" layoutInCell="1" allowOverlap="1" wp14:anchorId="178964C3" wp14:editId="4DEB9640">
                <wp:simplePos x="0" y="0"/>
                <wp:positionH relativeFrom="column">
                  <wp:posOffset>3055185</wp:posOffset>
                </wp:positionH>
                <wp:positionV relativeFrom="paragraph">
                  <wp:posOffset>14955</wp:posOffset>
                </wp:positionV>
                <wp:extent cx="17640" cy="44640"/>
                <wp:effectExtent l="38100" t="38100" r="59055" b="69850"/>
                <wp:wrapNone/>
                <wp:docPr id="3579" name="Entrada de lápiz 3579"/>
                <wp:cNvGraphicFramePr/>
                <a:graphic xmlns:a="http://schemas.openxmlformats.org/drawingml/2006/main">
                  <a:graphicData uri="http://schemas.microsoft.com/office/word/2010/wordprocessingInk">
                    <w14:contentPart bwMode="auto" r:id="rId1308">
                      <w14:nvContentPartPr>
                        <w14:cNvContentPartPr/>
                      </w14:nvContentPartPr>
                      <w14:xfrm>
                        <a:off x="0" y="0"/>
                        <a:ext cx="17640" cy="44640"/>
                      </w14:xfrm>
                    </w14:contentPart>
                  </a:graphicData>
                </a:graphic>
              </wp:anchor>
            </w:drawing>
          </mc:Choice>
          <mc:Fallback>
            <w:pict>
              <v:shape w14:anchorId="3D47653B" id="Entrada de lápiz 3579" o:spid="_x0000_s1026" type="#_x0000_t75" style="position:absolute;margin-left:239.15pt;margin-top:-.2pt;width:4.25pt;height:6.3pt;z-index:2552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">
                <v:imagedata r:id="rId1309" o:title=""/>
              </v:shape>
            </w:pict>
          </mc:Fallback>
        </mc:AlternateContent>
      </w:r>
    </w:p>
    <w:p w14:paraId="7948F001" w14:textId="632E3132" w:rsidR="00634379" w:rsidRDefault="00634379" w:rsidP="00C7206F">
      <w:pPr>
        <w:tabs>
          <w:tab w:val="left" w:pos="504"/>
          <w:tab w:val="center" w:pos="5161"/>
          <w:tab w:val="right" w:pos="10322"/>
        </w:tabs>
        <w:suppressAutoHyphens/>
        <w:rPr>
          <w:rFonts w:ascii="Arial" w:hAnsi="Arial"/>
          <w:color w:val="FF0000"/>
        </w:rPr>
      </w:pPr>
    </w:p>
    <w:p w14:paraId="7E2230C3" w14:textId="511E6C85" w:rsidR="00634379" w:rsidRDefault="00634379" w:rsidP="00C7206F">
      <w:pPr>
        <w:tabs>
          <w:tab w:val="left" w:pos="504"/>
          <w:tab w:val="center" w:pos="5161"/>
          <w:tab w:val="right" w:pos="10322"/>
        </w:tabs>
        <w:suppressAutoHyphens/>
        <w:rPr>
          <w:rFonts w:ascii="Arial" w:hAnsi="Arial"/>
          <w:color w:val="FF0000"/>
        </w:rPr>
      </w:pPr>
    </w:p>
    <w:p w14:paraId="0EA275CE" w14:textId="3E6B8AB3" w:rsidR="00634379" w:rsidRDefault="00634379" w:rsidP="00C7206F">
      <w:pPr>
        <w:tabs>
          <w:tab w:val="left" w:pos="504"/>
          <w:tab w:val="center" w:pos="5161"/>
          <w:tab w:val="right" w:pos="10322"/>
        </w:tabs>
        <w:suppressAutoHyphens/>
        <w:rPr>
          <w:rFonts w:ascii="Arial" w:hAnsi="Arial"/>
          <w:color w:val="FF0000"/>
        </w:rPr>
      </w:pPr>
    </w:p>
    <w:p w14:paraId="2B2E6E3C" w14:textId="5F942336" w:rsidR="00634379" w:rsidRDefault="00634379" w:rsidP="00C7206F">
      <w:pPr>
        <w:tabs>
          <w:tab w:val="left" w:pos="504"/>
          <w:tab w:val="center" w:pos="5161"/>
          <w:tab w:val="right" w:pos="10322"/>
        </w:tabs>
        <w:suppressAutoHyphens/>
        <w:rPr>
          <w:rFonts w:ascii="Arial" w:hAnsi="Arial"/>
          <w:color w:val="FF0000"/>
        </w:rPr>
      </w:pPr>
    </w:p>
    <w:p w14:paraId="6F4447EC" w14:textId="0064B9A9"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242240" behindDoc="0" locked="0" layoutInCell="1" allowOverlap="1" wp14:anchorId="5DCE9B1C" wp14:editId="253F5C3C">
                <wp:simplePos x="0" y="0"/>
                <wp:positionH relativeFrom="column">
                  <wp:posOffset>3408045</wp:posOffset>
                </wp:positionH>
                <wp:positionV relativeFrom="paragraph">
                  <wp:posOffset>-8255</wp:posOffset>
                </wp:positionV>
                <wp:extent cx="266400" cy="281940"/>
                <wp:effectExtent l="57150" t="38100" r="0" b="60960"/>
                <wp:wrapNone/>
                <wp:docPr id="3610" name="Entrada de lápiz 3610"/>
                <wp:cNvGraphicFramePr/>
                <a:graphic xmlns:a="http://schemas.openxmlformats.org/drawingml/2006/main">
                  <a:graphicData uri="http://schemas.microsoft.com/office/word/2010/wordprocessingInk">
                    <w14:contentPart bwMode="auto" r:id="rId1310">
                      <w14:nvContentPartPr>
                        <w14:cNvContentPartPr/>
                      </w14:nvContentPartPr>
                      <w14:xfrm>
                        <a:off x="0" y="0"/>
                        <a:ext cx="266400" cy="281940"/>
                      </w14:xfrm>
                    </w14:contentPart>
                  </a:graphicData>
                </a:graphic>
              </wp:anchor>
            </w:drawing>
          </mc:Choice>
          <mc:Fallback>
            <w:pict>
              <v:shape w14:anchorId="616F51CC" id="Entrada de lápiz 3610" o:spid="_x0000_s1026" type="#_x0000_t75" style="position:absolute;margin-left:266.95pt;margin-top:-2.05pt;width:23.85pt;height:25pt;z-index:2552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">
                <v:imagedata r:id="rId1311" o:title=""/>
              </v:shape>
            </w:pict>
          </mc:Fallback>
        </mc:AlternateContent>
      </w:r>
      <w:r>
        <w:rPr>
          <w:rFonts w:ascii="Arial" w:hAnsi="Arial"/>
          <w:noProof/>
          <w:color w:val="FF0000"/>
        </w:rPr>
        <mc:AlternateContent>
          <mc:Choice Requires="wpi">
            <w:drawing>
              <wp:anchor distT="0" distB="0" distL="114300" distR="114300" simplePos="0" relativeHeight="255238144" behindDoc="0" locked="0" layoutInCell="1" allowOverlap="1" wp14:anchorId="3560F000" wp14:editId="2DEFCB8A">
                <wp:simplePos x="0" y="0"/>
                <wp:positionH relativeFrom="column">
                  <wp:posOffset>3929380</wp:posOffset>
                </wp:positionH>
                <wp:positionV relativeFrom="paragraph">
                  <wp:posOffset>-408305</wp:posOffset>
                </wp:positionV>
                <wp:extent cx="1250315" cy="892835"/>
                <wp:effectExtent l="57150" t="38100" r="64135" b="59690"/>
                <wp:wrapNone/>
                <wp:docPr id="3606" name="Entrada de lápiz 3606"/>
                <wp:cNvGraphicFramePr/>
                <a:graphic xmlns:a="http://schemas.openxmlformats.org/drawingml/2006/main">
                  <a:graphicData uri="http://schemas.microsoft.com/office/word/2010/wordprocessingInk">
                    <w14:contentPart bwMode="auto" r:id="rId1312">
                      <w14:nvContentPartPr>
                        <w14:cNvContentPartPr/>
                      </w14:nvContentPartPr>
                      <w14:xfrm>
                        <a:off x="0" y="0"/>
                        <a:ext cx="1250315" cy="892835"/>
                      </w14:xfrm>
                    </w14:contentPart>
                  </a:graphicData>
                </a:graphic>
              </wp:anchor>
            </w:drawing>
          </mc:Choice>
          <mc:Fallback>
            <w:pict>
              <v:shape w14:anchorId="043B0C80" id="Entrada de lápiz 3606" o:spid="_x0000_s1026" type="#_x0000_t75" style="position:absolute;margin-left:308pt;margin-top:-33.55pt;width:101.25pt;height:73.1pt;z-index:2552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">
                <v:imagedata r:id="rId1313" o:title=""/>
              </v:shape>
            </w:pict>
          </mc:Fallback>
        </mc:AlternateContent>
      </w:r>
      <w:r>
        <w:rPr>
          <w:rFonts w:ascii="Arial" w:hAnsi="Arial"/>
          <w:noProof/>
          <w:color w:val="FF0000"/>
        </w:rPr>
        <mc:AlternateContent>
          <mc:Choice Requires="wpi">
            <w:drawing>
              <wp:anchor distT="0" distB="0" distL="114300" distR="114300" simplePos="0" relativeHeight="255220736" behindDoc="0" locked="0" layoutInCell="1" allowOverlap="1" wp14:anchorId="3245AD20" wp14:editId="1EF245D7">
                <wp:simplePos x="0" y="0"/>
                <wp:positionH relativeFrom="column">
                  <wp:posOffset>2004060</wp:posOffset>
                </wp:positionH>
                <wp:positionV relativeFrom="paragraph">
                  <wp:posOffset>-372745</wp:posOffset>
                </wp:positionV>
                <wp:extent cx="2222190" cy="906835"/>
                <wp:effectExtent l="38100" t="57150" r="45085" b="64770"/>
                <wp:wrapNone/>
                <wp:docPr id="3589" name="Entrada de lápiz 3589"/>
                <wp:cNvGraphicFramePr/>
                <a:graphic xmlns:a="http://schemas.openxmlformats.org/drawingml/2006/main">
                  <a:graphicData uri="http://schemas.microsoft.com/office/word/2010/wordprocessingInk">
                    <w14:contentPart bwMode="auto" r:id="rId1314">
                      <w14:nvContentPartPr>
                        <w14:cNvContentPartPr/>
                      </w14:nvContentPartPr>
                      <w14:xfrm>
                        <a:off x="0" y="0"/>
                        <a:ext cx="2222190" cy="906835"/>
                      </w14:xfrm>
                    </w14:contentPart>
                  </a:graphicData>
                </a:graphic>
              </wp:anchor>
            </w:drawing>
          </mc:Choice>
          <mc:Fallback>
            <w:pict>
              <v:shape w14:anchorId="6A84B7F2" id="Entrada de lápiz 3589" o:spid="_x0000_s1026" type="#_x0000_t75" style="position:absolute;margin-left:156.4pt;margin-top:-30.75pt;width:177.85pt;height:74.2pt;z-index:2552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">
                <v:imagedata r:id="rId1315" o:title=""/>
              </v:shape>
            </w:pict>
          </mc:Fallback>
        </mc:AlternateContent>
      </w:r>
    </w:p>
    <w:p w14:paraId="639DBEB7" w14:textId="2F8E8158" w:rsidR="00634379" w:rsidRDefault="00634379" w:rsidP="00C7206F">
      <w:pPr>
        <w:tabs>
          <w:tab w:val="left" w:pos="504"/>
          <w:tab w:val="center" w:pos="5161"/>
          <w:tab w:val="right" w:pos="10322"/>
        </w:tabs>
        <w:suppressAutoHyphens/>
        <w:rPr>
          <w:rFonts w:ascii="Arial" w:hAnsi="Arial"/>
          <w:color w:val="FF0000"/>
        </w:rPr>
      </w:pPr>
    </w:p>
    <w:p w14:paraId="62610A66" w14:textId="75D1D5B1"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265792" behindDoc="0" locked="0" layoutInCell="1" allowOverlap="1" wp14:anchorId="71C8B4AD" wp14:editId="77C70019">
                <wp:simplePos x="0" y="0"/>
                <wp:positionH relativeFrom="column">
                  <wp:posOffset>3789680</wp:posOffset>
                </wp:positionH>
                <wp:positionV relativeFrom="paragraph">
                  <wp:posOffset>493395</wp:posOffset>
                </wp:positionV>
                <wp:extent cx="1314755" cy="308800"/>
                <wp:effectExtent l="38100" t="38100" r="19050" b="72390"/>
                <wp:wrapNone/>
                <wp:docPr id="3633" name="Entrada de lápiz 3633"/>
                <wp:cNvGraphicFramePr/>
                <a:graphic xmlns:a="http://schemas.openxmlformats.org/drawingml/2006/main">
                  <a:graphicData uri="http://schemas.microsoft.com/office/word/2010/wordprocessingInk">
                    <w14:contentPart bwMode="auto" r:id="rId1316">
                      <w14:nvContentPartPr>
                        <w14:cNvContentPartPr/>
                      </w14:nvContentPartPr>
                      <w14:xfrm>
                        <a:off x="0" y="0"/>
                        <a:ext cx="1314755" cy="308800"/>
                      </w14:xfrm>
                    </w14:contentPart>
                  </a:graphicData>
                </a:graphic>
              </wp:anchor>
            </w:drawing>
          </mc:Choice>
          <mc:Fallback>
            <w:pict>
              <v:shape w14:anchorId="5D70FC2E" id="Entrada de lápiz 3633" o:spid="_x0000_s1026" type="#_x0000_t75" style="position:absolute;margin-left:297pt;margin-top:37.45pt;width:106.35pt;height:27.1pt;z-index:2552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">
                <v:imagedata r:id="rId1317" o:title=""/>
              </v:shape>
            </w:pict>
          </mc:Fallback>
        </mc:AlternateContent>
      </w:r>
      <w:r>
        <w:rPr>
          <w:rFonts w:ascii="Arial" w:hAnsi="Arial"/>
          <w:noProof/>
          <w:color w:val="FF0000"/>
        </w:rPr>
        <mc:AlternateContent>
          <mc:Choice Requires="wpi">
            <w:drawing>
              <wp:anchor distT="0" distB="0" distL="114300" distR="114300" simplePos="0" relativeHeight="255266816" behindDoc="0" locked="0" layoutInCell="1" allowOverlap="1" wp14:anchorId="3FA40A1E" wp14:editId="285BB0C0">
                <wp:simplePos x="0" y="0"/>
                <wp:positionH relativeFrom="column">
                  <wp:posOffset>3368675</wp:posOffset>
                </wp:positionH>
                <wp:positionV relativeFrom="paragraph">
                  <wp:posOffset>626110</wp:posOffset>
                </wp:positionV>
                <wp:extent cx="221040" cy="199390"/>
                <wp:effectExtent l="57150" t="38100" r="0" b="67310"/>
                <wp:wrapNone/>
                <wp:docPr id="3634" name="Entrada de lápiz 3634"/>
                <wp:cNvGraphicFramePr/>
                <a:graphic xmlns:a="http://schemas.openxmlformats.org/drawingml/2006/main">
                  <a:graphicData uri="http://schemas.microsoft.com/office/word/2010/wordprocessingInk">
                    <w14:contentPart bwMode="auto" r:id="rId1318">
                      <w14:nvContentPartPr>
                        <w14:cNvContentPartPr/>
                      </w14:nvContentPartPr>
                      <w14:xfrm>
                        <a:off x="0" y="0"/>
                        <a:ext cx="221040" cy="199390"/>
                      </w14:xfrm>
                    </w14:contentPart>
                  </a:graphicData>
                </a:graphic>
              </wp:anchor>
            </w:drawing>
          </mc:Choice>
          <mc:Fallback>
            <w:pict>
              <v:shape w14:anchorId="21C04D50" id="Entrada de lápiz 3634" o:spid="_x0000_s1026" type="#_x0000_t75" style="position:absolute;margin-left:263.85pt;margin-top:47.9pt;width:20.2pt;height:18.5pt;z-index:2552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">
                <v:imagedata r:id="rId1319" o:title=""/>
              </v:shape>
            </w:pict>
          </mc:Fallback>
        </mc:AlternateContent>
      </w:r>
      <w:r>
        <w:rPr>
          <w:rFonts w:ascii="Arial" w:hAnsi="Arial"/>
          <w:noProof/>
          <w:color w:val="FF0000"/>
        </w:rPr>
        <mc:AlternateContent>
          <mc:Choice Requires="wpi">
            <w:drawing>
              <wp:anchor distT="0" distB="0" distL="114300" distR="114300" simplePos="0" relativeHeight="255267840" behindDoc="0" locked="0" layoutInCell="1" allowOverlap="1" wp14:anchorId="735FFB1F" wp14:editId="60987E5B">
                <wp:simplePos x="0" y="0"/>
                <wp:positionH relativeFrom="column">
                  <wp:posOffset>1963420</wp:posOffset>
                </wp:positionH>
                <wp:positionV relativeFrom="paragraph">
                  <wp:posOffset>594360</wp:posOffset>
                </wp:positionV>
                <wp:extent cx="1040705" cy="305435"/>
                <wp:effectExtent l="19050" t="38100" r="26670" b="75565"/>
                <wp:wrapNone/>
                <wp:docPr id="3635" name="Entrada de lápiz 3635"/>
                <wp:cNvGraphicFramePr/>
                <a:graphic xmlns:a="http://schemas.openxmlformats.org/drawingml/2006/main">
                  <a:graphicData uri="http://schemas.microsoft.com/office/word/2010/wordprocessingInk">
                    <w14:contentPart bwMode="auto" r:id="rId1320">
                      <w14:nvContentPartPr>
                        <w14:cNvContentPartPr/>
                      </w14:nvContentPartPr>
                      <w14:xfrm>
                        <a:off x="0" y="0"/>
                        <a:ext cx="1040705" cy="305435"/>
                      </w14:xfrm>
                    </w14:contentPart>
                  </a:graphicData>
                </a:graphic>
              </wp:anchor>
            </w:drawing>
          </mc:Choice>
          <mc:Fallback>
            <w:pict>
              <v:shape w14:anchorId="702D99E2" id="Entrada de lápiz 3635" o:spid="_x0000_s1026" type="#_x0000_t75" style="position:absolute;margin-left:153.2pt;margin-top:45.4pt;width:84.8pt;height:26.85pt;z-index:2552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">
                <v:imagedata r:id="rId1321" o:title=""/>
              </v:shape>
            </w:pict>
          </mc:Fallback>
        </mc:AlternateContent>
      </w:r>
    </w:p>
    <w:p w14:paraId="7AD26DAE" w14:textId="4657CBEA"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w:lastRenderedPageBreak/>
        <mc:AlternateContent>
          <mc:Choice Requires="wpi">
            <w:drawing>
              <wp:anchor distT="0" distB="0" distL="114300" distR="114300" simplePos="0" relativeHeight="255334400" behindDoc="0" locked="0" layoutInCell="1" allowOverlap="1" wp14:anchorId="73185C8F" wp14:editId="100B91A1">
                <wp:simplePos x="0" y="0"/>
                <wp:positionH relativeFrom="column">
                  <wp:posOffset>5767705</wp:posOffset>
                </wp:positionH>
                <wp:positionV relativeFrom="paragraph">
                  <wp:posOffset>-133985</wp:posOffset>
                </wp:positionV>
                <wp:extent cx="558300" cy="280490"/>
                <wp:effectExtent l="57150" t="38100" r="13335" b="62865"/>
                <wp:wrapNone/>
                <wp:docPr id="3700" name="Entrada de lápiz 3700"/>
                <wp:cNvGraphicFramePr/>
                <a:graphic xmlns:a="http://schemas.openxmlformats.org/drawingml/2006/main">
                  <a:graphicData uri="http://schemas.microsoft.com/office/word/2010/wordprocessingInk">
                    <w14:contentPart bwMode="auto" r:id="rId1322">
                      <w14:nvContentPartPr>
                        <w14:cNvContentPartPr/>
                      </w14:nvContentPartPr>
                      <w14:xfrm>
                        <a:off x="0" y="0"/>
                        <a:ext cx="558300" cy="280490"/>
                      </w14:xfrm>
                    </w14:contentPart>
                  </a:graphicData>
                </a:graphic>
              </wp:anchor>
            </w:drawing>
          </mc:Choice>
          <mc:Fallback>
            <w:pict>
              <v:shape w14:anchorId="161B6CCE" id="Entrada de lápiz 3700" o:spid="_x0000_s1026" type="#_x0000_t75" style="position:absolute;margin-left:452.75pt;margin-top:-11.95pt;width:46.75pt;height:24.95pt;z-index:25533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">
                <v:imagedata r:id="rId1323" o:title=""/>
              </v:shape>
            </w:pict>
          </mc:Fallback>
        </mc:AlternateContent>
      </w:r>
      <w:r>
        <w:rPr>
          <w:rFonts w:ascii="Arial" w:hAnsi="Arial"/>
          <w:noProof/>
          <w:color w:val="FF0000"/>
        </w:rPr>
        <mc:AlternateContent>
          <mc:Choice Requires="wpi">
            <w:drawing>
              <wp:anchor distT="0" distB="0" distL="114300" distR="114300" simplePos="0" relativeHeight="255328256" behindDoc="0" locked="0" layoutInCell="1" allowOverlap="1" wp14:anchorId="55AF0491" wp14:editId="68197945">
                <wp:simplePos x="0" y="0"/>
                <wp:positionH relativeFrom="column">
                  <wp:posOffset>4935855</wp:posOffset>
                </wp:positionH>
                <wp:positionV relativeFrom="paragraph">
                  <wp:posOffset>-113030</wp:posOffset>
                </wp:positionV>
                <wp:extent cx="651480" cy="282840"/>
                <wp:effectExtent l="38100" t="38100" r="0" b="60325"/>
                <wp:wrapNone/>
                <wp:docPr id="3694" name="Entrada de lápiz 3694"/>
                <wp:cNvGraphicFramePr/>
                <a:graphic xmlns:a="http://schemas.openxmlformats.org/drawingml/2006/main">
                  <a:graphicData uri="http://schemas.microsoft.com/office/word/2010/wordprocessingInk">
                    <w14:contentPart bwMode="auto" r:id="rId1324">
                      <w14:nvContentPartPr>
                        <w14:cNvContentPartPr/>
                      </w14:nvContentPartPr>
                      <w14:xfrm>
                        <a:off x="0" y="0"/>
                        <a:ext cx="651480" cy="282840"/>
                      </w14:xfrm>
                    </w14:contentPart>
                  </a:graphicData>
                </a:graphic>
              </wp:anchor>
            </w:drawing>
          </mc:Choice>
          <mc:Fallback>
            <w:pict>
              <v:shape w14:anchorId="1E915329" id="Entrada de lápiz 3694" o:spid="_x0000_s1026" type="#_x0000_t75" style="position:absolute;margin-left:387.25pt;margin-top:-10.3pt;width:54.15pt;height:25.1pt;z-index:2553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">
                <v:imagedata r:id="rId1325" o:title=""/>
              </v:shape>
            </w:pict>
          </mc:Fallback>
        </mc:AlternateContent>
      </w:r>
      <w:r>
        <w:rPr>
          <w:rFonts w:ascii="Arial" w:hAnsi="Arial"/>
          <w:noProof/>
          <w:color w:val="FF0000"/>
        </w:rPr>
        <mc:AlternateContent>
          <mc:Choice Requires="wpi">
            <w:drawing>
              <wp:anchor distT="0" distB="0" distL="114300" distR="114300" simplePos="0" relativeHeight="255321088" behindDoc="0" locked="0" layoutInCell="1" allowOverlap="1" wp14:anchorId="48DBEF18" wp14:editId="53D72359">
                <wp:simplePos x="0" y="0"/>
                <wp:positionH relativeFrom="column">
                  <wp:posOffset>3037840</wp:posOffset>
                </wp:positionH>
                <wp:positionV relativeFrom="paragraph">
                  <wp:posOffset>-98425</wp:posOffset>
                </wp:positionV>
                <wp:extent cx="1726240" cy="320995"/>
                <wp:effectExtent l="38100" t="38100" r="7620" b="60325"/>
                <wp:wrapNone/>
                <wp:docPr id="3687" name="Entrada de lápiz 3687"/>
                <wp:cNvGraphicFramePr/>
                <a:graphic xmlns:a="http://schemas.openxmlformats.org/drawingml/2006/main">
                  <a:graphicData uri="http://schemas.microsoft.com/office/word/2010/wordprocessingInk">
                    <w14:contentPart bwMode="auto" r:id="rId1326">
                      <w14:nvContentPartPr>
                        <w14:cNvContentPartPr/>
                      </w14:nvContentPartPr>
                      <w14:xfrm>
                        <a:off x="0" y="0"/>
                        <a:ext cx="1726240" cy="320995"/>
                      </w14:xfrm>
                    </w14:contentPart>
                  </a:graphicData>
                </a:graphic>
              </wp:anchor>
            </w:drawing>
          </mc:Choice>
          <mc:Fallback>
            <w:pict>
              <v:shape w14:anchorId="6678977D" id="Entrada de lápiz 3687" o:spid="_x0000_s1026" type="#_x0000_t75" style="position:absolute;margin-left:237.8pt;margin-top:-9.15pt;width:138.75pt;height:28.15pt;z-index:2553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">
                <v:imagedata r:id="rId1327" o:title=""/>
              </v:shape>
            </w:pict>
          </mc:Fallback>
        </mc:AlternateContent>
      </w:r>
    </w:p>
    <w:p w14:paraId="5105A294" w14:textId="004F01AB"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278080" behindDoc="0" locked="0" layoutInCell="1" allowOverlap="1" wp14:anchorId="60EDC2D7" wp14:editId="1CA80143">
                <wp:simplePos x="0" y="0"/>
                <wp:positionH relativeFrom="column">
                  <wp:posOffset>-312420</wp:posOffset>
                </wp:positionH>
                <wp:positionV relativeFrom="paragraph">
                  <wp:posOffset>-77470</wp:posOffset>
                </wp:positionV>
                <wp:extent cx="1147270" cy="349655"/>
                <wp:effectExtent l="38100" t="57150" r="53340" b="69850"/>
                <wp:wrapNone/>
                <wp:docPr id="3645" name="Entrada de lápiz 3645"/>
                <wp:cNvGraphicFramePr/>
                <a:graphic xmlns:a="http://schemas.openxmlformats.org/drawingml/2006/main">
                  <a:graphicData uri="http://schemas.microsoft.com/office/word/2010/wordprocessingInk">
                    <w14:contentPart bwMode="auto" r:id="rId1328">
                      <w14:nvContentPartPr>
                        <w14:cNvContentPartPr/>
                      </w14:nvContentPartPr>
                      <w14:xfrm>
                        <a:off x="0" y="0"/>
                        <a:ext cx="1147270" cy="349655"/>
                      </w14:xfrm>
                    </w14:contentPart>
                  </a:graphicData>
                </a:graphic>
              </wp:anchor>
            </w:drawing>
          </mc:Choice>
          <mc:Fallback>
            <w:pict>
              <v:shape w14:anchorId="14E9BA10" id="Entrada de lápiz 3645" o:spid="_x0000_s1026" type="#_x0000_t75" style="position:absolute;margin-left:-26pt;margin-top:-7.5pt;width:93.2pt;height:30.4pt;z-index:2552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">
                <v:imagedata r:id="rId1329" o:title=""/>
              </v:shape>
            </w:pict>
          </mc:Fallback>
        </mc:AlternateContent>
      </w:r>
    </w:p>
    <w:p w14:paraId="68321A77" w14:textId="23F3636B" w:rsidR="00634379" w:rsidRDefault="00634379" w:rsidP="00C7206F">
      <w:pPr>
        <w:tabs>
          <w:tab w:val="left" w:pos="504"/>
          <w:tab w:val="center" w:pos="5161"/>
          <w:tab w:val="right" w:pos="10322"/>
        </w:tabs>
        <w:suppressAutoHyphens/>
        <w:rPr>
          <w:rFonts w:ascii="Arial" w:hAnsi="Arial"/>
          <w:color w:val="FF0000"/>
        </w:rPr>
      </w:pPr>
    </w:p>
    <w:p w14:paraId="382D04E4" w14:textId="5690AD49"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346688" behindDoc="0" locked="0" layoutInCell="1" allowOverlap="1" wp14:anchorId="0B2BBBCD" wp14:editId="4BCE69CE">
                <wp:simplePos x="0" y="0"/>
                <wp:positionH relativeFrom="column">
                  <wp:posOffset>982345</wp:posOffset>
                </wp:positionH>
                <wp:positionV relativeFrom="paragraph">
                  <wp:posOffset>-558165</wp:posOffset>
                </wp:positionV>
                <wp:extent cx="1940560" cy="1130645"/>
                <wp:effectExtent l="57150" t="57150" r="2540" b="69850"/>
                <wp:wrapNone/>
                <wp:docPr id="3712" name="Entrada de lápiz 3712"/>
                <wp:cNvGraphicFramePr/>
                <a:graphic xmlns:a="http://schemas.openxmlformats.org/drawingml/2006/main">
                  <a:graphicData uri="http://schemas.microsoft.com/office/word/2010/wordprocessingInk">
                    <w14:contentPart bwMode="auto" r:id="rId1330">
                      <w14:nvContentPartPr>
                        <w14:cNvContentPartPr/>
                      </w14:nvContentPartPr>
                      <w14:xfrm>
                        <a:off x="0" y="0"/>
                        <a:ext cx="1940560" cy="1130645"/>
                      </w14:xfrm>
                    </w14:contentPart>
                  </a:graphicData>
                </a:graphic>
              </wp:anchor>
            </w:drawing>
          </mc:Choice>
          <mc:Fallback>
            <w:pict>
              <v:shape w14:anchorId="02C6D4CA" id="Entrada de lápiz 3712" o:spid="_x0000_s1026" type="#_x0000_t75" style="position:absolute;margin-left:75.95pt;margin-top:-45.35pt;width:155.6pt;height:91.9pt;z-index:25534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">
                <v:imagedata r:id="rId1331" o:title=""/>
              </v:shape>
            </w:pict>
          </mc:Fallback>
        </mc:AlternateContent>
      </w:r>
    </w:p>
    <w:p w14:paraId="46088D5C" w14:textId="7F191633"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453184" behindDoc="0" locked="0" layoutInCell="1" allowOverlap="1" wp14:anchorId="6A4CF01B" wp14:editId="5C3DA7F1">
                <wp:simplePos x="0" y="0"/>
                <wp:positionH relativeFrom="column">
                  <wp:posOffset>4826635</wp:posOffset>
                </wp:positionH>
                <wp:positionV relativeFrom="paragraph">
                  <wp:posOffset>-27940</wp:posOffset>
                </wp:positionV>
                <wp:extent cx="278130" cy="278280"/>
                <wp:effectExtent l="38100" t="38100" r="64770" b="64770"/>
                <wp:wrapNone/>
                <wp:docPr id="3816" name="Entrada de lápiz 3816"/>
                <wp:cNvGraphicFramePr/>
                <a:graphic xmlns:a="http://schemas.openxmlformats.org/drawingml/2006/main">
                  <a:graphicData uri="http://schemas.microsoft.com/office/word/2010/wordprocessingInk">
                    <w14:contentPart bwMode="auto" r:id="rId1332">
                      <w14:nvContentPartPr>
                        <w14:cNvContentPartPr/>
                      </w14:nvContentPartPr>
                      <w14:xfrm>
                        <a:off x="0" y="0"/>
                        <a:ext cx="278130" cy="278280"/>
                      </w14:xfrm>
                    </w14:contentPart>
                  </a:graphicData>
                </a:graphic>
              </wp:anchor>
            </w:drawing>
          </mc:Choice>
          <mc:Fallback>
            <w:pict>
              <v:shape w14:anchorId="7EA90970" id="Entrada de lápiz 3816" o:spid="_x0000_s1026" type="#_x0000_t75" style="position:absolute;margin-left:378.65pt;margin-top:-3.6pt;width:24.7pt;height:24.7pt;z-index:255453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">
                <v:imagedata r:id="rId1333" o:title=""/>
              </v:shape>
            </w:pict>
          </mc:Fallback>
        </mc:AlternateContent>
      </w:r>
      <w:r>
        <w:rPr>
          <w:rFonts w:ascii="Arial" w:hAnsi="Arial"/>
          <w:noProof/>
          <w:color w:val="FF0000"/>
        </w:rPr>
        <mc:AlternateContent>
          <mc:Choice Requires="wpi">
            <w:drawing>
              <wp:anchor distT="0" distB="0" distL="114300" distR="114300" simplePos="0" relativeHeight="255356928" behindDoc="0" locked="0" layoutInCell="1" allowOverlap="1" wp14:anchorId="651A056F" wp14:editId="7C9B9264">
                <wp:simplePos x="0" y="0"/>
                <wp:positionH relativeFrom="column">
                  <wp:posOffset>2825750</wp:posOffset>
                </wp:positionH>
                <wp:positionV relativeFrom="paragraph">
                  <wp:posOffset>34925</wp:posOffset>
                </wp:positionV>
                <wp:extent cx="497425" cy="215900"/>
                <wp:effectExtent l="57150" t="57150" r="36195" b="69850"/>
                <wp:wrapNone/>
                <wp:docPr id="3722" name="Entrada de lápiz 3722"/>
                <wp:cNvGraphicFramePr/>
                <a:graphic xmlns:a="http://schemas.openxmlformats.org/drawingml/2006/main">
                  <a:graphicData uri="http://schemas.microsoft.com/office/word/2010/wordprocessingInk">
                    <w14:contentPart bwMode="auto" r:id="rId1334">
                      <w14:nvContentPartPr>
                        <w14:cNvContentPartPr/>
                      </w14:nvContentPartPr>
                      <w14:xfrm>
                        <a:off x="0" y="0"/>
                        <a:ext cx="497425" cy="215900"/>
                      </w14:xfrm>
                    </w14:contentPart>
                  </a:graphicData>
                </a:graphic>
              </wp:anchor>
            </w:drawing>
          </mc:Choice>
          <mc:Fallback>
            <w:pict>
              <v:shape w14:anchorId="04603396" id="Entrada de lápiz 3722" o:spid="_x0000_s1026" type="#_x0000_t75" style="position:absolute;margin-left:221.1pt;margin-top:1.35pt;width:41.95pt;height:19.8pt;z-index:255356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">
                <v:imagedata r:id="rId1335" o:title=""/>
              </v:shape>
            </w:pict>
          </mc:Fallback>
        </mc:AlternateContent>
      </w:r>
    </w:p>
    <w:p w14:paraId="6511072D" w14:textId="43DCE331"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355904" behindDoc="0" locked="0" layoutInCell="1" allowOverlap="1" wp14:anchorId="0CC2CBA6" wp14:editId="359A542A">
                <wp:simplePos x="0" y="0"/>
                <wp:positionH relativeFrom="column">
                  <wp:posOffset>3600450</wp:posOffset>
                </wp:positionH>
                <wp:positionV relativeFrom="paragraph">
                  <wp:posOffset>-174625</wp:posOffset>
                </wp:positionV>
                <wp:extent cx="964570" cy="424270"/>
                <wp:effectExtent l="38100" t="38100" r="45085" b="71120"/>
                <wp:wrapNone/>
                <wp:docPr id="3721" name="Entrada de lápiz 3721"/>
                <wp:cNvGraphicFramePr/>
                <a:graphic xmlns:a="http://schemas.openxmlformats.org/drawingml/2006/main">
                  <a:graphicData uri="http://schemas.microsoft.com/office/word/2010/wordprocessingInk">
                    <w14:contentPart bwMode="auto" r:id="rId1336">
                      <w14:nvContentPartPr>
                        <w14:cNvContentPartPr/>
                      </w14:nvContentPartPr>
                      <w14:xfrm>
                        <a:off x="0" y="0"/>
                        <a:ext cx="964570" cy="424270"/>
                      </w14:xfrm>
                    </w14:contentPart>
                  </a:graphicData>
                </a:graphic>
              </wp:anchor>
            </w:drawing>
          </mc:Choice>
          <mc:Fallback>
            <w:pict>
              <v:shape w14:anchorId="0C10519E" id="Entrada de lápiz 3721" o:spid="_x0000_s1026" type="#_x0000_t75" style="position:absolute;margin-left:282.1pt;margin-top:-15.15pt;width:78.75pt;height:36.2pt;z-index:255355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">
                <v:imagedata r:id="rId1337" o:title=""/>
              </v:shape>
            </w:pict>
          </mc:Fallback>
        </mc:AlternateContent>
      </w:r>
      <w:r>
        <w:rPr>
          <w:rFonts w:ascii="Arial" w:hAnsi="Arial"/>
          <w:noProof/>
          <w:color w:val="FF0000"/>
        </w:rPr>
        <mc:AlternateContent>
          <mc:Choice Requires="wpi">
            <w:drawing>
              <wp:anchor distT="0" distB="0" distL="114300" distR="114300" simplePos="0" relativeHeight="255337472" behindDoc="0" locked="0" layoutInCell="1" allowOverlap="1" wp14:anchorId="3FAF84F8" wp14:editId="7E591BBE">
                <wp:simplePos x="0" y="0"/>
                <wp:positionH relativeFrom="column">
                  <wp:posOffset>833755</wp:posOffset>
                </wp:positionH>
                <wp:positionV relativeFrom="paragraph">
                  <wp:posOffset>20955</wp:posOffset>
                </wp:positionV>
                <wp:extent cx="200025" cy="125095"/>
                <wp:effectExtent l="38100" t="38100" r="66675" b="65405"/>
                <wp:wrapNone/>
                <wp:docPr id="3703" name="Entrada de lápiz 3703"/>
                <wp:cNvGraphicFramePr/>
                <a:graphic xmlns:a="http://schemas.openxmlformats.org/drawingml/2006/main">
                  <a:graphicData uri="http://schemas.microsoft.com/office/word/2010/wordprocessingInk">
                    <w14:contentPart bwMode="auto" r:id="rId1338">
                      <w14:nvContentPartPr>
                        <w14:cNvContentPartPr/>
                      </w14:nvContentPartPr>
                      <w14:xfrm>
                        <a:off x="0" y="0"/>
                        <a:ext cx="200025" cy="125095"/>
                      </w14:xfrm>
                    </w14:contentPart>
                  </a:graphicData>
                </a:graphic>
              </wp:anchor>
            </w:drawing>
          </mc:Choice>
          <mc:Fallback>
            <w:pict>
              <v:shape w14:anchorId="56683CD7" id="Entrada de lápiz 3703" o:spid="_x0000_s1026" type="#_x0000_t75" style="position:absolute;margin-left:64.25pt;margin-top:.25pt;width:18.55pt;height:12.65pt;z-index:2553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">
                <v:imagedata r:id="rId1339" o:title=""/>
              </v:shape>
            </w:pict>
          </mc:Fallback>
        </mc:AlternateContent>
      </w:r>
    </w:p>
    <w:p w14:paraId="0456600C" w14:textId="25B2BC88" w:rsidR="00634379" w:rsidRDefault="00634379" w:rsidP="00C7206F">
      <w:pPr>
        <w:tabs>
          <w:tab w:val="left" w:pos="504"/>
          <w:tab w:val="center" w:pos="5161"/>
          <w:tab w:val="right" w:pos="10322"/>
        </w:tabs>
        <w:suppressAutoHyphens/>
        <w:rPr>
          <w:rFonts w:ascii="Arial" w:hAnsi="Arial"/>
          <w:color w:val="FF0000"/>
        </w:rPr>
      </w:pPr>
    </w:p>
    <w:p w14:paraId="61951694" w14:textId="2F901591" w:rsidR="00634379" w:rsidRDefault="00634379" w:rsidP="00C7206F">
      <w:pPr>
        <w:tabs>
          <w:tab w:val="left" w:pos="504"/>
          <w:tab w:val="center" w:pos="5161"/>
          <w:tab w:val="right" w:pos="10322"/>
        </w:tabs>
        <w:suppressAutoHyphens/>
        <w:rPr>
          <w:rFonts w:ascii="Arial" w:hAnsi="Arial"/>
          <w:color w:val="FF0000"/>
        </w:rPr>
      </w:pPr>
    </w:p>
    <w:p w14:paraId="45982CE6" w14:textId="77777777" w:rsidR="00634379" w:rsidRDefault="00634379" w:rsidP="00C7206F">
      <w:pPr>
        <w:tabs>
          <w:tab w:val="left" w:pos="504"/>
          <w:tab w:val="center" w:pos="5161"/>
          <w:tab w:val="right" w:pos="10322"/>
        </w:tabs>
        <w:suppressAutoHyphens/>
        <w:rPr>
          <w:rFonts w:ascii="Arial" w:hAnsi="Arial"/>
          <w:color w:val="FF0000"/>
        </w:rPr>
      </w:pPr>
    </w:p>
    <w:p w14:paraId="5E253A78" w14:textId="002AA83A" w:rsidR="00634379" w:rsidRDefault="00634379" w:rsidP="00C7206F">
      <w:pPr>
        <w:tabs>
          <w:tab w:val="left" w:pos="504"/>
          <w:tab w:val="center" w:pos="5161"/>
          <w:tab w:val="right" w:pos="10322"/>
        </w:tabs>
        <w:suppressAutoHyphens/>
        <w:rPr>
          <w:rFonts w:ascii="Arial" w:hAnsi="Arial"/>
          <w:color w:val="FF0000"/>
        </w:rPr>
      </w:pPr>
    </w:p>
    <w:p w14:paraId="0250150D" w14:textId="0F199D8E" w:rsidR="00634379" w:rsidRDefault="00634379" w:rsidP="00C7206F">
      <w:pPr>
        <w:tabs>
          <w:tab w:val="left" w:pos="504"/>
          <w:tab w:val="center" w:pos="5161"/>
          <w:tab w:val="right" w:pos="10322"/>
        </w:tabs>
        <w:suppressAutoHyphens/>
        <w:rPr>
          <w:rFonts w:ascii="Arial" w:hAnsi="Arial"/>
          <w:color w:val="FF0000"/>
        </w:rPr>
      </w:pPr>
      <w:r>
        <w:rPr>
          <w:rFonts w:ascii="Arial" w:hAnsi="Arial"/>
          <w:noProof/>
          <w:color w:val="FF0000"/>
        </w:rPr>
        <mc:AlternateContent>
          <mc:Choice Requires="wpi">
            <w:drawing>
              <wp:anchor distT="0" distB="0" distL="114300" distR="114300" simplePos="0" relativeHeight="255424512" behindDoc="0" locked="0" layoutInCell="1" allowOverlap="1" wp14:anchorId="1EFC8348" wp14:editId="52544185">
                <wp:simplePos x="0" y="0"/>
                <wp:positionH relativeFrom="column">
                  <wp:posOffset>2243455</wp:posOffset>
                </wp:positionH>
                <wp:positionV relativeFrom="paragraph">
                  <wp:posOffset>100965</wp:posOffset>
                </wp:positionV>
                <wp:extent cx="738940" cy="15140"/>
                <wp:effectExtent l="38100" t="38100" r="61595" b="61595"/>
                <wp:wrapNone/>
                <wp:docPr id="3788" name="Entrada de lápiz 3788"/>
                <wp:cNvGraphicFramePr/>
                <a:graphic xmlns:a="http://schemas.openxmlformats.org/drawingml/2006/main">
                  <a:graphicData uri="http://schemas.microsoft.com/office/word/2010/wordprocessingInk">
                    <w14:contentPart bwMode="auto" r:id="rId1340">
                      <w14:nvContentPartPr>
                        <w14:cNvContentPartPr/>
                      </w14:nvContentPartPr>
                      <w14:xfrm>
                        <a:off x="0" y="0"/>
                        <a:ext cx="738940" cy="15140"/>
                      </w14:xfrm>
                    </w14:contentPart>
                  </a:graphicData>
                </a:graphic>
              </wp:anchor>
            </w:drawing>
          </mc:Choice>
          <mc:Fallback>
            <w:pict>
              <v:shape w14:anchorId="1682C2AD" id="Entrada de lápiz 3788" o:spid="_x0000_s1026" type="#_x0000_t75" style="position:absolute;margin-left:175.25pt;margin-top:6.55pt;width:61.05pt;height:4.05pt;z-index:2554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">
                <v:imagedata r:id="rId1341" o:title=""/>
              </v:shape>
            </w:pict>
          </mc:Fallback>
        </mc:AlternateContent>
      </w:r>
      <w:r>
        <w:rPr>
          <w:rFonts w:ascii="Arial" w:hAnsi="Arial"/>
          <w:noProof/>
          <w:color w:val="FF0000"/>
        </w:rPr>
        <mc:AlternateContent>
          <mc:Choice Requires="wpi">
            <w:drawing>
              <wp:anchor distT="0" distB="0" distL="114300" distR="114300" simplePos="0" relativeHeight="255386624" behindDoc="0" locked="0" layoutInCell="1" allowOverlap="1" wp14:anchorId="4A2BED0F" wp14:editId="17ED9F3A">
                <wp:simplePos x="0" y="0"/>
                <wp:positionH relativeFrom="column">
                  <wp:posOffset>-614045</wp:posOffset>
                </wp:positionH>
                <wp:positionV relativeFrom="paragraph">
                  <wp:posOffset>-158750</wp:posOffset>
                </wp:positionV>
                <wp:extent cx="1639870" cy="819550"/>
                <wp:effectExtent l="57150" t="38100" r="55880" b="76200"/>
                <wp:wrapNone/>
                <wp:docPr id="3751" name="Entrada de lápiz 3751"/>
                <wp:cNvGraphicFramePr/>
                <a:graphic xmlns:a="http://schemas.openxmlformats.org/drawingml/2006/main">
                  <a:graphicData uri="http://schemas.microsoft.com/office/word/2010/wordprocessingInk">
                    <w14:contentPart bwMode="auto" r:id="rId1342">
                      <w14:nvContentPartPr>
                        <w14:cNvContentPartPr/>
                      </w14:nvContentPartPr>
                      <w14:xfrm>
                        <a:off x="0" y="0"/>
                        <a:ext cx="1639870" cy="819550"/>
                      </w14:xfrm>
                    </w14:contentPart>
                  </a:graphicData>
                </a:graphic>
              </wp:anchor>
            </w:drawing>
          </mc:Choice>
          <mc:Fallback>
            <w:pict>
              <v:shape w14:anchorId="10D4FC5D" id="Entrada de lápiz 3751" o:spid="_x0000_s1026" type="#_x0000_t75" style="position:absolute;margin-left:-49.75pt;margin-top:-13.9pt;width:131.95pt;height:67.4pt;z-index:255386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">
                <v:imagedata r:id="rId1343" o:title=""/>
              </v:shape>
            </w:pict>
          </mc:Fallback>
        </mc:AlternateContent>
      </w:r>
    </w:p>
    <w:p w14:paraId="393371B5" w14:textId="6B5B1422" w:rsidR="00634379" w:rsidRDefault="00634379"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399936" behindDoc="0" locked="0" layoutInCell="1" allowOverlap="1" wp14:anchorId="20204A59" wp14:editId="3E1091F6">
                <wp:simplePos x="0" y="0"/>
                <wp:positionH relativeFrom="column">
                  <wp:posOffset>304922</wp:posOffset>
                </wp:positionH>
                <wp:positionV relativeFrom="paragraph">
                  <wp:posOffset>38621</wp:posOffset>
                </wp:positionV>
                <wp:extent cx="4320" cy="10080"/>
                <wp:effectExtent l="38100" t="38100" r="72390" b="66675"/>
                <wp:wrapNone/>
                <wp:docPr id="3764" name="Entrada de lápiz 3764"/>
                <wp:cNvGraphicFramePr/>
                <a:graphic xmlns:a="http://schemas.openxmlformats.org/drawingml/2006/main">
                  <a:graphicData uri="http://schemas.microsoft.com/office/word/2010/wordprocessingInk">
                    <w14:contentPart bwMode="auto" r:id="rId1344">
                      <w14:nvContentPartPr>
                        <w14:cNvContentPartPr/>
                      </w14:nvContentPartPr>
                      <w14:xfrm>
                        <a:off x="0" y="0"/>
                        <a:ext cx="4320" cy="10080"/>
                      </w14:xfrm>
                    </w14:contentPart>
                  </a:graphicData>
                </a:graphic>
              </wp:anchor>
            </w:drawing>
          </mc:Choice>
          <mc:Fallback>
            <w:pict>
              <v:shape w14:anchorId="685F0705" id="Entrada de lápiz 3764" o:spid="_x0000_s1026" type="#_x0000_t75" style="position:absolute;margin-left:22.6pt;margin-top:1.65pt;width:3.2pt;height:3.65pt;z-index:255399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">
                <v:imagedata r:id="rId1345" o:title=""/>
              </v:shape>
            </w:pict>
          </mc:Fallback>
        </mc:AlternateContent>
      </w:r>
      <w:r>
        <w:rPr>
          <w:rFonts w:ascii="Arial" w:hAnsi="Arial"/>
          <w:b/>
          <w:bCs/>
          <w:noProof/>
          <w:color w:val="FF0000"/>
        </w:rPr>
        <mc:AlternateContent>
          <mc:Choice Requires="wpi">
            <w:drawing>
              <wp:anchor distT="0" distB="0" distL="114300" distR="114300" simplePos="0" relativeHeight="255398912" behindDoc="0" locked="0" layoutInCell="1" allowOverlap="1" wp14:anchorId="42322166" wp14:editId="71028D76">
                <wp:simplePos x="0" y="0"/>
                <wp:positionH relativeFrom="column">
                  <wp:posOffset>1259840</wp:posOffset>
                </wp:positionH>
                <wp:positionV relativeFrom="paragraph">
                  <wp:posOffset>-370205</wp:posOffset>
                </wp:positionV>
                <wp:extent cx="1846505" cy="926815"/>
                <wp:effectExtent l="38100" t="38100" r="59055" b="64135"/>
                <wp:wrapNone/>
                <wp:docPr id="3763" name="Entrada de lápiz 3763"/>
                <wp:cNvGraphicFramePr/>
                <a:graphic xmlns:a="http://schemas.openxmlformats.org/drawingml/2006/main">
                  <a:graphicData uri="http://schemas.microsoft.com/office/word/2010/wordprocessingInk">
                    <w14:contentPart bwMode="auto" r:id="rId1346">
                      <w14:nvContentPartPr>
                        <w14:cNvContentPartPr/>
                      </w14:nvContentPartPr>
                      <w14:xfrm>
                        <a:off x="0" y="0"/>
                        <a:ext cx="1846505" cy="926815"/>
                      </w14:xfrm>
                    </w14:contentPart>
                  </a:graphicData>
                </a:graphic>
              </wp:anchor>
            </w:drawing>
          </mc:Choice>
          <mc:Fallback>
            <w:pict>
              <v:shape w14:anchorId="098E0DDD" id="Entrada de lápiz 3763" o:spid="_x0000_s1026" type="#_x0000_t75" style="position:absolute;margin-left:97.8pt;margin-top:-30.55pt;width:148.25pt;height:75.85pt;z-index:255398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">
                <v:imagedata r:id="rId1347" o:title=""/>
              </v:shape>
            </w:pict>
          </mc:Fallback>
        </mc:AlternateContent>
      </w:r>
    </w:p>
    <w:p w14:paraId="19FCCC11" w14:textId="7F8469C5" w:rsidR="00634379" w:rsidRDefault="00634379" w:rsidP="00C7206F">
      <w:pPr>
        <w:tabs>
          <w:tab w:val="left" w:pos="504"/>
          <w:tab w:val="center" w:pos="5161"/>
          <w:tab w:val="right" w:pos="10322"/>
        </w:tabs>
        <w:suppressAutoHyphens/>
        <w:rPr>
          <w:rFonts w:ascii="Arial" w:hAnsi="Arial"/>
          <w:b/>
          <w:bCs/>
          <w:color w:val="FF0000"/>
        </w:rPr>
      </w:pPr>
    </w:p>
    <w:p w14:paraId="72C59475" w14:textId="2F6BFD10" w:rsidR="00634379" w:rsidRDefault="00634379" w:rsidP="00C7206F">
      <w:pPr>
        <w:tabs>
          <w:tab w:val="left" w:pos="504"/>
          <w:tab w:val="center" w:pos="5161"/>
          <w:tab w:val="right" w:pos="10322"/>
        </w:tabs>
        <w:suppressAutoHyphens/>
        <w:rPr>
          <w:rFonts w:ascii="Arial" w:hAnsi="Arial"/>
          <w:b/>
          <w:bCs/>
          <w:color w:val="FF0000"/>
        </w:rPr>
      </w:pPr>
    </w:p>
    <w:p w14:paraId="60D53B8A" w14:textId="2873F53E" w:rsidR="00634379" w:rsidRDefault="00634379" w:rsidP="00C7206F">
      <w:pPr>
        <w:tabs>
          <w:tab w:val="left" w:pos="504"/>
          <w:tab w:val="center" w:pos="5161"/>
          <w:tab w:val="right" w:pos="10322"/>
        </w:tabs>
        <w:suppressAutoHyphens/>
        <w:rPr>
          <w:rFonts w:ascii="Arial" w:hAnsi="Arial"/>
          <w:b/>
          <w:bCs/>
          <w:color w:val="FF0000"/>
        </w:rPr>
      </w:pPr>
    </w:p>
    <w:p w14:paraId="52575726" w14:textId="4E505950" w:rsidR="00634379" w:rsidRDefault="00634379"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454208" behindDoc="0" locked="0" layoutInCell="1" allowOverlap="1" wp14:anchorId="7B7F33EA" wp14:editId="69B185A9">
                <wp:simplePos x="0" y="0"/>
                <wp:positionH relativeFrom="column">
                  <wp:posOffset>75602</wp:posOffset>
                </wp:positionH>
                <wp:positionV relativeFrom="paragraph">
                  <wp:posOffset>68221</wp:posOffset>
                </wp:positionV>
                <wp:extent cx="37440" cy="11520"/>
                <wp:effectExtent l="38100" t="38100" r="58420" b="64770"/>
                <wp:wrapNone/>
                <wp:docPr id="3817" name="Entrada de lápiz 3817"/>
                <wp:cNvGraphicFramePr/>
                <a:graphic xmlns:a="http://schemas.openxmlformats.org/drawingml/2006/main">
                  <a:graphicData uri="http://schemas.microsoft.com/office/word/2010/wordprocessingInk">
                    <w14:contentPart bwMode="auto" r:id="rId1348">
                      <w14:nvContentPartPr>
                        <w14:cNvContentPartPr/>
                      </w14:nvContentPartPr>
                      <w14:xfrm>
                        <a:off x="0" y="0"/>
                        <a:ext cx="37440" cy="11520"/>
                      </w14:xfrm>
                    </w14:contentPart>
                  </a:graphicData>
                </a:graphic>
              </wp:anchor>
            </w:drawing>
          </mc:Choice>
          <mc:Fallback>
            <w:pict>
              <v:shape w14:anchorId="72965BE8" id="Entrada de lápiz 3817" o:spid="_x0000_s1026" type="#_x0000_t75" style="position:absolute;margin-left:4.55pt;margin-top:3.95pt;width:5.8pt;height:3.7pt;z-index:255454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">
                <v:imagedata r:id="rId1349" o:title=""/>
              </v:shape>
            </w:pict>
          </mc:Fallback>
        </mc:AlternateContent>
      </w:r>
    </w:p>
    <w:p w14:paraId="3D6EECCF" w14:textId="77777777" w:rsidR="00634379" w:rsidRDefault="00634379" w:rsidP="00C7206F">
      <w:pPr>
        <w:tabs>
          <w:tab w:val="left" w:pos="504"/>
          <w:tab w:val="center" w:pos="5161"/>
          <w:tab w:val="right" w:pos="10322"/>
        </w:tabs>
        <w:suppressAutoHyphens/>
        <w:rPr>
          <w:rFonts w:ascii="Arial" w:hAnsi="Arial"/>
          <w:b/>
          <w:bCs/>
          <w:color w:val="FF0000"/>
        </w:rPr>
      </w:pPr>
    </w:p>
    <w:p w14:paraId="3376C8C5" w14:textId="2E166522" w:rsidR="00634379" w:rsidRDefault="00634379" w:rsidP="00C7206F">
      <w:pPr>
        <w:tabs>
          <w:tab w:val="left" w:pos="504"/>
          <w:tab w:val="center" w:pos="5161"/>
          <w:tab w:val="right" w:pos="10322"/>
        </w:tabs>
        <w:suppressAutoHyphens/>
        <w:rPr>
          <w:rFonts w:ascii="Arial" w:hAnsi="Arial"/>
          <w:b/>
          <w:bCs/>
          <w:color w:val="FF0000"/>
        </w:rPr>
      </w:pPr>
    </w:p>
    <w:p w14:paraId="124A17B4" w14:textId="18608447" w:rsidR="00634379" w:rsidRDefault="00634379"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461376" behindDoc="0" locked="0" layoutInCell="1" allowOverlap="1" wp14:anchorId="386127FD" wp14:editId="12F98AA7">
                <wp:simplePos x="0" y="0"/>
                <wp:positionH relativeFrom="column">
                  <wp:posOffset>3827145</wp:posOffset>
                </wp:positionH>
                <wp:positionV relativeFrom="paragraph">
                  <wp:posOffset>-118745</wp:posOffset>
                </wp:positionV>
                <wp:extent cx="1185955" cy="519940"/>
                <wp:effectExtent l="38100" t="57150" r="0" b="71120"/>
                <wp:wrapNone/>
                <wp:docPr id="3824" name="Entrada de lápiz 3824"/>
                <wp:cNvGraphicFramePr/>
                <a:graphic xmlns:a="http://schemas.openxmlformats.org/drawingml/2006/main">
                  <a:graphicData uri="http://schemas.microsoft.com/office/word/2010/wordprocessingInk">
                    <w14:contentPart bwMode="auto" r:id="rId1350">
                      <w14:nvContentPartPr>
                        <w14:cNvContentPartPr/>
                      </w14:nvContentPartPr>
                      <w14:xfrm>
                        <a:off x="0" y="0"/>
                        <a:ext cx="1185955" cy="519940"/>
                      </w14:xfrm>
                    </w14:contentPart>
                  </a:graphicData>
                </a:graphic>
              </wp:anchor>
            </w:drawing>
          </mc:Choice>
          <mc:Fallback>
            <w:pict>
              <v:shape w14:anchorId="3DE59A53" id="Entrada de lápiz 3824" o:spid="_x0000_s1026" type="#_x0000_t75" style="position:absolute;margin-left:299.95pt;margin-top:-10.75pt;width:96.25pt;height:43.8pt;z-index:2554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">
                <v:imagedata r:id="rId1351" o:title=""/>
              </v:shape>
            </w:pict>
          </mc:Fallback>
        </mc:AlternateContent>
      </w:r>
      <w:r>
        <w:rPr>
          <w:rFonts w:ascii="Arial" w:hAnsi="Arial"/>
          <w:b/>
          <w:bCs/>
          <w:noProof/>
          <w:color w:val="FF0000"/>
        </w:rPr>
        <mc:AlternateContent>
          <mc:Choice Requires="wpi">
            <w:drawing>
              <wp:anchor distT="0" distB="0" distL="114300" distR="114300" simplePos="0" relativeHeight="255425536" behindDoc="0" locked="0" layoutInCell="1" allowOverlap="1" wp14:anchorId="5591DF91" wp14:editId="05625A4B">
                <wp:simplePos x="0" y="0"/>
                <wp:positionH relativeFrom="column">
                  <wp:posOffset>1283335</wp:posOffset>
                </wp:positionH>
                <wp:positionV relativeFrom="paragraph">
                  <wp:posOffset>-111760</wp:posOffset>
                </wp:positionV>
                <wp:extent cx="219960" cy="356870"/>
                <wp:effectExtent l="57150" t="38100" r="0" b="62230"/>
                <wp:wrapNone/>
                <wp:docPr id="3789" name="Entrada de lápiz 3789"/>
                <wp:cNvGraphicFramePr/>
                <a:graphic xmlns:a="http://schemas.openxmlformats.org/drawingml/2006/main">
                  <a:graphicData uri="http://schemas.microsoft.com/office/word/2010/wordprocessingInk">
                    <w14:contentPart bwMode="auto" r:id="rId1352">
                      <w14:nvContentPartPr>
                        <w14:cNvContentPartPr/>
                      </w14:nvContentPartPr>
                      <w14:xfrm>
                        <a:off x="0" y="0"/>
                        <a:ext cx="219960" cy="356870"/>
                      </w14:xfrm>
                    </w14:contentPart>
                  </a:graphicData>
                </a:graphic>
              </wp:anchor>
            </w:drawing>
          </mc:Choice>
          <mc:Fallback>
            <w:pict>
              <v:shape w14:anchorId="48B50DDD" id="Entrada de lápiz 3789" o:spid="_x0000_s1026" type="#_x0000_t75" style="position:absolute;margin-left:99.65pt;margin-top:-10.2pt;width:20.15pt;height:30.9pt;z-index:25542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">
                <v:imagedata r:id="rId1353" o:title=""/>
              </v:shape>
            </w:pict>
          </mc:Fallback>
        </mc:AlternateContent>
      </w:r>
    </w:p>
    <w:p w14:paraId="13DF25FB" w14:textId="0424B1ED" w:rsidR="00634379" w:rsidRDefault="00634379"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449088" behindDoc="0" locked="0" layoutInCell="1" allowOverlap="1" wp14:anchorId="68B5532E" wp14:editId="01366F15">
                <wp:simplePos x="0" y="0"/>
                <wp:positionH relativeFrom="column">
                  <wp:posOffset>3498215</wp:posOffset>
                </wp:positionH>
                <wp:positionV relativeFrom="paragraph">
                  <wp:posOffset>-32385</wp:posOffset>
                </wp:positionV>
                <wp:extent cx="190555" cy="117475"/>
                <wp:effectExtent l="57150" t="38100" r="57150" b="73025"/>
                <wp:wrapNone/>
                <wp:docPr id="3812" name="Entrada de lápiz 3812"/>
                <wp:cNvGraphicFramePr/>
                <a:graphic xmlns:a="http://schemas.openxmlformats.org/drawingml/2006/main">
                  <a:graphicData uri="http://schemas.microsoft.com/office/word/2010/wordprocessingInk">
                    <w14:contentPart bwMode="auto" r:id="rId1354">
                      <w14:nvContentPartPr>
                        <w14:cNvContentPartPr/>
                      </w14:nvContentPartPr>
                      <w14:xfrm>
                        <a:off x="0" y="0"/>
                        <a:ext cx="190555" cy="117475"/>
                      </w14:xfrm>
                    </w14:contentPart>
                  </a:graphicData>
                </a:graphic>
              </wp:anchor>
            </w:drawing>
          </mc:Choice>
          <mc:Fallback>
            <w:pict>
              <v:shape w14:anchorId="5D79F40B" id="Entrada de lápiz 3812" o:spid="_x0000_s1026" type="#_x0000_t75" style="position:absolute;margin-left:274.05pt;margin-top:-3.95pt;width:17.8pt;height:12.05pt;z-index:255449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&#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">
                <v:imagedata r:id="rId1355" o:title=""/>
              </v:shape>
            </w:pict>
          </mc:Fallback>
        </mc:AlternateContent>
      </w:r>
      <w:r>
        <w:rPr>
          <w:rFonts w:ascii="Arial" w:hAnsi="Arial"/>
          <w:b/>
          <w:bCs/>
          <w:noProof/>
          <w:color w:val="FF0000"/>
        </w:rPr>
        <mc:AlternateContent>
          <mc:Choice Requires="wpi">
            <w:drawing>
              <wp:anchor distT="0" distB="0" distL="114300" distR="114300" simplePos="0" relativeHeight="255426560" behindDoc="0" locked="0" layoutInCell="1" allowOverlap="1" wp14:anchorId="04F2B232" wp14:editId="292EB3F5">
                <wp:simplePos x="0" y="0"/>
                <wp:positionH relativeFrom="column">
                  <wp:posOffset>-622935</wp:posOffset>
                </wp:positionH>
                <wp:positionV relativeFrom="paragraph">
                  <wp:posOffset>-335915</wp:posOffset>
                </wp:positionV>
                <wp:extent cx="1393145" cy="908890"/>
                <wp:effectExtent l="57150" t="57150" r="36195" b="62865"/>
                <wp:wrapNone/>
                <wp:docPr id="3790" name="Entrada de lápiz 3790"/>
                <wp:cNvGraphicFramePr/>
                <a:graphic xmlns:a="http://schemas.openxmlformats.org/drawingml/2006/main">
                  <a:graphicData uri="http://schemas.microsoft.com/office/word/2010/wordprocessingInk">
                    <w14:contentPart bwMode="auto" r:id="rId1356">
                      <w14:nvContentPartPr>
                        <w14:cNvContentPartPr/>
                      </w14:nvContentPartPr>
                      <w14:xfrm>
                        <a:off x="0" y="0"/>
                        <a:ext cx="1393145" cy="908890"/>
                      </w14:xfrm>
                    </w14:contentPart>
                  </a:graphicData>
                </a:graphic>
              </wp:anchor>
            </w:drawing>
          </mc:Choice>
          <mc:Fallback>
            <w:pict>
              <v:shape w14:anchorId="0985643B" id="Entrada de lápiz 3790" o:spid="_x0000_s1026" type="#_x0000_t75" style="position:absolute;margin-left:-50.45pt;margin-top:-27.85pt;width:112.55pt;height:74.35pt;z-index:25542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">
                <v:imagedata r:id="rId1357" o:title=""/>
              </v:shape>
            </w:pict>
          </mc:Fallback>
        </mc:AlternateContent>
      </w:r>
    </w:p>
    <w:p w14:paraId="66FD8BA2" w14:textId="49BF444D" w:rsidR="00634379" w:rsidRDefault="00634379"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450112" behindDoc="0" locked="0" layoutInCell="1" allowOverlap="1" wp14:anchorId="5FA95C23" wp14:editId="20502104">
                <wp:simplePos x="0" y="0"/>
                <wp:positionH relativeFrom="column">
                  <wp:posOffset>1771650</wp:posOffset>
                </wp:positionH>
                <wp:positionV relativeFrom="paragraph">
                  <wp:posOffset>-426720</wp:posOffset>
                </wp:positionV>
                <wp:extent cx="1417840" cy="874925"/>
                <wp:effectExtent l="38100" t="38100" r="30480" b="59055"/>
                <wp:wrapNone/>
                <wp:docPr id="3813" name="Entrada de lápiz 3813"/>
                <wp:cNvGraphicFramePr/>
                <a:graphic xmlns:a="http://schemas.openxmlformats.org/drawingml/2006/main">
                  <a:graphicData uri="http://schemas.microsoft.com/office/word/2010/wordprocessingInk">
                    <w14:contentPart bwMode="auto" r:id="rId1358">
                      <w14:nvContentPartPr>
                        <w14:cNvContentPartPr/>
                      </w14:nvContentPartPr>
                      <w14:xfrm>
                        <a:off x="0" y="0"/>
                        <a:ext cx="1417840" cy="874925"/>
                      </w14:xfrm>
                    </w14:contentPart>
                  </a:graphicData>
                </a:graphic>
              </wp:anchor>
            </w:drawing>
          </mc:Choice>
          <mc:Fallback>
            <w:pict>
              <v:shape w14:anchorId="441BDA5B" id="Entrada de lápiz 3813" o:spid="_x0000_s1026" type="#_x0000_t75" style="position:absolute;margin-left:138.1pt;margin-top:-35pt;width:114.5pt;height:71.75pt;z-index:255450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">
                <v:imagedata r:id="rId1359" o:title=""/>
              </v:shape>
            </w:pict>
          </mc:Fallback>
        </mc:AlternateContent>
      </w:r>
    </w:p>
    <w:p w14:paraId="4178DCE5" w14:textId="5C7C2743" w:rsidR="00634379" w:rsidRDefault="00634379" w:rsidP="00C7206F">
      <w:pPr>
        <w:tabs>
          <w:tab w:val="left" w:pos="504"/>
          <w:tab w:val="center" w:pos="5161"/>
          <w:tab w:val="right" w:pos="10322"/>
        </w:tabs>
        <w:suppressAutoHyphens/>
        <w:rPr>
          <w:rFonts w:ascii="Arial" w:hAnsi="Arial"/>
          <w:b/>
          <w:bCs/>
          <w:color w:val="FF0000"/>
        </w:rPr>
      </w:pPr>
      <w:r>
        <w:rPr>
          <w:rFonts w:ascii="Arial" w:hAnsi="Arial"/>
          <w:b/>
          <w:bCs/>
          <w:noProof/>
          <w:color w:val="FF0000"/>
        </w:rPr>
        <mc:AlternateContent>
          <mc:Choice Requires="wpi">
            <w:drawing>
              <wp:anchor distT="0" distB="0" distL="114300" distR="114300" simplePos="0" relativeHeight="255482880" behindDoc="0" locked="0" layoutInCell="1" allowOverlap="1" wp14:anchorId="21FB1D0B" wp14:editId="70710F96">
                <wp:simplePos x="0" y="0"/>
                <wp:positionH relativeFrom="column">
                  <wp:posOffset>3987165</wp:posOffset>
                </wp:positionH>
                <wp:positionV relativeFrom="paragraph">
                  <wp:posOffset>-511175</wp:posOffset>
                </wp:positionV>
                <wp:extent cx="2322780" cy="1192515"/>
                <wp:effectExtent l="57150" t="38100" r="20955" b="65405"/>
                <wp:wrapNone/>
                <wp:docPr id="3845" name="Entrada de lápiz 3845"/>
                <wp:cNvGraphicFramePr/>
                <a:graphic xmlns:a="http://schemas.openxmlformats.org/drawingml/2006/main">
                  <a:graphicData uri="http://schemas.microsoft.com/office/word/2010/wordprocessingInk">
                    <w14:contentPart bwMode="auto" r:id="rId1360">
                      <w14:nvContentPartPr>
                        <w14:cNvContentPartPr/>
                      </w14:nvContentPartPr>
                      <w14:xfrm>
                        <a:off x="0" y="0"/>
                        <a:ext cx="2322780" cy="1192515"/>
                      </w14:xfrm>
                    </w14:contentPart>
                  </a:graphicData>
                </a:graphic>
              </wp:anchor>
            </w:drawing>
          </mc:Choice>
          <mc:Fallback>
            <w:pict>
              <v:shape w14:anchorId="42B8A70D" id="Entrada de lápiz 3845" o:spid="_x0000_s1026" type="#_x0000_t75" style="position:absolute;margin-left:312.55pt;margin-top:-41.65pt;width:185.75pt;height:96.75pt;z-index:25548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">
                <v:imagedata r:id="rId1361" o:title=""/>
              </v:shape>
            </w:pict>
          </mc:Fallback>
        </mc:AlternateContent>
      </w:r>
    </w:p>
    <w:p w14:paraId="44560363" w14:textId="577AD0E7" w:rsidR="00634379" w:rsidRDefault="00634379" w:rsidP="00C7206F">
      <w:pPr>
        <w:tabs>
          <w:tab w:val="left" w:pos="504"/>
          <w:tab w:val="center" w:pos="5161"/>
          <w:tab w:val="right" w:pos="10322"/>
        </w:tabs>
        <w:suppressAutoHyphens/>
        <w:rPr>
          <w:rFonts w:ascii="Arial" w:hAnsi="Arial"/>
          <w:b/>
          <w:bCs/>
          <w:color w:val="FF0000"/>
        </w:rPr>
      </w:pPr>
    </w:p>
    <w:p w14:paraId="727B3AF5" w14:textId="1DAD128D" w:rsidR="00634379" w:rsidRDefault="00634379" w:rsidP="00C7206F">
      <w:pPr>
        <w:tabs>
          <w:tab w:val="left" w:pos="504"/>
          <w:tab w:val="center" w:pos="5161"/>
          <w:tab w:val="right" w:pos="10322"/>
        </w:tabs>
        <w:suppressAutoHyphens/>
        <w:rPr>
          <w:rFonts w:ascii="Arial" w:hAnsi="Arial"/>
          <w:b/>
          <w:bCs/>
          <w:color w:val="FF0000"/>
        </w:rPr>
      </w:pPr>
    </w:p>
    <w:p w14:paraId="7DB32116" w14:textId="27B1FDBD" w:rsidR="00634379" w:rsidRDefault="00634379" w:rsidP="00C7206F">
      <w:pPr>
        <w:tabs>
          <w:tab w:val="left" w:pos="504"/>
          <w:tab w:val="center" w:pos="5161"/>
          <w:tab w:val="right" w:pos="10322"/>
        </w:tabs>
        <w:suppressAutoHyphens/>
        <w:rPr>
          <w:rFonts w:ascii="Arial" w:hAnsi="Arial"/>
          <w:b/>
          <w:bCs/>
          <w:color w:val="FF0000"/>
        </w:rPr>
      </w:pPr>
    </w:p>
    <w:p w14:paraId="20B3D605" w14:textId="7D7EB8D0" w:rsidR="00C7206F" w:rsidRPr="00634379" w:rsidRDefault="00C7206F" w:rsidP="00C7206F">
      <w:pPr>
        <w:tabs>
          <w:tab w:val="left" w:pos="504"/>
          <w:tab w:val="center" w:pos="5161"/>
          <w:tab w:val="right" w:pos="10322"/>
        </w:tabs>
        <w:suppressAutoHyphens/>
        <w:rPr>
          <w:rFonts w:ascii="Arial" w:hAnsi="Arial"/>
          <w:b/>
          <w:bCs/>
          <w:color w:val="FF0000"/>
        </w:rPr>
      </w:pPr>
      <w:r w:rsidRPr="00C7206F">
        <w:rPr>
          <w:rFonts w:ascii="Arial" w:hAnsi="Arial"/>
          <w:b/>
          <w:bCs/>
          <w:color w:val="FF0000"/>
        </w:rPr>
        <w:t>Análisis:</w:t>
      </w:r>
    </w:p>
    <w:p w14:paraId="2E262EBF" w14:textId="77777777" w:rsidR="00C7206F" w:rsidRPr="00634379" w:rsidRDefault="00C7206F" w:rsidP="00C7206F">
      <w:pPr>
        <w:tabs>
          <w:tab w:val="left" w:pos="504"/>
          <w:tab w:val="center" w:pos="5161"/>
          <w:tab w:val="right" w:pos="10322"/>
        </w:tabs>
        <w:suppressAutoHyphens/>
        <w:rPr>
          <w:rFonts w:ascii="Arial" w:hAnsi="Arial"/>
          <w:color w:val="FF0000"/>
        </w:rPr>
      </w:pPr>
    </w:p>
    <w:p w14:paraId="09DC2052" w14:textId="77777777" w:rsidR="00C7206F" w:rsidRPr="00634379" w:rsidRDefault="00C7206F" w:rsidP="00C7206F">
      <w:pPr>
        <w:ind w:firstLine="708"/>
        <w:rPr>
          <w:rFonts w:ascii="Arial" w:hAnsi="Arial"/>
          <w:color w:val="FF0000"/>
          <w:sz w:val="22"/>
          <w:szCs w:val="22"/>
        </w:rPr>
      </w:pPr>
      <m:oMathPara>
        <m:oMathParaPr>
          <m:jc m:val="left"/>
        </m:oMathParaPr>
        <m:oMath>
          <m:r>
            <w:rPr>
              <w:rFonts w:ascii="Cambria Math" w:hAnsi="Cambria Math"/>
              <w:color w:val="FF0000"/>
              <w:sz w:val="22"/>
              <w:szCs w:val="22"/>
            </w:rPr>
            <m:t xml:space="preserve">P((E UP)/D)=0.813&gt;0.70       </m:t>
          </m:r>
        </m:oMath>
      </m:oMathPara>
    </w:p>
    <w:p w14:paraId="5CD08F7A" w14:textId="77777777" w:rsidR="00C7206F" w:rsidRPr="00634379" w:rsidRDefault="00C7206F" w:rsidP="00C7206F">
      <w:pPr>
        <w:ind w:firstLine="708"/>
        <w:rPr>
          <w:rFonts w:ascii="Arial" w:hAnsi="Arial"/>
          <w:color w:val="FF0000"/>
          <w:sz w:val="22"/>
          <w:szCs w:val="22"/>
        </w:rPr>
      </w:pPr>
    </w:p>
    <w:p w14:paraId="481D232C" w14:textId="77777777" w:rsidR="00C7206F" w:rsidRPr="00634379" w:rsidRDefault="00C7206F" w:rsidP="00C7206F">
      <w:pPr>
        <w:ind w:firstLine="708"/>
        <w:rPr>
          <w:rFonts w:ascii="Arial" w:hAnsi="Arial"/>
          <w:bCs/>
          <w:color w:val="FF0000"/>
        </w:rPr>
      </w:pPr>
      <m:oMathPara>
        <m:oMathParaPr>
          <m:jc m:val="left"/>
        </m:oMathParaPr>
        <m:oMath>
          <m:r>
            <w:rPr>
              <w:rFonts w:ascii="Cambria Math" w:hAnsi="Cambria Math"/>
              <w:color w:val="FF0000"/>
              <w:sz w:val="22"/>
              <w:szCs w:val="22"/>
            </w:rPr>
            <m:t xml:space="preserve">81.3%&gt;70%     </m:t>
          </m:r>
          <m:r>
            <m:rPr>
              <m:sty m:val="p"/>
            </m:rPr>
            <w:rPr>
              <w:rFonts w:ascii="Cambria Math" w:hAnsi="Cambria Math"/>
              <w:color w:val="FF0000"/>
              <w:szCs w:val="22"/>
            </w:rPr>
            <m:t>La condición se cumple</m:t>
          </m:r>
        </m:oMath>
      </m:oMathPara>
    </w:p>
    <w:p w14:paraId="20DB1F62" w14:textId="77777777" w:rsidR="00C7206F" w:rsidRPr="00634379" w:rsidRDefault="00C7206F" w:rsidP="00C7206F">
      <w:pPr>
        <w:tabs>
          <w:tab w:val="left" w:pos="504"/>
          <w:tab w:val="center" w:pos="5161"/>
          <w:tab w:val="right" w:pos="10322"/>
        </w:tabs>
        <w:suppressAutoHyphens/>
        <w:rPr>
          <w:rFonts w:ascii="Arial" w:hAnsi="Arial"/>
          <w:color w:val="FF0000"/>
        </w:rPr>
      </w:pPr>
    </w:p>
    <w:p w14:paraId="114FC89F" w14:textId="3FB29E15" w:rsidR="00C7206F" w:rsidRDefault="00C7206F" w:rsidP="00C7206F">
      <w:pPr>
        <w:tabs>
          <w:tab w:val="left" w:pos="504"/>
          <w:tab w:val="center" w:pos="5161"/>
          <w:tab w:val="right" w:pos="10322"/>
        </w:tabs>
        <w:suppressAutoHyphens/>
        <w:rPr>
          <w:rFonts w:ascii="Arial" w:hAnsi="Arial"/>
          <w:b/>
          <w:bCs/>
          <w:color w:val="FF0000"/>
        </w:rPr>
      </w:pPr>
      <w:r w:rsidRPr="00C7206F">
        <w:rPr>
          <w:rFonts w:ascii="Arial" w:hAnsi="Arial"/>
          <w:b/>
          <w:bCs/>
          <w:color w:val="FF0000"/>
        </w:rPr>
        <w:t>Argumentación:</w:t>
      </w:r>
    </w:p>
    <w:p w14:paraId="4267664B" w14:textId="77777777" w:rsidR="00C7206F" w:rsidRPr="00C7206F" w:rsidRDefault="00C7206F" w:rsidP="00C7206F">
      <w:pPr>
        <w:tabs>
          <w:tab w:val="left" w:pos="504"/>
          <w:tab w:val="center" w:pos="5161"/>
          <w:tab w:val="right" w:pos="10322"/>
        </w:tabs>
        <w:suppressAutoHyphens/>
        <w:rPr>
          <w:rFonts w:ascii="Arial" w:hAnsi="Arial"/>
          <w:b/>
          <w:bCs/>
          <w:color w:val="FF0000"/>
        </w:rPr>
      </w:pPr>
    </w:p>
    <w:p w14:paraId="3CD04352" w14:textId="77777777" w:rsidR="00C7206F" w:rsidRPr="00634379" w:rsidRDefault="00C7206F" w:rsidP="00C7206F">
      <w:pPr>
        <w:shd w:val="clear" w:color="auto" w:fill="FFFFFF"/>
        <w:jc w:val="both"/>
        <w:rPr>
          <w:rFonts w:ascii="Arial" w:hAnsi="Arial"/>
          <w:i/>
          <w:iCs/>
          <w:color w:val="FF0000"/>
        </w:rPr>
      </w:pPr>
      <w:proofErr w:type="spellStart"/>
      <w:r w:rsidRPr="00634379">
        <w:rPr>
          <w:rFonts w:ascii="Arial" w:hAnsi="Arial"/>
          <w:color w:val="FF0000"/>
          <w:szCs w:val="22"/>
        </w:rPr>
        <w:t>Hidromec</w:t>
      </w:r>
      <w:proofErr w:type="spellEnd"/>
      <w:r w:rsidRPr="00634379">
        <w:rPr>
          <w:rFonts w:ascii="Arial" w:hAnsi="Arial"/>
          <w:color w:val="FF0000"/>
          <w:szCs w:val="22"/>
        </w:rPr>
        <w:t xml:space="preserve"> S.A. si cambia a los proveedores de los sensores</w:t>
      </w:r>
    </w:p>
    <w:p w14:paraId="1CB3662D" w14:textId="77777777" w:rsidR="00C7206F" w:rsidRPr="00634379" w:rsidRDefault="00C7206F" w:rsidP="00C7206F">
      <w:pPr>
        <w:shd w:val="clear" w:color="auto" w:fill="FFFFFF"/>
        <w:jc w:val="both"/>
        <w:rPr>
          <w:rFonts w:ascii="Arial" w:hAnsi="Arial"/>
          <w:color w:val="FF0000"/>
        </w:rPr>
      </w:pPr>
      <w:r w:rsidRPr="00634379">
        <w:rPr>
          <w:rFonts w:ascii="Arial" w:hAnsi="Arial"/>
          <w:color w:val="FF0000"/>
        </w:rPr>
        <w:t xml:space="preserve"> </w:t>
      </w:r>
    </w:p>
    <w:p w14:paraId="63AA09F8" w14:textId="70622D00" w:rsidR="00F538A2" w:rsidRPr="00634379" w:rsidRDefault="00F538A2" w:rsidP="00F538A2">
      <w:pPr>
        <w:shd w:val="clear" w:color="auto" w:fill="FFFFFF"/>
        <w:jc w:val="both"/>
        <w:rPr>
          <w:rFonts w:ascii="Arial" w:hAnsi="Arial"/>
          <w:color w:val="FF0000"/>
        </w:rPr>
      </w:pPr>
    </w:p>
    <w:sectPr w:rsidR="00F538A2" w:rsidRPr="00634379" w:rsidSect="00011431">
      <w:pgSz w:w="11906" w:h="16838"/>
      <w:pgMar w:top="568" w:right="1133"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32360"/>
    <w:multiLevelType w:val="hybridMultilevel"/>
    <w:tmpl w:val="9CC47A40"/>
    <w:lvl w:ilvl="0" w:tplc="280A0019">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 w15:restartNumberingAfterBreak="0">
    <w:nsid w:val="08A54927"/>
    <w:multiLevelType w:val="hybridMultilevel"/>
    <w:tmpl w:val="5BCC092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E4229E3"/>
    <w:multiLevelType w:val="hybridMultilevel"/>
    <w:tmpl w:val="D8C6A2E8"/>
    <w:lvl w:ilvl="0" w:tplc="280A0019">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3" w15:restartNumberingAfterBreak="0">
    <w:nsid w:val="0FE328B5"/>
    <w:multiLevelType w:val="hybridMultilevel"/>
    <w:tmpl w:val="B43E5C40"/>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0E003FD"/>
    <w:multiLevelType w:val="multilevel"/>
    <w:tmpl w:val="A0EAB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41D57"/>
    <w:multiLevelType w:val="hybridMultilevel"/>
    <w:tmpl w:val="0256FA40"/>
    <w:lvl w:ilvl="0" w:tplc="2B0612AC">
      <w:start w:val="1"/>
      <w:numFmt w:val="decimal"/>
      <w:lvlText w:val="%1."/>
      <w:lvlJc w:val="left"/>
      <w:pPr>
        <w:ind w:left="720" w:hanging="360"/>
      </w:pPr>
      <w:rPr>
        <w:i w:val="0"/>
        <w:iCs w:val="0"/>
        <w:color w:val="auto"/>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8EB309E"/>
    <w:multiLevelType w:val="multilevel"/>
    <w:tmpl w:val="A0EAB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FC4EDE"/>
    <w:multiLevelType w:val="hybridMultilevel"/>
    <w:tmpl w:val="8200D29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54E53B1"/>
    <w:multiLevelType w:val="hybridMultilevel"/>
    <w:tmpl w:val="8200D29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88A6863"/>
    <w:multiLevelType w:val="hybridMultilevel"/>
    <w:tmpl w:val="E1BC8DB2"/>
    <w:lvl w:ilvl="0" w:tplc="280A0019">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0" w15:restartNumberingAfterBreak="0">
    <w:nsid w:val="29416E4F"/>
    <w:multiLevelType w:val="hybridMultilevel"/>
    <w:tmpl w:val="D842FC3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A3B5722"/>
    <w:multiLevelType w:val="hybridMultilevel"/>
    <w:tmpl w:val="AD9476D4"/>
    <w:lvl w:ilvl="0" w:tplc="44EC7060">
      <w:start w:val="1"/>
      <w:numFmt w:val="decimal"/>
      <w:lvlText w:val="%1."/>
      <w:lvlJc w:val="left"/>
      <w:pPr>
        <w:ind w:left="720" w:hanging="360"/>
      </w:pPr>
      <w:rPr>
        <w:i w:val="0"/>
        <w:iCs w:val="0"/>
        <w:color w:val="auto"/>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18C7A9C"/>
    <w:multiLevelType w:val="hybridMultilevel"/>
    <w:tmpl w:val="249E1738"/>
    <w:lvl w:ilvl="0" w:tplc="280A0019">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3307344"/>
    <w:multiLevelType w:val="hybridMultilevel"/>
    <w:tmpl w:val="48F0AE82"/>
    <w:lvl w:ilvl="0" w:tplc="25744A5A">
      <w:start w:val="1"/>
      <w:numFmt w:val="decimal"/>
      <w:lvlText w:val="%1."/>
      <w:lvlJc w:val="left"/>
      <w:pPr>
        <w:ind w:left="644" w:hanging="360"/>
      </w:pPr>
      <w:rPr>
        <w:i w:val="0"/>
        <w:iCs w:val="0"/>
        <w:color w:val="auto"/>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4" w15:restartNumberingAfterBreak="0">
    <w:nsid w:val="38637B4F"/>
    <w:multiLevelType w:val="multilevel"/>
    <w:tmpl w:val="C808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55C44"/>
    <w:multiLevelType w:val="hybridMultilevel"/>
    <w:tmpl w:val="BF3AA582"/>
    <w:lvl w:ilvl="0" w:tplc="280A0019">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6" w15:restartNumberingAfterBreak="0">
    <w:nsid w:val="3E101E7A"/>
    <w:multiLevelType w:val="hybridMultilevel"/>
    <w:tmpl w:val="9CC47A40"/>
    <w:lvl w:ilvl="0" w:tplc="280A0019">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7" w15:restartNumberingAfterBreak="0">
    <w:nsid w:val="3FFE3779"/>
    <w:multiLevelType w:val="hybridMultilevel"/>
    <w:tmpl w:val="D8C6A2E8"/>
    <w:lvl w:ilvl="0" w:tplc="280A0019">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8" w15:restartNumberingAfterBreak="0">
    <w:nsid w:val="41341CE6"/>
    <w:multiLevelType w:val="hybridMultilevel"/>
    <w:tmpl w:val="C2E08F2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426F5508"/>
    <w:multiLevelType w:val="hybridMultilevel"/>
    <w:tmpl w:val="A630F882"/>
    <w:lvl w:ilvl="0" w:tplc="280A0019">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0" w15:restartNumberingAfterBreak="0">
    <w:nsid w:val="4540647B"/>
    <w:multiLevelType w:val="hybridMultilevel"/>
    <w:tmpl w:val="5BCC092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6D93263"/>
    <w:multiLevelType w:val="hybridMultilevel"/>
    <w:tmpl w:val="93E68D7A"/>
    <w:lvl w:ilvl="0" w:tplc="280A0019">
      <w:start w:val="1"/>
      <w:numFmt w:val="lowerLetter"/>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2" w15:restartNumberingAfterBreak="0">
    <w:nsid w:val="5436687E"/>
    <w:multiLevelType w:val="hybridMultilevel"/>
    <w:tmpl w:val="D8C6A2E8"/>
    <w:lvl w:ilvl="0" w:tplc="280A0019">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3" w15:restartNumberingAfterBreak="0">
    <w:nsid w:val="5BDC574D"/>
    <w:multiLevelType w:val="hybridMultilevel"/>
    <w:tmpl w:val="D8C6A2E8"/>
    <w:lvl w:ilvl="0" w:tplc="280A0019">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4" w15:restartNumberingAfterBreak="0">
    <w:nsid w:val="60904F10"/>
    <w:multiLevelType w:val="hybridMultilevel"/>
    <w:tmpl w:val="B6DCB0D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66895378"/>
    <w:multiLevelType w:val="hybridMultilevel"/>
    <w:tmpl w:val="C0A4DE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6B806A32"/>
    <w:multiLevelType w:val="hybridMultilevel"/>
    <w:tmpl w:val="A630F882"/>
    <w:lvl w:ilvl="0" w:tplc="280A0019">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7" w15:restartNumberingAfterBreak="0">
    <w:nsid w:val="73F96C7F"/>
    <w:multiLevelType w:val="hybridMultilevel"/>
    <w:tmpl w:val="43DEF50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B3F798C"/>
    <w:multiLevelType w:val="hybridMultilevel"/>
    <w:tmpl w:val="D8C6A2E8"/>
    <w:lvl w:ilvl="0" w:tplc="280A0019">
      <w:start w:val="1"/>
      <w:numFmt w:val="lowerLetter"/>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29" w15:restartNumberingAfterBreak="0">
    <w:nsid w:val="7C6C1466"/>
    <w:multiLevelType w:val="hybridMultilevel"/>
    <w:tmpl w:val="929E5C2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8"/>
  </w:num>
  <w:num w:numId="2">
    <w:abstractNumId w:val="21"/>
  </w:num>
  <w:num w:numId="3">
    <w:abstractNumId w:val="20"/>
  </w:num>
  <w:num w:numId="4">
    <w:abstractNumId w:val="6"/>
  </w:num>
  <w:num w:numId="5">
    <w:abstractNumId w:val="25"/>
  </w:num>
  <w:num w:numId="6">
    <w:abstractNumId w:val="29"/>
  </w:num>
  <w:num w:numId="7">
    <w:abstractNumId w:val="4"/>
  </w:num>
  <w:num w:numId="8">
    <w:abstractNumId w:val="15"/>
  </w:num>
  <w:num w:numId="9">
    <w:abstractNumId w:val="1"/>
  </w:num>
  <w:num w:numId="10">
    <w:abstractNumId w:val="9"/>
  </w:num>
  <w:num w:numId="11">
    <w:abstractNumId w:val="11"/>
  </w:num>
  <w:num w:numId="12">
    <w:abstractNumId w:val="26"/>
  </w:num>
  <w:num w:numId="13">
    <w:abstractNumId w:val="19"/>
  </w:num>
  <w:num w:numId="14">
    <w:abstractNumId w:val="0"/>
  </w:num>
  <w:num w:numId="15">
    <w:abstractNumId w:val="16"/>
  </w:num>
  <w:num w:numId="16">
    <w:abstractNumId w:val="12"/>
  </w:num>
  <w:num w:numId="17">
    <w:abstractNumId w:val="7"/>
  </w:num>
  <w:num w:numId="18">
    <w:abstractNumId w:val="3"/>
  </w:num>
  <w:num w:numId="19">
    <w:abstractNumId w:val="27"/>
  </w:num>
  <w:num w:numId="20">
    <w:abstractNumId w:val="22"/>
  </w:num>
  <w:num w:numId="21">
    <w:abstractNumId w:val="17"/>
  </w:num>
  <w:num w:numId="22">
    <w:abstractNumId w:val="23"/>
  </w:num>
  <w:num w:numId="23">
    <w:abstractNumId w:val="2"/>
  </w:num>
  <w:num w:numId="24">
    <w:abstractNumId w:val="28"/>
  </w:num>
  <w:num w:numId="25">
    <w:abstractNumId w:val="10"/>
  </w:num>
  <w:num w:numId="26">
    <w:abstractNumId w:val="5"/>
  </w:num>
  <w:num w:numId="27">
    <w:abstractNumId w:val="13"/>
  </w:num>
  <w:num w:numId="28">
    <w:abstractNumId w:val="8"/>
  </w:num>
  <w:num w:numId="29">
    <w:abstractNumId w:val="24"/>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attachedTemplate r:id="rId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B4A"/>
    <w:rsid w:val="00011431"/>
    <w:rsid w:val="000346C7"/>
    <w:rsid w:val="0005736C"/>
    <w:rsid w:val="00143B0C"/>
    <w:rsid w:val="001F3C32"/>
    <w:rsid w:val="002A304C"/>
    <w:rsid w:val="002B600F"/>
    <w:rsid w:val="00310E18"/>
    <w:rsid w:val="003235A5"/>
    <w:rsid w:val="003801A1"/>
    <w:rsid w:val="0038565A"/>
    <w:rsid w:val="003A09C6"/>
    <w:rsid w:val="003A5276"/>
    <w:rsid w:val="003B1ECB"/>
    <w:rsid w:val="003D368B"/>
    <w:rsid w:val="0041488E"/>
    <w:rsid w:val="004E4B58"/>
    <w:rsid w:val="00506B4A"/>
    <w:rsid w:val="00525AFC"/>
    <w:rsid w:val="00591AB6"/>
    <w:rsid w:val="005C6CCA"/>
    <w:rsid w:val="00634379"/>
    <w:rsid w:val="00635815"/>
    <w:rsid w:val="00680278"/>
    <w:rsid w:val="006902CF"/>
    <w:rsid w:val="007F3F93"/>
    <w:rsid w:val="008771A0"/>
    <w:rsid w:val="00891318"/>
    <w:rsid w:val="008D4B99"/>
    <w:rsid w:val="00942047"/>
    <w:rsid w:val="00974A7B"/>
    <w:rsid w:val="00A15A27"/>
    <w:rsid w:val="00A24C32"/>
    <w:rsid w:val="00A544C7"/>
    <w:rsid w:val="00A81DFF"/>
    <w:rsid w:val="00AC029A"/>
    <w:rsid w:val="00AC5020"/>
    <w:rsid w:val="00BC5496"/>
    <w:rsid w:val="00C20153"/>
    <w:rsid w:val="00C445D3"/>
    <w:rsid w:val="00C7206F"/>
    <w:rsid w:val="00C8764E"/>
    <w:rsid w:val="00C91512"/>
    <w:rsid w:val="00CA1832"/>
    <w:rsid w:val="00D82043"/>
    <w:rsid w:val="00D86348"/>
    <w:rsid w:val="00DC1371"/>
    <w:rsid w:val="00EA185C"/>
    <w:rsid w:val="00EC3AC2"/>
    <w:rsid w:val="00F538A2"/>
    <w:rsid w:val="00FF335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85C7D"/>
  <w15:chartTrackingRefBased/>
  <w15:docId w15:val="{017CFFFB-B3F0-4F8F-AC67-E53D7316E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C32"/>
    <w:rPr>
      <w:rFonts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uiPriority w:val="20"/>
    <w:qFormat/>
    <w:rsid w:val="00C445D3"/>
    <w:rPr>
      <w:i/>
      <w:iCs/>
    </w:rPr>
  </w:style>
  <w:style w:type="paragraph" w:styleId="Prrafodelista">
    <w:name w:val="List Paragraph"/>
    <w:basedOn w:val="Normal"/>
    <w:uiPriority w:val="34"/>
    <w:qFormat/>
    <w:rsid w:val="00C445D3"/>
    <w:pPr>
      <w:ind w:left="720"/>
      <w:contextualSpacing/>
    </w:pPr>
  </w:style>
  <w:style w:type="paragraph" w:styleId="Textoindependiente">
    <w:name w:val="Body Text"/>
    <w:basedOn w:val="Normal"/>
    <w:link w:val="TextoindependienteCar"/>
    <w:uiPriority w:val="1"/>
    <w:qFormat/>
    <w:rsid w:val="00310E18"/>
    <w:pPr>
      <w:widowControl w:val="0"/>
      <w:autoSpaceDE w:val="0"/>
      <w:autoSpaceDN w:val="0"/>
    </w:pPr>
    <w:rPr>
      <w:rFonts w:ascii="Verdana" w:eastAsia="Verdana" w:hAnsi="Verdana" w:cs="Verdana"/>
      <w:lang w:eastAsia="en-US" w:bidi="en-US"/>
    </w:rPr>
  </w:style>
  <w:style w:type="character" w:customStyle="1" w:styleId="TextoindependienteCar">
    <w:name w:val="Texto independiente Car"/>
    <w:link w:val="Textoindependiente"/>
    <w:uiPriority w:val="1"/>
    <w:rsid w:val="00310E18"/>
    <w:rPr>
      <w:rFonts w:ascii="Verdana" w:eastAsia="Verdana" w:hAnsi="Verdana" w:cs="Verdana"/>
      <w:sz w:val="20"/>
      <w:szCs w:val="20"/>
      <w:lang w:bidi="en-US"/>
    </w:rPr>
  </w:style>
  <w:style w:type="table" w:styleId="Tablaconcuadrcula">
    <w:name w:val="Table Grid"/>
    <w:basedOn w:val="Tablanormal"/>
    <w:rsid w:val="00AC5020"/>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7206F"/>
    <w:rPr>
      <w:color w:val="808080"/>
    </w:rPr>
  </w:style>
  <w:style w:type="paragraph" w:styleId="NormalWeb">
    <w:name w:val="Normal (Web)"/>
    <w:basedOn w:val="Normal"/>
    <w:uiPriority w:val="99"/>
    <w:semiHidden/>
    <w:unhideWhenUsed/>
    <w:rsid w:val="003D368B"/>
    <w:pPr>
      <w:spacing w:before="100" w:beforeAutospacing="1" w:after="100" w:afterAutospacing="1"/>
    </w:pPr>
    <w:rPr>
      <w:rFonts w:ascii="Times New Roman" w:eastAsia="Times New Roman" w:hAnsi="Times New Roman" w:cs="Times New Roman"/>
      <w:sz w:val="24"/>
      <w:szCs w:val="24"/>
    </w:rPr>
  </w:style>
  <w:style w:type="paragraph" w:customStyle="1" w:styleId="activity-time">
    <w:name w:val="activity-time"/>
    <w:basedOn w:val="Normal"/>
    <w:rsid w:val="003D368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311653">
      <w:bodyDiv w:val="1"/>
      <w:marLeft w:val="0"/>
      <w:marRight w:val="0"/>
      <w:marTop w:val="0"/>
      <w:marBottom w:val="0"/>
      <w:divBdr>
        <w:top w:val="none" w:sz="0" w:space="0" w:color="auto"/>
        <w:left w:val="none" w:sz="0" w:space="0" w:color="auto"/>
        <w:bottom w:val="none" w:sz="0" w:space="0" w:color="auto"/>
        <w:right w:val="none" w:sz="0" w:space="0" w:color="auto"/>
      </w:divBdr>
    </w:div>
    <w:div w:id="1364138973">
      <w:bodyDiv w:val="1"/>
      <w:marLeft w:val="0"/>
      <w:marRight w:val="0"/>
      <w:marTop w:val="0"/>
      <w:marBottom w:val="0"/>
      <w:divBdr>
        <w:top w:val="none" w:sz="0" w:space="0" w:color="auto"/>
        <w:left w:val="none" w:sz="0" w:space="0" w:color="auto"/>
        <w:bottom w:val="none" w:sz="0" w:space="0" w:color="auto"/>
        <w:right w:val="none" w:sz="0" w:space="0" w:color="auto"/>
      </w:divBdr>
    </w:div>
    <w:div w:id="1472559723">
      <w:bodyDiv w:val="1"/>
      <w:marLeft w:val="0"/>
      <w:marRight w:val="0"/>
      <w:marTop w:val="0"/>
      <w:marBottom w:val="0"/>
      <w:divBdr>
        <w:top w:val="none" w:sz="0" w:space="0" w:color="auto"/>
        <w:left w:val="none" w:sz="0" w:space="0" w:color="auto"/>
        <w:bottom w:val="none" w:sz="0" w:space="0" w:color="auto"/>
        <w:right w:val="none" w:sz="0" w:space="0" w:color="auto"/>
      </w:divBdr>
      <w:divsChild>
        <w:div w:id="141507441">
          <w:marLeft w:val="0"/>
          <w:marRight w:val="0"/>
          <w:marTop w:val="0"/>
          <w:marBottom w:val="0"/>
          <w:divBdr>
            <w:top w:val="none" w:sz="0" w:space="0" w:color="auto"/>
            <w:left w:val="none" w:sz="0" w:space="0" w:color="auto"/>
            <w:bottom w:val="none" w:sz="0" w:space="0" w:color="auto"/>
            <w:right w:val="none" w:sz="0" w:space="0" w:color="auto"/>
          </w:divBdr>
          <w:divsChild>
            <w:div w:id="388770375">
              <w:marLeft w:val="0"/>
              <w:marRight w:val="0"/>
              <w:marTop w:val="0"/>
              <w:marBottom w:val="0"/>
              <w:divBdr>
                <w:top w:val="none" w:sz="0" w:space="0" w:color="auto"/>
                <w:left w:val="none" w:sz="0" w:space="0" w:color="auto"/>
                <w:bottom w:val="none" w:sz="0" w:space="0" w:color="auto"/>
                <w:right w:val="none" w:sz="0" w:space="0" w:color="auto"/>
              </w:divBdr>
              <w:divsChild>
                <w:div w:id="1505051700">
                  <w:marLeft w:val="0"/>
                  <w:marRight w:val="0"/>
                  <w:marTop w:val="0"/>
                  <w:marBottom w:val="0"/>
                  <w:divBdr>
                    <w:top w:val="none" w:sz="0" w:space="0" w:color="auto"/>
                    <w:left w:val="none" w:sz="0" w:space="0" w:color="auto"/>
                    <w:bottom w:val="none" w:sz="0" w:space="0" w:color="auto"/>
                    <w:right w:val="none" w:sz="0" w:space="0" w:color="auto"/>
                  </w:divBdr>
                  <w:divsChild>
                    <w:div w:id="75138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5571">
          <w:marLeft w:val="0"/>
          <w:marRight w:val="0"/>
          <w:marTop w:val="0"/>
          <w:marBottom w:val="0"/>
          <w:divBdr>
            <w:top w:val="none" w:sz="0" w:space="0" w:color="auto"/>
            <w:left w:val="none" w:sz="0" w:space="0" w:color="auto"/>
            <w:bottom w:val="none" w:sz="0" w:space="0" w:color="auto"/>
            <w:right w:val="none" w:sz="0" w:space="0" w:color="auto"/>
          </w:divBdr>
          <w:divsChild>
            <w:div w:id="569507927">
              <w:marLeft w:val="0"/>
              <w:marRight w:val="0"/>
              <w:marTop w:val="0"/>
              <w:marBottom w:val="0"/>
              <w:divBdr>
                <w:top w:val="none" w:sz="0" w:space="0" w:color="auto"/>
                <w:left w:val="none" w:sz="0" w:space="0" w:color="auto"/>
                <w:bottom w:val="none" w:sz="0" w:space="0" w:color="auto"/>
                <w:right w:val="none" w:sz="0" w:space="0" w:color="auto"/>
              </w:divBdr>
              <w:divsChild>
                <w:div w:id="840269634">
                  <w:marLeft w:val="0"/>
                  <w:marRight w:val="0"/>
                  <w:marTop w:val="0"/>
                  <w:marBottom w:val="0"/>
                  <w:divBdr>
                    <w:top w:val="none" w:sz="0" w:space="0" w:color="auto"/>
                    <w:left w:val="none" w:sz="0" w:space="0" w:color="auto"/>
                    <w:bottom w:val="none" w:sz="0" w:space="0" w:color="auto"/>
                    <w:right w:val="none" w:sz="0" w:space="0" w:color="auto"/>
                  </w:divBdr>
                  <w:divsChild>
                    <w:div w:id="195841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22171">
      <w:bodyDiv w:val="1"/>
      <w:marLeft w:val="0"/>
      <w:marRight w:val="0"/>
      <w:marTop w:val="0"/>
      <w:marBottom w:val="0"/>
      <w:divBdr>
        <w:top w:val="none" w:sz="0" w:space="0" w:color="auto"/>
        <w:left w:val="none" w:sz="0" w:space="0" w:color="auto"/>
        <w:bottom w:val="none" w:sz="0" w:space="0" w:color="auto"/>
        <w:right w:val="none" w:sz="0" w:space="0" w:color="auto"/>
      </w:divBdr>
    </w:div>
    <w:div w:id="1762330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customXml" Target="ink/ink7.xml"/><Relationship Id="rId170" Type="http://schemas.openxmlformats.org/officeDocument/2006/relationships/image" Target="media/image82.png"/><Relationship Id="rId268" Type="http://schemas.openxmlformats.org/officeDocument/2006/relationships/image" Target="media/image131.png"/><Relationship Id="rId475" Type="http://schemas.openxmlformats.org/officeDocument/2006/relationships/image" Target="media/image234.png"/><Relationship Id="rId682" Type="http://schemas.openxmlformats.org/officeDocument/2006/relationships/customXml" Target="ink/ink340.xml"/><Relationship Id="rId128" Type="http://schemas.openxmlformats.org/officeDocument/2006/relationships/image" Target="media/image61.png"/><Relationship Id="rId335" Type="http://schemas.openxmlformats.org/officeDocument/2006/relationships/image" Target="media/image164.png"/><Relationship Id="rId542" Type="http://schemas.openxmlformats.org/officeDocument/2006/relationships/image" Target="media/image267.png"/><Relationship Id="rId987" Type="http://schemas.openxmlformats.org/officeDocument/2006/relationships/image" Target="media/image487.png"/><Relationship Id="rId1172" Type="http://schemas.openxmlformats.org/officeDocument/2006/relationships/customXml" Target="ink/ink586.xml"/><Relationship Id="rId402" Type="http://schemas.openxmlformats.org/officeDocument/2006/relationships/customXml" Target="ink/ink198.xml"/><Relationship Id="rId847" Type="http://schemas.openxmlformats.org/officeDocument/2006/relationships/customXml" Target="ink/ink423.xml"/><Relationship Id="rId1032" Type="http://schemas.openxmlformats.org/officeDocument/2006/relationships/customXml" Target="ink/ink516.xml"/><Relationship Id="rId707" Type="http://schemas.openxmlformats.org/officeDocument/2006/relationships/image" Target="media/image348.png"/><Relationship Id="rId914" Type="http://schemas.openxmlformats.org/officeDocument/2006/relationships/customXml" Target="ink/ink457.xml"/><Relationship Id="rId1337" Type="http://schemas.openxmlformats.org/officeDocument/2006/relationships/image" Target="media/image662.png"/><Relationship Id="rId43" Type="http://schemas.openxmlformats.org/officeDocument/2006/relationships/customXml" Target="ink/ink18.xml"/><Relationship Id="rId192" Type="http://schemas.openxmlformats.org/officeDocument/2006/relationships/image" Target="media/image93.png"/><Relationship Id="rId497" Type="http://schemas.openxmlformats.org/officeDocument/2006/relationships/customXml" Target="ink/ink246.xml"/><Relationship Id="rId357" Type="http://schemas.openxmlformats.org/officeDocument/2006/relationships/image" Target="media/image175.png"/><Relationship Id="rId1194" Type="http://schemas.openxmlformats.org/officeDocument/2006/relationships/customXml" Target="ink/ink597.xml"/><Relationship Id="rId217" Type="http://schemas.openxmlformats.org/officeDocument/2006/relationships/customXml" Target="ink/ink105.xml"/><Relationship Id="rId564" Type="http://schemas.openxmlformats.org/officeDocument/2006/relationships/image" Target="media/image278.png"/><Relationship Id="rId771" Type="http://schemas.openxmlformats.org/officeDocument/2006/relationships/image" Target="media/image380.png"/><Relationship Id="rId869" Type="http://schemas.openxmlformats.org/officeDocument/2006/relationships/customXml" Target="ink/ink434.xml"/><Relationship Id="rId424" Type="http://schemas.openxmlformats.org/officeDocument/2006/relationships/customXml" Target="ink/ink209.xml"/><Relationship Id="rId631" Type="http://schemas.openxmlformats.org/officeDocument/2006/relationships/customXml" Target="ink/ink313.xml"/><Relationship Id="rId729" Type="http://schemas.openxmlformats.org/officeDocument/2006/relationships/image" Target="media/image359.png"/><Relationship Id="rId1054" Type="http://schemas.openxmlformats.org/officeDocument/2006/relationships/customXml" Target="ink/ink527.xml"/><Relationship Id="rId1261" Type="http://schemas.openxmlformats.org/officeDocument/2006/relationships/image" Target="media/image624.png"/><Relationship Id="rId1359" Type="http://schemas.openxmlformats.org/officeDocument/2006/relationships/image" Target="media/image673.png"/><Relationship Id="rId936" Type="http://schemas.openxmlformats.org/officeDocument/2006/relationships/customXml" Target="ink/ink468.xml"/><Relationship Id="rId1121" Type="http://schemas.openxmlformats.org/officeDocument/2006/relationships/image" Target="media/image554.png"/><Relationship Id="rId1219" Type="http://schemas.openxmlformats.org/officeDocument/2006/relationships/image" Target="media/image603.png"/><Relationship Id="rId65" Type="http://schemas.openxmlformats.org/officeDocument/2006/relationships/customXml" Target="ink/ink29.xml"/><Relationship Id="rId281" Type="http://schemas.openxmlformats.org/officeDocument/2006/relationships/customXml" Target="ink/ink137.xml"/><Relationship Id="rId141" Type="http://schemas.openxmlformats.org/officeDocument/2006/relationships/customXml" Target="ink/ink67.xml"/><Relationship Id="rId379" Type="http://schemas.openxmlformats.org/officeDocument/2006/relationships/image" Target="media/image186.png"/><Relationship Id="rId586" Type="http://schemas.openxmlformats.org/officeDocument/2006/relationships/image" Target="media/image289.png"/><Relationship Id="rId793" Type="http://schemas.openxmlformats.org/officeDocument/2006/relationships/image" Target="media/image391.png"/><Relationship Id="rId7" Type="http://schemas.openxmlformats.org/officeDocument/2006/relationships/webSettings" Target="webSettings.xml"/><Relationship Id="rId239" Type="http://schemas.openxmlformats.org/officeDocument/2006/relationships/customXml" Target="ink/ink116.xml"/><Relationship Id="rId446" Type="http://schemas.openxmlformats.org/officeDocument/2006/relationships/customXml" Target="ink/ink220.xml"/><Relationship Id="rId653" Type="http://schemas.openxmlformats.org/officeDocument/2006/relationships/image" Target="media/image322.png"/><Relationship Id="rId1076" Type="http://schemas.openxmlformats.org/officeDocument/2006/relationships/customXml" Target="ink/ink538.xml"/><Relationship Id="rId1283" Type="http://schemas.openxmlformats.org/officeDocument/2006/relationships/image" Target="media/image635.png"/><Relationship Id="rId306" Type="http://schemas.openxmlformats.org/officeDocument/2006/relationships/customXml" Target="ink/ink150.xml"/><Relationship Id="rId860" Type="http://schemas.openxmlformats.org/officeDocument/2006/relationships/image" Target="media/image424.png"/><Relationship Id="rId958" Type="http://schemas.openxmlformats.org/officeDocument/2006/relationships/customXml" Target="ink/ink479.xml"/><Relationship Id="rId1143" Type="http://schemas.openxmlformats.org/officeDocument/2006/relationships/image" Target="media/image565.png"/><Relationship Id="rId87" Type="http://schemas.openxmlformats.org/officeDocument/2006/relationships/customXml" Target="ink/ink40.xml"/><Relationship Id="rId513" Type="http://schemas.openxmlformats.org/officeDocument/2006/relationships/customXml" Target="ink/ink254.xml"/><Relationship Id="rId720" Type="http://schemas.openxmlformats.org/officeDocument/2006/relationships/customXml" Target="ink/ink359.xml"/><Relationship Id="rId818" Type="http://schemas.openxmlformats.org/officeDocument/2006/relationships/customXml" Target="ink/ink408.xml"/><Relationship Id="rId1350" Type="http://schemas.openxmlformats.org/officeDocument/2006/relationships/customXml" Target="ink/ink675.xml"/><Relationship Id="rId1003" Type="http://schemas.openxmlformats.org/officeDocument/2006/relationships/image" Target="media/image495.png"/><Relationship Id="rId1210" Type="http://schemas.openxmlformats.org/officeDocument/2006/relationships/customXml" Target="ink/ink605.xml"/><Relationship Id="rId1308" Type="http://schemas.openxmlformats.org/officeDocument/2006/relationships/customXml" Target="ink/ink654.xml"/><Relationship Id="rId14" Type="http://schemas.openxmlformats.org/officeDocument/2006/relationships/image" Target="media/image4.png"/><Relationship Id="rId163" Type="http://schemas.openxmlformats.org/officeDocument/2006/relationships/customXml" Target="ink/ink78.xml"/><Relationship Id="rId370" Type="http://schemas.openxmlformats.org/officeDocument/2006/relationships/customXml" Target="ink/ink182.xml"/><Relationship Id="rId230" Type="http://schemas.openxmlformats.org/officeDocument/2006/relationships/image" Target="media/image112.png"/><Relationship Id="rId468" Type="http://schemas.openxmlformats.org/officeDocument/2006/relationships/customXml" Target="ink/ink231.xml"/><Relationship Id="rId675" Type="http://schemas.openxmlformats.org/officeDocument/2006/relationships/image" Target="media/image332.png"/><Relationship Id="rId882" Type="http://schemas.openxmlformats.org/officeDocument/2006/relationships/customXml" Target="ink/ink441.xml"/><Relationship Id="rId1098" Type="http://schemas.openxmlformats.org/officeDocument/2006/relationships/customXml" Target="ink/ink549.xml"/><Relationship Id="rId328" Type="http://schemas.openxmlformats.org/officeDocument/2006/relationships/customXml" Target="ink/ink161.xml"/><Relationship Id="rId535" Type="http://schemas.openxmlformats.org/officeDocument/2006/relationships/customXml" Target="ink/ink265.xml"/><Relationship Id="rId742" Type="http://schemas.openxmlformats.org/officeDocument/2006/relationships/customXml" Target="ink/ink370.xml"/><Relationship Id="rId1165" Type="http://schemas.openxmlformats.org/officeDocument/2006/relationships/image" Target="media/image576.png"/><Relationship Id="rId602" Type="http://schemas.openxmlformats.org/officeDocument/2006/relationships/image" Target="media/image297.png"/><Relationship Id="rId1025" Type="http://schemas.openxmlformats.org/officeDocument/2006/relationships/image" Target="media/image506.png"/><Relationship Id="rId1232" Type="http://schemas.openxmlformats.org/officeDocument/2006/relationships/customXml" Target="ink/ink616.xml"/><Relationship Id="rId907" Type="http://schemas.openxmlformats.org/officeDocument/2006/relationships/image" Target="media/image447.png"/><Relationship Id="rId36" Type="http://schemas.openxmlformats.org/officeDocument/2006/relationships/image" Target="media/image15.png"/><Relationship Id="rId185" Type="http://schemas.openxmlformats.org/officeDocument/2006/relationships/customXml" Target="ink/ink89.xml"/><Relationship Id="rId392" Type="http://schemas.openxmlformats.org/officeDocument/2006/relationships/customXml" Target="ink/ink193.xml"/><Relationship Id="rId697" Type="http://schemas.openxmlformats.org/officeDocument/2006/relationships/image" Target="media/image343.png"/><Relationship Id="rId252" Type="http://schemas.openxmlformats.org/officeDocument/2006/relationships/image" Target="media/image123.png"/><Relationship Id="rId1187" Type="http://schemas.openxmlformats.org/officeDocument/2006/relationships/image" Target="media/image587.png"/><Relationship Id="rId112" Type="http://schemas.openxmlformats.org/officeDocument/2006/relationships/image" Target="media/image53.png"/><Relationship Id="rId557" Type="http://schemas.openxmlformats.org/officeDocument/2006/relationships/customXml" Target="ink/ink276.xml"/><Relationship Id="rId764" Type="http://schemas.openxmlformats.org/officeDocument/2006/relationships/customXml" Target="ink/ink381.xml"/><Relationship Id="rId971" Type="http://schemas.openxmlformats.org/officeDocument/2006/relationships/image" Target="media/image479.png"/><Relationship Id="rId417" Type="http://schemas.openxmlformats.org/officeDocument/2006/relationships/image" Target="media/image205.png"/><Relationship Id="rId624" Type="http://schemas.openxmlformats.org/officeDocument/2006/relationships/image" Target="media/image308.png"/><Relationship Id="rId831" Type="http://schemas.openxmlformats.org/officeDocument/2006/relationships/image" Target="media/image410.png"/><Relationship Id="rId1047" Type="http://schemas.openxmlformats.org/officeDocument/2006/relationships/image" Target="media/image517.png"/><Relationship Id="rId1254" Type="http://schemas.openxmlformats.org/officeDocument/2006/relationships/customXml" Target="ink/ink627.xml"/><Relationship Id="rId929" Type="http://schemas.openxmlformats.org/officeDocument/2006/relationships/image" Target="media/image458.png"/><Relationship Id="rId1114" Type="http://schemas.openxmlformats.org/officeDocument/2006/relationships/customXml" Target="ink/ink557.xml"/><Relationship Id="rId1321" Type="http://schemas.openxmlformats.org/officeDocument/2006/relationships/image" Target="media/image654.png"/><Relationship Id="rId58" Type="http://schemas.openxmlformats.org/officeDocument/2006/relationships/image" Target="media/image26.png"/><Relationship Id="rId274" Type="http://schemas.openxmlformats.org/officeDocument/2006/relationships/image" Target="media/image134.png"/><Relationship Id="rId481" Type="http://schemas.openxmlformats.org/officeDocument/2006/relationships/image" Target="media/image237.png"/><Relationship Id="rId134" Type="http://schemas.openxmlformats.org/officeDocument/2006/relationships/image" Target="media/image64.png"/><Relationship Id="rId579" Type="http://schemas.openxmlformats.org/officeDocument/2006/relationships/customXml" Target="ink/ink287.xml"/><Relationship Id="rId786" Type="http://schemas.openxmlformats.org/officeDocument/2006/relationships/customXml" Target="ink/ink392.xml"/><Relationship Id="rId993" Type="http://schemas.openxmlformats.org/officeDocument/2006/relationships/image" Target="media/image490.png"/><Relationship Id="rId341" Type="http://schemas.openxmlformats.org/officeDocument/2006/relationships/image" Target="media/image167.png"/><Relationship Id="rId439" Type="http://schemas.openxmlformats.org/officeDocument/2006/relationships/image" Target="media/image216.png"/><Relationship Id="rId646" Type="http://schemas.openxmlformats.org/officeDocument/2006/relationships/customXml" Target="ink/ink321.xml"/><Relationship Id="rId1069" Type="http://schemas.openxmlformats.org/officeDocument/2006/relationships/image" Target="media/image528.png"/><Relationship Id="rId1276" Type="http://schemas.openxmlformats.org/officeDocument/2006/relationships/customXml" Target="ink/ink638.xml"/><Relationship Id="rId201" Type="http://schemas.openxmlformats.org/officeDocument/2006/relationships/customXml" Target="ink/ink97.xml"/><Relationship Id="rId506" Type="http://schemas.openxmlformats.org/officeDocument/2006/relationships/image" Target="media/image249.png"/><Relationship Id="rId853" Type="http://schemas.openxmlformats.org/officeDocument/2006/relationships/customXml" Target="ink/ink426.xml"/><Relationship Id="rId1136" Type="http://schemas.openxmlformats.org/officeDocument/2006/relationships/customXml" Target="ink/ink568.xml"/><Relationship Id="rId713" Type="http://schemas.openxmlformats.org/officeDocument/2006/relationships/image" Target="media/image351.png"/><Relationship Id="rId920" Type="http://schemas.openxmlformats.org/officeDocument/2006/relationships/customXml" Target="ink/ink460.xml"/><Relationship Id="rId1343" Type="http://schemas.openxmlformats.org/officeDocument/2006/relationships/image" Target="media/image665.png"/><Relationship Id="rId1203" Type="http://schemas.openxmlformats.org/officeDocument/2006/relationships/image" Target="media/image595.png"/><Relationship Id="rId296" Type="http://schemas.openxmlformats.org/officeDocument/2006/relationships/image" Target="media/image145.png"/><Relationship Id="rId156" Type="http://schemas.openxmlformats.org/officeDocument/2006/relationships/image" Target="media/image75.png"/><Relationship Id="rId363" Type="http://schemas.openxmlformats.org/officeDocument/2006/relationships/image" Target="media/image178.png"/><Relationship Id="rId570" Type="http://schemas.openxmlformats.org/officeDocument/2006/relationships/image" Target="media/image281.png"/><Relationship Id="rId223" Type="http://schemas.openxmlformats.org/officeDocument/2006/relationships/customXml" Target="ink/ink108.xml"/><Relationship Id="rId430" Type="http://schemas.openxmlformats.org/officeDocument/2006/relationships/customXml" Target="ink/ink212.xml"/><Relationship Id="rId668" Type="http://schemas.openxmlformats.org/officeDocument/2006/relationships/customXml" Target="ink/ink333.xml"/><Relationship Id="rId875" Type="http://schemas.openxmlformats.org/officeDocument/2006/relationships/image" Target="media/image431.png"/><Relationship Id="rId1060" Type="http://schemas.openxmlformats.org/officeDocument/2006/relationships/customXml" Target="ink/ink530.xml"/><Relationship Id="rId1298" Type="http://schemas.openxmlformats.org/officeDocument/2006/relationships/customXml" Target="ink/ink649.xml"/><Relationship Id="rId528" Type="http://schemas.openxmlformats.org/officeDocument/2006/relationships/image" Target="media/image260.png"/><Relationship Id="rId735" Type="http://schemas.openxmlformats.org/officeDocument/2006/relationships/image" Target="media/image362.png"/><Relationship Id="rId942" Type="http://schemas.openxmlformats.org/officeDocument/2006/relationships/customXml" Target="ink/ink471.xml"/><Relationship Id="rId1158" Type="http://schemas.openxmlformats.org/officeDocument/2006/relationships/customXml" Target="ink/ink579.xml"/><Relationship Id="rId1018" Type="http://schemas.openxmlformats.org/officeDocument/2006/relationships/customXml" Target="ink/ink509.xml"/><Relationship Id="rId1225" Type="http://schemas.openxmlformats.org/officeDocument/2006/relationships/image" Target="media/image606.png"/><Relationship Id="rId71" Type="http://schemas.openxmlformats.org/officeDocument/2006/relationships/customXml" Target="ink/ink32.xml"/><Relationship Id="rId802" Type="http://schemas.openxmlformats.org/officeDocument/2006/relationships/customXml" Target="ink/ink400.xml"/><Relationship Id="rId29" Type="http://schemas.openxmlformats.org/officeDocument/2006/relationships/customXml" Target="ink/ink11.xml"/><Relationship Id="rId178" Type="http://schemas.openxmlformats.org/officeDocument/2006/relationships/image" Target="media/image86.png"/><Relationship Id="rId385" Type="http://schemas.openxmlformats.org/officeDocument/2006/relationships/image" Target="media/image189.png"/><Relationship Id="rId592" Type="http://schemas.openxmlformats.org/officeDocument/2006/relationships/image" Target="media/image292.png"/><Relationship Id="rId245" Type="http://schemas.openxmlformats.org/officeDocument/2006/relationships/customXml" Target="ink/ink119.xml"/><Relationship Id="rId452" Type="http://schemas.openxmlformats.org/officeDocument/2006/relationships/customXml" Target="ink/ink223.xml"/><Relationship Id="rId897" Type="http://schemas.openxmlformats.org/officeDocument/2006/relationships/image" Target="media/image442.png"/><Relationship Id="rId1082" Type="http://schemas.openxmlformats.org/officeDocument/2006/relationships/customXml" Target="ink/ink541.xml"/><Relationship Id="rId105" Type="http://schemas.openxmlformats.org/officeDocument/2006/relationships/customXml" Target="ink/ink49.xml"/><Relationship Id="rId312" Type="http://schemas.openxmlformats.org/officeDocument/2006/relationships/customXml" Target="ink/ink153.xml"/><Relationship Id="rId757" Type="http://schemas.openxmlformats.org/officeDocument/2006/relationships/image" Target="media/image373.png"/><Relationship Id="rId964" Type="http://schemas.openxmlformats.org/officeDocument/2006/relationships/customXml" Target="ink/ink482.xml"/><Relationship Id="rId93" Type="http://schemas.openxmlformats.org/officeDocument/2006/relationships/customXml" Target="ink/ink43.xml"/><Relationship Id="rId617" Type="http://schemas.openxmlformats.org/officeDocument/2006/relationships/customXml" Target="ink/ink306.xml"/><Relationship Id="rId824" Type="http://schemas.openxmlformats.org/officeDocument/2006/relationships/customXml" Target="ink/ink411.xml"/><Relationship Id="rId1247" Type="http://schemas.openxmlformats.org/officeDocument/2006/relationships/image" Target="media/image617.png"/><Relationship Id="rId1107" Type="http://schemas.openxmlformats.org/officeDocument/2006/relationships/image" Target="media/image547.png"/><Relationship Id="rId1314" Type="http://schemas.openxmlformats.org/officeDocument/2006/relationships/customXml" Target="ink/ink657.xml"/><Relationship Id="rId20" Type="http://schemas.openxmlformats.org/officeDocument/2006/relationships/image" Target="media/image7.png"/><Relationship Id="rId267" Type="http://schemas.openxmlformats.org/officeDocument/2006/relationships/customXml" Target="ink/ink130.xml"/><Relationship Id="rId474" Type="http://schemas.openxmlformats.org/officeDocument/2006/relationships/customXml" Target="ink/ink234.xml"/><Relationship Id="rId127" Type="http://schemas.openxmlformats.org/officeDocument/2006/relationships/customXml" Target="ink/ink60.xml"/><Relationship Id="rId681" Type="http://schemas.openxmlformats.org/officeDocument/2006/relationships/image" Target="media/image335.png"/><Relationship Id="rId779" Type="http://schemas.openxmlformats.org/officeDocument/2006/relationships/image" Target="media/image384.png"/><Relationship Id="rId986" Type="http://schemas.openxmlformats.org/officeDocument/2006/relationships/customXml" Target="ink/ink493.xml"/><Relationship Id="rId334" Type="http://schemas.openxmlformats.org/officeDocument/2006/relationships/customXml" Target="ink/ink164.xml"/><Relationship Id="rId541" Type="http://schemas.openxmlformats.org/officeDocument/2006/relationships/customXml" Target="ink/ink268.xml"/><Relationship Id="rId639" Type="http://schemas.openxmlformats.org/officeDocument/2006/relationships/customXml" Target="ink/ink317.xml"/><Relationship Id="rId1171" Type="http://schemas.openxmlformats.org/officeDocument/2006/relationships/image" Target="media/image579.png"/><Relationship Id="rId1269" Type="http://schemas.openxmlformats.org/officeDocument/2006/relationships/image" Target="media/image628.png"/><Relationship Id="rId401" Type="http://schemas.openxmlformats.org/officeDocument/2006/relationships/image" Target="media/image197.png"/><Relationship Id="rId846" Type="http://schemas.openxmlformats.org/officeDocument/2006/relationships/image" Target="media/image417.png"/><Relationship Id="rId1031" Type="http://schemas.openxmlformats.org/officeDocument/2006/relationships/image" Target="media/image509.png"/><Relationship Id="rId1129" Type="http://schemas.openxmlformats.org/officeDocument/2006/relationships/image" Target="media/image558.png"/><Relationship Id="rId706" Type="http://schemas.openxmlformats.org/officeDocument/2006/relationships/customXml" Target="ink/ink352.xml"/><Relationship Id="rId913" Type="http://schemas.openxmlformats.org/officeDocument/2006/relationships/image" Target="media/image450.png"/><Relationship Id="rId1336" Type="http://schemas.openxmlformats.org/officeDocument/2006/relationships/customXml" Target="ink/ink668.xml"/><Relationship Id="rId42" Type="http://schemas.openxmlformats.org/officeDocument/2006/relationships/image" Target="media/image18.png"/><Relationship Id="rId191" Type="http://schemas.openxmlformats.org/officeDocument/2006/relationships/customXml" Target="ink/ink92.xml"/><Relationship Id="rId289" Type="http://schemas.openxmlformats.org/officeDocument/2006/relationships/customXml" Target="ink/ink141.xml"/><Relationship Id="rId496" Type="http://schemas.openxmlformats.org/officeDocument/2006/relationships/image" Target="media/image244.png"/><Relationship Id="rId149" Type="http://schemas.openxmlformats.org/officeDocument/2006/relationships/customXml" Target="ink/ink71.xml"/><Relationship Id="rId356" Type="http://schemas.openxmlformats.org/officeDocument/2006/relationships/customXml" Target="ink/ink175.xml"/><Relationship Id="rId563" Type="http://schemas.openxmlformats.org/officeDocument/2006/relationships/customXml" Target="ink/ink279.xml"/><Relationship Id="rId770" Type="http://schemas.openxmlformats.org/officeDocument/2006/relationships/customXml" Target="ink/ink384.xml"/><Relationship Id="rId1193" Type="http://schemas.openxmlformats.org/officeDocument/2006/relationships/image" Target="media/image590.png"/><Relationship Id="rId216" Type="http://schemas.openxmlformats.org/officeDocument/2006/relationships/image" Target="media/image105.png"/><Relationship Id="rId423" Type="http://schemas.openxmlformats.org/officeDocument/2006/relationships/image" Target="media/image208.png"/><Relationship Id="rId868" Type="http://schemas.openxmlformats.org/officeDocument/2006/relationships/image" Target="media/image428.png"/><Relationship Id="rId1053" Type="http://schemas.openxmlformats.org/officeDocument/2006/relationships/image" Target="media/image520.png"/><Relationship Id="rId1260" Type="http://schemas.openxmlformats.org/officeDocument/2006/relationships/customXml" Target="ink/ink630.xml"/><Relationship Id="rId630" Type="http://schemas.openxmlformats.org/officeDocument/2006/relationships/image" Target="media/image311.png"/><Relationship Id="rId728" Type="http://schemas.openxmlformats.org/officeDocument/2006/relationships/customXml" Target="ink/ink363.xml"/><Relationship Id="rId935" Type="http://schemas.openxmlformats.org/officeDocument/2006/relationships/image" Target="media/image461.png"/><Relationship Id="rId1358" Type="http://schemas.openxmlformats.org/officeDocument/2006/relationships/customXml" Target="ink/ink679.xml"/><Relationship Id="rId64" Type="http://schemas.openxmlformats.org/officeDocument/2006/relationships/image" Target="media/image29.png"/><Relationship Id="rId1120" Type="http://schemas.openxmlformats.org/officeDocument/2006/relationships/customXml" Target="ink/ink560.xml"/><Relationship Id="rId1218" Type="http://schemas.openxmlformats.org/officeDocument/2006/relationships/customXml" Target="ink/ink609.xml"/><Relationship Id="rId280" Type="http://schemas.openxmlformats.org/officeDocument/2006/relationships/image" Target="media/image137.png"/><Relationship Id="rId140" Type="http://schemas.openxmlformats.org/officeDocument/2006/relationships/image" Target="media/image67.png"/><Relationship Id="rId378" Type="http://schemas.openxmlformats.org/officeDocument/2006/relationships/customXml" Target="ink/ink186.xml"/><Relationship Id="rId585" Type="http://schemas.openxmlformats.org/officeDocument/2006/relationships/customXml" Target="ink/ink290.xml"/><Relationship Id="rId792" Type="http://schemas.openxmlformats.org/officeDocument/2006/relationships/customXml" Target="ink/ink395.xml"/><Relationship Id="rId6" Type="http://schemas.openxmlformats.org/officeDocument/2006/relationships/settings" Target="settings.xml"/><Relationship Id="rId238" Type="http://schemas.openxmlformats.org/officeDocument/2006/relationships/image" Target="media/image116.png"/><Relationship Id="rId445" Type="http://schemas.openxmlformats.org/officeDocument/2006/relationships/image" Target="media/image219.png"/><Relationship Id="rId652" Type="http://schemas.openxmlformats.org/officeDocument/2006/relationships/customXml" Target="ink/ink324.xml"/><Relationship Id="rId1075" Type="http://schemas.openxmlformats.org/officeDocument/2006/relationships/image" Target="media/image531.png"/><Relationship Id="rId1282" Type="http://schemas.openxmlformats.org/officeDocument/2006/relationships/customXml" Target="ink/ink641.xml"/><Relationship Id="rId305" Type="http://schemas.openxmlformats.org/officeDocument/2006/relationships/customXml" Target="ink/ink149.xml"/><Relationship Id="rId512" Type="http://schemas.openxmlformats.org/officeDocument/2006/relationships/image" Target="media/image252.png"/><Relationship Id="rId957" Type="http://schemas.openxmlformats.org/officeDocument/2006/relationships/image" Target="media/image472.png"/><Relationship Id="rId1142" Type="http://schemas.openxmlformats.org/officeDocument/2006/relationships/customXml" Target="ink/ink571.xml"/><Relationship Id="rId86" Type="http://schemas.openxmlformats.org/officeDocument/2006/relationships/image" Target="media/image40.png"/><Relationship Id="rId817" Type="http://schemas.openxmlformats.org/officeDocument/2006/relationships/image" Target="media/image403.png"/><Relationship Id="rId1002" Type="http://schemas.openxmlformats.org/officeDocument/2006/relationships/customXml" Target="ink/ink501.xml"/><Relationship Id="rId1307" Type="http://schemas.openxmlformats.org/officeDocument/2006/relationships/image" Target="media/image647.png"/><Relationship Id="rId13" Type="http://schemas.openxmlformats.org/officeDocument/2006/relationships/customXml" Target="ink/ink3.xml"/><Relationship Id="rId162" Type="http://schemas.openxmlformats.org/officeDocument/2006/relationships/image" Target="media/image78.png"/><Relationship Id="rId467" Type="http://schemas.openxmlformats.org/officeDocument/2006/relationships/image" Target="media/image230.png"/><Relationship Id="rId1097" Type="http://schemas.openxmlformats.org/officeDocument/2006/relationships/image" Target="media/image542.png"/><Relationship Id="rId674" Type="http://schemas.openxmlformats.org/officeDocument/2006/relationships/customXml" Target="ink/ink336.xml"/><Relationship Id="rId881" Type="http://schemas.openxmlformats.org/officeDocument/2006/relationships/image" Target="media/image434.png"/><Relationship Id="rId979" Type="http://schemas.openxmlformats.org/officeDocument/2006/relationships/image" Target="media/image483.png"/><Relationship Id="rId327" Type="http://schemas.openxmlformats.org/officeDocument/2006/relationships/image" Target="media/image160.png"/><Relationship Id="rId534" Type="http://schemas.openxmlformats.org/officeDocument/2006/relationships/image" Target="media/image263.png"/><Relationship Id="rId741" Type="http://schemas.openxmlformats.org/officeDocument/2006/relationships/image" Target="media/image365.png"/><Relationship Id="rId839" Type="http://schemas.openxmlformats.org/officeDocument/2006/relationships/customXml" Target="ink/ink419.xml"/><Relationship Id="rId1164" Type="http://schemas.openxmlformats.org/officeDocument/2006/relationships/customXml" Target="ink/ink582.xml"/><Relationship Id="rId173" Type="http://schemas.openxmlformats.org/officeDocument/2006/relationships/customXml" Target="ink/ink83.xml"/><Relationship Id="rId380" Type="http://schemas.openxmlformats.org/officeDocument/2006/relationships/customXml" Target="ink/ink187.xml"/><Relationship Id="rId601" Type="http://schemas.openxmlformats.org/officeDocument/2006/relationships/customXml" Target="ink/ink298.xml"/><Relationship Id="rId1024" Type="http://schemas.openxmlformats.org/officeDocument/2006/relationships/customXml" Target="ink/ink512.xml"/><Relationship Id="rId1231" Type="http://schemas.openxmlformats.org/officeDocument/2006/relationships/image" Target="media/image609.png"/><Relationship Id="rId240" Type="http://schemas.openxmlformats.org/officeDocument/2006/relationships/image" Target="media/image117.png"/><Relationship Id="rId478" Type="http://schemas.openxmlformats.org/officeDocument/2006/relationships/customXml" Target="ink/ink236.xml"/><Relationship Id="rId685" Type="http://schemas.openxmlformats.org/officeDocument/2006/relationships/image" Target="media/image337.png"/><Relationship Id="rId892" Type="http://schemas.openxmlformats.org/officeDocument/2006/relationships/customXml" Target="ink/ink446.xml"/><Relationship Id="rId906" Type="http://schemas.openxmlformats.org/officeDocument/2006/relationships/customXml" Target="ink/ink453.xml"/><Relationship Id="rId1329" Type="http://schemas.openxmlformats.org/officeDocument/2006/relationships/image" Target="media/image658.png"/><Relationship Id="rId35" Type="http://schemas.openxmlformats.org/officeDocument/2006/relationships/customXml" Target="ink/ink14.xml"/><Relationship Id="rId100" Type="http://schemas.openxmlformats.org/officeDocument/2006/relationships/image" Target="media/image47.png"/><Relationship Id="rId338" Type="http://schemas.openxmlformats.org/officeDocument/2006/relationships/customXml" Target="ink/ink166.xml"/><Relationship Id="rId545" Type="http://schemas.openxmlformats.org/officeDocument/2006/relationships/customXml" Target="ink/ink270.xml"/><Relationship Id="rId752" Type="http://schemas.openxmlformats.org/officeDocument/2006/relationships/customXml" Target="ink/ink375.xml"/><Relationship Id="rId1175" Type="http://schemas.openxmlformats.org/officeDocument/2006/relationships/image" Target="media/image581.png"/><Relationship Id="rId184" Type="http://schemas.openxmlformats.org/officeDocument/2006/relationships/image" Target="media/image89.png"/><Relationship Id="rId391" Type="http://schemas.openxmlformats.org/officeDocument/2006/relationships/image" Target="media/image192.png"/><Relationship Id="rId405" Type="http://schemas.openxmlformats.org/officeDocument/2006/relationships/image" Target="media/image199.png"/><Relationship Id="rId612" Type="http://schemas.openxmlformats.org/officeDocument/2006/relationships/image" Target="media/image302.png"/><Relationship Id="rId1035" Type="http://schemas.openxmlformats.org/officeDocument/2006/relationships/image" Target="media/image511.png"/><Relationship Id="rId1242" Type="http://schemas.openxmlformats.org/officeDocument/2006/relationships/customXml" Target="ink/ink621.xml"/><Relationship Id="rId251" Type="http://schemas.openxmlformats.org/officeDocument/2006/relationships/customXml" Target="ink/ink122.xml"/><Relationship Id="rId489" Type="http://schemas.openxmlformats.org/officeDocument/2006/relationships/image" Target="media/image241.png"/><Relationship Id="rId696" Type="http://schemas.openxmlformats.org/officeDocument/2006/relationships/customXml" Target="ink/ink347.xml"/><Relationship Id="rId917" Type="http://schemas.openxmlformats.org/officeDocument/2006/relationships/image" Target="media/image452.png"/><Relationship Id="rId1102" Type="http://schemas.openxmlformats.org/officeDocument/2006/relationships/customXml" Target="ink/ink551.xml"/><Relationship Id="rId46" Type="http://schemas.openxmlformats.org/officeDocument/2006/relationships/image" Target="media/image20.png"/><Relationship Id="rId349" Type="http://schemas.openxmlformats.org/officeDocument/2006/relationships/image" Target="media/image171.png"/><Relationship Id="rId556" Type="http://schemas.openxmlformats.org/officeDocument/2006/relationships/image" Target="media/image274.png"/><Relationship Id="rId763" Type="http://schemas.openxmlformats.org/officeDocument/2006/relationships/image" Target="media/image376.png"/><Relationship Id="rId1186" Type="http://schemas.openxmlformats.org/officeDocument/2006/relationships/customXml" Target="ink/ink593.xml"/><Relationship Id="rId111" Type="http://schemas.openxmlformats.org/officeDocument/2006/relationships/customXml" Target="ink/ink52.xml"/><Relationship Id="rId195" Type="http://schemas.openxmlformats.org/officeDocument/2006/relationships/customXml" Target="ink/ink94.xml"/><Relationship Id="rId209" Type="http://schemas.openxmlformats.org/officeDocument/2006/relationships/customXml" Target="ink/ink101.xml"/><Relationship Id="rId416" Type="http://schemas.openxmlformats.org/officeDocument/2006/relationships/customXml" Target="ink/ink205.xml"/><Relationship Id="rId970" Type="http://schemas.openxmlformats.org/officeDocument/2006/relationships/customXml" Target="ink/ink485.xml"/><Relationship Id="rId1046" Type="http://schemas.openxmlformats.org/officeDocument/2006/relationships/customXml" Target="ink/ink523.xml"/><Relationship Id="rId1253" Type="http://schemas.openxmlformats.org/officeDocument/2006/relationships/image" Target="media/image620.png"/><Relationship Id="rId623" Type="http://schemas.openxmlformats.org/officeDocument/2006/relationships/customXml" Target="ink/ink309.xml"/><Relationship Id="rId830" Type="http://schemas.openxmlformats.org/officeDocument/2006/relationships/customXml" Target="ink/ink414.xml"/><Relationship Id="rId928" Type="http://schemas.openxmlformats.org/officeDocument/2006/relationships/customXml" Target="ink/ink464.xml"/><Relationship Id="rId57" Type="http://schemas.openxmlformats.org/officeDocument/2006/relationships/customXml" Target="ink/ink25.xml"/><Relationship Id="rId262" Type="http://schemas.openxmlformats.org/officeDocument/2006/relationships/image" Target="media/image128.png"/><Relationship Id="rId567" Type="http://schemas.openxmlformats.org/officeDocument/2006/relationships/customXml" Target="ink/ink281.xml"/><Relationship Id="rId1113" Type="http://schemas.openxmlformats.org/officeDocument/2006/relationships/image" Target="media/image550.png"/><Relationship Id="rId1197" Type="http://schemas.openxmlformats.org/officeDocument/2006/relationships/image" Target="media/image592.png"/><Relationship Id="rId1320" Type="http://schemas.openxmlformats.org/officeDocument/2006/relationships/customXml" Target="ink/ink660.xml"/><Relationship Id="rId122" Type="http://schemas.openxmlformats.org/officeDocument/2006/relationships/image" Target="media/image58.png"/><Relationship Id="rId774" Type="http://schemas.openxmlformats.org/officeDocument/2006/relationships/customXml" Target="ink/ink386.xml"/><Relationship Id="rId981" Type="http://schemas.openxmlformats.org/officeDocument/2006/relationships/image" Target="media/image484.png"/><Relationship Id="rId1057" Type="http://schemas.openxmlformats.org/officeDocument/2006/relationships/image" Target="media/image522.png"/><Relationship Id="rId427" Type="http://schemas.openxmlformats.org/officeDocument/2006/relationships/image" Target="media/image210.png"/><Relationship Id="rId634" Type="http://schemas.openxmlformats.org/officeDocument/2006/relationships/image" Target="media/image313.png"/><Relationship Id="rId841" Type="http://schemas.openxmlformats.org/officeDocument/2006/relationships/customXml" Target="ink/ink420.xml"/><Relationship Id="rId1264" Type="http://schemas.openxmlformats.org/officeDocument/2006/relationships/customXml" Target="ink/ink632.xml"/><Relationship Id="rId273" Type="http://schemas.openxmlformats.org/officeDocument/2006/relationships/customXml" Target="ink/ink133.xml"/><Relationship Id="rId480" Type="http://schemas.openxmlformats.org/officeDocument/2006/relationships/customXml" Target="ink/ink237.xml"/><Relationship Id="rId701" Type="http://schemas.openxmlformats.org/officeDocument/2006/relationships/image" Target="media/image345.png"/><Relationship Id="rId939" Type="http://schemas.openxmlformats.org/officeDocument/2006/relationships/image" Target="media/image463.png"/><Relationship Id="rId1124" Type="http://schemas.openxmlformats.org/officeDocument/2006/relationships/customXml" Target="ink/ink562.xml"/><Relationship Id="rId1331" Type="http://schemas.openxmlformats.org/officeDocument/2006/relationships/image" Target="media/image659.png"/><Relationship Id="rId68" Type="http://schemas.openxmlformats.org/officeDocument/2006/relationships/image" Target="media/image31.png"/><Relationship Id="rId133" Type="http://schemas.openxmlformats.org/officeDocument/2006/relationships/customXml" Target="ink/ink63.xml"/><Relationship Id="rId340" Type="http://schemas.openxmlformats.org/officeDocument/2006/relationships/customXml" Target="ink/ink167.xml"/><Relationship Id="rId578" Type="http://schemas.openxmlformats.org/officeDocument/2006/relationships/image" Target="media/image285.png"/><Relationship Id="rId785" Type="http://schemas.openxmlformats.org/officeDocument/2006/relationships/image" Target="media/image387.png"/><Relationship Id="rId992" Type="http://schemas.openxmlformats.org/officeDocument/2006/relationships/customXml" Target="ink/ink496.xml"/><Relationship Id="rId200" Type="http://schemas.openxmlformats.org/officeDocument/2006/relationships/image" Target="media/image97.png"/><Relationship Id="rId438" Type="http://schemas.openxmlformats.org/officeDocument/2006/relationships/customXml" Target="ink/ink216.xml"/><Relationship Id="rId645" Type="http://schemas.openxmlformats.org/officeDocument/2006/relationships/image" Target="media/image318.png"/><Relationship Id="rId852" Type="http://schemas.openxmlformats.org/officeDocument/2006/relationships/image" Target="media/image420.png"/><Relationship Id="rId1068" Type="http://schemas.openxmlformats.org/officeDocument/2006/relationships/customXml" Target="ink/ink534.xml"/><Relationship Id="rId1275" Type="http://schemas.openxmlformats.org/officeDocument/2006/relationships/image" Target="media/image631.png"/><Relationship Id="rId284" Type="http://schemas.openxmlformats.org/officeDocument/2006/relationships/image" Target="media/image139.png"/><Relationship Id="rId491" Type="http://schemas.openxmlformats.org/officeDocument/2006/relationships/customXml" Target="ink/ink243.xml"/><Relationship Id="rId505" Type="http://schemas.openxmlformats.org/officeDocument/2006/relationships/customXml" Target="ink/ink250.xml"/><Relationship Id="rId712" Type="http://schemas.openxmlformats.org/officeDocument/2006/relationships/customXml" Target="ink/ink355.xml"/><Relationship Id="rId1135" Type="http://schemas.openxmlformats.org/officeDocument/2006/relationships/image" Target="media/image561.png"/><Relationship Id="rId1342" Type="http://schemas.openxmlformats.org/officeDocument/2006/relationships/customXml" Target="ink/ink671.xml"/><Relationship Id="rId79" Type="http://schemas.openxmlformats.org/officeDocument/2006/relationships/customXml" Target="ink/ink36.xml"/><Relationship Id="rId144" Type="http://schemas.openxmlformats.org/officeDocument/2006/relationships/image" Target="media/image69.png"/><Relationship Id="rId589" Type="http://schemas.openxmlformats.org/officeDocument/2006/relationships/customXml" Target="ink/ink292.xml"/><Relationship Id="rId796" Type="http://schemas.openxmlformats.org/officeDocument/2006/relationships/customXml" Target="ink/ink397.xml"/><Relationship Id="rId1202" Type="http://schemas.openxmlformats.org/officeDocument/2006/relationships/customXml" Target="ink/ink601.xml"/><Relationship Id="rId351" Type="http://schemas.openxmlformats.org/officeDocument/2006/relationships/image" Target="media/image172.png"/><Relationship Id="rId449" Type="http://schemas.openxmlformats.org/officeDocument/2006/relationships/image" Target="media/image221.png"/><Relationship Id="rId656" Type="http://schemas.openxmlformats.org/officeDocument/2006/relationships/image" Target="media/image323.png"/><Relationship Id="rId863" Type="http://schemas.openxmlformats.org/officeDocument/2006/relationships/customXml" Target="ink/ink431.xml"/><Relationship Id="rId1079" Type="http://schemas.openxmlformats.org/officeDocument/2006/relationships/image" Target="media/image533.png"/><Relationship Id="rId1286" Type="http://schemas.openxmlformats.org/officeDocument/2006/relationships/customXml" Target="ink/ink643.xml"/><Relationship Id="rId211" Type="http://schemas.openxmlformats.org/officeDocument/2006/relationships/customXml" Target="ink/ink102.xml"/><Relationship Id="rId295" Type="http://schemas.openxmlformats.org/officeDocument/2006/relationships/customXml" Target="ink/ink144.xml"/><Relationship Id="rId309" Type="http://schemas.openxmlformats.org/officeDocument/2006/relationships/image" Target="media/image151.png"/><Relationship Id="rId516" Type="http://schemas.openxmlformats.org/officeDocument/2006/relationships/image" Target="media/image254.png"/><Relationship Id="rId1146" Type="http://schemas.openxmlformats.org/officeDocument/2006/relationships/customXml" Target="ink/ink573.xml"/><Relationship Id="rId723" Type="http://schemas.openxmlformats.org/officeDocument/2006/relationships/image" Target="media/image356.png"/><Relationship Id="rId930" Type="http://schemas.openxmlformats.org/officeDocument/2006/relationships/customXml" Target="ink/ink465.xml"/><Relationship Id="rId1006" Type="http://schemas.openxmlformats.org/officeDocument/2006/relationships/customXml" Target="ink/ink503.xml"/><Relationship Id="rId1353" Type="http://schemas.openxmlformats.org/officeDocument/2006/relationships/image" Target="media/image670.png"/><Relationship Id="rId155" Type="http://schemas.openxmlformats.org/officeDocument/2006/relationships/customXml" Target="ink/ink74.xml"/><Relationship Id="rId362" Type="http://schemas.openxmlformats.org/officeDocument/2006/relationships/customXml" Target="ink/ink178.xml"/><Relationship Id="rId1213" Type="http://schemas.openxmlformats.org/officeDocument/2006/relationships/image" Target="media/image600.png"/><Relationship Id="rId1297" Type="http://schemas.openxmlformats.org/officeDocument/2006/relationships/image" Target="media/image642.png"/><Relationship Id="rId222" Type="http://schemas.openxmlformats.org/officeDocument/2006/relationships/image" Target="media/image108.png"/><Relationship Id="rId667" Type="http://schemas.openxmlformats.org/officeDocument/2006/relationships/customXml" Target="ink/ink332.xml"/><Relationship Id="rId874" Type="http://schemas.openxmlformats.org/officeDocument/2006/relationships/customXml" Target="ink/ink437.xml"/><Relationship Id="rId17" Type="http://schemas.openxmlformats.org/officeDocument/2006/relationships/customXml" Target="ink/ink5.xml"/><Relationship Id="rId527" Type="http://schemas.openxmlformats.org/officeDocument/2006/relationships/customXml" Target="ink/ink261.xml"/><Relationship Id="rId734" Type="http://schemas.openxmlformats.org/officeDocument/2006/relationships/customXml" Target="ink/ink366.xml"/><Relationship Id="rId941" Type="http://schemas.openxmlformats.org/officeDocument/2006/relationships/image" Target="media/image464.png"/><Relationship Id="rId1157" Type="http://schemas.openxmlformats.org/officeDocument/2006/relationships/image" Target="media/image572.png"/><Relationship Id="rId70" Type="http://schemas.openxmlformats.org/officeDocument/2006/relationships/image" Target="media/image32.png"/><Relationship Id="rId166" Type="http://schemas.openxmlformats.org/officeDocument/2006/relationships/image" Target="media/image80.png"/><Relationship Id="rId373" Type="http://schemas.openxmlformats.org/officeDocument/2006/relationships/image" Target="media/image183.png"/><Relationship Id="rId580" Type="http://schemas.openxmlformats.org/officeDocument/2006/relationships/image" Target="media/image286.png"/><Relationship Id="rId801" Type="http://schemas.openxmlformats.org/officeDocument/2006/relationships/image" Target="media/image395.png"/><Relationship Id="rId1017" Type="http://schemas.openxmlformats.org/officeDocument/2006/relationships/image" Target="media/image502.png"/><Relationship Id="rId1224" Type="http://schemas.openxmlformats.org/officeDocument/2006/relationships/customXml" Target="ink/ink612.xml"/><Relationship Id="rId1" Type="http://schemas.openxmlformats.org/officeDocument/2006/relationships/customXml" Target="../customXml/item1.xml"/><Relationship Id="rId233" Type="http://schemas.openxmlformats.org/officeDocument/2006/relationships/customXml" Target="ink/ink113.xml"/><Relationship Id="rId440" Type="http://schemas.openxmlformats.org/officeDocument/2006/relationships/customXml" Target="ink/ink217.xml"/><Relationship Id="rId678" Type="http://schemas.openxmlformats.org/officeDocument/2006/relationships/customXml" Target="ink/ink338.xml"/><Relationship Id="rId885" Type="http://schemas.openxmlformats.org/officeDocument/2006/relationships/image" Target="media/image436.png"/><Relationship Id="rId1070" Type="http://schemas.openxmlformats.org/officeDocument/2006/relationships/customXml" Target="ink/ink535.xml"/><Relationship Id="rId28" Type="http://schemas.openxmlformats.org/officeDocument/2006/relationships/image" Target="media/image11.png"/><Relationship Id="rId300" Type="http://schemas.openxmlformats.org/officeDocument/2006/relationships/image" Target="media/image147.png"/><Relationship Id="rId538" Type="http://schemas.openxmlformats.org/officeDocument/2006/relationships/image" Target="media/image265.png"/><Relationship Id="rId745" Type="http://schemas.openxmlformats.org/officeDocument/2006/relationships/image" Target="media/image367.png"/><Relationship Id="rId952" Type="http://schemas.openxmlformats.org/officeDocument/2006/relationships/customXml" Target="ink/ink476.xml"/><Relationship Id="rId1168" Type="http://schemas.openxmlformats.org/officeDocument/2006/relationships/customXml" Target="ink/ink584.xml"/><Relationship Id="rId81" Type="http://schemas.openxmlformats.org/officeDocument/2006/relationships/customXml" Target="ink/ink37.xml"/><Relationship Id="rId177" Type="http://schemas.openxmlformats.org/officeDocument/2006/relationships/customXml" Target="ink/ink85.xml"/><Relationship Id="rId384" Type="http://schemas.openxmlformats.org/officeDocument/2006/relationships/customXml" Target="ink/ink189.xml"/><Relationship Id="rId591" Type="http://schemas.openxmlformats.org/officeDocument/2006/relationships/customXml" Target="ink/ink293.xml"/><Relationship Id="rId605" Type="http://schemas.openxmlformats.org/officeDocument/2006/relationships/customXml" Target="ink/ink300.xml"/><Relationship Id="rId812" Type="http://schemas.openxmlformats.org/officeDocument/2006/relationships/customXml" Target="ink/ink405.xml"/><Relationship Id="rId1028" Type="http://schemas.openxmlformats.org/officeDocument/2006/relationships/customXml" Target="ink/ink514.xml"/><Relationship Id="rId1235" Type="http://schemas.openxmlformats.org/officeDocument/2006/relationships/image" Target="media/image611.png"/><Relationship Id="rId244" Type="http://schemas.openxmlformats.org/officeDocument/2006/relationships/image" Target="media/image119.png"/><Relationship Id="rId689" Type="http://schemas.openxmlformats.org/officeDocument/2006/relationships/image" Target="media/image339.png"/><Relationship Id="rId896" Type="http://schemas.openxmlformats.org/officeDocument/2006/relationships/customXml" Target="ink/ink448.xml"/><Relationship Id="rId1081" Type="http://schemas.openxmlformats.org/officeDocument/2006/relationships/image" Target="media/image534.png"/><Relationship Id="rId1302" Type="http://schemas.openxmlformats.org/officeDocument/2006/relationships/customXml" Target="ink/ink651.xml"/><Relationship Id="rId39" Type="http://schemas.openxmlformats.org/officeDocument/2006/relationships/customXml" Target="ink/ink16.xml"/><Relationship Id="rId451" Type="http://schemas.openxmlformats.org/officeDocument/2006/relationships/image" Target="media/image222.png"/><Relationship Id="rId549" Type="http://schemas.openxmlformats.org/officeDocument/2006/relationships/customXml" Target="ink/ink272.xml"/><Relationship Id="rId756" Type="http://schemas.openxmlformats.org/officeDocument/2006/relationships/customXml" Target="ink/ink377.xml"/><Relationship Id="rId1179" Type="http://schemas.openxmlformats.org/officeDocument/2006/relationships/image" Target="media/image583.png"/><Relationship Id="rId104" Type="http://schemas.openxmlformats.org/officeDocument/2006/relationships/image" Target="media/image49.png"/><Relationship Id="rId188" Type="http://schemas.openxmlformats.org/officeDocument/2006/relationships/image" Target="media/image91.png"/><Relationship Id="rId311" Type="http://schemas.openxmlformats.org/officeDocument/2006/relationships/image" Target="media/image152.png"/><Relationship Id="rId395" Type="http://schemas.openxmlformats.org/officeDocument/2006/relationships/image" Target="media/image194.png"/><Relationship Id="rId409" Type="http://schemas.openxmlformats.org/officeDocument/2006/relationships/image" Target="media/image201.png"/><Relationship Id="rId963" Type="http://schemas.openxmlformats.org/officeDocument/2006/relationships/image" Target="media/image475.png"/><Relationship Id="rId1039" Type="http://schemas.openxmlformats.org/officeDocument/2006/relationships/image" Target="media/image513.png"/><Relationship Id="rId1246" Type="http://schemas.openxmlformats.org/officeDocument/2006/relationships/customXml" Target="ink/ink623.xml"/><Relationship Id="rId92" Type="http://schemas.openxmlformats.org/officeDocument/2006/relationships/image" Target="media/image43.png"/><Relationship Id="rId616" Type="http://schemas.openxmlformats.org/officeDocument/2006/relationships/image" Target="media/image304.png"/><Relationship Id="rId823" Type="http://schemas.openxmlformats.org/officeDocument/2006/relationships/image" Target="media/image406.png"/><Relationship Id="rId255" Type="http://schemas.openxmlformats.org/officeDocument/2006/relationships/customXml" Target="ink/ink124.xml"/><Relationship Id="rId462" Type="http://schemas.openxmlformats.org/officeDocument/2006/relationships/customXml" Target="ink/ink228.xml"/><Relationship Id="rId1092" Type="http://schemas.openxmlformats.org/officeDocument/2006/relationships/customXml" Target="ink/ink546.xml"/><Relationship Id="rId1106" Type="http://schemas.openxmlformats.org/officeDocument/2006/relationships/customXml" Target="ink/ink553.xml"/><Relationship Id="rId1313" Type="http://schemas.openxmlformats.org/officeDocument/2006/relationships/image" Target="media/image650.png"/><Relationship Id="rId115" Type="http://schemas.openxmlformats.org/officeDocument/2006/relationships/customXml" Target="ink/ink54.xml"/><Relationship Id="rId322" Type="http://schemas.openxmlformats.org/officeDocument/2006/relationships/customXml" Target="ink/ink158.xml"/><Relationship Id="rId767" Type="http://schemas.openxmlformats.org/officeDocument/2006/relationships/image" Target="media/image378.png"/><Relationship Id="rId974" Type="http://schemas.openxmlformats.org/officeDocument/2006/relationships/customXml" Target="ink/ink487.xml"/><Relationship Id="rId199" Type="http://schemas.openxmlformats.org/officeDocument/2006/relationships/customXml" Target="ink/ink96.xml"/><Relationship Id="rId627" Type="http://schemas.openxmlformats.org/officeDocument/2006/relationships/customXml" Target="ink/ink311.xml"/><Relationship Id="rId834" Type="http://schemas.openxmlformats.org/officeDocument/2006/relationships/customXml" Target="ink/ink416.xml"/><Relationship Id="rId1257" Type="http://schemas.openxmlformats.org/officeDocument/2006/relationships/image" Target="media/image622.png"/><Relationship Id="rId266" Type="http://schemas.openxmlformats.org/officeDocument/2006/relationships/image" Target="media/image130.png"/><Relationship Id="rId473" Type="http://schemas.openxmlformats.org/officeDocument/2006/relationships/image" Target="media/image233.png"/><Relationship Id="rId680" Type="http://schemas.openxmlformats.org/officeDocument/2006/relationships/customXml" Target="ink/ink339.xml"/><Relationship Id="rId901" Type="http://schemas.openxmlformats.org/officeDocument/2006/relationships/image" Target="media/image444.png"/><Relationship Id="rId1117" Type="http://schemas.openxmlformats.org/officeDocument/2006/relationships/image" Target="media/image552.png"/><Relationship Id="rId1324" Type="http://schemas.openxmlformats.org/officeDocument/2006/relationships/customXml" Target="ink/ink662.xml"/><Relationship Id="rId30" Type="http://schemas.openxmlformats.org/officeDocument/2006/relationships/image" Target="media/image12.png"/><Relationship Id="rId126" Type="http://schemas.openxmlformats.org/officeDocument/2006/relationships/image" Target="media/image60.png"/><Relationship Id="rId333" Type="http://schemas.openxmlformats.org/officeDocument/2006/relationships/image" Target="media/image163.png"/><Relationship Id="rId540" Type="http://schemas.openxmlformats.org/officeDocument/2006/relationships/image" Target="media/image266.png"/><Relationship Id="rId778" Type="http://schemas.openxmlformats.org/officeDocument/2006/relationships/customXml" Target="ink/ink388.xml"/><Relationship Id="rId985" Type="http://schemas.openxmlformats.org/officeDocument/2006/relationships/image" Target="media/image486.png"/><Relationship Id="rId1170" Type="http://schemas.openxmlformats.org/officeDocument/2006/relationships/customXml" Target="ink/ink585.xml"/><Relationship Id="rId638" Type="http://schemas.openxmlformats.org/officeDocument/2006/relationships/image" Target="media/image315.png"/><Relationship Id="rId845" Type="http://schemas.openxmlformats.org/officeDocument/2006/relationships/customXml" Target="ink/ink422.xml"/><Relationship Id="rId1030" Type="http://schemas.openxmlformats.org/officeDocument/2006/relationships/customXml" Target="ink/ink515.xml"/><Relationship Id="rId1268" Type="http://schemas.openxmlformats.org/officeDocument/2006/relationships/customXml" Target="ink/ink634.xml"/><Relationship Id="rId277" Type="http://schemas.openxmlformats.org/officeDocument/2006/relationships/customXml" Target="ink/ink135.xml"/><Relationship Id="rId400" Type="http://schemas.openxmlformats.org/officeDocument/2006/relationships/customXml" Target="ink/ink197.xml"/><Relationship Id="rId484" Type="http://schemas.openxmlformats.org/officeDocument/2006/relationships/customXml" Target="ink/ink239.xml"/><Relationship Id="rId705" Type="http://schemas.openxmlformats.org/officeDocument/2006/relationships/image" Target="media/image347.png"/><Relationship Id="rId1128" Type="http://schemas.openxmlformats.org/officeDocument/2006/relationships/customXml" Target="ink/ink564.xml"/><Relationship Id="rId1335" Type="http://schemas.openxmlformats.org/officeDocument/2006/relationships/image" Target="media/image661.png"/><Relationship Id="rId137" Type="http://schemas.openxmlformats.org/officeDocument/2006/relationships/customXml" Target="ink/ink65.xml"/><Relationship Id="rId344" Type="http://schemas.openxmlformats.org/officeDocument/2006/relationships/customXml" Target="ink/ink169.xml"/><Relationship Id="rId691" Type="http://schemas.openxmlformats.org/officeDocument/2006/relationships/image" Target="media/image340.png"/><Relationship Id="rId789" Type="http://schemas.openxmlformats.org/officeDocument/2006/relationships/image" Target="media/image389.png"/><Relationship Id="rId912" Type="http://schemas.openxmlformats.org/officeDocument/2006/relationships/customXml" Target="ink/ink456.xml"/><Relationship Id="rId996" Type="http://schemas.openxmlformats.org/officeDocument/2006/relationships/customXml" Target="ink/ink498.xml"/><Relationship Id="rId41" Type="http://schemas.openxmlformats.org/officeDocument/2006/relationships/customXml" Target="ink/ink17.xml"/><Relationship Id="rId551" Type="http://schemas.openxmlformats.org/officeDocument/2006/relationships/customXml" Target="ink/ink273.xml"/><Relationship Id="rId649" Type="http://schemas.openxmlformats.org/officeDocument/2006/relationships/image" Target="media/image320.png"/><Relationship Id="rId856" Type="http://schemas.openxmlformats.org/officeDocument/2006/relationships/image" Target="media/image422.png"/><Relationship Id="rId1181" Type="http://schemas.openxmlformats.org/officeDocument/2006/relationships/image" Target="media/image584.png"/><Relationship Id="rId1279" Type="http://schemas.openxmlformats.org/officeDocument/2006/relationships/image" Target="media/image633.png"/><Relationship Id="rId190" Type="http://schemas.openxmlformats.org/officeDocument/2006/relationships/image" Target="media/image92.png"/><Relationship Id="rId204" Type="http://schemas.openxmlformats.org/officeDocument/2006/relationships/image" Target="media/image99.png"/><Relationship Id="rId288" Type="http://schemas.openxmlformats.org/officeDocument/2006/relationships/image" Target="media/image141.png"/><Relationship Id="rId411" Type="http://schemas.openxmlformats.org/officeDocument/2006/relationships/image" Target="media/image202.png"/><Relationship Id="rId509" Type="http://schemas.openxmlformats.org/officeDocument/2006/relationships/customXml" Target="ink/ink252.xml"/><Relationship Id="rId1041" Type="http://schemas.openxmlformats.org/officeDocument/2006/relationships/image" Target="media/image514.png"/><Relationship Id="rId1139" Type="http://schemas.openxmlformats.org/officeDocument/2006/relationships/image" Target="media/image563.png"/><Relationship Id="rId1346" Type="http://schemas.openxmlformats.org/officeDocument/2006/relationships/customXml" Target="ink/ink673.xml"/><Relationship Id="rId495" Type="http://schemas.openxmlformats.org/officeDocument/2006/relationships/customXml" Target="ink/ink245.xml"/><Relationship Id="rId716" Type="http://schemas.openxmlformats.org/officeDocument/2006/relationships/customXml" Target="ink/ink357.xml"/><Relationship Id="rId923" Type="http://schemas.openxmlformats.org/officeDocument/2006/relationships/image" Target="media/image455.png"/><Relationship Id="rId52" Type="http://schemas.openxmlformats.org/officeDocument/2006/relationships/image" Target="media/image23.png"/><Relationship Id="rId148" Type="http://schemas.openxmlformats.org/officeDocument/2006/relationships/image" Target="media/image71.png"/><Relationship Id="rId355" Type="http://schemas.openxmlformats.org/officeDocument/2006/relationships/image" Target="media/image174.png"/><Relationship Id="rId562" Type="http://schemas.openxmlformats.org/officeDocument/2006/relationships/image" Target="media/image277.png"/><Relationship Id="rId1192" Type="http://schemas.openxmlformats.org/officeDocument/2006/relationships/customXml" Target="ink/ink596.xml"/><Relationship Id="rId1206" Type="http://schemas.openxmlformats.org/officeDocument/2006/relationships/customXml" Target="ink/ink603.xml"/><Relationship Id="rId215" Type="http://schemas.openxmlformats.org/officeDocument/2006/relationships/customXml" Target="ink/ink104.xml"/><Relationship Id="rId422" Type="http://schemas.openxmlformats.org/officeDocument/2006/relationships/customXml" Target="ink/ink208.xml"/><Relationship Id="rId867" Type="http://schemas.openxmlformats.org/officeDocument/2006/relationships/customXml" Target="ink/ink433.xml"/><Relationship Id="rId1052" Type="http://schemas.openxmlformats.org/officeDocument/2006/relationships/customXml" Target="ink/ink526.xml"/><Relationship Id="rId299" Type="http://schemas.openxmlformats.org/officeDocument/2006/relationships/customXml" Target="ink/ink146.xml"/><Relationship Id="rId727" Type="http://schemas.openxmlformats.org/officeDocument/2006/relationships/image" Target="media/image358.png"/><Relationship Id="rId934" Type="http://schemas.openxmlformats.org/officeDocument/2006/relationships/customXml" Target="ink/ink467.xml"/><Relationship Id="rId1357" Type="http://schemas.openxmlformats.org/officeDocument/2006/relationships/image" Target="media/image672.png"/><Relationship Id="rId63" Type="http://schemas.openxmlformats.org/officeDocument/2006/relationships/customXml" Target="ink/ink28.xml"/><Relationship Id="rId159" Type="http://schemas.openxmlformats.org/officeDocument/2006/relationships/customXml" Target="ink/ink76.xml"/><Relationship Id="rId366" Type="http://schemas.openxmlformats.org/officeDocument/2006/relationships/customXml" Target="ink/ink180.xml"/><Relationship Id="rId573" Type="http://schemas.openxmlformats.org/officeDocument/2006/relationships/customXml" Target="ink/ink284.xml"/><Relationship Id="rId780" Type="http://schemas.openxmlformats.org/officeDocument/2006/relationships/customXml" Target="ink/ink389.xml"/><Relationship Id="rId1217" Type="http://schemas.openxmlformats.org/officeDocument/2006/relationships/image" Target="media/image602.png"/><Relationship Id="rId226" Type="http://schemas.openxmlformats.org/officeDocument/2006/relationships/image" Target="media/image110.png"/><Relationship Id="rId433" Type="http://schemas.openxmlformats.org/officeDocument/2006/relationships/image" Target="media/image213.png"/><Relationship Id="rId878" Type="http://schemas.openxmlformats.org/officeDocument/2006/relationships/customXml" Target="ink/ink439.xml"/><Relationship Id="rId1063" Type="http://schemas.openxmlformats.org/officeDocument/2006/relationships/image" Target="media/image525.png"/><Relationship Id="rId1270" Type="http://schemas.openxmlformats.org/officeDocument/2006/relationships/customXml" Target="ink/ink635.xml"/><Relationship Id="rId640" Type="http://schemas.openxmlformats.org/officeDocument/2006/relationships/image" Target="media/image316.png"/><Relationship Id="rId738" Type="http://schemas.openxmlformats.org/officeDocument/2006/relationships/customXml" Target="ink/ink368.xml"/><Relationship Id="rId945" Type="http://schemas.openxmlformats.org/officeDocument/2006/relationships/image" Target="media/image466.png"/><Relationship Id="rId74" Type="http://schemas.openxmlformats.org/officeDocument/2006/relationships/image" Target="media/image34.png"/><Relationship Id="rId377" Type="http://schemas.openxmlformats.org/officeDocument/2006/relationships/image" Target="media/image185.png"/><Relationship Id="rId500" Type="http://schemas.openxmlformats.org/officeDocument/2006/relationships/image" Target="media/image246.png"/><Relationship Id="rId584" Type="http://schemas.openxmlformats.org/officeDocument/2006/relationships/image" Target="media/image288.png"/><Relationship Id="rId805" Type="http://schemas.openxmlformats.org/officeDocument/2006/relationships/image" Target="media/image397.png"/><Relationship Id="rId1130" Type="http://schemas.openxmlformats.org/officeDocument/2006/relationships/customXml" Target="ink/ink565.xml"/><Relationship Id="rId1228" Type="http://schemas.openxmlformats.org/officeDocument/2006/relationships/customXml" Target="ink/ink614.xml"/><Relationship Id="rId5" Type="http://schemas.openxmlformats.org/officeDocument/2006/relationships/styles" Target="styles.xml"/><Relationship Id="rId237" Type="http://schemas.openxmlformats.org/officeDocument/2006/relationships/customXml" Target="ink/ink115.xml"/><Relationship Id="rId791" Type="http://schemas.openxmlformats.org/officeDocument/2006/relationships/image" Target="media/image390.png"/><Relationship Id="rId889" Type="http://schemas.openxmlformats.org/officeDocument/2006/relationships/image" Target="media/image438.png"/><Relationship Id="rId1074" Type="http://schemas.openxmlformats.org/officeDocument/2006/relationships/customXml" Target="ink/ink537.xml"/><Relationship Id="rId444" Type="http://schemas.openxmlformats.org/officeDocument/2006/relationships/customXml" Target="ink/ink219.xml"/><Relationship Id="rId651" Type="http://schemas.openxmlformats.org/officeDocument/2006/relationships/image" Target="media/image321.png"/><Relationship Id="rId749" Type="http://schemas.openxmlformats.org/officeDocument/2006/relationships/image" Target="media/image369.png"/><Relationship Id="rId1281" Type="http://schemas.openxmlformats.org/officeDocument/2006/relationships/image" Target="media/image634.png"/><Relationship Id="rId290" Type="http://schemas.openxmlformats.org/officeDocument/2006/relationships/image" Target="media/image142.png"/><Relationship Id="rId304" Type="http://schemas.openxmlformats.org/officeDocument/2006/relationships/image" Target="media/image149.png"/><Relationship Id="rId388" Type="http://schemas.openxmlformats.org/officeDocument/2006/relationships/customXml" Target="ink/ink191.xml"/><Relationship Id="rId511" Type="http://schemas.openxmlformats.org/officeDocument/2006/relationships/customXml" Target="ink/ink253.xml"/><Relationship Id="rId609" Type="http://schemas.openxmlformats.org/officeDocument/2006/relationships/customXml" Target="ink/ink302.xml"/><Relationship Id="rId956" Type="http://schemas.openxmlformats.org/officeDocument/2006/relationships/customXml" Target="ink/ink478.xml"/><Relationship Id="rId1141" Type="http://schemas.openxmlformats.org/officeDocument/2006/relationships/image" Target="media/image564.png"/><Relationship Id="rId1239" Type="http://schemas.openxmlformats.org/officeDocument/2006/relationships/image" Target="media/image613.png"/><Relationship Id="rId85" Type="http://schemas.openxmlformats.org/officeDocument/2006/relationships/customXml" Target="ink/ink39.xml"/><Relationship Id="rId150" Type="http://schemas.openxmlformats.org/officeDocument/2006/relationships/image" Target="media/image72.png"/><Relationship Id="rId595" Type="http://schemas.openxmlformats.org/officeDocument/2006/relationships/customXml" Target="ink/ink295.xml"/><Relationship Id="rId816" Type="http://schemas.openxmlformats.org/officeDocument/2006/relationships/customXml" Target="ink/ink407.xml"/><Relationship Id="rId1001" Type="http://schemas.openxmlformats.org/officeDocument/2006/relationships/image" Target="media/image494.png"/><Relationship Id="rId248" Type="http://schemas.openxmlformats.org/officeDocument/2006/relationships/image" Target="media/image121.png"/><Relationship Id="rId455" Type="http://schemas.openxmlformats.org/officeDocument/2006/relationships/image" Target="media/image224.png"/><Relationship Id="rId662" Type="http://schemas.openxmlformats.org/officeDocument/2006/relationships/image" Target="media/image326.png"/><Relationship Id="rId1085" Type="http://schemas.openxmlformats.org/officeDocument/2006/relationships/image" Target="media/image536.png"/><Relationship Id="rId1292" Type="http://schemas.openxmlformats.org/officeDocument/2006/relationships/customXml" Target="ink/ink646.xml"/><Relationship Id="rId1306" Type="http://schemas.openxmlformats.org/officeDocument/2006/relationships/customXml" Target="ink/ink653.xml"/><Relationship Id="rId12" Type="http://schemas.openxmlformats.org/officeDocument/2006/relationships/image" Target="media/image3.png"/><Relationship Id="rId108" Type="http://schemas.openxmlformats.org/officeDocument/2006/relationships/image" Target="media/image51.png"/><Relationship Id="rId315" Type="http://schemas.openxmlformats.org/officeDocument/2006/relationships/image" Target="media/image154.png"/><Relationship Id="rId522" Type="http://schemas.openxmlformats.org/officeDocument/2006/relationships/image" Target="media/image257.png"/><Relationship Id="rId967" Type="http://schemas.openxmlformats.org/officeDocument/2006/relationships/image" Target="media/image477.png"/><Relationship Id="rId1152" Type="http://schemas.openxmlformats.org/officeDocument/2006/relationships/customXml" Target="ink/ink576.xml"/><Relationship Id="rId96" Type="http://schemas.openxmlformats.org/officeDocument/2006/relationships/image" Target="media/image45.png"/><Relationship Id="rId161" Type="http://schemas.openxmlformats.org/officeDocument/2006/relationships/customXml" Target="ink/ink77.xml"/><Relationship Id="rId399" Type="http://schemas.openxmlformats.org/officeDocument/2006/relationships/image" Target="media/image196.png"/><Relationship Id="rId827" Type="http://schemas.openxmlformats.org/officeDocument/2006/relationships/image" Target="media/image408.png"/><Relationship Id="rId1012" Type="http://schemas.openxmlformats.org/officeDocument/2006/relationships/customXml" Target="ink/ink506.xml"/><Relationship Id="rId259" Type="http://schemas.openxmlformats.org/officeDocument/2006/relationships/customXml" Target="ink/ink126.xml"/><Relationship Id="rId466" Type="http://schemas.openxmlformats.org/officeDocument/2006/relationships/customXml" Target="ink/ink230.xml"/><Relationship Id="rId673" Type="http://schemas.openxmlformats.org/officeDocument/2006/relationships/image" Target="media/image331.png"/><Relationship Id="rId880" Type="http://schemas.openxmlformats.org/officeDocument/2006/relationships/customXml" Target="ink/ink440.xml"/><Relationship Id="rId1096" Type="http://schemas.openxmlformats.org/officeDocument/2006/relationships/customXml" Target="ink/ink548.xml"/><Relationship Id="rId1317" Type="http://schemas.openxmlformats.org/officeDocument/2006/relationships/image" Target="media/image652.png"/><Relationship Id="rId23" Type="http://schemas.openxmlformats.org/officeDocument/2006/relationships/customXml" Target="ink/ink8.xml"/><Relationship Id="rId119" Type="http://schemas.openxmlformats.org/officeDocument/2006/relationships/customXml" Target="ink/ink56.xml"/><Relationship Id="rId326" Type="http://schemas.openxmlformats.org/officeDocument/2006/relationships/customXml" Target="ink/ink160.xml"/><Relationship Id="rId533" Type="http://schemas.openxmlformats.org/officeDocument/2006/relationships/customXml" Target="ink/ink264.xml"/><Relationship Id="rId978" Type="http://schemas.openxmlformats.org/officeDocument/2006/relationships/customXml" Target="ink/ink489.xml"/><Relationship Id="rId1163" Type="http://schemas.openxmlformats.org/officeDocument/2006/relationships/image" Target="media/image575.png"/><Relationship Id="rId740" Type="http://schemas.openxmlformats.org/officeDocument/2006/relationships/customXml" Target="ink/ink369.xml"/><Relationship Id="rId838" Type="http://schemas.openxmlformats.org/officeDocument/2006/relationships/customXml" Target="ink/ink418.xml"/><Relationship Id="rId1023" Type="http://schemas.openxmlformats.org/officeDocument/2006/relationships/image" Target="media/image505.png"/><Relationship Id="rId172" Type="http://schemas.openxmlformats.org/officeDocument/2006/relationships/image" Target="media/image83.png"/><Relationship Id="rId477" Type="http://schemas.openxmlformats.org/officeDocument/2006/relationships/image" Target="media/image235.png"/><Relationship Id="rId600" Type="http://schemas.openxmlformats.org/officeDocument/2006/relationships/image" Target="media/image296.png"/><Relationship Id="rId684" Type="http://schemas.openxmlformats.org/officeDocument/2006/relationships/customXml" Target="ink/ink341.xml"/><Relationship Id="rId1230" Type="http://schemas.openxmlformats.org/officeDocument/2006/relationships/customXml" Target="ink/ink615.xml"/><Relationship Id="rId1328" Type="http://schemas.openxmlformats.org/officeDocument/2006/relationships/customXml" Target="ink/ink664.xml"/><Relationship Id="rId337" Type="http://schemas.openxmlformats.org/officeDocument/2006/relationships/image" Target="media/image165.png"/><Relationship Id="rId891" Type="http://schemas.openxmlformats.org/officeDocument/2006/relationships/image" Target="media/image439.png"/><Relationship Id="rId905" Type="http://schemas.openxmlformats.org/officeDocument/2006/relationships/image" Target="media/image446.png"/><Relationship Id="rId989" Type="http://schemas.openxmlformats.org/officeDocument/2006/relationships/image" Target="media/image488.png"/><Relationship Id="rId34" Type="http://schemas.openxmlformats.org/officeDocument/2006/relationships/image" Target="media/image14.png"/><Relationship Id="rId544" Type="http://schemas.openxmlformats.org/officeDocument/2006/relationships/image" Target="media/image268.png"/><Relationship Id="rId751" Type="http://schemas.openxmlformats.org/officeDocument/2006/relationships/image" Target="media/image370.png"/><Relationship Id="rId849" Type="http://schemas.openxmlformats.org/officeDocument/2006/relationships/customXml" Target="ink/ink424.xml"/><Relationship Id="rId1174" Type="http://schemas.openxmlformats.org/officeDocument/2006/relationships/customXml" Target="ink/ink587.xml"/><Relationship Id="rId183" Type="http://schemas.openxmlformats.org/officeDocument/2006/relationships/customXml" Target="ink/ink88.xml"/><Relationship Id="rId390" Type="http://schemas.openxmlformats.org/officeDocument/2006/relationships/customXml" Target="ink/ink192.xml"/><Relationship Id="rId404" Type="http://schemas.openxmlformats.org/officeDocument/2006/relationships/customXml" Target="ink/ink199.xml"/><Relationship Id="rId611" Type="http://schemas.openxmlformats.org/officeDocument/2006/relationships/customXml" Target="ink/ink303.xml"/><Relationship Id="rId1034" Type="http://schemas.openxmlformats.org/officeDocument/2006/relationships/customXml" Target="ink/ink517.xml"/><Relationship Id="rId1241" Type="http://schemas.openxmlformats.org/officeDocument/2006/relationships/image" Target="media/image614.png"/><Relationship Id="rId1339" Type="http://schemas.openxmlformats.org/officeDocument/2006/relationships/image" Target="media/image663.png"/><Relationship Id="rId250" Type="http://schemas.openxmlformats.org/officeDocument/2006/relationships/image" Target="media/image122.png"/><Relationship Id="rId488" Type="http://schemas.openxmlformats.org/officeDocument/2006/relationships/customXml" Target="ink/ink241.xml"/><Relationship Id="rId695" Type="http://schemas.openxmlformats.org/officeDocument/2006/relationships/image" Target="media/image342.png"/><Relationship Id="rId709" Type="http://schemas.openxmlformats.org/officeDocument/2006/relationships/image" Target="media/image349.png"/><Relationship Id="rId916" Type="http://schemas.openxmlformats.org/officeDocument/2006/relationships/customXml" Target="ink/ink458.xml"/><Relationship Id="rId1101" Type="http://schemas.openxmlformats.org/officeDocument/2006/relationships/image" Target="media/image544.png"/><Relationship Id="rId45" Type="http://schemas.openxmlformats.org/officeDocument/2006/relationships/customXml" Target="ink/ink19.xml"/><Relationship Id="rId110" Type="http://schemas.openxmlformats.org/officeDocument/2006/relationships/image" Target="media/image52.png"/><Relationship Id="rId348" Type="http://schemas.openxmlformats.org/officeDocument/2006/relationships/customXml" Target="ink/ink171.xml"/><Relationship Id="rId555" Type="http://schemas.openxmlformats.org/officeDocument/2006/relationships/customXml" Target="ink/ink275.xml"/><Relationship Id="rId762" Type="http://schemas.openxmlformats.org/officeDocument/2006/relationships/customXml" Target="ink/ink380.xml"/><Relationship Id="rId1185" Type="http://schemas.openxmlformats.org/officeDocument/2006/relationships/image" Target="media/image586.png"/><Relationship Id="rId194" Type="http://schemas.openxmlformats.org/officeDocument/2006/relationships/image" Target="media/image94.png"/><Relationship Id="rId208" Type="http://schemas.openxmlformats.org/officeDocument/2006/relationships/image" Target="media/image101.png"/><Relationship Id="rId415" Type="http://schemas.openxmlformats.org/officeDocument/2006/relationships/image" Target="media/image204.png"/><Relationship Id="rId622" Type="http://schemas.openxmlformats.org/officeDocument/2006/relationships/image" Target="media/image307.png"/><Relationship Id="rId1045" Type="http://schemas.openxmlformats.org/officeDocument/2006/relationships/image" Target="media/image516.png"/><Relationship Id="rId1252" Type="http://schemas.openxmlformats.org/officeDocument/2006/relationships/customXml" Target="ink/ink626.xml"/><Relationship Id="rId261" Type="http://schemas.openxmlformats.org/officeDocument/2006/relationships/customXml" Target="ink/ink127.xml"/><Relationship Id="rId499" Type="http://schemas.openxmlformats.org/officeDocument/2006/relationships/customXml" Target="ink/ink247.xml"/><Relationship Id="rId927" Type="http://schemas.openxmlformats.org/officeDocument/2006/relationships/image" Target="media/image457.png"/><Relationship Id="rId1112" Type="http://schemas.openxmlformats.org/officeDocument/2006/relationships/customXml" Target="ink/ink556.xml"/><Relationship Id="rId56" Type="http://schemas.openxmlformats.org/officeDocument/2006/relationships/image" Target="media/image25.png"/><Relationship Id="rId359" Type="http://schemas.openxmlformats.org/officeDocument/2006/relationships/image" Target="media/image176.png"/><Relationship Id="rId566" Type="http://schemas.openxmlformats.org/officeDocument/2006/relationships/image" Target="media/image279.png"/><Relationship Id="rId773" Type="http://schemas.openxmlformats.org/officeDocument/2006/relationships/image" Target="media/image381.png"/><Relationship Id="rId1196" Type="http://schemas.openxmlformats.org/officeDocument/2006/relationships/customXml" Target="ink/ink598.xml"/><Relationship Id="rId121" Type="http://schemas.openxmlformats.org/officeDocument/2006/relationships/customXml" Target="ink/ink57.xml"/><Relationship Id="rId219" Type="http://schemas.openxmlformats.org/officeDocument/2006/relationships/customXml" Target="ink/ink106.xml"/><Relationship Id="rId426" Type="http://schemas.openxmlformats.org/officeDocument/2006/relationships/customXml" Target="ink/ink210.xml"/><Relationship Id="rId633" Type="http://schemas.openxmlformats.org/officeDocument/2006/relationships/customXml" Target="ink/ink314.xml"/><Relationship Id="rId980" Type="http://schemas.openxmlformats.org/officeDocument/2006/relationships/customXml" Target="ink/ink490.xml"/><Relationship Id="rId1056" Type="http://schemas.openxmlformats.org/officeDocument/2006/relationships/customXml" Target="ink/ink528.xml"/><Relationship Id="rId1263" Type="http://schemas.openxmlformats.org/officeDocument/2006/relationships/image" Target="media/image625.png"/><Relationship Id="rId840" Type="http://schemas.openxmlformats.org/officeDocument/2006/relationships/image" Target="media/image414.png"/><Relationship Id="rId938" Type="http://schemas.openxmlformats.org/officeDocument/2006/relationships/customXml" Target="ink/ink469.xml"/><Relationship Id="rId67" Type="http://schemas.openxmlformats.org/officeDocument/2006/relationships/customXml" Target="ink/ink30.xml"/><Relationship Id="rId272" Type="http://schemas.openxmlformats.org/officeDocument/2006/relationships/image" Target="media/image133.png"/><Relationship Id="rId577" Type="http://schemas.openxmlformats.org/officeDocument/2006/relationships/customXml" Target="ink/ink286.xml"/><Relationship Id="rId700" Type="http://schemas.openxmlformats.org/officeDocument/2006/relationships/customXml" Target="ink/ink349.xml"/><Relationship Id="rId1123" Type="http://schemas.openxmlformats.org/officeDocument/2006/relationships/image" Target="media/image555.png"/><Relationship Id="rId1330" Type="http://schemas.openxmlformats.org/officeDocument/2006/relationships/customXml" Target="ink/ink665.xml"/><Relationship Id="rId132" Type="http://schemas.openxmlformats.org/officeDocument/2006/relationships/image" Target="media/image63.png"/><Relationship Id="rId784" Type="http://schemas.openxmlformats.org/officeDocument/2006/relationships/customXml" Target="ink/ink391.xml"/><Relationship Id="rId991" Type="http://schemas.openxmlformats.org/officeDocument/2006/relationships/image" Target="media/image489.png"/><Relationship Id="rId1067" Type="http://schemas.openxmlformats.org/officeDocument/2006/relationships/image" Target="media/image527.png"/><Relationship Id="rId437" Type="http://schemas.openxmlformats.org/officeDocument/2006/relationships/image" Target="media/image215.png"/><Relationship Id="rId644" Type="http://schemas.openxmlformats.org/officeDocument/2006/relationships/customXml" Target="ink/ink320.xml"/><Relationship Id="rId851" Type="http://schemas.openxmlformats.org/officeDocument/2006/relationships/customXml" Target="ink/ink425.xml"/><Relationship Id="rId1274" Type="http://schemas.openxmlformats.org/officeDocument/2006/relationships/customXml" Target="ink/ink637.xml"/><Relationship Id="rId283" Type="http://schemas.openxmlformats.org/officeDocument/2006/relationships/customXml" Target="ink/ink138.xml"/><Relationship Id="rId490" Type="http://schemas.openxmlformats.org/officeDocument/2006/relationships/customXml" Target="ink/ink242.xml"/><Relationship Id="rId504" Type="http://schemas.openxmlformats.org/officeDocument/2006/relationships/image" Target="media/image248.png"/><Relationship Id="rId711" Type="http://schemas.openxmlformats.org/officeDocument/2006/relationships/image" Target="media/image350.png"/><Relationship Id="rId949" Type="http://schemas.openxmlformats.org/officeDocument/2006/relationships/image" Target="media/image468.png"/><Relationship Id="rId1134" Type="http://schemas.openxmlformats.org/officeDocument/2006/relationships/customXml" Target="ink/ink567.xml"/><Relationship Id="rId1341" Type="http://schemas.openxmlformats.org/officeDocument/2006/relationships/image" Target="media/image664.png"/><Relationship Id="rId78" Type="http://schemas.openxmlformats.org/officeDocument/2006/relationships/image" Target="media/image36.png"/><Relationship Id="rId143" Type="http://schemas.openxmlformats.org/officeDocument/2006/relationships/customXml" Target="ink/ink68.xml"/><Relationship Id="rId350" Type="http://schemas.openxmlformats.org/officeDocument/2006/relationships/customXml" Target="ink/ink172.xml"/><Relationship Id="rId588" Type="http://schemas.openxmlformats.org/officeDocument/2006/relationships/image" Target="media/image290.png"/><Relationship Id="rId795" Type="http://schemas.openxmlformats.org/officeDocument/2006/relationships/image" Target="media/image392.png"/><Relationship Id="rId809" Type="http://schemas.openxmlformats.org/officeDocument/2006/relationships/image" Target="media/image399.png"/><Relationship Id="rId1201" Type="http://schemas.openxmlformats.org/officeDocument/2006/relationships/image" Target="media/image594.png"/><Relationship Id="rId9" Type="http://schemas.openxmlformats.org/officeDocument/2006/relationships/customXml" Target="ink/ink1.xml"/><Relationship Id="rId210" Type="http://schemas.openxmlformats.org/officeDocument/2006/relationships/image" Target="media/image102.png"/><Relationship Id="rId448" Type="http://schemas.openxmlformats.org/officeDocument/2006/relationships/customXml" Target="ink/ink221.xml"/><Relationship Id="rId655" Type="http://schemas.openxmlformats.org/officeDocument/2006/relationships/customXml" Target="ink/ink326.xml"/><Relationship Id="rId862" Type="http://schemas.openxmlformats.org/officeDocument/2006/relationships/image" Target="media/image425.png"/><Relationship Id="rId1078" Type="http://schemas.openxmlformats.org/officeDocument/2006/relationships/customXml" Target="ink/ink539.xml"/><Relationship Id="rId1285" Type="http://schemas.openxmlformats.org/officeDocument/2006/relationships/image" Target="media/image636.png"/><Relationship Id="rId294" Type="http://schemas.openxmlformats.org/officeDocument/2006/relationships/image" Target="media/image144.png"/><Relationship Id="rId308" Type="http://schemas.openxmlformats.org/officeDocument/2006/relationships/customXml" Target="ink/ink151.xml"/><Relationship Id="rId515" Type="http://schemas.openxmlformats.org/officeDocument/2006/relationships/customXml" Target="ink/ink255.xml"/><Relationship Id="rId722" Type="http://schemas.openxmlformats.org/officeDocument/2006/relationships/customXml" Target="ink/ink360.xml"/><Relationship Id="rId1145" Type="http://schemas.openxmlformats.org/officeDocument/2006/relationships/image" Target="media/image566.png"/><Relationship Id="rId1352" Type="http://schemas.openxmlformats.org/officeDocument/2006/relationships/customXml" Target="ink/ink676.xml"/><Relationship Id="rId89" Type="http://schemas.openxmlformats.org/officeDocument/2006/relationships/customXml" Target="ink/ink41.xml"/><Relationship Id="rId154" Type="http://schemas.openxmlformats.org/officeDocument/2006/relationships/image" Target="media/image74.png"/><Relationship Id="rId361" Type="http://schemas.openxmlformats.org/officeDocument/2006/relationships/image" Target="media/image177.png"/><Relationship Id="rId599" Type="http://schemas.openxmlformats.org/officeDocument/2006/relationships/customXml" Target="ink/ink297.xml"/><Relationship Id="rId1005" Type="http://schemas.openxmlformats.org/officeDocument/2006/relationships/image" Target="media/image496.png"/><Relationship Id="rId1212" Type="http://schemas.openxmlformats.org/officeDocument/2006/relationships/customXml" Target="ink/ink606.xml"/><Relationship Id="rId459" Type="http://schemas.openxmlformats.org/officeDocument/2006/relationships/image" Target="media/image226.png"/><Relationship Id="rId666" Type="http://schemas.openxmlformats.org/officeDocument/2006/relationships/image" Target="media/image328.png"/><Relationship Id="rId873" Type="http://schemas.openxmlformats.org/officeDocument/2006/relationships/image" Target="media/image430.png"/><Relationship Id="rId1089" Type="http://schemas.openxmlformats.org/officeDocument/2006/relationships/image" Target="media/image538.png"/><Relationship Id="rId1296" Type="http://schemas.openxmlformats.org/officeDocument/2006/relationships/customXml" Target="ink/ink648.xml"/><Relationship Id="rId16" Type="http://schemas.openxmlformats.org/officeDocument/2006/relationships/image" Target="media/image5.png"/><Relationship Id="rId221" Type="http://schemas.openxmlformats.org/officeDocument/2006/relationships/customXml" Target="ink/ink107.xml"/><Relationship Id="rId319" Type="http://schemas.openxmlformats.org/officeDocument/2006/relationships/image" Target="media/image156.png"/><Relationship Id="rId526" Type="http://schemas.openxmlformats.org/officeDocument/2006/relationships/image" Target="media/image259.png"/><Relationship Id="rId1156" Type="http://schemas.openxmlformats.org/officeDocument/2006/relationships/customXml" Target="ink/ink578.xml"/><Relationship Id="rId1363" Type="http://schemas.openxmlformats.org/officeDocument/2006/relationships/theme" Target="theme/theme1.xml"/><Relationship Id="rId733" Type="http://schemas.openxmlformats.org/officeDocument/2006/relationships/image" Target="media/image361.png"/><Relationship Id="rId940" Type="http://schemas.openxmlformats.org/officeDocument/2006/relationships/customXml" Target="ink/ink470.xml"/><Relationship Id="rId1016" Type="http://schemas.openxmlformats.org/officeDocument/2006/relationships/customXml" Target="ink/ink508.xml"/><Relationship Id="rId165" Type="http://schemas.openxmlformats.org/officeDocument/2006/relationships/customXml" Target="ink/ink79.xml"/><Relationship Id="rId372" Type="http://schemas.openxmlformats.org/officeDocument/2006/relationships/customXml" Target="ink/ink183.xml"/><Relationship Id="rId677" Type="http://schemas.openxmlformats.org/officeDocument/2006/relationships/image" Target="media/image333.png"/><Relationship Id="rId800" Type="http://schemas.openxmlformats.org/officeDocument/2006/relationships/customXml" Target="ink/ink399.xml"/><Relationship Id="rId1223" Type="http://schemas.openxmlformats.org/officeDocument/2006/relationships/image" Target="media/image605.png"/><Relationship Id="rId232" Type="http://schemas.openxmlformats.org/officeDocument/2006/relationships/image" Target="media/image113.png"/><Relationship Id="rId884" Type="http://schemas.openxmlformats.org/officeDocument/2006/relationships/customXml" Target="ink/ink442.xml"/><Relationship Id="rId27" Type="http://schemas.openxmlformats.org/officeDocument/2006/relationships/customXml" Target="ink/ink10.xml"/><Relationship Id="rId537" Type="http://schemas.openxmlformats.org/officeDocument/2006/relationships/customXml" Target="ink/ink266.xml"/><Relationship Id="rId744" Type="http://schemas.openxmlformats.org/officeDocument/2006/relationships/customXml" Target="ink/ink371.xml"/><Relationship Id="rId951" Type="http://schemas.openxmlformats.org/officeDocument/2006/relationships/image" Target="media/image469.png"/><Relationship Id="rId1167" Type="http://schemas.openxmlformats.org/officeDocument/2006/relationships/image" Target="media/image577.png"/><Relationship Id="rId80" Type="http://schemas.openxmlformats.org/officeDocument/2006/relationships/image" Target="media/image37.png"/><Relationship Id="rId176" Type="http://schemas.openxmlformats.org/officeDocument/2006/relationships/image" Target="media/image85.png"/><Relationship Id="rId383" Type="http://schemas.openxmlformats.org/officeDocument/2006/relationships/image" Target="media/image188.png"/><Relationship Id="rId590" Type="http://schemas.openxmlformats.org/officeDocument/2006/relationships/image" Target="media/image291.png"/><Relationship Id="rId604" Type="http://schemas.openxmlformats.org/officeDocument/2006/relationships/image" Target="media/image298.png"/><Relationship Id="rId811" Type="http://schemas.openxmlformats.org/officeDocument/2006/relationships/image" Target="media/image400.png"/><Relationship Id="rId1027" Type="http://schemas.openxmlformats.org/officeDocument/2006/relationships/image" Target="media/image507.png"/><Relationship Id="rId1234" Type="http://schemas.openxmlformats.org/officeDocument/2006/relationships/customXml" Target="ink/ink617.xml"/><Relationship Id="rId243" Type="http://schemas.openxmlformats.org/officeDocument/2006/relationships/customXml" Target="ink/ink118.xml"/><Relationship Id="rId450" Type="http://schemas.openxmlformats.org/officeDocument/2006/relationships/customXml" Target="ink/ink222.xml"/><Relationship Id="rId688" Type="http://schemas.openxmlformats.org/officeDocument/2006/relationships/customXml" Target="ink/ink343.xml"/><Relationship Id="rId895" Type="http://schemas.openxmlformats.org/officeDocument/2006/relationships/image" Target="media/image441.png"/><Relationship Id="rId909" Type="http://schemas.openxmlformats.org/officeDocument/2006/relationships/image" Target="media/image448.png"/><Relationship Id="rId1080" Type="http://schemas.openxmlformats.org/officeDocument/2006/relationships/customXml" Target="ink/ink540.xml"/><Relationship Id="rId1301" Type="http://schemas.openxmlformats.org/officeDocument/2006/relationships/image" Target="media/image644.png"/><Relationship Id="rId38" Type="http://schemas.openxmlformats.org/officeDocument/2006/relationships/image" Target="media/image16.png"/><Relationship Id="rId103" Type="http://schemas.openxmlformats.org/officeDocument/2006/relationships/customXml" Target="ink/ink48.xml"/><Relationship Id="rId310" Type="http://schemas.openxmlformats.org/officeDocument/2006/relationships/customXml" Target="ink/ink152.xml"/><Relationship Id="rId548" Type="http://schemas.openxmlformats.org/officeDocument/2006/relationships/image" Target="media/image270.png"/><Relationship Id="rId755" Type="http://schemas.openxmlformats.org/officeDocument/2006/relationships/image" Target="media/image372.png"/><Relationship Id="rId962" Type="http://schemas.openxmlformats.org/officeDocument/2006/relationships/customXml" Target="ink/ink481.xml"/><Relationship Id="rId1178" Type="http://schemas.openxmlformats.org/officeDocument/2006/relationships/customXml" Target="ink/ink589.xml"/><Relationship Id="rId91" Type="http://schemas.openxmlformats.org/officeDocument/2006/relationships/customXml" Target="ink/ink42.xml"/><Relationship Id="rId187" Type="http://schemas.openxmlformats.org/officeDocument/2006/relationships/customXml" Target="ink/ink90.xml"/><Relationship Id="rId394" Type="http://schemas.openxmlformats.org/officeDocument/2006/relationships/customXml" Target="ink/ink194.xml"/><Relationship Id="rId408" Type="http://schemas.openxmlformats.org/officeDocument/2006/relationships/customXml" Target="ink/ink201.xml"/><Relationship Id="rId615" Type="http://schemas.openxmlformats.org/officeDocument/2006/relationships/customXml" Target="ink/ink305.xml"/><Relationship Id="rId822" Type="http://schemas.openxmlformats.org/officeDocument/2006/relationships/customXml" Target="ink/ink410.xml"/><Relationship Id="rId1038" Type="http://schemas.openxmlformats.org/officeDocument/2006/relationships/customXml" Target="ink/ink519.xml"/><Relationship Id="rId1245" Type="http://schemas.openxmlformats.org/officeDocument/2006/relationships/image" Target="media/image616.png"/><Relationship Id="rId254" Type="http://schemas.openxmlformats.org/officeDocument/2006/relationships/image" Target="media/image124.png"/><Relationship Id="rId699" Type="http://schemas.openxmlformats.org/officeDocument/2006/relationships/image" Target="media/image344.png"/><Relationship Id="rId1091" Type="http://schemas.openxmlformats.org/officeDocument/2006/relationships/image" Target="media/image539.png"/><Relationship Id="rId1105" Type="http://schemas.openxmlformats.org/officeDocument/2006/relationships/image" Target="media/image546.png"/><Relationship Id="rId1312" Type="http://schemas.openxmlformats.org/officeDocument/2006/relationships/customXml" Target="ink/ink656.xml"/><Relationship Id="rId49" Type="http://schemas.openxmlformats.org/officeDocument/2006/relationships/customXml" Target="ink/ink21.xml"/><Relationship Id="rId114" Type="http://schemas.openxmlformats.org/officeDocument/2006/relationships/image" Target="media/image54.png"/><Relationship Id="rId461" Type="http://schemas.openxmlformats.org/officeDocument/2006/relationships/image" Target="media/image227.png"/><Relationship Id="rId559" Type="http://schemas.openxmlformats.org/officeDocument/2006/relationships/customXml" Target="ink/ink277.xml"/><Relationship Id="rId766" Type="http://schemas.openxmlformats.org/officeDocument/2006/relationships/customXml" Target="ink/ink382.xml"/><Relationship Id="rId1189" Type="http://schemas.openxmlformats.org/officeDocument/2006/relationships/image" Target="media/image588.png"/><Relationship Id="rId198" Type="http://schemas.openxmlformats.org/officeDocument/2006/relationships/image" Target="media/image96.png"/><Relationship Id="rId321" Type="http://schemas.openxmlformats.org/officeDocument/2006/relationships/image" Target="media/image157.png"/><Relationship Id="rId419" Type="http://schemas.openxmlformats.org/officeDocument/2006/relationships/image" Target="media/image206.png"/><Relationship Id="rId626" Type="http://schemas.openxmlformats.org/officeDocument/2006/relationships/image" Target="media/image309.png"/><Relationship Id="rId973" Type="http://schemas.openxmlformats.org/officeDocument/2006/relationships/image" Target="media/image480.png"/><Relationship Id="rId1049" Type="http://schemas.openxmlformats.org/officeDocument/2006/relationships/image" Target="media/image518.png"/><Relationship Id="rId1256" Type="http://schemas.openxmlformats.org/officeDocument/2006/relationships/customXml" Target="ink/ink628.xml"/><Relationship Id="rId833" Type="http://schemas.openxmlformats.org/officeDocument/2006/relationships/image" Target="media/image411.png"/><Relationship Id="rId1116" Type="http://schemas.openxmlformats.org/officeDocument/2006/relationships/customXml" Target="ink/ink558.xml"/><Relationship Id="rId265" Type="http://schemas.openxmlformats.org/officeDocument/2006/relationships/customXml" Target="ink/ink129.xml"/><Relationship Id="rId472" Type="http://schemas.openxmlformats.org/officeDocument/2006/relationships/customXml" Target="ink/ink233.xml"/><Relationship Id="rId900" Type="http://schemas.openxmlformats.org/officeDocument/2006/relationships/customXml" Target="ink/ink450.xml"/><Relationship Id="rId1323" Type="http://schemas.openxmlformats.org/officeDocument/2006/relationships/image" Target="media/image655.png"/><Relationship Id="rId125" Type="http://schemas.openxmlformats.org/officeDocument/2006/relationships/customXml" Target="ink/ink59.xml"/><Relationship Id="rId332" Type="http://schemas.openxmlformats.org/officeDocument/2006/relationships/customXml" Target="ink/ink163.xml"/><Relationship Id="rId777" Type="http://schemas.openxmlformats.org/officeDocument/2006/relationships/image" Target="media/image383.png"/><Relationship Id="rId984" Type="http://schemas.openxmlformats.org/officeDocument/2006/relationships/customXml" Target="ink/ink492.xml"/><Relationship Id="rId637" Type="http://schemas.openxmlformats.org/officeDocument/2006/relationships/customXml" Target="ink/ink316.xml"/><Relationship Id="rId844" Type="http://schemas.openxmlformats.org/officeDocument/2006/relationships/image" Target="media/image416.png"/><Relationship Id="rId1267" Type="http://schemas.openxmlformats.org/officeDocument/2006/relationships/image" Target="media/image627.png"/><Relationship Id="rId276" Type="http://schemas.openxmlformats.org/officeDocument/2006/relationships/image" Target="media/image135.png"/><Relationship Id="rId483" Type="http://schemas.openxmlformats.org/officeDocument/2006/relationships/image" Target="media/image238.png"/><Relationship Id="rId690" Type="http://schemas.openxmlformats.org/officeDocument/2006/relationships/customXml" Target="ink/ink344.xml"/><Relationship Id="rId704" Type="http://schemas.openxmlformats.org/officeDocument/2006/relationships/customXml" Target="ink/ink351.xml"/><Relationship Id="rId911" Type="http://schemas.openxmlformats.org/officeDocument/2006/relationships/image" Target="media/image449.png"/><Relationship Id="rId1127" Type="http://schemas.openxmlformats.org/officeDocument/2006/relationships/image" Target="media/image557.png"/><Relationship Id="rId1334" Type="http://schemas.openxmlformats.org/officeDocument/2006/relationships/customXml" Target="ink/ink667.xml"/><Relationship Id="rId40" Type="http://schemas.openxmlformats.org/officeDocument/2006/relationships/image" Target="media/image17.png"/><Relationship Id="rId136" Type="http://schemas.openxmlformats.org/officeDocument/2006/relationships/image" Target="media/image65.png"/><Relationship Id="rId343" Type="http://schemas.openxmlformats.org/officeDocument/2006/relationships/image" Target="media/image168.png"/><Relationship Id="rId550" Type="http://schemas.openxmlformats.org/officeDocument/2006/relationships/image" Target="media/image271.png"/><Relationship Id="rId788" Type="http://schemas.openxmlformats.org/officeDocument/2006/relationships/customXml" Target="ink/ink393.xml"/><Relationship Id="rId995" Type="http://schemas.openxmlformats.org/officeDocument/2006/relationships/image" Target="media/image491.png"/><Relationship Id="rId1180" Type="http://schemas.openxmlformats.org/officeDocument/2006/relationships/customXml" Target="ink/ink590.xml"/><Relationship Id="rId203" Type="http://schemas.openxmlformats.org/officeDocument/2006/relationships/customXml" Target="ink/ink98.xml"/><Relationship Id="rId648" Type="http://schemas.openxmlformats.org/officeDocument/2006/relationships/customXml" Target="ink/ink322.xml"/><Relationship Id="rId855" Type="http://schemas.openxmlformats.org/officeDocument/2006/relationships/customXml" Target="ink/ink427.xml"/><Relationship Id="rId1040" Type="http://schemas.openxmlformats.org/officeDocument/2006/relationships/customXml" Target="ink/ink520.xml"/><Relationship Id="rId1278" Type="http://schemas.openxmlformats.org/officeDocument/2006/relationships/customXml" Target="ink/ink639.xml"/><Relationship Id="rId287" Type="http://schemas.openxmlformats.org/officeDocument/2006/relationships/customXml" Target="ink/ink140.xml"/><Relationship Id="rId410" Type="http://schemas.openxmlformats.org/officeDocument/2006/relationships/customXml" Target="ink/ink202.xml"/><Relationship Id="rId494" Type="http://schemas.openxmlformats.org/officeDocument/2006/relationships/image" Target="media/image243.png"/><Relationship Id="rId508" Type="http://schemas.openxmlformats.org/officeDocument/2006/relationships/image" Target="media/image250.png"/><Relationship Id="rId715" Type="http://schemas.openxmlformats.org/officeDocument/2006/relationships/image" Target="media/image352.png"/><Relationship Id="rId922" Type="http://schemas.openxmlformats.org/officeDocument/2006/relationships/customXml" Target="ink/ink461.xml"/><Relationship Id="rId1138" Type="http://schemas.openxmlformats.org/officeDocument/2006/relationships/customXml" Target="ink/ink569.xml"/><Relationship Id="rId1345" Type="http://schemas.openxmlformats.org/officeDocument/2006/relationships/image" Target="media/image666.png"/><Relationship Id="rId147" Type="http://schemas.openxmlformats.org/officeDocument/2006/relationships/customXml" Target="ink/ink70.xml"/><Relationship Id="rId354" Type="http://schemas.openxmlformats.org/officeDocument/2006/relationships/customXml" Target="ink/ink174.xml"/><Relationship Id="rId799" Type="http://schemas.openxmlformats.org/officeDocument/2006/relationships/image" Target="media/image394.png"/><Relationship Id="rId1191" Type="http://schemas.openxmlformats.org/officeDocument/2006/relationships/image" Target="media/image589.png"/><Relationship Id="rId1205" Type="http://schemas.openxmlformats.org/officeDocument/2006/relationships/image" Target="media/image596.png"/><Relationship Id="rId51" Type="http://schemas.openxmlformats.org/officeDocument/2006/relationships/customXml" Target="ink/ink22.xml"/><Relationship Id="rId561" Type="http://schemas.openxmlformats.org/officeDocument/2006/relationships/customXml" Target="ink/ink278.xml"/><Relationship Id="rId659" Type="http://schemas.openxmlformats.org/officeDocument/2006/relationships/customXml" Target="ink/ink328.xml"/><Relationship Id="rId866" Type="http://schemas.openxmlformats.org/officeDocument/2006/relationships/image" Target="media/image427.png"/><Relationship Id="rId1289" Type="http://schemas.openxmlformats.org/officeDocument/2006/relationships/image" Target="media/image638.png"/><Relationship Id="rId214" Type="http://schemas.openxmlformats.org/officeDocument/2006/relationships/image" Target="media/image104.png"/><Relationship Id="rId298" Type="http://schemas.openxmlformats.org/officeDocument/2006/relationships/image" Target="media/image146.png"/><Relationship Id="rId421" Type="http://schemas.openxmlformats.org/officeDocument/2006/relationships/image" Target="media/image207.png"/><Relationship Id="rId519" Type="http://schemas.openxmlformats.org/officeDocument/2006/relationships/customXml" Target="ink/ink257.xml"/><Relationship Id="rId1051" Type="http://schemas.openxmlformats.org/officeDocument/2006/relationships/image" Target="media/image519.png"/><Relationship Id="rId1149" Type="http://schemas.openxmlformats.org/officeDocument/2006/relationships/image" Target="media/image568.png"/><Relationship Id="rId1356" Type="http://schemas.openxmlformats.org/officeDocument/2006/relationships/customXml" Target="ink/ink678.xml"/><Relationship Id="rId158" Type="http://schemas.openxmlformats.org/officeDocument/2006/relationships/image" Target="media/image76.png"/><Relationship Id="rId726" Type="http://schemas.openxmlformats.org/officeDocument/2006/relationships/customXml" Target="ink/ink362.xml"/><Relationship Id="rId933" Type="http://schemas.openxmlformats.org/officeDocument/2006/relationships/image" Target="media/image460.png"/><Relationship Id="rId1009" Type="http://schemas.openxmlformats.org/officeDocument/2006/relationships/image" Target="media/image498.png"/><Relationship Id="rId62" Type="http://schemas.openxmlformats.org/officeDocument/2006/relationships/image" Target="media/image28.png"/><Relationship Id="rId365" Type="http://schemas.openxmlformats.org/officeDocument/2006/relationships/image" Target="media/image179.png"/><Relationship Id="rId572" Type="http://schemas.openxmlformats.org/officeDocument/2006/relationships/image" Target="media/image282.png"/><Relationship Id="rId1216" Type="http://schemas.openxmlformats.org/officeDocument/2006/relationships/customXml" Target="ink/ink608.xml"/><Relationship Id="rId225" Type="http://schemas.openxmlformats.org/officeDocument/2006/relationships/customXml" Target="ink/ink109.xml"/><Relationship Id="rId432" Type="http://schemas.openxmlformats.org/officeDocument/2006/relationships/customXml" Target="ink/ink213.xml"/><Relationship Id="rId877" Type="http://schemas.openxmlformats.org/officeDocument/2006/relationships/image" Target="media/image432.png"/><Relationship Id="rId1062" Type="http://schemas.openxmlformats.org/officeDocument/2006/relationships/customXml" Target="ink/ink531.xml"/><Relationship Id="rId737" Type="http://schemas.openxmlformats.org/officeDocument/2006/relationships/image" Target="media/image363.png"/><Relationship Id="rId944" Type="http://schemas.openxmlformats.org/officeDocument/2006/relationships/customXml" Target="ink/ink472.xml"/><Relationship Id="rId73" Type="http://schemas.openxmlformats.org/officeDocument/2006/relationships/customXml" Target="ink/ink33.xml"/><Relationship Id="rId169" Type="http://schemas.openxmlformats.org/officeDocument/2006/relationships/customXml" Target="ink/ink81.xml"/><Relationship Id="rId376" Type="http://schemas.openxmlformats.org/officeDocument/2006/relationships/customXml" Target="ink/ink185.xml"/><Relationship Id="rId583" Type="http://schemas.openxmlformats.org/officeDocument/2006/relationships/customXml" Target="ink/ink289.xml"/><Relationship Id="rId790" Type="http://schemas.openxmlformats.org/officeDocument/2006/relationships/customXml" Target="ink/ink394.xml"/><Relationship Id="rId804" Type="http://schemas.openxmlformats.org/officeDocument/2006/relationships/customXml" Target="ink/ink401.xml"/><Relationship Id="rId1227" Type="http://schemas.openxmlformats.org/officeDocument/2006/relationships/image" Target="media/image607.png"/><Relationship Id="rId4" Type="http://schemas.openxmlformats.org/officeDocument/2006/relationships/numbering" Target="numbering.xml"/><Relationship Id="rId236" Type="http://schemas.openxmlformats.org/officeDocument/2006/relationships/image" Target="media/image115.png"/><Relationship Id="rId443" Type="http://schemas.openxmlformats.org/officeDocument/2006/relationships/image" Target="media/image218.png"/><Relationship Id="rId650" Type="http://schemas.openxmlformats.org/officeDocument/2006/relationships/customXml" Target="ink/ink323.xml"/><Relationship Id="rId888" Type="http://schemas.openxmlformats.org/officeDocument/2006/relationships/customXml" Target="ink/ink444.xml"/><Relationship Id="rId1073" Type="http://schemas.openxmlformats.org/officeDocument/2006/relationships/image" Target="media/image530.png"/><Relationship Id="rId1280" Type="http://schemas.openxmlformats.org/officeDocument/2006/relationships/customXml" Target="ink/ink640.xml"/><Relationship Id="rId303" Type="http://schemas.openxmlformats.org/officeDocument/2006/relationships/customXml" Target="ink/ink148.xml"/><Relationship Id="rId748" Type="http://schemas.openxmlformats.org/officeDocument/2006/relationships/customXml" Target="ink/ink373.xml"/><Relationship Id="rId955" Type="http://schemas.openxmlformats.org/officeDocument/2006/relationships/image" Target="media/image471.png"/><Relationship Id="rId1140" Type="http://schemas.openxmlformats.org/officeDocument/2006/relationships/customXml" Target="ink/ink570.xml"/><Relationship Id="rId84" Type="http://schemas.openxmlformats.org/officeDocument/2006/relationships/image" Target="media/image39.png"/><Relationship Id="rId387" Type="http://schemas.openxmlformats.org/officeDocument/2006/relationships/image" Target="media/image190.png"/><Relationship Id="rId510" Type="http://schemas.openxmlformats.org/officeDocument/2006/relationships/image" Target="media/image251.png"/><Relationship Id="rId594" Type="http://schemas.openxmlformats.org/officeDocument/2006/relationships/image" Target="media/image293.png"/><Relationship Id="rId608" Type="http://schemas.openxmlformats.org/officeDocument/2006/relationships/image" Target="media/image300.png"/><Relationship Id="rId815" Type="http://schemas.openxmlformats.org/officeDocument/2006/relationships/image" Target="media/image402.png"/><Relationship Id="rId1238" Type="http://schemas.openxmlformats.org/officeDocument/2006/relationships/customXml" Target="ink/ink619.xml"/><Relationship Id="rId247" Type="http://schemas.openxmlformats.org/officeDocument/2006/relationships/customXml" Target="ink/ink120.xml"/><Relationship Id="rId899" Type="http://schemas.openxmlformats.org/officeDocument/2006/relationships/image" Target="media/image443.png"/><Relationship Id="rId1000" Type="http://schemas.openxmlformats.org/officeDocument/2006/relationships/customXml" Target="ink/ink500.xml"/><Relationship Id="rId1084" Type="http://schemas.openxmlformats.org/officeDocument/2006/relationships/customXml" Target="ink/ink542.xml"/><Relationship Id="rId1305" Type="http://schemas.openxmlformats.org/officeDocument/2006/relationships/image" Target="media/image646.png"/><Relationship Id="rId107" Type="http://schemas.openxmlformats.org/officeDocument/2006/relationships/customXml" Target="ink/ink50.xml"/><Relationship Id="rId454" Type="http://schemas.openxmlformats.org/officeDocument/2006/relationships/customXml" Target="ink/ink224.xml"/><Relationship Id="rId661" Type="http://schemas.openxmlformats.org/officeDocument/2006/relationships/customXml" Target="ink/ink329.xml"/><Relationship Id="rId759" Type="http://schemas.openxmlformats.org/officeDocument/2006/relationships/image" Target="media/image374.png"/><Relationship Id="rId966" Type="http://schemas.openxmlformats.org/officeDocument/2006/relationships/customXml" Target="ink/ink483.xml"/><Relationship Id="rId1291" Type="http://schemas.openxmlformats.org/officeDocument/2006/relationships/image" Target="media/image639.png"/><Relationship Id="rId11" Type="http://schemas.openxmlformats.org/officeDocument/2006/relationships/customXml" Target="ink/ink2.xml"/><Relationship Id="rId314" Type="http://schemas.openxmlformats.org/officeDocument/2006/relationships/customXml" Target="ink/ink154.xml"/><Relationship Id="rId398" Type="http://schemas.openxmlformats.org/officeDocument/2006/relationships/customXml" Target="ink/ink196.xml"/><Relationship Id="rId521" Type="http://schemas.openxmlformats.org/officeDocument/2006/relationships/customXml" Target="ink/ink258.xml"/><Relationship Id="rId619" Type="http://schemas.openxmlformats.org/officeDocument/2006/relationships/customXml" Target="ink/ink307.xml"/><Relationship Id="rId1151" Type="http://schemas.openxmlformats.org/officeDocument/2006/relationships/image" Target="media/image569.png"/><Relationship Id="rId1249" Type="http://schemas.openxmlformats.org/officeDocument/2006/relationships/image" Target="media/image618.png"/><Relationship Id="rId95" Type="http://schemas.openxmlformats.org/officeDocument/2006/relationships/customXml" Target="ink/ink44.xml"/><Relationship Id="rId160" Type="http://schemas.openxmlformats.org/officeDocument/2006/relationships/image" Target="media/image77.png"/><Relationship Id="rId826" Type="http://schemas.openxmlformats.org/officeDocument/2006/relationships/customXml" Target="ink/ink412.xml"/><Relationship Id="rId1011" Type="http://schemas.openxmlformats.org/officeDocument/2006/relationships/image" Target="media/image499.png"/><Relationship Id="rId1109" Type="http://schemas.openxmlformats.org/officeDocument/2006/relationships/image" Target="media/image548.png"/><Relationship Id="rId258" Type="http://schemas.openxmlformats.org/officeDocument/2006/relationships/image" Target="media/image126.png"/><Relationship Id="rId465" Type="http://schemas.openxmlformats.org/officeDocument/2006/relationships/image" Target="media/image229.png"/><Relationship Id="rId672" Type="http://schemas.openxmlformats.org/officeDocument/2006/relationships/customXml" Target="ink/ink335.xml"/><Relationship Id="rId1095" Type="http://schemas.openxmlformats.org/officeDocument/2006/relationships/image" Target="media/image541.png"/><Relationship Id="rId1316" Type="http://schemas.openxmlformats.org/officeDocument/2006/relationships/customXml" Target="ink/ink658.xml"/><Relationship Id="rId22" Type="http://schemas.openxmlformats.org/officeDocument/2006/relationships/image" Target="media/image8.png"/><Relationship Id="rId118" Type="http://schemas.openxmlformats.org/officeDocument/2006/relationships/image" Target="media/image56.png"/><Relationship Id="rId325" Type="http://schemas.openxmlformats.org/officeDocument/2006/relationships/image" Target="media/image159.png"/><Relationship Id="rId532" Type="http://schemas.openxmlformats.org/officeDocument/2006/relationships/image" Target="media/image262.png"/><Relationship Id="rId977" Type="http://schemas.openxmlformats.org/officeDocument/2006/relationships/image" Target="media/image482.png"/><Relationship Id="rId1162" Type="http://schemas.openxmlformats.org/officeDocument/2006/relationships/customXml" Target="ink/ink581.xml"/><Relationship Id="rId171" Type="http://schemas.openxmlformats.org/officeDocument/2006/relationships/customXml" Target="ink/ink82.xml"/><Relationship Id="rId837" Type="http://schemas.openxmlformats.org/officeDocument/2006/relationships/image" Target="media/image413.png"/><Relationship Id="rId1022" Type="http://schemas.openxmlformats.org/officeDocument/2006/relationships/customXml" Target="ink/ink511.xml"/><Relationship Id="rId269" Type="http://schemas.openxmlformats.org/officeDocument/2006/relationships/customXml" Target="ink/ink131.xml"/><Relationship Id="rId476" Type="http://schemas.openxmlformats.org/officeDocument/2006/relationships/customXml" Target="ink/ink235.xml"/><Relationship Id="rId683" Type="http://schemas.openxmlformats.org/officeDocument/2006/relationships/image" Target="media/image336.png"/><Relationship Id="rId890" Type="http://schemas.openxmlformats.org/officeDocument/2006/relationships/customXml" Target="ink/ink445.xml"/><Relationship Id="rId904" Type="http://schemas.openxmlformats.org/officeDocument/2006/relationships/customXml" Target="ink/ink452.xml"/><Relationship Id="rId1327" Type="http://schemas.openxmlformats.org/officeDocument/2006/relationships/image" Target="media/image657.png"/><Relationship Id="rId33" Type="http://schemas.openxmlformats.org/officeDocument/2006/relationships/customXml" Target="ink/ink13.xml"/><Relationship Id="rId129" Type="http://schemas.openxmlformats.org/officeDocument/2006/relationships/customXml" Target="ink/ink61.xml"/><Relationship Id="rId336" Type="http://schemas.openxmlformats.org/officeDocument/2006/relationships/customXml" Target="ink/ink165.xml"/><Relationship Id="rId543" Type="http://schemas.openxmlformats.org/officeDocument/2006/relationships/customXml" Target="ink/ink269.xml"/><Relationship Id="rId988" Type="http://schemas.openxmlformats.org/officeDocument/2006/relationships/customXml" Target="ink/ink494.xml"/><Relationship Id="rId1173" Type="http://schemas.openxmlformats.org/officeDocument/2006/relationships/image" Target="media/image580.png"/><Relationship Id="rId182" Type="http://schemas.openxmlformats.org/officeDocument/2006/relationships/image" Target="media/image88.png"/><Relationship Id="rId403" Type="http://schemas.openxmlformats.org/officeDocument/2006/relationships/image" Target="media/image198.png"/><Relationship Id="rId750" Type="http://schemas.openxmlformats.org/officeDocument/2006/relationships/customXml" Target="ink/ink374.xml"/><Relationship Id="rId848" Type="http://schemas.openxmlformats.org/officeDocument/2006/relationships/image" Target="media/image418.png"/><Relationship Id="rId1033" Type="http://schemas.openxmlformats.org/officeDocument/2006/relationships/image" Target="media/image510.png"/><Relationship Id="rId487" Type="http://schemas.openxmlformats.org/officeDocument/2006/relationships/image" Target="media/image240.png"/><Relationship Id="rId610" Type="http://schemas.openxmlformats.org/officeDocument/2006/relationships/image" Target="media/image301.png"/><Relationship Id="rId694" Type="http://schemas.openxmlformats.org/officeDocument/2006/relationships/customXml" Target="ink/ink346.xml"/><Relationship Id="rId708" Type="http://schemas.openxmlformats.org/officeDocument/2006/relationships/customXml" Target="ink/ink353.xml"/><Relationship Id="rId915" Type="http://schemas.openxmlformats.org/officeDocument/2006/relationships/image" Target="media/image451.png"/><Relationship Id="rId1240" Type="http://schemas.openxmlformats.org/officeDocument/2006/relationships/customXml" Target="ink/ink620.xml"/><Relationship Id="rId1338" Type="http://schemas.openxmlformats.org/officeDocument/2006/relationships/customXml" Target="ink/ink669.xml"/><Relationship Id="rId347" Type="http://schemas.openxmlformats.org/officeDocument/2006/relationships/image" Target="media/image170.png"/><Relationship Id="rId999" Type="http://schemas.openxmlformats.org/officeDocument/2006/relationships/image" Target="media/image493.png"/><Relationship Id="rId1100" Type="http://schemas.openxmlformats.org/officeDocument/2006/relationships/customXml" Target="ink/ink550.xml"/><Relationship Id="rId1184" Type="http://schemas.openxmlformats.org/officeDocument/2006/relationships/customXml" Target="ink/ink592.xml"/><Relationship Id="rId44" Type="http://schemas.openxmlformats.org/officeDocument/2006/relationships/image" Target="media/image19.png"/><Relationship Id="rId554" Type="http://schemas.openxmlformats.org/officeDocument/2006/relationships/image" Target="media/image273.png"/><Relationship Id="rId761" Type="http://schemas.openxmlformats.org/officeDocument/2006/relationships/image" Target="media/image375.png"/><Relationship Id="rId859" Type="http://schemas.openxmlformats.org/officeDocument/2006/relationships/customXml" Target="ink/ink429.xml"/><Relationship Id="rId193" Type="http://schemas.openxmlformats.org/officeDocument/2006/relationships/customXml" Target="ink/ink93.xml"/><Relationship Id="rId207" Type="http://schemas.openxmlformats.org/officeDocument/2006/relationships/customXml" Target="ink/ink100.xml"/><Relationship Id="rId414" Type="http://schemas.openxmlformats.org/officeDocument/2006/relationships/customXml" Target="ink/ink204.xml"/><Relationship Id="rId498" Type="http://schemas.openxmlformats.org/officeDocument/2006/relationships/image" Target="media/image245.png"/><Relationship Id="rId621" Type="http://schemas.openxmlformats.org/officeDocument/2006/relationships/customXml" Target="ink/ink308.xml"/><Relationship Id="rId1044" Type="http://schemas.openxmlformats.org/officeDocument/2006/relationships/customXml" Target="ink/ink522.xml"/><Relationship Id="rId1251" Type="http://schemas.openxmlformats.org/officeDocument/2006/relationships/image" Target="media/image619.png"/><Relationship Id="rId1349" Type="http://schemas.openxmlformats.org/officeDocument/2006/relationships/image" Target="media/image668.png"/><Relationship Id="rId260" Type="http://schemas.openxmlformats.org/officeDocument/2006/relationships/image" Target="media/image127.png"/><Relationship Id="rId719" Type="http://schemas.openxmlformats.org/officeDocument/2006/relationships/image" Target="media/image354.png"/><Relationship Id="rId926" Type="http://schemas.openxmlformats.org/officeDocument/2006/relationships/customXml" Target="ink/ink463.xml"/><Relationship Id="rId1111" Type="http://schemas.openxmlformats.org/officeDocument/2006/relationships/image" Target="media/image549.png"/><Relationship Id="rId55" Type="http://schemas.openxmlformats.org/officeDocument/2006/relationships/customXml" Target="ink/ink24.xml"/><Relationship Id="rId120" Type="http://schemas.openxmlformats.org/officeDocument/2006/relationships/image" Target="media/image57.png"/><Relationship Id="rId358" Type="http://schemas.openxmlformats.org/officeDocument/2006/relationships/customXml" Target="ink/ink176.xml"/><Relationship Id="rId565" Type="http://schemas.openxmlformats.org/officeDocument/2006/relationships/customXml" Target="ink/ink280.xml"/><Relationship Id="rId772" Type="http://schemas.openxmlformats.org/officeDocument/2006/relationships/customXml" Target="ink/ink385.xml"/><Relationship Id="rId1195" Type="http://schemas.openxmlformats.org/officeDocument/2006/relationships/image" Target="media/image591.png"/><Relationship Id="rId1209" Type="http://schemas.openxmlformats.org/officeDocument/2006/relationships/image" Target="media/image598.png"/><Relationship Id="rId218" Type="http://schemas.openxmlformats.org/officeDocument/2006/relationships/image" Target="media/image106.png"/><Relationship Id="rId425" Type="http://schemas.openxmlformats.org/officeDocument/2006/relationships/image" Target="media/image209.png"/><Relationship Id="rId632" Type="http://schemas.openxmlformats.org/officeDocument/2006/relationships/image" Target="media/image312.png"/><Relationship Id="rId1055" Type="http://schemas.openxmlformats.org/officeDocument/2006/relationships/image" Target="media/image521.png"/><Relationship Id="rId1262" Type="http://schemas.openxmlformats.org/officeDocument/2006/relationships/customXml" Target="ink/ink631.xml"/><Relationship Id="rId271" Type="http://schemas.openxmlformats.org/officeDocument/2006/relationships/customXml" Target="ink/ink132.xml"/><Relationship Id="rId937" Type="http://schemas.openxmlformats.org/officeDocument/2006/relationships/image" Target="media/image462.png"/><Relationship Id="rId1122" Type="http://schemas.openxmlformats.org/officeDocument/2006/relationships/customXml" Target="ink/ink561.xml"/><Relationship Id="rId66" Type="http://schemas.openxmlformats.org/officeDocument/2006/relationships/image" Target="media/image30.png"/><Relationship Id="rId131" Type="http://schemas.openxmlformats.org/officeDocument/2006/relationships/customXml" Target="ink/ink62.xml"/><Relationship Id="rId369" Type="http://schemas.openxmlformats.org/officeDocument/2006/relationships/image" Target="media/image181.png"/><Relationship Id="rId576" Type="http://schemas.openxmlformats.org/officeDocument/2006/relationships/image" Target="media/image284.png"/><Relationship Id="rId783" Type="http://schemas.openxmlformats.org/officeDocument/2006/relationships/image" Target="media/image386.png"/><Relationship Id="rId990" Type="http://schemas.openxmlformats.org/officeDocument/2006/relationships/customXml" Target="ink/ink495.xml"/><Relationship Id="rId229" Type="http://schemas.openxmlformats.org/officeDocument/2006/relationships/customXml" Target="ink/ink111.xml"/><Relationship Id="rId436" Type="http://schemas.openxmlformats.org/officeDocument/2006/relationships/customXml" Target="ink/ink215.xml"/><Relationship Id="rId643" Type="http://schemas.openxmlformats.org/officeDocument/2006/relationships/image" Target="media/image317.png"/><Relationship Id="rId1066" Type="http://schemas.openxmlformats.org/officeDocument/2006/relationships/customXml" Target="ink/ink533.xml"/><Relationship Id="rId1273" Type="http://schemas.openxmlformats.org/officeDocument/2006/relationships/image" Target="media/image630.png"/><Relationship Id="rId850" Type="http://schemas.openxmlformats.org/officeDocument/2006/relationships/image" Target="media/image419.png"/><Relationship Id="rId948" Type="http://schemas.openxmlformats.org/officeDocument/2006/relationships/customXml" Target="ink/ink474.xml"/><Relationship Id="rId1133" Type="http://schemas.openxmlformats.org/officeDocument/2006/relationships/image" Target="media/image560.png"/><Relationship Id="rId77" Type="http://schemas.openxmlformats.org/officeDocument/2006/relationships/customXml" Target="ink/ink35.xml"/><Relationship Id="rId282" Type="http://schemas.openxmlformats.org/officeDocument/2006/relationships/image" Target="media/image138.png"/><Relationship Id="rId503" Type="http://schemas.openxmlformats.org/officeDocument/2006/relationships/customXml" Target="ink/ink249.xml"/><Relationship Id="rId587" Type="http://schemas.openxmlformats.org/officeDocument/2006/relationships/customXml" Target="ink/ink291.xml"/><Relationship Id="rId710" Type="http://schemas.openxmlformats.org/officeDocument/2006/relationships/customXml" Target="ink/ink354.xml"/><Relationship Id="rId808" Type="http://schemas.openxmlformats.org/officeDocument/2006/relationships/customXml" Target="ink/ink403.xml"/><Relationship Id="rId1340" Type="http://schemas.openxmlformats.org/officeDocument/2006/relationships/customXml" Target="ink/ink670.xml"/><Relationship Id="rId8" Type="http://schemas.openxmlformats.org/officeDocument/2006/relationships/image" Target="media/image1.jpeg"/><Relationship Id="rId142" Type="http://schemas.openxmlformats.org/officeDocument/2006/relationships/image" Target="media/image68.png"/><Relationship Id="rId447" Type="http://schemas.openxmlformats.org/officeDocument/2006/relationships/image" Target="media/image220.png"/><Relationship Id="rId794" Type="http://schemas.openxmlformats.org/officeDocument/2006/relationships/customXml" Target="ink/ink396.xml"/><Relationship Id="rId1077" Type="http://schemas.openxmlformats.org/officeDocument/2006/relationships/image" Target="media/image532.png"/><Relationship Id="rId1200" Type="http://schemas.openxmlformats.org/officeDocument/2006/relationships/customXml" Target="ink/ink600.xml"/><Relationship Id="rId654" Type="http://schemas.openxmlformats.org/officeDocument/2006/relationships/customXml" Target="ink/ink325.xml"/><Relationship Id="rId861" Type="http://schemas.openxmlformats.org/officeDocument/2006/relationships/customXml" Target="ink/ink430.xml"/><Relationship Id="rId959" Type="http://schemas.openxmlformats.org/officeDocument/2006/relationships/image" Target="media/image473.png"/><Relationship Id="rId1284" Type="http://schemas.openxmlformats.org/officeDocument/2006/relationships/customXml" Target="ink/ink642.xml"/><Relationship Id="rId293" Type="http://schemas.openxmlformats.org/officeDocument/2006/relationships/customXml" Target="ink/ink143.xml"/><Relationship Id="rId307" Type="http://schemas.openxmlformats.org/officeDocument/2006/relationships/image" Target="media/image150.png"/><Relationship Id="rId514" Type="http://schemas.openxmlformats.org/officeDocument/2006/relationships/image" Target="media/image253.png"/><Relationship Id="rId721" Type="http://schemas.openxmlformats.org/officeDocument/2006/relationships/image" Target="media/image355.png"/><Relationship Id="rId1144" Type="http://schemas.openxmlformats.org/officeDocument/2006/relationships/customXml" Target="ink/ink572.xml"/><Relationship Id="rId1351" Type="http://schemas.openxmlformats.org/officeDocument/2006/relationships/image" Target="media/image669.png"/><Relationship Id="rId88" Type="http://schemas.openxmlformats.org/officeDocument/2006/relationships/image" Target="media/image41.png"/><Relationship Id="rId153" Type="http://schemas.openxmlformats.org/officeDocument/2006/relationships/customXml" Target="ink/ink73.xml"/><Relationship Id="rId360" Type="http://schemas.openxmlformats.org/officeDocument/2006/relationships/customXml" Target="ink/ink177.xml"/><Relationship Id="rId598" Type="http://schemas.openxmlformats.org/officeDocument/2006/relationships/image" Target="media/image295.png"/><Relationship Id="rId819" Type="http://schemas.openxmlformats.org/officeDocument/2006/relationships/image" Target="media/image404.png"/><Relationship Id="rId1004" Type="http://schemas.openxmlformats.org/officeDocument/2006/relationships/customXml" Target="ink/ink502.xml"/><Relationship Id="rId1211" Type="http://schemas.openxmlformats.org/officeDocument/2006/relationships/image" Target="media/image599.png"/><Relationship Id="rId220" Type="http://schemas.openxmlformats.org/officeDocument/2006/relationships/image" Target="media/image107.png"/><Relationship Id="rId458" Type="http://schemas.openxmlformats.org/officeDocument/2006/relationships/customXml" Target="ink/ink226.xml"/><Relationship Id="rId665" Type="http://schemas.openxmlformats.org/officeDocument/2006/relationships/customXml" Target="ink/ink331.xml"/><Relationship Id="rId872" Type="http://schemas.openxmlformats.org/officeDocument/2006/relationships/customXml" Target="ink/ink436.xml"/><Relationship Id="rId1088" Type="http://schemas.openxmlformats.org/officeDocument/2006/relationships/customXml" Target="ink/ink544.xml"/><Relationship Id="rId1295" Type="http://schemas.openxmlformats.org/officeDocument/2006/relationships/image" Target="media/image641.png"/><Relationship Id="rId1309" Type="http://schemas.openxmlformats.org/officeDocument/2006/relationships/image" Target="media/image648.png"/><Relationship Id="rId15" Type="http://schemas.openxmlformats.org/officeDocument/2006/relationships/customXml" Target="ink/ink4.xml"/><Relationship Id="rId318" Type="http://schemas.openxmlformats.org/officeDocument/2006/relationships/customXml" Target="ink/ink156.xml"/><Relationship Id="rId525" Type="http://schemas.openxmlformats.org/officeDocument/2006/relationships/customXml" Target="ink/ink260.xml"/><Relationship Id="rId732" Type="http://schemas.openxmlformats.org/officeDocument/2006/relationships/customXml" Target="ink/ink365.xml"/><Relationship Id="rId1155" Type="http://schemas.openxmlformats.org/officeDocument/2006/relationships/image" Target="media/image571.png"/><Relationship Id="rId1362" Type="http://schemas.openxmlformats.org/officeDocument/2006/relationships/fontTable" Target="fontTable.xml"/><Relationship Id="rId99" Type="http://schemas.openxmlformats.org/officeDocument/2006/relationships/customXml" Target="ink/ink46.xml"/><Relationship Id="rId164" Type="http://schemas.openxmlformats.org/officeDocument/2006/relationships/image" Target="media/image79.png"/><Relationship Id="rId371" Type="http://schemas.openxmlformats.org/officeDocument/2006/relationships/image" Target="media/image182.png"/><Relationship Id="rId1015" Type="http://schemas.openxmlformats.org/officeDocument/2006/relationships/image" Target="media/image501.png"/><Relationship Id="rId1222" Type="http://schemas.openxmlformats.org/officeDocument/2006/relationships/customXml" Target="ink/ink611.xml"/><Relationship Id="rId469" Type="http://schemas.openxmlformats.org/officeDocument/2006/relationships/image" Target="media/image231.png"/><Relationship Id="rId676" Type="http://schemas.openxmlformats.org/officeDocument/2006/relationships/customXml" Target="ink/ink337.xml"/><Relationship Id="rId883" Type="http://schemas.openxmlformats.org/officeDocument/2006/relationships/image" Target="media/image435.png"/><Relationship Id="rId1099" Type="http://schemas.openxmlformats.org/officeDocument/2006/relationships/image" Target="media/image543.png"/><Relationship Id="rId26" Type="http://schemas.openxmlformats.org/officeDocument/2006/relationships/image" Target="media/image10.png"/><Relationship Id="rId231" Type="http://schemas.openxmlformats.org/officeDocument/2006/relationships/customXml" Target="ink/ink112.xml"/><Relationship Id="rId329" Type="http://schemas.openxmlformats.org/officeDocument/2006/relationships/image" Target="media/image161.png"/><Relationship Id="rId536" Type="http://schemas.openxmlformats.org/officeDocument/2006/relationships/image" Target="media/image264.png"/><Relationship Id="rId1166" Type="http://schemas.openxmlformats.org/officeDocument/2006/relationships/customXml" Target="ink/ink583.xml"/><Relationship Id="rId175" Type="http://schemas.openxmlformats.org/officeDocument/2006/relationships/customXml" Target="ink/ink84.xml"/><Relationship Id="rId743" Type="http://schemas.openxmlformats.org/officeDocument/2006/relationships/image" Target="media/image366.png"/><Relationship Id="rId950" Type="http://schemas.openxmlformats.org/officeDocument/2006/relationships/customXml" Target="ink/ink475.xml"/><Relationship Id="rId1026" Type="http://schemas.openxmlformats.org/officeDocument/2006/relationships/customXml" Target="ink/ink513.xml"/><Relationship Id="rId382" Type="http://schemas.openxmlformats.org/officeDocument/2006/relationships/customXml" Target="ink/ink188.xml"/><Relationship Id="rId603" Type="http://schemas.openxmlformats.org/officeDocument/2006/relationships/customXml" Target="ink/ink299.xml"/><Relationship Id="rId687" Type="http://schemas.openxmlformats.org/officeDocument/2006/relationships/image" Target="media/image338.png"/><Relationship Id="rId810" Type="http://schemas.openxmlformats.org/officeDocument/2006/relationships/customXml" Target="ink/ink404.xml"/><Relationship Id="rId908" Type="http://schemas.openxmlformats.org/officeDocument/2006/relationships/customXml" Target="ink/ink454.xml"/><Relationship Id="rId1233" Type="http://schemas.openxmlformats.org/officeDocument/2006/relationships/image" Target="media/image610.png"/><Relationship Id="rId242" Type="http://schemas.openxmlformats.org/officeDocument/2006/relationships/image" Target="media/image118.png"/><Relationship Id="rId894" Type="http://schemas.openxmlformats.org/officeDocument/2006/relationships/customXml" Target="ink/ink447.xml"/><Relationship Id="rId1177" Type="http://schemas.openxmlformats.org/officeDocument/2006/relationships/image" Target="media/image582.png"/><Relationship Id="rId1300" Type="http://schemas.openxmlformats.org/officeDocument/2006/relationships/customXml" Target="ink/ink650.xml"/><Relationship Id="rId37" Type="http://schemas.openxmlformats.org/officeDocument/2006/relationships/customXml" Target="ink/ink15.xml"/><Relationship Id="rId102" Type="http://schemas.openxmlformats.org/officeDocument/2006/relationships/image" Target="media/image48.png"/><Relationship Id="rId547" Type="http://schemas.openxmlformats.org/officeDocument/2006/relationships/customXml" Target="ink/ink271.xml"/><Relationship Id="rId754" Type="http://schemas.openxmlformats.org/officeDocument/2006/relationships/customXml" Target="ink/ink376.xml"/><Relationship Id="rId961" Type="http://schemas.openxmlformats.org/officeDocument/2006/relationships/image" Target="media/image474.png"/><Relationship Id="rId90" Type="http://schemas.openxmlformats.org/officeDocument/2006/relationships/image" Target="media/image42.png"/><Relationship Id="rId186" Type="http://schemas.openxmlformats.org/officeDocument/2006/relationships/image" Target="media/image90.png"/><Relationship Id="rId393" Type="http://schemas.openxmlformats.org/officeDocument/2006/relationships/image" Target="media/image193.png"/><Relationship Id="rId407" Type="http://schemas.openxmlformats.org/officeDocument/2006/relationships/image" Target="media/image200.png"/><Relationship Id="rId614" Type="http://schemas.openxmlformats.org/officeDocument/2006/relationships/image" Target="media/image303.png"/><Relationship Id="rId821" Type="http://schemas.openxmlformats.org/officeDocument/2006/relationships/image" Target="media/image405.png"/><Relationship Id="rId1037" Type="http://schemas.openxmlformats.org/officeDocument/2006/relationships/image" Target="media/image512.png"/><Relationship Id="rId1244" Type="http://schemas.openxmlformats.org/officeDocument/2006/relationships/customXml" Target="ink/ink622.xml"/><Relationship Id="rId253" Type="http://schemas.openxmlformats.org/officeDocument/2006/relationships/customXml" Target="ink/ink123.xml"/><Relationship Id="rId460" Type="http://schemas.openxmlformats.org/officeDocument/2006/relationships/customXml" Target="ink/ink227.xml"/><Relationship Id="rId698" Type="http://schemas.openxmlformats.org/officeDocument/2006/relationships/customXml" Target="ink/ink348.xml"/><Relationship Id="rId919" Type="http://schemas.openxmlformats.org/officeDocument/2006/relationships/image" Target="media/image453.png"/><Relationship Id="rId1090" Type="http://schemas.openxmlformats.org/officeDocument/2006/relationships/customXml" Target="ink/ink545.xml"/><Relationship Id="rId1104" Type="http://schemas.openxmlformats.org/officeDocument/2006/relationships/customXml" Target="ink/ink552.xml"/><Relationship Id="rId1311" Type="http://schemas.openxmlformats.org/officeDocument/2006/relationships/image" Target="media/image649.png"/><Relationship Id="rId48" Type="http://schemas.openxmlformats.org/officeDocument/2006/relationships/image" Target="media/image21.png"/><Relationship Id="rId113" Type="http://schemas.openxmlformats.org/officeDocument/2006/relationships/customXml" Target="ink/ink53.xml"/><Relationship Id="rId320" Type="http://schemas.openxmlformats.org/officeDocument/2006/relationships/customXml" Target="ink/ink157.xml"/><Relationship Id="rId558" Type="http://schemas.openxmlformats.org/officeDocument/2006/relationships/image" Target="media/image275.png"/><Relationship Id="rId765" Type="http://schemas.openxmlformats.org/officeDocument/2006/relationships/image" Target="media/image377.png"/><Relationship Id="rId972" Type="http://schemas.openxmlformats.org/officeDocument/2006/relationships/customXml" Target="ink/ink486.xml"/><Relationship Id="rId1188" Type="http://schemas.openxmlformats.org/officeDocument/2006/relationships/customXml" Target="ink/ink594.xml"/><Relationship Id="rId197" Type="http://schemas.openxmlformats.org/officeDocument/2006/relationships/customXml" Target="ink/ink95.xml"/><Relationship Id="rId418" Type="http://schemas.openxmlformats.org/officeDocument/2006/relationships/customXml" Target="ink/ink206.xml"/><Relationship Id="rId625" Type="http://schemas.openxmlformats.org/officeDocument/2006/relationships/customXml" Target="ink/ink310.xml"/><Relationship Id="rId832" Type="http://schemas.openxmlformats.org/officeDocument/2006/relationships/customXml" Target="ink/ink415.xml"/><Relationship Id="rId1048" Type="http://schemas.openxmlformats.org/officeDocument/2006/relationships/customXml" Target="ink/ink524.xml"/><Relationship Id="rId1255" Type="http://schemas.openxmlformats.org/officeDocument/2006/relationships/image" Target="media/image621.png"/><Relationship Id="rId264" Type="http://schemas.openxmlformats.org/officeDocument/2006/relationships/image" Target="media/image129.png"/><Relationship Id="rId471" Type="http://schemas.openxmlformats.org/officeDocument/2006/relationships/image" Target="media/image232.png"/><Relationship Id="rId1115" Type="http://schemas.openxmlformats.org/officeDocument/2006/relationships/image" Target="media/image551.png"/><Relationship Id="rId1322" Type="http://schemas.openxmlformats.org/officeDocument/2006/relationships/customXml" Target="ink/ink661.xml"/><Relationship Id="rId59" Type="http://schemas.openxmlformats.org/officeDocument/2006/relationships/customXml" Target="ink/ink26.xml"/><Relationship Id="rId124" Type="http://schemas.openxmlformats.org/officeDocument/2006/relationships/image" Target="media/image59.png"/><Relationship Id="rId569" Type="http://schemas.openxmlformats.org/officeDocument/2006/relationships/customXml" Target="ink/ink282.xml"/><Relationship Id="rId776" Type="http://schemas.openxmlformats.org/officeDocument/2006/relationships/customXml" Target="ink/ink387.xml"/><Relationship Id="rId983" Type="http://schemas.openxmlformats.org/officeDocument/2006/relationships/image" Target="media/image485.png"/><Relationship Id="rId1199" Type="http://schemas.openxmlformats.org/officeDocument/2006/relationships/image" Target="media/image593.png"/><Relationship Id="rId331" Type="http://schemas.openxmlformats.org/officeDocument/2006/relationships/image" Target="media/image162.png"/><Relationship Id="rId429" Type="http://schemas.openxmlformats.org/officeDocument/2006/relationships/image" Target="media/image211.png"/><Relationship Id="rId636" Type="http://schemas.openxmlformats.org/officeDocument/2006/relationships/image" Target="media/image314.png"/><Relationship Id="rId1059" Type="http://schemas.openxmlformats.org/officeDocument/2006/relationships/image" Target="media/image523.png"/><Relationship Id="rId1266" Type="http://schemas.openxmlformats.org/officeDocument/2006/relationships/customXml" Target="ink/ink633.xml"/><Relationship Id="rId843" Type="http://schemas.openxmlformats.org/officeDocument/2006/relationships/customXml" Target="ink/ink421.xml"/><Relationship Id="rId1126" Type="http://schemas.openxmlformats.org/officeDocument/2006/relationships/customXml" Target="ink/ink563.xml"/><Relationship Id="rId275" Type="http://schemas.openxmlformats.org/officeDocument/2006/relationships/customXml" Target="ink/ink134.xml"/><Relationship Id="rId482" Type="http://schemas.openxmlformats.org/officeDocument/2006/relationships/customXml" Target="ink/ink238.xml"/><Relationship Id="rId703" Type="http://schemas.openxmlformats.org/officeDocument/2006/relationships/image" Target="media/image346.png"/><Relationship Id="rId910" Type="http://schemas.openxmlformats.org/officeDocument/2006/relationships/customXml" Target="ink/ink455.xml"/><Relationship Id="rId1333" Type="http://schemas.openxmlformats.org/officeDocument/2006/relationships/image" Target="media/image660.png"/><Relationship Id="rId135" Type="http://schemas.openxmlformats.org/officeDocument/2006/relationships/customXml" Target="ink/ink64.xml"/><Relationship Id="rId342" Type="http://schemas.openxmlformats.org/officeDocument/2006/relationships/customXml" Target="ink/ink168.xml"/><Relationship Id="rId787" Type="http://schemas.openxmlformats.org/officeDocument/2006/relationships/image" Target="media/image388.png"/><Relationship Id="rId994" Type="http://schemas.openxmlformats.org/officeDocument/2006/relationships/customXml" Target="ink/ink497.xml"/><Relationship Id="rId202" Type="http://schemas.openxmlformats.org/officeDocument/2006/relationships/image" Target="media/image98.png"/><Relationship Id="rId647" Type="http://schemas.openxmlformats.org/officeDocument/2006/relationships/image" Target="media/image319.png"/><Relationship Id="rId854" Type="http://schemas.openxmlformats.org/officeDocument/2006/relationships/image" Target="media/image421.png"/><Relationship Id="rId1277" Type="http://schemas.openxmlformats.org/officeDocument/2006/relationships/image" Target="media/image632.png"/><Relationship Id="rId286" Type="http://schemas.openxmlformats.org/officeDocument/2006/relationships/image" Target="media/image140.png"/><Relationship Id="rId493" Type="http://schemas.openxmlformats.org/officeDocument/2006/relationships/customXml" Target="ink/ink244.xml"/><Relationship Id="rId507" Type="http://schemas.openxmlformats.org/officeDocument/2006/relationships/customXml" Target="ink/ink251.xml"/><Relationship Id="rId714" Type="http://schemas.openxmlformats.org/officeDocument/2006/relationships/customXml" Target="ink/ink356.xml"/><Relationship Id="rId921" Type="http://schemas.openxmlformats.org/officeDocument/2006/relationships/image" Target="media/image454.png"/><Relationship Id="rId1137" Type="http://schemas.openxmlformats.org/officeDocument/2006/relationships/image" Target="media/image562.png"/><Relationship Id="rId1344" Type="http://schemas.openxmlformats.org/officeDocument/2006/relationships/customXml" Target="ink/ink672.xml"/><Relationship Id="rId50" Type="http://schemas.openxmlformats.org/officeDocument/2006/relationships/image" Target="media/image22.png"/><Relationship Id="rId146" Type="http://schemas.openxmlformats.org/officeDocument/2006/relationships/image" Target="media/image70.png"/><Relationship Id="rId353" Type="http://schemas.openxmlformats.org/officeDocument/2006/relationships/image" Target="media/image173.png"/><Relationship Id="rId560" Type="http://schemas.openxmlformats.org/officeDocument/2006/relationships/image" Target="media/image276.png"/><Relationship Id="rId798" Type="http://schemas.openxmlformats.org/officeDocument/2006/relationships/customXml" Target="ink/ink398.xml"/><Relationship Id="rId1190" Type="http://schemas.openxmlformats.org/officeDocument/2006/relationships/customXml" Target="ink/ink595.xml"/><Relationship Id="rId1204" Type="http://schemas.openxmlformats.org/officeDocument/2006/relationships/customXml" Target="ink/ink602.xml"/><Relationship Id="rId213" Type="http://schemas.openxmlformats.org/officeDocument/2006/relationships/customXml" Target="ink/ink103.xml"/><Relationship Id="rId420" Type="http://schemas.openxmlformats.org/officeDocument/2006/relationships/customXml" Target="ink/ink207.xml"/><Relationship Id="rId658" Type="http://schemas.openxmlformats.org/officeDocument/2006/relationships/image" Target="media/image324.png"/><Relationship Id="rId865" Type="http://schemas.openxmlformats.org/officeDocument/2006/relationships/customXml" Target="ink/ink432.xml"/><Relationship Id="rId1050" Type="http://schemas.openxmlformats.org/officeDocument/2006/relationships/customXml" Target="ink/ink525.xml"/><Relationship Id="rId1288" Type="http://schemas.openxmlformats.org/officeDocument/2006/relationships/customXml" Target="ink/ink644.xml"/><Relationship Id="rId297" Type="http://schemas.openxmlformats.org/officeDocument/2006/relationships/customXml" Target="ink/ink145.xml"/><Relationship Id="rId518" Type="http://schemas.openxmlformats.org/officeDocument/2006/relationships/image" Target="media/image255.png"/><Relationship Id="rId725" Type="http://schemas.openxmlformats.org/officeDocument/2006/relationships/image" Target="media/image357.png"/><Relationship Id="rId932" Type="http://schemas.openxmlformats.org/officeDocument/2006/relationships/customXml" Target="ink/ink466.xml"/><Relationship Id="rId1148" Type="http://schemas.openxmlformats.org/officeDocument/2006/relationships/customXml" Target="ink/ink574.xml"/><Relationship Id="rId1355" Type="http://schemas.openxmlformats.org/officeDocument/2006/relationships/image" Target="media/image671.png"/><Relationship Id="rId157" Type="http://schemas.openxmlformats.org/officeDocument/2006/relationships/customXml" Target="ink/ink75.xml"/><Relationship Id="rId364" Type="http://schemas.openxmlformats.org/officeDocument/2006/relationships/customXml" Target="ink/ink179.xml"/><Relationship Id="rId1008" Type="http://schemas.openxmlformats.org/officeDocument/2006/relationships/customXml" Target="ink/ink504.xml"/><Relationship Id="rId1215" Type="http://schemas.openxmlformats.org/officeDocument/2006/relationships/image" Target="media/image601.png"/><Relationship Id="rId61" Type="http://schemas.openxmlformats.org/officeDocument/2006/relationships/customXml" Target="ink/ink27.xml"/><Relationship Id="rId571" Type="http://schemas.openxmlformats.org/officeDocument/2006/relationships/customXml" Target="ink/ink283.xml"/><Relationship Id="rId669" Type="http://schemas.openxmlformats.org/officeDocument/2006/relationships/image" Target="media/image329.png"/><Relationship Id="rId876" Type="http://schemas.openxmlformats.org/officeDocument/2006/relationships/customXml" Target="ink/ink438.xml"/><Relationship Id="rId1299" Type="http://schemas.openxmlformats.org/officeDocument/2006/relationships/image" Target="media/image643.png"/><Relationship Id="rId19" Type="http://schemas.openxmlformats.org/officeDocument/2006/relationships/customXml" Target="ink/ink6.xml"/><Relationship Id="rId224" Type="http://schemas.openxmlformats.org/officeDocument/2006/relationships/image" Target="media/image109.png"/><Relationship Id="rId431" Type="http://schemas.openxmlformats.org/officeDocument/2006/relationships/image" Target="media/image212.png"/><Relationship Id="rId529" Type="http://schemas.openxmlformats.org/officeDocument/2006/relationships/customXml" Target="ink/ink262.xml"/><Relationship Id="rId736" Type="http://schemas.openxmlformats.org/officeDocument/2006/relationships/customXml" Target="ink/ink367.xml"/><Relationship Id="rId1061" Type="http://schemas.openxmlformats.org/officeDocument/2006/relationships/image" Target="media/image524.png"/><Relationship Id="rId1159" Type="http://schemas.openxmlformats.org/officeDocument/2006/relationships/image" Target="media/image573.png"/><Relationship Id="rId168" Type="http://schemas.openxmlformats.org/officeDocument/2006/relationships/image" Target="media/image81.png"/><Relationship Id="rId943" Type="http://schemas.openxmlformats.org/officeDocument/2006/relationships/image" Target="media/image465.png"/><Relationship Id="rId1019" Type="http://schemas.openxmlformats.org/officeDocument/2006/relationships/image" Target="media/image503.png"/><Relationship Id="rId72" Type="http://schemas.openxmlformats.org/officeDocument/2006/relationships/image" Target="media/image33.png"/><Relationship Id="rId375" Type="http://schemas.openxmlformats.org/officeDocument/2006/relationships/image" Target="media/image184.png"/><Relationship Id="rId582" Type="http://schemas.openxmlformats.org/officeDocument/2006/relationships/image" Target="media/image287.png"/><Relationship Id="rId803" Type="http://schemas.openxmlformats.org/officeDocument/2006/relationships/image" Target="media/image396.png"/><Relationship Id="rId1226" Type="http://schemas.openxmlformats.org/officeDocument/2006/relationships/customXml" Target="ink/ink613.xml"/><Relationship Id="rId3" Type="http://schemas.openxmlformats.org/officeDocument/2006/relationships/customXml" Target="../customXml/item3.xml"/><Relationship Id="rId235" Type="http://schemas.openxmlformats.org/officeDocument/2006/relationships/customXml" Target="ink/ink114.xml"/><Relationship Id="rId442" Type="http://schemas.openxmlformats.org/officeDocument/2006/relationships/customXml" Target="ink/ink218.xml"/><Relationship Id="rId887" Type="http://schemas.openxmlformats.org/officeDocument/2006/relationships/image" Target="media/image437.png"/><Relationship Id="rId1072" Type="http://schemas.openxmlformats.org/officeDocument/2006/relationships/customXml" Target="ink/ink536.xml"/><Relationship Id="rId302" Type="http://schemas.openxmlformats.org/officeDocument/2006/relationships/image" Target="media/image148.png"/><Relationship Id="rId747" Type="http://schemas.openxmlformats.org/officeDocument/2006/relationships/image" Target="media/image368.png"/><Relationship Id="rId954" Type="http://schemas.openxmlformats.org/officeDocument/2006/relationships/customXml" Target="ink/ink477.xml"/><Relationship Id="rId83" Type="http://schemas.openxmlformats.org/officeDocument/2006/relationships/customXml" Target="ink/ink38.xml"/><Relationship Id="rId179" Type="http://schemas.openxmlformats.org/officeDocument/2006/relationships/customXml" Target="ink/ink86.xml"/><Relationship Id="rId386" Type="http://schemas.openxmlformats.org/officeDocument/2006/relationships/customXml" Target="ink/ink190.xml"/><Relationship Id="rId593" Type="http://schemas.openxmlformats.org/officeDocument/2006/relationships/customXml" Target="ink/ink294.xml"/><Relationship Id="rId607" Type="http://schemas.openxmlformats.org/officeDocument/2006/relationships/customXml" Target="ink/ink301.xml"/><Relationship Id="rId814" Type="http://schemas.openxmlformats.org/officeDocument/2006/relationships/customXml" Target="ink/ink406.xml"/><Relationship Id="rId1237" Type="http://schemas.openxmlformats.org/officeDocument/2006/relationships/image" Target="media/image612.png"/><Relationship Id="rId246" Type="http://schemas.openxmlformats.org/officeDocument/2006/relationships/image" Target="media/image120.png"/><Relationship Id="rId453" Type="http://schemas.openxmlformats.org/officeDocument/2006/relationships/image" Target="media/image223.png"/><Relationship Id="rId660" Type="http://schemas.openxmlformats.org/officeDocument/2006/relationships/image" Target="media/image325.png"/><Relationship Id="rId898" Type="http://schemas.openxmlformats.org/officeDocument/2006/relationships/customXml" Target="ink/ink449.xml"/><Relationship Id="rId1083" Type="http://schemas.openxmlformats.org/officeDocument/2006/relationships/image" Target="media/image535.png"/><Relationship Id="rId1290" Type="http://schemas.openxmlformats.org/officeDocument/2006/relationships/customXml" Target="ink/ink645.xml"/><Relationship Id="rId1304" Type="http://schemas.openxmlformats.org/officeDocument/2006/relationships/customXml" Target="ink/ink652.xml"/><Relationship Id="rId106" Type="http://schemas.openxmlformats.org/officeDocument/2006/relationships/image" Target="media/image50.png"/><Relationship Id="rId313" Type="http://schemas.openxmlformats.org/officeDocument/2006/relationships/image" Target="media/image153.png"/><Relationship Id="rId758" Type="http://schemas.openxmlformats.org/officeDocument/2006/relationships/customXml" Target="ink/ink378.xml"/><Relationship Id="rId965" Type="http://schemas.openxmlformats.org/officeDocument/2006/relationships/image" Target="media/image476.png"/><Relationship Id="rId1150" Type="http://schemas.openxmlformats.org/officeDocument/2006/relationships/customXml" Target="ink/ink575.xml"/><Relationship Id="rId10" Type="http://schemas.openxmlformats.org/officeDocument/2006/relationships/image" Target="media/image2.png"/><Relationship Id="rId94" Type="http://schemas.openxmlformats.org/officeDocument/2006/relationships/image" Target="media/image44.png"/><Relationship Id="rId397" Type="http://schemas.openxmlformats.org/officeDocument/2006/relationships/image" Target="media/image195.png"/><Relationship Id="rId520" Type="http://schemas.openxmlformats.org/officeDocument/2006/relationships/image" Target="media/image256.png"/><Relationship Id="rId618" Type="http://schemas.openxmlformats.org/officeDocument/2006/relationships/image" Target="media/image305.png"/><Relationship Id="rId825" Type="http://schemas.openxmlformats.org/officeDocument/2006/relationships/image" Target="media/image407.png"/><Relationship Id="rId1248" Type="http://schemas.openxmlformats.org/officeDocument/2006/relationships/customXml" Target="ink/ink624.xml"/><Relationship Id="rId257" Type="http://schemas.openxmlformats.org/officeDocument/2006/relationships/customXml" Target="ink/ink125.xml"/><Relationship Id="rId464" Type="http://schemas.openxmlformats.org/officeDocument/2006/relationships/customXml" Target="ink/ink229.xml"/><Relationship Id="rId1010" Type="http://schemas.openxmlformats.org/officeDocument/2006/relationships/customXml" Target="ink/ink505.xml"/><Relationship Id="rId1094" Type="http://schemas.openxmlformats.org/officeDocument/2006/relationships/customXml" Target="ink/ink547.xml"/><Relationship Id="rId1108" Type="http://schemas.openxmlformats.org/officeDocument/2006/relationships/customXml" Target="ink/ink554.xml"/><Relationship Id="rId1315" Type="http://schemas.openxmlformats.org/officeDocument/2006/relationships/image" Target="media/image651.png"/><Relationship Id="rId117" Type="http://schemas.openxmlformats.org/officeDocument/2006/relationships/customXml" Target="ink/ink55.xml"/><Relationship Id="rId671" Type="http://schemas.openxmlformats.org/officeDocument/2006/relationships/image" Target="media/image330.png"/><Relationship Id="rId769" Type="http://schemas.openxmlformats.org/officeDocument/2006/relationships/image" Target="media/image379.png"/><Relationship Id="rId976" Type="http://schemas.openxmlformats.org/officeDocument/2006/relationships/customXml" Target="ink/ink488.xml"/><Relationship Id="rId324" Type="http://schemas.openxmlformats.org/officeDocument/2006/relationships/customXml" Target="ink/ink159.xml"/><Relationship Id="rId531" Type="http://schemas.openxmlformats.org/officeDocument/2006/relationships/customXml" Target="ink/ink263.xml"/><Relationship Id="rId629" Type="http://schemas.openxmlformats.org/officeDocument/2006/relationships/customXml" Target="ink/ink312.xml"/><Relationship Id="rId1161" Type="http://schemas.openxmlformats.org/officeDocument/2006/relationships/image" Target="media/image574.png"/><Relationship Id="rId1259" Type="http://schemas.openxmlformats.org/officeDocument/2006/relationships/image" Target="media/image623.png"/><Relationship Id="rId836" Type="http://schemas.openxmlformats.org/officeDocument/2006/relationships/customXml" Target="ink/ink417.xml"/><Relationship Id="rId1021" Type="http://schemas.openxmlformats.org/officeDocument/2006/relationships/image" Target="media/image504.png"/><Relationship Id="rId1119" Type="http://schemas.openxmlformats.org/officeDocument/2006/relationships/image" Target="media/image553.png"/><Relationship Id="rId903" Type="http://schemas.openxmlformats.org/officeDocument/2006/relationships/image" Target="media/image445.png"/><Relationship Id="rId1326" Type="http://schemas.openxmlformats.org/officeDocument/2006/relationships/customXml" Target="ink/ink663.xml"/><Relationship Id="rId32" Type="http://schemas.openxmlformats.org/officeDocument/2006/relationships/image" Target="media/image13.png"/><Relationship Id="rId181" Type="http://schemas.openxmlformats.org/officeDocument/2006/relationships/customXml" Target="ink/ink87.xml"/><Relationship Id="rId279" Type="http://schemas.openxmlformats.org/officeDocument/2006/relationships/customXml" Target="ink/ink136.xml"/><Relationship Id="rId486" Type="http://schemas.openxmlformats.org/officeDocument/2006/relationships/customXml" Target="ink/ink240.xml"/><Relationship Id="rId693" Type="http://schemas.openxmlformats.org/officeDocument/2006/relationships/image" Target="media/image341.png"/><Relationship Id="rId139" Type="http://schemas.openxmlformats.org/officeDocument/2006/relationships/customXml" Target="ink/ink66.xml"/><Relationship Id="rId346" Type="http://schemas.openxmlformats.org/officeDocument/2006/relationships/customXml" Target="ink/ink170.xml"/><Relationship Id="rId553" Type="http://schemas.openxmlformats.org/officeDocument/2006/relationships/customXml" Target="ink/ink274.xml"/><Relationship Id="rId760" Type="http://schemas.openxmlformats.org/officeDocument/2006/relationships/customXml" Target="ink/ink379.xml"/><Relationship Id="rId998" Type="http://schemas.openxmlformats.org/officeDocument/2006/relationships/customXml" Target="ink/ink499.xml"/><Relationship Id="rId1183" Type="http://schemas.openxmlformats.org/officeDocument/2006/relationships/image" Target="media/image585.png"/><Relationship Id="rId206" Type="http://schemas.openxmlformats.org/officeDocument/2006/relationships/image" Target="media/image100.png"/><Relationship Id="rId413" Type="http://schemas.openxmlformats.org/officeDocument/2006/relationships/image" Target="media/image203.png"/><Relationship Id="rId858" Type="http://schemas.openxmlformats.org/officeDocument/2006/relationships/image" Target="media/image423.png"/><Relationship Id="rId1043" Type="http://schemas.openxmlformats.org/officeDocument/2006/relationships/image" Target="media/image515.png"/><Relationship Id="rId620" Type="http://schemas.openxmlformats.org/officeDocument/2006/relationships/image" Target="media/image306.png"/><Relationship Id="rId718" Type="http://schemas.openxmlformats.org/officeDocument/2006/relationships/customXml" Target="ink/ink358.xml"/><Relationship Id="rId925" Type="http://schemas.openxmlformats.org/officeDocument/2006/relationships/image" Target="media/image456.png"/><Relationship Id="rId1250" Type="http://schemas.openxmlformats.org/officeDocument/2006/relationships/customXml" Target="ink/ink625.xml"/><Relationship Id="rId1348" Type="http://schemas.openxmlformats.org/officeDocument/2006/relationships/customXml" Target="ink/ink674.xml"/><Relationship Id="rId1110" Type="http://schemas.openxmlformats.org/officeDocument/2006/relationships/customXml" Target="ink/ink555.xml"/><Relationship Id="rId1208" Type="http://schemas.openxmlformats.org/officeDocument/2006/relationships/customXml" Target="ink/ink604.xml"/><Relationship Id="rId54" Type="http://schemas.openxmlformats.org/officeDocument/2006/relationships/image" Target="media/image24.png"/><Relationship Id="rId270" Type="http://schemas.openxmlformats.org/officeDocument/2006/relationships/image" Target="media/image132.png"/><Relationship Id="rId130" Type="http://schemas.openxmlformats.org/officeDocument/2006/relationships/image" Target="media/image62.png"/><Relationship Id="rId368" Type="http://schemas.openxmlformats.org/officeDocument/2006/relationships/customXml" Target="ink/ink181.xml"/><Relationship Id="rId575" Type="http://schemas.openxmlformats.org/officeDocument/2006/relationships/customXml" Target="ink/ink285.xml"/><Relationship Id="rId782" Type="http://schemas.openxmlformats.org/officeDocument/2006/relationships/customXml" Target="ink/ink390.xml"/><Relationship Id="rId228" Type="http://schemas.openxmlformats.org/officeDocument/2006/relationships/image" Target="media/image111.png"/><Relationship Id="rId435" Type="http://schemas.openxmlformats.org/officeDocument/2006/relationships/image" Target="media/image214.png"/><Relationship Id="rId642" Type="http://schemas.openxmlformats.org/officeDocument/2006/relationships/customXml" Target="ink/ink319.xml"/><Relationship Id="rId1065" Type="http://schemas.openxmlformats.org/officeDocument/2006/relationships/image" Target="media/image526.png"/><Relationship Id="rId1272" Type="http://schemas.openxmlformats.org/officeDocument/2006/relationships/customXml" Target="ink/ink636.xml"/><Relationship Id="rId502" Type="http://schemas.openxmlformats.org/officeDocument/2006/relationships/image" Target="media/image247.png"/><Relationship Id="rId947" Type="http://schemas.openxmlformats.org/officeDocument/2006/relationships/image" Target="media/image467.png"/><Relationship Id="rId1132" Type="http://schemas.openxmlformats.org/officeDocument/2006/relationships/customXml" Target="ink/ink566.xml"/><Relationship Id="rId76" Type="http://schemas.openxmlformats.org/officeDocument/2006/relationships/image" Target="media/image35.png"/><Relationship Id="rId807" Type="http://schemas.openxmlformats.org/officeDocument/2006/relationships/image" Target="media/image398.png"/><Relationship Id="rId292" Type="http://schemas.openxmlformats.org/officeDocument/2006/relationships/image" Target="media/image143.png"/><Relationship Id="rId597" Type="http://schemas.openxmlformats.org/officeDocument/2006/relationships/customXml" Target="ink/ink296.xml"/><Relationship Id="rId152" Type="http://schemas.openxmlformats.org/officeDocument/2006/relationships/image" Target="media/image73.png"/><Relationship Id="rId457" Type="http://schemas.openxmlformats.org/officeDocument/2006/relationships/image" Target="media/image225.png"/><Relationship Id="rId1087" Type="http://schemas.openxmlformats.org/officeDocument/2006/relationships/image" Target="media/image537.png"/><Relationship Id="rId1294" Type="http://schemas.openxmlformats.org/officeDocument/2006/relationships/customXml" Target="ink/ink647.xml"/><Relationship Id="rId664" Type="http://schemas.openxmlformats.org/officeDocument/2006/relationships/image" Target="media/image327.png"/><Relationship Id="rId871" Type="http://schemas.openxmlformats.org/officeDocument/2006/relationships/image" Target="media/image429.png"/><Relationship Id="rId969" Type="http://schemas.openxmlformats.org/officeDocument/2006/relationships/image" Target="media/image478.png"/><Relationship Id="rId317" Type="http://schemas.openxmlformats.org/officeDocument/2006/relationships/image" Target="media/image155.png"/><Relationship Id="rId524" Type="http://schemas.openxmlformats.org/officeDocument/2006/relationships/image" Target="media/image258.png"/><Relationship Id="rId731" Type="http://schemas.openxmlformats.org/officeDocument/2006/relationships/image" Target="media/image360.png"/><Relationship Id="rId1154" Type="http://schemas.openxmlformats.org/officeDocument/2006/relationships/customXml" Target="ink/ink577.xml"/><Relationship Id="rId1361" Type="http://schemas.openxmlformats.org/officeDocument/2006/relationships/image" Target="media/image674.png"/><Relationship Id="rId98" Type="http://schemas.openxmlformats.org/officeDocument/2006/relationships/image" Target="media/image46.png"/><Relationship Id="rId829" Type="http://schemas.openxmlformats.org/officeDocument/2006/relationships/image" Target="media/image409.png"/><Relationship Id="rId1014" Type="http://schemas.openxmlformats.org/officeDocument/2006/relationships/customXml" Target="ink/ink507.xml"/><Relationship Id="rId1221" Type="http://schemas.openxmlformats.org/officeDocument/2006/relationships/image" Target="media/image604.png"/><Relationship Id="rId1319" Type="http://schemas.openxmlformats.org/officeDocument/2006/relationships/image" Target="media/image653.png"/><Relationship Id="rId25" Type="http://schemas.openxmlformats.org/officeDocument/2006/relationships/customXml" Target="ink/ink9.xml"/><Relationship Id="rId174" Type="http://schemas.openxmlformats.org/officeDocument/2006/relationships/image" Target="media/image84.png"/><Relationship Id="rId381" Type="http://schemas.openxmlformats.org/officeDocument/2006/relationships/image" Target="media/image187.png"/><Relationship Id="rId241" Type="http://schemas.openxmlformats.org/officeDocument/2006/relationships/customXml" Target="ink/ink117.xml"/><Relationship Id="rId479" Type="http://schemas.openxmlformats.org/officeDocument/2006/relationships/image" Target="media/image236.png"/><Relationship Id="rId686" Type="http://schemas.openxmlformats.org/officeDocument/2006/relationships/customXml" Target="ink/ink342.xml"/><Relationship Id="rId893" Type="http://schemas.openxmlformats.org/officeDocument/2006/relationships/image" Target="media/image440.png"/><Relationship Id="rId339" Type="http://schemas.openxmlformats.org/officeDocument/2006/relationships/image" Target="media/image166.png"/><Relationship Id="rId546" Type="http://schemas.openxmlformats.org/officeDocument/2006/relationships/image" Target="media/image269.png"/><Relationship Id="rId753" Type="http://schemas.openxmlformats.org/officeDocument/2006/relationships/image" Target="media/image371.png"/><Relationship Id="rId1176" Type="http://schemas.openxmlformats.org/officeDocument/2006/relationships/customXml" Target="ink/ink588.xml"/><Relationship Id="rId101" Type="http://schemas.openxmlformats.org/officeDocument/2006/relationships/customXml" Target="ink/ink47.xml"/><Relationship Id="rId406" Type="http://schemas.openxmlformats.org/officeDocument/2006/relationships/customXml" Target="ink/ink200.xml"/><Relationship Id="rId960" Type="http://schemas.openxmlformats.org/officeDocument/2006/relationships/customXml" Target="ink/ink480.xml"/><Relationship Id="rId1036" Type="http://schemas.openxmlformats.org/officeDocument/2006/relationships/customXml" Target="ink/ink518.xml"/><Relationship Id="rId1243" Type="http://schemas.openxmlformats.org/officeDocument/2006/relationships/image" Target="media/image615.png"/><Relationship Id="rId613" Type="http://schemas.openxmlformats.org/officeDocument/2006/relationships/customXml" Target="ink/ink304.xml"/><Relationship Id="rId820" Type="http://schemas.openxmlformats.org/officeDocument/2006/relationships/customXml" Target="ink/ink409.xml"/><Relationship Id="rId918" Type="http://schemas.openxmlformats.org/officeDocument/2006/relationships/customXml" Target="ink/ink459.xml"/><Relationship Id="rId1103" Type="http://schemas.openxmlformats.org/officeDocument/2006/relationships/image" Target="media/image545.png"/><Relationship Id="rId1310" Type="http://schemas.openxmlformats.org/officeDocument/2006/relationships/customXml" Target="ink/ink655.xml"/><Relationship Id="rId47" Type="http://schemas.openxmlformats.org/officeDocument/2006/relationships/customXml" Target="ink/ink20.xml"/><Relationship Id="rId196" Type="http://schemas.openxmlformats.org/officeDocument/2006/relationships/image" Target="media/image95.png"/><Relationship Id="rId263" Type="http://schemas.openxmlformats.org/officeDocument/2006/relationships/customXml" Target="ink/ink128.xml"/><Relationship Id="rId470" Type="http://schemas.openxmlformats.org/officeDocument/2006/relationships/customXml" Target="ink/ink232.xml"/><Relationship Id="rId123" Type="http://schemas.openxmlformats.org/officeDocument/2006/relationships/customXml" Target="ink/ink58.xml"/><Relationship Id="rId330" Type="http://schemas.openxmlformats.org/officeDocument/2006/relationships/customXml" Target="ink/ink162.xml"/><Relationship Id="rId568" Type="http://schemas.openxmlformats.org/officeDocument/2006/relationships/image" Target="media/image280.png"/><Relationship Id="rId775" Type="http://schemas.openxmlformats.org/officeDocument/2006/relationships/image" Target="media/image382.png"/><Relationship Id="rId982" Type="http://schemas.openxmlformats.org/officeDocument/2006/relationships/customXml" Target="ink/ink491.xml"/><Relationship Id="rId1198" Type="http://schemas.openxmlformats.org/officeDocument/2006/relationships/customXml" Target="ink/ink599.xml"/><Relationship Id="rId428" Type="http://schemas.openxmlformats.org/officeDocument/2006/relationships/customXml" Target="ink/ink211.xml"/><Relationship Id="rId635" Type="http://schemas.openxmlformats.org/officeDocument/2006/relationships/customXml" Target="ink/ink315.xml"/><Relationship Id="rId842" Type="http://schemas.openxmlformats.org/officeDocument/2006/relationships/image" Target="media/image415.png"/><Relationship Id="rId1058" Type="http://schemas.openxmlformats.org/officeDocument/2006/relationships/customXml" Target="ink/ink529.xml"/><Relationship Id="rId1265" Type="http://schemas.openxmlformats.org/officeDocument/2006/relationships/image" Target="media/image626.png"/><Relationship Id="rId702" Type="http://schemas.openxmlformats.org/officeDocument/2006/relationships/customXml" Target="ink/ink350.xml"/><Relationship Id="rId1125" Type="http://schemas.openxmlformats.org/officeDocument/2006/relationships/image" Target="media/image556.png"/><Relationship Id="rId1332" Type="http://schemas.openxmlformats.org/officeDocument/2006/relationships/customXml" Target="ink/ink666.xml"/><Relationship Id="rId69" Type="http://schemas.openxmlformats.org/officeDocument/2006/relationships/customXml" Target="ink/ink31.xml"/><Relationship Id="rId285" Type="http://schemas.openxmlformats.org/officeDocument/2006/relationships/customXml" Target="ink/ink139.xml"/><Relationship Id="rId492" Type="http://schemas.openxmlformats.org/officeDocument/2006/relationships/image" Target="media/image242.png"/><Relationship Id="rId797" Type="http://schemas.openxmlformats.org/officeDocument/2006/relationships/image" Target="media/image393.png"/><Relationship Id="rId145" Type="http://schemas.openxmlformats.org/officeDocument/2006/relationships/customXml" Target="ink/ink69.xml"/><Relationship Id="rId352" Type="http://schemas.openxmlformats.org/officeDocument/2006/relationships/customXml" Target="ink/ink173.xml"/><Relationship Id="rId1287" Type="http://schemas.openxmlformats.org/officeDocument/2006/relationships/image" Target="media/image637.png"/><Relationship Id="rId212" Type="http://schemas.openxmlformats.org/officeDocument/2006/relationships/image" Target="media/image103.png"/><Relationship Id="rId657" Type="http://schemas.openxmlformats.org/officeDocument/2006/relationships/customXml" Target="ink/ink327.xml"/><Relationship Id="rId864" Type="http://schemas.openxmlformats.org/officeDocument/2006/relationships/image" Target="media/image426.png"/><Relationship Id="rId517" Type="http://schemas.openxmlformats.org/officeDocument/2006/relationships/customXml" Target="ink/ink256.xml"/><Relationship Id="rId724" Type="http://schemas.openxmlformats.org/officeDocument/2006/relationships/customXml" Target="ink/ink361.xml"/><Relationship Id="rId931" Type="http://schemas.openxmlformats.org/officeDocument/2006/relationships/image" Target="media/image459.png"/><Relationship Id="rId1147" Type="http://schemas.openxmlformats.org/officeDocument/2006/relationships/image" Target="media/image567.png"/><Relationship Id="rId1354" Type="http://schemas.openxmlformats.org/officeDocument/2006/relationships/customXml" Target="ink/ink677.xml"/><Relationship Id="rId60" Type="http://schemas.openxmlformats.org/officeDocument/2006/relationships/image" Target="media/image27.png"/><Relationship Id="rId1007" Type="http://schemas.openxmlformats.org/officeDocument/2006/relationships/image" Target="media/image497.png"/><Relationship Id="rId1214" Type="http://schemas.openxmlformats.org/officeDocument/2006/relationships/customXml" Target="ink/ink607.xml"/><Relationship Id="rId18" Type="http://schemas.openxmlformats.org/officeDocument/2006/relationships/image" Target="media/image6.png"/><Relationship Id="rId167" Type="http://schemas.openxmlformats.org/officeDocument/2006/relationships/customXml" Target="ink/ink80.xml"/><Relationship Id="rId374" Type="http://schemas.openxmlformats.org/officeDocument/2006/relationships/customXml" Target="ink/ink184.xml"/><Relationship Id="rId581" Type="http://schemas.openxmlformats.org/officeDocument/2006/relationships/customXml" Target="ink/ink288.xml"/><Relationship Id="rId234" Type="http://schemas.openxmlformats.org/officeDocument/2006/relationships/image" Target="media/image114.png"/><Relationship Id="rId679" Type="http://schemas.openxmlformats.org/officeDocument/2006/relationships/image" Target="media/image334.png"/><Relationship Id="rId886" Type="http://schemas.openxmlformats.org/officeDocument/2006/relationships/customXml" Target="ink/ink443.xml"/><Relationship Id="rId2" Type="http://schemas.openxmlformats.org/officeDocument/2006/relationships/customXml" Target="../customXml/item2.xml"/><Relationship Id="rId441" Type="http://schemas.openxmlformats.org/officeDocument/2006/relationships/image" Target="media/image217.png"/><Relationship Id="rId539" Type="http://schemas.openxmlformats.org/officeDocument/2006/relationships/customXml" Target="ink/ink267.xml"/><Relationship Id="rId746" Type="http://schemas.openxmlformats.org/officeDocument/2006/relationships/customXml" Target="ink/ink372.xml"/><Relationship Id="rId1071" Type="http://schemas.openxmlformats.org/officeDocument/2006/relationships/image" Target="media/image529.png"/><Relationship Id="rId1169" Type="http://schemas.openxmlformats.org/officeDocument/2006/relationships/image" Target="media/image578.png"/><Relationship Id="rId301" Type="http://schemas.openxmlformats.org/officeDocument/2006/relationships/customXml" Target="ink/ink147.xml"/><Relationship Id="rId953" Type="http://schemas.openxmlformats.org/officeDocument/2006/relationships/image" Target="media/image470.png"/><Relationship Id="rId1029" Type="http://schemas.openxmlformats.org/officeDocument/2006/relationships/image" Target="media/image508.png"/><Relationship Id="rId1236" Type="http://schemas.openxmlformats.org/officeDocument/2006/relationships/customXml" Target="ink/ink618.xml"/><Relationship Id="rId82" Type="http://schemas.openxmlformats.org/officeDocument/2006/relationships/image" Target="media/image38.png"/><Relationship Id="rId606" Type="http://schemas.openxmlformats.org/officeDocument/2006/relationships/image" Target="media/image299.png"/><Relationship Id="rId813" Type="http://schemas.openxmlformats.org/officeDocument/2006/relationships/image" Target="media/image401.png"/><Relationship Id="rId1303" Type="http://schemas.openxmlformats.org/officeDocument/2006/relationships/image" Target="media/image645.png"/><Relationship Id="rId189" Type="http://schemas.openxmlformats.org/officeDocument/2006/relationships/customXml" Target="ink/ink91.xml"/><Relationship Id="rId396" Type="http://schemas.openxmlformats.org/officeDocument/2006/relationships/customXml" Target="ink/ink195.xml"/><Relationship Id="rId256" Type="http://schemas.openxmlformats.org/officeDocument/2006/relationships/image" Target="media/image125.png"/><Relationship Id="rId463" Type="http://schemas.openxmlformats.org/officeDocument/2006/relationships/image" Target="media/image228.png"/><Relationship Id="rId670" Type="http://schemas.openxmlformats.org/officeDocument/2006/relationships/customXml" Target="ink/ink334.xml"/><Relationship Id="rId1093" Type="http://schemas.openxmlformats.org/officeDocument/2006/relationships/image" Target="media/image540.png"/><Relationship Id="rId116" Type="http://schemas.openxmlformats.org/officeDocument/2006/relationships/image" Target="media/image55.png"/><Relationship Id="rId323" Type="http://schemas.openxmlformats.org/officeDocument/2006/relationships/image" Target="media/image158.png"/><Relationship Id="rId530" Type="http://schemas.openxmlformats.org/officeDocument/2006/relationships/image" Target="media/image261.png"/><Relationship Id="rId768" Type="http://schemas.openxmlformats.org/officeDocument/2006/relationships/customXml" Target="ink/ink383.xml"/><Relationship Id="rId975" Type="http://schemas.openxmlformats.org/officeDocument/2006/relationships/image" Target="media/image481.png"/><Relationship Id="rId1160" Type="http://schemas.openxmlformats.org/officeDocument/2006/relationships/customXml" Target="ink/ink580.xml"/><Relationship Id="rId628" Type="http://schemas.openxmlformats.org/officeDocument/2006/relationships/image" Target="media/image310.png"/><Relationship Id="rId835" Type="http://schemas.openxmlformats.org/officeDocument/2006/relationships/image" Target="media/image412.png"/><Relationship Id="rId1258" Type="http://schemas.openxmlformats.org/officeDocument/2006/relationships/customXml" Target="ink/ink629.xml"/><Relationship Id="rId1020" Type="http://schemas.openxmlformats.org/officeDocument/2006/relationships/customXml" Target="ink/ink510.xml"/><Relationship Id="rId1118" Type="http://schemas.openxmlformats.org/officeDocument/2006/relationships/customXml" Target="ink/ink559.xml"/><Relationship Id="rId1325" Type="http://schemas.openxmlformats.org/officeDocument/2006/relationships/image" Target="media/image656.png"/><Relationship Id="rId902" Type="http://schemas.openxmlformats.org/officeDocument/2006/relationships/customXml" Target="ink/ink451.xml"/><Relationship Id="rId31" Type="http://schemas.openxmlformats.org/officeDocument/2006/relationships/customXml" Target="ink/ink12.xml"/><Relationship Id="rId180" Type="http://schemas.openxmlformats.org/officeDocument/2006/relationships/image" Target="media/image87.png"/><Relationship Id="rId278" Type="http://schemas.openxmlformats.org/officeDocument/2006/relationships/image" Target="media/image136.png"/><Relationship Id="rId485" Type="http://schemas.openxmlformats.org/officeDocument/2006/relationships/image" Target="media/image239.png"/><Relationship Id="rId692" Type="http://schemas.openxmlformats.org/officeDocument/2006/relationships/customXml" Target="ink/ink345.xml"/><Relationship Id="rId138" Type="http://schemas.openxmlformats.org/officeDocument/2006/relationships/image" Target="media/image66.png"/><Relationship Id="rId345" Type="http://schemas.openxmlformats.org/officeDocument/2006/relationships/image" Target="media/image169.png"/><Relationship Id="rId552" Type="http://schemas.openxmlformats.org/officeDocument/2006/relationships/image" Target="media/image272.png"/><Relationship Id="rId997" Type="http://schemas.openxmlformats.org/officeDocument/2006/relationships/image" Target="media/image492.png"/><Relationship Id="rId1182" Type="http://schemas.openxmlformats.org/officeDocument/2006/relationships/customXml" Target="ink/ink591.xml"/><Relationship Id="rId205" Type="http://schemas.openxmlformats.org/officeDocument/2006/relationships/customXml" Target="ink/ink99.xml"/><Relationship Id="rId412" Type="http://schemas.openxmlformats.org/officeDocument/2006/relationships/customXml" Target="ink/ink203.xml"/><Relationship Id="rId857" Type="http://schemas.openxmlformats.org/officeDocument/2006/relationships/customXml" Target="ink/ink428.xml"/><Relationship Id="rId1042" Type="http://schemas.openxmlformats.org/officeDocument/2006/relationships/customXml" Target="ink/ink521.xml"/><Relationship Id="rId717" Type="http://schemas.openxmlformats.org/officeDocument/2006/relationships/image" Target="media/image353.png"/><Relationship Id="rId924" Type="http://schemas.openxmlformats.org/officeDocument/2006/relationships/customXml" Target="ink/ink462.xml"/><Relationship Id="rId1347" Type="http://schemas.openxmlformats.org/officeDocument/2006/relationships/image" Target="media/image667.png"/><Relationship Id="rId53" Type="http://schemas.openxmlformats.org/officeDocument/2006/relationships/customXml" Target="ink/ink23.xml"/><Relationship Id="rId1207" Type="http://schemas.openxmlformats.org/officeDocument/2006/relationships/image" Target="media/image597.png"/><Relationship Id="rId367" Type="http://schemas.openxmlformats.org/officeDocument/2006/relationships/image" Target="media/image180.png"/><Relationship Id="rId574" Type="http://schemas.openxmlformats.org/officeDocument/2006/relationships/image" Target="media/image283.png"/><Relationship Id="rId227" Type="http://schemas.openxmlformats.org/officeDocument/2006/relationships/customXml" Target="ink/ink110.xml"/><Relationship Id="rId781" Type="http://schemas.openxmlformats.org/officeDocument/2006/relationships/image" Target="media/image385.png"/><Relationship Id="rId879" Type="http://schemas.openxmlformats.org/officeDocument/2006/relationships/image" Target="media/image433.png"/><Relationship Id="rId434" Type="http://schemas.openxmlformats.org/officeDocument/2006/relationships/customXml" Target="ink/ink214.xml"/><Relationship Id="rId641" Type="http://schemas.openxmlformats.org/officeDocument/2006/relationships/customXml" Target="ink/ink318.xml"/><Relationship Id="rId739" Type="http://schemas.openxmlformats.org/officeDocument/2006/relationships/image" Target="media/image364.png"/><Relationship Id="rId1064" Type="http://schemas.openxmlformats.org/officeDocument/2006/relationships/customXml" Target="ink/ink532.xml"/><Relationship Id="rId1271" Type="http://schemas.openxmlformats.org/officeDocument/2006/relationships/image" Target="media/image629.png"/><Relationship Id="rId501" Type="http://schemas.openxmlformats.org/officeDocument/2006/relationships/customXml" Target="ink/ink248.xml"/><Relationship Id="rId946" Type="http://schemas.openxmlformats.org/officeDocument/2006/relationships/customXml" Target="ink/ink473.xml"/><Relationship Id="rId1131" Type="http://schemas.openxmlformats.org/officeDocument/2006/relationships/image" Target="media/image559.png"/><Relationship Id="rId1229" Type="http://schemas.openxmlformats.org/officeDocument/2006/relationships/image" Target="media/image608.png"/><Relationship Id="rId75" Type="http://schemas.openxmlformats.org/officeDocument/2006/relationships/customXml" Target="ink/ink34.xml"/><Relationship Id="rId806" Type="http://schemas.openxmlformats.org/officeDocument/2006/relationships/customXml" Target="ink/ink402.xml"/><Relationship Id="rId291" Type="http://schemas.openxmlformats.org/officeDocument/2006/relationships/customXml" Target="ink/ink142.xml"/><Relationship Id="rId151" Type="http://schemas.openxmlformats.org/officeDocument/2006/relationships/customXml" Target="ink/ink72.xml"/><Relationship Id="rId389" Type="http://schemas.openxmlformats.org/officeDocument/2006/relationships/image" Target="media/image191.png"/><Relationship Id="rId596" Type="http://schemas.openxmlformats.org/officeDocument/2006/relationships/image" Target="media/image294.png"/><Relationship Id="rId249" Type="http://schemas.openxmlformats.org/officeDocument/2006/relationships/customXml" Target="ink/ink121.xml"/><Relationship Id="rId456" Type="http://schemas.openxmlformats.org/officeDocument/2006/relationships/customXml" Target="ink/ink225.xml"/><Relationship Id="rId663" Type="http://schemas.openxmlformats.org/officeDocument/2006/relationships/customXml" Target="ink/ink330.xml"/><Relationship Id="rId870" Type="http://schemas.openxmlformats.org/officeDocument/2006/relationships/customXml" Target="ink/ink435.xml"/><Relationship Id="rId1086" Type="http://schemas.openxmlformats.org/officeDocument/2006/relationships/customXml" Target="ink/ink543.xml"/><Relationship Id="rId1293" Type="http://schemas.openxmlformats.org/officeDocument/2006/relationships/image" Target="media/image640.png"/><Relationship Id="rId109" Type="http://schemas.openxmlformats.org/officeDocument/2006/relationships/customXml" Target="ink/ink51.xml"/><Relationship Id="rId316" Type="http://schemas.openxmlformats.org/officeDocument/2006/relationships/customXml" Target="ink/ink155.xml"/><Relationship Id="rId523" Type="http://schemas.openxmlformats.org/officeDocument/2006/relationships/customXml" Target="ink/ink259.xml"/><Relationship Id="rId968" Type="http://schemas.openxmlformats.org/officeDocument/2006/relationships/customXml" Target="ink/ink484.xml"/><Relationship Id="rId1153" Type="http://schemas.openxmlformats.org/officeDocument/2006/relationships/image" Target="media/image570.png"/><Relationship Id="rId97" Type="http://schemas.openxmlformats.org/officeDocument/2006/relationships/customXml" Target="ink/ink45.xml"/><Relationship Id="rId730" Type="http://schemas.openxmlformats.org/officeDocument/2006/relationships/customXml" Target="ink/ink364.xml"/><Relationship Id="rId828" Type="http://schemas.openxmlformats.org/officeDocument/2006/relationships/customXml" Target="ink/ink413.xml"/><Relationship Id="rId1013" Type="http://schemas.openxmlformats.org/officeDocument/2006/relationships/image" Target="media/image500.png"/><Relationship Id="rId1360" Type="http://schemas.openxmlformats.org/officeDocument/2006/relationships/customXml" Target="ink/ink680.xml"/><Relationship Id="rId1220" Type="http://schemas.openxmlformats.org/officeDocument/2006/relationships/customXml" Target="ink/ink610.xml"/><Relationship Id="rId1318" Type="http://schemas.openxmlformats.org/officeDocument/2006/relationships/customXml" Target="ink/ink659.xml"/><Relationship Id="rId2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D:\Teresa%20Soto\Mayo%20EPE%20C86\Talleres\Taller%202\Taller%202%20202101_CE86_B_v.dot"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4:29.723"/>
    </inkml:context>
    <inkml:brush xml:id="br0">
      <inkml:brushProperty name="width" value="0.1" units="cm"/>
      <inkml:brushProperty name="height" value="0.1" units="cm"/>
    </inkml:brush>
  </inkml:definitions>
  <inkml:trace contextRef="#ctx0" brushRef="#br0">4 578 1649,'4'-10'2466,"11"-33"-2576,-14 35 344,-1 0 0,1 0 1,-2 0-1,1 0 1,-1 1-1,0-1 0,-1 0 1,-3-12-1,-6-13 1466,8 27-545,3 9 257,10 51-1066,-3 0 0,2 66 0,-10-106 112,20-23-8189</inkml:trace>
  <inkml:trace contextRef="#ctx0" brushRef="#br0" timeOffset="347.54">155 573 4994,'10'-1'3218,"39"-15"-2874,-47 16-248,-1-1-110,25-6 98,-25 6-104,0 1 0,0-1 0,0 1 0,1 0 0,-1-1 1,0 1-1,0 0 0,0 0 0,0 0 0,0 0 0,0 0 0,0 0 0,1 0 0,-1 1 1,0-1-1,0 0 0,2 1 0,-6 12-5543</inkml:trace>
  <inkml:trace contextRef="#ctx0" brushRef="#br0" timeOffset="901.02">415 397 4866,'-1'0'96,"0"0"0,1 0 0,-1 1 0,1-1 0,-1 0 0,1 0 0,-1 0 0,1 0 0,-1 1-1,1-1 1,0 0 0,-1 1 0,1-1 0,-1 0 0,1 1 0,-1-1 0,1 0 0,0 1 0,-1-1 0,1 1 0,0-1-1,0 1 1,-1-1 0,1 0 0,0 1 0,0-1 0,-1 2 0,-2 21 865,7 37-1140,-2-37 550,-1-17-325,-1 8 30,1-1-1,1 0 1,5 19-1,-7-29-68,1-1-1,0 1 1,0-1-1,-1 1 1,2-1-1,-1 0 1,0 1-1,0-1 0,1 0 1,-1 0-1,1 0 1,0 0-1,0 0 1,0 0-1,0 0 1,0-1-1,0 1 1,0-1-1,0 1 1,0-1-1,1 0 0,-1 0 1,1 0-1,3 1 1,-4-2-3,0 0 1,0-1-1,1 1 1,-1 0-1,0-1 1,0 1-1,0-1 1,0 0-1,0 0 1,0 0 0,0 0-1,0 0 1,-1 0-1,1 0 1,0-1-1,-1 1 1,1-1-1,0 1 1,-1-1-1,0 1 1,1-1-1,-1 0 1,1-2-1,1-1 8,0 1-1,0-1 0,-1 1 1,0-1-1,0 0 0,0 0 1,-1 0-1,2-10 1,-2 0 0,0 0 0,-1 0 1,-1 0-1,-6-29 1,6 36-10,-2 0 1,1 0 0,-1 0 0,0 1 0,-1-1 0,0 1-1,0 0 1,0 0 0,-1 0 0,-9-10 0,13 16-20,0 0 0,1-1 1,-1 1-1,0 0 0,0 0 1,0 0-1,0 1 0,0-1 1,0 0-1,0 0 0,-1 0 1,1 1-1,0-1 0,0 1 1,0-1-1,-1 1 0,1-1 1,0 1-1,-1 0 0,1-1 1,0 1-1,-1 0 0,1 0 1,0 0-1,-1 0 0,1 0 1,0 1-1,-1-1 0,1 0 0,0 1 1,-1-1-1,1 0 0,0 1 1,0 0-1,-1-1 0,1 1 1,0 0-1,0 0 0,0-1 1,0 1-1,0 0 0,0 0 1,0 0-1,0 0 0,1 0 1,-1 0-1,0 1 0,0-1 1,0 2-1,-3 5-170,0 0 1,1 1-1,0-1 0,0 1 0,1-1 1,-2 11-1,1 7-1284,5 0-760</inkml:trace>
  <inkml:trace contextRef="#ctx0" brushRef="#br0" timeOffset="1265.38">621 550 3746,'0'0'1809,"-4"3"-1345,3 3 176,2-4-336,-1 4-128,-1 5 32,-2-5-144,3 5 16,-3-8-48,6 0-64,-3 0-96,1 0-464</inkml:trace>
  <inkml:trace contextRef="#ctx0" brushRef="#br0" timeOffset="1654.45">728 356 3618,'7'32'4407,"-4"-27"-4316,-2 1 0,1-1 0,0 1 0,-1 0 0,0-1 0,-1 1 0,1 6 0,-3 14 176,1-7-155,0 0 0,-2 0 0,-5 24 0,8-43-120,-3 13 267,14-15-4063,3-4 1090</inkml:trace>
  <inkml:trace contextRef="#ctx0" brushRef="#br0" timeOffset="2113.98">867 330 3201,'3'-3'125,"-1"1"0,1 0 0,-1 0 0,1 0 0,0 0 0,0 1 0,-1-1-1,1 1 1,0 0 0,0-1 0,1 1 0,-1 1 0,0-1 0,0 0 0,5 0 0,20-7 43,-23 6 500,-19 4-5,9-1-599,-1 0 0,1 0 1,0 0-1,0 1 0,-1-1 0,1 1 0,0 0 1,1 1-1,-1-1 0,0 1 0,1 0 0,0 1 0,-1-1 1,1 1-1,0-1 0,-5 8 0,9-11-53,-1 1-1,1 0 1,0 0 0,0 0-1,-1 0 1,1 0-1,0 0 1,0 0-1,0 0 1,0-1 0,0 1-1,0 0 1,0 0-1,0 0 1,0 0-1,0 0 1,1 0 0,-1 0-1,0 0 1,1 0-1,-1-1 1,1 1-1,-1 0 1,1 0 0,-1 0-1,1-1 1,-1 1-1,1 0 1,0-1-1,1 2 1,28 20 75,-17-13-52,-3-2-28,0 1-1,-1 1 0,0 0 0,-1 0 0,15 19 0,-22-26 1,0 0-1,0 0 1,0 0 0,0 0-1,0 0 1,-1 0-1,1 0 1,-1 0-1,1 0 1,-1 1 0,0-1-1,0 0 1,0 0-1,0 0 1,0 1-1,-1 3 1,0-4 11,0 0 1,0 1 0,0-1-1,-1 0 1,1 0-1,-1 0 1,0 0-1,1 0 1,-1 0-1,0-1 1,0 1-1,0-1 1,0 1 0,-1-1-1,1 0 1,0 1-1,0-1 1,-4 1-1,2 0 21,-1 0-1,0 1 0,1-1 1,-1-1-1,0 1 0,0-1 1,0 0-1,0 0 0,0 0 1,0-1-1,0 0 1,0 0-1,0 0 0,0 0 1,-1-1-1,-6-2 0,12 3-159,1-1 0,-1 1 0,1-1 0,-1 0 0,1 1 0,-1-1 0,1 1 0,0 0 0,-1-1 0,1 1 0,0 0 0,-1-1 0,1 1-1,0 0 1,-1 0 0,1-1 0,0 1 0,0 0 0,0 0 0,12-3-1599</inkml:trace>
  <inkml:trace contextRef="#ctx0" brushRef="#br0" timeOffset="2522">1207 526 4802,'3'1'2385,"-1"-4"-1776,-1 6-353,4-6 16,6 3-192,2 0 160,2-4-112,0-3-32,0 3-96,-2-2 16,1 6-16,-3-6 0,-3 5-112,-2-6-800</inkml:trace>
  <inkml:trace contextRef="#ctx0" brushRef="#br0" timeOffset="2885.73">1209 424 4946,'3'-3'1025,"-2"3"-689,3 0 160,7 0-144,0 0-96,4-5-240,1-5-16,3 10 0,0-9-240,-3 5-1617</inkml:trace>
  <inkml:trace contextRef="#ctx0" brushRef="#br0" timeOffset="3323.95">1557 239 4146,'-9'8'3393,"-10"29"-2229,17-29-1109,0 1 1,0 0-1,1 1 1,1-1-1,-1 0 1,1 0-1,1 0 1,0 0-1,0 0 1,1 0-1,0 0 1,1 0-1,0 0 1,0-1 0,6 13-1,-8-19-47,0 0 0,0 0 0,1 0 0,-1 0 0,0 0-1,1 0 1,-1-1 0,1 1 0,-1 0 0,1-1 0,0 1 0,0-1 0,0 1 0,0-1-1,0 0 1,0 0 0,0 0 0,0 0 0,3 1 0,-3-2-2,0 0 0,1 0 0,-1 0 0,0-1 0,0 1 0,0 0 0,0-1 0,1 1 0,-1-1 0,0 0 0,0 0 0,0 0 0,0 0 0,-1 0 0,1 0 0,3-2 0,1-3 9,0 0 0,0 0 0,0 0 0,-1-1 0,0 0 0,0 0 0,-1 0 0,8-15 0,-10 11-10,1 1 1,-1-1-1,-1 1 0,0-1 1,0 0-1,-1 1 0,0-1 1,-1 0-1,0 1 0,-1-1 1,0 1-1,-1-1 0,0 1 1,0 0-1,-1 0 0,-1 0 1,-9-15-1,13 23-3,0 0 1,0 1-1,0-1 0,0 0 1,-1 1-1,1-1 0,-1 1 1,1-1-1,-1 1 0,1 0 1,-1 0-1,0-1 0,0 1 1,1 1-1,-1-1 0,0 0 1,0 0-1,0 1 0,0-1 1,0 1-1,0-1 0,0 1 1,0 0-1,0 0 0,0 0 1,0 0-1,0 0 0,0 0 1,0 1-1,0-1 0,0 1 1,0-1-1,0 1 0,0 0 1,0-1-1,0 1 0,0 0 1,1 1-1,-1-1 0,0 0 1,1 0-1,-1 1 0,1-1 1,-2 3-1,-2 1-177,0 1 0,0 0 0,1 0 0,0 0 0,0 1 0,1-1 0,0 1 0,0 0-1,1 0 1,-1 0 0,-1 10 0,3 5-2095,0-1-1577</inkml:trace>
  <inkml:trace contextRef="#ctx0" brushRef="#br0" timeOffset="3671.98">1783 311 3121,'7'61'4734,"-1"1"-4108,-6-45-455,-1 1 0,-5 32-1,4-46-49,9-21-7490</inkml:trace>
  <inkml:trace contextRef="#ctx0" brushRef="#br0" timeOffset="4392.8">1860 181 4578,'12'10'3730,"-3"-5"-3624,0 0 1,-1 1-1,0 1 0,0-1 1,0 1-1,-1 1 1,13 15-1,-16-18-105,-1 1 1,1-1-1,-1 1 0,0-1 1,-1 1-1,1 0 0,-1 0 1,0 0-1,-1 1 0,1-1 1,-1 0-1,-1 0 0,1 12 1,-2-15-2,1 0 1,-1 0 0,0 0 0,0 0 0,0-1 0,-1 1 0,1 0 0,-1-1 0,0 1 0,1-1 0,-1 0 0,0 0-1,0 0 1,-1 1 0,1-2 0,0 1 0,-1 0 0,1 0 0,-1-1 0,1 1 0,-1-1 0,0 0 0,0 0 0,1 0 0,-1 0-1,0-1 1,0 1 0,-4 0 0,5-1 1,0 0 0,0 0 0,0 0 0,-1 0 0,1-1 0,0 1 0,0 0 0,0-1 0,0 0 0,0 1 0,0-1 0,0 0 0,0 0 0,0 0 0,0 0 0,0-1 0,0 1 0,1 0 0,-1-1 0,1 1 0,-1-1 0,1 0 0,-1 1 0,1-1 0,0 0 0,0 0 0,0 0 0,0 0 0,0 0 1,0 0-1,1 0 0,-1 0 0,1 0 0,-1 0 0,1 0 0,0 0 0,0-1 0,0 1 0,0-2 0,0-4 9,1 1 1,0 0 0,0 0 0,1 0 0,0 0 0,0 0 0,0 0-1,1 1 1,0-1 0,7-10 0,26-25 21,-29 36-31,-1-1 0,1 0 1,-2 0-1,1 0 0,-1-1 1,0 0-1,0 0 0,6-16 0,-11 22-1,0 0 0,0-1-1,0 1 1,0-1-1,0 1 1,-1-1-1,1 1 1,-1 0 0,0-1-1,1 1 1,-1 0-1,0-1 1,0 1 0,-1 0-1,1 0 1,0 0-1,-1 0 1,1 0 0,-1 0-1,0 1 1,1-1-1,-1 0 1,0 1 0,0-1-1,0 1 1,0 0-1,0 0 1,-1 0 0,1 0-1,0 0 1,-1 0-1,1 0 1,0 1-1,-1-1 1,1 1 0,-1 0-1,1-1 1,0 1-1,-1 1 1,1-1 0,-1 0-1,1 0 1,-1 1-1,1-1 1,0 1 0,-1 0-1,1 0 1,0 0-1,0 0 1,0 0 0,-1 0-1,1 1 1,-3 2-1,1 1-144,2-3-87,0 0-1,1 0 1,-1 0 0,1 0 0,-1 0 0,1 0-1,-1 0 1,1 1 0,0-1 0,0 1 0,1-1 0,-1 1-1,0-1 1,0 3 0,2 6-2984</inkml:trace>
  <inkml:trace contextRef="#ctx0" brushRef="#br0" timeOffset="4882.23">2141 38 4242,'-6'5'4962,"17"-8"-4172,-2 1-703,1-1 1,0 0-1,0 0 0,-1-1 0,10-5 1,17-7-986</inkml:trace>
  <inkml:trace contextRef="#ctx0" brushRef="#br0" timeOffset="6095.59">2100 21 4514,'0'22'4660,"0"-3"-4431,-2-1 0,0 1 0,-7 31 0,8-43-115,8-13 111,8-3-4,-2 4-140,23 0 12,-31 5-92,-1 0 1,1 1 0,-1 0 0,1-1 0,-1 1 0,0 1 0,1-1-1,-1 1 1,0 0 0,0-1 0,0 2 0,0-1 0,0 0-1,-1 1 1,1 0 0,-1 0 0,1 0 0,-1 0 0,0 1 0,0-1-1,-1 1 1,1-1 0,-1 1 0,0 0 0,0 0 0,0 0-1,0 1 1,-1-1 0,1 0 0,-1 1 0,0-1 0,0 1 0,-1-1-1,0 1 1,1-1 0,-2 1 0,1-1 0,-1 5 0,1-7 52,-1 0 0,1 1 0,-1-1 0,0 0 0,0 0 0,0 0 0,0 0 1,0-1-1,0 1 0,0 0 0,0 0 0,-1-1 0,1 1 0,-1 0 0,0-1 0,1 0 0,-1 1 1,0-1-1,0 0 0,1 0 0,-1 0 0,-4 1 0,-3 2 166,0-1-1,0-1 1,-16 3 0,17-4-92,6-1-116,0 0-1,0 0 1,0 0-1,1-1 1,-1 1-1,0-1 0,0 1 1,1-1-1,-1 0 1,0 0-1,1 0 1,-1 0-1,1 0 0,-1 0 1,1 0-1,-2-2 1,-8-4 39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4:43.152"/>
    </inkml:context>
    <inkml:brush xml:id="br0">
      <inkml:brushProperty name="width" value="0.1" units="cm"/>
      <inkml:brushProperty name="height" value="0.1" units="cm"/>
    </inkml:brush>
  </inkml:definitions>
  <inkml:trace contextRef="#ctx0" brushRef="#br0">259 284 4146,'-22'-60'7228,"23"76"-6344,4 25-795,39 297 252,-35-244-330,-39-173 304,22 30-316,3 1 1,1-1-1,4-75 1,1 55 13,-5-34-35,14 175 64,0 104-1,-24 89 287,14-254-326,-5-25-161,-1 1-631,1 0-1,0 0 1,1-1 0,1 0 0,-3-18 0,3 3-2203</inkml:trace>
  <inkml:trace contextRef="#ctx0" brushRef="#br0" timeOffset="439.24">36 416 5779,'-6'-8'184,"2"-1"1,-1 0-1,1-1 1,1 1-1,-1-1 1,2 1-1,-1-1 1,1 0-1,1 0 1,0 0-1,0 0 1,1 0-1,0 0 1,1-1-1,0 1 1,1 0-1,0 1 1,0-1-1,1 0 1,1 1-1,-1-1 1,2 1-1,-1 0 1,1 0-1,0 0 1,1 1-1,0 0 1,0 0-1,1 1 1,0-1-1,13-9 1,-4 3-105,1 0 1,0 1-1,1 1 1,1 0-1,0 2 1,29-13 0,-41 21-66,0-1 0,-1 1 1,1 0-1,0 1 1,1 0-1,-1 0 0,0 0 1,0 1-1,0 0 1,1 1-1,-1-1 1,0 1-1,0 1 0,0-1 1,0 1-1,0 1 1,0-1-1,-1 1 0,1 0 1,-1 1-1,0-1 1,0 1-1,8 7 0,-8-6-8,0 1-1,0-1 0,-1 1 1,0 0-1,0 1 0,0-1 1,-1 1-1,0 0 0,0 0 1,-1 1-1,0-1 0,0 1 1,-1 0-1,0-1 0,0 1 1,-1 0-1,0 0 0,0 0 1,-1 0-1,0 0 0,0 0 1,-1 0-1,0 0 0,0 0 1,-1 0-1,0 0 0,-1 0 1,0-1-1,0 0 0,0 1 1,-1-1-1,0 0 0,0 0 1,-1-1-1,0 1 0,0-1 1,-1 0-1,1-1 0,-1 1 1,-1-1-1,1 0 0,-11 5 1,-3 2-9,-1-2 1,0-1 0,-29 9-1,50-18-37,-1 0 0,1 0 0,0 0 0,-1 0 0,1 0 0,0 0 0,-1 0 0,1 0 0,0 0 0,-1 1 0,1-1 0,-1 0-1,1 0 1,0 0 0,-1 0 0,1 1 0,0-1 0,0 0 0,-1 0 0,1 1 0,0-1 0,-1 0 0,1 0 0,0 1 0,0-1 0,0 0 0,-1 1 0,1-1 0,0 0-1,0 1 1,0-1 0,0 0 0,0 1 0,-1-1 0,1 0 0,0 1 0,0-1 0,0 1 0,0-1 0,0 0 0,0 1 0,0-1 0,0 0 0,0 1 0,1-1 0,-1 1-1,0-1 1,0 1 0,18 13-3505,3-4 201</inkml:trace>
  <inkml:trace contextRef="#ctx0" brushRef="#br0" timeOffset="783.2">747 141 2961,'-1'-1'189,"1"0"1,-1 0-1,1 0 0,-1 0 0,0 0 0,1 0 0,-1 0 0,0 0 0,0 0 1,1 1-1,-1-1 0,0 0 0,0 0 0,0 1 0,0-1 0,0 0 0,0 1 0,0-1 1,0 1-1,-1 0 0,1-1 0,0 1 0,0 0 0,0-1 0,0 1 0,-1 0 1,1 0-1,0 0 0,0 0 0,0 0 0,0 1 0,-1-1 0,1 0 0,0 0 0,0 1 1,0-1-1,0 1 0,0-1 0,-1 1 0,-1 2-75,0-1 0,0 1 0,0 0 0,1 0 0,-1 0 0,1 0 0,0 0 0,0 0 0,0 1 0,0-1-1,-1 5 1,-4 13 129,0 0 0,2 1 1,1 0-1,-3 32 0,3 92 297,4-127-561,2-1 0,0 1 0,1-1 0,0 0 0,2 0 1,0 0-1,1 0 0,1-1 0,0 0 0,2 0 0,13 21 0,-20-36-268,7 8-523,0-7-2732</inkml:trace>
  <inkml:trace contextRef="#ctx0" brushRef="#br0" timeOffset="1401.66">963 201 6691,'3'17'3530,"6"59"-2722,-4 149-395,-6-91-351,2-124-50,-1-6-9,1 0 0,-1 0 0,0 0 0,-1-1 0,1 1 0,-1 0 0,1 0 0,-1 0 0,0 0 0,0-1 0,-3 5 0,-14-97 784,13 36-700,2 1-1,3-1 1,8-76 0,-7 121-70,0 0 1,0 0-1,1 0 1,0 0-1,1 0 1,0 0-1,0 1 1,0 0-1,1-1 1,0 1-1,1 0 1,0 1-1,5-8 1,-7 12-8,0-1 1,0 1 0,0-1-1,0 1 1,0 0 0,0 0-1,0 1 1,0-1 0,1 0 0,-1 1-1,1 0 1,-1 0 0,1 0-1,0 0 1,-1 1 0,1-1-1,0 1 1,0 0 0,-1 0-1,1 1 1,0-1 0,-1 1 0,1-1-1,0 1 1,-1 0 0,1 1-1,-1-1 1,1 0 0,-1 1-1,4 2 1,-1 0 2,0 1 0,0-1-1,-1 1 1,1 0 0,-1 0 0,0 1-1,0-1 1,-1 1 0,0 0 0,0 0 0,0 1-1,-1-1 1,0 1 0,0 0 0,-1 0-1,0 0 1,0 0 0,-1 0 0,2 10-1,0 15 65,-1 1 0,-1 0 0,-5 33 0,2-27-56,-8 99-47,10-137-6,0-1-1,0 0 1,0 0 0,0 1 0,0-1 0,0 0 0,0 0-1,0 1 1,0-1 0,0 0 0,0 1 0,0-1 0,0 0 0,0 0-1,-1 0 1,1 1 0,0-1 0,0 0 0,0 0 0,0 1 0,0-1-1,-1 0 1,1 0 0,0 0 0,0 1 0,0-1 0,0 0-1,-1 0 1,1 0 0,0 0 0,0 0 0,-1 1 0,1-1 0,0 0-1,0 0 1,-1 0 0,1 0 0,0 0 0</inkml:trace>
  <inkml:trace contextRef="#ctx0" brushRef="#br0" timeOffset="1774.21">954 515 6371,'11'5'912,"2"-1"-127,10-3-17,4 2-192,3-7-272,-2 4-47,2-3-209,-9 0-16,-4 3-32,-3 3-257,-6-3-911,4-1-3714</inkml:trace>
  <inkml:trace contextRef="#ctx0" brushRef="#br0" timeOffset="2136.62">1462 254 6387,'9'39'5044,"4"62"-4300,-3-24-484,-6-46-188,13 67-8,-15-89-60,1-1 0,-1 1 0,2-1 0,-1 0 0,1 0-1,1 0 1,-1 0 0,10 11 0,-13-18-5,0 0 1,-1 0 0,1 0-1,0-1 1,0 1-1,0 0 1,0-1-1,0 1 1,-1 0 0,1-1-1,0 1 1,0-1-1,1 1 1,-1-1 0,0 0-1,0 1 1,0-1-1,0 0 1,0 0-1,0 0 1,0 0 0,0 0-1,0 0 1,1 0-1,-1 0 1,0 0 0,0-1-1,0 1 1,0 0-1,0-1 1,0 1-1,0-1 1,0 1 0,0-1-1,0 1 1,0-1-1,0 0 1,0 1 0,-1-1-1,1 0 1,0 0-1,0 0 1,-1 0 0,2-1-1,4-6 28,-1-1 1,1 1-1,-1-1 1,3-10-1,-3 8-12,0 1-2,-1-1 1,-1 1-1,1-1 0,-2 0 0,0 0 0,0-1 0,0-15 1,-5-80 40,1 92-51,0-7 0,0 2-1,-2-1 1,-7-23 0,14 88-3637,1-25 918</inkml:trace>
  <inkml:trace contextRef="#ctx0" brushRef="#br0" timeOffset="3070.75">1828 257 5795,'6'79'5098,"0"-2"-5021,-6-31-9,-3-1 0,-9 57-1,4-39 16,9-73 12,0-1 1,0 1-1,-1 0 1,-1-1-1,-1-9 0,-1-15-27,3-8 27,1 1 0,13-78 1,-13 114-94,0 0 0,1 0 0,-1 0 0,1 1 0,0-1 0,1 1 0,-1-1 0,1 1 0,0 0 0,1 0 0,-1 0 0,1 1 0,0-1 0,0 1 0,0 0 0,1 0 0,-1 0 0,1 1 0,0-1 0,0 1 1,0 0-1,1 1 0,-1-1 0,1 1 0,-1 0 0,1 1 0,0-1 0,0 1 0,9-1 0,-13 2-4,1 1 0,-1-1 0,0 1 0,0-1 0,0 1 0,0 0 0,0 0 0,-1 0 0,1 0 0,0 0 0,0 0 0,-1 0 0,1 1 0,0-1 0,-1 0 0,1 1 0,-1 0 0,0-1 0,0 1 0,1 0 0,-1 0 0,0-1 0,0 1 0,1 4 0,-1-2 2,1 0-1,-1 0 0,0 0 0,0 1 1,0-1-1,0 0 0,-1 0 0,0 1 1,0-1-1,0 0 0,-1 8 0,-3-1 8,-1 1 0,0-1 0,0 0 0,-1 0-1,-1-1 1,0 0 0,0 0 0,-14 14 0,21-23-2,-1 0 1,1 0-1,0-1 1,-1 1-1,0 0 1,1-1 0,-1 1-1,1-1 1,-1 1-1,0-1 1,1 1-1,-1-1 1,0 1 0,1-1-1,-1 0 1,0 1-1,0-1 1,0 0-1,1 1 1,-1-1-1,0 0 1,0 0 0,0 0-1,0 0 1,1 0-1,-1 0 1,0 0-1,0 0 1,0 0 0,-1-1-1,3-5 207,16-2-148,-13 7-67,1 0 1,-1 1 0,1-1-1,0 1 1,0 0 0,-1 0-1,1 1 1,0-1-1,-1 1 1,1 0 0,0 0-1,-1 1 1,1 0 0,-1-1-1,0 1 1,0 1-1,0-1 1,0 1 0,0-1-1,0 1 1,0 0 0,-1 1-1,0-1 1,1 0-1,-1 1 1,-1 0 0,1 0-1,0 0 1,-1 0 0,2 5-1,-1-4 3,0 1 0,-1-1 0,1 1 0,-1 0-1,-1 0 1,1 0 0,-1 0 0,0 0 0,-1 0 0,1 0-1,-1 0 1,0 0 0,-1 0 0,1 1 0,-1-1 0,-1 0-1,1 0 1,-1-1 0,0 1 0,0 0 0,-1 0 0,-5 9-1,2-7 69,0 0 0,-1-1 0,0 0 0,0-1 0,-1 1 0,0-1 0,0-1-1,0 1 1,-1-1 0,-14 6 0,17-9-9,0 0 0,-1 0-1,1 0 1,0-1 0,0 0-1,-1 0 1,1-1 0,-1 0 0,1 0-1,0 0 1,-1-1 0,1 0-1,0 0 1,-1 0 0,1-1 0,-11-5-1,15 7-67,1-1-1,0 1 1,0-1-1,0 0 1,0 1 0,0-1-1,0 0 1,0 0-1,0 0 1,0 0-1,0 0 1,0 0-1,0 0 1,1 0-1,-1 0 1,0-1 0,1 1-77,0 0 0,-1 0 1,1 1-1,0-1 0,0 0 1,0 0-1,0 1 0,0-1 1,1 0-1,-1 0 0,0 1 1,0-1-1,0 0 1,1 1-1,-1-1 0,0 0 1,1 1-1,-1-1 0,0 0 1,1 1-1,-1-1 0,1 1 1,-1-1-1,1 1 0,0-1 1,0 0-1,14-11-2886</inkml:trace>
  <inkml:trace contextRef="#ctx0" brushRef="#br0" timeOffset="3818.85">2194 171 5394,'-9'-19'4855,"19"34"-3074,6 10-1537,0 1 0,-2 0 1,14 38-1,-20-47-197,4 13 19,-1 1-1,-1 0 1,-2 1 0,-1 0-1,-1 1 1,-2-1 0,0 58 0,-6-70-23,0-1 0,-1 1 0,-1-1 0,-1 0 0,-1 0 0,-9 21 0,14-38-42,0 1 1,-1-1-1,1-1 0,-1 1 0,1 0 1,-1 0-1,1 0 0,-1-1 0,0 1 1,0-1-1,0 0 0,-3 3 0,20-12-3800,9-3 1080,4-5-2051</inkml:trace>
  <inkml:trace contextRef="#ctx0" brushRef="#br0" timeOffset="4244.21">2585 691 3954,'2'-4'6556,"9"2"-4011,21 3-2946,-15-1 1041,29 2-402,-34-1-261,0 0 1,0-1 0,0 0 0,0-1-1,19-4 1,-30 5-165,0-1 1,1 1-1,-1-1 0,0 0 0,0 0 0,0 1 0,0-1 1,0 0-1,-1 0 0,1 0 0,0 0 0,0 0 0,-1 0 1,1 0-1,0 0 0,-1 0 0,1 0 0,-1-1 1,1 1-1,-1 0 0,0 0 0,1-1 0,-1 1 0,0 0 1,0 0-1,0-1 0,0 1 0,0 0 0,0 0 1,0-1-1,-1 1 0,1 0 0,0 0 0,-1 0 0,1-1 1,-1 1-1,1 0 0,-1 0 0,-1-2 0,-8-15-3753</inkml:trace>
  <inkml:trace contextRef="#ctx0" brushRef="#br0" timeOffset="4622.97">2539 503 5250,'-1'1'193,"1"0"-1,-1 0 0,0 0 0,1 0 0,-1 0 0,0 0 1,1 1-1,-1-1 0,1 0 0,0 0 0,-1 0 1,1 1-1,0-1 0,0 0 0,0 0 0,0 1 0,0-1 1,0 0-1,0 0 0,0 1 0,0-1 0,0 0 1,1 0-1,-1 1 0,1-1 0,0 2 0,1-2-82,-1 1-1,1 0 1,-1-1-1,1 1 1,0-1 0,0 0-1,0 0 1,0 1-1,0-1 1,0-1-1,0 1 1,0 0-1,4 1 1,4 0-43,0 0 0,1-1 1,-1 0-1,0-1 0,17-1 0,-11-1-41,0-1 0,0-1 0,-1 0-1,30-13 1,-2-4-2940,-29 15 206</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3:23.654"/>
    </inkml:context>
    <inkml:brush xml:id="br0">
      <inkml:brushProperty name="width" value="0.1" units="cm"/>
      <inkml:brushProperty name="height" value="0.1" units="cm"/>
      <inkml:brushProperty name="color" value="#0000FF"/>
    </inkml:brush>
  </inkml:definitions>
  <inkml:trace contextRef="#ctx0" brushRef="#br0">202 301 5362,'-3'-23'5208,"7"55"-3698,0-3-1285,-1-1 0,-1 1 0,-2 0 0,-3 33 0,1 44-40,3-85-143,-1-8-26,1 0 0,0 0 1,4 15-1,-9-86 109,2 7-107,2 1-1,2-1 0,14-82 1,-14 98 14,-3 22-29,1 11-18,0 4-16,14 68 26,-5 148 130,-9-218-152,0 0 0,0 0-1,0 0 1,0 0 0,0 0 0,0 0-1,-1 1 1,1-1 0,0 0 0,0 0-1,0 0 1,0 0 0,0 0 0,0 1-1,0-1 1,0 0 0,0 0 0,0 0 0,0 0-1,0 1 1,0-1 0,1 0 0,-1 0-1,0 0 1,0 0 0,0 0 0,0 0-1,0 1 1,0-1 0,0 0 0,0 0-1,0 0 1,0 0 0,1 0 0,-1 0 0,0 0-1,0 1 1,0-1 0,0 0 0,0 0-1,0 0 1,1 0 0,-1 0 0,0 0-1,0 0 1,0 0 0,0 0 0,0 0-1,1 0 1,-1 0 0,0 0 0,0 0 0,0 0-1,0 0 1,0 0 0,1 0 0,-1 0-1,0 0 1,0 0 0,0 0 0,0 0-1,0 0 1,1 0 0,-1-1 0</inkml:trace>
  <inkml:trace contextRef="#ctx0" brushRef="#br0" timeOffset="594.08">33 425 4946,'-6'-11'530,"1"-1"0,1 0 0,0 0 0,0 0-1,1 0 1,1 0 0,0-1 0,1 1 0,0-21 0,2 17-222,0 1 0,2 0 0,-1 0 1,2 0-1,9-25 0,-10 33-272,0 0 1,1 1-1,0 0 1,0-1-1,1 1 0,0 1 1,0-1-1,0 1 0,1 0 1,-1 0-1,1 1 0,1-1 1,12-6-1,-7 5-20,1 0 0,0 1 0,1 0 0,-1 1 0,1 0-1,0 1 1,-1 1 0,2 0 0,21 0 0,-15 3-15,-1 1 0,0 1 0,0 1 0,0 0 0,-1 2 0,22 8 0,-33-11 4,-1 1 1,0-1 0,0 1-1,0 1 1,0-1 0,-1 1-1,0 1 1,0-1 0,0 1-1,-1 0 1,9 11 0,-11-13-4,0 1 0,-1-1 1,1 1-1,-1-1 0,0 1 1,-1 0-1,1 0 0,-1 0 1,0 0-1,0 0 0,0 0 1,-1 1-1,1-1 0,-1 0 1,-1 0-1,1 0 0,-1 1 1,0-1-1,-2 8 0,0-5 18,0 0 1,-1 0-1,1 0 0,-1-1 0,-1 1 0,0-1 0,0 0 0,0-1 1,-1 1-1,0-1 0,0 0 0,0 0 0,-1-1 0,0 0 0,0 0 1,0 0-1,-1-1 0,0 0 0,1-1 0,-1 0 0,-1 0 0,1 0 1,0-1-1,-1-1 0,1 1 0,-1-1 0,1-1 0,-12 0 0,-1-1-728,46-3-6176</inkml:trace>
  <inkml:trace contextRef="#ctx0" brushRef="#br0" timeOffset="1156.71">777 110 6179,'-1'0'163,"0"0"-1,0-1 1,1 1 0,-1 0 0,0 0 0,0-1 0,0 1-1,0 0 1,1 0 0,-1 0 0,0 0 0,0 0-1,0 1 1,0-1 0,1 0 0,-1 0 0,0 0-1,0 1 1,0-1 0,1 1 0,-1-1 0,0 0 0,0 1-1,0 0 1,-15 20 912,-2 29-658,13-31-305,2 0 0,0 0 0,1 0 0,1 1-1,1-1 1,1 0 0,0 1 0,7 32-1,-1-27-74,0 0 0,2 0 0,1-1 0,0 0 0,27 42 0,0-3-53,-22-88-4162,-10 16 1662</inkml:trace>
  <inkml:trace contextRef="#ctx0" brushRef="#br0" timeOffset="2270.06">988 550 1649,'5'19'3046,"8"14"-480,-6-21-1090,-7-12-1442,0 0 0,0-1 0,0-1 1060,1 2-1060,-1 0 0,0 0 0,0 0 1,0 0-1,0 0 0,0 0 0,0 0 0,0 0 0,0 0 1,0 0-1,0 0 0,1 0 0,-1 0 0,0 0 0,0 0 1,0 0-1,0 0 0,0 0 0,0 0 0,0 0 1,0 0-1,1 0 102,-1 0-101,-1-293 1867,3 263-1887,1 1 1,1-1-1,10-33 0,-13 60-11,0-1-1,1 1 0,-1-1 1,1 1-1,-1 0 1,1 0-1,0-1 1,0 1-1,0 0 0,1 1 1,-1-1-1,1 0 1,-1 1-1,1-1 0,0 1 1,6-4-1,-7 5-2,1 0-1,-1 0 0,1 1 1,-1-1-1,1 0 0,0 1 1,-1-1-1,1 1 1,0 0-1,0 0 0,-1 0 1,1 0-1,0 1 1,-1-1-1,1 1 0,-1-1 1,1 1-1,0 0 0,-1 0 1,1 0-1,-1 1 1,5 2-1,2 3 5,0 0-1,0 0 1,-1 1 0,1 1-1,-2-1 1,1 1 0,-1 1-1,-1-1 1,0 1 0,0 0-1,-1 0 1,0 1 0,4 15-1,-2-3 50,-1 0 0,-1 0-1,-1 1 1,-2 0-1,1 36 1,2 29-940,-4-92-513,-1 3 1283,0-1-1,0 1 1,0 0-1,0-1 0,0 1 1,0 0-1,0 0 1,0-1-1,0 1 1,0 0-1,0-1 1,0 1-1,0 0 0,0 0 1,-4-6-1886</inkml:trace>
  <inkml:trace contextRef="#ctx0" brushRef="#br0" timeOffset="2614.17">1049 394 6019,'1'-1'1584,"-1"2"-1167,0-4 143,5 6-160,9-6 80,5 0 129,0-1-305,0 6-16,5-4-256,-7 4 48,0-5 16,-4 0-176,1 3 80,-6 0-16,3 0-480,-2 1-2610,1 1-880</inkml:trace>
  <inkml:trace contextRef="#ctx0" brushRef="#br0" timeOffset="3842.18">1469 211 5234,'4'24'5433,"10"77"-4996,-13 55-250,-8-128-91,-15-77 421,20 34-508,1 0-1,0-1 1,1 1 0,1-1-1,0 1 1,1 0 0,1-1-1,0 1 1,1 1 0,1-1-1,0 0 1,1 1 0,1 0 0,0 0-1,17-24 1,-19 33 2,0-1 0,1 1 1,-1 0-1,1 0 0,0 1 0,0 0 1,1 0-1,-1 0 0,1 1 0,0 0 1,0 0-1,0 1 0,15-3 0,-19 5-11,0 0 0,0 1 0,1-1-1,-1 1 1,0 0 0,0 0 0,0 1-1,0-1 1,0 0 0,0 1 0,0 0-1,-1 0 1,1 0 0,0 0 0,-1 0-1,5 5 1,31 42 90,-32-40-85,-1 0 0,0 1 1,0-1-1,-1 1 0,-1 0 1,1 0-1,-2 1 1,1-1-1,-1 1 0,0 16 1,-2 3 90,-1-1 1,-9 45 0,6-47-9,2-15-187,0 2 393,2-14-347,1 0-1,-1 0 1,0 0-1,0 0 1,1 0-1,-1 1 1,0-1 0,0 0-1,0 0 1,1 0-1,-1 0 1,0 0 0,0 0-1,1 0 1,-1 0-1,0 0 1,0 0-1,1 0 1,-1 0 0,0 0-1,0 0 1,1 0-1,-1 0 1,0 0 0,0 0-1,1 0 1,-1 0-1,0-1 1,0 1-1,1 0 1,-1 0 0,0 0-1,0 0 1,0 0-1,0-1 1,1 1-1,-1 0 1,0 0 0,0 0-1,0-1 1,0 1-1,0 0 1,1-1 0,12-9-1850,9-5-1191</inkml:trace>
  <inkml:trace contextRef="#ctx0" brushRef="#br0" timeOffset="4831.7">1977 208 4162,'-4'-7'5287,"13"30"-4115,-2 14-572,2 73 1,1 5-458,-5-72-143,-15-72 219,3 16-215,1 0 0,1 0 0,0 0 0,0-1 0,1 1 0,1-1 0,0 0 0,1 0 0,1-1 0,0 1 0,1 0 0,3-28 0,-1 30-3,0 0 0,1 0-1,0 0 1,1 1-1,0-1 1,1 1-1,0 0 1,1 0 0,0 1-1,1 0 1,0 0-1,0 0 1,1 1-1,0 0 1,13-11 0,-17 17-3,-1 0 0,1 1 1,0-1-1,0 1 0,-1 0 0,2 0 1,-1 0-1,0 0 0,0 1 1,1 0-1,-1 0 0,0 0 1,1 0-1,-1 1 0,1-1 0,-1 1 1,1 0-1,0 1 0,-1-1 1,7 2-1,-7 0 0,0-1 1,0 1-1,0 0 1,-1 0-1,1 1 0,-1-1 1,0 1-1,1-1 1,-1 1-1,0 0 1,-1 1-1,1-1 0,0 0 1,-1 1-1,0-1 1,0 1-1,0 0 0,0-1 1,-1 1-1,1 0 1,-1 0-1,1 5 1,-1-1 2,0-1 0,0 1 0,-1 0 1,0 0-1,0-1 0,-1 1 1,0 0-1,0 0 0,-1-1 1,0 1-1,0-1 0,-5 11 1,4-12 2,0 0 0,0 0 0,0 0 0,0-1 0,-1 1 0,0-1 0,0 0 0,-1 0 1,1 0-1,-1-1 0,0 0 0,0 0 0,-1 0 0,1 0 0,-8 2 0,13-5-4,-1-1 1,1 0-1,-1 0 0,1 1 0,0-1 0,-1 0 0,1 0 1,-1 0-1,1 1 0,-1-1 0,1 0 0,-1 0 0,1 0 1,-1 0-1,0 0 0,1 0 0,-1 0 0,1 0 0,-1 0 1,1-1-1,-1 1 0,1 0 0,-1 0 0,1 0 0,0 0 0,-1-1 1,1 1-1,-1 0 0,1-1 0,-1 1 0,1 0 0,0-1 1,-1 1-1,1 0 0,0-1 0,-1 1 0,1-1 0,0 1 1,-1 0-1,1-1 0,0 1 0,0-1 0,0 1 0,-1-1 1,1 1-1,0-1 0,0 1 0,0-1 0,0 1 0,0-2 1,0 0-5,0 0 1,0 0 0,0 0 0,1 0 0,-1 0 0,0 0 0,1 0-1,-1 0 1,1 0 0,0 0 0,1-2 0,1 0 2,-1 1 0,1 0 1,0 0-1,0 0 0,0 0 0,1 0 1,-1 1-1,0-1 0,1 1 0,0 0 0,0 0 1,0 0-1,0 0 0,0 1 0,0 0 1,8-2-1,-5 2-3,0 1 0,0 0 0,1 0 1,-1 0-1,0 1 0,0 0 0,0 0 1,0 1-1,13 4 0,-13-3 1,1 0 1,-1 1-1,1 0 0,-1 0 0,0 1 0,-1 0 1,1 0-1,8 10 0,-11-12 5,-1 1-1,0 0 1,0 0 0,0 0-1,-1 0 1,1 1 0,-1-1 0,0 1-1,0-1 1,-1 1 0,0 0-1,1 0 1,-1 0 0,0 6-1,-1-6 9,-1 1-1,1 0 0,-1-1 1,0 1-1,-1-1 1,0 0-1,1 1 0,-2-1 1,1 0-1,0 0 1,-1 0-1,0 0 1,0-1-1,-1 1 0,1-1 1,-1 0-1,0 0 1,0 0-1,0 0 0,-1-1 1,1 1-1,-1-1 1,0 0-1,-7 2 0,3 0 61,0-1 1,0 0-1,0-1 0,0 0 0,-1-1 0,1 0 0,-1 0 0,0-1 0,1 0 0,-1-1 0,0 0 1,0-1-1,-12-1 0,6-3-1,0 0 0,0-1 0,-21-11 0,8 3-54,26 11-831,8 1-181,18 0-1116,-5 1 727,6-5-1351</inkml:trace>
  <inkml:trace contextRef="#ctx0" brushRef="#br0" timeOffset="5318.75">2536 86 4386,'-7'-7'806,"0"2"0,-1-1 0,1 1 0,-1 0 0,0 0 0,0 1 0,-15-5 0,20 8-756,1 0-1,0 0 1,0 1-1,-1 0 1,1-1-1,0 1 1,-1 0-1,1 0 1,0 0-1,-1 0 1,1 1-1,0-1 1,-1 0-1,1 1 1,0 0-1,0 0 1,0-1-1,-1 1 1,1 1-1,0-1 1,0 0-1,0 0 1,1 1-1,-1-1 1,0 1-1,0 0 1,1-1-1,-1 1 1,1 0-1,0 0 1,-1 0-1,1 0 1,0 0-1,0 0 1,-1 3-1,0 0-40,1 0 0,0 0 0,-1 0 0,2 0 0,-1 0 0,0 0-1,1 0 1,0 1 0,1-1 0,-1 0 0,1 0 0,0 0 0,0 0-1,0 0 1,1 0 0,-1 0 0,1-1 0,1 1 0,-1 0 0,4 3-1,-4-4-9,0-1-1,0 1 0,1-1 0,0 0 0,-1 0 0,1 0 0,1 0 0,-1-1 0,0 1 0,0-1 0,1 0 0,0 0 0,-1 0 1,1 0-1,0-1 0,0 0 0,0 1 0,0-1 0,0-1 0,0 1 0,0-1 0,0 1 0,0-1 0,0 0 0,4-1 1,-6 0 3,-1 1 1,1-1 0,-1 0 0,0 1 0,1-1 0,-1 0 0,0 0 0,0 0 0,1 0 0,-1 0 0,0 0 0,0 0 0,0-1-1,-1 1 1,3-3 0,-3 3-255,1 0 0,-1 0 0,1 0 0,-1 0 0,1 1 0,0-1 0,-1 0 0,1 0 0,0 0 0,0 1 1,0-1-1,0 0 0,-1 1 0,1-1 0,0 1 0,0-1 0,0 1 0,2-1 0,5 1-1949</inkml:trace>
  <inkml:trace contextRef="#ctx0" brushRef="#br0" timeOffset="5887.82">2688 0 4338,'-5'1'6192,"4"-1"-6146,10 8 128,-2 1 0,1 1 0,-1 0 0,0 0 1,-1 0-1,-1 1 0,1-1 0,5 19 0,1 8 112,10 50 0,-17-63-209,-2 0 0,-1 0 0,0 1 0,-2-1 1,-1 1-1,-1-1 0,-1 1 0,-8 28 0,4-28 108,-18 39-1,21-55-126,-7 6 42,10-15-81,0 1 0,0 0 0,0-1 0,1 1 0,-1 0 0,0 0 0,1-1 0,-1 1 0,0 0 0,1 0 0,-1 0 0,1 0 0,0 0 0,-1 0 0,1 0 0,0 0 0,-1 0 0,1 1 0,-1-3-74,0-1-1,-1 1 1,1 0-1,-1 0 1,1 0 0,-1 0-1,1 0 1,-1 0-1,1 0 1,-1 0-1,0 0 1,-2 0 0,-12-5-5089</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2:51.913"/>
    </inkml:context>
    <inkml:brush xml:id="br0">
      <inkml:brushProperty name="width" value="0.1" units="cm"/>
      <inkml:brushProperty name="height" value="0.1" units="cm"/>
      <inkml:brushProperty name="color" value="#0000FF"/>
    </inkml:brush>
  </inkml:definitions>
  <inkml:trace contextRef="#ctx0" brushRef="#br0">286 198 5026,'0'1'140,"-1"0"0,1-1 0,-1 1 0,0 0-1,1-1 1,0 1 0,-1 0 0,1 0 0,-1-1 0,1 1-1,0 0 1,0 0 0,0 0 0,-1-1 0,1 1 0,0 0-1,0 0 1,0 0 0,0 0 0,0 0 0,0-1 0,0 1-1,1 2 1,0 25 213,5 21 290,16 164 596,-20-164-1119,-1 0-1,-9 65 1,8-101-118,-1-3 34,-1-17 128,-2-17 59,2 13-211,0-1-1,0 0 1,1-23 0,4-11 4,3-18 29,-4-1 1,-6-74-1,8 170 364,11 89-50,-14-61-303,-3 0 0,-12 72 0</inkml:trace>
  <inkml:trace contextRef="#ctx0" brushRef="#br0" timeOffset="556">71 471 5811,'-11'-17'742,"0"-1"0,1-1 0,1 1 0,-10-32 0,16 40-554,1 0-1,0 0 1,1 0-1,0-1 1,0 1-1,1 0 1,0-1-1,1 1 0,0 0 1,1-1-1,2-9 1,1 7-140,0 0 1,0 1-1,1-1 1,1 2 0,0-1-1,1 1 1,0 0-1,0 0 1,1 1 0,1 0-1,-1 0 1,2 2-1,-1-1 1,1 1 0,1 0-1,-1 1 1,1 1-1,16-7 1,-20 10-44,0-1-1,0 2 1,1-1 0,-1 1 0,1 0 0,0 1-1,-1 0 1,1 0 0,0 1 0,0 0 0,-1 1-1,1 0 1,0 0 0,0 1 0,-1 0 0,1 0-1,-1 1 1,0 0 0,0 1 0,0-1 0,0 2-1,-1-1 1,1 1 0,-1 0 0,0 1 0,-1-1-1,1 2 1,-1-1 0,5 7 0,-5-5-1,-1 1 1,0-1-1,-1 1 1,1 0-1,-2 0 1,1 0-1,-1 0 1,-1 0-1,0 1 1,0 0-1,-1-1 0,0 1 1,0 0-1,-1-1 1,-1 1-1,0 0 1,0 0-1,-1-1 1,-5 19-1,2-13 3,0 1 0,-1-1 0,-1 0 0,-1 0 0,0-1 0,-1 0 0,0 0 0,-1-1 0,-1 0 0,0-1 0,-14 12 0,-5-3 30,29-20-42,0 0 0,0 0 0,-1 0 0,1-1 0,0 1 0,0-1 0,0 1 0,-1-1 0,1 1 0,0-1 0,0 0 0,-1 0 1,1 1-1,0-1 0,-1 0 0,1 0 0,0 0 0,-1 0 0,1-1 0,0 1 0,-2-1 0,28-12-4786,-4 1 2630</inkml:trace>
  <inkml:trace contextRef="#ctx0" brushRef="#br0" timeOffset="1124.11">719 81 4658,'-1'-3'360,"1"0"1,-1 1-1,0-1 0,0 0 0,0 1 1,0-1-1,0 1 0,-3-4 0,4 6-288,0 0-1,0 0 0,-1 0 1,1-1-1,0 1 0,0 0 1,0 0-1,-1 0 1,1 0-1,0-1 0,0 1 1,-1 0-1,1 0 0,0 0 1,0 0-1,-1 0 0,1 0 1,0 0-1,-1 0 1,1 0-1,0 0 0,0 0 1,-1 0-1,1 0 0,0 0 1,0 0-1,-1 0 0,1 0 1,0 0-1,0 0 0,-1 1 1,-9 13 656,-4 23-374,1 0 0,2 0-1,2 1 1,1 1 0,-3 39 0,10-45-295,1 0 1,2 0-1,1-1 0,1 1 0,2-1 0,1 0 1,2-1-1,1 1 0,2-2 0,23 46 0,-25-54-44,0-3-5,0 1 0,-2 1 1,9 31-1</inkml:trace>
  <inkml:trace contextRef="#ctx0" brushRef="#br0" timeOffset="3845.96">1221 232 3730,'-4'-4'354,"0"0"0,0-1 0,0 1 0,-1 1-1,0-1 1,1 1 0,-1 0 0,-1 0 0,1 0 0,0 0 0,-1 1 0,1 0 0,-1 0 0,0 1 0,1 0 0,-1 0 0,-11-1 0,9 2-261,1 1 0,-1-1 0,1 2 1,-1-1-1,1 1 0,-1 0 0,1 0 0,0 1 0,0 0 1,0 0-1,0 1 0,1 0 0,-8 5 0,-6 6 49,0 1 1,-19 21-1,34-31-131,0-1-1,0 1 0,1-1 1,0 2-1,0-1 1,0 0-1,1 1 1,-1-1-1,2 1 1,-1 0-1,-2 12 0,5-18-10,-1 0-1,1 0 0,0 0 0,-1 0 0,1-1 0,0 1 0,0 0 0,0 0 0,0 0 0,0 0 0,0 0 0,0 0 0,1 0 0,-1 0 0,0 0 0,0 0 1,1 0-1,-1 0 0,1 0 0,-1 0 0,1 0 0,-1 0 0,1-1 0,-1 1 0,1 0 0,0 0 0,-1-1 0,1 1 0,0 0 0,0-1 0,0 1 0,-1-1 0,1 1 1,0-1-1,0 1 0,0-1 0,0 0 0,0 1 0,0-1 0,0 0 0,0 0 0,0 0 0,0 0 0,0 0 0,0 0 0,0 0 0,0 0 0,0 0 0,0 0 1,0 0-1,2-1 0,2-1 5,1 1 1,0-1 0,-1 0 0,1-1-1,-1 0 1,0 1 0,6-5 0,-5 2-2,0 2 0,1-1 1,-1 1-1,1 0 0,-1 0 0,1 1 1,0 0-1,0 0 0,0 1 0,0-1 0,1 2 1,-1-1-1,0 1 0,0 0 0,0 0 1,1 1-1,10 2 0,-6 0-1,0 1-1,-1 0 1,1 0 0,-1 1-1,-1 0 1,1 1 0,-1 0-1,1 1 1,16 15-1,-22-18 1,-1 1 0,0 0 0,0 0 0,0 0 0,0 1-1,-1-1 1,0 1 0,0 0 0,-1 0 0,1 0-1,-1 0 1,-1 0 0,1 1 0,-1-1 0,0 1-1,0-1 1,-1 0 0,0 1 0,0-1 0,-1 1 0,1-1-1,-4 11 1,3-11 6,-1 0-1,0 0 1,0-1 0,0 1-1,-1-1 1,0 0 0,0 1-1,0-1 1,-1 0-1,0-1 1,1 1 0,-2-1-1,1 0 1,0 0-1,-1 0 1,0 0 0,0-1-1,0 0 1,0 0 0,-1 0-1,1-1 1,-1 1-1,0-1 1,-9 2 0,8-4 31,0 1 0,0-1 0,0 0 0,0-1 0,0 0 0,0 0 0,0 0-1,1-1 1,-14-5 0,10 3-11,0 0-1,-1-1 0,2-1 0,-1 0 0,-13-10 0,22 16-41,0-1-1,1 1 1,-1-1 0,0 0-1,0 1 1,1-1 0,-1 0 0,0 0-1,1 1 1,-1-1 0,1 0-1,-1 0 1,1 0 0,-1 0-1,1 0 1,-1 0 0,1 1 0,0-1-1,0 0 1,0 0 0,-1 0-1,1-2 1,1 3-51,-1-1 1,0 0-1,1 0 0,-1 1 0,1-1 1,-1 0-1,1 1 0,0-1 0,-1 1 1,1-1-1,0 1 0,-1-1 0,1 1 1,0-1-1,-1 1 0,1-1 0,0 1 0,0 0 1,0-1-1,0 1 0,9-2-875,-1 0 0,0 0 0,15 1 0,-16 0 189,21-4-3742</inkml:trace>
  <inkml:trace contextRef="#ctx0" brushRef="#br0" timeOffset="5032.14">1392 420 5843,'-3'0'276,"0"0"0,0 0 0,0 0 0,0 1 0,0-1 0,0 1 0,0 0 1,0 0-1,0 0 0,-3 1 0,5-1-220,-1 0 1,1 1-1,-1-1 0,1 0 1,0 1-1,0-1 0,-1 1 1,1-1-1,0 1 1,1-1-1,-1 1 0,0 0 1,0-1-1,1 1 0,-1 0 1,1 0-1,-1-1 1,1 1-1,0 3 0,-2 3-9,2 1 0,-1-1 0,1 1-1,0 0 1,1 0 0,0-1 0,0 1-1,1-1 1,4 14 0,-4-18-30,0 0-1,0 0 1,0 0 0,0 0-1,1 0 1,-1-1 0,1 1 0,0-1-1,0 0 1,0 0 0,1 0 0,-1 0-1,1 0 1,0-1 0,-1 1 0,1-1-1,0 0 1,0 0 0,1-1 0,7 3-1,-5-2-7,0-1 0,1 0 0,-1 0-1,0-1 1,0 0 0,1 0 0,-1-1-1,0 0 1,1 0 0,-1 0 0,0-1 0,13-5-1,-17 5-3,0 1 0,1-1 0,-1 0-1,0 0 1,0 0 0,-1 0 0,1-1 0,0 1-1,-1-1 1,1 1 0,-1-1 0,0 0 0,0 0-1,0 0 1,0 0 0,-1 0 0,1-1 0,-1 1-1,0-1 1,0 1 0,0 0 0,0-1-1,-1 0 1,1 1 0,-1-1 0,0 1 0,-1-7-1,0-8 19,-2 0-1,0 0 0,-1 1 1,-11-33-1,12 44-9,0 0 1,0 0-1,0 0 0,-1 0 1,0 0-1,0 1 0,-6-6 0,8 8 9,-1 1-1,1 0 0,-1 0 0,0 0 0,0 0 1,0 1-1,0-1 0,0 1 0,0-1 1,-1 1-1,1 0 0,0 0 0,-1 1 1,1-1-1,-4 1 0,4 0-11,1 0 0,-1 1-1,0 0 1,1-1 0,-1 1 0,1 0-1,-1 1 1,1-1 0,-1 0 0,1 1 0,0-1-1,0 1 1,0-1 0,0 1 0,0 0-1,0 0 1,0 0 0,0 0 0,1 1 0,-1-1-1,1 0 1,0 1 0,0-1 0,-1 1-1,1 2 1,-2 1-13,1-1-1,0 1 1,0 0-1,1 0 1,-1 0-1,1 1 1,1-1-1,-1 0 1,1 0 0,1 8-1,-1-11 1,1 1 1,0 0-1,0-1 0,1 1 1,-1-1-1,1 1 0,0-1 1,0 0-1,0 0 0,0 1 0,0-1 1,1-1-1,-1 1 0,1 0 1,0-1-1,0 1 0,0-1 1,0 0-1,0 0 0,0 0 1,1 0-1,-1-1 0,1 1 1,-1-1-1,1 0 0,0 0 0,-1 0 1,1 0-1,7 0 0,-3-1-2,1 0-1,0 0 1,-1 0-1,1-1 1,-1-1-1,1 1 1,-1-1-1,1-1 1,-1 1-1,0-2 1,0 1 0,9-6-1,-7 2 7,-1 0 0,0-1 0,0 0-1,-1 0 1,0-1 0,0 0 0,-1 0 0,0-1 0,-1 0-1,0-1 1,-1 1 0,0-1 0,0 0 0,-1 0 0,3-16-1,2-10 8,-3-1-1,-1 0 0,1-52 1,-6 88-6,0-1 0,0 1 0,0-1 0,0 1 0,0-1 1,0 1-1,-1 0 0,1-1 0,-1 1 0,1-1 0,-1 1 0,0 0 0,0-1 1,-2-1-1,3 3 0,-1 1 0,1 0-1,0 0 1,-1 0 0,1 0 0,0 0 0,-1 0 0,1 0 0,0 0 0,-1 0 0,1 0 0,-1 0 0,1 0-1,0 0 1,-1 0 0,1 0 0,0 0 0,-1 0 0,1 0 0,0 0 0,-1 0 0,1 1 0,0-1 0,-1 0 0,1 0-1,0 0 1,-1 1 0,1-1 0,0 0 0,0 0 0,-1 1 0,1-1 0,0 0 0,0 1 0,-1-1 0,1 1-1,-10 12 78,-1 7-79,1-1 1,1 1-1,1 1 0,1 0 0,1 0 0,1 0 1,1 1-1,0-1 0,2 1 0,0 0 1,3 38-1,0-51-1,1 0-1,0 0 1,0-1 0,0 1 0,1-1 0,1 0-1,0 0 1,0 0 0,0 0 0,1-1 0,7 9-1,-10-13-5,1 0 0,0 0-1,0 0 1,0-1-1,0 1 1,0-1-1,0 0 1,1 0-1,-1 0 1,1 0-1,0-1 1,-1 1-1,1-1 1,0 0-1,0 0 1,0 0-1,0-1 1,0 1-1,0-1 1,0 0 0,0 0-1,0-1 1,0 1-1,-1-1 1,1 0-1,7-2 1,-7 1 2,1 0 0,-1 0 0,0 0 1,0-1-1,1 1 0,-2-1 0,1 0 1,0-1-1,-1 1 0,1-1 0,-1 1 1,0-1-1,0 0 0,-1 0 0,1 0 1,-1 0-1,0-1 0,0 1 0,0-1 1,0 1-1,-1-1 0,0 0 0,0 0 1,0 1-1,-1-1 0,0 0 0,1 0 1,-2 0-1,1 0 0,0 1 0,-3-8 1,3 11 5,0 0 0,0 1 0,0-1 0,0 0 1,-1 1-1,1-1 0,0 0 0,0 1 1,-1-1-1,1 1 0,0-1 0,-1 0 0,1 1 1,-1-1-1,1 1 0,0-1 0,-1 1 0,0 0 1,1-1-1,-1 1 0,1-1 0,-2 1 0,-7 7 38,-3 26-7,11-24-31,0 1 0,1-1 0,0 0 0,0 0 0,1 0 0,0 1 0,1-1 0,0 0 0,0 0 0,1-1 0,0 1 0,5 9 0,-6-14-2,0-1 0,0 1 0,0 0 0,0-1 1,0 0-1,1 1 0,-1-1 0,1 0 0,0 0 0,0-1 0,0 1 1,0-1-1,1 1 0,-1-1 0,1 0 0,-1 0 0,1-1 0,0 1 1,0-1-1,0 1 0,0-1 0,0 0 0,0-1 0,0 1 0,0-1 0,0 0 1,0 0-1,0 0 0,6-1 0,-6 0 7,0 0-1,-1 0 1,1 0 0,-1 0-1,1-1 1,-1 0-1,1 0 1,-1 1 0,0-2-1,0 1 1,0 0 0,0-1-1,0 1 1,-1-1 0,1 0-1,3-5 1,-3 3 2,0 0 0,0-1 1,-1 0-1,0 1 0,0-1 0,0 0 0,-1 0 1,1 0-1,-1-10 0,0 3-1,-1 0 0,0 1-1,-1-1 1,-1 0 0,0 0 0,-1 0-1,0 1 1,-1-1 0,-5-12-1,7 22-2,1 0 0,0 0 0,-1 0-1,0 0 1,0 0 0,1 1 0,-2-1 0,1 0-1,0 1 1,0 0 0,-1-1 0,0 1-1,1 0 1,-1 0 0,0 1 0,0-1-1,0 1 1,0-1 0,0 1 0,0 0-1,-6-1 1,5 1-1,1 1-1,-1 1 1,1-1-1,-1 1 1,1-1-1,0 1 1,-1 0 0,1 0-1,0 0 1,0 1-1,-1-1 1,1 1-1,0-1 1,0 1-1,1 0 1,-1 1-1,0-1 1,1 0-1,-1 1 1,-2 3 0,3-4-42,0 1 1,0-1-1,0 1 1,0-1-1,1 1 1,-1 0-1,1-1 1,0 1 0,0 0-1,0 0 1,0 0-1,0 0 1,0 0-1,1 0 1,0 0 0,0 0-1,-1 0 1,2 1-1,0 4 1,0-3-307,0 0 1,1 0-1,0 0 0,0-1 1,1 1-1,-1-1 1,1 1-1,0-1 0,0 0 1,6 6-1,8 9-2619</inkml:trace>
  <inkml:trace contextRef="#ctx0" brushRef="#br0" timeOffset="5578">2226 541 5394,'4'16'1723,"-4"-15"-1573,0 0 0,0 0 0,0 0 0,0 0 0,1 1 0,-1-1 0,0 0 0,1 0 0,-1 0 0,1 0 0,-1 0 0,1 0 0,1 2 0,-1-3-116,0 1 0,0-1 0,0 0 0,0 1 0,0-1 0,0 0 0,0 0 0,1 0 0,-1 0 0,0 0 0,0 0 0,0 0 0,0-1 0,0 1 0,0 0 0,0-1 0,0 1 0,0-1 0,0 1 0,0-1 0,2 0 0,-1-1 0,1 1 1,0-1 0,-1 0-1,1 0 1,-1 0 0,1 0-1,-1 0 1,0-1 0,0 1-1,0-1 1,0 1 0,-1-1-1,1 0 1,-1 0-1,1 0 1,-1 0 0,0 0-1,0 0 1,0 0 0,-1 0-1,1 0 1,0-5 0,0-8 118,-1-1 1,-1 1 0,-2-22-1,0 5 10,1 2-12,0-74 153,2 94-276,1-1 1,1 1-1,0 0 1,0 0-1,1 0 1,1 1-1,4-12 1,-7 19-18,1 1 0,-1 0 0,0 0 0,1-1 0,-1 1 0,1 0 0,0 0 0,0 1 0,0-1 0,0 0 0,0 0 0,0 1 0,0-1 0,0 1 0,1 0 0,-1 0 0,1 0 0,-1 0 0,1 0 0,-1 0 0,1 1 0,-1-1 0,1 1 0,0 0 0,-1 0 0,1 0 0,-1 0 0,1 0 0,0 0 1,-1 1-1,1-1 0,-1 1 0,1 0 0,-1 0 0,1 0 0,4 2 0,0 1-4,0-1 0,0 1 0,0 1 0,-1-1 0,0 1 0,0 0 1,0 0-1,0 1 0,-1 0 0,0 0 0,5 8 0,0 6 6,-1 0 1,-1 1-1,-1 0 0,-1 1 0,0 0 0,-2 0 1,3 38-1,3 13-4,-6-54-5,1 1 0,1-1 0,0 0 0,1-1 0,19 34 0,-26-52-15,0 1 1,0-1 0,0 0-1,0 1 1,0-1-1,0 0 1,1 1 0,-1-1-1,0 0 1,0 1-1,0-1 1,1 0-1,-1 0 1,0 1 0,0-1-1,1 0 1,-1 0-1,0 1 1,1-1-1,-1 0 1,0 0 0,1 0-1,-1 0 1,0 0-1,1 1 1,-1-1 0,0 0-1,1 0 1,-1 0-1,0 0 1,1 0-1,3-10-706,-4-18-1348,-8 6-419,-4-5-1601</inkml:trace>
  <inkml:trace contextRef="#ctx0" brushRef="#br0" timeOffset="5936.25">2278 370 5042,'-3'8'1441,"10"-6"-753,-6 3-127,13 2 63,5-4-144,8-6-240,-2 0-160,3 7-80,-7-4 0,5-6-96,-2 9-512,-3-3-1969</inkml:trace>
  <inkml:trace contextRef="#ctx0" brushRef="#br0" timeOffset="6373.83">2896 438 5442,'-6'-1'3708,"2"13"-3377,3-11-336,-2 7 147,1 0 0,0 0 0,0 0 0,0 0 0,1 1 0,1-1 0,-1 1 0,1-1 0,2 16 0,-1-21-124,0 1 0,0 0 0,0-1 0,1 1 0,-1-1 1,1 1-1,-1-1 0,1 0 0,0 1 0,1-1 0,-1 0 0,0-1 0,1 1 1,0 0-1,0-1 0,0 1 0,0-1 0,0 0 0,0 0 0,0 0 1,1 0-1,-1-1 0,1 1 0,5 1 0,-6-3-13,0 1 1,0 0-1,0-1 0,0 0 0,0 1 1,1-1-1,-1 0 0,0-1 0,0 1 1,0-1-1,1 1 0,-1-1 0,0 0 1,0 0-1,0 0 0,0-1 0,-1 1 1,1-1-1,0 1 0,0-1 0,-1 0 1,1 0-1,-1 0 0,0 0 0,0-1 1,3-2-1,-2 1 5,-1 0 0,1 0-1,-1 0 1,1 0 0,-1 0 0,0-1 0,-1 1 0,1-1 0,-1 1 0,0-1-1,0 0 1,0 0 0,-1 1 0,0-1 0,0 0 0,-1-8 0,0 6-4,0 1 0,-1-1 0,0 1 0,0-1 0,0 1 0,-1 0 0,0 0 0,0 0 0,-1 0 0,0 1 0,0-1 0,0 1 0,0 0 0,-1 0 0,0 0 0,0 1 0,0 0 0,-1 0 0,-9-6 0,9 8 0,1 0-1,-1 0 1,1 0-1,-1 0 1,0 1-1,1 0 1,-1 0 0,0 1-1,0 0 1,0 0-1,0 0 1,0 0-1,1 1 1,-1 0-1,0 0 1,0 1 0,1 0-1,-1 0 1,1 0-1,-1 0 1,1 1-1,-8 5 1,11-7-31,1 1 0,-1-1 1,1 1-1,-1-1 1,1 1-1,-1 0 0,1-1 1,0 1-1,0 0 0,0 0 1,0 0-1,0 0 0,0 0 1,1 0-1,-1 0 0,1 0 1,-1 0-1,1 0 0,0 0 1,0 4-1,0-3-257,0 1 0,0-1 0,1 0-1,-1 1 1,1-1 0,0 0 0,0 0 0,0 1 0,0-1-1,1 0 1,-1 0 0,3 3 0,20 17-5662</inkml:trace>
  <inkml:trace contextRef="#ctx0" brushRef="#br0" timeOffset="7256.32">3538 208 4546,'-4'-4'267,"0"0"1,-1 0-1,1 1 1,-1-1-1,0 1 0,0 0 1,0 0-1,0 1 1,0 0-1,-1 0 0,1 0 1,-1 0-1,0 1 0,-6-1 1,3 0-14,-1 1 0,1-1 0,-1 2 0,1 0 0,0 0-1,-1 1 1,1 0 0,-13 3 0,15-2-159,0 2 0,0-1 0,0 1 0,0 0 0,0 1 0,1-1 0,-9 10 0,11-12-69,1 1 0,0 0-1,0 0 1,1 0 0,-1 1 0,1-1-1,-1 1 1,1-1 0,0 1-1,1 0 1,-1 0 0,1 0-1,-1 0 1,1 0 0,-1 5-1,2-7-24,0-1-1,0 0 0,1 1 1,-1-1-1,0 0 0,0 0 0,1 1 1,-1-1-1,1 0 0,-1 0 0,1 1 1,0-1-1,-1 0 0,1 0 1,0 0-1,0 0 0,0 0 0,0 0 1,-1 0-1,1-1 0,1 1 0,-1 0 1,0 0-1,0-1 0,0 1 0,0 0 1,0-1-1,3 1 0,3 1-1,0 0-1,1-1 1,-1 0 0,10 0-1,7 1 15,-13 1-7,-1 0 0,0 1-1,0 0 1,0 0 0,-1 1 0,0 1 0,0 0 0,0 0 0,0 0-1,-1 1 1,0 0 0,-1 1 0,9 10 0,-13-14-5,0-1 0,0 1 0,0 0 0,0 0 0,-1 1 0,0-1 0,0 0 0,0 1 0,0-1 0,-1 1 0,1 0 0,-1 0 1,0-1-1,-1 1 0,1 0 0,-1 0 0,0 0 0,0 0 0,-1 0 0,0-1 0,1 1 0,-1 0 0,-1 0 0,1-1 0,-1 1 0,0-1 0,0 1 0,0-1 0,-1 0 1,-3 6-1,-2 0 2,0-1 1,-1 0 0,0 0 0,-1 0 0,0-2 0,0 1 0,-1-1 0,1 0-1,-1-1 1,-23 9 0,31-15-1,0 0-1,0 0 1,0 0 0,0 0-1,0 0 1,0 0 0,0-1-1,0 0 1,0 1 0,0-1-1,0 0 1,1 0-1,-1 0 1,0-1 0,1 1-1,-1-1 1,1 0 0,-1 1-1,1-1 1,0 0-1,0 0 1,0-1 0,0 1-1,0 0 1,0-1 0,1 1-1,-1-1 1,1 1-1,0-1 1,-2-3 0,1 1-4,0 0-1,-1 0 1,2 0 0,-1-1 0,1 1 0,0 0 0,0-1 0,0 1 0,1-1 0,0 1 0,0-1 0,0 1 0,1-1-1,-1 1 1,4-10 0,-3 13-33,0 0 0,0 0 1,0 0-1,0 0 0,1 0 0,-1 1 0,1-1 0,-1 0 0,1 1 0,0-1 0,-1 1 0,1 0 1,0-1-1,0 1 0,0 0 0,0 0 0,0 0 0,0 1 0,0-1 0,0 0 0,5 0 0,3 0-561,-1 0-1,2 1 0,16 1 0,-6 0-557,9-1-1274</inkml:trace>
  <inkml:trace contextRef="#ctx0" brushRef="#br0" timeOffset="8440.16">3664 403 5122,'-3'1'153,"1"0"0,-1 0 0,1 0 0,-1 1-1,1-1 1,0 1 0,0 0 0,-1-1 0,1 1-1,1 0 1,-1 0 0,0 0 0,0 1 0,1-1-1,-1 0 1,1 1 0,0-1 0,-1 1 0,1-1-1,0 1 1,1 0 0,-1-1 0,0 1 0,1 0-1,0 0 1,-1-1 0,1 1 0,0 0 0,1 3-1,-1 1-93,0 0 0,1 0-1,0 0 1,0 0 0,1 0-1,0 0 1,0 0-1,0 0 1,1-1 0,6 12-1,-3-11-39,0 0-1,0 0 1,0 0-1,1-1 0,0 0 1,0 0-1,1-1 1,-1 0-1,1 0 1,1 0-1,-1-1 0,12 4 1,-16-7-14,-1 0 0,1 0 1,0 0-1,0 0 0,-1 0 0,1-1 1,0 0-1,0 0 0,-1 0 1,1 0-1,0 0 0,0-1 0,-1 0 1,1 0-1,0 0 0,-1 0 1,1 0-1,-1-1 0,1 1 0,-1-1 1,0 0-1,0 0 0,1-1 0,-2 1 1,1 0-1,0-1 0,0 0 1,-1 0-1,1 0 0,-1 0 0,0 0 1,2-4-1,-2 2 2,0 0 0,0 0 0,-1 0 0,0 0 0,0 0 0,0 0 0,-1 0 0,1 0 0,-1-1-1,0 1 1,-1 0 0,1 0 0,-1 0 0,0 0 0,0 0 0,-1 0 0,0 0 0,0 0 0,0 0 0,-5-8 0,2 4 6,0 0 1,-1 0-1,-1 1 1,1-1-1,-1 2 0,-1-1 1,1 1-1,-1 0 1,-12-8-1,19 14-12,-1 0 1,0 0-1,0 0 0,0 0 1,0 1-1,0-1 0,0 0 1,0 1-1,0-1 0,0 1 1,0 0-1,0 0 0,0 0 1,0 0-1,0 0 1,0 0-1,0 0 0,0 1 1,0-1-1,-3 2 0,1 0 5,1 0-1,0 0 1,-1 0-1,1 0 1,0 0 0,0 1-1,0 0 1,1-1-1,-1 1 1,-2 5-1,-1 0 4,1 0 1,0 0-1,1 0 0,0 1 0,1 0 0,-1 0 0,2 0 0,-3 12 0,4-16-10,0 1 1,1-1-1,0 0 1,0 0-1,0 0 1,1 0-1,0 0 1,0 0-1,0 0 1,0 0 0,1 0-1,0 0 1,0 0-1,0 0 1,0-1-1,1 0 1,0 1-1,0-1 1,0 0-1,0 0 1,1 0-1,0-1 1,0 1-1,4 2 1,-3-3 0,0 0-1,0 0 1,1-1 0,-1 0 0,1 0 0,0 0-1,-1-1 1,1 0 0,0 0 0,0 0 0,0-1 0,0 0-1,0 0 1,0 0 0,-1-1 0,1 0 0,0 0-1,0 0 1,0-1 0,9-4 0,-2 0 4,-2 0 0,1-1-1,-1 0 1,0-1 0,-1 0 0,1-1 0,-2 0 0,1-1 0,-1 0 0,-1 0 0,0-1-1,0 0 1,-1-1 0,-1 1 0,0-1 0,0-1 0,5-19 0,-1-1 10,-1 0-1,-2-1 1,-2 0 0,0 0-1,-2-58 1,-3 90 14,-1-21-57,1 23 46,0-1-1,0 1 1,0-1 0,0 0-1,0 1 1,0-1 0,0 0-1,-1 1 1,1-1 0,0 1-1,0-1 1,0 1 0,-1-1 0,1 1-1,0-1 1,-1 1 0,1-1-1,-1 1 1,1-1 0,0 1-1,-1-1 1,1 1 0,-1 0-1,1-1 1,-1 1 0,1 0-1,-1-1 1,-1 1 0,-15 27 471,9-12-485,0 0 0,0 1 1,2 0-1,0 0 0,1 1 0,0-1 1,2 1-1,0 0 0,0 1 0,2-1 1,0 0-1,1 1 0,3 21 0,-1-29-5,-1-1-1,1 1 1,1-1-1,0 0 1,0 0-1,1 0 1,0 0-1,1-1 0,0 0 1,7 11-1,-8-15 1,-1 1-1,1-1 1,0 0-1,0 0 0,0 0 1,1 0-1,-1-1 1,1 0-1,0 0 0,0 0 1,0 0-1,0-1 0,1 0 1,-1 0-1,1 0 1,-1-1-1,1 0 0,-1 0 1,8 0-1,-10-1 1,0 0 1,0 0-1,0-1 0,0 0 0,0 1 0,0-1 0,0 0 1,0 0-1,-1-1 0,1 1 0,0-1 0,-1 1 0,1-1 1,-1 0-1,1 0 0,-1 0 0,0 0 0,0 0 0,0 0 1,0-1-1,0 1 0,2-5 0,-2 3 3,0-1-1,0 0 0,0 1 1,0-1-1,-1 0 0,1 0 1,-1 0-1,-1 0 0,1 0 1,-1 0-1,0 0 0,0 0 1,-1-6-1,1 11 2,0-1 0,0 1 0,0 0 0,1 0 0,-1-1 1,0 1-1,0 0 0,0 0 0,0-1 0,0 1 0,0 0 0,0 0 0,-1-1 0,1 1 1,0 0-1,0 0 0,0 0 0,0-1 0,0 1 0,0 0 0,0 0 0,0-1 0,-1 1 1,1 0-1,0 0 0,0 0 0,0 0 0,0-1 0,-1 1 0,1 0 0,0 0 0,0 0 0,0 0 1,-1 0-1,1-1 0,0 1 0,0 0 0,-1 0 0,1 0 0,0 0 0,-1 0 0,-6 10 36,-4 21-34,10-29-3,0 4 1,-1 0 0,1 0 1,0 0-1,1 0 0,-1 0 0,1 0 1,0 0-1,1 0 0,-1 0 1,1 0-1,1 0 0,-1 0 1,1 0-1,0-1 0,0 1 0,0-1 1,1 1-1,0-1 0,5 8 1,-5-9-2,0-1 1,0 1-1,-1-1 1,2 0-1,-1 1 1,0-1 0,1-1-1,-1 1 1,1-1-1,0 1 1,0-1-1,0 0 1,0 0-1,0-1 1,1 1 0,-1-1-1,0 0 1,1 0-1,-1 0 1,1-1-1,-1 1 1,1-1-1,-1 0 1,1-1 0,-1 1-1,6-2 1,-5 1-1,-1 0 1,0-1-1,0 0 1,0 1-1,0-1 1,0-1-1,0 1 0,0 0 1,-1-1-1,1 0 1,-1 0-1,0 0 1,0 0-1,0 0 1,0-1-1,4-6 1,-4 4 3,-1 0 0,1-1 0,-1 1 0,0-1 0,0 1 0,-1-1 0,0 0 0,0 1 0,0-1 0,-1-8 0,0 4 1,-1-1 0,-1 1 0,0 0 0,0 0 1,-1 0-1,0 0 0,-1 1 0,0-1 0,-1 1 0,0 0 0,0 0 1,-12-15-1,15 22-6,-1 1 1,1-1-1,0 1 1,-1-1-1,0 1 1,1 0-1,-1 0 1,0 1-1,0-1 1,0 1-1,0-1 1,-1 1-1,1 0 1,0 0-1,0 0 1,-1 1-1,1-1 1,-1 1-1,1-1 1,0 1-1,-1 0 1,-4 1-1,3 0 1,0 1-1,1-1 0,-1 1 1,1 0-1,-1 0 0,1 0 0,0 1 1,0-1-1,0 1 0,0 0 1,1 0-1,-1 1 0,1-1 0,-6 7 1,7-6-49,0 0 0,0 0 1,0-1-1,1 1 0,-1 0 0,1 1 0,0-1 1,0 0-1,1 0 0,-1 0 0,1 1 1,0-1-1,0 0 0,0 0 0,0 1 1,1-1-1,1 5 0,0-2-384,0 0-1,0 1 1,0-1-1,1 0 1,0 0 0,1 0-1,0-1 1,7 11-1,12 6-2643</inkml:trace>
  <inkml:trace contextRef="#ctx0" brushRef="#br0" timeOffset="9333.98">4549 288 6035,'6'15'3992,"11"36"-3094,7 143 65,-18-160-939,1 25 19,-8-67-7,-1 0 1,0 0 0,0 1 0,-6-15-1,-4-13-24,6 9 13,1-1 1,1 1-1,-1-40 1,4 56-16,1 0 1,1 0-1,0 0 0,0 0 1,1 1-1,0-1 1,0 0-1,1 1 0,1 0 1,0-1-1,0 1 1,10-15-1,-11 21-10,0-1 0,0 2 0,0-1 0,1 0 0,-1 0 0,1 1 0,-1 0 0,1 0 0,0 0 0,0 0 0,0 0 0,0 1 0,0 0 0,0 0 0,0 0 0,7-1 0,-4 2 1,0 0 0,0 0 1,0 0-1,0 1 0,1 0 1,-1 0-1,0 1 0,-1-1 1,14 6-1,-16-5 0,1 1-1,-1-1 1,0 0-1,1 1 1,-1 0-1,0 0 1,-1 0-1,1 1 1,0-1-1,-1 1 1,0 0-1,0 0 1,5 8-1,-7-9-1,0 0 0,1 1 0,-1-1 0,0 0 1,-1 1-1,1 0 0,-1-1 0,0 1 0,0-1 0,0 1 0,0-1 0,0 1 0,-1-1 0,1 1 0,-1-1 0,0 1 1,0-1-1,-1 1 0,1-1 0,-1 0 0,-1 4 0,-2 0 3,0 0 0,0 0 1,0 0-1,0-1 0,-1 1 0,0-1 0,-1-1 0,0 1 1,1-1-1,-12 6 0,18-12-1,-1 0 0,1 0 1,0-1-1,-1 1 0,1 0 0,0 0 0,0 0 1,-1 0-1,1-1 0,0 1 0,0 0 0,1 0 1,-1-1-1,0 1 0,0 0 0,0 0 0,1 0 1,-1 0-1,1 0 0,-1-1 0,1 1 0,-1 0 1,1 0-1,0 0 0,-1 0 0,1 0 0,0 0 1,0 1-1,0-1 0,0 0 0,0 0 0,0 1 1,0-1-1,0 0 0,0 1 0,0-1 0,0 1 1,0-1-1,2 0 0,3 1-2,-1-1 0,1 1-1,-1 0 1,0 1 0,1-1 0,-1 1-1,0 0 1,1 0 0,-1 1 0,0 0-1,0-1 1,0 2 0,0-1 0,-1 1 0,1-1-1,-1 1 1,1 0 0,-1 1 0,4 3-1,-1-1 0,0 1 1,0 0-1,0 0 0,-1 0 0,0 1 0,-1 0 0,0 0 0,0 1 0,-1-1 1,4 10-1,-7-13 10,1 0 0,-1-1 0,-1 1 0,1 0 0,-1 0 0,0 0 1,0 0-1,0 0 0,-1 0 0,0 0 0,0-1 0,0 1 0,0 0 0,-1 0 1,0-1-1,0 1 0,0-1 0,0 0 0,-1 1 0,0-1 0,1 0 1,-2 0-1,1-1 0,0 1 0,-1-1 0,0 0 0,1 0 0,-7 4 0,3-2 63,0-1-1,0 0 0,0-1 1,0 1-1,0-1 1,-1-1-1,1 1 0,-1-1 1,0-1-1,0 0 0,0 0 1,0 0-1,0-1 0,0 0 1,0 0-1,0-1 0,-9-2 1,9 1-39,0-1 0,0 0-1,1 0 1,-14-9 0,19 11-45,0-1-1,0 1 0,0 0 0,0-1 1,0 1-1,0-1 0,0 0 1,1 0-1,-1 1 0,1-1 0,-1 0 1,1 0-1,0 0 0,0-1 1,0 1-1,0 0 0,0 0 0,0-1 1,0-3-1,3 5-232,1 0 0,-1 0 0,0 0 0,1 0 0,-1 1 0,1-1 0,-1 1-1,1-1 1,0 1 0,-1 0 0,1 0 0,2 1 0,9-2-1459,6-5-1333</inkml:trace>
  <inkml:trace contextRef="#ctx0" brushRef="#br0" timeOffset="9805.69">4997 121 6563,'-15'-10'2513,"15"15"-899,22 23-382,-14-19-1237,10 14 132,-2 1-1,-1 0 0,0 1 0,-2 1 0,-1 0 0,-1 0 0,9 37 0,-14-41-98,0 1 0,-2 1 0,-1-1 0,-1 1 0,-1-1 0,-1 1 0,0-1 0,-2 1 0,-7 31 0,4-36 7,-1 0-1,0-1 1,-2 1 0,0-2-1,-1 1 1,-1-1 0,-21 28 0,24-41-1609,13-15-2818,5 1 524</inkml:trace>
  <inkml:trace contextRef="#ctx0" brushRef="#br0" timeOffset="10199.85">5334 693 6947,'0'0'145,"0"-1"1,1 1-1,-1-1 0,0 0 0,0 1 1,1-1-1,-1 1 0,0-1 0,1 1 1,-1-1-1,0 1 0,1 0 0,-1-1 1,1 1-1,-1 0 0,1-1 0,-1 1 0,1 0 1,-1-1-1,1 1 0,-1 0 0,1 0 1,-1-1-1,1 1 0,0 0 0,-1 0 1,1 0-1,-1 0 0,1 0 0,0 0 1,-1 0-1,1 0 0,-1 0 0,1 0 1,-1 0-1,1 1 0,0-1 0,0 0 1,36 3-614,-30-2 866,5 0-325,0 0 0,0-1-1,0-1 1,19-2 0,-26 2-197,-1 0-1,1-1 0,-1 1 0,0-1 1,0 0-1,8-4 0,-10 5-151,0 0 0,-1-1 0,1 1-1,0-1 1,-1 1 0,1-1 0,-1 0 0,0 1-1,0-1 1,1 0 0,-1 0 0,0 0 0,-1 0 0,1 0-1,1-2 1,-3-4-2216</inkml:trace>
  <inkml:trace contextRef="#ctx0" brushRef="#br0" timeOffset="10543.9">5351 512 5747,'28'3'6494,"-18"-1"-6477,0-1 0,0 0 0,0 0 0,16-2 0,-6-1 34,-12 1-46,-1 1 0,0-1-1,0-1 1,0 1 0,8-4 0,-13 4-322,-1-1 1,0 1-1,0 0 1,0 0-1,-1-1 0,1 1 1,0 0-1,0-1 1,-1 1-1,1-1 1,-1 1-1,1-1 1,-1 1-1,0-1 1,1 0-1,-1-2 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3:48.388"/>
    </inkml:context>
    <inkml:brush xml:id="br0">
      <inkml:brushProperty name="width" value="0.1" units="cm"/>
      <inkml:brushProperty name="height" value="0.1" units="cm"/>
      <inkml:brushProperty name="color" value="#E71224"/>
    </inkml:brush>
  </inkml:definitions>
  <inkml:trace contextRef="#ctx0" brushRef="#br0">50 93 5442,'-46'7'2350,"42"-6"-1493,6-3-155,27-6-299,75-19 26,2 4 1,151-12-1,-47 29-303,-168 8-118,0 1 0,80 17 0,-107-15-14,0-1 1,0 2-1,-1 0 0,0 0 1,19 13-1,-26-15-9,0 1-1,-1 0 0,0 0 1,0 0-1,0 1 0,0 0 1,-1 0-1,0 0 0,0 1 1,-1 0-1,8 14 0,-12-20 19,1-1 0,-1 1 0,0 0 0,0-1 0,1 1 0,-1 0 0,0-1 0,0 1 0,0 0-1,1 0 1,-1-1 0,0 1 0,0 0 0,0 0 0,0-1 0,-1 1 0,1 0 0,0 0 0,0-1 0,0 1-1,-1 0 1,1-1 0,0 1 0,-1 0 0,1 0 0,-2-5 211,8-10-66,-4 10-133,1 1 0,0-1 0,0 1 0,0 0 0,0 0 0,0 0 0,1 0 0,0 1 0,-1-1 0,1 1-1,0 0 1,7-3 0,58-17 88,-52 17-80,71-16 104,2 3 0,125-8 1,185 13 69,-69 32-32,-309-16-146,37 10 0,-20-5-14,-39-8-7,1 0 1,-1 0-1,0 0 0,1 0 0,-1 0 1,1 0-1,-1 0 0,1 0 0,-1 0 0,0 1 1,1-1-1,-1 0 0,1 0 0,-1 0 1,0 0-1,1 0 0,-1 1 0,1-1 1,-1 0-1,0 0 0,1 1 0,-1-1 1,0 0-1,0 1 0,1-1 0,-1 0 1,0 1-1,0-1 0,1 0 0,-1 1 0,0 0 1,0-1-13,-1 0 0,1 0 0,-1 0 1,0 0-1,1 0 0,-1 0 0,1 0 1,-1 0-1,0 0 0,1 0 0,-1 0 0,1-1 1,-1 1-1,1 0 0,-1 0 0,1-1 1,-1 1-1,1 0 0,-1-1 0,1 1 1,-1 0-1,1-1 0,-1 0 0,-3-1-201,-1 0 0,1 0-1,-1 1 1,1-1-1,-1 1 1,1 0 0,-1 0-1,0 1 1,0-1 0,1 1-1,-1 0 1,-5 1 0,3-1-126,-30 2-1844</inkml:trace>
  <inkml:trace contextRef="#ctx0" brushRef="#br0" timeOffset="989.51">910 357 4626,'-1'-4'188,"0"1"0,-1 0-1,1-1 1,0 1 0,-1 0 0,0 0-1,0 0 1,0 1 0,0-1-1,0 0 1,-1 1 0,1-1 0,-1 1-1,1 0 1,-1 0 0,0 0 0,0 0-1,0 0 1,0 1 0,0-1 0,-1 1-1,1 0 1,0 0 0,-1 0-1,1 0 1,-7 0 0,7 1-157,0-1-1,0 1 1,0 0-1,-1 0 1,1 0 0,0 0-1,0 0 1,0 1-1,0 0 1,0-1-1,0 1 1,0 0 0,0 1-1,0-1 1,0 0-1,0 1 1,0 0 0,1-1-1,-1 1 1,1 0-1,-1 0 1,1 1 0,0-1-1,0 0 1,0 1-1,0-1 1,0 1 0,1 0-1,-2 3 1,3-5-32,0 0 0,0-1 0,0 1 1,0 0-1,0 0 0,0 0 0,1 0 0,-1 0 1,0-1-1,0 1 0,1 0 0,-1 0 0,1 0 1,-1-1-1,1 1 0,-1 0 0,1-1 0,-1 1 1,1 0-1,-1-1 0,1 1 0,0-1 0,0 1 1,-1-1-1,1 1 0,0-1 0,1 1 0,23 12 8,25 1 46,-36-11-47,0 1 0,0 0 0,0 1 0,17 9 0,-28-13-6,-1 1 0,1-1 0,-1 1 0,0-1 0,0 1-1,1 0 1,-1 0 0,0 0 0,0 1 0,-1-1 0,1 0 0,0 1 0,-1-1-1,0 1 1,1-1 0,-1 1 0,0 0 0,0-1 0,0 1 0,-1 0 0,1 0-1,-1 0 1,0 0 0,1-1 0,-1 1 0,-1 5 0,0-3 3,0 0 1,-1 0-1,0-1 0,0 1 1,0 0-1,-1-1 0,1 1 1,-1-1-1,0 0 1,0 0-1,-1 0 0,1-1 1,-1 1-1,0-1 0,0 0 1,0 0-1,0 0 0,0 0 1,-7 2-1,6-2 4,0 0 0,0-1 0,-1 1 0,0-1 0,1 0 0,-1-1 0,0 0 0,0 0 0,1 0 0,-1 0 0,0-1 1,0 0-1,0 0 0,0-1 0,0 1 0,-7-3 0,11 3-15,0-1 1,1 1 0,-1-1-1,1 1 1,-1-1 0,1 0-1,-1 0 1,1 1 0,0-1 0,-1 0-1,1 0 1,0 0 0,0 0-1,0-1 1,0 1 0,0 0-1,0 0 1,0-1 0,0 1-1,0-1 1,0 1 0,1 0-1,-1-1 1,1 0 0,-1 1 0,1-1-1,0 1 1,-1-1 0,1 1-1,0-1 1,0 0 0,0 1-1,0-1 1,0 1 0,1-1-1,-1 0 1,0 1 0,1-1 0,0-2-1,1 0-78,0 1-1,0-1 1,0 1-1,1-1 1,-1 1-1,1 0 1,0 0-1,-1 0 1,2 0-1,-1 1 1,0-1-1,0 1 1,1 0-1,6-3 1,151-60-4428,-152 61 4647,2 4 2846,-11 0-2927,-1 3 5,-1 0 0,1-1 0,-1 1 0,1 0 0,0 0 0,0 0 1,0 0-1,0 0 0,1 0 0,0 0 0,-1 0 0,1 1 0,0-1 1,0 0-1,0 0 0,1 0 0,-1 0 0,1 0 0,0 0 1,0 0-1,0 0 0,0 0 0,3 5 0,-1-3-37,-1-1 0,1 1-1,0-1 1,0 0 0,1 1 0,-1-2 0,1 1 0,0 0-1,0-1 1,0 0 0,1 0 0,-1 0 0,6 3-1,-5-4-5,0-1-1,1 1 0,-1-1 0,1 0 0,-1 0 1,1 0-1,-1-1 0,1 0 0,-1 0 0,1 0 1,-1-1-1,1 1 0,-1-2 0,0 1 0,6-2 1,-7 1-5,0 1 0,-1-1 1,0 1-1,1-1 0,-1 0 1,0-1-1,0 1 1,0 0-1,0-1 0,0 0 1,-1 1-1,1-1 0,-1 0 1,0-1-1,0 1 1,0 0-1,0 0 0,0-1 1,-1 1-1,0-1 0,1 0 1,0-5-1,-2 6-6,0 0 0,1 0 0,-1-1 0,-1 1 1,1 0-1,0 0 0,-1-1 0,0 1 0,1 0 0,-1 0 0,-1 0 0,1 0 0,0 0 0,-1 0 0,1 0 0,-5-5 0,3 4 11,-1-1 0,0 1 0,0 0 0,-1 1 0,1-1-1,-1 1 1,0 0 0,1 0 0,-10-4 0,9 5-16,1 0 1,-1 0-1,1 1 0,-1 0 1,0 0-1,0 0 0,0 1 1,1-1-1,-1 1 0,0 0 1,-6 1-1,8 0-19,0 0 0,0-1-1,1 1 1,-1 0 0,0 0 0,1 1 0,-1-1-1,1 0 1,-1 1 0,1 0 0,0-1-1,-1 1 1,1 0 0,0 0 0,0 0 0,0 0-1,1 1 1,-1-1 0,-2 5 0,4-6-86,-1 0 0,1 0 0,-1 0 1,1 0-1,0 0 0,0 0 0,-1 1 0,1-1 1,0 0-1,0 0 0,0 0 0,0 0 0,0 0 1,1 1-1,-1-1 0,0 0 0,0 0 1,1 0-1,-1 0 0,1 0 0,-1 0 0,1 0 1,-1 0-1,1 0 0,0 0 0,-1 0 0,1 0 1,0 0-1,0 0 0,0-1 0,0 1 0,0 0 1,1 0-1,13 5-2614</inkml:trace>
  <inkml:trace contextRef="#ctx0" brushRef="#br0" timeOffset="1560.09">1256 230 4674,'0'-7'1022,"0"7"-981,0 0 0,0 0 0,0 0 0,0 0 0,-1 0 0,1 0 0,0 0-1,0 0 1,0 0 0,0 0 0,0 0 0,0 0 0,0 0 0,-1 0 0,1 0-1,0 0 1,0 0 0,0 0 0,0 0 0,0 0 0,0 0 0,-1 0 0,1-1 368,-1 1-369,1 0 1,0 0 0,0 0 0,0 0 0,0 0 0,0-1 0,0 1 0,0 0-1,0 0 1,0 0 0,0 0 0,0 0 0,0 0 0,0 0 0,0-1 0,0 1 0,0 0-1,0 0 1,0 0 0,0 0 0,0 0 0,13 29 962,20 151-365,-31-173-636,0 0 0,0 0 0,1 0 0,0-1 0,0 1 0,0-1 1,7 10-1,-9-15-2,0 1 0,0-1 0,1 0 0,-1 1 0,0-1 1,0 0-1,1 0 0,-1 0 0,1 0 0,-1 0 0,1 0 0,0 0 0,-1-1 1,1 1-1,0 0 0,-1-1 0,1 0 0,0 1 0,0-1 0,-1 0 0,1 0 1,0 0-1,0 0 0,0 0 0,-1 0 0,1 0 0,0-1 0,0 1 0,-1-1 1,1 1-1,0-1 0,-1 0 0,4-1 0,0-1 0,-1 0 0,1 0 0,-1-1 0,0 1-1,1-1 1,-2 0 0,1 0 0,0 0 0,-1-1 0,0 1 0,0-1-1,0 0 1,0 0 0,-1 0 0,0 0 0,0 0 0,-1-1 0,2-5-1,-3 14 19,-1 1-1,1 0 0,0-1 0,0 1 0,0 0 0,0-1 1,1 1-1,0 0 0,-1-1 0,1 1 0,1-1 1,-1 1-1,0-1 0,1 1 0,0-1 0,0 0 0,0 0 1,0 0-1,0 0 0,0 0 0,1 0 0,0-1 1,-1 1-1,1-1 0,0 0 0,0 0 0,0 0 0,1 0 1,-1 0-1,0-1 0,1 1 0,-1-1 0,5 1 0,-4-1-15,0 1 0,0-1 0,1 0 0,-1 0 0,0-1 0,1 1 0,-1-1 0,0 0 0,1 0 0,-1-1 0,1 1 0,-1-1 0,0 0 0,0 0 0,1-1-1,-1 1 1,0-1 0,0 0 0,0 0 0,-1 0 0,1 0 0,0-1 0,-1 1 0,1-1 0,-1 0 0,0 0 0,0-1 0,4-5 0,-5 6 5,0 0 1,0 0-1,0-1 1,-1 1 0,1-1-1,-1 0 1,0 1-1,0-1 1,-1 0 0,1 0-1,-1 0 1,1 1-1,-1-1 1,0 0-1,-1 0 1,1 0 0,-1 0-1,0-3 1,-1 1 2,-1 1 1,1 0 0,-1 0-1,0 0 1,0 0 0,0 1-1,0-1 1,-1 1 0,0 0-1,0 0 1,-9-6 0,10 6-12,-1 1 0,-1 0 0,1 1 0,0-1 0,-1 1 0,1 0 0,-1 0 0,0 0 0,1 1 0,-1-1 0,0 1 0,0 0 1,0 1-1,0-1 0,0 1 0,0 0 0,0 0 0,0 1 0,0-1 0,0 1 0,0 0 0,0 1 0,0-1 0,1 1 0,-1 0 0,0 0 0,1 0 0,0 1 0,-1 0 0,-6 6 0,9-8-125,0 1 0,1 0-1,0 0 1,-1 1 0,1-1-1,0 0 1,0 0-1,0 1 1,0-1 0,1 0-1,-1 1 1,1-1 0,-1 1-1,1-1 1,0 1-1,0-1 1,0 1 0,0-1-1,0 1 1,0-1 0,1 1-1,0-1 1,-1 0-1,1 1 1,0-1 0,2 4-1,10 11-2914</inkml:trace>
  <inkml:trace contextRef="#ctx0" brushRef="#br0" timeOffset="2329.73">1798 261 4914,'1'-5'2837,"-1"19"-1752,6 8-915,0 0-1,-2 0 1,0 0-1,-2 0 1,0 0 0,-3 36-1,2-44-141,-1-12-26,1-1 0,-1 1 0,0 0 0,0 0 0,0-1 0,0 1-1,0 0 1,0 0 0,-1-1 0,1 1 0,-1 2 0,2-9 22,-1 1 0,1-1-1,-1 1 1,1-1 0,-2 1 0,1-1 0,0 1-1,-1-1 1,-1-7 0,-2-18 85,3 12-59,1 1-1,1-1 1,0 0 0,1 0-1,1 1 1,6-20 0,-8 33-39,1 0 0,0-1 0,-1 1 1,2 0-1,-1 0 0,0 0 0,1 0 0,0 1 1,0-1-1,0 1 0,0-1 0,0 1 0,1 0 0,-1 0 1,1 1-1,0-1 0,0 1 0,0 0 0,0 0 0,0 0 1,1 0-1,-1 1 0,1-1 0,-1 1 0,1 0 1,-1 1-1,1-1 0,8 1 0,-10 0-12,-1 0 0,0 0 0,1 0-1,-1 1 1,0-1 0,1 1 0,-1-1 0,0 1-1,0 0 1,0 0 0,1 0 0,-1 0 0,0 0-1,0 0 1,0 0 0,-1 1 0,1-1 0,0 1-1,0 0 1,1 2 0,-1-1-3,0 0 0,0 1-1,-1-1 1,1 1 0,-1-1 0,0 1-1,0-1 1,0 1 0,-1-1 0,1 1 0,-1 0-1,0 3 1,0 1-3,-1 0 1,1 0-1,-2 0 0,1 0 1,-1-1-1,0 1 0,-1 0 1,1-1-1,-2 0 0,1 0 1,-8 12-1,11-19 6,-2 3 2,0-1-1,0 1 0,0 0 1,0-1-1,-1 0 0,1 0 1,-1 1-1,0-1 0,1-1 0,-6 4 1,8-6 0,0 1 1,-1 0-1,1-1 1,0 1-1,-1 0 1,1-1-1,0 1 1,0 0 0,-1-1-1,1 1 1,0 0-1,0-1 1,0 1-1,0-1 1,-1 1-1,1-1 1,0 1-1,0 0 1,0-1 0,0 1-1,0-1 1,0 1-1,0-1 1,0 1-1,0-1 1,0 1-1,1 0 1,-1-1-1,0 1 1,0-1 0,0 1-1,0-1 1,1 1-1,3-18-29,-3 16 24,0 1 1,0-1-1,0 1 1,0-1 0,0 1-1,0-1 1,1 1-1,-1 0 1,0 0 0,1 0-1,-1 0 1,1 0-1,-1 0 1,1 0 0,-1 0-1,1 0 1,0 1-1,-1-1 1,1 1-1,0-1 1,2 0 0,0 1-1,-1 0 0,1 0 0,-1 1 0,1-1 0,-1 1 0,1 0 0,-1 0-1,0 0 1,1 0 0,4 3 0,-2-1-1,0 0 1,0 0-1,-1 1 0,1 0 0,-1 1 0,0-1 0,0 1 0,0 0 0,-1 0 0,1 0 0,3 8 0,-6-11 12,-1 1-1,0-1 1,0 1 0,0 0 0,0 0-1,0-1 1,0 1 0,-1 0 0,1 0-1,-1 0 1,0 0 0,0 0 0,0 0-1,0 0 1,0-1 0,-1 1 0,1 0-1,-1 0 1,-2 5 0,1-5 21,0 0 1,0 0-1,0 0 0,-1-1 1,1 1-1,-1-1 1,1 1-1,-1-1 0,0 0 1,0 0-1,0 0 0,0 0 1,-7 2-1,-3 1 73,-1-1 1,1-1-1,-1 0 0,0 0 0,0-2 0,0 0 1,-16 0-1,-6-5 23,34 4-123,1 0 1,-1-1-1,0 1 1,0-1-1,0 1 1,1-1-1,-1 0 1,0 0-1,1 1 1,-1-1-1,1-1 1,-1 1-1,1 0 1,-1 0-1,1 0 1,-3-3-1,4 3-70,0 1-1,0 0 0,0-1 1,0 1-1,0 0 0,0 0 1,0-1-1,0 1 0,0 0 1,0-1-1,0 1 0,1 0 0,-1 0 1,0-1-1,0 1 0,0 0 1,0 0-1,0-1 0,0 1 1,1 0-1,-1 0 0,0 0 1,0-1-1,0 1 0,1 0 1,-1 0-1,0 0 0,0 0 1,1-1-1,-1 1 0,0 0 1,0 0-1,1 0 0,-1 0 1,0 0-1,1 0 0,-1 0 1,0 0-1,0 0 0,1 0 0,-1 0 1,0 0-1,0 0 0,1 0 1,-1 0-1,0 0 0,1 0 1,-1 0-1,0 0 0,1 0 1,14-1-2247</inkml:trace>
  <inkml:trace contextRef="#ctx0" brushRef="#br0" timeOffset="2722.99">2260 494 7571,'-2'2'3650,"0"-1"-3298,2-4-320,4 6-1024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3:45.011"/>
    </inkml:context>
    <inkml:brush xml:id="br0">
      <inkml:brushProperty name="width" value="0.1" units="cm"/>
      <inkml:brushProperty name="height" value="0.1" units="cm"/>
      <inkml:brushProperty name="color" value="#E71224"/>
    </inkml:brush>
  </inkml:definitions>
  <inkml:trace contextRef="#ctx0" brushRef="#br0">2 1 5603,'0'0'57,"0"0"0,0 1 1,-1-1-1,1 1 1,0-1-1,0 1 1,0-1-1,0 1 0,0-1 1,0 1-1,0-1 1,0 1-1,0-1 1,0 1-1,0-1 0,0 1 1,0-1-1,0 1 1,0-1-1,1 1 0,-1-1 1,0 0-1,0 1 1,0-1-1,1 1 1,-1-1-1,0 0 0,1 1 1,-1-1-1,0 1 1,1-1-1,12 20 437,-4-9-428,1 0 1,1 0-1,0-1 0,0-1 0,0 0 0,2-1 0,-1 0 0,1 0 1,0-1-1,0-1 0,1-1 0,0 0 0,0 0 0,0-1 0,0-1 1,1 0-1,-1-2 0,1 1 0,0-2 0,-1 0 0,1 0 0,0-1 1,28-7-1,62-17 34,52-9 32,-132 30-125,24-4 19,60-2-1,-93 9-21,1 2-1,-1 0 0,0 0 1,0 2-1,0 0 0,0 1 1,28 11-1,-38-12-4,0 0-1,0 0 0,0 1 0,-1 0 1,1 1-1,-1-1 0,8 10 1,-10-11 0,0 0 0,-1 1 0,1-1 0,-1 0 0,0 1 0,0 0 0,0 0 0,0-1 0,-1 1 0,1 0 0,-1 0 0,0 0 0,0 8 0,-1-4 41,0-10 24,8-15 94,5 5-114,0 1 0,1 0 0,0 1-1,1 1 1,0 0 0,1 1 0,0 1 0,0 0 0,0 1 0,19-4 0,28-6 17,89-9 1,37 6-26,221 5 0,-356 14-165,-1 3 0,68 12 0,-91-5 61,-30-10 68,1 0 0,0 0 0,-1 0 0,1 1-1,0-1 1,-1 0 0,1 0 0,0 1-1,-1-1 1,1 0 0,0 1 0,-1-1 0,1 0-1,-1 1 1,1-1 0,-1 1 0,1-1 0,-1 1-1,1-1 1,-1 1 0,0 0 0,1-1-1,-1 1 1,0-1 0,1 1 0,-1 0 0,0-1-1,0 1 1,0 0 0,1 0 0,-1-1-1,0 1 1,0 0 0,0-1-55,-1 0-1,1-1 0,0 1 1,-1-1-1,1 1 1,0-1-1,-1 1 1,1 0-1,-1-1 1,1 1-1,0 0 1,-1 0-1,1-1 0,-1 1 1,1 0-1,-1 0 1,1-1-1,-1 1 1,1 0-1,-1 0 1,1 0-1,-2 0 1</inkml:trace>
  <inkml:trace contextRef="#ctx0" brushRef="#br0" timeOffset="689.03">1009 385 3249,'8'-8'581,"-4"5"-226,0 0 0,0 0 0,-1-1 1,1 0-1,-1 1 0,0-1 0,0 0 1,0 0-1,2-7 0,-6 10-125,-1 0 0,0 0 0,0 0 0,0 0 1,0 0-1,0 0 0,0 0 0,0 1 0,0-1 0,0 1 0,0-1 0,0 1 0,-1 0 1,1 0-1,-3 0 0,-4 1-201,1 0 0,-1 0 1,0 1-1,0 0 0,1 1 1,-1 0-1,1 0 1,0 1-1,0 0 0,0 0 1,0 1-1,1 0 0,0 0 1,0 1-1,0 0 0,1 0 1,-7 8-1,13-13-31,-1 0 0,1 0-1,0 0 1,0 0 0,-1-1 0,1 1 0,0 0-1,0 0 1,0 0 0,0 0 0,0 0 0,0 0 0,0 0-1,0-1 1,1 1 0,-1 0 0,0 0 0,0 0-1,1 0 1,-1-1 0,1 1 0,-1 0 0,1 0-1,-1 0 1,1-1 0,-1 1 0,1 0 0,-1-1-1,1 1 1,0-1 0,0 1 0,-1-1 0,1 1 0,0-1-1,0 1 1,1 0 0,30 14 3,17 0 4,-26-9-1,0 1 0,26 13 0,-43-18-3,0 2-1,-1-1 1,1 1-1,0-1 1,-1 2-1,0-1 1,0 0-1,0 1 1,-1 0-1,0 0 1,1 1-1,3 7 1,-6-10 0,-1-1 0,1 1 0,-1 0-1,0-1 1,0 1 0,-1 0 0,1 0 0,-1-1 0,1 1 0,-1 0 0,0 0-1,0 0 1,0 0 0,0 0 0,0-1 0,-1 1 0,1 0 0,-1 0 0,-2 4-1,1-4 3,0 1 0,0-1 0,0 1 0,0-1 0,-1 0 0,0 0 0,0-1 0,1 1 0,-2 0 0,1-1 0,0 0 0,-7 4 0,4-3 0,1 0 0,-1 0 0,0-1 0,-1 0 1,1 0-1,0-1 0,0 1 0,-1-1 0,1-1 0,-1 1 0,1-1 0,-1 0 0,1-1 1,-1 0-1,1 0 0,0 0 0,-9-3 0,13 3-84,-1 0 0,0-1 1,0 1-1,1-1 0,-1 0 0,1 0 0,-1 0 0,1 0 1,0 0-1,-1-1 0,1 1 0,1 0 0,-1-1 0,0 0 1,1 1-1,-1-1 0,1 0 0,0 0 0,-1 0 0,0-6 1,2 7-16,0-1 1,0 0 0,0 1-1,0-1 1,1 1 0,-1-1-1,1 1 1,-1-1 0,1 1-1,0 0 1,0-1 0,0 1-1,0 0 1,1-1 0,-1 1-1,1 0 1,-1 0 0,1 0-1,0 0 1,-1 1 0,1-1-1,0 0 1,0 1 0,1-1-1,-1 1 1,3-2 0,18-7-2149,0 4-600</inkml:trace>
  <inkml:trace contextRef="#ctx0" brushRef="#br0" timeOffset="1098.09">1229 495 4690,'-2'1'115,"-1"0"-1,1 0 1,0 1-1,0-1 0,0 1 1,0-1-1,0 1 1,1 0-1,-1-1 1,0 1-1,1 0 1,-1 0-1,1 0 0,0 1 1,0-1-1,-1 0 1,1 0-1,1 1 1,-1-1-1,0 0 1,1 1-1,-1-1 1,1 1-1,0-1 0,-1 1 1,1-1-1,1 1 1,-1-1-1,0 1 1,1-1-1,-1 1 1,1-1-1,1 3 0,-1 0-89,0-2 0,1 1 0,-1 0 0,1 0 0,0 0 0,1-1 0,-1 1 0,1-1 0,-1 0 0,1 1 0,0-1 0,0-1 0,0 1 0,1 0 0,-1-1 0,1 1 0,-1-1 0,1 0 0,5 2 0,-2-3-12,0 1-1,0-1 0,-1-1 0,1 1 0,0-1 0,0-1 0,0 1 0,0-1 0,0 0 0,0-1 0,0 1 0,0-1 0,-1-1 0,1 1 0,8-6 0,-12 7-2,0-1 0,0 0 0,0 1 1,0-1-1,-1-1 0,1 1 0,-1 0 0,1-1 0,-1 1 0,0-1 0,0 1 0,0-1 1,0 0-1,0 0 0,-1 0 0,1 0 0,-1-1 0,0 1 0,0 0 0,0 0 0,0-1 0,-1 1 1,1 0-1,-1-1 0,0 1 0,0-1 0,0 1 0,0-1 0,-1 1 0,1 0 0,-1-1 1,0 1-1,-2-4 0,1 2 3,0 0 1,-1 0-1,1 1 1,-1-1 0,-1 1-1,1-1 1,-1 1-1,1 0 1,-1 0-1,0 1 1,-1-1-1,1 1 1,0 0 0,-1 0-1,0 0 1,0 1-1,0-1 1,0 1-1,0 0 1,0 1 0,-1-1-1,1 1 1,0 0-1,-10 0 1,9 1-16,-1-1-1,1 2 1,-1-1 0,0 1 0,1 0 0,-1 0 0,1 0-1,0 1 1,-1 0 0,1 0 0,0 1 0,0 0 0,0 0-1,1 0 1,-1 1 0,1 0 0,0 0 0,0 0 0,0 1-1,-5 6 1,8-9-112,1 0 0,0 0 0,0 0 0,0 0 0,0 0 0,0 1 0,1-1 0,-1 0 0,1 1 0,-1-1 0,1 0 0,0 1 0,0-1 0,0 1 0,0-1 0,1 0 0,-1 1 0,0-1 0,1 0 0,0 1 0,0-1 0,1 4 0,12 7-2293</inkml:trace>
  <inkml:trace contextRef="#ctx0" brushRef="#br0" timeOffset="1663.16">1447 355 3378,'4'17'4735,"19"83"-3625,-22-93-1089,0 5 14,1 0 0,0 0 0,1-1 0,8 23 1,-10-31-37,1 0 1,-1-1 0,1 1-1,0 0 1,-1-1 0,1 1-1,1-1 1,-1 0 0,0 1 0,0-1-1,1 0 1,-1 0 0,1-1-1,0 1 1,0 0 0,-1-1 0,1 0-1,0 1 1,0-1 0,0-1-1,1 1 1,-1 0 0,0-1 0,4 1-1,0-1-21,0 0 1,0-1-1,0 0 0,-1 0 0,1-1 0,0 0 0,-1 0 1,1 0-1,-1-1 0,0 0 0,1 0 0,9-8 0,-13 9 27,-1 1 1,0-1-1,0 1 0,0-1 0,0 0 1,0 0-1,0 0 0,-1 0 0,1 0 0,-1 0 1,1 0-1,-1-1 0,0 1 0,0-1 1,0 1-1,0 0 0,0-1 0,-1 0 0,1 1 1,-1-1-1,1 1 0,-1-1 0,0 0 1,0 1-1,0-1 0,-1 0 0,1 1 0,0-1 1,-1 0-1,0 1 0,0-1 0,0 1 1,0 0-1,0-1 0,-3-3 0,2 46 657,2-36-660,1-1 1,-1 1-1,1-1 0,0 0 1,0 1-1,0-1 1,1 0-1,-1 1 0,1-1 1,0 0-1,0 0 0,0 0 1,0-1-1,0 1 1,1 0-1,-1-1 0,1 0 1,0 1-1,-1-1 0,1 0 1,0 0-1,1-1 1,-1 1-1,0-1 0,0 1 1,1-1-1,-1 0 1,5 1-1,-4-2 1,1 0 0,-1 0 1,1 0-1,-1 0 0,0-1 0,1 1 1,-1-1-1,0 0 0,1-1 1,-1 1-1,0-1 0,0 0 0,0 0 1,0 0-1,0 0 0,-1-1 0,1 0 1,-1 1-1,0-1 0,1-1 0,-1 1 1,3-5-1,-3 4 7,0-1-1,0 0 1,0 0-1,-1 0 1,0 0-1,0 0 1,0-1-1,-1 1 1,1-1-1,-1 1 1,-1-1-1,1 1 1,-1-1-1,0 0 1,0 1-1,0-1 1,-1 1 0,0-1-1,0 1 1,-1-1-1,-3-9 1,2 7 23,-1 0-1,0 0 1,0 0 0,-1 0 0,0 1 0,0 0 0,-1 0-1,0 0 1,0 1 0,-1 0 0,0 0 0,0 1 0,-10-7 0,16 11-27,-1 1 1,1-1 0,-1 0-1,1 1 1,-1-1-1,1 1 1,-1-1 0,1 1-1,-1 0 1,0-1 0,1 1-1,-1 0 1,0 0 0,1 0-1,-1 1 1,1-1 0,-1 0-1,0 1 1,1-1-1,-1 1 1,1-1 0,-1 1-1,1 0 1,-1-1 0,1 1-1,-1 0 1,1 0 0,0 0-1,0 0 1,-1 0-1,1 1 1,0-1 0,0 0-1,0 0 1,0 1 0,1-1-1,-1 1 1,-1 2 0,-1 1-73,1 0 1,-1 1-1,1 0 1,0-1-1,1 1 1,-1 0-1,1 0 1,1 0-1,-1 0 1,1 6-1,0-6-250,1 1-1,0-1 1,0 0 0,0 1 0,1-1-1,0 0 1,0 0 0,4 6-1,14 14-2716</inkml:trace>
  <inkml:trace contextRef="#ctx0" brushRef="#br0" timeOffset="2120.82">2002 547 4850,'0'1'72,"0"-1"-1,0 0 0,1 1 1,-1-1-1,0 0 0,0 1 1,0-1-1,1 0 1,-1 0-1,0 1 0,0-1 1,1 0-1,-1 0 0,0 1 1,1-1-1,-1 0 1,0 0-1,0 0 0,1 0 1,-1 1-1,0-1 0,1 0 1,-1 0-1,1 0 1,-1 0-1,0 0 0,1 0 1,-1 0-1,0 0 0,1 0 1,-1 0-1,0 0 0,1 0 1,0 0-1,10-11 802,5-19-306,0-68 527,4-14-259,-18 106-793,0-1 1,1 1-1,0-1 1,0 1-1,1 0 1,0 0-1,0 1 0,6-8 1,-10 12-35,1 0 1,0 0-1,0 0 1,0-1 0,1 1-1,-1 0 1,0 0-1,0 1 1,0-1-1,1 0 1,-1 0-1,1 1 1,-1-1-1,0 0 1,1 1-1,-1 0 1,1-1 0,-1 1-1,1 0 1,-1 0-1,1-1 1,-1 1-1,1 1 1,0-1-1,-1 0 1,1 0-1,-1 0 1,1 1 0,-1-1-1,0 1 1,1-1-1,-1 1 1,1 0-1,-1-1 1,0 1-1,1 0 1,-1 0-1,0 0 1,0 0-1,0 0 1,0 0 0,0 0-1,2 3 1,1 2 11,0 0 0,0 1 0,0-1 0,-1 1 0,0 0 0,0 0 0,-1 0 0,0 0 0,0 1 0,-1-1 0,1 11 1,0 11 28,-4 49 1,0-21-62,0-41 117,0-10-871</inkml:trace>
  <inkml:trace contextRef="#ctx0" brushRef="#br0" timeOffset="2481.99">2034 423 5170,'5'3'2209,"3"5"-1600,-4-5-81,15-2-64,5-1-160,1-3-224,5-1-80,-8 4 0,-3-1-464,-4-1-1953</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3:19.288"/>
    </inkml:context>
    <inkml:brush xml:id="br0">
      <inkml:brushProperty name="width" value="0.1" units="cm"/>
      <inkml:brushProperty name="height" value="0.1" units="cm"/>
      <inkml:brushProperty name="color" value="#0000FF"/>
    </inkml:brush>
  </inkml:definitions>
  <inkml:trace contextRef="#ctx0" brushRef="#br0">33 144 5683,'-13'-8'1096,"-6"-3"2416,19 7-2100,10 3-957,41-2-109,82-15 1,-6 0-165,-40 10-152,468-30 129,-480 33-160,18 0 5,-76 4 25,-24-5 198,5 6-246,1-1 1,-1 0-1,0 0 0,1 0 1,-1 0-1,1 0 0,0 0 0,-1-1 1,1 1-1,0 0 0,0-1 1,0 1-1,-1-2 0,-8 26-8126</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4:34.957"/>
    </inkml:context>
    <inkml:brush xml:id="br0">
      <inkml:brushProperty name="width" value="0.1" units="cm"/>
      <inkml:brushProperty name="height" value="0.1" units="cm"/>
      <inkml:brushProperty name="color" value="#FF3300"/>
    </inkml:brush>
  </inkml:definitions>
  <inkml:trace contextRef="#ctx0" brushRef="#br0">141 368 5298,'-3'-4'314,"-11"-13"4570,15 27-3732,40 230-117,-28-143-795,-11-87-948,-4-36-5155,-6 9 2008</inkml:trace>
  <inkml:trace contextRef="#ctx0" brushRef="#br0" timeOffset="376.02">1 354 6547,'0'-3'142,"-1"-1"1,1 1-1,0-1 1,0 0-1,0 1 1,1-1-1,-1 0 1,1 1-1,0-1 1,0 1-1,0-1 1,0 1-1,1 0 1,-1-1-1,1 1 1,0 0-1,0 0 1,0 0-1,0 0 1,0 1-1,1-1 1,-1 0-1,1 1 0,5-4 1,3-3 5,1 1 1,0 0-1,0 1 1,0 1-1,19-8 1,-22 11-98,0 0 0,1 0 1,-1 1-1,1 0 0,0 1 1,0 0-1,-1 0 0,1 1 1,0 0-1,0 1 0,-1 0 1,17 5-1,-20-5-38,-1 1-1,0 0 1,0 0 0,0 1-1,0-1 1,0 1 0,-1 0 0,1 0-1,-1 1 1,0-1 0,0 1-1,0 0 1,0 0 0,-1 1-1,0-1 1,0 1 0,0-1-1,0 1 1,-1 0 0,1 0-1,-1 0 1,-1 1 0,1-1-1,1 7 1,-2-5-6,-1 0 0,1 0 0,-1 0 0,0 1 0,0-1 0,-1 0 0,0 0-1,-1 0 1,1 0 0,-1 0 0,-1 0 0,1 0 0,-1-1 0,0 1 0,-1-1 0,1 0 0,-1 0-1,-1 0 1,1 0 0,-11 9 0,7-7-2,-1 0 0,1-1-1,-2 0 1,1-1-1,-1 0 1,0-1 0,0 0-1,-1 0 1,0-1 0,1 0-1,-1-1 1,-16 2 0,0-4-112,19-4-1175,19-3-2481,7 0 295</inkml:trace>
  <inkml:trace contextRef="#ctx0" brushRef="#br0" timeOffset="787.03">606 298 5074,'-2'0'191,"-1"0"-1,1 1 0,0 0 0,0-1 0,0 1 1,0 0-1,0 0 0,0 0 0,0 0 1,0 0-1,0 1 0,0-1 0,1 1 0,-1-1 1,0 1-1,1 0 0,-1-1 0,1 1 1,0 0-1,0 0 0,0 0 0,0 0 0,0 0 1,-2 4-1,-2 8 22,1 0-1,-6 25 1,7-24 232,-3 10-138,1 1-1,1 0 1,0 45-1,4-60-275,1 1-1,0 0 1,0 0-1,2 0 1,-1-1 0,1 1-1,1-1 1,0 0-1,1 0 1,8 15-1,-12-25-98,-1 1 0,1-1-1,0 0 1,0 1 0,0-1-1,0 0 1,0 1 0,0-1-1,0 0 1,0 0 0,1 0-1,-1 0 1,0 0 0,1 0-1,2 1 1,-3-2-148,0-1 1,1 1-1,-1 0 1,0-1-1,1 1 0,-1-1 1,0 1-1,1-1 1,-1 1-1,0-1 1,0 0-1,0 0 1,0 0-1,0 0 0,0 0 1,0 0-1,2-1 1,10-11-2959</inkml:trace>
  <inkml:trace contextRef="#ctx0" brushRef="#br0" timeOffset="1507.1">698 378 5491,'0'-5'2657,"0"8"-1361,4 18-706,3 9-451,-2-1 0,0 1 0,-2 0 1,-2 0-1,-3 46 0,-1-44-131,-9-75 837,8 30-834,0 0 0,0 0 1,1 0-1,-1-16 1,3 16-6,1 1 1,0-1 0,1 0-1,1 0 1,0 1 0,1-1-1,0 1 1,1 0 0,0 0-1,1 0 1,8-15 0,-12 26-8,-1-1 1,1 0-1,0 1 0,1-1 1,-1 1-1,0 0 1,0-1-1,1 1 0,-1 0 1,0 0-1,1 0 1,0-1-1,-1 2 1,1-1-1,-1 0 0,1 0 1,0 0-1,0 1 1,-1-1-1,1 1 0,0 0 1,0-1-1,0 1 1,0 0-1,-1 0 0,1 0 1,0 0-1,0 0 1,0 1-1,0-1 1,-1 1-1,1-1 0,0 1 1,0-1-1,-1 1 1,1 0-1,0 0 0,-1 0 1,1 0-1,-1 0 1,3 3-1,2 0-1,-1 1 0,0 1 0,0-1 0,-1 1 0,1 0 0,-1 0 0,-1 0 0,1 0-1,2 8 1,-2-4-10,-1 0-1,0 0 0,0 0 0,-1 0 0,1 18 0,-3-23 8,0 0 0,0-1 0,0 1-1,-1 0 1,0-1 0,0 1 0,0-1 0,0 1 0,-1-1-1,0 0 1,0 1 0,0-1 0,0 0 0,-5 6 0,7-10 5,0 1 0,0-1 0,-1 0 0,1 1 0,0-1 0,0 0 0,-1 1 0,1-1 0,0 0 0,0 0 0,-1 0 0,1 1-1,0-1 1,-1 0 0,1 0 0,0 0 0,-1 1 0,1-1 0,0 0 0,-1 0 0,1 0 0,-1 0 0,1 0 0,0 0 0,-1 0 0,1 0 0,0 0 0,-1 0 0,1 0 0,0 0 0,-1 0 0,1 0 0,-1 0 0,1-1 0,-8-11-1,7 9 0,0 0 1,1 0-1,-1 0 0,1 0 1,0 0-1,-1 0 1,1 0-1,1 1 1,-1-1-1,1-4 1,-1 5-2,1 0 1,0 1 0,-1-1-1,1 0 1,0 1 0,0-1-1,0 1 1,0-1-1,0 1 1,1-1 0,-1 1-1,0 0 1,1-1 0,-1 1-1,1 0 1,-1 0 0,1 0-1,-1 0 1,1 0 0,0 1-1,-1-1 1,4 0-1,-2 0 0,0 1 1,0 0-1,-1 0 0,1 0 0,0 1 0,0-1 0,0 1 0,0-1 0,0 1 0,-1 0 0,1 0 0,0 0 0,2 2 0,1 1 2,0-1-1,-1 1 1,0 0-1,0 0 1,0 0 0,0 1-1,0-1 1,-1 1-1,0 0 1,0 1-1,-1-1 1,5 9 0,-6-10 4,-1 0 0,1 1 0,-1-1 0,0 0 0,-1 1 0,1-1 0,-1 0 0,0 1 0,0-1 0,0 0 0,-1 1 0,1-1 0,-1 0 0,0 1 0,0-1 0,-1 0 0,1 0 0,-1 0 0,0 0 0,0 0 0,0 0 0,0-1 0,-1 1 0,0-1 0,0 1 0,0-1 0,0 0 1,0 0-1,0 0 0,-1-1 0,0 1 0,1-1 0,-1 0 0,0 0 0,0 0 0,0-1 0,0 1 0,0-1 0,-1 0 0,1 0 0,0 0 0,-1-1 0,1 1 0,-6-1 0,-1-1 61,0 1 0,0-2-1,-14-2 1,22 3-43,-1 0-1,0 0 1,0 0-1,1 0 1,-1 0-1,1-1 1,0 0-1,-1 1 1,1-1-1,0 0 1,0-1-1,-5-3 1,12 7-525,0 1 0,0 0 1,0-1-1,0 0 0,0 0 0,1 0 1,-1 0-1,5 0 0,20 1-3213</inkml:trace>
  <inkml:trace contextRef="#ctx0" brushRef="#br0" timeOffset="2266.96">1070 260 2145,'-5'-2'8113,"6"9"-7920,0-1 0,1 1 0,0-1-1,1 0 1,-1 0 0,6 10 0,0-2-148,-1 2 0,0-1-1,-2 1 1,1 0 0,-2 0 0,0 0 0,-1 1 0,-1-1-1,0 1 1,-1 0 0,-2 17 0,0-12 22,-2 0 0,0 0-1,-2 0 1,0-1 0,-1 0 0,-2 0 0,-17 36-1,15-42-50,-3 6 201,13-20-259,0-1-1,0 1 1,0 0-1,0-1 1,0 1-1,1-1 1,-1 1-1,0 0 1,0-1-1,0 1 1,1-1-1,-1 1 1,0-1-1,1 1 1,-1-1-1,0 1 1,1-1-1,-1 1 1,1-1-1,-1 0 1,1 1-1,-1-1 1,1 1-1,-1-1 1,1 0-1,-1 0 1,1 1-1,-1-1 1,1 0-1,0 0 1,-1 0-1,1 0 1,-1 1-1,1-1 1,0 0-1,-1 0 1,1 0-1,0 0 1,35-2-3949,-13 1 72</inkml:trace>
  <inkml:trace contextRef="#ctx0" brushRef="#br0" timeOffset="3542.01">1422 466 4754,'-5'2'5437,"5"-2"-5353,4 14 943,10 15-1111,5-7 487,36 33-1,-36-37-340,-1 0 1,23 31 0,-41-49-82,0 0 0,0 0 0,0 1 0,0-1 0,0 0 0,0 1 0,0-1 0,0 0 0,1 0 0,-1 1 0,0-1 0,0 0 0,0 0 0,0 1 0,0-1 0,1 0 0,-1 0 0,0 1 0,0-1 0,1 0 0,-1 0 0,0 0 0,0 0 0,1 1 0,-1-1 0,0 0 0,0 0 0,1 0 0,-1 0 0,0 0 0,0 0 0,1 0 0,-1 0 0,0 0 0,1 0 0,-1 0 0,0 0 0,1 0 0,-1 0 0,0 0 0,0 0 0,1 0 0,-1 0 0,0 0 0,1 0 0,-1 0 0,0-1 0,0 1 0,1 0 0,-1 0 0,0 0-1,0 0 1,0-1 0,1 1 0,4-18-3570,-5 14 2704,3-11-2845</inkml:trace>
  <inkml:trace contextRef="#ctx0" brushRef="#br0" timeOffset="3949.24">1617 461 2961,'-12'5'7737,"12"-4"-7553,-12 21-224,5-7 630,-10 9-233,-2-1 1,0-1-1,-1 0 1,-43 34-1,59-53-468,-5 4 401</inkml:trace>
  <inkml:trace contextRef="#ctx0" brushRef="#br0" timeOffset="5675.82">1945 350 4530,'-4'-3'5344,"2"12"-2792,6 28-2290,0 10-88,-19 120 321,12-136-465,2-6 17,2-21-599,-1-17-1237,0-25-2077,0 18 833</inkml:trace>
  <inkml:trace contextRef="#ctx0" brushRef="#br0" timeOffset="6072.34">1829 297 3666,'-4'-6'758,"0"1"0,0-1 0,1 0 0,0 0 1,0 0-1,0-1 0,-1-6 0,3 11-678,1 1-1,0-1 1,0 0 0,0 0-1,0 0 1,0 0 0,0 0-1,0 0 1,1 0-1,-1 0 1,1 0 0,-1 0-1,1 1 1,0-1 0,0 0-1,0 0 1,0 1 0,0-1-1,0 0 1,0 1-1,0-1 1,1 1 0,-1 0-1,1-1 1,-1 1 0,1 0-1,-1 0 1,1 0 0,3-1-1,4-2-65,0 0 0,0 1 0,0 0 0,1 1 1,-1 0-1,1 1 0,-1 0 0,1 0 0,0 1 0,0 0 0,-1 1 0,1 0 0,0 0 0,-1 1 0,1 0 0,-1 1 0,0 0 0,0 1 0,0 0 0,0 0 0,-1 1 0,1 0 1,-1 0-1,-1 1 0,15 13 0,-20-17-14,0 0 1,0 1 0,0-1 0,0 1-1,0 0 1,0 0 0,-1 0-1,1 0 1,-1 0 0,0 0-1,0 0 1,0 0 0,0 0 0,-1 0-1,1 1 1,-1-1 0,0 0-1,0 0 1,0 1 0,0-1 0,-1 0-1,1 0 1,-1 0 0,0 1-1,0-1 1,0 0 0,0 0-1,-1 0 1,1 0 0,-4 5 0,0-2-1,-1 1 1,0-1 0,0 0-1,-1 0 1,1-1 0,-1 0-1,0 0 1,-1 0 0,1-1-1,-14 5 1,1-1-15,14-7-47,1 0 1,0 1-1,0 0 0,0 0 1,0 1-1,0-1 0,1 1 0,-1 0 1,1 0-1,-1 1 0,1-1 1,-4 6-1,7-8-34,1-1 0,0 1 0,0-1 0,-1 0-1,1 1 1,0-1 0,0 1 0,0-1 0,0 1 0,-1-1 0,1 1-1,0-1 1,0 1 0,0-1 0,0 1 0,0-1 0,1 1 0,-1-1 0,0 1-1,0-1 1,0 1 0,0-1 0,0 1 0,1-1 0,-1 1 0,0-1-1,0 1 1,1-1 0,-1 0 0,0 1 0,1-1 0,-1 0 0,0 1 0,1-1-1,-1 0 1,1 1 0,-1-1 0,1 0 0,-1 0 0,1 1 0,12 1-3059</inkml:trace>
  <inkml:trace contextRef="#ctx0" brushRef="#br0" timeOffset="6432.92">2315 167 4770,'-1'-1'171,"1"1"0,0 0 0,-1 0 0,1 0-1,-1 0 1,1 0 0,-1 0 0,1 0 0,-1 0 0,1 0 0,-1 0-1,1 0 1,-1 0 0,1 0 0,0 0 0,-1 0 0,1 0 0,-4 2 1366,3-1-1366,-8 14 864,0 24-886,3 5 591,-1 87 1,7-118-721,0-1 0,2 1 0,-1-1 0,2 1 0,-1-1 0,2 1 0,0-1 0,0 0 0,1-1 0,1 1 0,11 18 0,-17-29-78,1-1 0,-1 1 0,0-1 0,1 1 1,-1 0-1,1-1 0,-1 1 0,1-1 0,-1 1 0,1-1 0,-1 1 0,1-1 1,0 0-1,-1 1 0,1-1 0,0 0 0,-1 1 0,1-1 0,0 0 0,-1 0 0,3 1 1,11-11-3968,-1 0 994</inkml:trace>
  <inkml:trace contextRef="#ctx0" brushRef="#br0" timeOffset="7002.48">2478 262 5955,'5'27'4878,"5"22"-4847,19 145 382,-29-194-408,0 0 0,0 0-1,0 0 1,0 0 0,0 0 0,0 0-1,0 0 1,0 0 0,0 0-1,0 0 1,0 0 0,-1 0 0,1 0-1,0 0 1,0 0 0,0 1 0,0-1-1,0 0 1,0 0 0,0 0 0,0 0-1,0 0 1,0 0 0,0 0-1,0 0 1,0 0 0,0 0 0,0 0-1,0 0 1,0 0 0,0 0 0,-1 0-1,1 0 1,0 1 0,0-1-1,0 0 1,0 0 0,0 0 0,0 0-1,0 0 1,0 0 0,0 0 0,0 0-1,0 0 1,0 0 0,0 0 0,1 1-1,-1-1 1,0 0 0,-7-11 46,-6-17-69,8 13 39,0-1 1,2 1-1,0-1 1,0 0-1,2 0 1,0 0-1,1 0 1,0 0-1,1 0 1,1 1-1,1-1 1,0 0 0,7-19-1,-9 31 8,1 0 0,0-1 0,0 1 1,1 0-1,-1 1 0,1-1 0,-1 0 0,1 1 0,0-1 0,1 1 0,-1 0 1,1 0-1,-1 0 0,1 1 0,0-1 0,4-1 0,-5 3-17,-1-1 0,1 1 0,0 1 0,0-1 0,0 0 0,0 1-1,-1-1 1,1 1 0,0 0 0,0 0 0,0 0 0,0 0 0,0 1 0,0-1 0,0 1-1,0 0 1,-1 0 0,1 0 0,0 0 0,-1 0 0,1 0 0,0 1 0,-1-1 0,4 4-1,3 2 12,-1 1 0,0 0 0,-1 1 0,0-1 1,0 2-1,-1-1 0,0 1 0,0-1 0,-1 2 0,-1-1 0,6 17 0,-2 2 40,-2 1 0,-1 0 0,2 32 0,-4-35-79,-3-26 11,0-1 0,0 0 0,0 1 0,0-1 0,0 1 0,0-1-1,0 0 1,0 1 0,0-1 0,0 0 0,0 1 0,0-1 0,1 0 0,-1 1 0,0-1 0,0 0 0,0 1 0,0-1 0,1 0 0,-1 1 0,0-1 0,0 0 0,0 1 0,1-1 0,-1 0 0,0 0 0,1 0 0,-1 1 0,0-1 0,0 0 0,1 0 0,-1 0 0,0 0 0,1 1 0,-17-25-5510,8 13 1831</inkml:trace>
  <inkml:trace contextRef="#ctx0" brushRef="#br0" timeOffset="7348.99">2491 360 5458,'-1'-2'1809,"1"5"-1152,5-4-209,1 2 144,10-1-112,3 5 49,-2-8-321,5-3-80,3 5-80,-3-4-16,-3 1-32,-3 0-128,1-2-801,-1 3-928,-1-4-1776</inkml:trace>
  <inkml:trace contextRef="#ctx0" brushRef="#br0" timeOffset="7728.99">3008 103 1841,'0'-2'543,"-1"0"0,0 0 0,0 0 0,0 0 0,0 1 0,0-1 1,0 0-1,-1 0 0,1 1 0,-1-1 0,1 1 0,-1-1 0,1 1 0,-1-1 0,-2 0 1,3 1-484,-1 1 1,1 0 0,0-1-1,0 1 1,-1 0-1,1 0 1,0 0 0,-1 0-1,1 0 1,0 0 0,0 0-1,-1 0 1,1 0 0,0 1-1,-1-1 1,1 0 0,0 1-1,0-1 1,0 1 0,-1 0-1,1-1 1,0 1 0,0 0-1,0 0 1,0-1 0,-1 2-1,-4 4-50,0 0-1,1 1 1,0-1-1,0 1 1,0 0-1,1 1 1,0-1-1,0 1 0,1-1 1,0 1-1,1 0 1,-1 1-1,0 9 1,2-15-11,0 1 1,1-1 0,-1 1 0,1 0-1,0-1 1,0 1 0,1-1-1,-1 1 1,1 0 0,-1-1 0,1 1-1,0-1 1,1 0 0,-1 1-1,1-1 1,-1 0 0,1 0 0,0 0-1,0 0 1,0 0 0,1 0-1,-1 0 1,0-1 0,1 1 0,0-1-1,0 0 1,0 0 0,0 0-1,0 0 1,0 0 0,0-1 0,1 1-1,5 1 1,-7-3-33,0 1-1,-1-1 1,1 1-1,0-1 1,0 0-1,0 0 1,0 1 0,0-1-1,-1-1 1,1 1-1,0 0 1,0 0 0,0-1-1,0 1 1,-1-1-1,1 1 1,0-1-1,0 0 1,-1 0 0,1 0-1,-1 0 1,1 0-1,0 0 1,-1 0-1,0 0 1,1-1 0,-1 1-1,0-1 1,2-2-1,16-14-4288</inkml:trace>
  <inkml:trace contextRef="#ctx0" brushRef="#br0" timeOffset="8201.98">3114 1 7219,'2'7'3751,"16"38"-2924,-3-15-457,20 59-1,-31-77-325,-1 0 0,-1 0 0,0 0 0,-1 1-1,0-1 1,-1 1 0,0-1 0,-3 17 0,-1 3 223,-2-1 0,-1 0 0,-2 0-1,-1 0 1,-1-1 0,-2-1 0,-29 50 0,41-76-377</inkml:trace>
  <inkml:trace contextRef="#ctx0" brushRef="#br0" timeOffset="8575.68">3351 587 8580,'0'2'2673,"2"1"-1536,1 2 47,0-5-319,0 3-433,0-1-96,-1-5-304,-1 1-16,-1 1-16,2 1-32,-4 0-224,1 0-240,-9 1-3314,-4-1-128</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4:33.182"/>
    </inkml:context>
    <inkml:brush xml:id="br0">
      <inkml:brushProperty name="width" value="0.1" units="cm"/>
      <inkml:brushProperty name="height" value="0.1" units="cm"/>
      <inkml:brushProperty name="color" value="#FF3300"/>
    </inkml:brush>
  </inkml:definitions>
  <inkml:trace contextRef="#ctx0" brushRef="#br0">140 25 6115,'-14'-25'6828,"16"39"-6386,17 91-92,12 49-241,-27-134-82,-3-16-25,-1 0 0,1 0 0,0-1 1,1 1-1,-1 0 0,4 6 0,-23-61 278,7 21-279,1-1-1,1-1 0,-9-60 0,9 38 7,35 162 410,-19-59-299,-3 0 0,-2 1 0,-5 49 0,3-91-15,1-11-441,-1-15-838,-2 16 801,1 0 1,0-1 0,0 1 0,1 0 0,-1-1 0,0 1 0,1-1 0,0 1 0,-1-1-1,1 1 1,0-1 0,1-2 0,0-8-2715</inkml:trace>
  <inkml:trace contextRef="#ctx0" brushRef="#br0" timeOffset="384.69">20 220 5426,'-20'-1'4205,"27"3"-2039,33 3-1376,5-9-421,49-9-1,8-2-249,-93 17-215</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4:27.120"/>
    </inkml:context>
    <inkml:brush xml:id="br0">
      <inkml:brushProperty name="width" value="0.1" units="cm"/>
      <inkml:brushProperty name="height" value="0.1" units="cm"/>
      <inkml:brushProperty name="color" value="#FF3300"/>
    </inkml:brush>
  </inkml:definitions>
  <inkml:trace contextRef="#ctx0" brushRef="#br0">3 559 4866,'-3'-11'7355,"22"25"-7160,118 67 289,-112-65-453,-20-12-23,0 0 0,0 0 0,-1 1 0,1 0 0,4 6 0,-7-8-8,1 1 0,-1-1-1,1 0 1,0 0 0,0 0 0,0 0 0,1-1-1,-1 1 1,1-1 0,-1 0 0,6 3 0,-9-9-746,0 0 0,0-1 0,0 1 0,-1 0 0,1 0 0,-1 0 0,-3-6 0,1-4-2053</inkml:trace>
  <inkml:trace contextRef="#ctx0" brushRef="#br0" timeOffset="385.32">236 515 5042,'-14'22'6625,"-57"66"-5956,47-59-507,11-12-4,-1-1-1,0 0 1,-2-1-1,-22 17 1,30-25-940,15-11-996,13-7-926,0 4 124</inkml:trace>
  <inkml:trace contextRef="#ctx0" brushRef="#br0" timeOffset="2479.91">621 213 3746,'2'10'4142,"9"22"-2837,1 5-822,-4-2-206,-3 0-1,-1 0 1,-1 0-1,-4 62 0,0-8 162,-20-182 205,20 60-627,2-40-1,1-9 10,-1 69-22,0 1 21,-1 12-22,0 0 0,0 0 0,0 0 0,0 1-1,0-1 1,0 0 0,0 0 0,0 0 0,0 0 0,0 0 0,0 0-1,0 0 1,0 0 0,0 0 0,0 1 0,0-1 0,-1 0 0,1 0-1,0 0 1,0 0 0,0 0 0,0 0 0,0 0 0,0 0-1,0 0 1,0 0 0,0 0 0,0 0 0,0 0 0,-1 0 0,1 0-1,0 0 1,0 0 0,0 1 0,0-1 0,0 0 0,0 0 0,0 0-1,0 0 1,-1 0 0,1 0 0,0-1 0,0 1 0,0 0-1,0 0 1,0 0 0,0 0 0,0 0 0,0 0 0,0 0 0,-1 0-1,1 0 1,0 0 0,0 0 0,0 0 0,0 0 0,0 0 0,0 0-1,0 0 1,0-1 0,0 1 0,0 0 0,0 0 0,0 0-1,0 0 1,-1 2 5,1 0-1,-1 0 0,1 0 1,0 0-1,0 0 0,0 0 0,0 0 1,1 0-1,-1 0 0,0 0 1,1 0-1,-1 0 0,1-1 1,0 1-1,0 0 0,1 2 1,0 3 29,7 33 22,-3 1-1,-1-1 0,-1 82 1,-3-143-5295,-8 9 1438</inkml:trace>
  <inkml:trace contextRef="#ctx0" brushRef="#br0" timeOffset="2886.08">478 310 5122,'-5'-5'313,"1"-1"1,0 0-1,1 0 0,0 0 0,0 0 0,0 0 0,1-1 0,-1 0 0,2 1 0,-1-1 0,1 0 0,0 0 0,0-8 0,1 10-234,0 0-1,1 0 0,-1 0 0,1 0 0,0 1 1,1-1-1,-1 0 0,1 1 0,0-1 0,0 1 0,0-1 1,1 1-1,-1 0 0,1 0 0,0 0 0,1 1 1,-1-1-1,0 1 0,8-6 0,-4 3-33,1 1 0,0 0 0,0 0 0,0 1 0,0 0-1,1 1 1,-1-1 0,1 2 0,0-1 0,0 1 0,0 1 0,1-1 0,-1 2 0,0-1-1,0 1 1,1 1 0,-1-1 0,0 2 0,0-1 0,0 1 0,0 1 0,17 6 0,-20-7-40,-1 1 0,0 0 0,0 0 0,0 1 0,0-1 0,0 1 0,-1 0 0,1 0 0,-1 1 0,0-1 0,0 1 0,-1 0 0,0 0 0,1 0 0,-2 0 0,1 1 0,-1-1 0,1 1 0,-2 0 0,1 0 0,0-1 0,0 9 0,-2-7 0,0 0 0,0 0-1,0 0 1,-1 0-1,0 0 1,0 0 0,-1-1-1,1 1 1,-2 0-1,1-1 1,-1 1 0,0-1-1,0 0 1,-1 0 0,0 0-1,0 0 1,0 0-1,-1-1 1,-5 6 0,3-4-19,-1-1 1,1 1-1,-1-1 0,0-1 1,0 1-1,-1-1 1,0-1-1,0 0 1,0 0-1,0-1 0,-13 3 1,22-6-23,0 0 0,0 0 0,0 0 0,-1 0 0,1 0 0,0 0 0,0 0 0,0 0 0,0 0 1,0 0-1,-1 0 0,1 0 0,0 0 0,0 0 0,0 1 0,0-1 0,-1 0 0,1 0 0,0 0 0,0 0 0,0 0 0,0 0 0,0 0 0,0 0 0,-1 0 0,1 1 1,0-1-1,0 0 0,0 0 0,0 0 0,0 0 0,0 0 0,0 1 0,0-1 0,0 0 0,0 0 0,0 0 0,0 0 0,0 0 0,0 1 0,0-1 0,0 0 1,0 0-1,0 0 0,0 0 0,0 1 0,0-1 0,0 0 0,0 0 0,0 0 0,0 0 0,0 0 0,0 1 0,0-1 0,0 0 0,0 0 0,0 0 0,11 8-3708,-1-5-557</inkml:trace>
  <inkml:trace contextRef="#ctx0" brushRef="#br0" timeOffset="3279.07">1068 128 6131,'-2'-1'151,"1"0"1,-1 1-1,0-1 1,0 1-1,0-1 0,1 1 1,-1 0-1,0-1 1,0 1-1,0 0 1,0 0-1,0 1 0,1-1 1,-1 0-1,0 1 1,0-1-1,0 1 1,1-1-1,-1 1 0,0 0 1,1 0-1,-1 0 1,0-1-1,1 2 1,-1-1-1,1 0 1,0 0-1,-1 0 0,-1 3 1,0 2-48,-1 0 0,1 0 0,0 1 0,1-1 0,-1 1 0,-1 9 0,4-14-98,-8 27 228,1 0-1,2 1 1,1-1 0,0 59 0,5-72-211,0 0 1,1 0-1,1-1 1,0 1-1,1 0 1,0-1 0,2 0-1,0 0 1,0-1-1,1 0 1,9 14-1,-15-27-108,19 23 291,-20-24-270,1 1 0,-1-1-1,1 1 1,-1-1 0,0 0-1,1 1 1,-1-1 0,1 1 0,-1-1-1,1 0 1,-1 0 0,1 1 0,-1-1-1,1 0 1,0 0 0,-1 0-1,1 1 1,-1-1 0,1 0 0,-1 0-1,1 0 1,0 0 0,-1 0 0,1 0-1,-1 0 1,1 0 0,0-1-1,-1 1 1,1 0 0,-1 0 0,1 0-1,-1-1 1,1 1 0,-1 0 0,1 0-1,-1-1 1,1 1 0,-1-1-1,1 1 1,-1 0 0,1-1 0,-1 1-1,0-1 1,1 1 0,-1-1 0,1 0-1,6-13-1930,4-4-494</inkml:trace>
  <inkml:trace contextRef="#ctx0" brushRef="#br0" timeOffset="4070.07">1186 275 2305,'-4'-5'6143,"8"14"-4598,10 24-1187,-10-12-265,-1 1-1,-1-1 0,-1 0 0,-1 1 1,-1-1-1,-6 36 0,9-48-59,-3-16 118,-3-1-122,0-1-1,0 1 1,1-1-1,0 0 0,1 0 1,0 0-1,0 0 1,1-1-1,0 1 1,1 0-1,1-14 1,0 11-18,0 0 1,1 0-1,0 1 1,1-1-1,0 1 1,1 0 0,1 0-1,8-17 1,-9 22-9,-1 1 0,1 0 1,0 1-1,0-1 0,0 1 1,0-1-1,1 1 0,0 1 1,10-7-1,-13 8-5,1 1-1,0 0 1,-1-1-1,1 1 1,0 0-1,0 1 1,0-1-1,0 0 1,0 1-1,0 0 1,0 0-1,0 0 1,0 0-1,0 0 1,0 0-1,0 1 1,0 0-1,0-1 1,0 1-1,0 0 1,3 2-1,0 0 4,0 0-1,0 1 1,-1 0-1,1 0 1,-1 0-1,0 1 1,-1-1-1,1 1 1,-1 0-1,6 9 0,-8-10-5,0 0 0,0 0 0,0 1 1,0-1-1,-1 1 0,0-1 0,0 1 0,0-1 0,-1 1 0,1 0 0,-1-1 0,0 1 0,-1 0 0,1 0 0,-2 7 0,1-10 0,1 3-2,-1-1-1,0 1 1,0-1 0,0 1 0,-1-1 0,0 1 0,0-1 0,0 0-1,0 0 1,0 0 0,-6 6 0,8-9 7,0-1 1,-1 0-1,1 1 1,0-1-1,0 0 0,-1 1 1,1-1-1,0 0 1,-1 0-1,1 1 1,0-1-1,-1 0 0,1 0 1,0 0-1,-1 1 1,1-1-1,-1 0 1,1 0-1,0 0 0,-1 0 1,1 0-1,-1 0 1,1 0-1,0 0 0,-1 0 1,1 0-1,-1 0 1,1 0-1,0 0 1,-1 0-1,1 0 0,-1 0 1,1-1-1,0 1 1,-1 0-1,1 0 1,0 0-1,-1-1 0,1 1 1,0 0-1,-1 0 1,1-1-1,0 1 1,0 0-1,-1-1 0,1 1 1,0 0-1,0-1 1,-1 1-1,1 0 0,0-1 1,0 1-1,0 0 1,0-1-1,0 0 1,-1 0-9,1 0 1,-1 0-1,1-1 1,0 1-1,-1 0 1,1 0-1,0-1 1,0 1-1,0 0 1,0 0-1,0 0 1,0-1-1,1 1 1,-1 0-1,0 0 1,1 0-1,-1-1 1,0 1-1,1 0 1,0-1 0,2-1 3,1 0 1,-1 1 0,0-1 0,1 1-1,-1 0 1,1 0 0,-1 0 0,1 0-1,0 1 1,0 0 0,0-1 0,0 1-1,0 1 1,0-1 0,0 1 0,0-1 0,1 1-1,-1 0 1,0 1 0,0-1 0,0 1-1,0 0 1,0 0 0,0 0 0,0 0-1,4 3 1,-2-2 3,0 0 0,-1 0-1,1 1 1,0 0 0,-1 0-1,0 0 1,0 1 0,0 0-1,0 0 1,-1 0-1,1 1 1,-1-1 0,0 1-1,-1 0 1,1 0 0,-1 0-1,4 7 1,-6-7 4,0-1 1,0 1-1,0-1 0,0 1 1,-1-1-1,0 1 0,0-1 1,0 1-1,0-1 0,-1 1 1,1-1-1,-1 1 0,0-1 1,-1 0-1,1 1 0,-1-1 1,0 0-1,0 0 0,0 0 0,-1 0 1,1 0-1,-1-1 0,0 1 1,0-1-1,0 0 0,0 0 1,-1 0-1,-7 5 0,3-2 44,0-1 0,-1 0 0,1-1 0,-1 0-1,0 0 1,-1-1 0,1 0 0,0-1 0,-1 0 0,0 0-1,1-1 1,-18 0 0,16-1 7,0-1-1,0 0 1,1-1-1,-1 0 1,0 0-1,1-1 1,0-1-1,-1 0 1,1 0-1,1-1 1,-1 0-1,1-1 1,-16-12-1,24 18-64,1 0 1,0 0-1,-1-1 0,1 1 0,0 0 1,0-1-1,-1 1 0,1 0 0,0 0 1,0-1-1,0 1 0,0 0 1,-1-1-1,1 1 0,0 0 0,0-1 1,0 1-1,0-1 0,0 1 0,0 0 1,0-1-1,0 1 0,0 0 0,0-1 1,0 1-1,0 0 0,0-1 0,0 1 1,0-1-1,1 1 0,-1 0 0,0-1 1,0 1-1,0 0 0,0 0 0,1-1 1,-1 1-1,0 0 0,0-1 0,1 1 1,-1 0-1,0 0 0,1-1 1,-1 1-1,0 0 0,0 0 0,1 0 1,-1 0-1,0-1 0,1 1 0,-1 0 1,1 0-1,-1 0 0,0 0 0,1 0 1,-1 0-1,0 0 0,1 0 0,-1 0 1,0 0-1,1 0 0,0 0 0,30-2-1018,-25 1 656,47-4-3457,-18 0 263</inkml:trace>
  <inkml:trace contextRef="#ctx0" brushRef="#br0" timeOffset="4526.97">1808 98 5154,'-8'-5'932,"0"0"-192,-1 0 0,1 1 0,-1 0-1,-11-3 1,18 7-642,-1-1 0,0 1 1,1-1-1,-1 1 0,0 0 0,0 0 1,1 0-1,-1 0 0,0 1 0,0-1 0,1 1 1,-1 0-1,0-1 0,1 1 0,-1 0 1,1 1-1,-1-1 0,1 0 0,-3 3 0,-1 0-77,1 1 0,-1 0 0,1 0 0,0 1 0,0 0 0,1 0 0,0 0 0,0 0 0,0 1 0,1-1 0,0 1 0,0 0 0,-1 8 0,3-12-16,0 1 0,0 0 0,0-1 0,1 1 0,0 0-1,0 0 1,0-1 0,0 1 0,0 0 0,1 0 0,-1-1 0,1 1 0,0-1 0,1 1 0,-1 0 0,0-1 0,1 0 0,0 1 0,0-1 0,0 0 0,0 0 0,0 0 0,1 0 0,-1-1 0,1 1 0,0 0 0,5 3 0,-2-2 10,1 0 1,-1-1 0,1 0 0,0 0 0,0 0-1,0-1 1,0 0 0,11 2 0,-15-4-105,0 1 0,0-1 1,1 0-1,-1 0 0,0 0 0,0-1 1,1 1-1,-1-1 0,0 1 1,0-1-1,0 0 0,0 0 0,0-1 1,0 1-1,0-1 0,0 1 1,0-1-1,-1 0 0,1 0 1,3-4-1,8-3-3465,-6 6 297</inkml:trace>
  <inkml:trace contextRef="#ctx0" brushRef="#br0" timeOffset="4934.44">1934 0 6147,'14'13'5105,"-2"-1"-4869,-1 1 0,-1 0-1,14 22 1,-17-21-195,0-1-1,-1 1 1,-1 0-1,-1 0 1,0 1 0,0-1-1,-2 1 1,0 0 0,0 0-1,-2 0 1,1 0 0,-2 0-1,0 0 1,-1 0-1,-1 0 1,0-1 0,-1 1-1,0-1 1,-1 0 0,-1 0-1,0 0 1,-1-1-1,0 0 1,-1 0 0,-18 21-1,21-29-46,1 1-1,-1 0 0,2-1 0,-1 1 0,1 1 0,-5 10 0,12 2-3434</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28.867"/>
    </inkml:context>
    <inkml:brush xml:id="br0">
      <inkml:brushProperty name="width" value="0.1" units="cm"/>
      <inkml:brushProperty name="height" value="0.1" units="cm"/>
      <inkml:brushProperty name="color" value="#0000FF"/>
    </inkml:brush>
  </inkml:definitions>
  <inkml:trace contextRef="#ctx0" brushRef="#br0">31 4 5795,'-4'0'1232,"0"3"-624,-1-6 33,3 2-241,6-1-208,-6 4-160,2-5-32,-5 3-176,1 1-1857,-4-2-368</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28.316"/>
    </inkml:context>
    <inkml:brush xml:id="br0">
      <inkml:brushProperty name="width" value="0.1" units="cm"/>
      <inkml:brushProperty name="height" value="0.1" units="cm"/>
      <inkml:brushProperty name="color" value="#0000FF"/>
    </inkml:brush>
  </inkml:definitions>
  <inkml:trace contextRef="#ctx0" brushRef="#br0">1 16 4354,'1'-1'0,"5"-2"-112,10-1 48,9-3-368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3:37.910"/>
    </inkml:context>
    <inkml:brush xml:id="br0">
      <inkml:brushProperty name="width" value="0.1" units="cm"/>
      <inkml:brushProperty name="height" value="0.1" units="cm"/>
      <inkml:brushProperty name="color" value="#008C3A"/>
    </inkml:brush>
  </inkml:definitions>
  <inkml:trace contextRef="#ctx0" brushRef="#br0">3469 1448 4914,'-2'6'1091,"2"-5"-982,-1-1 1,1 0-1,0 1 0,0-1 1,-1 1-1,1-1 1,0 1-1,0-1 1,0 1-1,0-1 0,0 1 1,0-1-1,0 1 1,-1-1-1,2 1 1,-1-1-1,0 1 1,0-1-1,0 1 0,0-1 1,0 1-1,0-1 1,0 1-1,1-1 1,-1 0-1,1 2 1,25-3 518,13-7-512,0-2 1,0-1-1,51-24 0,57-16-330,-146 51 175,23-5-446,-23 5 350,0 0 1,-1 0-1,1 0 0,0 0 1,0 0-1,0 0 0,0 0 1,-1 0-1,1 0 0,0 0 1,0 1-1,0-1 0,-1 0 1,1 0-1,0 1 0,0-1 1,-1 1-1,1-1 0,0 1 1,-1-1-1,1 1 0,0-1 0,0 2 1,1 6-3164</inkml:trace>
  <inkml:trace contextRef="#ctx0" brushRef="#br0" timeOffset="4164.94">64 1355 4802,'-5'-2'297,"0"-1"0,0 1-1,-1 0 1,1 1 0,-1-1 0,1 1-1,-1 0 1,-7 0 0,7 0 827,4 3-512,4 14-555,0 5-56,2-1-1,0 1 1,1 0 0,1-1 0,1 0 0,1-1 0,1 1 0,0-2 0,2 1 0,0-1 0,1-1 0,0 0 0,24 24 0,-33-39-194,-1 1 1,0-1-1,1 0 1,-1 0-1,1 0 0,0-1 1,-1 1-1,1 0 1,0-1-1,6 2 1,10 0-2535</inkml:trace>
  <inkml:trace contextRef="#ctx0" brushRef="#br0" timeOffset="4527.9">424 1231 2913,'2'12'5167,"3"42"-4338,-1-4-785,-3-44-162,0 10 231,1 0 0,9 30 1,-10-42-316,0-1 1,0 1-1,1-1 1,-1 1-1,1-1 1,0 0-1,0 1 1,0-1-1,1 0 1,-1 0-1,1-1 1,-1 1-1,1-1 1,0 1-1,0-1 1,0 0-1,0 0 1,6 3-1,2-3-3367</inkml:trace>
  <inkml:trace contextRef="#ctx0" brushRef="#br0" timeOffset="4917.99">1052 1242 5282,'3'-2'817,"-3"4"-241,-3 7 144,-5 7-239,0 1-257,2 2-144,-3-5-64,4 9 0,5-9 0,-3 9-32,4-5-208,4-1-337,1 0-1552,1-1-1392</inkml:trace>
  <inkml:trace contextRef="#ctx0" brushRef="#br0" timeOffset="1217.03">4063 2926 5010,'-1'1'96,"1"0"0,0 0 0,0 0 0,-1-1 0,1 1 0,0 0-1,0 0 1,0 0 0,0 0 0,1 0 0,-1 0 0,0 0 0,0 0 0,0 0-1,1 0 1,-1 0 0,1 0 0,-1 0 0,0 0 0,1-1 0,0 1 0,-1 0-1,1 0 1,-1 0 0,1-1 0,0 1 0,0 0 0,-1-1 0,1 1 0,0-1-1,1 1 1,29 16 646,0-8-588,2-2 1,-1-1-1,1-2 1,62 1-1,38 4-710,-100 2-2749,-20-6 247</inkml:trace>
  <inkml:trace contextRef="#ctx0" brushRef="#br0" timeOffset="1628">4087 3310 5747,'-7'-2'3067,"20"14"-2106,24 19-497,-29-26-377,16 13 35,0-1 0,1-1 0,1-1 0,0-2 0,41 16 0,-33-17-141,-27-8-126,1-1-1,-1-1 0,1 1 0,0-1 0,-1 0 1,1-1-1,0 0 0,16 0 0,-24 0 113,0-1 0,0 0 0,0 0 1,0 0-1,1 0 0,-1 0 0,0 0 0,0 0 0,0 0 0,0 0 0,0 0 1,0 0-1,0 0 0,0 0 0,1 0 0,-1 0 0,0 0 0,0 0 0,0-1 1,0 1-1,0 0 0,0 0 0,0 0 0,0 0 0,0 0 0,1 0-164,-1 0 164,0 0 0,0-1 0,0 1 1,0 0-1,0 0 0,0 0 0,0 0 0,0 0 0,0 0 0,0 0 0,0 0 1,0-1-1,0 1 0,0 0 0,0 0 0,0 0 0,0 0 0,0 0 0,0 0 1,0 0-1,0 0 0,0-1 0,0 1 0,0 0 0,0 0 0,0 0 0,0 0 0,0 0 1,0 0-1,-1-1-99</inkml:trace>
  <inkml:trace contextRef="#ctx0" brushRef="#br0" timeOffset="2180.09">3731 3681 4354,'1'8'2711,"4"1"-2513,-1 0 1,1-1-1,1 1 0,0-1 1,0-1-1,0 1 1,1-1-1,14 12 1,1 3-75,5 3-89,1-1 0,57 38 1,-61-45-129,-24-16 52,0-1 1,0 0-1,1 0 0,-1 0 0,0 0 0,0 0 1,0 1-1,0-1 0,0 0 0,0 0 1,0 0-1,1 0 0,-1 0 0,0 0 0,0 1 1,0-1-1,0 0 0,1 0 0,-1 0 1,0 0-1,0 0 0,0 0 0,0 0 0,1 0 1,-1 0-1,0 0 0,0 0 0,0 0 1,1 0-1,-1 0 0,0 0 0,0 0 0,0 0 1,0 0-1,1 0 0,-1 0 0,0 0 1,0 0-1,0 0 0,0-1 0,1 1 0,-1 0 1,0 0-1,0 0 0,0 0 0,0 0 1,0 0-1,0-1 0,1 1 0,-1 0 0,0 0 1,0 0-1,0 0 0,0-1 0,0 1 1,0 0-1,0 0 0,0 0 0,0 0 0,0-1 1,2-3-1563,1-1-622</inkml:trace>
  <inkml:trace contextRef="#ctx0" brushRef="#br0" timeOffset="442.33">3795 1914 3073,'3'-2'3090,"2"5"-2594,4-1 320,10-7-319,9-2-241,5 0-32,-1-4-144,2 4-16,1 0-32,-4-3-32,-4 6 0,-8 4-16,0 0-80,-8 5-320,-5 1-1009</inkml:trace>
  <inkml:trace contextRef="#ctx0" brushRef="#br0" timeOffset="849.99">3940 2211 3762,'5'6'1713,"8"-3"-865,2-3-160,9-3-96,4-5-367,5-1-65,-1 1-144,7-2 0,-6 3 32,-9 1-96,-4 2-192,-7 2-1761</inkml:trace>
  <inkml:trace contextRef="#ctx0" brushRef="#br0" timeOffset="-941.97">1412 1491 2849,'-11'18'2768,"18"-32"-1000,18-33-669,6-12-535,-24 44-535,0 1 0,1 0-1,1 0 1,0 1 0,19-22-1,-14 22-157,0 0 1,0 0-1,26-15 0,-40 27 98,0 1-1,0 0 1,0 0-1,1 0 1,-1 0-1,0 0 1,0 0-1,0-1 1,0 1-1,0 0 1,1 0-1,-1 0 0,0 0 1,0 0-1,0 0 1,0 0-1,1 0 1,-1 0-1,0 0 1,0 0-1,0 0 1,1 0-1,-1 0 1,0 0-1,0 0 1,0 0-1,0 0 1,1 0-1,-1 0 1,0 0-1,0 0 1,0 0-1,0 0 0,1 1 1,-1-1-1,0 0 1,0 0-1,0 0 1,0 0-1,0 0 1,0 0-1,1 1 1,-1-1-1,0 0 1,0 0-1,0 0 1,0 0-1,0 0 1,0 1-1,0-1 1,0 0-1,0 0 0,0 0 1,0 0-1,0 1 1,0-1-1,0 0 1,0 0-1,0 1 1,3 5-1821</inkml:trace>
  <inkml:trace contextRef="#ctx0" brushRef="#br0" timeOffset="-578.99">1734 1578 4546,'0'-7'1681,"9"-10"-1233,7-3-224,3-9 224,11-5-143,8 4-193,-1 3 128,-2-3-240,-7 11 144,-3-3-128,-9 12 16,-6 2-32,1-2-16,-2 10-96,-6 0-545,5 3-767,-2 7-2786</inkml:trace>
  <inkml:trace contextRef="#ctx0" brushRef="#br0" timeOffset="4164.94">64 1355 4802,'-5'-2'297,"0"-1"0,0 1-1,-1 0 1,1 1 0,-1-1 0,1 1-1,-1 0 1,-7 0 0,7 0 827,4 3-512,4 14-555,0 5-56,2-1-1,0 1 1,1 0 0,1-1 0,1 0 0,1-1 0,1 1 0,0-2 0,2 1 0,0-1 0,1-1 0,0 0 0,24 24 0,-33-39-194,-1 1 1,0-1-1,1 0 1,-1 0-1,1 0 0,0-1 1,-1 1-1,1 0 1,0-1-1,6 2 1,10 0-2535</inkml:trace>
  <inkml:trace contextRef="#ctx0" brushRef="#br0" timeOffset="4527.9">424 1231 2913,'2'12'5167,"3"42"-4338,-1-4-785,-3-44-162,0 10 231,1 0 0,9 30 1,-10-42-316,0-1 1,0 1-1,1-1 1,-1 1-1,1-1 1,0 0-1,0 1 1,0-1-1,1 0 1,-1 0-1,1-1 1,-1 1-1,1-1 1,0 1-1,0-1 1,0 0-1,0 0 1,6 3-1,2-3-3367</inkml:trace>
  <inkml:trace contextRef="#ctx0" brushRef="#br0" timeOffset="4917.99">1052 1242 5282,'3'-2'817,"-3"4"-241,-3 7 144,-5 7-239,0 1-257,2 2-144,-3-5-64,4 9 0,5-9 0,-3 9-32,4-5-208,4-1-337,1 0-1552,1-1-1392</inkml:trace>
  <inkml:trace contextRef="#ctx0" brushRef="#br0" timeOffset="208729.03">2782 606 3970,'22'-43'5042,"-26"47"-4873,0 0-1,0-1 1,-1 0-1,1 0 1,-8 4-1,-18 13-146,-29 34 247,4 3 1,-97 126-1,47-50 37,63-84-189,2 2 0,2 1 0,-48 92 0,6 17 2,-61 136 95,99-186-96,-43 177 0,77-259-92,-11 51 290,-17 154 0,33-187-221,2-25-34,-1-1 0,-5 26-1,6-34-48,0 0 0,1 0 0,0 0 0,1 0 0,3 14 0,0-78-139,-1 30 89,-2 0-1,-1-28 0,0 44 37,0 1-1,-1-1 1,0 0-1,0 0 1,0 1-1,0-1 1,-1 1-1,0-1 1,0 1-1,0 0 1,0 0 0,-1-1-1,0 2 1,1-1-1,-6-5 1,-16 1-10,23 8 10,1 0 1,-1 0-1,1 0 1,-1-1-1,0 1 1,1 0-1,-1 0 0,0 0 1,1 0-1,-1 0 1,1 0-1,-1 0 1,0 0-1,1 0 1,-1 1-1,1-1 1,-1 0-1,1 0 1,-1 0-1,0 1 1,1-1-1,-1 0 1,1 1-1,-1-1 1,1 0-1,-1 1 1,1-1-1,0 1 1,-1-1-1,1 1 0,-1-1 1,1 1-1,0-1 1,-1 1-1,1 0 1,0 1 1,-1 0-1,1 0 1,0 0-1,1 0 1,-1 0 0,0 0-1,0 0 1,1 0 0,-1 0-1,1-1 1,0 1 0,0 0-1,-1 0 1,1 0 0,0-1-1,0 1 1,1 0-1,-1-1 1,0 1 0,0-1-1,1 0 1,-1 1 0,1-1-1,-1 0 1,1 0 0,0 0-1,-1 0 1,1 0 0,0 0-1,0 0 1,0-1 0,-1 1-1,1-1 1,0 1-1,0-1 1,0 0 0,0 0-1,0 0 1,0 0 0,0 0-1,0 0 1,0 0 0,0-1-1,3 0 1,15-3 20,0-2 1,30-11-1,-19 6-20,-31 11 0,1 0 0,-1 0 0,0 0 0,0 0-1,0 0 1,0 0 0,1 0 0,-1 0 0,0 0-1,0 0 1,0 0 0,1 0 0,-1 0 0,0 0 0,0 0-1,0 0 1,1 0 0,-1 1 0,0-1 0,0 0-1,0 0 1,0 0 0,0 0 0,1 0 0,-1 0 0,0 1-1,0-1 1,0 0 0,0 0 0,0 0 0,0 0-1,1 0 1,-1 1 0,0-1 0,0 0 0,0 0 0,0 0-1,0 1 1,0-1 0,0 0 0,0 0 0,0 0-1,0 1 1,0-1 0,0 0 0,0 0 0,0 0 0,0 0-1,0 1 1,0-1 0,0 0 0,0 0 0,0 0-1,-1 1 1,1-1 0,0 0 0,0 0 0,0 0 0,0 0-1,0 0 1,0 1 0,0-1 0,-1 0 0,1 0-1,0 0 1,-13 26 13,-21 27 10,6-3 33,26-46-52,0-1 0,0 1 0,0 0 0,1 0 0,0 0 0,0 1 0,0-1 0,1 0 0,-1 0 0,1 0 0,0 7 0,0-11-17,0 0 0,0 0-1,0 0 1,0 0 0,0 0-1,1 0 1,-1 0 0,0 0-1,0 0 1,0 0 0,0 0 0,0 0-1,0 0 1,0 0 0,0 0-1,0 0 1,1 0 0,-1 0-1,0 0 1,0 0 0,0 0-1,0 0 1,0 0 0,0 0-1,0 0 1,0 0 0,0 0-1,0 0 1,0 0 0,1 1 0</inkml:trace>
  <inkml:trace contextRef="#ctx0" brushRef="#br0" timeOffset="210043.16">2997 204 3570,'0'2'399,"-1"0"0,1 0 0,0 0 0,0 0 0,1-1 0,-1 1 0,0 0 0,1 0 0,-1 0 0,1 0 0,-1 0 0,3 3 0,8 46-317,-6 15 177,-2-44-237,-1 0 0,-1-1 0,-3 25 0,3-23 5,-1-20-26,1-1-1,-1 1 0,0-1 0,0 1 1,0-1-1,0 1 0,0-1 1,-1 1-1,1-1 0,-1 1 0,1-1 1,-1 1-1,0-1 0,-2 4 1,0-1-18,-4 1 159,-1-20 29,6 9-164,1 1-1,-1-1 1,1 0 0,1 1 0,-1-1 0,0 0 0,1 0 0,1-8-1,-4-30 34,1 29-36,0 0 0,1-1 0,1 1 0,0 0 0,1-1 0,4-19-1,2 2 64,17-54-1,-23 84-60,-1 0-1,1 0 1,-1 0-1,1 1 1,0-1-1,0 0 1,0 1-1,-1-1 1,2 0 0,-1 1-1,0-1 1,0 1-1,0-1 1,1 1-1,-1 0 1,1 0-1,-1 0 1,1-1-1,-1 1 1,1 0 0,0 1-1,-1-1 1,1 0-1,0 0 1,0 1-1,0-1 1,-1 1-1,1 0 1,0 0-1,0-1 1,0 1 0,0 0-1,0 0 1,0 1-1,0-1 1,-1 0-1,3 1 1,0 1 14,0-1-1,0 1 1,-1 0 0,1 0 0,-1 1-1,0-1 1,1 1 0,-1-1 0,0 1 0,0 0-1,-1 0 1,1 1 0,-1-1 0,1 0-1,-1 1 1,3 6 0,5 11 31,-2 0 0,0 0 0,-1 0 0,-1 1 0,-1 0 0,4 36 1,-14 25 153,4-88-1894,-16-15-1277,0 2-31</inkml:trace>
  <inkml:trace contextRef="#ctx0" brushRef="#br0" timeOffset="210403.98">3083 338 4226,'0'0'640,"8"0"33,3 3-401,6-4-96,3-5-128,9-4-48,1 2-593,-10-1-2272</inkml:trace>
  <inkml:trace contextRef="#ctx0" brushRef="#br0" timeOffset="210814.93">3372 161 4610,'11'32'3268,"0"-1"-3177,-8-4 42,-2-1 1,-1 0-1,-4 37 0,3-42-114,-1-19 283,-1-6-94,-8-17-3,-6-32-130,16 39-41,1 1 0,0-1 0,0 0 0,1 0 0,1 0 0,7-26 1,-8 35-26,1 1 1,0 0-1,0-1 1,0 1 0,0 0-1,1 0 1,-1 0-1,1 0 1,0 1 0,6-7-1,-6 9 0,-1-1 0,1 0 0,-1 1 0,1-1 0,0 1 0,0 0 0,0 0 0,-1 0 0,1 0 0,0 1 0,0-1 0,0 1 0,0-1 0,0 1 0,0 0 0,0 0 0,0 1 0,5 0 0,-4 0 23,0 0 0,0 0-1,0 0 1,0 1 0,0 0 0,-1-1 0,1 1 0,0 1 0,-1-1-1,1 0 1,-1 1 0,0 0 0,5 5 0,-3-1 13,0-1 1,-1 1-1,1-1 0,-2 1 1,1 1-1,4 12 0,-1 4 21,-1-1-1,-2 1 0,4 42 0,-6-51 25,3-18-1925,5-6-1403,1 4 220</inkml:trace>
  <inkml:trace contextRef="#ctx0" brushRef="#br0" timeOffset="211612.91">3717 67 4898,'3'5'561,"-1"1"0,0 0 0,0-1-1,0 1 1,1 10 0,3 67-13,-1-9-411,1-30 114,-11-70-168,1-1 0,1-1 0,2-53 0,2 70-70,0 1 0,1-1-1,0 1 1,0 0-1,1 0 1,1 0 0,-1 0-1,2 1 1,-1 0 0,1-1-1,1 1 1,0 1 0,11-14-1,-19 24-10,1 0 0,-1 1 0,1-1 0,-1 0 0,1 1 0,0-1 0,0 1 0,0 0 0,0-1 0,1 1 0,-1 0 0,1 0 0,-1 0 0,1-1 0,0 1 0,0 0 0,0 0 0,0 0 0,1-1 0,-1 1 0,1 0 0,0 0 0,0-1 0,0 1 0,0 0 0,0-1 0,0 1 0,1-1 0,-1 0 0,1 1 0,0-1 0,0 0 0,0 0-1,0 0 1,0 0 0,0 0 0,0-1 0,1 1 0,-1-1 0,0 1 0,1-1 0,-1 0 0,1 0 0,0 0 0,-1 0 0,1 0 0,0-1 0,0 1 0,0-1 0,-1 0 0,1 0 0,0 0 0,0 0 0,0 0 0,-1-1 0,1 1 0,0-1 0,0 0 0,-1 0 0,1 0 0,0 0 0,-1 0 0,1 0 0,-1-1 0,0 1 0,1-1 0,-1 0 0,3-3 0,-9 10 5,0-1 0,-1 0 1,1 0-1,-1 0 1,0-1-1,0 0 1,-8 3-1,-1 3 32,19-12-41,0 0-1,1 1 1,-1-1-1,1 1 1,0 0-1,0 1 1,0 0 0,0 0-1,0 0 1,0 0-1,0 1 1,0 0-1,0 1 1,11 1-1,-13-1 5,-1 0 0,1 0 0,-1 0-1,0 1 1,1-1 0,-1 1 0,0 0-1,0 0 1,0 0 0,0 0 0,0 0-1,0 1 1,-1-1 0,1 1 0,-1 0 0,0 0-1,0 0 1,0 0 0,0 0 0,0 0-1,-1 1 1,1-1 0,-1 1 0,0-1-1,0 1 1,1 6 0,-2-8 7,0 1 1,0 0-1,1-1 0,-2 1 1,1-1-1,0 1 0,0 0 1,-1-1-1,0 1 0,1-1 1,-1 1-1,0-1 1,0 1-1,0-1 0,-1 0 1,1 0-1,-3 4 0,1-3 42,0 1 0,-1 0-1,0-1 1,0 0 0,0 0-1,0 0 1,-1 0-1,-6 3 1,0-1 84,0-1 0,0-1-1,0 1 1,-1-2 0,1 1 0,-1-2-1,-15 1 1,20-2-87,-1 1-12,0-1 1,0 0-1,1-1 1,-1 0 0,0 0-1,1 0 1,-1-1-1,1 0 1,-11-5 0,10 5-541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22.093"/>
    </inkml:context>
    <inkml:brush xml:id="br0">
      <inkml:brushProperty name="width" value="0.1" units="cm"/>
      <inkml:brushProperty name="height" value="0.1" units="cm"/>
      <inkml:brushProperty name="color" value="#0000FF"/>
    </inkml:brush>
  </inkml:definitions>
  <inkml:trace contextRef="#ctx0" brushRef="#br0">3 46 4226,'-3'-2'2705,"5"0"-2433,4 4-192,2-2 64,1 0-96,6-3 64,5-1-80,0 1-64,7 0 0,0-1-528,0 1-400,4 4-65,-3-1-671</inkml:trace>
  <inkml:trace contextRef="#ctx0" brushRef="#br0" timeOffset="375.59">511 43 4450,'3'-3'480,"3"-1"-224,2 2 161,3-5-113,5 3-64,4-2-96,4 3-128,1-2-32,3 0-208,1 3-753,2 0-1712</inkml:trace>
  <inkml:trace contextRef="#ctx0" brushRef="#br0" timeOffset="376.59">841 31 2449,'-3'3'4930,"3"-4"-4433,0 2-305,3-2-80,-4 1-112,2-3-64</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4:21.162"/>
    </inkml:context>
    <inkml:brush xml:id="br0">
      <inkml:brushProperty name="width" value="0.1" units="cm"/>
      <inkml:brushProperty name="height" value="0.1" units="cm"/>
      <inkml:brushProperty name="color" value="#FF3300"/>
    </inkml:brush>
  </inkml:definitions>
  <inkml:trace contextRef="#ctx0" brushRef="#br0">193 169 6163,'13'29'1808,"-5"-15"-1450,1 14-106,0 0 0,-2 1 1,-1 0-1,-1 0 0,-2 1 0,1 35 0,-2-24-32,-1-34-185,-1-13 316,-4-20 213,-3-4-501,1 0 1,-3-42-1,2 12-66,7 26 32,1 28-22,-1 1 0,0-1-1,0 1 1,0-1-1,-2-8 1,7 48 76,9 20 6,-3 1 0,8 95-1,-19-144-85,2 17-15,-1-19 46,-1-11 61,-1-2-52,0 0 0,-1-1 0,-4-13-1,-2-9-31,-5-41 1,4 30 4,-4-59 1,9 94 27,1 15 75,20 63 172,-8-4-167,-2-25 18,0 55 0,-3-81-1126,-1-20-1268,-4-6-707</inkml:trace>
  <inkml:trace contextRef="#ctx0" brushRef="#br0" timeOffset="437.13">54 305 6019,'-5'-3'241,"1"-1"0,0 1 0,0-1 0,0 0-1,1 0 1,-1 0 0,1-1 0,0 1 0,0-1 0,1 1 0,-1-1 0,1 0 0,0 0 0,0 0 0,1 0 0,-1-1 0,0-7 0,2 7-151,0 0-1,0 0 1,1 0 0,0 0 0,0 0-1,0 0 1,1 0 0,0 1 0,0-1-1,0 1 1,1-1 0,0 1 0,0 0 0,0 0-1,8-8 1,-1 2-34,0 0 0,2 1 1,-1 0-1,1 1 0,0 1 0,1 0 0,0 0 0,0 1 1,1 1-1,-1 0 0,1 1 0,1 1 0,24-5 0,-30 7-52,0 0 0,1 1-1,-1 0 1,0 1 0,0 0 0,0 0-1,1 1 1,-1 0 0,0 1-1,0 0 1,0 1 0,0-1-1,-1 2 1,1-1 0,-1 1 0,0 1-1,0-1 1,0 1 0,0 1-1,-1-1 1,0 1 0,0 1-1,6 6 1,-10-8 3,0 0-1,0 0 0,0 0 1,-1 0-1,0 1 1,0-1-1,0 1 1,-1-1-1,1 1 0,-1-1 1,-1 1-1,1 0 1,-1 0-1,0 0 1,0-1-1,-1 1 0,0 0 1,0-1-1,0 1 1,-1 0-1,-1 5 1,0-2-2,-1-1 0,0 1 1,0-1-1,-1 0 0,1 0 1,-2 0-1,1-1 0,-1 0 1,0 0-1,-1 0 0,0-1 1,-9 7-1,12-10-19,0-1 0,0 0 1,0 0-1,0 0 0,0 0 0,0-1 1,-1 0-1,1 0 0,-1 0 0,1 0 1,-1-1-1,-7 0 0,35-4-6394</inkml:trace>
  <inkml:trace contextRef="#ctx0" brushRef="#br0" timeOffset="843.27">761 9 2993,'-1'-1'269,"0"1"-1,0-1 1,0 1-1,0-1 1,0 1-1,0 0 1,0-1 0,-1 1-1,1 0 1,0 0-1,0 0 1,0 0-1,0 0 1,-1 0-1,1 0 1,0 0-1,0 0 1,0 0-1,0 1 1,0-1-1,-1 0 1,1 1-1,0-1 1,0 1-1,0-1 1,0 1-1,-1 1 1,-1 1-170,1 0 1,0 0-1,0 1 1,0-1-1,0 1 0,1-1 1,-2 5-1,-3 5-73,-4 11 82,1 1 0,0 0 0,2 0 0,1 1 0,1 0 0,1 0 1,2 0-1,0 0 0,2 0 0,1 1 0,1-1 0,1 0 0,1 0 0,1 0 0,12 32 0,-3-29-1890,-14-28 1705,0-1 0,1 1 0,-1-1 0,0 1 0,0-1-1,1 1 1,-1-1 0,0 1 0,0-1 0,1 1-1,-1-1 1,1 0 0,-1 1 0,0-1 0,1 1-1,-1-1 1,1 0 0,-1 0 0,1 1 0,-1-1-1,1 0 1,-1 0 0,1 1 0,-1-1 0,1 0-1,-1 0 1,1 0 0,-1 0 0,1 0 0,0 0-1,-1 0 1,1 0 0,-1 0 0,1 0 0,-1 0 0,1 0-1,-1 0 1,1 0 0,-1-1 0,1 1 0,0-1-1</inkml:trace>
  <inkml:trace contextRef="#ctx0" brushRef="#br0" timeOffset="1583.3">827 186 4770,'6'29'5633,"-3"-21"-5533,-1 0-1,0 0 0,0 1 1,-1-1-1,0 11 1,-13 215 564,12-212-629,0-17 11,0-11 110,0 2-95,-1 1-1,0-1 0,0 1 0,0 0 0,-1-1 0,1 1 0,-4-6 0,-2-5-34,3 3-12,1 0-1,0 0 1,1 0-1,1-1 0,0 1 1,0-20-1,9-69 5,-6 89 1,0 1-1,0-1 1,1 1-1,0 0 0,1 0 1,0 0-1,6-9 1,-7 14-7,0 0 0,1 0 0,-1 0 0,1 0 0,0 1 0,1 0 0,-1 0 0,1 0 0,-1 0 0,1 0 0,0 1 0,1 0 0,-1 0 0,6-2 1,-9 5-12,-1-1 1,0 1 0,1 0 0,-1-1 0,1 1 0,-1 0 0,1 0 0,-1 0-1,1 0 1,-1 0 0,1 1 0,-1-1 0,0 0 0,1 1 0,-1-1-1,1 1 1,-1-1 0,0 1 0,1 0 0,1 1 0,0 0 9,0 1 1,0 0-1,0-1 1,-1 1-1,1 1 1,-1-1-1,4 6 1,0 2 18,0 1 1,-1-1-1,6 24 1,24 148 41,-15-67-75,-25-118-713,0 0-1,0-1 1,0 0-1,1 0 1,-1 0 0,1 0-1,0-1 1,-6-5-1,2-5-3173</inkml:trace>
  <inkml:trace contextRef="#ctx0" brushRef="#br0" timeOffset="1948.35">856 416 5442,'-3'0'1649,"6"-1"-880,0 2-193,5 0-144,3-6 224,11 3-143,-3 0-145,8-4-48,-7 4-96,-3-2-176,-1 0-32,1 1 0,-2 0-16,0-4-304,-5 3-1073,5-6-784,0 3-1264</inkml:trace>
  <inkml:trace contextRef="#ctx0" brushRef="#br0" timeOffset="2313.4">1117 41 2257,'-10'-5'7250,"18"9"-5598,22 13-1419,-21-7-117,0 0 1,-1 0 0,-1 1-1,0 0 1,0 0 0,-1 1-1,0 0 1,7 22-1,-7-15-75,0 1-1,-2 0 0,0 0 1,2 39-1,-6-36 21,-1 0-1,-1 0 1,-7 29-1,7-41-32,-1 1-1,0-1 0,-1 0 1,0 0-1,-1 0 0,0-1 1,-1 1-1,-8 10 0,7-9 156,6-10-979</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0:15.46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459 44 2225,'-24'-5'695,"19"4"-343,1 0 1,-1 0 0,0 0 0,1-1 0,-1 1-1,-4-4 1,-5-1 730,1 1 0,-1 1 1,0 0-1,-23-3 0,17 6-340,16 2-341,12 1-34,-1-1-333,35 6 206,81 2 0,934 23-25,-960-30-221,-52-2 8,-1 2-1,62 10 1,-80-9 48,-28-3-45,1 0 0,-1 0 0,1-1 0,0 1 0,-1 0 0,1-1 0,-1 1 0,1-1-1,-1 1 1,1-1 0,0 1 0,0-1 0,-2-1 0,-11-4-9,-21-2-6,-1 3 0,1 0 0,-1 3 0,-64 3 0,43-1-5,-47 0 9,-588-16-83,390 1 69,244 19-8,56-4 21,0 0 1,0 1-1,0-1 0,0 1 0,-1-1 0,1 1 0,0 0 0,0-1 0,0 1 0,0 0 0,1 1 0,-1-1 0,0 0 0,0 0 1,1 1-1,-1-1 0,0 1 0,1 0 0,0-1 0,-1 1 0,1 0 0,-2 3 0,3-3 5,0 0 0,0-1-1,0 1 1,0 0 0,0 0-1,1-1 1,-1 1 0,1 0-1,-1-1 1,1 1 0,-1-1 0,1 1-1,0 0 1,0-1 0,0 1-1,0-1 1,0 0 0,0 1-1,0-1 1,3 2 0,29 22-22,-20-19 20,1 0 1,1-1-1,-1-1 1,0 0-1,1-1 1,25 2-1,94-2-6,-129-3 9,386-22 3,29-1-3,-410 23-6,-8 0 4,0 0 0,0-1 1,0 2-1,0-1 0,0 0 1,0 0-1,0 1 0,0-1 1,0 1-1,3 0 1,-9-1 5,0 0 0,0 0 0,0 1 0,0-1 0,0 1 0,0 0 0,-5 2 0,-16 2 14,-628 50-117,585-50 70,-196 0-28,110-5 37,138 0 21,1 0 0,0 1 0,0 0 1,0 1-1,0 1 0,0 1 0,0 0 0,1 0 1,0 2-1,-25 12 0,29-12 0,3-2-1,0 1 0,0 0 0,0 0 0,1 0-1,-1 1 1,-4 6 0,10-11-1,-1 1 0,1-1 0,0 1 0,0 0 0,1-1 0,-1 1 0,0 0 0,1 0 0,-1-1 0,1 1 0,-1 0 0,1 0 0,0 0 0,0 0 0,0-1 0,0 1 0,0 0 0,0 0 0,0 0 0,1 0 0,-1 0 0,1-1 0,-1 1 0,1 0 0,0 0 0,-1-1 0,1 1 0,0 0 0,0-1 0,0 1 0,1-1 0,-1 1 0,0-1 0,3 2 0,5 5 7,0 0 0,1 0-1,-1-1 1,2-1 0,-1 0-1,1 0 1,0-1-1,0 0 1,0-1 0,1 0-1,0-1 1,11 2-1,20 2 32,85 1 0,556-15 158,-437-11-246,-142 9 38,-45 3 3,53-3-9,-352 33 219,4 0-280,-347-11 0,524-14 98,-1-3 1,-82-16 0,128 20-53,18 7-34,18 11-31,-13-12 103,0-1 0,1 0 0,-1-1 0,1 0 0,0-1 0,0 0-1,0-1 1,0 0 0,18 0 0,109-3 57,-124 0-56,588-51 100,-91 6-133,-443 40 17,32-2-10,-235 12 85,-123-3 91,198-4-149,35 3 4,0-2 0,-1 0-1,-32-8 1,51 8-35,3 2 14,9-2-14,2-1-32,0 2 1,0-1 0,0 1-1,10-1 1,10-1 55,47-11 15,17-1-25,172-53 0,-257 65 3,0 1 1,0 0 0,0-1-1,0 0 1,6-5-1,-11 7 7,1-1-1,-1 1 1,1 0-1,-1-1 1,0 1 0,1-1-1,-1 0 1,0 1-1,0-1 1,0 0 0,-1 0-1,1 1 1,0-1-1,-1 0 1,1 0-1,-1 0 1,1 0 0,-1 0-1,0 0 1,0 0-1,0 0 1,0-2-1,-4-27 10,2 20-5,0 0 0,1 0 0,1 0 0,0 0 0,0 0 1,3-18-1,-3 29-6,1 0 1,-1-1-1,0 1 1,0 0-1,0 0 1,0 0-1,0 0 1,0-1-1,1 1 1,-1 0-1,0 0 1,0 0-1,0 0 1,0-1-1,1 1 1,-1 0-1,0 0 1,0 0-1,0 0 1,1 0-1,-1 0 1,0 0-1,0 0 1,1 0-1,-1 0 1,0 0-1,0 0 1,0 0-1,1 0 1,-1 0-1,0 0 1,0 0-1,0 0 1,1 0-1,-1 0 1,0 0-1,0 0 1,1 0-1,-1 0 1,0 1-1,0-1 1,0 0-1,1 0 1,14 11-65,12 17 38,-19-17 32,26 40-25,-32-47 23,0 0-1,0 0 1,-1-1-1,1 1 1,-1 0-1,0 0 1,0 1-1,0-1 1,-1 0-1,1 0 1,-1 7-1,-1-9 3,0 0 0,1 0-1,-1-1 1,0 1 0,-1 0 0,1-1 0,0 1-1,0-1 1,-1 1 0,1-1 0,0 1 0,-1-1-1,0 0 1,1 0 0,-1 0 0,0 0 0,1 0-1,-1 0 1,-3 0 0,-36 14 26,18-12-22,0 0-1,1-1 1,-1-1-1,-35-4 1,0 1-10,-283-21 25,7-27-15,319 48-5,-195-40-52,201 41 46,-4-2-176,33 10-451,-7 0 464,-1-5-75,1-1-1,23 0 1,9 1-303,10 3-241,-26-3-340,1 1 0,37 10-1,-28-1-1447</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57.678"/>
    </inkml:context>
    <inkml:brush xml:id="br0">
      <inkml:brushProperty name="width" value="0.1" units="cm"/>
      <inkml:brushProperty name="height" value="0.1" units="cm"/>
      <inkml:brushProperty name="color" value="#0000FF"/>
    </inkml:brush>
  </inkml:definitions>
  <inkml:trace contextRef="#ctx0" brushRef="#br0">162 12 4242,'0'0'336,"-2"1"-63,0 0 1,0-1-1,0 1 0,0 0 1,0 0-1,0 1 0,1-1 0,-1 0 1,0 0-1,1 1 0,-1-1 1,1 1-1,-1 0 0,1-1 0,-1 3 1,-17 25 80,2 1 0,1 1 0,1 0 0,2 1 1,1 0-1,1 1 0,-7 44 0,12-34-153,2 0 0,1 55 0,4-90-195,0 1 0,0 0 1,0-1-1,1 1 0,1-1 0,-1 0 0,2 1 1,-1-1-1,1-1 0,0 1 0,0 0 1,1-1-1,0 0 0,1 0 0,9 10 0,-4-7 1,0-1 0,0 0 1,1 0-1,0-2 0,0 1 0,1-1 0,0-1 0,23 8 0,-30-12-1,-1 0 0,1-1 1,0 1-1,0-1 0,0 0 1,0-1-1,0 0 0,9 0 0,-12-1-2,-1 1 0,1-1-1,-1 0 1,1 1 0,-1-1 0,1-1-1,-1 1 1,1 0 0,-1-1-1,0 1 1,0-1 0,0 1-1,0-1 1,0 0 0,0 0-1,0 0 1,-1 0 0,1 0-1,-1-1 1,1 1 0,-1 0-1,1-4 1,7-14 9,-2-1 0,-1 0-1,0-1 1,-2 1 0,0-1-1,-2 0 1,0 0 0,-2 0-1,0 0 1,-4-25 0,-1 7-6,-3 0-1,-1 0 1,-1 1 0,-27-64 0,33 96-8,1 0 1,-1 1 0,0-1 0,0 1 0,-1 0 0,0 0 0,0 0 0,0 0 0,-1 1 0,0 0-1,0 1 1,0-1 0,-1 1 0,1 0 0,-8-3 0,11 6-33,-1-1 1,1 1-1,-1 0 0,1 0 1,-1 1-1,0-1 0,1 1 1,-1-1-1,0 1 0,1 0 1,-1 1-1,0-1 0,1 1 1,-1-1-1,1 1 0,-1 0 1,1 0-1,-1 1 0,1-1 0,0 1 1,-1 0-1,1 0 0,0 0 1,0 0-1,1 0 0,-1 1 1,0-1-1,1 1 0,-1-1 1,1 1-1,0 0 0,0 0 1,-2 4-1,-3 7-547,0 1 1,1 0-1,1-1 0,0 2 1,1-1-1,-2 20 0,-1 7-2104</inkml:trace>
  <inkml:trace contextRef="#ctx0" brushRef="#br0" timeOffset="647.77">503 579 4994,'1'0'3262,"0"1"-3178,0-1 1,0 0 0,0 0 0,0 0 0,0 1-1,0-1 1,0 1 0,0-1 0,0 1 0,-1-1 0,1 1-1,0-1 1,0 1 0,0 0 0,0-1 0,-1 1-1,1 0 1,0 0 0,-1 0 0,1 0 0,-1 0 0,1-1-1,-1 1 1,1 0 0,0 2 0,3 7 62,0 0 1,-1 0-1,0 1 1,0-1 0,-1 1-1,0 0 1,-1 0-1,-1 0 1,0 21-1,-4 10-103,-11 50 1,11-72-16,2 1-309,3-14-1457,9-27-5243</inkml:trace>
  <inkml:trace contextRef="#ctx0" brushRef="#br0" timeOffset="1939.69">788 37 3634,'7'-18'2660,"-1"7"1455,-2 30-3268,-4-1-814,0 1 0,-1 0-1,-1 0 1,0 0 0,-2 0 0,0-1 0,-11 28 0,-59 122 45,61-141-40,7-18-33,1-1 0,-1 0 1,0-1-1,0 1 1,-1-1-1,-13 10 1,19-15-2,1-2-3,0 0-1,0 0 0,0 1 1,0-1-1,0 0 0,-1 0 1,1 0-1,0 0 0,0 1 1,0-1-1,0 0 1,0 0-1,0 0 0,-1 0 1,1 1-1,0-1 0,0 0 1,0 0-1,0 0 0,-1 0 1,1 0-1,0 0 0,0 0 1,0 0-1,0 0 0,-1 0 1,1 0-1,0 1 0,0-1 1,0 0-1,-1 0 0,1 0 1,0 0-1,0 0 0,0-1 1,-1 1-1,1 0 1,0 0-1,0 0 0,0 0 1,-1 0-1,1 0 0,0 0 1,0 0-1,0 0 0,0 0 1,-1-1-1,1 1 0,0 0 1,0 0-1,0 0 0,0 0 1,0 0-1,-1-1 0,1 1 1,0 0-1,0 0 0,0 0 1,0-1-1,0 1 0,0-1 3,0 1-1,0-1 1,0 0-1,0 1 1,1-1-1,-1 0 0,0 1 1,0-1-1,1 1 1,-1-1-1,0 0 1,1 1-1,-1-1 0,0 1 1,1-1-1,-1 1 1,1-1-1,-1 1 1,1-1-1,1 0 0,-1 0 1,3-2 7,-1 1 1,1-1-1,0 1 1,0 0-1,0-1 1,0 2-1,1-1 1,-1 0-1,0 1 1,1 0-1,-1 0 1,1 0-1,-1 1 1,9 0-1,25 9-12,33 14 52,-70-23-50,0 0 0,0 0-1,0 0 1,0 0-1,0 0 1,0 0 0,0-1-1,0 1 1,0 0-1,0-1 1,0 1 0,0-1-1,0 1 1,0-1-1,0 1 1,0-1 0,-1 0-1,1 1 1,0-1-1,0 0 1,-1 0 0,1 1-1,0-1 1,-1 0-1,1 0 1,-1 0 0,1 0-1,-1 0 1,1 0-1,-1 0 1,0 0 0,1-2-1,2-2 12,3-11 20,0-1 0,0 0 0,-2 0 0,0-1 0,-1 1 1,-1-1-1,0 0 0,-2-29 0,5 53 262,2 6-261,-5 7 2,0 0 0,-1 0-1,-1 0 1,-1 0-1,0 0 1,-7 30-1,4-21 44,0 0-1,1 29 1,5-44-43,1 0 1,0-1-1,0 1 1,1-1 0,1 0-1,0 0 1,13 21 0,-3-2 141,-15-31-181,0 0 0,0 1 0,0-1 1,0 0-1,0 1 0,0-1 0,0 0 0,0 1 0,0-1 0,0 0 0,1 1 0,-1-1 0,0 0 0,0 1 0,0-1 1,0 0-1,1 1 0,-1-1 0,0 0 0,0 0 0,0 1 0,1-1 0,-1 0 0,0 0 0,1 0 0,-1 1 0,0-1 1,0 0-1,1 0 0,-1 0 0,0 0 0,1 0 0,-1 1 0,0-1 0,1 0 0,-1 0 0,0 0 0,1 0 1,-1 0-1,0 0 0,1 0 0,-1 0 0,1 0 0,-1-1 0,0 1 0,1 0 0,-1 0 0,0 0 0,0 0 0,1 0 1,-1 0-1,0-1 0,1 1 0,-1 0 0,0 0 0,0-1 0,1 1 0,-1 0 0,0 0 0,0-1 0,1 1 1,-1 0-1,0 0 0,0-1 0,0 1 0</inkml:trace>
  <inkml:trace contextRef="#ctx0" brushRef="#br0" timeOffset="3532.67">1134 287 2177,'-20'1'3306,"19"-1"-3111,0 1 0,0-1 0,0 0 0,0 1 0,0-1 0,0 0 0,0 0 0,0 0 0,0 0 0,0 0 0,-1 0 0,1 0 0,0 0 0,0-1 0,0 1 0,0 0 0,-2-1 0,1-1-51,0 1 0,0-1 0,0 1 0,0-1 0,1 0 0,-1 1 0,0-1 0,1 0 0,-1 0-1,1 0 1,0 0 0,-1-1 0,1 1 0,0 0 0,0-1 0,1 1 0,-2-5 0,1 2-65,1 0 1,0 0 0,0-1 0,0 1 0,0 0-1,1 0 1,0 0 0,2-7 0,1 0-49,0-1 1,1 2 0,1-1-1,0 1 1,0-1-1,12-14 1,-13 21-18,-1 0 1,1 0-1,0 0 0,0 0 1,0 1-1,1 0 0,-1 0 1,1 0-1,0 1 1,0 0-1,1 0 0,11-3 1,-15 5-13,0 1 1,0-1 0,0 1-1,0 0 1,0 0 0,0 0-1,0 0 1,0 0 0,0 1-1,0 0 1,-1-1 0,1 1-1,0 0 1,0 0 0,0 1-1,-1-1 1,1 0 0,0 1-1,-1 0 1,1-1 0,-1 1-1,0 0 1,0 1 0,0-1-1,0 0 1,0 0 0,0 1-1,0-1 1,-1 1 0,3 4 0,0 1 3,-1 1 1,0-1-1,0 1 1,0-1-1,-1 1 1,-1 0-1,1 0 1,-1 0-1,-1 0 1,0 0 0,0 0-1,-1 0 1,0 0-1,0 0 1,-1 0-1,0 0 1,-1 0-1,0-1 1,0 1-1,-1-1 1,-7 12 0,-21 38 47,-3-2 0,-51 62 0,83-114-39,0 1 0,0-1 0,1 1 0,0 0-1,0 0 1,0 0 0,0 0 0,1 0 0,0 0 0,0 0-1,1 0 1,-1 0 0,1 1 0,0-1 0,0 0-1,1 0 1,1 8 0,-2-12-15,0-1 1,0 0-1,1 1 0,-1-1 0,0 0 1,0 1-1,0-1 0,1 0 0,-1 0 1,0 1-1,0-1 0,1 0 0,-1 0 1,0 1-1,0-1 0,1 0 0,-1 0 0,0 0 1,1 0-1,-1 1 0,0-1 0,1 0 1,-1 0-1,0 0 0,1 0 0,-1 0 1,0 0-1,1 0 0,-1 0 0,0 0 1,1 0-1,-1 0 0,0 0 0,1 0 1,-1 0-1,0-1 0,1 1 0,-1 0 1,0 0-1,1 0 0,-1 0 0,0 0 1,0-1-1,1 1 0,-1 0 0,0 0 1,0-1-1,1 1 0,-1 0 0,0 0 0,1-1 1,25-21 36,-1 2-4,-23 19-36,-1 0 1,1 0-1,0 0 1,0 0-1,0 0 1,0 0-1,1 1 1,-1-1-1,0 1 1,0 0-1,0-1 1,0 1 0,0 0-1,1 0 1,-1 1-1,0-1 1,0 0-1,0 1 1,0-1-1,0 1 1,4 1-1,-3 1 4,1-1 0,-1 1-1,1 0 1,-1 1-1,0-1 1,-1 0 0,1 1-1,0 0 1,3 7 0,-4-6-4,1-1 1,0 0-1,0 0 0,0 0 1,1 0-1,-1 0 1,1-1-1,0 1 0,0-1 1,0 0-1,5 3 1,-7-6-6,0 1 1,-1 0 0,1-1-1,0 1 1,0-1 0,0 1-1,0-1 1,0 0 0,0 0-1,0 0 1,0 0 0,0 0-1,0 0 1,0-1 0,-1 1-1,1-1 1,0 1-1,0-1 1,0 0 0,0 0-1,-1 1 1,1-1 0,0 0-1,-1-1 1,1 1 0,-1 0-1,1 0 1,-1-1 0,0 1-1,3-4 1,1-1-3,0 0 0,0 0 0,-1-1-1,1 1 1,-2-1 0,1 0 0,-1-1 0,3-7 0,-5 10-25,0 0 0,0 1 0,-1-1 0,1 0 0,-1 0 0,0 0 0,0 0 0,-1 1 0,0-1 0,0 0 0,0 0 0,0 1 0,-1-1 0,-2-6 0,2 8-260,0 0 0,1 0 0,-1 0 0,1 0 0,0 0 1,0 0-1,0 0 0,0 0 0,0-1 0,1 1 0,0 0 0,0 0 0,-1-1 1,2 1-1,-1 0 0,0-1 0,1 1 0,-1 0 0,1 0 0,2-5 1,4-5-2406</inkml:trace>
  <inkml:trace contextRef="#ctx0" brushRef="#br0" timeOffset="4045.65">1557 20 4850,'-1'0'159,"0"0"0,0 0 0,0 0 0,0 1 0,0-1 0,0 0 0,0 1 0,1-1 0,-1 1 0,0-1 0,0 1 0,0 0 0,1-1 0,-1 1 0,0 0 1,1-1-1,-1 1 0,0 1 0,1-2-94,0 1 1,0-1 0,1 1-1,-1-1 1,0 0 0,0 1-1,1-1 1,-1 0-1,0 1 1,0-1 0,1 0-1,-1 1 1,0-1 0,1 0-1,-1 1 1,1-1 0,-1 0-1,0 0 1,1 0 0,-1 0-1,1 1 1,-1-1 0,1 0-1,-1 0 1,1 0 0,43 5 805,-30-7-754,0 0 1,0-1-1,27-8 1,8-3-161,-34 8-131,-11 3-310,-7 2-568,-17 6-1347,11 2 241</inkml:trace>
  <inkml:trace contextRef="#ctx0" brushRef="#br0" timeOffset="5096.65">1471 43 4578,'-12'-3'6081,"19"23"-5255,-6-13-762,0-1 1,-1 0-1,0 1 0,-1-1 0,1 1 0,-1-1 0,-3 11 0,-3 29 26,2 43-20,3-62-46,2-27-24,0 0 1,-1 0-1,1 1 0,0-1 0,0 0 1,0 0-1,0 0 0,0 1 0,0-1 0,0 0 1,0 0-1,0 0 0,0 0 0,0 1 1,-1-1-1,1 0 0,0 0 0,0 0 1,0 0-1,0 0 0,0 0 0,-1 1 1,1-1-1,0 0 0,0 0 0,0 0 1,-1 0-1,1 0 0,0 0 0,0 0 0,0 0 1,0 0-1,-1 0 0,1 0 0,0 0 1,0 0-1,0 0 0,-1 0 0,1 0 1,0 0-1,0 0 0,0 0 0,-1 0 1,1 0-1,0 0 0,0 0 0,0-1 1,0 1-1,-1 0 0,1 0 0,0 0 0,0 0 1,0 0-1,0 0 0,0-1 0,0 1 1,-1 0-1,1 0 0,0 0 0,0 0 1,0-1-1,0 1 0,0 0 0,0 0 1,37-31 556,-22 22-543,1-1-8,1 1 1,0 0-1,25-8 0,-36 15-7,1 0 0,-1 1-1,0 0 1,1 0-1,-1 0 1,1 1 0,-1 0-1,1 1 1,-1-1 0,1 1-1,-1 0 1,0 1 0,1-1-1,5 4 1,-2-1 1,0 0 1,-1 0 0,0 1-1,0 1 1,0 0 0,-1 0-1,0 0 1,0 1-1,7 9 1,-10-11 3,-1 0 0,-1 1-1,1-1 1,-1 1 0,0 0 0,0 0-1,-1 0 1,1 1 0,-1-1 0,-1 1 0,1-1-1,-1 1 1,0-1 0,-1 1 0,0 9 0,0-8 4,0-1 0,0 0 0,0 0 0,-1 0 0,0 0 0,-1 0 0,0 0 1,0 0-1,0-1 0,-1 1 0,0 0 0,0-1 0,-1 0 0,0 0 0,0 0 1,0 0-1,0-1 0,-1 0 0,0 0 0,0 0 0,-12 8 0,0 0 42,15-11-18,0 0 1,0 0-1,-1 0 0,1 0 1,-1 0-1,1-1 1,-1 1-1,0-1 0,1 1 1,-1-1-1,0 0 1,0 0-1,0-1 0,0 1 1,0-1-1,0 1 1,0-1-1,0 0 0,0 0 1,0 0-1,0 0 1,0-1-1,-4 0 0,-4-2 22,5 2-16,-1-1 1,1 0-1,-1 0 1,1 0-1,0-1 1,-9-5-1,8 5-8,1 0 0,-1 1 0,0-1-1,-11-1 1,13 3-11,0 0 0,0 0-1,0-1 1,0 1 0,0-1-1,1 0 1,-1-1 0,-5-3 0,8 5-21,0 0 1,1 1 0,-1-1-1,0 1 1,0-1 0,1 1 0,-1-1-1,0 1 1,0 0 0,0 0-1,0 0 1,0 0 0,-2 1 0,-5-1-25,7-3-16</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33.789"/>
    </inkml:context>
    <inkml:brush xml:id="br0">
      <inkml:brushProperty name="width" value="0.1" units="cm"/>
      <inkml:brushProperty name="height" value="0.1" units="cm"/>
      <inkml:brushProperty name="color" value="#0000FF"/>
    </inkml:brush>
  </inkml:definitions>
  <inkml:trace contextRef="#ctx0" brushRef="#br0">0 195 5010,'5'-6'4368,"11"3"-2740,5 1-1344,180-35-9,-196 37 25</inkml:trace>
  <inkml:trace contextRef="#ctx0" brushRef="#br0" timeOffset="637.62">20 34 4034,'-6'-10'6453,"6"9"-6205,13-1 1662,11 0-2029,23-5 201,90 1 1,-97 1-107,-40 6-254</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34.791"/>
    </inkml:context>
    <inkml:brush xml:id="br0">
      <inkml:brushProperty name="width" value="0.1" units="cm"/>
      <inkml:brushProperty name="height" value="0.1" units="cm"/>
      <inkml:brushProperty name="color" value="#0000FF"/>
    </inkml:brush>
  </inkml:definitions>
  <inkml:trace contextRef="#ctx0" brushRef="#br0">11 4 7395,'-4'1'1553,"0"-1"-1073,1-1 241,5-2-721,-2 6-128,3-2-865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30.858"/>
    </inkml:context>
    <inkml:brush xml:id="br0">
      <inkml:brushProperty name="width" value="0.1" units="cm"/>
      <inkml:brushProperty name="height" value="0.1" units="cm"/>
      <inkml:brushProperty name="color" value="#0000FF"/>
    </inkml:brush>
  </inkml:definitions>
  <inkml:trace contextRef="#ctx0" brushRef="#br0">90 123 4050,'-14'1'2359,"10"1"-651,-1 12-1475,1 4 1,0 0 0,2 1 0,0-1 0,1 1 0,1 20 0,1-26-214,0 1 0,1-1 0,0 0 0,1 0 0,1 0 0,0 0 0,9 20 0,-11-29-22,1 0 0,0 1 1,0-2-1,0 1 0,0 0 1,0-1-1,1 1 0,-1-1 1,8 5-1,-10-7 3,0-1-1,1 1 1,-1 0 0,0-1-1,0 1 1,1-1 0,-1 1 0,0-1-1,1 0 1,-1 1 0,1-1-1,-1 0 1,0 0 0,1 0-1,-1 0 1,1 0 0,-1 0-1,0 0 1,1-1 0,-1 1 0,0-1-1,1 1 1,-1 0 0,0-1-1,0 0 1,1 1 0,-1-1-1,0 0 1,0 0 0,0 0-1,0 0 1,0 0 0,0 0-1,0 0 1,1-2 0,3-2 14,-1-1 1,0 0-1,0 1 1,-1-2-1,1 1 1,-1 0-1,-1-1 1,1 0-1,-1 1 1,-1-1-1,1 0 1,-1 0-1,0 0 1,0 0-1,-1-10 1,-1-6 7,-1 0 0,0 0-1,-8-30 1,8 48-22,1-1 0,-1 0 1,0 1-1,0 0 0,0-1 0,-1 1 0,0 0 1,0 0-1,0 0 0,0 1 0,-1-1 0,0 1 0,0 0 1,0 0-1,-1 0 0,1 1 0,-1-1 0,0 1 1,-5-3-1,7 5-4,0 1 0,0-1 1,1 1-1,-1 0 0,0 0 1,0 0-1,1 0 0,-1 0 1,0 1-1,0-1 0,1 1 0,-1 0 1,0-1-1,1 1 0,-1 1 1,1-1-1,-1 0 0,1 0 1,-1 1-1,1 0 0,0-1 1,0 1-1,0 0 0,-3 4 1,-1 0-78,1 0 1,-1 0 0,1 1 0,1 0 0,-1 0-1,-6 15 1,8-16-265,1 1 0,0 0 0,0-1-1,1 1 1,0 0 0,0 0 0,1 0 0,-1 0 0,2 0 0,-1 0-1,1 0 1,0 0 0,2 8 0,6 15-2788</inkml:trace>
  <inkml:trace contextRef="#ctx0" brushRef="#br0" timeOffset="508.02">346 349 3089,'0'0'199,"1"1"-1,0-1 1,-1 0-1,1 1 1,-1-1-1,1 0 1,-1 1-1,1-1 1,-1 1-1,1-1 1,-1 1-1,0-1 1,1 1 0,-1-1-1,0 1 1,1 0-1,-1-1 1,0 1-1,1-1 1,-1 1-1,0 0 1,0-1-1,0 1 1,0 0-1,0 0 1,4 33 1201,-6 37-1249,-10-23-6,3-16-1061,9-31 804,0-1-1,0 0 1,0 1 0,0-1 0,0 1-1,1-1 1,-1 0 0,0 1-1,0-1 1,1 0 0,-1 1 0,0-1-1,0 0 1,1 0 0,-1 1 0,0-1-1,1 0 1,-1 0 0,0 1 0,1-1-1,-1 0 1,0 0 0,1 0 0,-1 0-1,1 0 1,-1 1 0,0-1 0,1 0-1,-1 0 1,1 0 0,-1 0 0,0 0-1,1 0 1,-1 0 0,1 0 0,-1-1-1,0 1 1,1 0 0</inkml:trace>
  <inkml:trace contextRef="#ctx0" brushRef="#br0" timeOffset="1181.13">502 229 5298,'-7'-22'3547,"5"18"-3404,0 0-1,1 0 0,0 0 1,0 0-1,0 0 0,0 0 1,1-1-1,-1 1 0,1 0 1,0 0-1,1-1 0,-1 1 0,1 0 1,0 0-1,2-7 0,-1 5-76,-2 3-47,1 1-1,0-1 1,0 0 0,0 0-1,1 0 1,-1 1-1,1-1 1,-1 0-1,1 1 1,0-1 0,0 1-1,0 0 1,0 0-1,0 0 1,1 0 0,-1 0-1,1 0 1,2-1-1,-3 2-16,0 1-1,-1 0 1,1-1-1,0 1 1,-1 0-1,1 0 0,0 0 1,-1 0-1,1 0 1,0 0-1,0 0 1,-1 1-1,1-1 1,0 1-1,-1-1 0,1 1 1,-1 0-1,1-1 1,-1 1-1,1 0 1,-1 0-1,1 0 1,-1 0-1,0 0 1,0 0-1,1 1 0,0 1 1,2 0 4,-1 0 0,0 1 0,-1-1 1,1 1-1,0-1 0,-1 1 0,0 0 0,0 0 0,0 0 1,-1 0-1,3 5 0,-3 1-3,-1 1 0,1-1 0,-2 0 0,1 0 0,-1 1 0,-1-1 0,0 0 0,0 0 0,-1-1 0,0 1 0,-7 13 0,-3 4-29,-2-1 1,-30 41 0,30-50-5,13-15-34,6-5-67,4-2-34,-3 3 162,0 0-1,-1 0 0,1 0 0,0 1 0,0-1 1,0 1-1,0 0 0,0 1 0,1-1 0,-1 1 0,0 0 1,0 0-1,0 1 0,1 0 0,-1 0 0,0 0 0,0 0 1,0 1-1,-1-1 0,1 1 0,0 1 0,0-1 1,-1 1-1,0-1 0,1 1 0,-1 1 0,0-1 0,-1 1 1,5 4-1,-5-6-6,0 1 0,-1-1-1,1 0 1,0 0 0,0-1 0,0 1 0,1 0 0,-1-1 0,0 0 0,1 0 0,-1 0 0,1 0 0,-1 0 0,1-1-1,-1 0 1,1 1 0,-1-1 0,1-1 0,5 0 0,-6 1-29,-1-1 0,1 0 0,-1 1 0,0-1 0,1 0 0,-1 0 0,0-1 0,0 1 0,1-1 0,-1 1 0,0-1 0,-1 1-1,1-1 1,0 0 0,0 0 0,-1 0 0,1 0 0,-1 0 0,0 0 0,1-1 0,-1 1 0,0 0 0,0-1 0,0 1 0,-1 0 0,1-1 0,-1 1 0,1-4 0,6-41-3027,-6 31 1092</inkml:trace>
  <inkml:trace contextRef="#ctx0" brushRef="#br0" timeOffset="1715.22">869 56 5827,'3'-13'2143,"-3"13"-2103,0-1 1,0 1-1,0-1 0,0 1 0,0-1 0,0 1 1,1-1-1,-1 1 0,0-1 0,0 1 1,0-1-1,1 1 0,-1-1 0,0 1 0,1 0 1,-1-1-1,0 1 0,1-1 0,-1 1 1,0 0-1,1-1 0,-1 1 0,1 0 0,-1 0 1,1-1-1,-1 1 0,0 0 0,1 0 0,-1 0 1,1-1-1,-1 1 0,1 0 0,-1 0 1,1 0-1,-1 0 0,1 0 0,-1 0 0,1 0 1,-1 0-1,1 0 0,-1 0 0,1 1 0,-1-1 1,1 0-1,-1 0 0,1 0 0,0 1 1,18-2 58,1 0 1,-1-1 0,35-8 0,-35 6-78,20-6-186,-34 6-1315,-24 4-2083,5 3 846</inkml:trace>
  <inkml:trace contextRef="#ctx0" brushRef="#br0" timeOffset="2241.09">881 26 4610,'2'-11'2817,"2"16"-1536,3 22-905,-7-15-302,-2 0-1,0 0 1,0 0-1,-1 0 1,0 0 0,-10 21-1,7-17-29,0 0-1,-3 20 1,11-39-6,0 0 0,0 1 0,1-1 0,-1 1 0,1-1 1,0 1-1,0 0 0,0 0 0,0 0 0,0 1 0,0-1 0,4-1 0,-1 0-21,-1 1 0,1 0 0,-1 0 0,1 0 0,0 0 0,-1 1-1,1 0 1,0 1 0,9-1 0,-3 2-9,-1 1-1,0 0 1,-1 1-1,1 0 1,0 0-1,-1 1 1,0 1-1,16 8 1,-22-10-3,0 0 0,0 0 0,0 0 0,-1 1 1,1-1-1,-1 1 0,0 0 0,0 0 0,0 0 0,0 0 1,-1 0-1,1 1 0,-1-1 0,0 1 0,-1-1 0,1 1 1,-1 0-1,0 0 0,0 0 0,0 0 0,-1 8 1,0-10 4,-1 1 0,1-1 0,-1 0 1,0 0-1,1 0 0,-2 0 0,1 0 1,0 0-1,-1 0 0,1 0 0,-1 0 1,0 0-1,0-1 0,0 1 0,0-1 1,0 1-1,-1-1 0,1 0 0,-1 0 1,1 0-1,-1 0 0,0-1 0,0 1 1,0-1-1,0 1 0,0-1 0,0 0 1,-4 1-1,-3 0 124,0 1 1,1-1 0,-1-1-1,0 0 1,0 0-1,0-1 1,-19-2-1,14-7 152,15 9-323,1 0 1,-1 0 0,0 0 0,0 0-1,0 0 1,0 0 0,0 0 0,0 0 0,0 0-1,1-1 1,-1 1 0,0 0 0,0 0 0,0 0-1,0 0 1,0 0 0,0 0 0,0 0-37,0 0 37,1 0 0,-1 0 0,0-1-1,0 1 1,0 0 0,0 0 0,0 0-1,0 0 1,0 0 0,0 0 0,0 0 0,0-1-1,0 1 1,0 0 0,0 0 0,0 0 0,0 0-1,3 1-283,0 0-1,0-1 1,1 1 0,-1-1-1,0 1 1,0-1-1,0 0 1,6 0 0,-1-1-913,14 0-2580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15.656"/>
    </inkml:context>
    <inkml:brush xml:id="br0">
      <inkml:brushProperty name="width" value="0.1" units="cm"/>
      <inkml:brushProperty name="height" value="0.1" units="cm"/>
      <inkml:brushProperty name="color" value="#0000FF"/>
    </inkml:brush>
  </inkml:definitions>
  <inkml:trace contextRef="#ctx0" brushRef="#br0">0 23 6163,'0'2'178,"0"0"0,1 0-1,-1 0 1,0 0 0,0 0 0,1 0 0,-1 0 0,1-1 0,0 1 0,-1 0 0,1 0-1,0 0 1,0-1 0,0 1 0,0-1 0,1 1 0,-1-1 0,0 1 0,1-1 0,-1 1-1,2 0 1,1 0-114,-1 0 0,0 0-1,1-1 1,0 1 0,-1-1 0,1 0-1,0 0 1,0 0 0,0-1-1,4 1 1,9-1-115,-1-1-1,0 0 1,1-1-1,20-5 0,20-7 94,-19 4-19,1 2-1,57-5 1,-85 12-30,-1 1 0,0 0 1,1 0-1,-1 1 0,1 1 0,-1 0 1,0 0-1,0 1 0,0 0 0,0 1 1,-1 0-1,1 0 0,-1 1 0,11 8 0,-17-11-5,-1 0-1,1 0 0,0 0 0,-1 0 0,0 0 0,0 1 0,1-1 0,-1 1 0,-1 0 0,1-1 0,0 1 0,-1 0 0,1 0 0,-1 0 0,0 0 0,0 1 0,0-1 0,-1 0 0,1 0 0,-1 0 0,1 1 0,-1-1 0,0 0 0,0 1 1,-1-1-1,1 0 0,-2 5 0,5-17 20,-2 5-1,0 0-1,0 0 0,0 1 0,1-1 0,0 0 1,-1 1-1,1-1 0,0 1 0,1 0 0,-1-1 1,1 1-1,-1 0 0,1 1 0,0-1 0,0 0 0,6-3 1,15-6 20,1 0 1,1 2 0,0 1-1,0 1 1,1 1-1,-1 1 1,2 2 0,36-2-1,10 4 96,138 14 0,-129-3-69,113 28 0,-175-35 89,-24-14-168,-6-9-2333,7 10-549</inkml:trace>
  <inkml:trace contextRef="#ctx0" brushRef="#br0" timeOffset="377.92">1634 24 8804,'-3'1'3137,"4"-3"-2688,-2 2-81,4-2-272,-2 2-96,1 0-64,0-3-160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25.145"/>
    </inkml:context>
    <inkml:brush xml:id="br0">
      <inkml:brushProperty name="width" value="0.1" units="cm"/>
      <inkml:brushProperty name="height" value="0.1" units="cm"/>
      <inkml:brushProperty name="color" value="#0000FF"/>
    </inkml:brush>
  </inkml:definitions>
  <inkml:trace contextRef="#ctx0" brushRef="#br0">91 38 4546,'-5'3'192,"0"-1"1,0 1-1,1 0 1,-1 0-1,1 1 0,-1-1 1,1 1-1,0 0 0,1 0 1,-1 0-1,1 1 1,0-1-1,0 1 0,0 0 1,0 0-1,1 0 0,0 0 1,0 0-1,0 1 1,1-1-1,0 1 0,0-1 1,0 1-1,1-1 0,0 10 1,0-2-129,0 1 1,1-1-1,1 1 0,0-1 1,1 1-1,0-1 0,1 0 1,1 0-1,9 19 0,-13-30-62,0 1 1,1 0-1,-1 0 0,1-1 0,0 1 0,0-1 0,0 1 0,0-1 0,1 0 0,-1 0 1,0 0-1,1 0 0,0 0 0,-1 0 0,1-1 0,0 1 0,0-1 0,0 0 1,0 0-1,0 0 0,0 0 0,0-1 0,0 1 0,0-1 0,0 1 0,0-1 0,1 0 1,-1-1-1,0 1 0,4-1 0,-3 0 8,0-1-1,-1 0 1,1 0 0,0 0-1,-1 0 1,1 0 0,-1 0-1,0-1 1,1 0 0,-1 0-1,-1 0 1,1 0 0,0 0-1,-1 0 1,1-1 0,-1 0-1,0 1 1,0-1 0,-1 0-1,1 0 1,-1 0 0,2-7-1,0-4 10,0-1 0,-1 1 0,0-1 0,-2 0 0,0 1 0,0-1-1,-4-16 1,4 27-15,-1-1 1,0 1-1,-1 0 0,1 0 0,-1 0 1,0 1-1,0-1 0,0 0 1,-1 1-1,1-1 0,-1 1 0,0 0 1,-1 0-1,1 0 0,-1 0 0,0 1 1,0-1-1,0 1 0,0 0 0,0 0 1,-1 1-1,1-1 0,-1 1 0,0 0 1,-5-2-1,6 4-16,1-1-1,-1 1 1,0 0-1,0 0 1,1 0 0,-1 0-1,0 1 1,1 0-1,-1-1 1,0 1 0,1 1-1,-1-1 1,1 0 0,0 1-1,-1 0 1,1 0-1,0 0 1,0 0 0,0 0-1,-4 4 1,3-2-35,0 0 1,1-1-1,-1 1 0,1 1 1,0-1-1,0 0 1,0 1-1,0 0 0,1-1 1,0 1-1,0 0 1,0 0-1,-1 8 0,2-5-368,0 0 0,1 0-1,0 0 1,1 0 0,-1-1-1,1 1 1,1 0-1,0 0 1,3 10 0,8 12-3067</inkml:trace>
  <inkml:trace contextRef="#ctx0" brushRef="#br0" timeOffset="392.69">319 293 4546,'2'0'2369,"1"2"-1809,-8-2-223,4 7 143,-4 1-256,8-3-208,-5-1 0,6 4-16,-1-1-112,0 1-576,5-3-897,3-3-1937</inkml:trace>
  <inkml:trace contextRef="#ctx0" brushRef="#br0" timeOffset="771.13">533 3 4786,'0'0'80,"0"-1"-1,-1 1 0,1 0 1,0 0-1,-1-1 0,1 1 1,0 0-1,0 0 0,-1 0 1,1 0-1,0-1 0,-1 1 0,1 0 1,-1 0-1,1 0 0,0 0 1,-1 0-1,1 0 0,0 0 1,-1 0-1,1 0 0,0 0 1,-1 0-1,1 0 0,0 0 1,-1 0-1,1 1 0,0-1 1,-1 0-1,1 0 0,0 0 1,-1 0-1,1 1 0,0-1 1,-1 0-1,1 0 0,0 0 1,0 1-1,-1-1 0,1 0 1,0 1-1,0-1 0,-1 1 1,-13 22 897,-6 30-707,12-24-183,1 0-1,2 1 1,-2 31-1,6-52-81,1 1-1,0 0 1,1-1 0,0 1-1,0-1 1,1 1 0,0-1-1,1 0 1,0 1 0,0-1-1,1-1 1,0 1 0,9 13-1,-11-19-10,0 0 0,1-1 0,-1 1 0,1-1 0,-1 0 0,1 1 0,0-1 0,0 0 0,0-1-1,0 1 1,0 0 0,0-1 0,0 0 0,1 0 0,-1 0 0,0 0 0,1 0 0,-1-1 0,1 1 0,-1-1 0,1 0 0,-1 0 0,1 0-1,-1-1 1,0 1 0,1-1 0,-1 0 0,1 0 0,-1 0 0,0 0 0,5-3 0,-4 3 8,0-2 0,-1 1 0,1 0 0,0-1 0,-1 0 0,1 0 0,-1 0 0,0 0 0,0-1 0,0 1 0,-1-1 0,1 1 0,-1-1 0,0 0 0,0 0 0,0 0 0,0 0 0,-1-1 0,0 1 0,1 0 0,-2-1 0,1 1 0,0-1 0,-1-4 0,-1 1 6,1 1 0,-2 0 0,1 0 0,-1 0 0,0 0 1,0 0-1,-1 0 0,-5-10 0,6 15-3,1-1 1,-1 1-1,1-1 1,-1 1-1,0 0 1,0-1-1,0 1 1,0 0 0,0 0-1,0 0 1,0 1-1,-1-1 1,1 1-1,-1-1 1,0 1-1,1 0 1,-1 0-1,0 0 1,1 0-1,-1 0 1,0 0 0,0 1-1,-5-1 1,6 2-15,0-1 1,0 0-1,0 1 1,0 0-1,0-1 1,0 1-1,1 0 1,-1 0-1,0 0 1,0 0-1,1 0 1,-1 0-1,1 0 0,-1 1 1,1-1-1,0 1 1,-1-1-1,1 1 1,0-1-1,0 1 1,0 0-1,0-1 1,0 1-1,0 2 1,0-2-130,1-1 0,-1 1 0,1-1 0,0 1 0,0-1 0,-1 1 0,1-1 0,0 1 0,0-1 0,1 1 0,-1-1 0,0 1 0,0-1 0,1 1 0,-1-1 0,1 1 0,-1-1 0,1 0 0,0 1 0,1 1 0,8 8-2330</inkml:trace>
  <inkml:trace contextRef="#ctx0" brushRef="#br0" timeOffset="1520.65">698 37 5667,'7'-4'262,"0"1"1,0 1 0,0-1 0,0 1 0,0 0 0,0 1 0,15-2 0,6-2-80,-6 3-48,-45-1 58,19 2-182,-1 1 0,1 0 0,0 0-1,-1 0 1,1 1 0,0-1 0,-1 1 0,1 0-1,0 0 1,0 1 0,0-1 0,0 1 0,0 0-1,0 0 1,0 0 0,0 0 0,1 1 0,-6 5-1,2-3 3,2 1-1,-1 0 1,1 0 0,0 0-1,0 1 1,0-1-1,1 1 1,0 0-1,-3 10 1,6-15-14,1-1 0,-1 0 0,1 1 0,-1-1 0,1 1 0,0-1 0,0 1 0,-1-1 0,1 1 0,0-1 1,0 1-1,1-1 0,-1 1 0,0-1 0,1 3 0,-1-4 1,0 1 1,1-1 0,-1 1-1,1 0 1,-1-1 0,1 1-1,-1-1 1,1 1 0,-1-1-1,1 0 1,-1 1 0,1-1-1,-1 1 1,1-1 0,0 0-1,-1 0 1,1 1-1,0-1 1,-1 0 0,1 0-1,0 0 1,-1 0 0,2 0-1,0 0 27,1 0 0,0 0 0,-1 0 0,1-1 0,-1 1 0,1-1 0,-1 0 0,1 0 0,-1 0 0,1 0 0,-1 0 0,0 0 0,0-1 0,0 1 0,3-3 0,-1 0 11,1 0 1,0 0-1,0 0 0,0 1 0,1 0 1,-1 0-1,1 0 0,0 0 1,0 1-1,0 0 0,11-2 0,-13 4-32,-1 0 0,0 0 0,0 0 1,0 0-1,1 0 0,-1 1 0,0 0 0,0 0 0,0 0 0,0 0 0,0 0 0,0 0 0,0 1 0,0-1 0,-1 1 0,1 0 0,-1 0 0,1 0 0,-1 0 0,0 1 0,1-1 0,-1 0 0,0 1 0,-1 0 0,3 3 0,1 1-2,-1 0 1,0 0-1,0 0 0,-1 1 0,0 0 0,0 0 0,-1 0 0,3 13 0,-5-18 3,0 1 0,0 0 1,0-1-1,0 1 0,-1 0 0,1 0 0,-1-1 1,0 1-1,0-1 0,-1 1 0,1-1 0,-1 1 0,1-1 1,-1 0-1,0 0 0,0 0 0,-1 0 0,1 0 1,0 0-1,-1 0 0,-4 3 0,4-4 79,0-1-1,0 1 1,0-1-1,0 1 1,0-1-1,0 0 1,0 0-1,0-1 1,0 1-1,0 0 1,-1-1-1,1 0 1,0 0-1,0 0 1,-1 0-1,-4-2 1,1 1-11,1 0-1,-1 0 1,1-1 0,0 0 0,0-1-1,0 1 1,-7-5 0,5 0-295,13 4-911,17 5-1715,-15-2 2238,8 2-3116</inkml:trace>
  <inkml:trace contextRef="#ctx0" brushRef="#br0" timeOffset="2226.55">1226 103 4082,'-1'-6'5655,"18"15"-4499,25 21-1303,-29-17 234,-1 0-1,0 0 0,13 21 0,23 26-55,-48-59-70,1 0 0,-1-1 0,1 1 0,-1-1 0,1 1 0,-1-1 0,1 1 0,-1-1 0,1 1 0,-1-1 0,1 1 0,0-1 0,-1 0 0,1 1 0,0-1 0,-1 0 0,1 0 0,0 0 0,-1 1 0,1-1 0,0 0 0,0 0 0,-1 0 0,2 0 0,-1-1-143,-1 1-1,1-1 1,-1 0 0,1 1-1,-1-1 1,0 1 0,1-1 0,-1 0-1,0 1 1,1-1 0,-1 0-1,0 0 1,0 1 0,0-1-1,1 0 1,-1 0 0,0 1-1,0-1 1,0 0 0,0 0-1,-1 0 1,0-10-2432</inkml:trace>
  <inkml:trace contextRef="#ctx0" brushRef="#br0" timeOffset="2651.8">1412 92 4930,'-20'34'4368,"6"-11"-4073,0-2 1,-2 0 0,0-1-1,-1 0 1,-27 22 0,27-25-210,-8 6-3240</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21.023"/>
    </inkml:context>
    <inkml:brush xml:id="br0">
      <inkml:brushProperty name="width" value="0.1" units="cm"/>
      <inkml:brushProperty name="height" value="0.1" units="cm"/>
      <inkml:brushProperty name="color" value="#0000FF"/>
    </inkml:brush>
  </inkml:definitions>
  <inkml:trace contextRef="#ctx0" brushRef="#br0">173 34 4930,'-23'-34'6742,"17"71"-5101,1 10-1499,2-1 0,2 1 0,10 85 0,-4-71-134,-7-69-1850,0 0 580,0 0-1,-1 0 1,0 0 0,-4-7 0,-2 1-2537</inkml:trace>
  <inkml:trace contextRef="#ctx0" brushRef="#br0" timeOffset="551.03">21 218 3618,'-20'0'5184,"33"2"-2218,-2-2-2891,0 0-1,-1 0 1,1-1 0,-1 0 0,1-1-1,-1 0 1,0-1 0,12-4-1,28-7-23,-27 10-18,-8 1-36,0 0 0,22-1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4:48.785"/>
    </inkml:context>
    <inkml:brush xml:id="br0">
      <inkml:brushProperty name="width" value="0.1" units="cm"/>
      <inkml:brushProperty name="height" value="0.1" units="cm"/>
    </inkml:brush>
  </inkml:definitions>
  <inkml:trace contextRef="#ctx0" brushRef="#br0">134 57 3618,'0'0'129,"0"-1"-1,0 1 1,0 0 0,0-1 0,0 1 0,-1-1 0,1 1 0,0-1 0,0 1-1,0-1 1,-1 1 0,1 0 0,0-1 0,0 1 0,-1-1 0,1 1 0,0 0 0,-1-1-1,1 1 1,-1 0 0,1-1 0,0 1 0,-1 0 0,1 0 0,-1 0 0,1-1-1,-1 1 1,1 0 0,-1 0 0,1 0 0,0 0 0,-1 0 0,1 0 0,-1 0 0,1 0-1,-1 0 1,1 0 0,-1 0 0,1 0 0,-1 0 0,1 0 0,-1 0 0,1 0-1,-1 1 1,0-1 0,-22 11 1461,14-3-1477,1 1 1,0 0 0,0 1 0,1 0-1,0 0 1,1 0 0,0 1 0,0 0-1,1 0 1,1 1 0,0-1-1,0 1 1,1 0 0,1 0 0,-2 19-1,2-12-90,1 0 0,1 0-1,1 0 1,0 0 0,1 0-1,2 0 1,0 0 0,0-1-1,11 26 1,-10-34-25,1 1 0,0-1 0,1 0 0,0 0 0,1 0 0,0-1 0,0 0 0,1-1 0,0 0 0,16 11 0,-21-16 0,1 0 0,0-1 0,0 1 0,0-1 0,1 0-1,-1 0 1,0-1 0,1 1 0,-1-1 0,12 1 0,-13-3 1,0 1 1,0 0-1,-1-1 1,1 0-1,0 0 0,0 0 1,-1 0-1,1-1 1,-1 1-1,1-1 0,-1 0 1,0 0-1,1 0 0,-1 0 1,0-1-1,0 1 1,3-6-1,2-1 7,-1-1 1,0 0-1,0-1 1,-1 0-1,-1 0 0,0 0 1,0-1-1,-1 0 1,-1 1-1,0-1 0,-1-1 1,0 1-1,0 0 1,-1-17-1,-1 4 8,-1 0-1,-2-1 1,0 1 0,-2 0 0,0 1-1,-10-28 1,7 32-29,0 0 0,-2 0-1,0 1 1,-1 1 0,-1-1 0,-21-24-1,31 41 12,1 1-1,-1-1 1,1 1-1,-1-1 1,0 1-1,1-1 0,-1 1 1,0 0-1,0 0 1,0 0-1,0 0 1,0 0-1,-1 1 1,1-1-1,0 1 0,0-1 1,0 1-1,-1 0 1,1-1-1,0 1 1,0 0-1,-1 1 1,1-1-1,0 0 0,0 1 1,0-1-1,0 1 1,-1 0-1,1-1 1,0 1-1,0 0 0,0 1 1,0-1-1,1 0 1,-1 0-1,0 1 1,0-1-1,1 1 1,-4 3-1,-4 5-36,1 0 1,-1 0-1,2 1 0,-1 1 0,-8 17 1,8-11-451,0 0 1,1 1 0,1-1 0,0 1-1,2 0 1,0 1 0,-2 34 0,6-3-2402</inkml:trace>
  <inkml:trace contextRef="#ctx0" brushRef="#br0" timeOffset="412.95">453 462 5170,'0'0'2049,"0"4"-1248,1 8-433,2 5 240,-1 1-160,0 2 129,-2 1-257,0 0-48,-2-5-256,4-3 0,-4-5 0,4-5-32,-1 1-224,-1-8-897</inkml:trace>
  <inkml:trace contextRef="#ctx0" brushRef="#br0" timeOffset="899.63">614 117 6755,'0'0'1051,"3"26"659,7 13-1217,1 1-1,3-2 0,19 41 0,19 52-340,-51-127-150,1 0 0,-1 0 0,0 1 0,0-1 0,-1 0 0,1 1 0,-1-1 0,0 0 0,0 1 0,0-1 0,-1 0 0,0 1 0,0-1 0,0 0 0,0 0 0,-2 5 0,1-6 0,0 0 0,0 0 0,-1 0 0,1-1 0,-1 1-1,1-1 1,-1 1 0,0-1 0,0 0 0,0 0 0,0 0 0,-1-1 0,1 1 0,0-1 0,-1 0 0,1 0 0,-1 0 0,1 0-1,-5 0 1,3 0-2,1-1 0,-1 0 0,0 0 0,1 0 0,-1 0 0,1-1 0,-1 0 0,1 0 0,-1 0 0,1-1 0,0 1 0,0-1 0,-1 0 0,1 0 0,0-1 0,1 1 0,-1-1 0,0 0 0,1 0 0,-1 0 0,1 0 0,0 0 0,0-1 0,1 0 0,-1 1 0,1-1 0,-1 0 0,1 0 0,0-1 0,1 1 0,-1 0 0,1 0 0,0-1 0,0 1 0,0-1 0,0 1 0,1-1 0,0 0 0,0 1 0,0-1 0,1 1 0,-1-1 0,1 1 0,0-1 0,0 1 0,3-6 0,2-2 3,1 1 1,1 0-1,-1 1 0,2 0 0,-1 0 0,1 1 0,15-12 0,-12 11 1,-1-1-1,0 0 1,-1-1-1,17-24 1,-22 28-6,-1 0 0,1-1 0,-1 1 0,-1-1 0,0 0-1,0 0 1,-1 0 0,2-16 0,-3 22 2,-1-1-1,-1 0 0,1 0 1,0 1-1,-1-1 1,0 1-1,0-1 0,0 1 1,0-1-1,-1 1 1,1-1-1,-1 1 0,0 0 1,0 0-1,0 0 0,0 0 1,-1 0-1,1 0 1,-1 1-1,1-1 0,-1 1 1,0 0-1,0-1 1,0 2-1,-4-3 0,2 1-5,1 1 1,-1-1-1,0 1 0,0 0 0,0 1 0,0-1 0,0 1 0,0 0 0,-1 1 0,1-1 0,0 1 1,0 0-1,-10 1 0,13-1-35,-1 1 1,0 0-1,1 0 1,-1 0-1,1 0 1,-1 0-1,1 0 1,0 1-1,-1-1 1,1 1-1,0 0 1,0 0-1,0 0 1,0 0-1,0 0 1,1 0-1,-1 0 1,1 0-1,-1 1 1,1-1-1,0 1 1,0-1-1,0 1 1,0-1-1,0 1 1,0 0-1,0 5 1,0-4-318,1 0 0,-1 1 0,1-1 0,0 0 0,0 1 0,0-1 0,1 0 0,-1 1 0,3 4 0,8 16-3314</inkml:trace>
  <inkml:trace contextRef="#ctx0" brushRef="#br0" timeOffset="1244.97">943 85 3089,'-5'-3'5363,"7"3"-4867,3 0-64,10-3-160,9-3 193,1 4-273,-8-1-48,5 1-96,-1-2-48,-13 6 32,-2-4-64,-6 5 16,5 0-144,-13 0-96,5-2-577,-8 6-447,-7-1-1938</inkml:trace>
  <inkml:trace contextRef="#ctx0" brushRef="#br0" timeOffset="1736.01">942 82 5042,'0'0'142,"-1"-1"-1,1 1 1,-1 0-1,0-1 1,1 1-1,-1 0 0,1 0 1,-1 0-1,0 0 1,1-1-1,-1 1 1,0 0-1,0 0 0,1 0 1,-1 0-1,0 1 1,1-1-1,-1 0 1,1 0-1,-1 0 1,0 0-1,1 1 0,-1-1 1,0 0-1,1 1 1,-1-1-1,1 0 1,-1 1-1,1-1 1,-1 1-1,1-1 0,-1 1 1,1-1-1,-1 1 1,-4 28 595,10 60-326,-3-72-376,6 13 26,-7-30-59,-1 1 1,0-1-1,0 1 1,0-1-1,0 1 1,0-1-1,1 1 1,-1-1-1,0 1 1,0-1-1,1 1 1,-1-1-1,0 1 1,1-1-1,-1 1 1,1-1-1,-1 0 1,0 1-1,1-1 1,-1 0-1,1 1 1,-1-1-1,1 0 1,-1 0-1,1 1 1,-1-1-1,1 0 1,0 0-1,8-24 801,-5 20-790,-1 0-1,0 1 1,1-1-1,0 1 1,0 0 0,0 0-1,0 0 1,0 1-1,1-1 1,-1 1-1,1 0 1,-1 0-1,1 1 1,0-1 0,0 1-1,0 0 1,0 1-1,0-1 1,0 1-1,0 0 1,0 0-1,0 0 1,0 1 0,-1 0-1,1 0 1,0 0-1,0 0 1,0 1-1,-1 0 1,1 0-1,-1 0 1,1 1 0,6 5-1,-4-3-6,-1 0 1,0 1-1,-1 0 0,1 1 1,-1-1-1,0 1 0,-1 0 1,0 0-1,0 0 0,-1 1 1,1-1-1,-1 1 0,-1 0 1,0 0-1,0 0 0,1 9 1,-3-11 23,1 0 1,-1 0-1,0 1 1,0-1-1,-1 0 1,0 0-1,0 0 1,-1 0-1,1 0 1,-1 0-1,0 0 1,-1 0-1,0 0 1,0-1-1,0 0 1,0 1 0,-1-1-1,0 0 1,0-1-1,0 1 1,-8 6-1,5-7 32,1 1 0,-1-1 0,0-1 0,0 1 0,-1-1 0,1 0 0,-1-1-1,1 0 1,-1 0 0,0-1 0,0 0 0,1 0 0,-1-1 0,0 0 0,0 0 0,0-1 0,0 0 0,0 0 0,1-1-1,-1 0 1,0 0 0,1-1 0,-9-4 0,1 2-305,-1-3 626,16 2-2641,25-13-8411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16.507"/>
    </inkml:context>
    <inkml:brush xml:id="br0">
      <inkml:brushProperty name="width" value="0.1" units="cm"/>
      <inkml:brushProperty name="height" value="0.1" units="cm"/>
      <inkml:brushProperty name="color" value="#0000FF"/>
    </inkml:brush>
  </inkml:definitions>
  <inkml:trace contextRef="#ctx0" brushRef="#br0">1301 53 6963,'-3'-2'977,"6"-1"79,-3-1-576,-3 4-368,9 3-80,-7-4-64,2-1 16,1 1-208</inkml:trace>
  <inkml:trace contextRef="#ctx0" brushRef="#br0" timeOffset="2109.97">71 31 4898,'-1'0'115,"0"1"0,0 0 0,-1-1 0,1 1-1,0 0 1,0-1 0,0 1 0,0 0 0,0 0 0,0 0 0,0 0-1,0 0 1,0 0 0,0 0 0,1 0 0,-1 0 0,0 1-1,1-1 1,-1 0 0,0 2 0,-11 29 932,11-31-984,-3 15 188,0 0 0,1 0 0,0 0-1,1 0 1,1 0 0,1 24 0,0-33-211,1 0 0,-1 0 1,1 0-1,1 0 0,-1 0 0,1-1 0,1 1 0,-1 0 0,1-1 0,0 1 1,0-1-1,1 0 0,0 0 0,0 0 0,1-1 0,8 10 0,-11-14-36,0 1 0,0-1 0,0 1-1,0-1 1,0 0 0,0 0 0,0 1-1,0-2 1,1 1 0,-1 0 0,0 0-1,0-1 1,1 1 0,-1-1 0,1 0-1,-1 0 1,0 0 0,1 0 0,-1 0-1,1 0 1,-1-1 0,0 1 0,1-1-1,-1 1 1,0-1 0,0 0 0,1 0-1,-1 0 1,0 0 0,0-1-1,0 1 1,0-1 0,0 1 0,-1-1-1,1 1 1,0-1 0,-1 0 0,1 0-1,-1 0 1,2-2 0,2-3 13,-1 0 0,0 0 1,0-1-1,0 0 0,-1 1 0,0-1 0,-1 0 0,0-1 1,3-15-1,-5 12-16,-1 1 1,0 0-1,-1-1 1,0 1-1,0 0 1,-1 0-1,-1 0 1,0 0 0,0 1-1,-1 0 1,-1 0-1,1 0 1,-13-16-1,17 25-8,-1-1 0,1 1 0,0-1 0,-1 1 0,1-1 0,-1 1 0,1 0 0,-1 0 0,1 0 0,-1 0 0,0 0 1,0 0-1,0 0 0,1 1 0,-1-1 0,0 1 0,0-1 0,0 1 0,0 0 0,0-1 0,0 1 0,0 0 0,0 0 0,0 1 0,0-1 0,0 0 0,0 1 0,0-1 0,0 1 0,1 0 0,-1-1 0,0 1 0,0 0 0,0 0 0,1 0 0,-1 0 0,1 1 0,-4 2 0,-1 0-124,1 1 0,0 1 0,0-1-1,0 1 1,0 0 0,1 0-1,0 0 1,0 1 0,-3 8-1,4-7-330,0 1 0,0-1 0,1 1 0,-1 15 0,1 9-1742</inkml:trace>
  <inkml:trace contextRef="#ctx0" brushRef="#br0" timeOffset="2607.11">315 357 5122,'1'0'977,"-4"1"-321,5 2 401,-5 10-369,-2-10-112,2 2-304,3 1-32,0-2-240,0 2 16,-3-5-16,6-1-1072,8-7-3154</inkml:trace>
  <inkml:trace contextRef="#ctx0" brushRef="#br0" timeOffset="3031.15">420 96 4866,'0'-4'189,"1"1"1,-1-1-1,1 0 0,0 1 1,0-1-1,0 1 0,0-1 0,1 1 1,-1 0-1,1-1 0,0 1 0,0 0 1,0 0-1,1 0 0,-1 0 1,1 1-1,-1-1 0,1 1 0,3-3 1,-1 2-151,-1 0-1,0 0 1,1 1 0,-1-1 0,1 1 0,0 0 0,0 1 0,0-1 0,0 1 0,0 0 0,0 0-1,0 1 1,9-1 0,-12 1-35,-1 0 0,1 0 0,0 1 0,0-1 0,0 0 0,0 1 0,-1-1 0,1 1 0,0 0 0,0-1 0,-1 1 0,1 0 0,0 0-1,-1 0 1,1 0 0,-1 1 0,1-1 0,-1 0 0,0 0 0,0 1 0,2 2 0,-1-1-1,-1 0 1,0 0-1,0-1 0,0 1 0,0 0 1,-1 0-1,1 0 0,-1 0 0,0 0 1,0 0-1,0 1 0,-1 2 0,0 3 4,-1-1 0,0 1-1,0-1 1,-1 0 0,0 0 0,0 0-1,-1 0 1,-6 9 0,-18 17 5,26-32-9,0 0 0,0 0 1,0 0-1,0-1 0,0 1 1,0-1-1,-1 1 0,1-1 0,0 0 1,-1 0-1,1 0 0,-1 0 0,1-1 1,-3 2-1,5-3 0,-1 1 0,1 0 0,0-1 0,0 1 0,0 0 0,0-1 0,0 1 0,0 0 0,0 0 0,0-1 0,0 1 0,0 0 0,0-1 0,0 1 0,0 0 0,0-1 0,1 1 0,-1 0 0,0-1 0,0 1 0,0 0 0,0 0 0,1-1 0,-1 1 0,0 0 0,0 0 0,0-1 0,1 1 0,-1 0 0,0 0 0,0 0 0,1 0 0,-1-1 0,0 1 0,1 0 0,-1 0 0,10-10 25,-6 8-26,-1 0 0,1 0 0,-1 1 0,1-1 0,0 1 0,0 0 0,0 0 0,0 0 0,0 1 0,0-1 0,0 1 0,-1 0 1,1 0-1,0 0 0,0 1 0,0-1 0,0 1 0,0 0 0,0 0 0,0 1 0,-1-1 0,1 1 0,0-1 0,-1 1 0,0 1 0,5 2 0,-4-3 1,1 1-1,-1 0 0,0 0 0,0 0 0,-1 0 0,1 1 0,-1-1 0,0 1 0,0 0 0,0 0 0,0 0 0,0 0 0,-1 1 0,0-1 1,0 1-1,0-1 0,-1 1 0,1 0 0,-1 0 0,0 0 0,0 7 0,-1-7 18,-1 0 0,0 0 0,0-1 0,0 1 0,-1 0 0,1-1 0,-1 1 0,-1 0 0,1-1 0,0 0 0,-1 0 0,0 0 0,0 0 0,0 0 0,-1 0 0,1-1 0,-1 0 0,0 1 0,0-1 0,0-1 0,0 1 0,0 0 0,-1-1 0,1 0 0,-6 2 0,3-2 35,0 0 0,-1 0 0,1-1 1,-1 1-1,1-2 0,-1 1 0,1-1 0,-1 0 0,1-1 0,-1 1 0,0-2 0,1 1 0,0-1 0,-1 0 1,1 0-1,-8-5 0,15 7-66,-1 0 1,1 0-1,-1 0 1,1 0-1,-1-1 1,1 1-1,-1 0 1,1 0-1,-1-1 1,1 1-1,0 0 1,-1-1-1,1 1 1,-1 0-1,1-1 1,0 1 0,0 0-1,-1-1 1,1 1-1,0-1 1,-1 1-1,1-1 1,0 1-1,0-1 1,0 1-1,0-1 1,-1 1-1,1-1 1,0 1-1,0-1 1,0 1-1,0-1 1,0 1-1,0-1 1,1 0-1,-1 0-46,1-1-1,0 1 1,0 0-1,0 0 0,1 0 1,-1 0-1,0 0 1,0 0-1,1 0 1,-1 0-1,3-1 0,51-20-2263,-49 20 1794,25-10-1514</inkml:trace>
  <inkml:trace contextRef="#ctx0" brushRef="#br0" timeOffset="3409.48">812 38 4946,'0'-5'3113,"1"5"-3060,12-5 991,28-2-1377,-28 4 730,94-14-135,-98 17-388,-17 2-2197,-5 1-116</inkml:trace>
  <inkml:trace contextRef="#ctx0" brushRef="#br0" timeOffset="3933.21">834 13 4194,'-2'0'229,"0"0"-1,0 0 1,1 1 0,-1-1 0,0 1-1,1 0 1,-1-1 0,0 1 0,1 0-1,-1 0 1,1 0 0,0 0 0,-1 0-1,1 0 1,0 1 0,-2 0 0,1 2-164,0-1 1,1 1 0,-1-1 0,1 1 0,-1 0 0,1-1-1,-1 6 1,-2 8 39,1 0-1,0 0 1,2 0-1,0 0 1,2 31-1,-1-47-103,0-1 0,0 1 0,0-1 0,0 1 0,0-1 0,0 1 0,0-1 0,0 1 0,0-1 0,0 1-1,1-1 1,-1 1 0,0-1 0,0 1 0,1-1 0,-1 0 0,0 1 0,1-1 0,-1 1 0,0-1 0,1 0 0,-1 1 0,1-1 0,-1 0-1,0 1 1,1-1 0,-1 0 0,1 0 0,-1 1 0,1-1 0,-1 0 0,1 0 0,-1 0 0,1 0 0,-1 0 0,1 0 0,-1 0 0,1 0-1,-1 0 1,1 0 0,-1 0 0,1 0 0,-1 0 0,1 0 0,-1 0 0,1 0 0,-1-1 0,1 1 0,-1 0 0,1 0 0,-1-1 0,1 1-1,-1 0 1,1-1 0,-1 1 0,35-29 284,-9 7-155,-20 20-115,0 0-1,1 0 0,-1 0 1,1 0-1,-1 1 1,1 0-1,-1 1 1,1-1-1,0 1 1,-1 1-1,1-1 1,0 1-1,-1 0 1,1 1-1,-1-1 0,1 1 1,-1 1-1,0-1 1,0 1-1,0 0 1,0 0-1,5 5 1,-6-5-10,-1 0-1,1 0 1,-1 1 0,0 0 0,0 0 0,0 0 0,-1 0 0,0 1 0,1-1-1,-1 1 1,-1 0 0,1 0 0,-1 0 0,0 0 0,0 0 0,0 1 0,-1-1-1,0 0 1,0 1 0,0-1 0,-1 1 0,0 0 0,0-1 0,0 1 0,0-1-1,-3 9 1,2-10 17,0 0-1,0-1 0,-1 1 0,1 0 0,-1-1 0,0 1 1,0-1-1,0 0 0,0 1 0,-1-1 0,1 0 1,-1 0-1,0-1 0,0 1 0,0-1 0,0 1 0,-1-1 1,1 0-1,0 0 0,-1 0 0,0-1 0,1 1 1,-1-1-1,0 0 0,0 0 0,0 0 0,1-1 1,-1 1-1,0-1 0,0 0 0,0 0 0,0 0 0,-5-1 1,-1-1 46,1 1 1,0-1-1,0-1 1,0 1 0,0-1-1,1-1 1,-1 0-1,1 0 1,0-1 0,0 0-1,0 0 1,1-1-1,-9-8 1,16 14-77,0 0-1,0 0 1,-1 0-1,1 0 1,0 0 0,0-1-1,0 1 1,0 0-1,0 0 1,0 0-1,0 0 1,0 0 0,-1-1-1,1 1 1,0 0-1,0 0 1,0 0-1,0 0 1,0 0 0,0-1-1,0 1 1,0 0-1,0 0 1,0 0-1,0 0 1,0-1 0,0 1-1,0 0 1,0 0-1,0 0 1,0 0-1,0 0 1,0-1 0,1 1-1,-1 0 1,0 0-1,0 0 1,0 0 0,0 0-1,0-1 1,0 1-1,0 0 1,0 0-1,1 0 1,-1 0 0,0 0-1,0 0 1,0 0-1,0 0 1,0 0-1,1-1 1,13-2-551,15 3-464,4 5-350,5 0-567</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09.255"/>
    </inkml:context>
    <inkml:brush xml:id="br0">
      <inkml:brushProperty name="width" value="0.1" units="cm"/>
      <inkml:brushProperty name="height" value="0.1" units="cm"/>
      <inkml:brushProperty name="color" value="#0000FF"/>
    </inkml:brush>
  </inkml:definitions>
  <inkml:trace contextRef="#ctx0" brushRef="#br0">99 3 3282,'-26'-2'2475,"-13"2"1228,37 3-3585,1 0 0,-1 0-1,0 0 1,1 1 0,0-1 0,0 0-1,-1 5 1,1-6-100,1 1 0,-1 0 0,1-1-1,0 1 1,0 0 0,0 0 0,0-1 0,0 1-1,1 0 1,-1-1 0,1 1 0,0-1 0,0 1 0,-1 0-1,2-1 1,-1 0 0,0 1 0,3 2 0,-2-1-2,1-1-1,0 0 1,1 0 0,-1 0 0,1-1 0,-1 1 0,1-1 0,0 0 0,0 0 0,5 2-1,4 1 5,0-1-1,0-1 0,0 0 1,1-1-1,-1-1 0,17 0 0,155-13 47,-21 0-38,-147 12-32,0 2 1,0 0-1,-1 1 1,1 0-1,24 10 0,-38-12 1,-1 0 0,0 0 0,1 0 0,-1 0 0,0 0 0,0 1 0,0-1 0,0 1 0,0-1 0,-1 1 0,1 0 0,0 0 0,-1 0 0,1 0 0,-1 0 0,0 0 0,1 0 0,-1 1 0,0-1 0,0 0-1,-1 1 1,1-1 0,0 4 0,0-1 1,-1-1 0,1 1 1,-1-1-1,0 1 0,-1 0 0,1-1 0,-1 1 0,0-1 0,0 1 0,0-1 0,-4 8 0,11-20-10,-1 0 0,1 0 0,0 0 0,1 1 0,0 0 0,0 1 0,11-9 0,0 5 12,0 0 0,0 1 0,1 1 0,0 1-1,0 0 1,1 2 0,0 0 0,0 1-1,0 1 1,0 1 0,1 1 0,25 1 0,-40 1 3,-1 1 1,1-1 0,-1 1-1,1 0 1,-1 0-1,0 1 1,0-1 0,0 1-1,0 0 1,7 6 0,12 8 81,-29-11 95</inkml:trace>
  <inkml:trace contextRef="#ctx0" brushRef="#br0" timeOffset="343.03">1232 286 6115,'-4'3'1697,"4"-6"-1281,-4 7 976,1-8-1312,-1 4-32,1 0-48,0-2-416</inkml:trace>
  <inkml:trace contextRef="#ctx0" brushRef="#br0" timeOffset="3072.09">134 497 4306,'-3'0'227,"-1"0"-1,1 1 1,0-1 0,0 1-1,-1-1 1,1 1 0,0 0-1,0 0 1,0 1 0,0-1-1,0 1 1,0-1 0,0 1-1,1 0 1,-1 0 0,0 0-1,1 1 1,0-1 0,0 0-1,-1 1 1,-2 4 0,-1 4-175,0 1 0,0 0 0,1 0 0,-4 16 1,1-3 451,3-13-414,2 0 1,0 0-1,0 0 0,1 1 1,0 0-1,1-1 0,1 1 1,0 0-1,2 16 0,-1-25-84,-1 0 0,1 0 0,0 0 0,0 0-1,1 0 1,-1-1 0,1 1 0,0-1 0,0 1 0,0-1-1,0 1 1,0-1 0,1 0 0,0 0 0,0 0 0,-1-1 0,2 1-1,-1-1 1,0 1 0,0-1 0,1 0 0,-1 0 0,1 0-1,0-1 1,-1 0 0,1 1 0,0-1 0,0 0 0,0-1-1,0 1 1,0-1 0,0 0 0,6 0 0,-6 0-3,-1-1 1,1 1-1,-1-1 1,1 0-1,-1 0 1,1 0-1,-1 0 1,0-1-1,0 1 1,0-1-1,0 0 1,0 0-1,0 0 1,0 0-1,0-1 1,-1 1-1,1-1 1,-1 0-1,0 1 1,0-1-1,0 0 1,0 0-1,0-1 1,-1 1-1,0 0 1,1 0-1,-1-1 1,1-3-1,1-5 10,0 0-1,-1 0 1,0 0 0,0 0-1,-2-1 1,0-23-1,-2 18-3,0 1 1,-2-1-1,-7-25 0,10 38-11,-1 0 0,0 0 0,0 1 0,0-1 0,-1 0 0,1 1 0,-1-1 0,0 1 0,-1 0 0,1 0 0,-1 0 0,0 0 0,1 1 0,-2-1 0,1 1 0,-5-3 0,7 6-9,-1-1 1,1 0-1,0 0 0,-1 1 1,1 0-1,-1-1 0,1 1 1,-1 0-1,1 0 1,-1 0-1,0 0 0,1 1 1,0-1-1,-1 1 0,1 0 1,-1-1-1,1 1 0,0 0 1,-1 1-1,1-1 1,0 0-1,0 0 0,0 1 1,0-1-1,0 1 0,0 0 1,-2 2-1,-2 2-116,1 1 0,0-1 0,0 1-1,1-1 1,0 1 0,0 1 0,-3 7 0,3-3-426,1 0 0,0 0 1,1 0-1,0 1 0,1-1 1,0 26-1,1-2-3038</inkml:trace>
  <inkml:trace contextRef="#ctx0" brushRef="#br0" timeOffset="3596.2">354 828 3858,'0'3'2161,"0"0"-1969,1 5 368,1-1 0,-7 2-256,7-4-31,-2 5-145,1-4-16,-2 0-112,1-4 0,0 3-16,1-5-577</inkml:trace>
  <inkml:trace contextRef="#ctx0" brushRef="#br0" timeOffset="3955.09">440 502 5523,'-11'-2'3878,"16"3"-2784,24 2-1086,3-7 23,50-11-1,-66 12-34,-14 2 5,-1 1 0,0 0 0,1 0 1,-1 0-1,0 0 0,1 0 0,-1 0 1,0 0-1,1 0 0,-1 1 0,0-1 1,1 1-1,-1-1 0,0 0 0,0 1 1,0 0-1,1-1 0,-1 1 1,0 0-1,0 0 0,0 0 0,0-1 1,0 1-1,0 0 0,0 0 0,-1 1 1,1-1-1,0 0 0,0 0 0,-1 0 1,1 0-1,-1 1 0,1-1 0,-1 0 1,0 0-1,1 1 0,-1-1 1,0 0-1,0 1 0,0-1 0,0 0 1,0 2-1,1 7 9,-1 0 0,-1 0 0,1 0 0,-4 13 0,-39 190 227,42-204-220,0 1-1,1 0 1,0 0-1,1 13 1,-1-22-39,0-1 1,0 0-1,0 0 1,0 1-1,0-1 1,0 0-1,0 0 1,0 0-1,0 1 1,0-1-1,1 0 1,-1 0-1,0 1 1,0-1-1,0 0 1,0 0-1,0 0 1,0 0-1,0 1 1,1-1-1,-1 0 1,0 0-1,0 0 1,0 0-1,0 1 1,1-1-1,-1 0 1,0 0-1,0 0 1,0 0-1,1 0 1,-1 0-1,0 0 1,0 0-1,0 1 1,1-1-1,-1 0 1,0 0-1,0 0 1,1 0-1,-1 0 1,0 0-1,0 0 1,0 0-1,1-1 1,-1 1-1,0 0 1,0 0-1,1 0 1,-1 0-1,0 0 1,0 0-1,0 0 1,0 0-1,1-1 1,-1 1-1,0 0 1,0 0-1,0 0 1,0 0-1,1 0 1,-1-1-1,0 1 1,0 0-1,0 0 1,0 0-1,0-1 1,11-12-2028,-4-1 131</inkml:trace>
  <inkml:trace contextRef="#ctx0" brushRef="#br0" timeOffset="4333.09">497 661 5651,'0'0'1168,"4"0"-303,4 1-689,0-1 64,8 0-48,6 0-144,0-1 32,-5 2-64,0-1-32,4 0 0,-5-1-144,4 1-1233,-7-4-912</inkml:trace>
  <inkml:trace contextRef="#ctx0" brushRef="#br0" timeOffset="4869.2">737 522 4610,'57'2'3181,"35"-2"-3038,-86-1-32,-8-1-59,-14-4-63,-27-3-18,39 8 51,-1 1 0,0 0 0,0-1 0,1 2 0,-1-1 1,0 1-1,1-1 0,-1 1 0,0 0 0,1 1 0,-1-1 0,1 1 0,0 0 0,-1 0 0,1 1 0,0-1 0,0 1 1,0 0-1,1 0 0,-1 0 0,1 0 0,0 1 0,0-1 0,0 1 0,0 0 0,0 0 0,1 0 0,0 0 0,0 0 1,0 1-1,0-1 0,1 1 0,-1-1 0,1 1 0,-1 8 0,2-11-12,0 1 0,0-1 0,0 1 1,0-1-1,0 1 0,0 0 0,1-1 0,0 1 0,-1-1 0,1 1 0,0-1 1,0 0-1,0 1 0,0-1 0,1 0 0,2 4 0,-3-5-1,0 0-1,0 0 0,0 0 1,1 0-1,-1 0 0,0 0 1,1-1-1,-1 1 0,0 0 1,1-1-1,-1 1 0,1-1 1,-1 0-1,1 1 0,-1-1 1,1 0-1,0 0 0,-1 0 1,1 0-1,-1 0 0,1 0 1,-1-1-1,1 1 0,-1 0 1,1-1-1,-1 1 0,3-2 1,7-3 123,1 1 0,0 0 0,0 0 0,18-2 0,-26 5-124,0 1 0,0 0 0,0 0 0,0 0 0,0 0 0,0 1 0,0-1 0,-1 1 0,1 0-1,0 0 1,0 1 0,-1-1 0,1 1 0,0 0 0,-1-1 0,0 2 0,1-1 0,4 4 0,-1 1-2,0 1-1,0-1 1,-1 1 0,0 1 0,0-1 0,-1 1 0,0 0 0,4 11 0,-8-17 0,1 1 0,-1-1-1,0 1 1,0 0 0,-1 0 0,1-1 0,-1 1 0,1 0 0,-1 0 0,-1 0-1,1 0 1,0-1 0,-1 1 0,0 0 0,0 0 0,0-1 0,0 1 0,-1 0-1,1-1 1,-1 1 0,0-1 0,0 0 0,0 0 0,-5 6 0,5-7 49,-1 0 0,0 0 0,0 0 1,0 0-1,0 0 0,0-1 0,0 1 0,0-1 1,0 0-1,0 0 0,-1 0 0,1 0 0,0-1 1,-1 1-1,1-1 0,-1 0 0,1 0 1,0 0-1,-1 0 0,1-1 0,0 0 0,-6-1 1,4 1-9,0-1 1,0 0-1,0 0 0,0 0 1,0 0-1,0-1 1,1 0-1,-1 0 1,1 0-1,0-1 1,0 1-1,0-1 0,-5-6 1,9 10-71,-1-1 0,1 1 0,0 0 0,0 0 0,-1-1 0,1 1 0,0 0 1,0-1-1,0 1 0,0 0 0,0-1 0,-1 1 0,1 0 0,0-1 0,0 1 0,0 0 0,0-1 0,0 1 0,0 0 1,0-1-1,0 1 0,0 0 0,0-1 0,0 1 0,1 0 0,-1-1 0,0 1 0,0 0 0,0 0 0,0-1 0,0 1 1,1 0-1,-1-1 0,0 1 0,0 0 0,0 0 0,1-1 0,-1 1 0,0 0 0,0 0 0,1 0 0,-1-1 0,1 1 1,22-5-957,32 6-2635,-51-1 2865,19 1-3023</inkml:trace>
  <inkml:trace contextRef="#ctx0" brushRef="#br0" timeOffset="5216.24">1171 670 5362,'3'5'3389,"16"20"-2613,98 111 651,-114-131-1581</inkml:trace>
  <inkml:trace contextRef="#ctx0" brushRef="#br0" timeOffset="5624.11">1342 654 4962,'0'6'1377,"-8"10"-433,-2 1 1,-5 7-337,2-3-176,-7 7-176,1-5-224,1 0-32,7 1 0,5-12-976</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7:08.234"/>
    </inkml:context>
    <inkml:brush xml:id="br0">
      <inkml:brushProperty name="width" value="0.1" units="cm"/>
      <inkml:brushProperty name="height" value="0.1" units="cm"/>
      <inkml:brushProperty name="color" value="#66CC00"/>
    </inkml:brush>
  </inkml:definitions>
  <inkml:trace contextRef="#ctx0" brushRef="#br0">54 441 3538,'0'0'6,"-23"-4"3763,23 4-3668,0 0 0,-1 0 1,1 0-1,0 0 0,-1 0 0,1 0 0,-1-1 1,1 1-1,0 0 0,0 0 0,-1 0 1,1-1-1,0 1 0,-1 0 0,1 0 1,0 0-1,0-1 0,-1 1 0,1 0 1,0-1-1,0 1 0,0 0 0,-1-1 0,1 1 1,0 0-1,0-1 0,0 1 0,0 0 1,0-1-1,0 1 0,0 0 0,0-1 1,0 1-1,0 0 0,0-1 0,0 1 1,0-1-1,56-6 662,100-5-648,-196 4 37,22 3-60,-1 1-1,-25-2 0,34 6-49,0-1 0,0 0-1,-1 0 1,1-1 0,0 0-1,0-1 1,-16-7 0,37 15-9,-1-2 0,1 1 0,0-2 0,0 1 0,0-2 0,0 1 0,0-1 0,0-1 0,0 0 0,1-1 0,-1 0-1,0 0 1,19-6 0,-14 0 39,-31 4 68,-4 0-165,4-1 32,-1 2 1,1-1-1,0 2 0,-1 0 0,0 1 1,-17 2-1,50 4-29,14 1 40,-30-7-17,35 4-38,-34-4 43,-5 0 0,-20 0 3,-85-3-681,127 8-4234,4-5 2000</inkml:trace>
  <inkml:trace contextRef="#ctx0" brushRef="#br0" timeOffset="756.92">552 132 5523,'-6'-7'1621,"6"7"-1558,0 0-1,0-1 1,0 1-1,0 0 1,0 0-1,0-1 1,-1 1-1,1 0 1,0 0 0,0 0-1,0 0 1,0-1-1,0 1 1,0 0-1,-1 0 1,1 0-1,0 0 1,0-1 0,0 1-1,-1 0 1,1 0-1,0 0 1,0 0-1,0 0 1,-1 0-1,1 0 1,0 0-1,0 0 1,-1 0 0,1 0-1,0-1 1,0 1-1,0 0 1,-1 1-1,1-1 1,0 0-1,0 0 1,-1 0 0,1 0-1,0 0 1,0 0-1,0 0 1,-1 0-1,1 0 1,0 0-1,0 0 1,0 1 0,-1-1-1,1 0 1,0 0-1,0 1 1,19 29 460,-12-12-319,-2-1 0,0 1 0,-1 1 0,2 22 0,2 14-32,2 6-41,-8-38-76,2-1 0,7 24 0,-10-71 564,-10-75-521,-1-5-65,-1 63-21,8 30 3,6 31 6,5 23 129,-1 0 1,0 81-1,-3-86-251,-4-37 71,0 0 1,0 0 0,0 1-1,0-1 1,0 0 0,0 0-1,0 0 1,0 0 0,0 1-1,0-1 1,0 0-1,0 0 1,0 0 0,0 0-1,0 0 1,0 1 0,0-1-1,0 0 1,1 0 0,-1 0-1,0 0 1,0 0-1,0 0 1,0 1 0,0-1-1,0 0 1,0 0 0,0 0-1,1 0 1,-1 0 0,0 0-1,0 0 1,0 0-1,0 0 1,0 0 0,1 0-1,-1 0 1,0 0 0,0 0-1,0 0 1,0 0 0,0 0-1,1 0 1,-1 0 0,0 0-1,0 0 1,0 0-1,1 0 1,4-17-3823,-3 6 917</inkml:trace>
  <inkml:trace contextRef="#ctx0" brushRef="#br0" timeOffset="1150.42">472 251 6227,'-3'-5'228,"-1"0"-1,1 0 1,0 0 0,0 0 0,1-1 0,-1 1 0,1-1-1,0 0 1,1 0 0,-1 0 0,1 0 0,0 0 0,1 0-1,0 0 1,0 0 0,0 0 0,0 0 0,3-9 0,-2 9-167,1 0 1,0 1 0,1-1 0,-1 1 0,1 0 0,0 0 0,0 0-1,1 0 1,-1 0 0,1 0 0,0 1 0,0 0 0,1 0 0,-1 0 0,1 0-1,0 1 1,0 0 0,0 0 0,0 0 0,1 1 0,-1-1 0,1 1-1,0 1 1,-1-1 0,1 1 0,0 0 0,0 0 0,11 0 0,1 1-22,0 1 1,0 0 0,0 1 0,-1 1-1,1 1 1,24 8 0,-36-9-35,0-1 1,0 1 0,0 1-1,0-1 1,0 1-1,-1 0 1,0 0 0,1 0-1,4 7 1,-7-8-3,-1 1 0,1-1 0,-1 1 0,0 0-1,0 0 1,0 0 0,0 0 0,-1 0 0,1 0 0,-1 1 0,-1-1 0,1 0 0,0 1-1,-1-1 1,0 7 0,-1-6 3,1 0 1,-1 0-1,-1 0 0,1 0 1,-1 0-1,0 0 0,0 0 0,0-1 1,-1 1-1,0-1 0,1 1 0,-2-1 1,1 0-1,0 0 0,-1 0 0,0-1 1,0 1-1,0-1 0,-7 4 1,-2 2 16,-1-1 0,-1 0 0,0-1 1,-30 10-1,15-14-919,14-1-450,30 1 45,8-2-1128,4-6-1753</inkml:trace>
  <inkml:trace contextRef="#ctx0" brushRef="#br0" timeOffset="1563.24">1072 55 5619,'-3'1'209,"1"0"0,-1 0 0,1 0 0,0 1 0,-1-1 0,1 1 0,0-1 1,0 1-1,0 0 0,0 0 0,0 0 0,1 0 0,-1 0 0,0 0 0,1 0 1,0 0-1,-1 1 0,1-1 0,0 0 0,0 1 0,0-1 0,1 1 0,-1 3 1,-3 10 46,0 1 1,-1 24 0,4-34 10,-2 29 278,0 62 0,4-87-502,0 0 0,0-1 1,1 1-1,0-1 0,1 1 0,0-1 1,0 0-1,1 0 0,1 0 0,8 14 1,-12-23-77,0 0 1,0 1 0,0-1 0,0 0-1,0 1 1,0-1 0,0 0 0,1 0-1,-1 0 1,0 0 0,1 0 0,-1 0-1,1-1 1,-1 1 0,1 0 0,-1-1-1,1 1 1,-1-1 0,1 1 0,0-1-1,-1 0 1,1 0 0,0 0 0,-1 0-1,1 0 1,-1 0 0,1 0 0,0 0-1,-1-1 1,1 1 0,2-2 0,3-1-734,-1-1 1,1 1-1,-1-1 1,0-1-1,9-8 1,-12 11 323,13-12-3082</inkml:trace>
  <inkml:trace contextRef="#ctx0" brushRef="#br0" timeOffset="2115.25">1269 95 5475,'2'39'4479,"5"23"-2606,2 28-1588,3 2-26,-5-47-192,-7-45-65,0 0-1,0 0 1,0 0 0,-1 0 0,1 0 0,0 0 0,0 0 0,0 0 0,0 0 0,0 0 0,0 0-1,0 0 1,0 0 0,-1 0 0,1 0 0,0 0 0,0 0 0,0 0 0,0 0 0,0 0 0,0 0-1,0 0 1,0 0 0,-1 0 0,1 0 0,0 0 0,0 0 0,0 0 0,0 1 0,0-1 0,0 0-1,0 0 1,0 0 0,0 0 0,0 0 0,0 0 0,-1 0 0,1 0 0,0 0 0,0 1 0,0-1-1,0 0 1,0 0 0,0 0 0,0 0 0,0 0 0,0 0 0,0 0 0,0 1 0,0-1 0,0 0-1,0 0 1,0 0 0,0 0 0,0 0 0,-11-15 233,-11-31 109,18 33-340,1 0 0,1-1 0,0 0 0,1 1-1,0-1 1,1 0 0,3-25 0,-1 30-7,-1 1 0,1-1 0,0 1 0,1 0 0,0 0 0,0 0 0,0 0 0,1 0 0,1 1 0,-1 0 0,1 0 1,0 0-1,11-10 0,-15 15 3,1 1 1,0-1-1,-1 1 0,1-1 1,0 1-1,0 0 1,0 0-1,0 0 1,0 0-1,0 0 0,0 1 1,0-1-1,0 1 1,0-1-1,0 1 1,1 0-1,-1 0 0,0 0 1,0 0-1,0 0 1,3 0-1,-2 2 4,1-1-1,-1 0 1,0 1-1,0-1 1,-1 1 0,1 0-1,0 0 1,0 0-1,-1 0 1,1 0-1,-1 1 1,3 3-1,3 4 9,-2 1 0,1-1 0,-1 1 0,-1 1 0,0-1 0,4 14-1,-3-7 11,-1 0-1,-1 1 0,0 0 1,-2-1-1,0 1 0,-1 0 1,-1 0-1,-4 31 0,-26-68-5666,15 10 1625</inkml:trace>
  <inkml:trace contextRef="#ctx0" brushRef="#br0" timeOffset="2541.34">1279 295 5907,'2'2'1392,"2"-2"-911,3 1 31,7 3 64,5 1-224,6-5-48,-3 0-112,-3 0-160,1 1-32,-6 0 80,1-1-160,-6 0-160,5-4-1072,-1-1-1089</inkml:trace>
  <inkml:trace contextRef="#ctx0" brushRef="#br0" timeOffset="3487.45">1710 118 4034,'6'11'4854,"-1"12"-3296,-2 32-1774,-2-45 666,1 37-202,-1-12-120,7 48 0,-5-60-101,-4-19 100,-4-9 156,0-3-265,1 1-1,0-1 1,0-1-1,1 1 0,0-1 1,0 1-1,1-1 1,0 0-1,1 0 1,0 0-1,0 0 0,1 0 1,0-9-1,1 6-13,0 1-1,1 0 1,0 0-1,1 0 1,0 1-1,1-1 1,0 1 0,0-1-1,1 1 1,8-11-1,-11 17 3,1 1 1,0 0-1,0 0 0,0 0 0,0 0 0,1 0 1,-1 1-1,1-1 0,0 1 0,-1 0 0,1 0 1,0 1-1,0-1 0,0 1 0,0 0 0,1 0 1,-1 0-1,0 0 0,0 1 0,1 0 0,-1 0 1,0 0-1,0 0 0,8 2 0,-6-1 4,-1 0 0,1 1 0,-1 0-1,0 0 1,0 0 0,0 0 0,0 1 0,0 0-1,0 0 1,0 0 0,-1 0 0,0 1 0,0 0 0,0 0-1,0 0 1,0 0 0,-1 0 0,4 8 0,-2-2 27,-1 1 1,0-1-1,-1 1 0,0 0 1,0 0-1,0 18 1,0 70 196,-3-71-207,0-28-93,0 0 0,0 1 1,0-1-1,0 0 0,0 0 1,0 1-1,0-1 0,0 0 1,0 0-1,0 0 0,0 1 1,0-1-1,1 0 0,-1 0 1,0 0-1,0 1 0,0-1 1,0 0-1,0 0 1,1 0-1,-1 0 0,0 0 1,0 1-1,0-1 0,1 0 1,-1 0-1,0 0 0,0 0 1,0 0-1,1 0 0,-1 0 1,0 0-1,0 0 0,1 0 1,-1 0-1</inkml:trace>
  <inkml:trace contextRef="#ctx0" brushRef="#br0" timeOffset="4422.35">2167 73 5378,'1'-12'3888,"3"26"-1521,-1-4-2552,51 284 1207,-53-289-1015,1 10 44,-2-13-22,-1-7-10,-14-57 46,7 34-60,2-1 0,1 0 0,-3-45 0,8 68-7,0-1-1,0 1 1,0-1 0,1 1 0,0 0-1,0-1 1,1 1 0,0 0-1,0 0 1,0 0 0,1 0 0,0 1-1,0-1 1,0 1 0,1-1 0,0 1-1,0 0 1,0 0 0,0 1 0,1-1-1,8-5 1,-10 8 0,0 0 0,0 0 0,0 1 0,0 0 0,0-1 0,0 1 0,1 0 0,-1 1 0,0-1 0,0 0 0,1 1 0,-1 0 0,0 0 0,1 0 0,-1 0 0,1 0 0,-1 1 0,0-1 0,0 1 0,1 0 0,-1 0 0,0 0 0,0 1 0,0-1 0,0 1 0,0 0 0,0-1 0,-1 1 0,1 0 0,0 1 0,-1-1 0,0 0 0,1 1 0,2 4 0,-2-3 0,-1-1-1,1 1 0,-1 0 1,0 0-1,0 0 1,0 0-1,0 0 1,-1 0-1,1 1 1,-1-1-1,0 1 1,-1-1-1,1 0 1,-1 1-1,0 0 0,0-1 1,0 1-1,-1-1 1,1 0-1,-1 1 1,0-1-1,-1 1 1,1-1-1,-1 0 1,-2 6-1,2-8 4,-16 25 35,18-27-35,-1 1 1,1 0-1,0 0 0,-1-1 0,1 1 0,-1-1 0,1 1 1,-1 0-1,1-1 0,-1 1 0,0-1 0,1 1 0,-1-1 1,1 0-1,-1 1 0,0-1 0,1 0 0,-1 1 1,0-1-1,0 0 0,1 0 0,-1 1 0,0-1 0,0 0 1,1 0-1,-1 0 0,0 0 0,0 0 0,1 0 0,-1 0 1,-1-1-1,3-1-9,0 0 0,0 0 1,1 0-1,0 0 0,-1 0 1,1 1-1,0-1 0,3-2 0,-2 2 8,1-1-1,0 1 0,-1 0 0,1 1 0,0-1 0,0 1 0,0-1 1,0 1-1,1 0 0,-1 1 0,0-1 0,0 1 0,0 0 0,1 0 1,-1 0-1,0 1 0,0-1 0,0 1 0,1 0 0,-1 0 1,0 0-1,0 1 0,0 0 0,-1-1 0,1 1 0,0 1 0,-1-1 1,1 0-1,-1 1 0,0 0 0,0 0 0,0 0 0,0 0 1,0 0-1,-1 1 0,1-1 0,-1 1 0,0-1 0,0 1 0,0 0 1,-1 0-1,1 0 0,0 6 0,-1-7 0,0 0 0,0 0 0,-1 0 0,0 0 1,1 0-1,-1 1 0,0-1 0,0 0 0,-1 0 0,1 0 0,-1 0 0,0 0 0,1 0 1,-1 0-1,-1 0 0,1 0 0,0 0 0,-3 4 0,0-3 27,1 0 0,-1 1-1,1-2 1,-2 1 0,1 0 0,0-1-1,0 0 1,-1 0 0,0 0 0,-5 2 0,0 0 64,1-1 0,-1-1 0,0 0 1,0 0-1,0-1 0,-1 0 1,1-1-1,0 0 0,-1-1 0,1 0 1,-11-2-1,4 1 105,17 1-211,0 0-1,0 0 1,0 0-1,0 0 1,0 0-1,0 0 1,0 0-1,1 0 1,-1 0-1,0 0 1,0 0 0,0 0-1,0 0 1,0 0-1,0 0 1,0 1-1,0-1 1,0 0-1,0 0 1,0 0-1,0 0 1,0 0-1,0 0 1,0 0 0,1 0-1,-1 0 1,0 0-1,0 0 1,0 0-1,0 0 1,0 0-1,0 0 1,0 1-1,0-1 1,0 0-1,0 0 1,0 0 0,0 0-1,0 0 1,0 0-1,0 0 1,0 0-1,0 0 1,0 0-1,0 0 1,0 0-1,0 0 1,0 1 0,0-1-1,-1 0 1,1 0-1,0 0 1,0 0-1,0 0 1,0 0-1,0 0 1,0 0-1,0 0 1,0 0-1,0 0 1,0 0 0,0 0-1,1 1-322,1-1 0,0 1 0,0-1 1,0 0-1,-1 0 0,1 1 0,0-1 0,0-1 0,0 1 0,0 0 0,-1 0 0,1-1 0,0 1 1,0-1-1,2 0 0,14-7-3508</inkml:trace>
  <inkml:trace contextRef="#ctx0" brushRef="#br0" timeOffset="5069.98">2517 1 4722,'34'25'7795,"-26"-17"-7707,-1 0 1,1 0 0,-2 0-1,0 1 1,0 0 0,0 0-1,-1 1 1,0 0 0,4 14-1,-3-7-27,-2-1-1,0 1 0,-1 0 0,0 0 1,-1 1-1,-1-1 0,-1 0 0,-1 1 0,0-1 1,-1 0-1,-1 0 0,-1 0 0,-8 27 1,10-40-4,-1 6 16,-1-1 0,0 1 1,0-1-1,0 0 1,-1-1-1,-1 1 0,1-1 1,-15 15-1,13-22-690,-8 1-5798</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6:54.376"/>
    </inkml:context>
    <inkml:brush xml:id="br0">
      <inkml:brushProperty name="width" value="0.1" units="cm"/>
      <inkml:brushProperty name="height" value="0.1" units="cm"/>
      <inkml:brushProperty name="color" value="#66CC00"/>
    </inkml:brush>
  </inkml:definitions>
  <inkml:trace contextRef="#ctx0" brushRef="#br0">180 274 3618,'-5'-21'1351,"4"18"-939,-1-1 1,1 1-1,1-1 0,-1 1 0,0-1 0,1 1 0,0-1 0,0-5 1,-1 21 2528,6 15-2805,-2-13 183,35 244 604,-18-136-800,-24-150-97,2 1 1,0 0-1,2 0 1,4-40-1,0-23 2,-13-75-36,21 362 200,-10-155-116,-1-18-2,0 0 0,-2 0 0,0 0-1,-6 27 1,6-47-66,1-4 11,-2-7-617,2 4 219,-1 1 0,1-1 0,0 0 0,0 1 1,0-1-1,0 0 0,0 1 0,0-1 1,1 0-1,-1 1 0,1-1 0,1-3 1,4-8-2979</inkml:trace>
  <inkml:trace contextRef="#ctx0" brushRef="#br0" timeOffset="511.01">64 406 6195,'-10'-17'634,"1"-1"1,0 0-1,1 0 1,1-1-1,1 0 1,-5-28-1,10 39-527,0-1-1,0 1 0,1-1 1,0 1-1,0 0 0,1-1 0,0 1 1,0 0-1,1-1 0,0 1 1,1 0-1,0 0 0,0 1 1,1-1-1,-1 1 0,2-1 0,8-11 1,-5 9-50,0 1 1,1 0-1,0 1 1,0 0-1,1 0 1,0 1 0,0 0-1,12-5 1,-16 9-45,-1 1-1,1 0 1,0 0 0,-1 1 0,1-1 0,0 1 0,0 0 0,0 1 0,0-1 0,0 1 0,0 1-1,0-1 1,0 1 0,0 0 0,0 0 0,0 1 0,0 0 0,9 3 0,-6 1-7,1 0 0,-1 0 0,0 1 0,0 0 1,0 0-1,-1 1 0,0 0 0,-1 1 0,0 0 0,0 0 1,-1 0-1,0 1 0,-1 0 0,0 0 0,0 0 0,-1 1 1,3 14-1,-4-17 3,-1 1 0,0 0-1,0 0 1,-1-1 0,0 1 0,-1 0 0,0 0 0,0 0 0,-1 0-1,0 0 1,-1 0 0,0 0 0,0-1 0,-1 1 0,0-1 0,-1 0-1,1 1 1,-2-2 0,1 1 0,-1 0 0,0-1 0,-7 8 0,7-11-2,1 0 0,-1 0 0,0 0 1,0-1-1,-1 0 0,1 0 0,-1 0 1,1-1-1,-1 0 0,0 0 1,-8 2-1,-1-1-13,-1-1 0,0-1 0,-16-1 1,71 9-6100,-9-9 1992</inkml:trace>
  <inkml:trace contextRef="#ctx0" brushRef="#br0" timeOffset="880.77">665 92 2785,'-3'0'379,"-1"-1"0,1 1-1,0 0 1,-1 0 0,1 0 0,-1 0-1,1 0 1,-1 1 0,1-1 0,0 1-1,-1 0 1,1 0 0,0 1-1,0-1 1,0 0 0,0 1 0,0 0-1,-4 3 1,4-2-176,-1 0 0,1 1 0,1 0 0,-1 0 0,0-1 0,1 1 0,0 1 0,0-1 0,0 0 0,0 1 0,-1 8 0,-1 7-23,2 1 1,0-1-1,1 1 0,4 36 0,-3-55-172,15 141 518,-13-126-508,2-1-1,0 1 1,1-1-1,1 0 1,1-1-1,10 20 0,-10-23-66,-4-8 30,0 0 0,-1 1 0,1-1-1,-1 1 1,0 0 0,0 0 0,1 8 0</inkml:trace>
  <inkml:trace contextRef="#ctx0" brushRef="#br0" timeOffset="1532.87">870 233 3906,'17'55'8013,"-10"-22"-7721,-1 1 0,3 61 0,-13 76-49,1-186 104,-21-141-198,23 147-150,-1-21 0,0 0-1,2 0 1,7-56 0,-6 78 2,1 0 0,0 0 0,1 1-1,0-1 1,0 0 0,0 1 0,1 0 0,7-10 0,-8 14 0,0-1 0,0 0 0,1 1 0,-1-1-1,1 1 1,0 0 0,0 1 0,0-1 0,1 1 0,-1-1 0,0 1 0,1 1 0,0-1-1,-1 0 1,6 0 0,-5 1 6,-1 0 0,1 1 0,-1-1-1,1 1 1,-1 0 0,1 0 0,-1 1 0,1-1-1,-1 1 1,0 0 0,1 0 0,-1 0 0,0 1 0,0 0-1,0 0 1,0 0 0,8 5 0,-7-3 0,1 1 0,-1 1 0,0-1 0,0 1 0,-1 0 0,0 0 0,0 0 0,0 0 0,-1 1 0,3 7 0,3 10 8,-2 1-1,0 0 1,-2 0 0,-1 0 0,1 27-1,2 86 13,-7-138-49,1 1-1,-1-1 1,0 0-1,0 0 1,0 0 0,0 1-1,0-1 1,0 0-1,0 0 1,1 1 0,-1-1-1,0 0 1,0 0-1,0 1 1,0-1 0,0 0-1,0 0 1,0 0-1,0 1 1,0-1 0,0 0-1,-1 0 1,1 1-1,0-1 1,0 0 0,0 0-1,0 1 1,0-1-1,0 0 1,0 0 0,0 0-1,-1 1 1,1-1-1,0 0 1,0 0 0,0 0-1,-1 0 1,1 0 0,0 1-1,0-1 1,0 0-1,-1 0 1,1 0 0,0 0-1,0 0 1,0 0-1,-1 0 1,1 0 0,0 0-1,0 0 1,-1 0-1,1 0 1,0 0 0,0 0-1,-1 0 1,1 0-1,0 0 1,0 0 0,-1 0-1,1 0 1,0 0-1,0 0 1,0 0 0,-1 0-1,1 0 1,0-1-1,-1 1 1,-14-12-3360,14 11 3210,-11-10-2533</inkml:trace>
  <inkml:trace contextRef="#ctx0" brushRef="#br0" timeOffset="2038.91">841 457 5795,'0'2'2081,"2"-6"-1377,3 7-384,9 1 320,12-8-207,3-6-49,16-1-224,-5 8-64,-4-6-64,-3 4-64,-5 3-656,-7 2-705,-4 3-960</inkml:trace>
  <inkml:trace contextRef="#ctx0" brushRef="#br0" timeOffset="2398.89">1312 200 6131,'-6'5'4467,"6"-5"-4374,-1 19 1593,5 33-1960,-3-34 769,10 99-171,-9-102-319,2-1 1,-1 1-1,2-1 1,0 0 0,12 24-1,-16-36-4,0 0 0,0 1 0,1-1-1,-1 0 1,1 0 0,-1 0 0,1 0-1,0 0 1,0 0 0,0-1 0,0 1-1,0-1 1,0 1 0,1-1 0,-1 0 0,0 1-1,1-1 1,-1-1 0,1 1 0,-1 0-1,5 0 1,-4-1 5,-1 0-1,1-1 1,0 1-1,0-1 1,-1 1-1,1-1 1,-1 0 0,1 0-1,-1 0 1,1-1-1,-1 1 1,1 0-1,-1-1 1,0 0-1,0 1 1,0-1-1,0 0 1,0 0 0,0 0-1,1-3 1,5-6 14,0-1 0,-2 0 0,1 0 1,-1 0-1,-1 0 0,0-1 1,-1 0-1,5-26 0,-3-5 109,1-61 0,-5 69-84,-2 35-45,0 1-1,0 0 1,0 0 0,0-1-1,1 1 1,-1 0-1,0 0 1,0 0 0,0-1-1,0 1 1,0 0-1,0 0 1,0-1 0,0 1-1,0 0 1,0 0-1,0-1 1,0 1 0,0 0-1,0 0 1,0-1-1,0 1 1,0 0 0,0 0-1,0-1 1,0 1-1,-1 0 1,1 0 0,0-1-1,0 1 1,0 0-1,0 0 1,0 0 0,-1-1-1,1 1 1,0 0-1,0 0 1,0 0 0,-1 0-1,1 0 1,0-1-1,0 1 1,-1 0 0,1 0-1,0 0 1,0 0-1,-1 0 1,1 0 0,0 0-1,-4 12-414,12 78-5267,-7-65 178</inkml:trace>
  <inkml:trace contextRef="#ctx0" brushRef="#br0" timeOffset="3109.06">1693 166 5779,'0'-16'3158,"9"26"-1877,9 30-422,-11-16-705,-2 1 1,-1 0-1,0 0 0,-2 0 1,-1 1-1,-3 31 1,0 21 42,-21-139 635,20 47-824,1-1 0,0 1 0,0 0 0,1-1-1,1 1 1,1-1 0,0 1 0,1 0 0,0-1 0,1 1-1,1 0 1,0 1 0,7-15 0,-9 23-13,1 1 1,0 0-1,0 0 1,0 1-1,0-1 1,1 0-1,-1 1 0,1 0 1,0 0-1,0 0 1,0 1-1,1-1 1,-1 1-1,0 0 1,1 0-1,0 0 1,-1 1-1,1-1 1,0 1-1,0 1 1,0-1-1,-1 1 0,1-1 1,5 2-1,-6-1 2,-1 0 0,0 0 0,0 1-1,0-1 1,0 1 0,0 0-1,0 0 1,0 0 0,0 1 0,0-1-1,0 1 1,0-1 0,-1 1-1,1 0 1,-1 0 0,1 0 0,-1 0-1,0 1 1,0-1 0,0 1-1,0-1 1,0 1 0,0 0 0,-1 0-1,1-1 1,-1 1 0,0 0 0,0 0-1,0 1 1,0-1 0,-1 0-1,1 0 1,-1 0 0,0 0 0,0 1-1,0 5 1,-2 2-3,0-1 0,0 1 0,-1-1 0,0 0 0,0 0 1,-1 0-1,-1 0 0,0-1 0,0 1 0,-1-1 0,0-1 0,0 1 0,-12 10 0,18-18 7,0-1 0,0 0 1,-1 0-1,1 1 0,0-1 0,0 0 0,-1 0 0,1 0 0,0 1 0,0-1 0,-1 0 1,1 0-1,0 0 0,-1 0 0,1 0 0,0 0 0,-1 0 0,1 0 0,0 0 0,-1 1 0,1-1 1,0 0-1,0 0 0,-1-1 0,1 1 0,0 0 0,-1 0 0,1 0 0,0 0 0,-1 0 0,1 0 1,0 0-1,-1 0 0,1-1 0,-1 1 0,-7-13 80,7 10-76,0 1 0,1 0 0,-1-1 0,0 1 0,1 0 0,0-1 0,0 1 1,0 0-1,0-1 0,0 1 0,0-1 0,0 1 0,2-4 0,-1 3-3,1 0 1,-1 0-1,1 0 0,0 0 0,0 1 0,0-1 0,0 1 0,1-1 0,-1 1 0,1 0 0,-1 0 0,1 0 0,0 0 0,0 0 1,0 1-1,0-1 0,0 1 0,0 0 0,4-1 0,-2 1-8,0 0 0,0 0 0,0 1-1,1 0 1,-1 0 0,0 0 0,0 1 0,0 0 0,0 0 0,0 0-1,0 0 1,4 3 0,-4-3 0,-1 0 1,0 1-1,0 0 0,0 0 1,-1 0-1,1 0 1,0 1-1,-1 0 0,0-1 1,1 1-1,-1 0 0,0 1 1,0-1-1,-1 0 0,1 1 1,-1 0-1,0 0 0,0-1 1,0 1-1,0 0 0,-1 0 1,1 1-1,-1-1 0,0 0 1,0 0-1,-1 1 1,1-1-1,-1 0 0,0 1 1,-1 8-1,-1-6 33,-1 0 0,1 0 0,-1-1-1,0 1 1,-1-1 0,0 1 0,0-1 0,0 0 0,-1-1 0,1 1-1,-1-1 1,-1 0 0,1 0 0,-1 0 0,0-1 0,0 0-1,0 0 1,0-1 0,-1 1 0,0-1 0,1-1 0,-1 1 0,0-1-1,0 0 1,-1-1 0,1 0 0,0 0 0,0-1 0,-9 0 0,11 0 40,-19-1 98,15-1-196,8 0-109,48-18-5673,-28 8 1435</inkml:trace>
  <inkml:trace contextRef="#ctx0" brushRef="#br0" timeOffset="3564.94">2088 80 6435,'12'14'5273,"34"40"-4466,-37-41-737,-1 0 0,0 1 0,-1 0 0,0 1 0,-1 0 0,-1 0 0,0 0 0,-1 0 0,-1 1 0,0 0 0,-1-1 0,-1 1 0,-1 0-1,0 0 1,-1 0 0,0 0 0,-6 24 0,2-24-3,0 0-1,-1-1 1,-1 0-1,-9 16 0,5-10-38,5-14-286</inkml:trace>
  <inkml:trace contextRef="#ctx0" brushRef="#br0" timeOffset="3972.24">2514 401 7123,'2'-3'4935,"9"1"-2604,27 0-2065,-3-1-8,-2-2-186,52-11 17,-124 20-6746,23-2 1105</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6:33.508"/>
    </inkml:context>
    <inkml:brush xml:id="br0">
      <inkml:brushProperty name="width" value="0.1" units="cm"/>
      <inkml:brushProperty name="height" value="0.1" units="cm"/>
      <inkml:brushProperty name="color" value="#66CC00"/>
    </inkml:brush>
  </inkml:definitions>
  <inkml:trace contextRef="#ctx0" brushRef="#br0">262 156 5475,'-2'-9'717,"-3"-14"1369,3 19-905,1 12-62,2-2-1037,0-1-1,0 0 1,1 1-1,0-1 1,0 0-1,0 0 1,5 9-1,5 13 156,3 19-70,-3 1 0,-2 1 0,7 72 0,-8 146 213,-30-374-84,-4-155-306,10 89 47,26 235 7,12 70 277,-15 31-145,1 22-373,-8-179-13</inkml:trace>
  <inkml:trace contextRef="#ctx0" brushRef="#br0" timeOffset="378.17">92 555 6227,'-9'-9'330,"0"-2"1,0 0-1,1 0 1,1 0-1,0-1 0,0 0 1,1 0-1,0-1 1,2 0-1,-1 0 1,1 0-1,1 0 0,0-1 1,0-17-1,2 18-272,1 0 0,0 0 0,1-1 0,0 1-1,1 0 1,1 1 0,0-1 0,1 0 0,0 1 0,1 0-1,0 0 1,1 0 0,1 1 0,-1-1 0,2 2-1,0-1 1,0 1 0,1 0 0,0 1 0,0 0 0,1 0-1,0 1 1,17-10 0,-17 12-51,1 0-1,0 0 1,0 1-1,1 1 1,0 0-1,-1 1 1,1 0-1,1 0 1,-1 2 0,0-1-1,0 1 1,20 2-1,-26 0 0,1 0-1,-1 0 0,1 1 1,-1-1-1,0 2 0,0-1 1,0 1-1,0-1 0,0 2 1,-1-1-1,1 1 0,-1 0 1,0 0-1,0 0 0,0 1 1,-1-1-1,1 1 0,-1 0 1,0 1-1,-1-1 0,1 1 1,-1-1-1,0 1 0,-1 0 1,3 8-1,-1-3 10,-2 0 0,1 1-1,-1-1 1,-1 1 0,0 0-1,0-1 1,-1 1 0,-1 0-1,0-1 1,-1 1 0,0 0-1,0-1 1,-7 17 0,1-7 9,-1-1 1,-1 0 0,-1 0 0,0-1-1,-2 0 1,-17 20 0,23-31-51,0 0 1,-1-1-1,0 1 1,0-2-1,-1 1 0,1-1 1,-2-1-1,1 1 1,-11 3-1,22-16-2093,9-5-191,10-2-432</inkml:trace>
  <inkml:trace contextRef="#ctx0" brushRef="#br0" timeOffset="802.17">749 39 4786,'-3'-4'421,"0"1"1,0-1-1,-1 0 0,1 1 0,-1 0 0,0 0 1,0 0-1,0 0 0,-1 1 0,-4-3 0,7 4-344,1 1-1,-1 0 0,1-1 0,-1 1 1,1 0-1,-1 0 0,0 0 0,1 0 0,-1 0 1,1 1-1,-1-1 0,1 0 0,-1 1 1,1-1-1,-1 1 0,1-1 0,-1 1 1,1 0-1,0 0 0,-1-1 0,1 1 1,0 0-1,-1 0 0,1 0 0,0 1 1,0-1-1,0 0 0,0 0 0,0 0 1,1 1-1,-1-1 0,0 1 0,0-1 1,1 1-1,-1-1 0,0 3 0,-6 16 73,0-1 0,2 1 0,-7 39 0,-1 67 170,9-78-201,-1 5 2,2 1 1,3-1-1,2 1 1,2 0-1,14 66 1,-14-104-172,0-1 1,1 1 0,0-1 0,2 0 0,0 0-1,0-1 1,1 0 0,1 0 0,0-1-1,1 0 1,16 16 0,-25-27-105,1-1 0,-1 0 1,1 0-1,-1 1 0,1-1 0,0 0 1,-1-1-1,1 1 0,0 0 0,0 0 1,-1-1-1,1 1 0,0-1 0,0 1 1,0-1-1,0 0 0,0 0 1,0 0-1,0 0 0,0 0 0,-1 0 1,1-1-1,0 1 0,0 0 0,0-1 1,0 0-1,2 0 0,20-14-3382</inkml:trace>
  <inkml:trace contextRef="#ctx0" brushRef="#br0" timeOffset="1175.97">916 418 6755,'-31'-7'1092,"25"5"-673,-1 0 0,1 1 0,0 0 0,-1 0 0,1 0 0,-13 1 0,18 0-358,0 0-1,0 1 1,0-1-1,0 0 0,-1 1 1,1-1-1,0 1 0,0-1 1,0 1-1,0-1 0,0 1 1,1 0-1,-1 0 0,0-1 1,0 1-1,0 0 0,-1 1 1,1 0-40,1 0 0,-1 0 0,0 0 0,0 1 0,1-1 1,-1 0-1,1 0 0,0 0 0,0 0 0,0 0 0,0 1 0,0 2 1,2 0-16,0 0 0,0 0 1,0-1-1,1 1 1,-1-1-1,1 1 1,0-1-1,1 0 1,-1 0-1,1 0 1,-1-1-1,8 6 1,2 3-6,2 4 7,-1 0 0,-1 0 0,19 30 0,-29-41-5,0 0-1,-1 0 0,0 0 1,0 0-1,0 0 0,0 1 1,-1-1-1,0 1 1,0-1-1,0 1 0,0-1 1,-1 1-1,0 0 0,-1-1 1,1 1-1,-1-1 1,0 1-1,-3 10 0,1-12 0,1 0-1,0-1 0,-1 1 1,1 0-1,-1-1 0,0 0 0,0 0 1,-1 0-1,1 0 0,-1 0 1,1 0-1,-1-1 0,0 0 1,0 0-1,0 0 0,0 0 0,0 0 1,-1-1-1,1 0 0,0 0 1,-1 0-1,-6 0 0,8 0-5,-1-1 0,1 0 0,-1 0 0,1 0 0,0 0-1,-1-1 1,1 1 0,0-1 0,0 0 0,-1 0 0,1 0-1,0 0 1,0 0 0,0-1 0,0 0 0,0 1 0,0-1 0,1 0-1,-1 0 1,1-1 0,-1 1 0,1-1 0,0 1 0,0-1-1,0 1 1,0-1 0,0 0 0,1 0 0,-1 0 0,0-4 0,0 1-218,1 0 0,0 0 0,0 1 0,0-1 0,1 0 0,0 0 0,0 0 0,1 0 0,-1 0 0,1 0 1,1 0-1,-1 0 0,1 0 0,0 1 0,0-1 0,1 1 0,0-1 0,0 1 0,0 0 0,0 0 0,1 0 1,0 1-1,0-1 0,0 1 0,0 0 0,1 0 0,6-4 0,16-5-2472</inkml:trace>
  <inkml:trace contextRef="#ctx0" brushRef="#br0" timeOffset="2085.18">1041 462 2897,'-1'0'211,"1"1"0,-1-1-1,0 0 1,0 0 0,0 1-1,0-1 1,1 0 0,-1 1-1,0-1 1,0 1 0,1-1-1,-1 1 1,0-1 0,1 1-1,-1 0 1,0-1 0,1 1 0,-1 0-1,1-1 1,-1 1 0,1 0-1,0 0 1,-1 1 0,-9 30 1040,9-22-1112,-1 1 0,2-1 0,0 1 1,1 14-1,0-20-96,0 0 0,1 0 1,0 0-1,0 0 1,0 0-1,1-1 1,-1 1-1,1-1 1,0 1-1,0-1 1,1 0-1,-1 0 1,1 0-1,0-1 1,0 1-1,0-1 1,1 0-1,-1 0 1,1-1-1,6 4 0,-8-5-28,-1 0 0,1 0-1,0 0 1,-1 0-1,1 0 1,0-1 0,0 1-1,0-1 1,0 0-1,0 0 1,0 0 0,-1 0-1,1 0 1,0-1-1,0 0 1,0 1-1,0-1 1,-1 0 0,1 0-1,0 0 1,-1-1-1,1 1 1,-1 0 0,1-1-1,-1 0 1,0 0-1,1 0 1,-1 0 0,0 0-1,0 0 1,-1 0-1,1 0 1,0-1 0,-1 1-1,1-1 1,-1 0-1,1-3 1,0 2 3,-1-1-1,0 1 1,0 0 0,-1-1 0,1 0 0,-1 1-1,0-1 1,0 1 0,-1-1 0,1 1 0,-1-1-1,0 1 1,0-1 0,-1 1 0,1 0-1,-1 0 1,0 0 0,0 0 0,0 0 0,-1 0-1,1 0 1,-1 0 0,0 1 0,-4-4 0,0-1-1,0 1 1,-1 0 0,1 0-1,-2 1 1,1-1 0,-1 2-1,0-1 1,0 2 0,-15-7-1,22 10-16,-1 0 0,0 0 0,0 1 0,0-1 0,0 1 0,0-1 0,0 1 0,0 0 0,0 0 0,0 0 0,1 1-1,-1-1 1,0 1 0,0-1 0,0 1 0,0 0 0,0 0 0,1 0 0,-1 1 0,0-1 0,1 1 0,-1-1-1,1 1 1,0 0 0,0 0 0,-1 0 0,1 0 0,0 0 0,1 1 0,-1-1 0,0 1 0,1-1 0,-1 1-1,1-1 1,0 1 0,0 0 0,-1 4 0,-1 1-4,1 0 1,0 0-1,0 0 0,1 0 1,0 1-1,1-1 0,0 0 1,0 1-1,1-1 0,0 0 1,0 0-1,4 13 0,-1-13-11,0 0 0,0-1 0,0 0 0,1 0-1,0 0 1,1 0 0,0-1 0,0 0 0,0 0-1,1-1 1,-1 1 0,15 7 0,-17-11-2,0 0 0,0 0 0,1 0 0,-1 0 0,1-1 1,0 1-1,0-1 0,-1 0 0,1-1 0,9 1 0,-11-1 8,0-1 0,0 1-1,0-1 1,-1 1 0,1-1-1,0 0 1,0 0 0,0-1-1,-1 1 1,1 0 0,-1-1-1,1 0 1,-1 0 0,1 1-1,-1-1 1,0-1 0,0 1-1,3-4 1,4-7 12,-1 0 0,-1-1 1,0 0-1,-1-1 0,-1 1 0,0-1 1,0 0-1,-2 0 0,0-1 0,1-25 1,-1 2 40,-3 0 1,-1-1 0,-7-41-1,3 51 11,-16-55 0,61 256 311,-28-108-357,25 75 0,-34-131-12,0 1-1,0-1 0,0 0 1,1 0-1,0 0 0,1-1 1,-1 1-1,1-1 0,1 0 1,-1-1-1,1 1 0,0-1 1,12 9-1,-17-14 1,0 1 0,0 0 0,0 0 0,0-1 1,0 1-1,1-1 0,-1 1 0,0-1 0,0 0 0,0 1 0,1-1 1,-1 0-1,0 0 0,0 1 0,1-1 0,-1 0 0,0-1 0,0 1 0,1 0 1,-1 0-1,0 0 0,0-1 0,1 1 0,-1-1 0,0 1 0,1-1 1,0-1 0,0 1 0,-1-1 0,1 0 0,0 0 0,-1 0 0,0 0 0,1 0 0,-1 0 0,0 0 0,0 0 1,0 0-1,-1 0 0,2-3 0,0-4 8,0 1 0,-1-1 0,0 1 0,0-1 0,-1 0 0,-1-14 1,-10-15-11,11 38 4,0 0-1,0 0 0,0 0 0,0 0 0,0 0 0,0-1 1,0 1-1,0 0 0,-1 0 0,1 0 0,0 0 0,0 0 1,0-1-1,0 1 0,0 0 0,0 0 0,0 0 0,0 0 1,0 0-1,0 0 0,0-1 0,-1 1 0,1 0 0,0 0 1,0 0-1,0 0 0,0 0 0,0 0 0,0 0 0,-1 0 0,1 0 1,0 0-1,0 0 0,0 0 0,0 0 0,0 0 0,-1 0 1,1 0-1,0 0 0,0 0 0,0 0 0,0 0 0,-1 0 1,1 0-1,0 0 0,0 0 0,0 0 0,0 0 0,0 0 1,-1 0-1,1 0 0,0 0 0,0 0 0,0 1 0,-3 20 7,3-14-5,1-1 1,-1 1-1,1-1 1,1 0-1,-1 1 0,1-1 1,0 0-1,0 0 1,1 0-1,0 0 1,4 7-1,-5-11-3,-1 0 1,1 0-1,0 0 1,0 0-1,0 0 0,0 0 1,0 0-1,0 0 1,1-1-1,-1 1 0,1-1 1,-1 0-1,1 0 0,-1 0 1,1 0-1,0 0 1,-1 0-1,1-1 0,0 1 1,0-1-1,-1 0 1,1 0-1,0 0 0,0 0 1,-1 0-1,1-1 0,0 1 1,0-1-1,3-1 1,-2 0 0,-1 0 0,1 0 0,-1 0 0,1 0 0,-1-1 0,0 1 0,0-1 0,0 0 0,0 0 0,0 0 0,-1-1 0,0 1 0,1-1 0,-1 1 0,0-1 0,-1 0 0,1 1 0,-1-1 0,1 0 0,-1 0 0,-1 0 0,1 0 0,0 0 0,-1-1 0,0-3 0,1-2 8,-1 0 0,0 0 1,0 1-1,-1-1 0,0 0 0,-1 0 1,0 0-1,-1 1 0,-5-15 0,2 13-7,0 0-1,-1 0 0,0 1 1,-1 0-1,-9-10 0,15 17 2,-1 1-1,0 0 1,1-1 0,-1 1-1,0 0 1,0 1 0,0-1-1,0 0 1,-1 1-1,-4-2 1,6 3-2,1-1 0,-1 1 0,0 0 0,0 0 0,0 0 0,1 0 1,-1 1-1,0-1 0,0 0 0,1 1 0,-1-1 0,0 1 0,1-1 0,-1 1 0,0 0 0,1 0 0,-1 0 0,1 0 0,-1 0 0,1 0 1,-3 2-1,2 0-3,-1 0 0,1 1 0,0-1 0,-1 1 0,1-1 0,1 1 0,-1 0 0,1 0 0,-1-1 0,1 1 0,0 0 0,0 0 0,1 0 0,-1 0 0,1 1 0,0-1 0,0 4 0,1 1-299,0-1 1,0 0-1,0 0 0,1 0 0,1 0 0,-1 0 1,7 13-1,10 13-2385</inkml:trace>
  <inkml:trace contextRef="#ctx0" brushRef="#br0" timeOffset="2530.27">1701 637 7635,'10'-14'2007,"-1"-4"-1819,-1-1 0,-1 0 0,-1 0 0,0 0 0,-2-1 0,4-33 0,-3-122 520,-5 67-360,0 101-321,1 0 0,0 0 0,0 0 0,3-11 0,-4 17-21,0 0-1,1 0 1,-1 1 0,0-1-1,1 0 1,-1 0 0,1 1-1,-1-1 1,0 1 0,1-1-1,0 0 1,-1 1 0,1-1-1,-1 1 1,1-1 0,0 1-1,-1-1 1,1 1 0,0 0-1,0-1 1,1 1 3,-1 0 0,0 0 0,0 0 0,0 0 0,0 0 0,0 1 0,0-1 0,0 0 0,0 1 0,0-1 0,0 1 0,0-1 0,0 1 0,0-1 0,0 1 0,-1 0 0,1-1 0,0 1 0,1 2 0,4 3 11,-1 1 1,0 0-1,0 0 0,0 0 0,-1 1 0,0 0 0,-1 0 0,1 0 1,2 14-1,16 83 8,-18-77-26,6 43-31,-2 131 0,-20-226-1839,-21-61-3281,14 54 2585</inkml:trace>
  <inkml:trace contextRef="#ctx0" brushRef="#br0" timeOffset="2935.28">1741 359 3217,'-5'5'2418,"7"8"-1218,-2 6-175,5-4-273,7 9-160,1-10-384,3 2-128,1-9-80,-3 6-32,11-18-848,-6 1-3394</inkml:trace>
  <inkml:trace contextRef="#ctx0" brushRef="#br0" timeOffset="3313.42">2063 435 4530,'0'-1'113,"-1"1"0,1 0 0,0-1 0,-1 1 1,1 0-1,-1-1 0,1 1 0,-1 0 0,1-1 0,-1 1 0,1 0 0,-1 0 0,1 0 0,-1-1 0,1 1 0,-1 0 1,1 0-1,-1 0 0,1 0 0,-1 0 0,1 0 0,-1 0 0,1 0 0,-1 0 0,1 0 0,-1 1 0,1-1 0,-1 0 1,1 0-1,-1 0 0,1 1 0,-1-1 0,1 0 0,-1 0 0,1 1 0,0-1 0,-1 0 0,1 1 0,-1-1 1,1 1-1,0-1 0,-1 1 0,0 2 15,0-1-1,0 1 1,0 0 0,0 0 0,1 0 0,-1-1 0,1 1-1,0 6 1,0 1-110,0 0 1,1 1-1,0-1 0,5 19 0,-4-24-4,0-1 0,1 1 0,-1 0 0,1-1-1,0 0 1,0 1 0,0-1 0,1 0 0,-1-1 0,1 1-1,0-1 1,0 1 0,0-1 0,1 0 0,-1-1 0,1 1 0,0-1-1,-1 0 1,10 3 0,-10-4-5,0 0 0,0-1 0,0 0 0,0 1 0,0-1 0,0-1 0,0 1 0,0 0 0,0-1 0,0 0 0,-1 0 0,1 0 0,0-1 0,0 1 0,-1-1 0,1 0 0,-1 0 0,1 0 0,-1 0 0,0 0 0,0-1 0,0 0 0,0 0 0,-1 1 0,1-1-1,-1-1 1,3-3 0,-2 3 1,-1 0 0,0 0-1,0 0 1,0 0-1,-1 0 1,1 0 0,-1-1-1,0 1 1,0-1 0,0 1-1,-1-1 1,0 1-1,0-1 1,0 1 0,0-1-1,-1 1 1,1-1-1,-1 1 1,0 0 0,-1-1-1,1 1 1,-1 0-1,-2-5 1,1 3-6,-1 1 0,1 0 0,-1 0-1,0 0 1,0 0 0,0 1 0,0-1 0,-1 1 0,0 0 0,0 1-1,0-1 1,0 1 0,-1 0 0,1 0 0,-1 1 0,-8-3 0,11 4-5,0 0 1,0 0 0,-1 0 0,1 1 0,0 0 0,-1-1 0,1 1 0,0 0 0,-1 1-1,1-1 1,0 1 0,0-1 0,-1 1 0,1 0 0,0 0 0,-4 2 0,5-1-53,0-1 0,0 1 0,0-1-1,1 1 1,-1 0 0,1-1 0,-1 1 0,1 0 0,-1 0 0,1 0 0,0 0 0,0 0 0,0 1 0,0-1 0,0 0 0,1 0 0,-1 1 0,1-1 0,-1 0 0,1 1-1,0-1 1,0 1 0,0 4 0,4 17-1310,9 3-734</inkml:trace>
  <inkml:trace contextRef="#ctx0" brushRef="#br0" timeOffset="4035.51">2803 121 2369,'-10'-18'2882,"4"7"-1930,-1 0 1,0 0-1,0 1 1,-12-13-1,17 21-855,0 0-1,0 1 1,1-1-1,-1 0 1,0 1 0,-1-1-1,1 1 1,0 0-1,0 0 1,-1 0 0,1 0-1,0 0 1,-1 0-1,1 1 1,-1-1 0,1 1-1,-1 0 1,1 0-1,-1 0 1,1 0 0,-1 0-1,1 0 1,-1 1-1,1-1 1,-1 1 0,1-1-1,-5 3 1,2-1-61,1 1 1,-1 0-1,0 0 1,1 0-1,-1 1 1,1-1-1,0 1 1,0 0-1,1 0 1,-1 1-1,1-1 1,0 1-1,0 0 1,0-1-1,1 1 0,-1 0 1,1 1-1,1-1 1,-3 9-1,3-10-33,0 1 0,1-1-1,0 1 1,-1-1-1,2 1 1,-1-1 0,0 1-1,1-1 1,0 1 0,0-1-1,0 1 1,1-1-1,-1 0 1,1 0 0,0 1-1,0-1 1,1 0-1,-1-1 1,1 1 0,0 0-1,0-1 1,0 0 0,7 6-1,9 5-6,1-2-1,23 10 1,-26-13 7,0-1 0,-1 2 1,0 0-1,0 1 0,16 16 1,-28-24-5,-1 1 1,0 0 0,1 0 0,-2 0-1,1 1 1,0-1 0,-1 1-1,0-1 1,0 1 0,0 0 0,-1 0-1,1 0 1,-1 0 0,-1 0 0,1 0-1,0 0 1,-1 0 0,0 0 0,-1 0-1,1 1 1,-1-1 0,0 0-1,-3 9 1,0-3 3,0 0-1,-1 0 1,0 0-1,-1-1 1,0 0-1,-1 0 1,0 0-1,0-1 1,-1 0-1,-1-1 1,1 0-1,-12 8 1,14-10-1,-1-1-1,0-1 1,0 1 0,-1-1 0,1 0-1,-1-1 1,0 0 0,0 0 0,0-1-1,0 0 1,-1 0 0,1-1 0,0 0-1,-1 0 1,1-1 0,-1 0-1,-15-3 1,20 2-13,-1 0 1,1-1-1,-1 1 0,1-1 0,0 0 0,-1-1 0,1 1 1,1-1-1,-1 1 0,0-1 0,1-1 0,-1 1 1,1 0-1,0-1 0,0 1 0,0-1 0,0 0 0,1 0 1,0 0-1,0-1 0,0 1 0,0 0 0,1-1 1,-1 1-1,1-1 0,0 0 0,0-6 0,0 4-56,1 1-1,0 0 0,0-1 1,1 1-1,-1 0 0,1 0 1,1-1-1,-1 1 0,1 0 1,0 0-1,0 0 1,1 1-1,0-1 0,0 1 1,0-1-1,1 1 0,0 0 1,0 0-1,0 0 0,6-4 1,1-1-203,1 1 0,0 1 1,1 0-1,0 0 0,0 1 0,0 1 1,20-6-1,-30 11 263,1 0 1,0 0-1,-1 0 1,1 0-1,0 1 1,0 0-1,0 0 1,0 0-1,-1 0 1,1 1-1,0-1 1,0 1-1,-1 0 0,1 0 1,0 0-1,-1 1 1,1-1-1,-1 1 1,0 0-1,1 0 1,-1 0-1,0 0 1,0 1-1,0-1 1,0 1-1,-1 0 1,1 0-1,-1 0 1,0 0-1,0 0 1,0 0-1,0 1 1,2 4-1,13 29 177,-10-20-141,0 0-1,1 0 1,1-1 0,1 0 0,0-1 0,2 0-1,12 14 1,-23-28-26,0 0 1,0 0-1,0 0 0,0 0 0,0 0 0,1 0 1,-1 0-1,0 0 0,0-1 0,1 1 0,-1 0 1,1-1-1,-1 1 0,0-1 0,1 0 1,-1 1-1,1-1 0,-1 0 0,1 0 0,-1 0 1,1 0-1,-1 0 0,1 0 0,-1 0 0,1-1 1,-1 1-1,1-1 0,-1 1 0,1-1 0,-1 1 1,0-1-1,1 0 0,-1 1 0,0-1 1,0 0-1,0 0 0,1 0 0,-1 0 0,0 0 1,0 0-1,0 0 0,0-1 0,-1 1 0,1 0 1,0-1-1,0 1 0,-1 0 0,1-3 0,4-5 19,-1-1-1,-1 0 1,0 1-1,0-1 0,2-19 1,-4 19 21,0 1 0,0-1 0,-1 1 1,-1-1-1,0 1 0,0-1 1,0 1-1,-1-1 0,-1 1 0,0 0 1,0 0-1,-1 0 0,0 1 1,0-1-1,-1 1 0,0 0 0,-10-12 1,14 19-35,0-1 1,-1 1 0,1 0-1,-1 0 1,1-1-1,-1 1 1,1 0 0,-1 1-1,0-1 1,1 0 0,-1 0-1,0 1 1,0-1-1,0 1 1,1 0 0,-1-1-1,0 1 1,0 0 0,0 0-1,0 0 1,-3 1-1,2-1 19,0 1 0,0 1 0,-1-1 0,1 0 0,0 1 0,0 0 0,1-1 0,-1 1 0,0 0 0,0 1 0,-2 2 0,0 0 13,0 0 0,0 1-1,1 0 1,0 0 0,0 0-1,0 0 1,1 1 0,0-1-1,0 1 1,-3 13 0,5-11-341,1 0 0,0 0-1,0 0 1,0 0 0,2 0 0,-1 0 0,4 13 0,6 9-2523</inkml:trace>
  <inkml:trace contextRef="#ctx0" brushRef="#br0" timeOffset="4706.34">3023 252 2977,'-4'-11'773,"0"-1"0,0 1-1,1-1 1,1 0 0,0 0-1,1 0 1,-1-24 0,2 36-748,0-1-1,0 1 1,0-1 0,0 1-1,0-1 1,0 1 0,0-1-1,0 1 1,0-1 0,0 1-1,0 0 1,0-1 0,0 1 0,0-1-1,1 1 1,-1-1 0,0 1-1,0 0 1,0-1 0,1 1-1,-1-1 1,0 1 0,1 0-1,-1-1 1,0 1 0,0 0-1,1-1 1,-1 1 0,1 0 0,-1 0-1,0-1 1,1 1 0,-1 0-1,1 0 1,-1 0 0,0-1-1,1 1 1,-1 0 0,1 0-1,-1 0 1,1 0 0,-1 0 0,1 0-1,-1 0 1,1 0 0,-1 0-1,0 0 1,1 0 0,-1 1-1,1-1 1,-1 0 0,1 0-1,-1 0 1,1 0 0,-1 1-1,0-1 1,1 0 0,-1 0 0,0 1-1,1-1 1,-1 0 0,0 1-1,1-1 1,-1 0 0,0 1-1,1 0 1,21 24 626,-17-16-555,1 1-1,-1 0 1,-1-1 0,0 2 0,0-1-1,-1 0 1,4 19 0,5 81 130,-3-18-210,-5-71-46,1 1 0,1-2 0,15 35 0,-21-54 20,0-1 1,0 0-1,0 0 0,1 1 0,-1-1 0,0 0 0,0 1 0,0-1 0,0 0 0,0 1 0,1-1 1,-1 0-1,0 0 0,0 1 0,0-1 0,1 0 0,-1 0 0,0 1 0,0-1 0,1 0 1,-1 0-1,0 0 0,0 0 0,1 1 0,-1-1 0,0 0 0,1 0 0,-1 0 0,0 0 0,1 0 1,-1 0-1,0 0 0,1 0 0,-1 0 0,0 0 0,1 0 0,8-11-223,2-20-230,-4 4 127,-4 19 329,0 0-1,0-1 0,-1 1 0,-1-1 1,1 1-1,-1-1 0,-1 0 0,0 1 1,-1-12-1,2 24 180,-1 0 1,0 1-1,0-1 1,0 0-1,0 0 1,-3 9-1,1 25-40,3-27-101,2 0-1,0 0 1,0-1 0,6 14-1,-7-20-28,0 0-1,0 0 1,0-1-1,0 1 1,0-1 0,1 0-1,-1 1 1,1-1-1,0 0 1,0 0-1,0-1 1,1 1-1,-1-1 1,6 3-1,-8-4-1,1-1-1,0 1 1,-1-1-1,1 0 1,0 0-1,0 0 1,0 0-1,-1 0 0,1 0 1,0-1-1,0 1 1,-1-1-1,1 1 1,0-1-1,-1 1 1,1-1-1,-1 0 1,1 0-1,-1 0 1,1 0-1,-1 0 1,1 0-1,-1 0 0,0 0 1,0-1-1,1 1 1,-1 0-1,0-1 1,0 1-1,1-4 1,3-3-3,-1 1 1,0-1-1,0-1 1,4-12-1,-3 6 1,-1 1 0,-1-1 0,3-24 0,-6 32 1,0 1 1,0 0-1,-1-1 0,0 1 1,0 0-1,-1 0 0,1 0 1,-2 0-1,1 0 0,0 0 1,-5-7-1,6 12 0,1 0 1,-1-1-1,0 1 1,0 0-1,1-1 1,-1 1-1,0 0 1,0 0-1,-1 0 1,1 0-1,0 0 1,0 0-1,0 0 0,-1 0 1,1 0-1,0 0 1,-1 1-1,1-1 1,-1 1-1,1-1 1,-1 1-1,1-1 1,-1 1-1,1 0 1,-1 0-1,1 0 0,-1 0 1,1 0-1,-1 0 1,0 0-1,1 0 1,-1 1-1,1-1 1,-1 1-1,-2 0 1,2 1-11,-1-1 0,1 1 1,0-1-1,0 1 0,0 0 1,0 0-1,0 0 1,0 0-1,0 0 0,1 0 1,-1 0-1,1 1 0,0-1 1,-1 0-1,1 1 0,0-1 1,1 1-1,-1 0 0,0-1 1,0 4-1,3 34-2537,3-21 19</inkml:trace>
  <inkml:trace contextRef="#ctx0" brushRef="#br0" timeOffset="5432.27">3495 192 7956,'8'4'2547,"5"13"-1997,-8-6-486,-1-1 0,0 1 0,-1 0 0,0 0 1,-1 0-1,0 0 0,0 1 0,-1 15 0,-2 9 102,-5 45 1,7-45-213,-6-62 17,1 10 79,1 0-1,0 0 1,2-1 0,0 1-1,1-1 1,0 1-1,1 0 1,1-1 0,7-26-1,-7 37-41,0 0-1,0 1 0,0-1 0,1 0 1,0 1-1,0 0 0,1 0 0,-1 0 0,1 0 1,0 0-1,0 1 0,1-1 0,9-6 1,-11 9-15,1-1 1,-1 1-1,1 0 0,0 0 1,-1 1-1,1-1 1,0 1-1,0 0 1,0 0-1,0 0 1,1 0-1,-1 1 1,0 0-1,0 0 0,0 0 1,0 0-1,1 0 1,-1 1-1,0 0 1,0 0-1,5 2 1,-6-2-5,0 1 0,0 0 0,0 0 0,0 0 1,0 1-1,0-1 0,0 1 0,-1-1 0,0 1 0,1 0 1,-1 0-1,0 0 0,0 0 0,-1 0 0,1 0 0,0 1 1,-1-1-1,0 1 0,0-1 0,0 1 0,0-1 0,-1 1 1,0 0-1,1-1 0,-1 1 0,-1 5 0,1-4 14,0 0 0,-1-1-1,1 1 1,-1 0-1,0-1 1,0 1 0,-1-1-1,0 1 1,1-1-1,-1 0 1,-1 1 0,1-1-1,-1 0 1,1 0-1,-1-1 1,0 1 0,-1-1-1,1 1 1,-7 4 0,10-8 0,0 0 0,-1 0 0,1 0 0,0 0 1,0 1-1,0-1 0,-1 0 0,1 0 1,0 0-1,0 0 0,0 0 0,-1 0 1,1 0-1,0 0 0,0 0 0,0 0 1,-1 0-1,1-1 0,0 1 0,0 0 1,0 0-1,0 0 0,-1 0 0,1 0 0,0 0 1,0 0-1,0 0 0,0-1 0,-1 1 1,1 0-1,0 0 0,0 0 0,0 0 1,0 0-1,0-1 0,0 1 0,0 0 1,-1 0-1,1 0 0,0-1 0,0 1 1,0 0-1,0 0 0,0 0 0,0-1 0,0 1 1,0 0-1,0 0 0,0 0 0,0-1 1,0 1-1,0 0 0,0 0 0,0 0 1,0-1-1,0 1 0,1 0 0,-1 0 1,0 0-1,0 0 0,0-1 0,0 1 0,0 0 1,0 0-1,0 0 0,1 0 0,-1-1 1,8-15 176,-6 14-184,1 0 0,-1 1 1,0 0-1,0 0 0,0-1 0,1 1 1,-1 1-1,1-1 0,-1 0 0,1 0 1,-1 1-1,1 0 0,-1-1 0,1 1 1,-1 0-1,1 0 0,-1 0 0,1 1 1,-1-1-1,1 1 0,-1-1 1,1 1-1,-1 0 0,1 0 0,-1 0 1,0 0-1,1 0 0,-1 1 0,0-1 1,0 1-1,0-1 0,0 1 0,0 0 1,1 2-1,0-1-3,0 0 1,0 1-1,0-1 1,-1 1-1,0 0 1,0-1-1,0 1 1,0 0-1,0 1 1,-1-1-1,0 0 1,0 0-1,0 1 0,0-1 1,-1 0-1,0 1 1,0-1-1,0 0 1,-1 7-1,-2-1 97,-1-1-1,0 0 0,0 0 0,-1 0 1,0-1-1,-1 0 0,0 0 0,0 0 1,-1 0-1,0-1 0,0 0 1,-1-1-1,0 0 0,0 0 0,0 0 1,-1-1-1,0 0 0,0-1 0,0 0 1,0-1-1,-1 1 0,1-2 1,-1 1-1,0-2 0,-10 2 0,19-3-96,0 0 1,0 1-1,-1-1 0,1 0 0,0 0 0,0 0 0,0 0 0,0-1 0,0 1 1,0 0-1,0 0 0,0-1 0,0 1 0,0 0 0,0-1 0,0 1 0,0-1 1,0 1-1,0-1 0,0 0 0,0 1 0,1-1 0,-1 0 0,0 0 0,0 1 0,1-1 1,-1 0-1,0 0 0,1 0 0,-1 0 0,1 0 0,-1 0 0,1 0 0,0 0 1,-1 0-1,1 0 0,0 0 0,0 0 0,0 0 0,0 0 0,0-1 0,0 1 1,0 0-1,0 0 0,0 0 0,0 0 0,1 0 0,-1 0 0,1-2 0,1-2-222,0-1-1,0 1 1,1 0 0,0-1-1,0 1 1,0 1-1,7-9 1,8-7-1668,0 4-1065</inkml:trace>
  <inkml:trace contextRef="#ctx0" brushRef="#br0" timeOffset="5826.81">3924 28 10085,'6'-1'2541,"19"10"-2222,-25-9-242,7 4-25,-1-1 1,0 0-1,0 1 1,0 0-1,0 1 1,-1-1-1,0 1 0,0 0 1,0 0-1,0 1 1,-1-1-1,5 10 1,-3-5-12,-2 0 0,1 0 1,-2 1-1,1-1 0,-1 1 1,-1 0-1,2 14 0,-2 2 33,-2 0-1,0 0 0,-2-1 0,-1 1 0,-11 46 0,9-48-48,1-7-25,0 0 1,0 0 0,-2-1-1,0 0 1,-1 0 0,-11 20 0,16-34-190,-1-1 1,1 1 0,0-1 0,0 0 0,-1 0-1,1 0 1,-1 0 0,-4 3 0,2-2-1090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7:21.807"/>
    </inkml:context>
    <inkml:brush xml:id="br0">
      <inkml:brushProperty name="width" value="0.1" units="cm"/>
      <inkml:brushProperty name="height" value="0.1" units="cm"/>
      <inkml:brushProperty name="color" value="#0000FF"/>
    </inkml:brush>
  </inkml:definitions>
  <inkml:trace contextRef="#ctx0" brushRef="#br0">74 42 2577,'-2'-1'186,"0"1"0,0-1 0,0 0 0,0 1-1,0 0 1,0-1 0,0 1 0,0 0 0,0 0 0,-1 0 0,1 1 0,0-1-1,0 0 1,0 1 0,0-1 0,0 1 0,0 0 0,0 0 0,0-1-1,0 1 1,1 1 0,-1-1 0,0 0 0,1 0 0,-1 1 0,0-1-1,1 1 1,-2 2 0,0-2-108,2 1 0,-1 0 0,0 0 0,1 1 0,-1-1 0,1 0 0,0 0 0,0 1 0,0-1 0,1 0 0,-1 1 0,1-1 1,0 1-1,-1-1 0,2 1 0,-1-1 0,0 1 0,2 3 0,-1-4-47,0 0 1,0 0 0,1 0-1,0 0 1,-1 0 0,1-1-1,0 1 1,1 0 0,-1-1-1,0 0 1,1 1 0,-1-1-1,1 0 1,0 0 0,-1 0-1,1-1 1,0 1 0,0-1-1,0 0 1,1 1 0,-1-1-1,0-1 1,0 1 0,1 0-1,3 0 1,3 0 23,1 0 1,0 0-1,-1-1 1,1 0-1,-1-1 0,18-3 1,146-29 200,20 3-113,-109 19-110,-48 7-7,0 2 0,1 2 1,-1 1-1,1 2 0,-1 1 0,0 2 0,-1 2 0,1 2 0,58 23 1,-90-32-26,-1 1 0,0-1 0,1 1 0,-1 1 0,0-1 0,0 1 0,0-1 0,-1 1 0,6 5 0,-9-9 6,0 1 0,0-1 0,0 1-1,0-1 1,-1 1 0,1 0 0,0-1-1,0 1 1,0-1 0,0 1 0,-1 0-1,1-1 1,0 1 0,0 0 0,-1-1-1,1 1 1,0 0 0,-1-1 0,1 1 0,0 0-1,-1 0 1,1-1 0,0 1 0,-1 0-1,1 0 1,0 0 0,-1-1 0,1 1-1,-1 0 1,1 0 0,-1 0 0,1 0-1,0 0 1,-1 0 0,1 0 0,-1 0 0,1 0-1,-1 0 1,1 0 0,0 0 0,-1 0-1,1 0 1,-1 0 0,1 1 0,-1-1-1,1 0 1,0 0 0,-1 0 0,1 1-1,0-1 1,-1 0 0,1 1 0,0-1 0,-1 0-1,1 1 1,2-7-6,0 1 0,0 0-1,1-1 1,0 1 0,0 0 0,0 0-1,1 0 1,-1 1 0,1-1 0,0 1-1,1 0 1,-1 0 0,1 1 0,-1-1-1,1 1 1,7-4 0,6-3 7,0 1 0,1 0 0,29-9 0,-21 10 21,2 2 0,-1 0-1,0 2 1,1 2-1,36 0 1,143 18 231,-136-8-97,-59-7-126,1-1-1,0 0 1,0-1-1,0-1 1,0 0-1,0-1 1,-1-1-1,1 0 0,-1 0 1,0-2-1,12-6 1,12 0 134,-36 12-201,-1 1 204,-1 6-1734,-12 4-3577,-2-5 778</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6:39.792"/>
    </inkml:context>
    <inkml:brush xml:id="br0">
      <inkml:brushProperty name="width" value="0.1" units="cm"/>
      <inkml:brushProperty name="height" value="0.1" units="cm"/>
      <inkml:brushProperty name="color" value="#66CC00"/>
    </inkml:brush>
  </inkml:definitions>
  <inkml:trace contextRef="#ctx0" brushRef="#br0">14 215 7107,'-14'-1'2930,"14"4"-1890,3-6-688,0 3-80,12 3 49,7-5-1,9 5-64,-1-14-256,6 11 96,-1-6-16,-9-5-144,1 4 96,-6-3-64,-12 8-208,-7-3-753,-2-5-784,-7-4-672</inkml:trace>
  <inkml:trace contextRef="#ctx0" brushRef="#br0" timeOffset="453">29 39 5042,'2'-2'2786,"-2"-2"-2098,4 10-592,17 1 800,10-9-287,10-2-193,11 3-256,6-6-144,-9-6-16,-2 7 0,-11-1-48,-6 4-993,-2 0-1104,-6 3-3521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7:25.016"/>
    </inkml:context>
    <inkml:brush xml:id="br0">
      <inkml:brushProperty name="width" value="0.1" units="cm"/>
      <inkml:brushProperty name="height" value="0.1" units="cm"/>
      <inkml:brushProperty name="color" value="#0000FF"/>
    </inkml:brush>
  </inkml:definitions>
  <inkml:trace contextRef="#ctx0" brushRef="#br0">116 400 2097,'6'-19'6395,"22"69"-4626,-25-37-1540,0 1 0,2 26 1,1 10-62,-1-25-140,-1-1 0,-1 0 0,-1 1 0,-2 0 0,-2 28 0,5-29-127,-3-23-181</inkml:trace>
  <inkml:trace contextRef="#ctx0" brushRef="#br0" timeOffset="409.73">19 534 5138,'-3'-6'177,"0"-1"-1,0 1 1,1-1-1,0 1 0,0-1 1,1 0-1,0 0 1,0 0-1,0 0 0,1 0 1,0 0-1,1 0 1,-1 0-1,1 0 0,1 0 1,-1 0-1,1 0 1,0 1-1,1-1 0,3-7 1,-2 7-125,-1 0 1,1 0-1,1 0 1,-1 0-1,1 1 1,0-1 0,1 1-1,-1 1 1,1-1-1,0 1 1,1 0-1,-1 0 1,1 1-1,0 0 1,0 0-1,0 1 1,11-4-1,-5 3-15,0 2-1,0 0 1,0 0-1,1 2 1,-1-1-1,0 2 1,17 1-1,-26-1-32,1-1 0,0 1 0,0 0 0,-1 1 0,1-1-1,-1 1 1,1-1 0,-1 1 0,0 1 0,0-1 0,1 1-1,-2-1 1,1 1 0,0 0 0,-1 0 0,1 1 0,-1-1 0,0 1-1,0 0 1,0 0 0,0 0 0,-1 0 0,4 8 0,-5-8 0,0 1 0,-1-1 0,1 1 0,-1 0 0,0-1 0,0 1 0,0 0 0,-1-1 0,1 1 0,-1 0 0,0-1 0,-1 1 0,1-1 0,-1 0 0,0 1 0,0-1 0,0 0 0,-1 0 0,1 0 0,-1 0 0,0-1 0,0 1 0,0-1 0,-1 0 0,-4 5 0,-6 3-43,0 0 0,-1-1 1,0 0-1,0-1 0,-20 8 1,20-8-1339,15-9 1319,0 1 0,0-1-1,0 1 1,0-1 0,0 0-1,0 1 1,0-1 0,0 0 0,0 1-1,0-1 1,1 0 0,-1 1-1,0-1 1,0 0 0,0 1 0,0-1-1,1 0 1,-1 1 0,0-1-1,0 0 1,1 0 0,-1 1 0,0-1-1,0 0 1,1 0 0,-1 1-1,0-1 1,1 0 0,-1 0 0,0 0-1,1 0 1,-1 1 0,0-1-1,1 0 1,-1 0 0,1 0-1,-1 0 1,1 0 0,12 4-1743</inkml:trace>
  <inkml:trace contextRef="#ctx0" brushRef="#br0" timeOffset="776.98">548 335 4706,'0'0'106,"-1"0"-1,1-1 0,0 1 1,-1 0-1,1 0 0,-1-1 1,1 1-1,-1 0 0,1 0 1,-1-1-1,1 1 1,-1 0-1,1 0 0,0 0 1,-1 0-1,1 0 0,-1 0 1,1 0-1,-1 0 1,1 0-1,-1 0 0,1 0 1,-1 0-1,1 0 0,-1 0 1,1 0-1,-1 1 0,1-1 1,-1 0-1,-12 15 945,-5 25-812,17-37-10,-7 22 85,0-1-1,2 2 1,-6 49 0,11-60-253,0 1 0,1 0 1,1 0-1,0 0 1,2-1-1,-1 1 1,9 24-1,-8-32-79,0 0 0,0 0 0,1-1 0,0 1 0,1-1 0,7 10 0,-11-17-95,-1 1 0,1-1 0,-1 0 0,1 0 0,0 1 0,-1-1 0,1 0 0,0 0 0,-1 0 0,1 0 0,-1 0 0,1 0 0,0 0 0,-1 0 0,1 0 0,0 0 0,-1 0 0,1 0 0,-1-1 0,1 1 0,0 0 0,-1 0 0,1-1 0,-1 1 0,1 0 0,-1-1 0,1 1 0,0-1 0,8-8-2698</inkml:trace>
  <inkml:trace contextRef="#ctx0" brushRef="#br0" timeOffset="1339.21">651 399 5266,'7'39'2927,"-3"6"-2655,-3 0 0,-2 0 0,-9 67 1,6-98-176,1-18 67,-2-27 82,4 23-276,-1-8 63,1 0 1,0 1-1,1-1 0,1 0 0,1 1 1,0-1-1,1 1 0,0 0 0,2-1 1,-1 2-1,2-1 0,0 0 1,1 1-1,14-22 0,-20 34-15,1 0 1,-1 0-1,1 0 0,0 0 1,0 0-1,0 0 0,0 1 1,0-1-1,0 0 0,0 1 1,1 0-1,-1-1 0,0 1 1,1 0-1,-1 0 0,1 1 1,-1-1-1,5 0 0,-5 1-1,1 0-1,-1 0 1,0 1 0,0-1-1,0 1 1,0 0-1,0 0 1,1-1-1,-1 1 1,-1 1 0,1-1-1,0 0 1,0 0-1,0 1 1,-1-1-1,1 1 1,2 2-1,2 4 12,-1 0-1,1 0 1,-1 0-1,-1 1 1,0 0-1,0 0 1,-1 0-1,5 18 1,0 13-6,-1 1 0,3 73 0,-10-114-112,0 1-1,-1 0 0,1-1 0,0 1 1,0 0-1,-1-1 0,1 1 0,0 0 1,-1-1-1,1 1 0,0-1 0,-1 1 1,1-1-1,-1 1 0,1-1 0,-1 1 1,1-1-1,-1 1 0,1-1 0,-1 0 1,0 1-1,1-1 0,-1 0 0,0 1 0,1-1 1,-1 0-1,0 0 0,1 0 0,-1 0 1,0 0-1,1 0 0,-1 0 0,0 0 1,1 0-1,-1 0 0,0 0 0,0 0 1,1 0-1,-1 0 0,0-1 0,1 1 1,-1 0-1,1 0 0,-1-1 0,0 1 1,1 0-1,-1-1 0,1 1 0,-1-1 0,1 1 1,-1-2-1,-12-8-2902</inkml:trace>
  <inkml:trace contextRef="#ctx0" brushRef="#br0" timeOffset="1749.28">640 612 1649,'0'0'3153,"9"5"-2497,-1-7 177,5-1-1,10-1-496,6-3-111,0 0-193,6 0-16,-4-2-16,-5 5-433,-4-3-1488,-7 4-1232</inkml:trace>
  <inkml:trace contextRef="#ctx0" brushRef="#br0" timeOffset="2125.9">896 341 5394,'26'45'3767,"26"49"-3513,-48-86-231,0 0 0,-1 1 0,0 0-1,0 0 1,-1 0 0,0 0 0,0 0 0,-1 0 0,0 0-1,-1 1 1,0-1 0,-3 18 0,-1-8-7,0 1 0,-2-1-1,0 0 1,-18 36 0,22-48-603,2-5-357</inkml:trace>
  <inkml:trace contextRef="#ctx0" brushRef="#br0" timeOffset="2533.91">1172 378 5234,'-1'8'4666,"4"35"-2943,1 24-1493,7 136 189,-10-194-1615,-4-25-1568,2 13 2488,-1-11-2045</inkml:trace>
  <inkml:trace contextRef="#ctx0" brushRef="#br0" timeOffset="2956.99">1069 551 6051,'0'1'1392,"0"-4"-655,-1 3-113,7 3-368,3 0 64,10-3 48,2 0 49,5-7-289,1 4 48,-5 0-128,-1-4-32,-4 6-16,-5-4-48,6 1-480,-6-3-1553,2 3-2065</inkml:trace>
  <inkml:trace contextRef="#ctx0" brushRef="#br0" timeOffset="3381.49">1453 380 4722,'12'27'3851,"2"3"-3521,-9-12-125,-1 0 1,2 21 0,5 27 111,-8-56-284,-1-4-16,0 1 0,0 0 0,0-1-1,-1 1 1,0 0 0,-1 0 0,0 11 0,-10-37 161,0-4-166,0-1-1,1 0 0,2 0 0,0-1 1,2 0-1,0 0 0,2 0 0,0-47 1,3 67 12,1-1 0,0 1 0,0-1 1,0 1-1,1 0 0,0-1 0,0 1 1,0 0-1,1 0 0,-1 0 0,1 1 1,1-1-1,-1 1 0,1-1 0,-1 1 1,1 0-1,0 0 0,1 1 0,7-6 1,-9 7-19,-1 0 1,1 0 0,0 1 0,1-1 0,-1 1 0,0-1 0,0 1 0,1 0 0,-1 1 0,0-1 0,1 0 0,-1 1 0,1 0 0,-1 0 0,0 0 0,1 0 0,-1 1 0,1-1 0,-1 1 0,1 0 0,-1 0 0,0 0 0,0 0 0,0 0 0,1 1 0,-1 0 0,0-1 0,-1 1 0,1 0 0,0 1 0,-1-1 0,5 5 0,-4-4-3,-1 0-1,1 0 1,-1 0 0,0 1 0,0-1 0,0 0 0,-1 1 0,1 0 0,-1-1-1,0 1 1,0 0 0,0 0 0,0-1 0,-1 1 0,0 0 0,1 5 0,-2-3 1,0 0 1,0-1 0,0 1-1,-1 0 1,0-1 0,0 1-1,0-1 1,0 1 0,-1-1-1,-4 5 1,1-1-2,-1 0 1,0-1-1,0 1 1,-1-2-1,0 1 1,0-1-1,-1-1 0,0 1 1,0-1-1,0-1 1,-16 7-1,0-2-369</inkml:trace>
  <inkml:trace contextRef="#ctx0" brushRef="#br0" timeOffset="3745.89">1784 244 5282,'-4'5'418,"1"0"-1,-1 0 1,1 1-1,1 0 0,-1-1 1,1 1-1,0 0 0,0 0 1,-1 12-1,-3 60-5,5-61-171,0 9-132,2 0 1,3 28 0,-2-42-124,0-1 0,0 1 0,1-1-1,1 0 1,0 0 0,0 0 0,7 11 0,-11-22-88,0 1 1,1-1-1,-1 1 1,0-1-1,1 1 1,-1-1-1,0 1 1,1-1-1,-1 1 1,1-1 0,-1 1-1,1-1 1,-1 0-1,1 1 1,-1-1-1,1 0 1,-1 1-1,1-1 1,-1 0-1,1 0 1,0 1-1,-1-1 1,1 0-1,-1 0 1,1 0-1,0 0 1,-1 0 0,2 0-1</inkml:trace>
  <inkml:trace contextRef="#ctx0" brushRef="#br0" timeOffset="8556.96">1936 338 4946,'2'4'4210,"7"46"-3961,-2 1 0,-3 0 0,-1 55-1,-3-100-246,-1-1-4,1 0 1,-1-1-1,1 1 0,0 0 1,1 0-1,-1 0 0,1 0 1,2 6-1,-10-52 199,4 29-196,1-1-1,0 0 1,0 0-1,1 0 1,1 0-1,0 0 1,1 0-1,1-1 1,0 2-1,0-1 1,1 0-1,1 0 1,0 1-1,1 0 1,8-16-1,-12 26-2,0 0 0,0 0 0,1 0-1,-1 1 1,1-1 0,-1 0 0,1 1 0,-1 0-1,1-1 1,0 1 0,-1 0 0,1 0-1,0-1 1,0 2 0,0-1 0,0 0-1,0 0 1,0 1 0,0-1 0,1 1-1,-1-1 1,0 1 0,0 0 0,0 0-1,0 0 1,1 0 0,-1 0 0,0 1 0,0-1-1,0 1 1,0-1 0,0 1 0,0 0-1,0-1 1,0 1 0,3 2 0,-2-1 1,0 0 0,0 1 1,0-1-1,0 0 0,0 1 1,-1 0-1,1-1 1,-1 1-1,0 0 0,0 0 1,0 0-1,0 1 0,-1-1 1,1 0-1,-1 1 1,0-1-1,0 1 0,0-1 1,0 1-1,0 5 0,-1 1 8,-1 0 0,0-1 1,-4 16-1,4-21-2,0 0 0,0-1 0,0 1 0,-1-1 0,1 0 0,-1 1 0,0-1 0,0 0 0,0 0 0,0 0 0,0 0 0,-4 3 0,9-15 115,-3 7-122,0 0 0,0 1-1,1-1 1,-1 0 0,0 1-1,1-1 1,0 0 0,-1 1 0,1-1-1,0 0 1,0 1 0,0-1-1,0 1 1,0 0 0,0-1 0,0 1-1,0 0 1,1-1 0,1 0-1,1 1 1,-1 0-1,0 0 0,1 1 0,-1-1 1,0 1-1,1 0 0,-1 0 0,1 0 0,-1 1 1,0-1-1,1 1 0,-1 0 0,0 0 1,0 0-1,1 0 0,-1 0 0,0 1 1,0 0-1,0-1 0,-1 1 0,1 0 0,0 0 1,-1 1-1,1-1 0,3 5 0,-4-5 6,0 0 0,0 0 0,0 1 0,0-1 0,0 1 0,-1-1 0,1 1 0,-1 0 0,0-1 0,0 1 0,0 0 0,0 0 0,0 0-1,-1 0 1,1 0 0,-1 0 0,0 0 0,1 0 0,-2 0 0,1 0 0,0 0 0,-1 0 0,1-1 0,-1 1 0,0 0 0,0 0 0,0 0 0,0 0 0,-2 2-1,1-2 16,0 1-1,0-1 0,-1 0 1,1 0-1,-1-1 0,0 1 1,0 0-1,0-1 0,0 0 1,0 0-1,-1 0 0,1 0 1,-1 0-1,1-1 0,-1 1 1,0-1-1,1 0 0,-1 0 1,0 0-1,-6 0 0,0-2 104,0 0 0,-1 0-1,1-1 1,0 0 0,0-1-1,-13-5 1,15 6-90,27 0-4424,-5-6 1661</inkml:trace>
  <inkml:trace contextRef="#ctx0" brushRef="#br0" timeOffset="9114.29">2172 255 5795,'33'38'3964,"-21"-23"-3768,-1-1 0,0 1 0,-1 1-1,-1 0 1,0 0 0,-1 1 0,-1 0 0,-1 0 0,7 32-1,-11-37-173,0 0-1,-1 0 0,0 0 1,-1 0-1,-1 1 0,0-1 1,-1 0-1,0 0 1,0-1-1,-1 1 0,-1 0 1,0-1-1,-1 0 0,0 0 1,-12 19-1,16-28 173,-4 7-1505,18-10-2510,-3-2 766</inkml:trace>
  <inkml:trace contextRef="#ctx0" brushRef="#br0" timeOffset="9480.73">2488 525 6595,'-2'-3'4458,"13"1"-4330,38-8 375,-17 2-373,43-4 0,-54 9-1650,-8-2-2301,-1 0-605</inkml:trace>
  <inkml:trace contextRef="#ctx0" brushRef="#br0" timeOffset="9875.88">2889 303 5635,'-2'2'4265,"4"12"-3322,5 22-802,9 27 207,-2 0 1,7 78-1,-19-125-331,-1-6 15,-4-14-1180,-4-18-2126,7 22 3171,-4-14-2488</inkml:trace>
  <inkml:trace contextRef="#ctx0" brushRef="#br0" timeOffset="10270.98">2769 333 5651,'-1'-3'160,"1"0"1,0-1-1,0 1 1,1 0-1,-1 0 1,1-1 0,-1 1-1,1 0 1,0 0-1,1 0 1,-1 0-1,0 0 1,1 0 0,-1 0-1,1 0 1,0 1-1,0-1 1,0 1-1,0-1 1,1 1 0,-1 0-1,1 0 1,-1 0-1,1 0 1,0 0-1,4-2 1,0 0-120,0 1 1,0-1-1,1 2 0,-1-1 1,1 1-1,-1 0 0,1 0 1,0 1-1,-1 0 0,1 0 1,0 1-1,0 0 0,0 0 1,0 1-1,0 0 1,-1 0-1,1 1 0,0 0 1,-1 1-1,0-1 0,1 1 1,-1 1-1,0 0 0,0 0 1,-1 0-1,1 0 0,-1 1 1,0 0-1,5 6 0,-8-8-36,0 0 0,0 0 0,-1 0 0,1 0 0,-1 0 0,0 0 0,0 0 0,0 1 1,0-1-1,-1 1 0,1 0 0,-1-1 0,0 1 0,0 0 0,0 0 0,-1 0 0,1 0 0,-1 0 0,0 0 0,0-1 0,0 1 0,-1 0 0,1 0 0,-1 0 0,0 0 0,0 0 0,0-1 0,-1 1 0,1 0 0,-1-1 0,0 1 0,0-1 0,0 0 0,-1 0 0,1 0 0,-6 5 0,-2 3-12,-1-1 0,0 0 1,-1-1-1,0 0 0,0-1 1,-1-1-1,0 0 1,-20 8-1,30-14-114,3-1 31,-1 0 1,1 0 0,-1 0 0,1 0-1,-1 0 1,1 1 0,0-1-1,-1 0 1,1 0 0,-1 0-1,1 1 1,-1-1 0,1 0 0,0 1-1,-1-1 1,1 0 0,-1 1-1,1-1 1,0 0 0,-1 1 0,1-1-1,0 0 1,0 1 0,-1-1-1,1 1 1,0-1 0,0 1-1,0-1 1,0 1 0,-1 0 0</inkml:trace>
  <inkml:trace contextRef="#ctx0" brushRef="#br0" timeOffset="10647.85">3271 245 6451,'-2'1'2015,"1"-1"-1975,1 0 0,0 0 1,0 0-1,0 0 0,-1 0 0,1 0 1,0 0-1,0 1 0,-1-1 1,1 0-1,0 0 0,0 0 0,0 0 1,-1 0-1,1 0 0,0 0 1,0 0-1,0 1 0,-1-1 0,1 0 1,0 0-1,0 0 0,0 0 0,0 1 1,0-1-1,-1 0 0,1 0 1,0 0-1,0 1 0,0-1 0,0 0 1,0 0-1,0 1 0,0-1 0,0 0 1,0 0-1,0 0 0,0 1 1,-6 27 174,2-1 1,1 1 0,1 0 0,1 0 0,2 0 0,1 1-1,1-2 1,1 1 0,10 32 0,-12-53-226,0-1-1,1 1 1,0-1-1,0 0 1,1 0-1,0 0 1,0-1 0,0 1-1,8 7 1,-12-13-72,0 0-1,1 0 1,-1 1 0,0-1 0,0 0 0,1 0-1,-1 0 1,0 1 0,0-1 0,1 0-1,-1 0 1,0 0 0,1 0 0,-1 0 0,0 1-1,0-1 1,1 0 0,-1 0 0,0 0-1,1 0 1,-1 0 0,0 0 0,1 0 0,-1 0-1,0 0 1,1 0 0,-1-1 0,0 1 0,1 0-1,-1 0 1,0 0 0,0 0 0,1 0-1,-1 0 1,0-1 0,0 1 0,1 0 0,-1 0-1,0-1 1,0 1 0,1 0 0,-1 0-1,0-1 1,8-7-2564</inkml:trace>
  <inkml:trace contextRef="#ctx0" brushRef="#br0" timeOffset="11121.37">3411 300 5298,'11'23'3825,"-1"21"-3434,-9-36-111,3 17-183,-1 1-1,-1-1 1,-1 1 0,-1-1 0,-2 1 0,-5 29-1,7-55-94,1 0 0,-1 0 0,0 0-1,0 1 1,0-1 0,0 0-1,0 0 1,0 1 0,0-1-1,0 0 1,0 0 0,0 1-1,0-1 1,0 0 0,-1 0-1,1 0 1,0 1 0,0-1 0,0 0-1,0 0 1,0 0 0,0 1-1,0-1 1,-1 0 0,1 0-1,0 0 1,0 0 0,0 1-1,0-1 1,-1 0 0,1 0-1,0 0 1,0 0 0,0 0 0,-1 0-1,1 0 1,0 1 0,0-1-1,0 0 1,-1 0 0,1 0-1,0 0 1,-1 0 0,-8-12 170,4 6-117,2 0-26,0 1 0,0-1 0,1 0 0,0 0-1,0-1 1,0 1 0,1 0 0,0-1 0,0 1 0,1-1 0,-1 1 0,1 0 0,1-1 0,0-6 0,2-5 20,0 1 1,0 0 0,12-32-1,-13 45-37,-1 0 1,1 1-1,0-1 0,1 0 0,-1 1 0,0-1 1,1 1-1,0 0 0,0 0 0,0 0 0,0 0 1,0 0-1,1 1 0,-1-1 0,1 1 0,0 0 1,0 0-1,-1 0 0,1 1 0,7-2 0,-9 2-5,0 1 0,0 0 0,0 0-1,0 0 1,0 0 0,0 0-1,0 0 1,0 0 0,0 1 0,0-1-1,0 1 1,0 0 0,0-1 0,0 1-1,0 0 1,0 0 0,2 2 0,-2-1 0,0 0 1,0 1 0,0-1 0,0 0 0,0 1 0,0-1 0,-1 1 0,0 0 0,1-1 0,-1 1 0,0 0 0,0 0 0,0 0 0,-1 0 0,1 3-1,2 16 13,-2 1 0,0-1 0,-4 29 0,2 35 7,4-69-980,-2-10-547,-5-11-89,1-5-1215</inkml:trace>
  <inkml:trace contextRef="#ctx0" brushRef="#br0" timeOffset="11497.7">3431 492 3938,'0'0'1921,"7"3"-1185,0-2 0,6-5-303,3 3-225,3-4-192,-4 3-32,1 2-32,-3-3-753,2-1-1536</inkml:trace>
  <inkml:trace contextRef="#ctx0" brushRef="#br0" timeOffset="11926.7">3726 323 5731,'4'6'407,"0"0"0,0 0 0,-1 0 0,0 0 0,0 0 0,2 8 0,1 16-294,-1-1 0,-2 1 0,-1 0 0,-2 36 0,0-63-107,-15-40 213,9 6 38,-2-47 0,8 67-230,0 0-1,1 0 1,0-1 0,0 1 0,1 0-1,1 0 1,6-19 0,-8 28-15,0 0-1,0 0 1,0-1-1,0 1 1,1 0 0,-1 0-1,0 0 1,1 0 0,-1 1-1,1-1 1,0 0 0,0 1-1,0-1 1,0 1-1,0-1 1,0 1 0,0 0-1,0 0 1,0 0 0,1 0-1,-1 0 1,3 0 0,-3 1 6,1 0 0,-1 0 0,0 1 0,1-1 0,-1 0 0,1 1 0,-1 0 0,0-1 0,0 1 0,1 0 0,-1 0 0,0 0 0,0 1 0,0-1 0,0 1 1,0-1-1,0 1 0,-1-1 0,1 1 0,0 0 0,-1 0 0,3 3 0,1 3-7,0 0-1,-1 0 1,0 0-1,-1 0 1,0 0-1,0 1 1,0 0-1,1 16 1,0 1 14,-2 46-1,-4-56-36,1-14 12,0 1 0,1-1 0,-1 0 0,1 0 0,0 0-1,0 0 1,0 0 0,0 0 0,0 1 0,1 1 0,-3 3-344</inkml:trace>
  <inkml:trace contextRef="#ctx0" brushRef="#br0" timeOffset="12715.74">4081 275 6083,'1'11'522,"0"1"1,1-1-1,1 0 1,0 0-1,5 12 1,7 28-19,-12 28-256,-1-66-246,-1 0-1,-2 23 1,-18-113-218,14 43 269,-1-3-28,0-39 0,5 66 30,1 1 1,1-1 0,0 0 0,0 0 0,1 0 0,0 1 0,1-1 0,0 1 0,5-10 0,-7 18-48,0-1-1,0 0 1,0 0 0,1 0 0,-1 1 0,1-1-1,0 1 1,-1-1 0,1 1 0,0 0 0,0-1-1,0 1 1,0 0 0,0 0 0,0 0 0,0 1-1,0-1 1,0 0 0,1 1 0,-1 0-1,0-1 1,0 1 0,0 0 0,5 0 0,-5 0-8,1 1 1,0-1 0,0 0 0,-1 1 0,1 0-1,0 0 1,-1 0 0,1 0 0,-1 0 0,1 0-1,-1 0 1,0 1 0,1-1 0,-1 1 0,0 0-1,0 0 1,0 0 0,0 0 0,2 3 0,0 2 7,-1 1 1,0-1 0,0 0 0,-1 1 0,0-1 0,0 1 0,-1 0 0,0-1 0,0 16 0,-1-18-6,0 0 0,0-1 0,-1 1-1,1 0 1,-1 0 0,0 0 0,-1-1 0,1 1 0,-1-1 0,0 1 0,0-1 0,0 0-1,0 1 1,-1-1 0,0 0 0,0 0 0,-5 5 0,8-9 0,0 0 0,0 0 0,0 1 0,-1-1-1,1 0 1,0 0 0,0 0 0,0 0 0,-1 1 0,1-1 0,0 0 0,0 0 0,0 0-1,-1 0 1,1 0 0,0 0 0,0 0 0,-1 0 0,1 1 0,0-1 0,0 0 0,-1 0-1,1 0 1,0 0 0,0 0 0,-1 0 0,1 0 0,0-1 0,0 1 0,-1 0 0,1 0 0,0 0-1,0 0 1,-1 0 0,1 0 0,0-1 0,-2-9 150,2 8-145,1 0-1,-1 0 1,1 0 0,-1 0 0,1 0-1,-1 0 1,1 1 0,0-1-1,0 0 1,0 0 0,0 1-1,2-3 1,-1 3-7,0-1-1,-1 1 0,1 0 1,0 0-1,0 0 1,1 0-1,-1 0 1,0 0-1,0 1 0,0-1 1,1 1-1,-1-1 1,0 1-1,0 0 0,1 0 1,-1 0-1,0 0 1,0 0-1,1 1 1,-1-1-1,0 1 0,3 0 1,-1 1 0,0 0 0,1 0 0,-1 0 0,0 1 0,-1 0 0,1-1 0,0 1 0,-1 0 0,0 1 0,6 6 0,-5-5 1,-1-1 0,0 1 0,0 0 0,-1-1 1,1 1-1,-1 1 0,0-1 0,-1 0 1,2 8-1,-2-10 0,-1-1 1,0 1-1,1 0 0,-1-1 1,-1 1-1,1 0 1,0 0-1,0-1 0,-1 1 1,0 0-1,0-1 0,1 1 1,-1-1-1,-1 1 1,1-1-1,0 1 0,-1-1 1,-2 4-1,-4 1 124,0 1 1,-1-1-1,0-1 1,-1 0-1,1 0 0,-1-1 1,0 0-1,0-1 0,-1 0 1,-13 3-1,16-6-487,9-4-327,13-10-1257,-5 6 508,-1-3-1301</inkml:trace>
  <inkml:trace contextRef="#ctx0" brushRef="#br0" timeOffset="13105.21">4413 117 6499,'4'-6'5166,"7"16"-4812,-5-4-222,1 1 0,-1 0 0,0 0 0,0 0 0,-1 1 0,0-1 0,0 1-1,-1 1 1,0-1 0,4 14 0,2 9-25,9 51 0,-17-72-46,0 0 0,-1 0 1,0 1-1,-1-1 0,0 0 1,0 0-1,-1 0 0,-1 1 1,1-1-1,-2 0 1,0-1-1,0 1 0,-8 16 1,3-8-9,7-15-131,0 0-1,0-1 1,-1 1-1,1 0 0,-1 0 1,1-1-1,-1 1 1,-4 3-1</inkml:trace>
  <inkml:trace contextRef="#ctx0" brushRef="#br0" timeOffset="13508.91">4677 482 9636,'3'-2'4482,"-3"-3"-4129,5 5-321,-4-3 32,-2 6-128,2-6-257,-2 0-271,4 0-608</inkml:trace>
  <inkml:trace contextRef="#ctx0" brushRef="#br0" timeOffset="15299.53">4977 378 5795,'-2'0'318,"1"-1"0,-1 1-1,1-1 1,0 1 0,-1-1 0,1 1 0,0-1 0,-1 0 0,1 0 0,0 0 0,0 1 0,0-1 0,-2-2 0,3 3-258,0-1 0,1 1 0,-1-1 0,0 1 1,0 0-1,0-1 0,1 1 0,-1 0 0,0 0 0,1-1 1,-1 1-1,0 0 0,0 0 0,1-1 0,-1 1 1,0 0-1,1 0 0,-1 0 0,1-1 0,-1 1 0,0 0 1,1 0-1,-1 0 0,0 0 0,1 0 0,-1 0 0,1 0 1,-1 0-1,0 0 0,1 0 0,51-3 224,-44 2-169,21 0-77,-1 1 0,55 8 0,-104-11 9,-1 2 0,-31 1-1,-30-2 71,106 0-95,-1 0 0,0-2 0,35-9 0,-56 12-117,-1 1 1,1 0 0,0-1 0,0 1 0,-1 0 0,1-1-1,0 1 1,0 0 0,0 0 0,-1 0 0,1 0-1,0 0 1,0 0 0,0 0 0,0 0 0,-1 0 0,1 0-1,0 0 1,0 1 0,-1-1 0,1 0 0,0 0-1,0 1 1,-1-1 0,1 0 0,1 2 0</inkml:trace>
  <inkml:trace contextRef="#ctx0" brushRef="#br0" timeOffset="16038.98">5575 163 6339,'-6'1'2665,"9"2"-1515,10 11-822,-4 9-142,0 0 0,-2 1 0,0 0 1,-2 0-1,-1 1 0,2 25 0,-1-7-64,-4-40-119,1 9 12,0 1 0,-1-1 0,-1 1-1,-1 22 1,-23-106 404,18 36-421,-23-147 55,71 333 512,-37-112-472,-2 70 0,-3-96-89,0-11-666,1-5-315,1-10-1680,0-2 3</inkml:trace>
  <inkml:trace contextRef="#ctx0" brushRef="#br0" timeOffset="16519.13">5429 164 5250,'-1'-3'225,"0"-1"-1,0 0 0,0 1 0,0-1 0,0 0 1,1 0-1,0 1 0,0-1 0,0 0 1,0 0-1,1 1 0,-1-1 0,1 0 0,0 0 1,0 1-1,0-1 0,1 1 0,1-4 0,0 1-95,1 1-1,0 0 0,0 0 1,0 0-1,0 1 0,1-1 0,0 1 1,0 0-1,0 0 0,7-3 1,-2 1-87,0 1 1,0 1 0,0-1 0,1 2-1,-1-1 1,1 1 0,0 1 0,0 0-1,0 1 1,0 0 0,0 1 0,15 0-1,-18 2-23,1 0 0,-1 0 0,0 0 0,0 1 0,0 1 0,-1-1 0,1 1-1,-1 0 1,0 1 0,0 0 0,0 0 0,0 0 0,-1 1 0,0 0 0,0 0 0,-1 1-1,0-1 1,7 13 0,-9-14-12,0 1 0,0 0 0,-1-1-1,0 1 1,0 0 0,-1 0 0,0 0 0,0 0 0,0 1-1,0-1 1,-1 0 0,0 0 0,-1 0 0,1 1-1,-1-1 1,-1 0 0,1 0 0,-1 0 0,0 0 0,0 0-1,0-1 1,-1 1 0,0-1 0,0 1 0,-8 8-1,4-5 2,-2 0 1,1-1-1,-1 0 0,0 0 0,0-1 0,-1 0 0,0-1 0,0 0 0,-1-1 0,0 0 0,0-1 0,0 0 0,-14 3 0,25-6-37,0-1 1,0 0-1,0 0 1,1 0 0,-1 0-1,0 0 1,0 0-1,0 0 1,0 0-1,0 1 1,0-1 0,0 0-1,0 0 1,0 0-1,0 0 1,0 0 0,0 1-1,0-1 1,1 0-1,-1 0 1,0 0 0,0 0-1,0 0 1,-1 1-1,1-1 1,0 0 0,0 0-1,0 0 1,0 0-1,0 1 1,0-1 0,0 0-1,0 0 1,0 0-1,0 0 1,0 0-1,0 0 1,0 1 0,0-1-1,-1 0 1,1 0-1,0 0 1,0 0 0,0 0-1,0 0 1,0 0-1,0 0 1,-1 0 0,1 0-1,0 0 1,0 1-1,0-1 1,0 0 0,0 0-1,-1 0 1,1 0-1,0 0 1,0 0 0,0 0-1,0 0 1,-1 0-1,13 5-2121,2-2-285</inkml:trace>
  <inkml:trace contextRef="#ctx0" brushRef="#br0" timeOffset="16922.86">6020 57 5603,'-6'6'4124,"5"14"-4185,2-15 472,7 200 847,-4-180-1079,0 1-1,1-1 0,2 0 1,1 0-1,20 45 1,-16-50-2052,-11-20 1797,-1 0 0,0 1 0,1-1 0,-1 1 0,0-1 0,1 0 0,-1 1 0,1-1 0,-1 0 1,0 0-1,1 1 0,-1-1 0,1 0 0,-1 0 0,1 0 0,-1 1 0,1-1 0,-1 0 0,1 0 0,-1 0 0,1 0 0,-1 0 0,1 0 0,-1 0 1,1 0-1,-1 0 0,1 0 0,0 0 0,-1-1 0,0 1 0,1 0 0,-1 0 0,1 0 0,-1-1 0,1 1 0,-1 0 0,1 0 0,0-1 0</inkml:trace>
  <inkml:trace contextRef="#ctx0" brushRef="#br0" timeOffset="17651.5">6182 185 4866,'-4'11'5130,"2"19"-3890,2 38-1527,0-64 554,2 43-216,10 55 1,-10-83-32,-2-8 43,-5-25-1,-6-30 15,11 38-76,-5-31 2,2-59-1,3 87-5,1-1 0,0 1-1,0-1 1,1 1-1,0-1 1,1 1 0,0 0-1,0 0 1,1 0-1,0 1 1,9-15 0,-12 22 7,0-1 0,0 0 1,0 1-1,0-1 1,0 1-1,1-1 0,-1 1 1,0 0-1,1-1 0,-1 1 1,1 0-1,0 0 1,-1 0-1,1 0 0,0 0 1,-1 1-1,1-1 1,0 0-1,0 1 0,0-1 1,0 1-1,0 0 0,0-1 1,-1 1-1,1 0 1,0 0-1,0 0 0,0 1 1,0-1-1,0 0 1,0 1-1,0-1 0,-1 1 1,1 0-1,0 0 0,0-1 1,-1 1-1,1 0 1,0 0-1,-1 1 0,1-1 1,-1 0-1,0 0 1,1 1-1,-1-1 0,0 1 1,2 2-1,4 5 32,-1 0-1,0 1 1,0 0-1,-1 0 1,0 0-1,5 19 0,-4-5-3,-1 1-1,-1 0 0,0 41 1,0-15-5,-4-49-8,0 1 1,0-1-1,0 0 1,0 0-1,0 1 1,0-1-1,0 0 1,-1 0-1,1 0 1,-1 1-1,-1 2 1,-6 0-1099,-6-10-3559</inkml:trace>
  <inkml:trace contextRef="#ctx0" brushRef="#br0" timeOffset="18043.54">6178 359 4578,'0'0'1297,"9"0"-225,7 2-127,3-4-561,3 1-256,-3-2-96,9 3-64,-9-3-80,4 2-913,-4-8-1616</inkml:trace>
  <inkml:trace contextRef="#ctx0" brushRef="#br0" timeOffset="18427.92">6486 163 4898,'-2'3'3838,"8"7"-3033,13 23-648,-13-11 15,-1 1 1,-1-1 0,-1 1-1,1 32 1,3 26-41,-7-78-27,-1-7-30,-6-19 4,-4-35-53,11 51-26,-1-16 20,1 0 1,4-25-1,-3 41-10,0 0 0,1 0-1,0-1 1,0 1 0,1 0 0,0 1-1,0-1 1,1 0 0,-1 1 0,8-9-1,-9 13-1,-1 0 0,0 1 0,1-1-1,-1 1 1,1-1 0,-1 1 0,1 0-1,0-1 1,0 1 0,-1 0 0,1 0-1,0 0 1,0 1 0,0-1 0,0 0-1,0 1 1,0-1 0,0 1 0,0 0-1,0-1 1,1 1 0,-1 0 0,0 0 0,0 1-1,0-1 1,0 0 0,0 1 0,0-1-1,0 1 1,0 0 0,0-1 0,0 1-1,0 0 1,0 0 0,-1 0 0,1 1-1,0-1 1,1 2 0,3 2 33,0 0-1,-1 1 1,0-1 0,0 1 0,0 1 0,0-1-1,-1 1 1,6 12 0,-2 3-22,-2-1 0,0 1 1,5 38-1,-6-24 21,4 36-216,-9-72 27,1 0-1,-1 0 0,0 0 0,1 0 1,-1 0-1,1 0 0,-1 1 0,1-1 1,-1 0-1,1 0 0,-1 0 1,1-1-1,-1 1 0,0 0 0,1 0 1,-1 0-1,1 0 0,-1 0 0,1 0 1,-1-1-1,0 1 0,1 0 0,-1 0 1,1-1-1,-1 1 0,0 0 1,2-2-600,5-9-2711</inkml:trace>
  <inkml:trace contextRef="#ctx0" brushRef="#br0" timeOffset="19294.72">6849 152 5923,'4'5'282,"0"0"1,-1-1 0,0 1-1,0 0 1,0 0-1,-1 1 1,1-1 0,-1 1-1,0-1 1,-1 1 0,0-1-1,1 1 1,-2 0 0,1 8-1,1 10-160,-2 1 0,-3 27-1,-5 43-27,5-120-59,1 17-26,1 1 1,0 0-1,1-1 1,0-10 0,5-41-5,-3 26 5,8-36 0,-8 60-9,0-1 0,1 1 0,0 0 0,1 0 0,-1 0 0,2 0 0,0 0 0,6-9 0,-10 16-2,0 1 0,0-1 1,0 1-1,1-1 0,-1 1 0,0-1 0,0 1 0,1 0 0,-1-1 0,1 1 0,0 0 1,-1 0-1,1 0 0,0 0 0,-1 0 0,1 1 0,0-1 0,0 1 0,0-1 0,-1 1 0,1-1 1,0 1-1,0 0 0,0 0 0,0 0 0,0 0 0,0 0 0,0 0 0,0 1 0,0-1 1,-1 1-1,1-1 0,0 1 0,0 0 0,0 0 0,-1 0 0,1 0 0,0 0 0,-1 0 0,3 2 1,0 1-4,0 0-1,0 0 1,-1 0 0,0 1 0,0-1 0,0 1 0,0 0 0,-1 0 0,0 0 0,0 0 0,0 0 0,0 0 0,1 9 0,-3-8-6,1 0 0,-1 1 1,0-1-1,0 0 0,-1 0 1,1 0-1,-1 0 0,-1 0 1,1 0-1,-1 0 0,0 0 1,-1 0-1,1-1 0,-1 1 1,0-1-1,-1 0 0,1 0 0,-7 7 1,-2-6 64,9-12-15,4 4-38,-1 1 1,0-1-1,1 1 1,-1-1-1,1 1 1,0-1 0,-1 1-1,1-1 1,0 1-1,0 0 1,0 0 0,0-1-1,0 1 1,0 0-1,2-2 1,1 1-2,0 0 1,0 0-1,0 0 1,0 1-1,0 0 1,1-1-1,-1 1 1,0 1-1,1-1 1,-1 1-1,1-1 1,-1 1-1,1 1 1,-1-1-1,0 1 1,1-1-1,-1 1 1,0 0-1,1 1 1,-1-1-1,0 1 1,0 0-1,7 4 1,-8-4-1,1 0 1,-1 0 0,0 0-1,-1 1 1,1-1 0,0 1 0,-1 0-1,1 0 1,-1 0 0,0 0-1,0 0 1,0 0 0,0 0 0,0 1-1,-1-1 1,0 1 0,0-1-1,0 1 1,0 0 0,0-1 0,-1 1-1,1 0 1,-1-1 0,0 1-1,0 0 1,-1 0 0,1-1 0,-2 8-1,0-6 40,0 0-1,0 0 0,0-1 1,-1 1-1,0-1 1,1 1-1,-2-1 0,1 0 1,0 0-1,-1 0 1,0 0-1,0-1 0,0 0 1,0 0-1,-9 5 0,-3 1 283,-1-2-1,0 0 1,-19 5-1,23-7-187,-3-3-426,28-14-3674,1 2 1327</inkml:trace>
  <inkml:trace contextRef="#ctx0" brushRef="#br0" timeOffset="19783.94">7173 21 7187,'0'0'137,"1"0"-1,-1 0 0,1-1 1,-1 1-1,1 0 0,-1 0 1,1 0-1,0 0 0,-1 0 0,1 0 1,-1 0-1,1 0 0,-1 0 1,1 0-1,0 0 0,-1 0 1,1 1-1,-1-1 0,1 0 1,-1 0-1,1 0 0,-1 1 1,1-1-1,-1 0 0,1 1 1,-1-1-1,1 1 0,-1-1 0,1 1 1,23 11 223,-16-5-238,-1 0-1,0 1 1,0-1-1,0 1 0,-1 1 1,0-1-1,0 1 0,-1 0 1,-1 1-1,1-1 1,-1 1-1,-1 0 0,0 0 1,0 0-1,-1 0 1,-1 0-1,1 1 0,-1 14 1,-1 3 3,-1 0-1,-2 1 1,0-1 0,-2 0-1,-13 41 1,8-46 232,3-18-1098,1-15-3373,5 0 275</inkml:trace>
  <inkml:trace contextRef="#ctx0" brushRef="#br0" timeOffset="20177.61">7366 433 7812,'-3'-5'3921,"3"4"-3424,3 1-481,-3 1 0,-3-3-16,3-1-208</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8:01.902"/>
    </inkml:context>
    <inkml:brush xml:id="br0">
      <inkml:brushProperty name="width" value="0.1" units="cm"/>
      <inkml:brushProperty name="height" value="0.1" units="cm"/>
      <inkml:brushProperty name="color" value="#E71224"/>
    </inkml:brush>
  </inkml:definitions>
  <inkml:trace contextRef="#ctx0" brushRef="#br0">0 174 2497,'0'6'4738,"1"49"-2787,-1-30-1845,-1-24-99,1 0 0,0 0-1,0 1 1,1-1 0,-1 0-1,0 0 1,0 0 0,1 0-1,-1 1 1,0-1 0,1 0-1,-1 0 1,1 0 0,-1 0-1,1 0 1,0 0 0,1 1-1,35-27 472,-4-3-315,240-190 106,-257 209-511,-11 9 521,-12 18-409,-2 5-5358</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8:00.023"/>
    </inkml:context>
    <inkml:brush xml:id="br0">
      <inkml:brushProperty name="width" value="0.1" units="cm"/>
      <inkml:brushProperty name="height" value="0.1" units="cm"/>
      <inkml:brushProperty name="color" value="#E71224"/>
    </inkml:brush>
  </inkml:definitions>
  <inkml:trace contextRef="#ctx0" brushRef="#br0">0 190 3041,'10'-4'7191,"-10"4"-7101,0 30 414,-2-14-336,1-6-115,0 1 1,0 0-1,3 21 1,-2-32-52,0 1 0,0-1-1,0 0 1,0 1 0,0-1 0,0 1 0,0-1 0,0 0 0,1 1 0,-1-1-1,0 1 1,0-1 0,1 0 0,-1 1 0,0-1 0,0 0 0,1 1 0,-1-1-1,0 0 1,1 0 0,-1 1 0,0-1 0,1 0 0,-1 0 0,0 0 0,1 1-1,-1-1 1,1 0 0,-1 0 0,0 0 0,1 0 0,0 0 0,15-5 70,13-17 58,43-54 23,-27 26-116,95-82 0,-109 113-24,-30 19-24,-17 14-698,7-5-2701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5:15.034"/>
    </inkml:context>
    <inkml:brush xml:id="br0">
      <inkml:brushProperty name="width" value="0.1" units="cm"/>
      <inkml:brushProperty name="height" value="0.1" units="cm"/>
      <inkml:brushProperty name="color" value="#0000FF"/>
    </inkml:brush>
  </inkml:definitions>
  <inkml:trace contextRef="#ctx0" brushRef="#br0">8 5 5587,'-3'0'2257,"0"0"-913,3-1-1120,-2 1-64,2-2-112,0 1-96,2 2-208,2 1-272,1 8-3122</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6:49.28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239 137 2241,'-12'-9'2116,"5"5"-1700,1-1 0,0 1 0,0-1 1,1 0-1,-1 0 0,-5-8 0,10 11-394,-1 0 0,1 0 0,1 0 0,-1 0-1,0 0 1,0 0 0,1 0 0,-1 0 0,1 0-1,0 0 1,-1 0 0,1 0 0,0 0 0,0-1-1,1 1 1,-1 0 0,0 0 0,1 0 0,-1 0-1,1 0 1,0 0 0,-1 0 0,1 0 0,0 0 0,0 0-1,1 1 1,1-4 0,-1 3-2,-1-1 1,1 1-1,0 0 0,0 0 0,0 1 1,0-1-1,0 0 0,0 1 1,1-1-1,-1 1 0,0 0 0,1-1 1,-1 1-1,1 0 0,-1 1 1,1-1-1,0 0 0,-1 1 0,1-1 1,0 1-1,0 0 0,-1 0 1,1 0-1,4 1 0,-5 0-13,0-1-1,-1 1 0,1-1 1,0 1-1,-1 0 0,1 0 1,-1 0-1,1 0 0,-1 0 1,0 0-1,1 0 0,-1 0 1,0 1-1,0-1 1,0 0-1,0 1 0,0-1 1,0 1-1,0-1 0,0 1 1,0 0-1,-1-1 0,1 1 1,-1 0-1,1-1 0,-1 1 1,0 0-1,0 0 0,0-1 1,0 1-1,0 0 0,0 0 1,0-1-1,0 1 1,-1 0-1,1 0 0,-1-1 1,0 4-1,-3 5 17,0 1 0,0-1 0,-1 0-1,-1-1 1,0 1 0,0-1 0,0 0 0,-12 12 0,3-6 100,0 0 0,0-1 1,-28 18-1,41-31-109,1 1 1,0-1-1,-1 0 0,0-1 1,1 1-1,-1 0 1,1 0-1,-1-1 0,0 1 1,0-1-1,1 1 0,-1-1 1,0 0-1,0 1 1,0-1-1,-3 0 0,5-1 1,-1 1-1,0-1 1,0 1-1,1 0 1,-1-1-1,0 1 1,1-1-1,-1 1 1,1-1-1,-1 0 1,1 1-1,-1-1 1,1 0-1,-1 1 1,1-1-1,-1 0 1,1 1-1,0-1 1,-1 0-1,1 0 0,0 1 1,0-1-1,0 0 1,0 0-1,-1-1 1,1-2 30,0-1 0,0 0 0,1 0 1,-1 0-1,1 1 0,0-1 0,1 0 0,-1 1 0,1-1 1,3-7-1,1 2-48,0 1-1,1-1 1,0 1 0,1 0 0,0 0 0,0 1-1,1 0 1,0 1 0,0 0 0,19-11-1,-23 15 3,-1 1 0,1 0 0,-1 0 0,1 0 0,0 0 0,-1 1 0,1 0-1,0 0 1,0 0 0,0 1 0,0-1 0,0 1 0,0 0 0,0 1 0,0-1 0,0 1-1,0 0 1,0 0 0,0 1 0,0-1 0,-1 1 0,1 0 0,0 0 0,-1 1-1,0 0 1,0-1 0,6 6 0,-7-5 3,0 0 0,-1 0 0,0 1 0,0-1 0,0 0 0,0 1 1,0-1-1,-1 1 0,0 0 0,1 0 0,-2-1 0,1 1 0,0 0 0,-1 0 0,1 0 0,-1 0 0,0 0 0,0 0 0,-1 0 0,1 0 0,-1 0 0,0-1 1,0 1-1,0 0 0,-1 0 0,-1 3 0,-5 11 39,0 0 1,-1-1-1,-21 30 1,5-12 56,5-7 258,-26 47 1,49-72-337,6-6-16,10-4-12,69-53 28,24-15 31,-99 68-46,1 0 0,0 0 0,0 2 0,1-1 0,-1 2 0,23-4 0,-35 7-4,0 1-1,1-1 1,-1 1-1,1 0 0,-1 0 1,0 0-1,1 0 1,-1 0-1,1 0 1,-1 1-1,0-1 0,1 1 1,-1 0-1,0 0 1,0 0-1,1 0 1,-1 0-1,0 0 1,0 0-1,0 1 0,0-1 1,-1 1-1,1-1 1,0 1-1,-1 0 1,1 0-1,-1 0 0,1-1 1,-1 2-1,0-1 1,0 0-1,0 0 1,0 0-1,0 0 0,1 4 1,-1 1 5,0 0 0,0 0-1,-1 0 1,0 1 0,0-1 0,0 0 0,-1 0 0,0 0 0,-1 0-1,-3 12 1,-12 22 76,-2 0-1,-2-1 1,-1-1 0,-45 60-1,-26 43 240,90-136-312,-3 3 7,1 1-1,0 0 1,0 0 0,-3 12 0,8-22-16,0 0-1,0 0 1,0 0 0,0 0 0,0 0 0,0 1 0,0-1 0,0 0-1,0 0 1,0 0 0,0 0 0,0 0 0,0 0 0,0 0-1,0 1 1,0-1 0,0 0 0,0 0 0,0 0 0,0 0 0,0 0-1,0 0 1,0 1 0,0-1 0,0 0 0,0 0 0,0 0 0,0 0-1,0 0 1,0 0 0,0 0 0,0 1 0,0-1 0,0 0-1,0 0 1,0 0 0,1 0 0,-1 0 0,0 0 0,0 0 0,0 0-1,0 0 1,0 0 0,0 0 0,0 1 0,1-1 0,-1 0 0,0 0-1,0 0 1,0 0 0,0 0 0,0 0 0,0 0 0,0 0-1,1 0 1,-1 0 0,0 0 0,10-6-17,10-12 16,56-67 44,-53 57-31,1 1 0,1 1 0,38-30 0,-56 51-12,8-7-6,0 0 0,1 1 0,0 1 0,1 1 0,0 0 0,0 1 0,21-7 0,-37 15 4,0 0 1,0-1-1,-1 1 1,1 0-1,0 0 1,0 0-1,-1-1 1,1 1-1,0 0 1,0 0-1,0 0 1,-1 0-1,1 0 1,0 1-1,0-1 1,0 0-1,-1 0 1,1 0-1,0 1 1,0-1-1,-1 0 1,1 1-1,0-1 1,0 1-1,-1-1 1,1 1-1,-1-1 1,1 1-1,0-1 1,-1 1-1,1-1 1,-1 1-1,1 0 1,-1-1-1,0 1 1,1 0-1,-1 0 1,0-1-1,1 1 1,-1 0-1,0 0 1,0-1-1,0 1 1,0 0-1,1 0 1,-1 0-1,0-1 1,0 1-1,-1 1 1,1 3 1,-1 0 1,0 0 0,0 0 0,-1 0 0,1 0 0,-3 5-1,-11 15 2,0 0-1,-1-1 0,-1-1 0,-1-1 0,-27 26 0,17-18 24,12-12-11,-1 2 26,0-1 0,-1-1 0,-1-1 0,0 0 0,-44 27 0,63-44-40,0 0 0,0 0 0,0 0 0,0 0 0,1 0 0,-1 0 0,0 0 0,0 0 0,0 0 0,0 0 0,0 0 0,0 0 0,0-1 0,0 1 0,0 0 0,0 0 0,1 0 0,-1 0 0,0 0 0,0 0 0,0 0 0,0 0 0,0 0 0,0-1 0,0 1 0,0 0 0,0 0 0,0 0-1,0 0 1,0 0 0,0 0 0,0 0 0,0 0 0,0-1 0,0 1 0,0 0 0,0 0 0,0 0 0,0 0 0,0 0 0,0 0 0,0 0 0,0-1 0,0 1 0,0 0 0,0 0 0,-1 0 0,1 0 0,0 0 0,0 0 0,0 0 0,0 0 0,0 0 0,0 0 0,0 0 0,0-1 0,0 1 0,-1 0 0,1 0 0,0 0 0,0 0 0,0 0 0,0 0 0,0 0 0,0 0 0,-1 0 0,12-17 0,18-20-23,-3 13 20,46-33 1,-62 50-26,0 1 0,0 0 0,0 1 0,1 0 0,-1 1 0,1 0 1,0 1-1,22-4 0,-32 6 16,0 1 0,0 0 0,0 0 0,0 0 0,0-1 0,0 1 1,0 0-1,0 1 0,0-1 0,0 0 0,0 0 0,0 0 0,0 0 1,0 1-1,0-1 0,0 1 0,0-1 0,0 1 0,0-1 0,-1 1 1,1-1-1,0 1 0,0 0 0,1 0 0,-2 0 6,0 1 1,1-1-1,-1 0 0,0 0 0,0 0 1,0 0-1,0 0 0,0 1 1,0-1-1,0 0 0,0 0 0,0 0 1,0 0-1,-1 0 0,1 0 0,0 1 1,-2 1-1,-1 4 3,-1 0 0,0 0 1,-1 0-1,-8 10 0,0-3 5,-1 0 0,0-1 1,-1 0-1,0-1 0,-1-1 0,-1 0 0,1-1 0,-2-1 0,-33 13 1,36-17 4,1-1 1,-1-1-1,0 0 1,0-1 0,0-1-1,0 0 1,0-1 0,0 0-1,0-1 1,0-1-1,0-1 1,0 0 0,-19-7-1,32 9-8,0 1 0,0-1-1,1 0 1,-1-1 0,0 1-1,1 0 1,-1 0 0,1-1-1,0 1 1,-1-1 0,1 1-1,0-1 1,0 1 0,0-1-1,0 0 1,0 0 0,0 1-1,1-1 1,-1 0 0,1 0-1,-1 0 1,1 0 0,-1 0-1,1 0 1,0-2 0,0-10 5,0 0 0,4-25 0,-1-13 13,-5 38-21,-3-30-28,4 40 22,0 7 0,1 24-6,-5 127 9,3-134 9,2-20 0,0 1 0,1 0 1,-1-1-1,0 1 1,0 0-1,0-1 0,0 1 1,0 0-1,-1 0 1,1-1-1,0 1 0,0 0 1,0-1-1,0 1 1,-1 0-1,1-1 0,0 1 1,-1-1-1,1 1 1,-1 0-1,1-1 0,0 1 1,-1-1-1,1 1 1,-1-1-1,1 1 1,-1-1-1,0 0 0,1 1 1,-1-1-1,1 0 1,-1 1-1,-1-1 0,1 0 1,-1 0 0,1-1 0,-1 0 0,1 1 0,-1-1 0,1 0 0,0 0 0,-1 1 0,1-1 0,0 0 0,0 0 0,-1 0 0,-1-3 0,-4-4 5,0-1 1,1 0-1,-8-13 1,9 9-37,1 1 1,0-1 0,1 0-1,0 1 1,1-1-1,0-19 1,2 47 18,-1 3 3,1 0 0,1 0 0,1-1 0,0 1 0,7 25-1,-3-35-8,-2-14-18,-1-12-15,0-61 78,-4 0 0,-3 0 0,-27-145 0,30 217-24,0 1 0,-1-1 0,0 1 0,0 0 0,0 0 0,0 0 0,-1 0 1,0 0-1,-1 0 0,1 1 0,-8-9 0,3 3 26,0 0-15,8 11-17,0 0 0,0 0 0,0-1 1,0 1-1,0 0 0,0 0 0,0 0 1,0 0-1,0 0 0,0 0 0,0 0 1,0 0-1,0-1 0,0 1 0,0 0 1,0 0-1,-1 0 0,1 0 0,0 0 1,0 0-1,0 0 0,0 0 0,0 0 0,0 0 1,0 0-1,0 0 0,0 0 0,0 0 1,-1 0-1,1 0 0,0 0 0,0 0 1,0-1-1,0 1 0,0 0 0,0 0 1,0 0-1,-1 1 0,1-1 0,0 0 1,0 0-1,0 0 0,0 0 0,0 0 0,0 0 1,0 0-1,0 0 0,-1 0 0,1 0 1,0 0-1,0 0 0,0 0 0,0 0 1,0 0-1,0 0 0,0 0 0,0 1 1,0-1-1,0 0 0,0 0 0,0 0 1,-1 0-2,0 0 0,0 0 1,0 0-1,0 0 0,0-1 1,0 1-1,1 0 1,-1 0-1,0-1 0,0 1 1,0-1-1,1 1 0,-1-1 1,0 1-1,0-1 0,1 1 1,-1-1-1,0 1 1,1-1-1,-1 0 0,1 1 1,-1-1-1,1 0 0,-1 0 1,0-1-1,-20-23-49,15 14 43,-1 0 1,1-1-1,1 1 1,0-1-1,0-1 1,1 1-1,1 0 1,-3-22-1,6 31 4,1 1 0,-1 1 0,1-1 1,0 0-1,0 0 0,0 0 0,0 0 0,0 0 0,0 1 0,0-1 0,1 1 0,-1-1 0,0 1 1,1-1-1,-1 1 0,1 0 0,0-1 0,0 1 0,-1 0 0,1 0 0,0 0 0,3 0 0,45-16-45,-23 12 39,-1 2-1,1 1 1,0 1-1,0 2 1,0 0-1,30 6 1,-35-5 19,-1-1 0,44-5 0,-50 1-16,0 2 1,0 0 0,0 1-1,0 0 1,0 1-1,1 1 1,27 7-1,-38-7 2,0 0-1,-1 0 0,1 0 0,-1 1 1,0 0-1,1 0 0,-1 0 0,0 0 0,-1 0 1,1 1-1,4 5 0,-7-8 5,0 1 1,0 0-1,0 0 0,0 0 0,0 0 1,0 0-1,0 0 0,-1 0 0,1 0 0,-1 1 1,0-1-1,1 0 0,-1 0 0,0 0 1,0 1-1,0-1 0,-1 0 0,1 0 1,0 0-1,-1 0 0,0 0 0,1 1 1,-1-1-1,0 0 0,0 0 0,0 0 0,-2 2 1,2-2 1,0 0 1,0 0 0,-1 1-1,1-1 1,-1 0 0,0-1-1,1 1 1,-1 0 0,0 0-1,0-1 1,0 1 0,0-1-1,0 1 1,-1-1 0,1 0-1,0 0 1,-1 0 0,-2 0-1,40-7-75,-8 1 86,54-3-1,-68 8-4,2 0-14,0 0 0,0 0 0,1 2 0,-1 0 0,19 5 0,-31-6 8,0 0 1,0 0-1,0 1 0,0-1 0,0 1 0,-1-1 1,1 1-1,0 0 0,-1 0 0,1 0 0,-1 0 1,0 1-1,0-1 0,0 1 0,0-1 0,0 1 1,0 0-1,-1-1 0,1 1 0,-1 0 0,0 0 1,0 0-1,0 0 0,0 0 0,-1 1 0,1-1 1,-1 0-1,0 0 0,0 0 0,0 7 0,-4 17 18,1 8 14,3-33-33,0-1 0,1 1 0,-1-1 0,1 1 0,-1-1 0,1 1-1,0-1 1,0 1 0,-1-1 0,1 0 0,0 1 0,0-1 0,0 0-1,1 0 1,-1 0 0,0 0 0,0 0 0,0 0 0,1 0 0,1 1-1,2 1 4,1 1 0,-1 1-1,0-1 1,0 1 0,-1-1-1,0 1 1,0 1 0,0-1-1,0 0 1,-1 1-1,1 0 1,-2 0 0,1 0-1,-1 0 1,0 1 0,0-1-1,0 0 1,-1 1 0,0-1-1,0 1 1,-1 0 0,0-1-1,-1 9 1,1-6 2,-1 0 0,0-1 0,0 1 0,-1-1 0,-1 1 0,1-1 0,-1 1 0,0-1-1,-1 0 1,0-1 0,0 1 0,-1 0 0,0-1 0,0 0 0,-1-1 0,0 1 0,-9 7 0,4-6-238,3-1 336,-1 0 1,0-1-1,0 0 1,-17 7 0,20-10-615,1-2 0,-1 1 0,0-1 0,0 0 0,0 0 0,-10 0 0</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8:19.784"/>
    </inkml:context>
    <inkml:brush xml:id="br0">
      <inkml:brushProperty name="width" value="0.1" units="cm"/>
      <inkml:brushProperty name="height" value="0.1" units="cm"/>
      <inkml:brushProperty name="color" value="#0000FF"/>
    </inkml:brush>
  </inkml:definitions>
  <inkml:trace contextRef="#ctx0" brushRef="#br0">95 108 2497,'-7'8'5962,"7"-7"-5757,-1 18 1676,5 30-2370,-2-37 1249,2 40-197,-2 0-1,-9 101 1,4-119-1835,-4-55-3717,4 12 2092</inkml:trace>
  <inkml:trace contextRef="#ctx0" brushRef="#br0" timeOffset="377.28">27 179 4050,'-3'-3'253,"1"1"0,0 0 0,0-1 1,0 1-1,0-1 0,0 0 0,0 0 0,1 0 1,-1 1-1,1-2 0,0 1 0,0 0 0,0 0 1,0 0-1,1 0 0,-1-1 0,1 1 0,0 0 1,0-7-1,1 6-144,0 0-1,0 0 1,1 0 0,-1 0 0,1 0-1,0 0 1,0 0 0,1 1 0,-1-1-1,1 1 1,0 0 0,0-1 0,4-3-1,1 0-70,0 1 0,0 0-1,1 1 1,0 0-1,0 0 1,0 0 0,0 1-1,1 1 1,-1 0-1,1 0 1,0 1 0,12-2-1,-17 4-26,-1 1 0,1-1 0,0 1 0,-1 0 0,1 0 0,-1 0 1,0 0-1,1 1 0,-1 0 0,0 0 0,0 0 0,0 1 0,0-1 0,0 1 0,-1 0 0,1 0 0,-1 0 0,1 0 0,-1 1 0,-1-1 0,1 1 0,0 0 1,-1 0-1,1 0 0,-1 0 0,2 8 0,-1-6-4,-1-1 0,0 1 0,-1 0 1,1 0-1,-1 0 0,0 0 0,-1 0 1,1 0-1,-1 0 0,-1 0 0,1 0 1,-1 0-1,0 0 0,0 0 0,-1 0 1,1-1-1,-1 1 0,-1 0 0,1-1 1,-5 8-1,-1-3 46,0-1 0,-1 0-1,0 0 1,-17 13 0,21-19-241,1 1 0,-1-1 0,0 0 0,0 0 0,0-1 0,0 1 0,-1-1 0,1 0 0,-1-1 0,-11 3 0,22-3-1618</inkml:trace>
  <inkml:trace contextRef="#ctx0" brushRef="#br0" timeOffset="723.34">491 67 4946,'-5'5'394,"1"0"0,0 1 1,0-1-1,1 1 0,-1 0 0,1 0 0,0 0 0,1 0 0,-1 0 0,2 1 0,-1-1 0,0 1 0,0 8 0,-1 14-38,1 50 1,2-67-106,0-5-209,4 99 395,-3-95-421,0 1-1,2-1 0,-1 1 1,2-1-1,-1 0 0,11 20 1,-14-30-98,0 0 0,0 0 1,1 0-1,-1-1 1,1 1-1,-1 0 1,0 0-1,1-1 1,-1 1-1,1 0 1,-1 0-1,1-1 1,0 1-1,-1 0 0,1-1 1,0 1-1,-1-1 1,1 1-1,0-1 1,0 1-1,0-1 1,-1 0-1,1 1 1,0-1-1,0 0 1,0 0-1,0 0 0,0 1 1,0-1-1,-1 0 1,1 0-1,0 0 1,0 0-1,0-1 1,0 1-1,0 0 1,0 0-1,-1 0 1,1-1-1,0 1 0,0 0 1,0-1-1,0 1 1,-1-1-1,1 1 1,0-1-1,0 0 1,11-8-2192</inkml:trace>
  <inkml:trace contextRef="#ctx0" brushRef="#br0" timeOffset="1241.35">592 160 5747,'1'3'304,"0"-1"1,0 0 0,0 1-1,0 0 1,0-1 0,-1 1-1,1-1 1,-1 1 0,0 0-1,1 4 1,0 8 44,29 221 1265,-30-236-1610,-6-34 209,2 0 0,1-65 0,3 94-210,3-15 10,0 1 0,7-28 1,-8 43-12,-1 0 0,0 0 1,1-1-1,0 1 0,0 0 1,0 0-1,0 1 1,1-1-1,0 0 0,-1 1 1,1-1-1,0 1 0,1 0 1,-1 0-1,1 1 1,-1-1-1,5-2 0,-6 4 11,0 0-1,0 1 1,0-1-1,0 0 1,1 1-1,-1 0 1,0-1-1,0 1 1,0 0-1,0 0 0,1 0 1,-1 0-1,0 1 1,0-1-1,0 1 1,0-1-1,0 1 1,4 1-1,-2 0 12,-1 1 0,1-1 0,0 1 0,-1 0 0,1 0 0,-1 0 0,0 0 0,5 7 0,-2 0 22,1 0 0,-1 0-1,-1 1 1,0 0 0,0 0 0,3 13 0,1 19 56,-2-1 0,1 47 0,-6-60-82,-2-29-57,0 1-1,0-1 1,0 0 0,0 0 0,0 0 0,-1 1 0,1-1 0,0 0 0,0 0 0,0 0 0,0 1 0,-1-1 0,1 0 0,0 0 0,0 0 0,-1 0 0,1 0 0,0 0 0,0 0 0,0 1-1,-1-1 1,1 0 0,0 0 0,0 0 0,-1 0 0,1 0 0,0 0 0,0 0 0,-1 0 0,1 0 0,0 0 0,0 0 0,-1 0 0,1-1 0,0 1 0,0 0 0,-1 0 0,1 0 0,0 0-1,0 0 1,0 0 0,-1 0 0,1-1 0,0 1 0,0 0 0,-1 0 0,-19-10-2159,7 4-147,-3 1-2408</inkml:trace>
  <inkml:trace contextRef="#ctx0" brushRef="#br0" timeOffset="1648.47">638 361 4658,'6'0'2353,"-8"3"-1552,4-3-257,7 1 352,4 1-432,4-2-159,4 0-289,-7 0-32,8-3 16,0-5-273,0 3-1119,-2-3-1986</inkml:trace>
  <inkml:trace contextRef="#ctx0" brushRef="#br0" timeOffset="2014.53">911 101 6131,'7'5'2892,"1"2"-2696,-1 0 0,-1 0-1,1 0 1,-1 0 0,-1 1 0,1 0 0,-1 1 0,-1-1 0,1 1 0,-2 0-1,1 0 1,3 15 0,3 14-95,7 67 0,-16-98-75,0 5-14,0 0-1,0 0 0,-1 0 0,-1 0 1,0 0-1,0 0 0,-1-1 0,-1 1 1,0-1-1,-1 1 0,0-1 0,0 0 1,-8 12-1,11-21 230,-1 1-1640,18-15-5092</inkml:trace>
  <inkml:trace contextRef="#ctx0" brushRef="#br0" timeOffset="2440.36">1328 164 4722,'-12'-15'6996,"14"22"-6773,9 31 181,-5-17-141,0-1 0,3 28 0,5 144 295,-13-186-536,2 13-63,-22-44-6535,11 10 1608</inkml:trace>
  <inkml:trace contextRef="#ctx0" brushRef="#br0" timeOffset="2821.63">1241 380 5811,'0'-3'1456,"1"6"-815,1-3-33,7 4 272,2-1-271,8-6-129,2-1-320,4-2-16,3-1-128,4-2 16,-4 4-32,-4 3-80,-9-3-384,6 2-641,-12 0-832,12 6-2737</inkml:trace>
  <inkml:trace contextRef="#ctx0" brushRef="#br0" timeOffset="3292.66">1640 147 5378,'-1'19'4489,"11"22"-3965,-5-19-86,40 201 693,-57-248-1114,-7-26-21,13 25 5,-1 0 4,1 0-1,-4-44 0,9 62-4,1 0 0,0 1 1,1-1-1,-1 0 0,1 1 0,1-1 0,0 1 0,0-1 1,0 1-1,1 0 0,0 0 0,0 0 0,1 0 0,5-6 0,-5 6-4,1 1 0,0 0 0,0 1 0,1-1 0,-1 1 0,1 0-1,0 1 1,12-8 0,-14 11 3,-1-1 0,1 1-1,0 0 1,0 0 0,0 0 0,0 0 0,0 1 0,0-1-1,0 1 1,0 0 0,0 0 0,0 1 0,0-1-1,0 1 1,0 0 0,0 0 0,0 0 0,-1 0-1,5 3 1,-3-2 3,0 0 0,0 1 0,0 0 0,-1 0 0,1 0 1,-1 0-1,0 0 0,0 1 0,0 0 0,0 0 0,-1 0 0,0 0 0,0 1 0,0 0 0,4 8 0,-5-9 3,-1 1 0,0-1 0,0 1 0,0-1 0,-1 1 0,0-1 0,0 1 0,0 0 0,0-1 0,-1 1 0,1-1 0,-1 1 0,0-1 0,-1 1 0,1-1 0,-1 0 0,0 0 0,0 0 0,-3 5 1,-1 0 2,1-1 1,-1-1-1,0 1 1,-1-1-1,0 0 1,0-1-1,-9 8 1,12-12-15,1 1 1,-1-1-1,1 0 1,-1 0-1,0 0 1,0 0-1,0 0 0,0-1 1,0 0-1,0 0 1,-1 0-1,1 0 1,0-1-1,0 0 0,-1 0 1,1 0-1,0 0 1,-8-2-1</inkml:trace>
  <inkml:trace contextRef="#ctx0" brushRef="#br0" timeOffset="3701.42">2084 33 5939,'-1'0'165,"0"0"0,1 0 1,-1 0-1,0 1 0,1-1 1,-1 0-1,1 0 0,-1 1 1,0-1-1,1 0 0,-1 1 1,1-1-1,-1 1 0,1-1 0,-1 1 1,1-1-1,-1 1 0,1-1 1,-1 1-1,1-1 0,0 1 1,-1 0-1,1-1 0,0 1 1,-1 0-1,1-1 0,0 2 1,-5 22 1,5-18 103,-8 43 385,-2 90-1,10-125-629,1 0 0,0 1 0,0-1-1,2 0 1,0 0 0,1 0 0,0 0-1,1-1 1,0 1 0,1-1-1,8 12 1,-14-24-64,25 30 234,-24-30-321,-1 0 0,1-1 0,0 1-1,0 0 1,0 0 0,0-1 0,0 1 0,1 0 0,-1-1 0,0 1 0,0-1 0,0 1 0,0-1 0,1 0-1,-1 0 1,0 1 0,0-1 0,1 0 0,-1 0 0,0 0 0,1 0 0,-1-1 0,0 1 0,0 0 0,0 0-1,1-1 1,0 0 0,7-3-2419</inkml:trace>
  <inkml:trace contextRef="#ctx0" brushRef="#br0" timeOffset="4441.34">2175 143 6275,'6'13'3771,"11"47"-3049,4 110-272,-26-191-453,-1-4 31,1-1 1,-3-34 0,9 40-12,0 0 1,7-39-1,-7 53-17,0 0 0,1 1 0,-1-1 0,1 0 0,1 1 0,-1 0 0,1-1-1,0 1 1,0 0 0,0 0 0,1 1 0,0-1 0,0 1 0,7-7 0,-10 10-2,0 0 0,1 0 0,-1 1 1,1-1-1,-1 0 0,1 0 0,-1 1 0,1-1 0,0 1 1,-1 0-1,1-1 0,-1 1 0,1 0 0,0 0 0,-1 0 1,1 0-1,0 0 0,-1 0 0,1 0 0,0 1 1,-1-1-1,3 1 0,-2 1 1,1-1 1,-1 1-1,0-1 1,0 1-1,0 0 1,0 0-1,0 0 1,0 0-1,0 0 1,0 0-1,-1 0 1,3 4-1,-2-1-6,1 0 0,-1 0-1,0 0 1,0 0-1,-1 0 1,0 1 0,1-1-1,-2 0 1,1 1-1,-1-1 1,0 1 0,0-1-1,-1 8 1,0-8 6,0 0 1,0 0-1,-1 0 1,0-1-1,0 1 0,0-1 1,0 1-1,-1-1 1,0 0-1,0 0 1,0 0-1,0 0 0,-6 4 1,9-8 4,0 0 1,0 0-1,-1 0 1,1 0 0,0 0-1,-1-1 1,1 1-1,0 0 1,0 0-1,0-1 1,-1 1-1,1 0 1,0 0-1,0-1 1,0 1 0,-1 0-1,1 0 1,0-1-1,0 1 1,0 0-1,0-1 1,0 1-1,0 0 1,0-1 0,0 1-1,0 0 1,0-1-1,0 1 1,0 0-1,0 0 1,0-1-1,0 1 1,0 0-1,0-1 1,0 1 0,0 0-1,0-1 1,1 1-1,-1 0 1,0 0-1,0-1 1,0 1-1,1 0 1,-1 0-1,0-1 1,0 1 0,0 0-1,1 0 1,-1 0-1,0-1 1,0 1-1,1 0 1,-1 0-1,0 0 1,1 0 0,-1 0-1,0 0 1,1-1-1,-1 1 1,1 0-1,2 0-3,0-1 0,-1 1 0,1-1 0,0 1 0,0 0 0,0 0-1,0 0 1,0 1 0,0-1 0,0 1 0,0 0 0,0-1 0,0 1 0,-1 1 0,1-1-1,0 0 1,-1 1 0,1-1 0,-1 1 0,1 0 0,-1-1 0,0 1 0,0 0 0,0 1-1,0-1 1,0 0 0,0 1 0,0-1 0,1 4 0,0-1 1,1 1 0,-1 0 0,0 0 0,0 0 0,-1 0 0,1 0 0,-1 1 0,-1-1 0,1 1 0,-1 0 1,-1-1-1,1 9 0,-1-10 44,-1 0 0,0 0 1,-1 0-1,1 0 1,-1 0-1,0-1 1,0 1-1,0-1 0,-1 1 1,0-1-1,0 0 1,0 0-1,0 0 1,0 0-1,-1-1 0,0 1 1,-6 4-1,7-6-10,0 0 1,-1 0-1,1 0 0,-1 0 0,1 0 0,-1-1 0,0 1 1,0-1-1,1 0 0,-1 0 0,0-1 0,0 1 0,0-1 1,0 0-1,0 0 0,0 0 0,0 0 0,0-1 0,0 1 1,0-1-1,0 0 0,-4-2 0,7 2-70,1 1-1,0 0 1,-1-1-1,1 1 1,0 0-1,0-1 1,-1 1-1,1 0 1,0-1-1,0 1 1,0-1-1,-1 1 1,1-1-1,0 1 1,0 0-1,0-1 1,0 1-1,0-1 1,0 1 0,0-1-1,0 1 1,0 0-1,0-1 1,0 1-1,0-1 1,0 1-1,0-1 1,1 1-1,-1 0 1,0-1-1,0 1 1,0-1-1,1 1 1,-1 0-1,0-1 1,0 1-1,1 0 1,-1-1 0,0 1-1,1 0 1,-1-1-1,0 1 1,1 0-1,0-1 1,18-16-2774,-6 10-132</inkml:trace>
  <inkml:trace contextRef="#ctx0" brushRef="#br0" timeOffset="4833.9">2475 30 7748,'8'8'3684,"17"32"-2865,-17-26-698,-2 2 0,1-1 1,-2 1-1,0 0 0,-1 0 0,4 30 1,-2 101 611,-6-136-674,-10 62 47,8-65-373</inkml:trace>
  <inkml:trace contextRef="#ctx0" brushRef="#br0" timeOffset="5402.15">2691 282 7363,'6'-1'5010,"40"-15"-4198,18-6-596,-87 23-149,-23 6-3,46-7-64,1 0 1,-1 0 0,0 0 0,0 0 0,0 1 0,0-1 0,1 0 0,-1 0 0,0 0 0,0 0 0,0 0 0,0 0 0,0 0-1,1 0 1,-1 0 0,0 1 0,0-1 0,0 0 0,0 0 0,0 0 0,0 0 0,0 0 0,0 1 0,0-1 0,1 0-1,-1 0 1,0 0 0,0 0 0,0 1 0,0-1 0,0 0 0,0 0 0,0 0 0,0 0 0,0 1 0,0-1 0,0 0 0,0 0-1,0 0 1,0 0 0,-1 0 0,1 1 0,0-1 0,0 0 0,0 0 0,0 0 0,0 0 0,0 0 0,0 1 0,0-1-1,0 0 1,-1 0 0,1 0 0,0 0 0,0 0 0,0 0 0,0 0 0,0 1 0,-1-1 0,1 0 0,0 0 0,0 0 0,0 0-1,0 0 1,-1 0 0,1 0 0,1 0-17,1 1 1,-1-1-1,0 1 0,1-1 0,-1 0 0,0 1 0,1-1 0,-1 0 1,0 0-1,1 0 0,-1 0 0,1-1 0,-1 1 0,2-1 0,28-13-4906</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8:16.630"/>
    </inkml:context>
    <inkml:brush xml:id="br0">
      <inkml:brushProperty name="width" value="0.1" units="cm"/>
      <inkml:brushProperty name="height" value="0.1" units="cm"/>
      <inkml:brushProperty name="color" value="#0000FF"/>
    </inkml:brush>
  </inkml:definitions>
  <inkml:trace contextRef="#ctx0" brushRef="#br0">48 436 2321,'-12'10'8835,"12"-10"-8791,-18-23 900,15 15-928,0 0-1,1 1 0,0-1 1,0 0-1,1 0 0,0 0 1,0-1-1,1 1 0,0 0 0,1-10 1,-1-13 29,0 18-26,-2-11 15,1-1 0,1 0-1,1 0 1,1 0 0,2 1 0,9-35 0,-9 46-11,-4 10-15,1 0 0,0 0 1,0 0-1,0 0 0,0 0 0,1 0 0,-1 1 0,1-1 1,0 0-1,-1 1 0,1-1 0,0 1 0,1-1 0,-1 1 1,0 0-1,1 0 0,-1 0 0,1 0 0,4-2 1,-4 3-9,0 0 0,0-1 0,1 1 0,-1 1 0,0-1 0,1 0 1,-1 1-1,1-1 0,-1 1 0,1 0 0,-1 0 0,1 1 1,-1-1-1,0 1 0,6 1 0,-5 0 8,0 1 1,1-1-1,-1 1 0,0 0 0,0 0 1,-1 1-1,1-1 0,-1 1 0,0 0 1,5 6-1,-3-3 3,-1 0 0,0 1 1,0 0-1,0 0 0,-1 0 1,0 0-1,3 17 0,6 64 314,-7-49-185,-1-1 31,8 48 133,-6-59-108</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8:13.004"/>
    </inkml:context>
    <inkml:brush xml:id="br0">
      <inkml:brushProperty name="width" value="0.1" units="cm"/>
      <inkml:brushProperty name="height" value="0.1" units="cm"/>
      <inkml:brushProperty name="color" value="#E71224"/>
    </inkml:brush>
  </inkml:definitions>
  <inkml:trace contextRef="#ctx0" brushRef="#br0">21 174 3233,'-18'-23'5602,"16"18"-3776,8 23-1114,2 1-565,-1 1 0,0 0 1,-1 0-1,-2 0 0,3 21 0,6 110 126,-10-101-226,-2-8-44,-18-115 157,8 42-157,-4-34 0,11 44-13,0 1 1,2-1 0,3-34 0,-3 48 6,1-1-1,1 1 1,-1-1 0,1 1 0,1 0-1,-1-1 1,1 1 0,1 0-1,-1 1 1,1-1 0,0 1-1,0-1 1,8-6 0,-10 10 0,0 1 0,0 0 1,1 0-1,-1 0 0,1 0 0,0 1 1,-1-1-1,1 1 0,0-1 1,0 1-1,0 0 0,0 0 0,0 0 1,0 1-1,1-1 0,-1 1 0,0-1 1,0 1-1,0 0 0,0 1 1,1-1-1,-1 0 0,0 1 0,0 0 1,0-1-1,0 1 0,0 0 1,0 1-1,0-1 0,0 1 0,-1-1 1,1 1-1,0 0 0,2 2 0,-1 0 0,0 0 0,0 0-1,0 0 1,0 0-1,-1 1 1,0 0 0,0-1-1,0 1 1,-1 0-1,1 0 1,-1 1 0,-1-1-1,1 1 1,-1-1-1,1 1 1,-2-1 0,1 1-1,0 8 1,-2-5-5,0 0 0,-1 0 0,0 0 0,0 0 0,-1 0 0,0 0 0,-1-1 0,0 1 0,0-1 0,0 0 0,-1 0 0,-1-1 0,1 1 0,-9 8 0,5-13 11,10-11-31,12-15 10,-10 20 16,0 0 0,0 1 1,0-1-1,0 1 0,1-1 0,-1 1 0,1 0 1,0 0-1,-1 1 0,1-1 0,0 1 1,0 0-1,0 0 0,0 0 0,1 0 0,-1 1 1,0-1-1,0 1 0,0 0 0,0 1 1,0-1-1,1 1 0,-1-1 0,0 1 0,0 1 1,0-1-1,-1 0 0,1 1 0,0 0 0,6 4 1,-4-3-3,0 0 1,0 1 0,0 0-1,-1 1 1,1-1 0,-1 1 0,0 0-1,0 0 1,-1 1 0,1-1-1,-1 1 1,0 0 0,-1 0-1,0 0 1,0 1 0,0-1 0,3 12-1,-6-15 6,1 0-1,-1 0 1,0 0-1,0 0 1,0 0-1,-1 0 1,1 0-1,-1-1 1,1 1-1,-1 0 1,0 0-1,0-1 1,0 1-1,-1 0 1,1-1-1,-3 4 1,1-2 0,-1 1 0,0-1 0,0 0 0,0 0 0,-1-1 0,1 1 0,-1-1 0,-5 3 0,-1 0 7,0-1 0,0-1 0,-1 1 0,1-2-1,-1 0 1,0 0 0,-17 1 0,24-4 1,0 0 1,0 0-1,0-1 0,0 0 1,1 0-1,-1 0 0,0 0 1,1-1-1,-1 0 0,1 0 1,-1 0-1,1-1 0,0 1 1,0-1-1,-4-3 0,8 6-44,-1-1 0,1 1-1,0 0 1,0 0 0,0-1-1,-1 1 1,1 0 0,0-1-1,0 1 1,0 0 0,0-1-1,-1 1 1,1 0 0,0-1-1,0 1 1,0 0 0,0-1-1,0 1 1,0 0 0,0-1-1,0 1 1,0-1 0,0 1-1,0 0 1,0-1 0,0 1-1,0 0 1,1-1 0,-1 1-1,0 0 1,0-1 0,0 1-1,0 0 1,1-1 0,-1 1-1,0 0 1,0 0 0,1-1-1,-1 1 1,0 0 0,0 0-1,1-1 1,-1 1 0,0 0-1,1 0 1,-1 0 0,0 0-1,1-1 1,-1 1 0,21-9-2781,-17 8 1992,7-3-2149</inkml:trace>
  <inkml:trace contextRef="#ctx0" brushRef="#br0" timeOffset="521.42">389 0 6083,'19'20'5329,"1"9"-4926,19 36 1,-21-32-143,-2 2 0,-2-1-1,14 53 1,-23-69-171,-1 0 0,-2 1 0,0 0-1,-1-1 1,0 1 0,-2 0 0,0 0 0,-7 32-1,5-32-495,1-9 661,0 0 0,-1 0 0,-6 16 0,9-24-473,-1-1 0,0 1 1,0 0-1,1-1 0,-1 1 0,-1-1 1,1 1-1,0-1 0,0 0 1,0 1-1,-1-1 0,1 0 0,-1 0 1,1 0-1,-1 0 0,1 0 0,-1 0 1,0 0-1,1-1 0,-1 1 0,0 0 1,1-1-1,-1 0 0,0 1 1,-3-1-1</inkml:trace>
  <inkml:trace contextRef="#ctx0" brushRef="#br0" timeOffset="903.04">675 553 6339,'-3'0'1296,"5"0"-799,2-5-497,-2 5-64,-4-5-1505</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8:09.415"/>
    </inkml:context>
    <inkml:brush xml:id="br0">
      <inkml:brushProperty name="width" value="0.1" units="cm"/>
      <inkml:brushProperty name="height" value="0.1" units="cm"/>
      <inkml:brushProperty name="color" value="#E71224"/>
    </inkml:brush>
  </inkml:definitions>
  <inkml:trace contextRef="#ctx0" brushRef="#br0">8 346 4402,'-4'-25'7533,"3"22"-7497,0-1 0,1 0 1,-1 0-1,1 0 0,-1 0 0,1 0 1,0 0-1,1 0 0,-1 0 0,2-7 1,2 2-3,1 0 0,0 0 1,0 1-1,0-1 0,1 1 1,0 0-1,1 1 1,0 0-1,0 0 0,0 0 1,1 1-1,0 0 0,0 1 1,1-1-1,0 2 1,14-7-1,-20 10-31,1 0-1,-1 0 1,0 0 0,0 1-1,0-1 1,1 1 0,-1 0-1,0 0 1,0 0 0,1 0-1,-1 1 1,0-1 0,0 1-1,0 0 1,1 0 0,-1 0 0,0 0-1,0 1 1,-1-1 0,1 1-1,0 0 1,0-1 0,-1 1-1,1 0 1,-1 1 0,1-1-1,-1 0 1,0 1 0,0 0-1,0-1 1,-1 1 0,1 0-1,1 4 1,1-1 10,-1 1 0,-1 0 0,1 0 1,-1 0-1,0 0 0,-1 1 0,1-1 0,-2 0 0,1 1 0,-1-1 0,0 1 0,0-1 1,-3 13-1,-7 8 49,0-1 0,-2 0 0,-1-1 1,-1 0-1,-2-1 0,-21 28 0,-5 9 159,29-45-185,10-14-30,0 0-1,0 1 1,1-1 0,-1 1-1,1 0 1,0 0 0,0 0-1,0 0 1,0 0 0,1 0-1,-2 6 1,6-13-11,-1-1 0,1 0 1,0 1-1,-1-1 0,2 1 0,-1 0 0,0 0 0,1 0 0,-1 1 1,8-5-1,-7 5 4,0 0 1,1 0-1,-1 0 1,1 0-1,-1 1 1,1 0 0,-1 0-1,1 0 1,0 1-1,-1-1 1,1 1-1,0 0 1,6 1-1,6 2-19,0 1-1,24 7 1,19 5-139,-59-16 133,0 0-1,-1 0 1,1 0 0,0 0-1,0 0 1,0 0 0,0 0 0,0 0-1,0-1 1,0 1 0,0 0-1,-1-1 1,1 1 0,0-1-1,0 1 1,0-1 0,-1 1 0,1-1-1,0 1 1,-1-1 0,1 0-1,0 1 1,-1-1 0,1 0-1,-1 0 1,1 1 0,-1-1 0,1 0-1,-1 0 1,0 0 0,1 0-1,-1 0 1,0-1 0,7-41-296,-2 10-1765,2 18-802,-1 9 402</inkml:trace>
  <inkml:trace contextRef="#ctx0" brushRef="#br0" timeOffset="726.86">550 172 3954,'7'32'7533,"3"61"-6465,-1-5-879,-7-72-164,3 21 99,-1 0 1,-2 57-1,-5-82-675,0-17-798,-4-22-1911,3 9 48</inkml:trace>
  <inkml:trace contextRef="#ctx0" brushRef="#br0" timeOffset="1186.35">436 208 4722,'-2'-7'323,"0"-1"0,1 0 1,1 0-1,-1 0 0,1-1 0,0 1 0,1 0 0,0 0 1,0 0-1,1 1 0,0-1 0,0 0 0,1 1 0,0-1 1,1 1-1,7-14 0,-8 16-267,1 1-1,0-1 1,0 1-1,0-1 1,0 1-1,0 0 1,1 1 0,0-1-1,0 1 1,0 0-1,0 0 1,0 1-1,0-1 1,1 1 0,-1 0-1,1 1 1,0-1-1,0 1 1,-1 0-1,1 1 1,0-1 0,0 1-1,0 0 1,6 1-1,-6 0-47,0 1-1,0-1 1,0 1 0,-1 0-1,1 1 1,0-1-1,-1 1 1,0 0 0,1 1-1,-1-1 1,0 1-1,-1 0 1,1 0-1,-1 1 1,0-1 0,0 1-1,0 0 1,-1 0-1,1 0 1,-1 0 0,0 1-1,-1-1 1,4 12-1,-3-10-1,-1 1-1,0-1 1,0 1 0,-1 0-1,0 0 1,0-1-1,-1 1 1,0 0 0,0 0-1,-1 0 1,0-1-1,0 1 1,-1 0 0,0-1-1,0 1 1,-1-1-1,0 0 1,-6 10-1,4-9 0,-1 1 0,-1-2-1,0 1 1,0-1 0,0 0-1,-1 0 1,0-1 0,0 0-1,0-1 1,-1 1 0,-10 3-1,-2 4 56,20-13-173,1 0-1,-1 1 0,0-1 1,1 1-1,-1-1 1,1 1-1,-1-1 0,1 1 1,-1-1-1,1 1 1,0-1-1,-1 1 0,1 0 1,0-1-1,-1 1 1,1 0-1,0-1 0,0 1 1,0 0-1,-1-1 1,1 1-1,0 0 0,0 0 1,0-1-1,0 1 1,0 0-1,0-1 0,0 1 1,1 1-1,2 4-2004</inkml:trace>
  <inkml:trace contextRef="#ctx0" brushRef="#br0" timeOffset="1618.98">962 29 6259,'-1'0'116,"-1"0"1,0 1-1,0-1 0,0 1 1,1-1-1,-1 1 0,0 0 1,1 0-1,-1 0 0,0 0 1,1 0-1,-1 0 0,1 0 1,0 1-1,-1-1 0,1 1 1,0-1-1,0 0 0,0 1 1,0 0-1,0-1 0,0 1 1,0 0-1,1-1 0,-1 1 1,0 0-1,0 2 0,-1 6 35,0-1-1,0 1 1,0 0-1,1 10 1,-2 23 196,3 0 0,1 0 1,2 0-1,13 59 0,-10-74-417,10 36 250,-15-60-280,0 0 0,1 0 1,0 0-1,0 0 1,1 0-1,-1 0 1,1 0-1,-1-1 0,1 1 1,0-1-1,5 4 1,-7-6-43,-1-1 0,1 1-1,-1-1 1,1 1 0,-1-1 0,1 0 0,0 1 0,-1-1 0,1 0 0,-1 0 0,1 1 0,0-1 0,-1 0 0,1 0 0,0 0 0,-1 0 0,1 0-1,-1 0 1,1 0 0,0 0 0,-1 0 0,1 0 0,0 0 0,-1 0 0,1 0 0,0 0 0,0-1 0</inkml:trace>
  <inkml:trace contextRef="#ctx0" brushRef="#br0" timeOffset="2222.48">1136 176 6083,'-1'3'268,"1"-1"1,-1 1 0,1 0-1,-1-1 1,1 1 0,0 0-1,0-1 1,0 1 0,1 2-1,-1 4 42,13 242 673,-5-164-867,-21-143 741,6 31-769,-5-34-1,10 31 33,0 0 0,2 0 0,3-38 0,-2 57-99,1 0 1,-1 1-1,1-1 0,1 1 1,0-1-1,0 1 1,0 0-1,1 0 0,1 0 1,-1 1-1,1-1 1,0 1-1,1 0 0,11-11 1,-15 16-13,0 0 1,1 0-1,-1 0 0,1 0 1,-1 0-1,1 1 0,-1-1 1,1 1-1,0 0 0,0 0 1,0 0-1,0 0 0,0 0 1,0 1-1,0-1 0,0 1 1,0 0-1,0 0 1,0 0-1,0 0 0,1 0 1,-1 1-1,0-1 0,0 1 1,0 0-1,-1 0 0,1 0 1,0 0-1,0 1 0,0-1 1,-1 1-1,1 0 0,-1-1 1,1 1-1,-1 0 1,0 1-1,0-1 0,0 0 1,3 4-1,3 5 24,-1 0 0,0 0-1,0 0 1,-2 1 0,1 0 0,-1 1 0,-1-1 0,4 16-1,41 229 110,-49-256-148,2 14 26,-9-14-2692,-5-2-385</inkml:trace>
  <inkml:trace contextRef="#ctx0" brushRef="#br0" timeOffset="2708.43">1102 405 5394,'13'2'1153,"11"-2"-193,4 0-543,7-5-209,4-2-192,-6 1-16,0 3 0,-5 6-208,-6 0-1537,5 1-2049</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6:41.522"/>
    </inkml:context>
    <inkml:brush xml:id="br0">
      <inkml:brushProperty name="width" value="0.1" units="cm"/>
      <inkml:brushProperty name="height" value="0.1" units="cm"/>
      <inkml:brushProperty name="color" value="#66CC00"/>
    </inkml:brush>
  </inkml:definitions>
  <inkml:trace contextRef="#ctx0" brushRef="#br0">1227 332 4274,'-12'-9'663,"0"0"1,0 0-1,-1 1 0,0 1 1,0 0-1,-23-8 0,22 11-439,0 1 0,-1 0 0,1 0-1,-1 1 1,0 1 0,1 1 0,-1 0-1,0 1 1,1 0 0,-30 8 0,2 1 187,-60 23 1,84-26-296,1 1 1,-1 1 0,2 0-1,-1 2 1,-26 21 0,0 7 142,2 3-1,-56 72 1,82-92-189,1 0 0,1 2-1,1-1 1,-13 38 0,8-8 58,-12 57 1,24-83-105,1 1-1,2-1 1,1 1 0,1-1 0,1 1-1,1 0 1,2-1 0,1 0 0,8 27-1,-6-35 5,0 0 0,1-1-1,1-1 1,1 1 0,0-1-1,18 20 1,-18-23-22,9 11 16,1-1-1,2-1 1,0-1-1,2-1 1,0 0 0,1-2-1,1-1 1,1-2-1,57 27 1,12-4 27,168 46 0,-206-69 11,-15-4-9,0-2 1,66 8-1,-88-17-41,1 0 0,-1-1 0,1-1 0,-1-2 0,0 0 1,0-1-1,24-7 0,93-41 23,-122 44-26,1-1-1,-1 0 1,0-2-1,-1 0 0,25-23 1,-9 3-15,-2-1 1,-1-2-1,-2-1 0,32-53 1,-44 61 7,0-1 1,-2 0-1,-1-1 0,-1 0 1,-2-1-1,-1 0 1,4-32-1,-7 27 5,-1 0 1,-2-1-1,-2 1 0,-1 0 1,-1 0-1,-2 0 0,-15-53 1,8 48-14,-2 1 0,-2 0 1,-1 1-1,-2 1 0,-1 0 0,-2 2 1,-2 0-1,-29-32 0,36 50 10,-1 1 1,0 1-1,-2 0 0,0 1 0,0 1 0,-1 1 0,-31-13 0,16 10-58,-1 2 0,0 1 0,-72-12-1,88 22 13,0 1 0,-1 0 0,1 2 0,-1 0 0,1 1 0,0 2 0,0 0 0,0 1 0,-25 10 0,7 0-137,2 2-1,0 1 1,-63 43-1,65-36-914,0 2 0,2 2 0,2 1 1,-35 42-1,29-24-2381</inkml:trace>
  <inkml:trace contextRef="#ctx0" brushRef="#br0" timeOffset="1677.14">2620 303 3185,'-18'-14'921,"0"1"-1,-2 0 0,1 2 1,-1 0-1,-40-14 0,24 14-395,0 1 0,-67-8 0,96 17-458,-1 1 0,1 0 0,-1 0 0,0 1 0,1 0 0,-1 0 0,1 0 0,-11 5 0,-56 26 474,17-6-274,40-17-215,0 0-1,1 1 1,0 1-1,1 0 1,0 1-1,1 1 1,0 0-1,1 1 1,-20 28-1,9-7 43,2 2-1,1 0 0,3 2 1,-24 68-1,30-67 31,3 2 0,1-1 0,2 1-1,-1 78 1,6-93-55,2-1-1,1 1 1,0-1-1,2 1 1,2-1-1,0-1 1,1 1-1,2-1 1,22 46-1,-22-53-51,1-2 0,1 0 0,0 0 0,1-1 0,1 0 0,0-1 0,1 0 0,1-2 0,0 1 0,0-2 0,1 0-1,1-1 1,0 0 0,22 8 0,-5-5 35,0-2-1,1-1 0,0-1 1,1-2-1,-1-2 0,1-1 1,55-2-1,-64-3-12,1-2-1,-1 0 1,1-2-1,-1-1 1,-1-1-1,1-2 1,-1 0 0,0-2-1,-1-1 1,32-20-1,-11 4-21,-24 15-4,0 0 0,-1-2-1,-1 0 1,27-27-1,4-13-9,59-85 0,-99 123-1,0 0 0,-1-1 0,0-1 1,-2 1-1,0-1 0,6-26 1,-9 21 2,-1 1 0,-1-1 1,-1 0-1,-2 0 0,0 0 1,-1 0-1,-9-45 0,0 26 2,-1 2 0,-2-1-1,-28-59 1,36 91-2,0 0 0,0 0 0,-1 0 0,0 1 0,-1 0 0,0 0-1,0 1 1,-1-1 0,0 2 0,-1-1 0,1 1 0,-19-11 0,-16-6-12,12 7-26,-59-25 1,78 38 25,0 0 0,-1 1 0,1 0-1,-1 1 1,1 1 0,-1 0 0,0 0 0,-24 3 0,-4 4-310,1 2 1,-1 1 0,1 3-1,1 1 1,0 1-1,1 3 1,-42 24-1,70-35-150,1 1 0,0 0 0,1 0 1,0 1-1,0 0 0,-8 10 0,-17 23-2545</inkml:trace>
  <inkml:trace contextRef="#ctx0" brushRef="#br0" timeOffset="18135.1">278 689 4594,'1'1'41,"0"0"1,0 0-1,1 0 0,-1 0 1,0 0-1,1 0 0,-1 0 1,1-1-1,-1 1 0,1 0 1,0-1-1,-1 0 0,1 1 1,0-1-1,-1 0 0,1 1 1,0-1-1,-1 0 0,3-1 1,45-1 183,-37 1-154,275-46 269,-108 13-328,127-13 19,628-108-158,-826 132-154,192-28-761,-294 50 1028,20-2-83,0 2 1,31 1-1,-43 5 229,-19 4 75,-18 6-503,6-6-523</inkml:trace>
  <inkml:trace contextRef="#ctx0" brushRef="#br0" timeOffset="18577.57">545 1064 4754,'2'-3'109,"1"1"-1,-1 0 1,1 0-1,0 0 1,-1 0 0,1 0-1,0 1 1,0-1-1,0 1 1,0 0-1,4-1 1,3-2 208,82-31 1132,169-40 0,-53 18-1023,362-84-245,-333 109-1427,304-2 0,-516 33 730,-2 1-43,0-1 1,0-1-1,29-7 1,-50 9 418,0-1-1,0 1 1,-1-1 0,1 1 0,-1-1-1,1 0 1,0 0 0,-1 0 0,1 0-1,-1 0 1,0 0 0,3-3 0,-4-2 151,-13 3 317,-3 7-613,-6-2-838</inkml:trace>
  <inkml:trace contextRef="#ctx0" brushRef="#br0" timeOffset="19864.02">1867 1226 2001,'0'0'49,"0"-1"1,0 1-1,0 0 0,0 0 0,0-1 1,0 1-1,0 0 0,0 0 1,0-1-1,0 1 0,0 0 1,0 0-1,0-1 0,0 1 0,0 0 1,0 0-1,0 0 0,0-1 1,0 1-1,0 0 0,1 0 1,-1 0-1,0-1 0,0 1 0,0 0 1,0 0-1,0 0 0,1-1 1,-1 1-1,0 0 0,0 0 1,0 0-1,1 0 0,-1 0 1,0 0-1,0 0 0,1-1 0,-1 1 1,0 0-1,0 0 0,0 0 1,1 0-1,-1 0 0,0 0 1,0 0-1,1 0 0,-1 0 0,0 0 1,0 0-1,1 0 0,-1 0 1,0 1-1,0-1 0,1 0 1,-1 0-1,0 0 0,1 0 75,-1 1-1,1-1 1,-1 1-1,1-1 1,0 1-1,-1-1 1,0 1-1,1-1 1,-1 1-1,1-1 1,-1 1 0,0-1-1,1 1 1,-1 0-1,0-1 1,1 1-1,-1 0 1,0-1-1,0 1 1,0 0-1,0 0 1,0 14 251,-1 36 300,3 1 1,1-1-1,16 76 0,10 42-414,-23-125-202,-6-39-56,1-1 0,0 1 0,0 0 1,0-1-1,0 0 0,1 1 0,0-1 0,0 0 0,0 1 0,0-1 1,1-1-1,-1 1 0,1 0 0,0 0 0,0-1 0,0 0 0,1 0 0,-1 0 1,1 0-1,0 0 0,0-1 0,0 1 0,0-1 0,0 0 0,0 0 1,1-1-1,-1 1 0,1-1 0,-1 0 0,1 0 0,-1-1 0,1 1 1,6-1-1,-5 0 14,6 0 6,1 0-1,-1 0 1,1-1-1,-1-1 0,22-6 1,-26 6-3,-4 1-232,-11-1-1050,-11 1-2220,12-1 1252</inkml:trace>
  <inkml:trace contextRef="#ctx0" brushRef="#br0" timeOffset="20258">2156 1784 3282,'57'13'4060,"16"-7"-3486,-72-6-541,-1 0 0,1 1 0,-1-1 1,1 1-1,-1-1 0,0 0 0,1 1 0,-1-1 1,0 1-1,0-1 0,1 1 0,-1-1 1,0 1-1,0-1 0,1 1 0,-1-1 1,0 1-1,0-1 0,0 1 0,0-1 1,0 1-1,0-1 0,0 1 0,0 0 0,0-1 1,0 1-1,0-1 0,0 1 0,-1-1 1,1 1-1,0-1 0,0 1 0,0-1 1,-1 1-1,1-1 0,0 1 0,-1-1 0,0 1 1,-12 24 502,-4-6-149,12-12-319,0-1 0,0-1 0,-1 1 0,0-1 0,0 0 0,0 0-1,0 0 1,-13 6 0</inkml:trace>
  <inkml:trace contextRef="#ctx0" brushRef="#br0" timeOffset="21222.96">2663 1766 2641,'1'34'5929,"-12"64"-5801,4-44 234,6-26-329,1-18-10,-4-31 119,2 5-133,0 0 0,1 0 0,1 0 0,0 0 0,1 0 0,1 0 0,1 0 0,0 1 1,1-1-1,0 1 0,8-17 0,-11 30-8,0 0-1,0 0 1,0 0-1,0 0 1,1 1-1,-1-1 1,0 0 0,1 0-1,0 1 1,-1-1-1,1 1 1,0 0 0,-1-1-1,1 1 1,0 0-1,3-1 1,-3 1 2,-1 1 0,1 0 0,-1 0 0,1-1 0,0 1 0,-1 0 0,1 1 0,-1-1 0,1 0 0,0 0 0,-1 1 0,1-1 0,-1 1 0,1-1 1,-1 1-1,1 0 0,1 1 0,2 1 8,-1 0 0,1 1 1,-1 0-1,0 0 0,-1 0 0,1 1 1,-1-1-1,1 1 0,-1 0 0,-1 0 1,4 6-1,-2-1-7,-1 0 1,0 0-1,-1 0 0,0 1 1,0-1-1,-1 1 0,-1-1 1,1 1-1,-2-1 0,0 1 1,0-1-1,0 1 0,-2-1 1,1 0-1,-5 11 0,7-20-82,-1-1 0,1 1 0,0 0 1,0-1-1,-1 1 0,1-1 0,0 0 0,-1 1 0,1-1 0,-1 1 0,1-1 0,-1 1 0,1-1 0,0 0 0,-1 1 0,0-1 0,1 0 0,-1 0 0,1 1 0,-1-1 0,1 0 0,-1 0 0,1 0 0,-1 0 0,0 0 0,1 0 0,-1 0 0,1 0 0,-1 0 0,0 0 0,1 0 0,-1 0 0,1 0 0,-1 0 0,1 0 0,-1-1 0,1 1 0,-1 0 0,0 0 0,1-1 0,-1 1 0,1 0 0,-1-1 1,-7-8-3152</inkml:trace>
  <inkml:trace contextRef="#ctx0" brushRef="#br0" timeOffset="21651.01">2619 1950 5795,'5'6'528,"1"7"80,5-9-192,5-5-320,1-2 0,4-6-96,-1-3-80,4-1-1600,-5-6-914</inkml:trace>
  <inkml:trace contextRef="#ctx0" brushRef="#br0" timeOffset="22029.01">2812 1762 5010,'25'41'2783,"-22"-27"-2692,0 0 0,0 0 0,-1 0 0,-1 1 0,-1-1 0,-1 20-1,1-2 50,-3-15 1,-3-34 33,-1-41 2,7 51-175,1 0 0,-1 0 0,2 0 0,-1 1 0,1-1 0,0 0 0,0 1 0,1-1-1,0 1 1,0 0 0,1 0 0,-1 0 0,1 0 0,0 1 0,1-1 0,0 1 0,-1 0 0,2 1 0,-1-1 0,0 1 0,1 0-1,0 0 1,0 1 0,0-1 0,8-2 0,-11 5 0,-1 0 0,1 1 0,0-1 0,-1 0 1,1 1-1,0 0 0,0-1 0,-1 1 0,1 0 0,0 0 0,0 1 0,-1-1 0,1 1 0,0-1 0,-1 1 0,1 0 1,0 0-1,-1 0 0,1 0 0,-1 1 0,0-1 0,1 1 0,-1-1 0,0 1 0,0 0 0,0 0 0,0 0 0,0 0 0,0 0 1,-1 0-1,1 0 0,-1 1 0,1-1 0,1 5 0,1 1 7,-1 1 0,1-1 1,-2 1-1,1 0 0,-1 0 0,0 0 1,-1 0-1,0 1 0,0 9 0,-5 10 1,3-22-30,0-1-1,0 0 0,1 0 0,0 1 0,0-1 0,0 0 1,2 9-1</inkml:trace>
  <inkml:trace contextRef="#ctx0" brushRef="#br0" timeOffset="22646.12">3143 1746 5106,'-1'4'169,"0"0"-1,0-1 1,0 1-1,1 0 1,-1 0-1,1 0 1,0-1-1,0 1 1,1 0-1,-1 0 1,1 0 0,2 7-1,0 9 40,0 16 159,13 63-1,-15-96-181,-2-13-29,-3-15-16,0 10-100,2-1 1,0 0-1,1 1 1,0-1-1,1 0 0,5-30 1,-4 41-43,0-1 0,0 0 0,1 0 0,0 1 0,0-1 0,0 1 0,1 0 0,0 0 0,0 0 0,0 0 0,0 0 0,1 0 0,0 1 0,0 0 0,0-1 1,1 2-1,-1-1 0,1 0 0,0 1 0,0 0 0,7-3 0,-11 5-2,1 0 0,-1 1-1,0-1 1,1 0 0,-1 1 0,1-1 0,-1 1 0,1 0 0,-1-1 0,1 1-1,-1 0 1,1 0 0,0 0 0,-1 0 0,1 0 0,-1 0 0,1 1 0,-1-1 0,1 1-1,-1-1 1,1 1 0,-1-1 0,0 1 0,1 0 0,-1-1 0,0 1 0,1 0-1,-1 0 1,0 0 0,0 0 0,0 0 0,0 0 0,0 1 0,0-1 0,0 0 0,0 0-1,0 1 1,-1-1 0,1 0 0,0 1 0,-1-1 0,1 1 0,-1-1 0,0 1-1,1 2 1,0 1 1,-1-1 0,1 0 0,-1 1 0,0-1 0,0 1-1,0-1 1,-1 0 0,0 1 0,0-1 0,0 0 0,0 0-1,0 1 1,-1-1 0,0 0 0,-2 4 0,-13 14 32,21-26-17,0 1 0,-1-1-1,1 1 1,0 0 0,0 0 0,1 0 0,-1 1-1,1-1 1,-1 1 0,1 0 0,0 0 0,0 1-1,0-1 1,0 1 0,0 0 0,0 0 0,7 1-1,-9-1-10,1 1-1,-1 0 0,0 0 0,0 0 0,0 0 0,0 1 0,0-1 0,0 1 0,0 0 1,0 0-1,0 0 0,0 0 0,0 1 0,-1-1 0,1 1 0,0-1 0,-1 1 0,1 0 1,-1 0-1,0 0 0,1 0 0,-1 1 0,0-1 0,0 1 0,-1-1 0,1 1 0,-1 0 1,1-1-1,-1 1 0,0 0 0,0 0 0,1 4 0,-1-5 10,-1 1 1,0-1-1,1 1 0,-1-1 1,0 0-1,-1 1 1,1-1-1,0 1 0,-1-1 1,1 0-1,-1 1 0,0-1 1,1 0-1,-1 1 0,0-1 1,-1 0-1,-1 3 0,0-1 35,0-1-1,0 1 0,-1 0 1,1-1-1,-1 0 1,0 0-1,0 0 0,-5 3 1,-1-1 27,0-1 0,1 0 0,-2 0 1,1-1-1,0 0 0,-1 0 0,-12 0 0,17-2-457,-1-1-1,0-1 0,1 1 1,-1-1-1,1 0 0,-7-2 0,5-1-2559</inkml:trace>
  <inkml:trace contextRef="#ctx0" brushRef="#br0" timeOffset="23690.1">64 209 2225,'-1'49'6971,"-1"-18"-6607,-12 57 1,9-68-219,-1 0 1,0 0 0,-2 0-1,-14 27 1,26-57-168,-1 0-1,0-1 1,0 1-1,1-16 1,6-24-109,-1 12 68,-6 23 61,0 1 1,1 0-1,0 1 0,1-1 0,8-14 0,-13 27 5,1 0-1,-1-1 1,1 1 0,0 0-1,-1 0 1,1-1 0,0 1 0,0 0-1,0 0 1,0 0 0,0 0-1,0 0 1,0 0 0,0 0-1,0 0 1,1 1 0,-1-1-1,0 0 1,0 1 0,1-1-1,-1 1 1,0-1 0,1 1-1,-1 0 1,1-1 0,-1 1 0,0 0-1,1 0 1,-1 0 0,1 0-1,-1 0 1,0 1 0,1-1-1,-1 0 1,1 1 0,-1-1-1,0 0 1,1 1 0,-1 0-1,0-1 1,0 1 0,1 0-1,-1 0 1,1 1 0,2 2 32,0-1 1,0 1-1,-1 0 0,1 1 1,-1-1-1,0 1 0,0-1 1,-1 1-1,0 0 0,3 7 1,55 177 189,-61-189-363,1 1 1,-1-1-1,1 0 0,-1 0 0,1 0 0,0 0 0,-1 1 0,0-1 0,1 0 0,-1 0 0,1 0 0,-1 0 0,1 0 0,-1 0 0,1 0 0,-1 0 0,1-1 0,-1 1 0,1 0 0,-1 0 0,1 0 0,0-1 1,-1 1-1,-9-7-3449</inkml:trace>
  <inkml:trace contextRef="#ctx0" brushRef="#br0" timeOffset="24101.99">33 438 5154,'8'5'641,"-2"-5"-65,8 0-160,16-10-208,0 6-48,8-2-144,4-1-32,2 1-1729</inkml:trace>
  <inkml:trace contextRef="#ctx0" brushRef="#br0" timeOffset="24965.49">3368 0 5186,'-1'3'76,"0"0"0,0 1 0,1-1 0,-1 0 0,1 0 0,0 1 0,0-1 0,0 0 0,0 0 0,1 1 0,-1-1 0,2 5 0,16 45 444,-5-17-128,-6-8-187,-2 0-1,-1 0 1,2 49 0,-37-155 1006,28 65-1182,1 0 0,0-1 0,1 1 0,0-1 0,1 1 1,3-22-1,-2 29-20,-1 1 0,1 0 0,0 0 0,1 0 0,-1 0 1,1 0-1,0 0 0,1 0 0,-1 0 0,1 1 0,0-1 1,0 1-1,0 0 0,0 0 0,1 0 0,0 0 1,0 0-1,0 1 0,8-5 0,-11 7-9,1 0 0,0 0 0,0 0 0,0 0 0,0 0 0,0 1 0,0-1 0,0 1 0,0 0 0,0 0 1,0 0-1,0 0 0,0 0 0,0 0 0,1 0 0,-1 0 0,0 1 0,0-1 0,0 1 0,0 0 0,2 1 0,-1 0 0,0 0 0,-1 0 1,1 0-1,-1 0 0,1 1 0,-1-1 1,0 1-1,0-1 0,0 1 0,0 0 1,-1 0-1,3 4 0,-1 0 1,-1 0 0,1 1 0,-1-1 0,-1 1 0,1-1 0,-1 1 0,0-1 0,-1 1 0,0-1 0,0 1 0,-2 11 0,1-15 9,0 1-5,0 0 0,0 0 0,-1 0 0,0-1 1,1 1-1,-1 0 0,-1-1 0,1 0 0,-5 6 0,7-12 30,-1-1 0,1 0 0,0 1 0,-1-1 0,1 1 0,0-1 0,0 0 0,1 1 0,-1-1 0,2-4 0,0 4-34,0 0 0,1 1 0,-1-1 0,1 1 0,-1-1 0,1 1 0,0 0 0,0 0 0,0 0 0,1 0 0,-1 1 0,0-1 0,1 1 0,-1 0 0,0 0 0,1 0 0,0 1 0,-1-1 0,1 1 0,-1 0 0,1 0 0,-1 0 1,1 0-1,0 0 0,-1 1 0,1 0 0,6 2 0,-6-2-4,0 0 1,1 0 0,-1 0-1,0 0 1,0 1 0,0 0 0,0 0-1,0 0 1,-1 0 0,1 1-1,-1-1 1,1 1 0,-1 0-1,0 0 1,0 0 0,0 0-1,-1 1 1,1-1 0,-1 1-1,1 0 1,-1 0 0,3 7 0,-5-7 6,0 0 0,0-1 0,-1 1 1,1 0-1,-1-1 0,0 1 1,1 0-1,-2-1 0,1 1 0,0-1 1,-1 0-1,1 1 0,-1-1 1,0 0-1,0 0 0,-1 0 0,1 0 1,0 0-1,-5 3 0,-1 2 37,-1 0 0,0-1 0,-1 0 0,-19 11 0,17-13 46,0 0-1,0-1 1,-1 0-1,1-1 0,-1 0 1,0-1-1,0-1 1,0 0-1,0 0 0,0-1 1,0-1-1,-15-3 1,18 2-1011,27 3-5057</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6:46.22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356 288 3490,'15'-36'466,"2"1"1,1 0 0,1 1 0,40-50 0,-8 20 2161,-461 434-504,330-279-1954,156-163 105,144-107 0,-190 159-279,2 0 0,41-17-1,-63 32 7,19-6-14,-28 11 11,-1 0 0,1-1 0,-1 1 0,0 0 1,1 0-1,-1 0 0,1 0 0,-1 0 0,1 0 0,-1 0 0,0 0 0,1 0 0,-1 0 0,1 0 0,-1 0 0,1 0 0,-1 0 1,1 0-1,-1 0 0,0 0 0,1 1 0,-1-1 0,1 0 0,-1 0 0,0 0 0,1 1 0,-1-1 0,0 0 0,1 1 0,-1-1 1,0 0-1,1 0 0,-1 1 0,0-1 0,0 1 0,1-1 0,-1 0 0,0 1 0,0-1 0,0 1 0,0-1 0,1 0 0,-1 1 1,0-1-1,0 1 0,0-1 0,0 1 0,0-1 0,0 1 0,0-1 0,0 0 0,0 1 0,0-1 0,-1 1 0,1-1 1,0 1-1,0-1 0,0 0 0,0 1 0,-1-1 0,1 1 0,0-1 0,0 0 0,-1 1 0,1-1 0,0 0 0,-1 1 0,-5 10 11,0-1 0,-1 0-1,0 0 1,-1-1-1,0 0 1,-10 10 0,-61 48 0,61-52 9,-88 62-10,-30 27-4,118-88-1,1 0 0,1 2 0,0 0-1,1 0 1,-14 24 0,27-39-9,0 1 0,0 0 0,0 1 1,0-1-1,0 0 0,1 0 0,0 1 1,0-1-1,0 6 0,1-10 3,0 1-1,0 0 1,0-1-1,0 1 1,0 0 0,0-1-1,0 1 1,0 0-1,0-1 1,1 1 0,-1-1-1,0 1 1,1 0 0,-1-1-1,0 1 1,1-1-1,-1 1 1,0-1 0,1 1-1,-1-1 1,1 1-1,-1-1 1,1 0 0,-1 1-1,2 0 1,0-1-1,0 0 0,-1 1 0,1-1 0,0 0 0,0 0 0,0 0 0,-1 0 0,1 0 0,0-1 0,0 1 0,0 0 0,-1-1 0,1 0 0,2 0 0,21-11 30,0 0-1,0-1 1,-1-2 0,36-29-1,-5 4 25,-13 12-7,479-315 291,-499 329-335,0 1-1,0 1 1,1 1-1,1 1 1,37-11-1,-60 21 0,-1-1 0,1 1 0,0 0 0,0 0 0,-1 0-1,1-1 1,0 1 0,-1 0 0,1 0 0,0 0 0,0 0 0,-1 0-1,1 1 1,0-1 0,0 0 0,-1 0 0,1 0 0,0 1 0,-1-1-1,1 0 1,0 0 0,-1 1 0,1-1 0,0 1 0,0 0-1,-1-1 2,0 1-1,0 0 0,1 0 0,-1 0 1,0-1-1,0 1 0,0 0 1,0 0-1,0 0 0,0-1 0,0 1 1,0 0-1,-1 0 0,1 0 0,0-1 1,0 1-1,-1 0 0,0 1 0,-22 35 15,21-34-8,-174 218 47,103-136 70,-102 160 0,151-207-96,13-22-23,0 0-1,2 1 1,0 0-1,1 0 1,-10 30-1,18-46-3,0-1 0,0 1 0,-1 0 0,1 0 0,0-1-1,0 1 1,0 0 0,0 0 0,0-1 0,0 1 0,0 0 0,0 0 0,0-1-1,0 1 1,1 0 0,-1 0 0,0-1 0,0 1 0,1 0 0,0 0 0,10-1-21,18-21 39,23-29 53,178-163-43,-219 203-24,1 0 0,0 2 0,0-1 0,1 1 0,0 1 0,0 1 0,24-9 0,-36 15-4,-1-1 0,1 1 0,-1 0 0,1 0 0,-1 0 0,1-1 0,-1 1 0,1 0 0,-1 0 0,1 0 0,0 0 0,-1 0 0,1 0 0,-1 0 0,1 0 0,-1 1 0,1-1 0,-1 0 0,1 0 0,-1 0 0,1 1 0,-1-1 0,1 0 0,-1 0 0,1 1 0,-1-1 0,1 0 0,-1 1 0,1-1 0,-1 1 0,0-1 0,1 1 0,1 20 0,-15 22 0,-10 0 12,-1 0 1,-35 46 0,30-47-6,15-22-3,0 3 63,-1-1 1,-1-1-1,-1 0 0,0-2 1,-28 25-1,104-111 13,-33 43-79,6-8 7,3 1 0,0 1 0,40-24-1,-63 47-33,0 0 0,1 1 0,0 0 0,0 1 0,0 0 1,1 1-1,-1 0 0,1 2 0,0-1 0,0 2 0,0 0 0,0 0 0,0 2 0,18 1 0,-27-1 13,0 0 1,1 0 0,-1 0-1,0 0 1,-1 1 0,1 0 0,0 0-1,0 0 1,-1 1 0,1 0-1,-1-1 1,0 2 0,0-1 0,0 0-1,0 1 1,-1 0 0,1 0-1,3 5 1,-4-3 7,0 0 0,0 0 0,-1 1 1,1-1-1,-1 1 0,-1 0 0,1-1 0,-1 1 0,-1 0 1,1 0-1,-1 0 0,0 0 0,-2 10 0,0-4 21,-1 1 0,-1 0 0,0-1 0,-1 0 1,0 0-1,-1 0 0,-1-1 0,1 0 0,-2 0 0,0 0 0,-1-1 0,1 0 0,-19 16 0,8-10 99,-1 0 0,0-1 0,-1-1 0,-1-1 0,0-1 0,-37 16 0,57-29-110,-6 4 38,0-1 0,0 0-1,0 0 1,0-1 0,0 0-1,-1 0 1,-12 0 0,21-2-42,-1 0-1,1 0 1,0 0 0,-1 0-1,1 0 1,-1 0 0,1 0 0,0 0-1,-1 0 1,1 0 0,0-1 0,-1 1-1,1 0 1,0 0 0,-1 0 0,1-1-1,0 1 1,-1 0 0,1 0-1,0 0 1,0-1 0,-1 1 0,1 0-1,0-1 1,0 1 0,-1 0 0,1-1-1,0 1 1,0 0 0,0-1-1,0 1 1,0 0 0,-1-1 0,1 1-1,0 0 1,0-1 0,0 1 0,0-1-1,0 1 1,0 0 0,0-1 0,0 1-1,0 0 1,0-1 0,1 1-1,-1 0 1,0-1 0,0 1 0,0 0-1,0-1 1,1 1 0,-1 0 0,0-1-1,0 1 1,0 0 0,1-1-1,-1 1 1,16-21-46,-7 13 23,-1 1-1,2 1 1,-1-1 0,1 2-1,0-1 1,0 2 0,1-1-1,-1 1 1,1 1 0,0 0-1,0 0 1,0 1 0,0 0-1,1 1 1,17 1 0,-28 0 18,1 0 0,0 0 1,-1 0-1,1 1 0,-1-1 0,1 0 1,0 1-1,-1 0 0,1-1 1,-1 1-1,1 0 0,-1 0 1,0 0-1,1 0 0,-1 0 0,0 0 1,1 0-1,-1 0 0,0 0 1,1 2-1,-1-1 0,-1-1-1,0 0 1,0 1-1,1-1 1,-1 0 0,0 1-1,0-1 1,0 0-1,0 0 1,-1 1 0,1-1-1,0 0 1,0 1 0,-1-1-1,1 0 1,-1 0-1,1 1 1,-1-1 0,-1 2-1,-1 2-7,-2 1-1,1 0 0,-1-1 1,1 0-1,-2 0 0,1 0 1,-8 6-1,-5-1 28,1-1 0,-1 0 0,0-2 0,-1 0 0,0 0 0,0-2 0,0 0 0,-36 3 0,0-4 88,-105-6 0,153 2-95,-139-12 279,121 9-235,1-2 0,0 0-1,-46-18 1,52 14-49,18 8-12,0 1-1,0 0 0,-1 0 1,1 0-1,0-1 1,0 1-1,0 0 0,-1-1 1,1 1-1,0 0 1,0 0-1,0-1 0,0 1 1,0 0-1,-1-1 1,1 1-1,0 0 0,0-1 1,0 1-1,0 0 1,0-1-1,0 1 0,0 0 1,0-1-1,0 1 1,0 0-1,0-1 1,1 1-1,1-2-129,0 0 1,0 0 0,0 0-1,0 0 1,0 0-1,1 1 1,-1 0-1,1-1 1,-1 1-1,6-2 1,42-13-2509</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8:38.943"/>
    </inkml:context>
    <inkml:brush xml:id="br0">
      <inkml:brushProperty name="width" value="0.1" units="cm"/>
      <inkml:brushProperty name="height" value="0.1" units="cm"/>
      <inkml:brushProperty name="color" value="#0000FF"/>
    </inkml:brush>
  </inkml:definitions>
  <inkml:trace contextRef="#ctx0" brushRef="#br0">7 101 5587,'-1'0'51,"1"0"-1,0 0 1,-1 1 0,1-1 0,0 0 0,-1 0 0,1 0 0,0 1 0,-1-1 0,1 0 0,0 0 0,-1 1 0,1-1 0,0 0 0,0 1 0,0-1 0,-1 0 0,1 1 0,0-1 0,0 0 0,0 1 0,0-1 0,0 1 0,0-1 0,-1 0 0,1 1 0,0-1 0,0 0 0,0 1 0,0-1 0,0 1 0,1-1 0,-1 0-1,0 1 1,0-1 0,0 1 0,0-1 0,0 0 0,0 1 0,1-1 0,-1 0 0,0 1 0,0-1 0,1 1 0,0 0-20,-1-1 1,1 1-1,0 0 0,0 0 1,0-1-1,0 1 0,0-1 0,0 1 1,0-1-1,0 1 0,0-1 1,0 1-1,0-1 0,0 0 0,0 0 1,0 1-1,0-1 0,0 0 1,0 0-1,1 0 0,10-2 72,-1 0 0,1-1 0,-1-1 0,0 1 0,0-2 0,15-8 0,37-12 41,-42 20-133,1 0 0,0 1 0,0 2 0,0 0 0,0 1 0,1 1 0,-1 2 0,0 0 0,0 1 0,0 1 0,-1 1 0,1 1 0,24 10 0,-41-13-6,-1-1-1,1 1 0,-1 0 1,0 0-1,0 0 0,0 1 0,0-1 1,-1 1-1,1 0 0,-1 0 1,0 0-1,0 1 0,0-1 1,-1 1-1,0-1 0,0 1 0,2 6 1,1-40 872,-3 24-868,-1 0-1,2 0 0,-1 0 0,0 1 0,1-1 1,0 1-1,0 0 0,0 0 0,1 0 0,0 0 0,-1 0 1,1 1-1,0 0 0,1 0 0,-1 0 0,0 0 0,1 1 1,9-5-1,3 0 12,0 1 0,1 0-1,36-6 1,102-10 30,-137 21-62,0 1-1,1 0 0,-1 1 0,0 1 0,0 1 0,21 6 0,-40-9 10,1 0-1,-1 0 1,0 0-1,1 0 1,-1 0 0,1 0-1,-1 0 1,0 0-1,1 0 1,-1 0-1,0 1 1,1-1-1,-1 0 1,0 0-1,1 0 1,-1 0 0,0 1-1,1-1 1,-1 0-1,0 0 1,0 0-1,1 1 1,-1-1-1,0 0 1,0 1 0,0-1-1,1 0 1,-1 0-1,0 1 1,0-1-1,0 0 1,0 1-1,0-1 1,1 0-1,-1 1 1,0-1 0,0 1-1,0-1 1,0 0-1,0 1 1,0-1-1,0 0 1,0 1-1,0-1 1,0 0 0,-1 1-1,1-1 1,0 0-1,0 1 1,0-1-1,0 0 1,0 1-1,-1-1 1,1 0-1,0 1 1,-1-1 0,17 14-6489</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7:50.946"/>
    </inkml:context>
    <inkml:brush xml:id="br0">
      <inkml:brushProperty name="width" value="0.1" units="cm"/>
      <inkml:brushProperty name="height" value="0.1" units="cm"/>
      <inkml:brushProperty name="color" value="#0000FF"/>
    </inkml:brush>
  </inkml:definitions>
  <inkml:trace contextRef="#ctx0" brushRef="#br0">50 161 2113,'-1'-1'194,"-1"0"0,1-1-1,-1 1 1,1-1 0,-1 1 0,1-1 0,0 0 0,0 0-1,0 1 1,0-1 0,0 0 0,1 0 0,-1 0 0,0 0-1,1 0 1,-1 0 0,1-3 0,-6-13 2176,8 32-1884,-1 0 1,0 0 0,-1 0 0,0 0-1,-4 19 1,2-4-307,5 107-146,-11-171-10,3 20-26,1 0 0,1 0 0,-3-29 0,6 36 10,0-13-58,0 0 1,7-40-1,-6 57 42,0-1 0,0 1 0,0-1 0,1 1 0,-1 0 0,1 0 0,0 0 0,0 0 0,1 0 0,-1 0 0,1 0 0,0 1 0,0-1 0,0 1 0,0 0 0,0 0 0,1 0 0,0 1 0,6-5 0,-9 7 6,1 0 0,-1 0 0,0 0 0,0 0 0,0 0 0,0 0 0,1 0 0,-1 0 1,0 1-1,0-1 0,0 0 0,0 1 0,0-1 0,0 1 0,0 0 0,0-1 0,0 1 0,0 0 0,0-1 0,0 1 0,0 0 0,-1 0 0,1 0 0,0 0 0,0 0 1,-1 0-1,1 0 0,-1 0 0,1 0 0,0 2 0,15 34 25,-10-19 11,-1-6-24,0 0 0,-2 1 0,1 0 0,-1 0 0,-1 0 0,0 0 0,-1 0 0,-1 0 0,0 0 0,-2 18 0,0-22 34,0-2-15,1 0-1,-1 1 1,2-1-1,-1 14 0,-13-20-5283</inkml:trace>
  <inkml:trace contextRef="#ctx0" brushRef="#br0" timeOffset="438.88">42 278 4210,'4'-3'784,"3"0"-512,4-4 97,4 1-257,-1 2-112,5-1-160,-4 2-1681</inkml:trace>
  <inkml:trace contextRef="#ctx0" brushRef="#br0" timeOffset="821.94">239 134 4498,'0'0'851,"6"17"1046,27 130-528,-32-121-1187,-2-16 100,-12-42 59,13 21-340,0 1-1,0 0 1,1 0-1,0-1 1,1 1-1,0 0 1,7-18-1,-7 23 0,0 1-1,0-1 1,0 1-1,1 0 0,-1 0 1,1 0-1,0 0 0,0 0 1,1 0-1,-1 1 0,1 0 1,0-1-1,0 1 1,0 1-1,0-1 0,0 1 1,1-1-1,5-1 0,-8 3 5,0 1 0,0-1-1,0 1 1,0 0 0,1-1-1,-1 1 1,0 0 0,0 0-1,0 1 1,0-1 0,0 0-1,0 1 1,0-1 0,0 1-1,0 0 1,0-1 0,0 1-1,0 0 1,-1 0 0,1 0-1,0 1 1,0-1-1,-1 0 1,1 1 0,-1-1-1,1 1 1,-1-1 0,0 1-1,0 0 1,0-1 0,2 4-1,0 1 14,0 1 1,0-1-1,0 1 0,-1-1 0,0 1 0,0 0 0,1 13 0,-2 51 41,3-33-57,5-18-3843</inkml:trace>
  <inkml:trace contextRef="#ctx0" brushRef="#br0" timeOffset="1753.05">644 87 4706,'14'62'3037,"-10"-40"-2830,-1 1 0,-1 0 0,0 0-1,-5 39 1,-2-78-64,1-1-1,-5-33 0,8 33-131,1-1-1,1 0 0,0 1 1,1-1-1,5-17 0,-6 30-12,0 0-1,0 0 0,1 0 0,-1 0 0,1 0 0,1 0 1,-1 0-1,1 1 0,0-1 0,0 1 0,0-1 0,0 1 1,1 0-1,0 1 0,0-1 0,0 1 0,0-1 1,0 1-1,1 0 0,-1 1 0,6-3 0,-8 4 3,0 1-1,0-1 1,0 1-1,0-1 1,0 1 0,0 0-1,0 0 1,0 0-1,0 0 1,-1 0-1,1 1 1,0-1-1,0 0 1,0 1 0,0 0-1,0-1 1,0 1-1,0 0 1,-1 0-1,1 0 1,0 0 0,-1 0-1,1 0 1,-1 1-1,1-1 1,-1 0-1,0 1 1,1-1-1,-1 1 1,0 0 0,0-1-1,0 1 1,0 0-1,0 0 1,-1-1-1,1 1 1,0 0-1,-1 0 1,1 4 0,1 2 3,0-1 0,-1 1 0,0 0 0,0 0 0,-1 0 0,0 0 1,-1 0-1,-2 14 0,2-15 4,-1 0 0,0 1 1,-1-1-1,0 0 0,0 0 0,-5 8 1,11-33 18,-2 16-28,-1 0-1,2 1 0,-1-1 0,0 0 1,0 0-1,0 1 0,1-1 1,-1 0-1,1 1 0,0 0 0,-1-1 1,1 1-1,0 0 0,0 0 1,0 0-1,-1 0 0,1 0 0,0 0 1,0 0-1,1 1 0,-1-1 1,0 1-1,0-1 0,0 1 0,0 0 1,0 0-1,0 0 0,1 0 1,-1 1-1,0-1 0,0 0 0,0 1 1,0-1-1,0 1 0,0 0 1,0 0-1,0 0 0,0 0 0,0 0 1,0 0-1,-1 0 0,1 1 1,2 2-1,-2-3 7,0 1 0,0-1 0,0 1 0,0 0-1,-1-1 1,1 1 0,-1 0 0,1 0 0,-1 0 0,1 0 0,-1 0 0,0 0 0,0 1 0,0-1 0,-1 0 0,1 1-1,0-1 1,-1 0 0,0 1 0,1-1 0,-1 1 0,0-1 0,0 1 0,0-1 0,-1 0 0,1 1 0,0-1-1,-1 1 1,0-1 0,0 0 0,1 1 0,-1-1 0,-1 0 0,1 0 0,0 0 0,0 0 0,-3 2 0,0 1 130,-1 0 0,0 0 0,0 0 1,0-1-1,0 0 0,-1 0 1,0 0-1,0-1 0,0 0 0,0 0 1,0 0-1,-1-1 0,1 0 1,-1-1-1,0 1 0,1-1 0,-13 1 1,-16 1 223,7-1-3832</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8:40.235"/>
    </inkml:context>
    <inkml:brush xml:id="br0">
      <inkml:brushProperty name="width" value="0.1" units="cm"/>
      <inkml:brushProperty name="height" value="0.1" units="cm"/>
      <inkml:brushProperty name="color" value="#0000FF"/>
    </inkml:brush>
  </inkml:definitions>
  <inkml:trace contextRef="#ctx0" brushRef="#br0">3688 163 4818,'-63'0'4069,"75"3"-2921,-9-2-1063,0 0 1,1 0-1,-1-1 1,1 1-1,-1-1 1,1 0-1,-1 0 1,1 0 0,0 0-1,-1 0 1,5-2-1,74-18 574,-44 9-522,69-9 1,367-16 49,-463 36-196,66 1-10,-71 0 10,0-1 0,0 1-1,-1 1 1,1-1-1,-1 1 1,1 0 0,-1 0-1,0 0 1,0 1-1,8 4 1,1 13 23,-14-19-12,1-1 0,-1 1 0,0 0 1,1-1-1,-1 1 0,0 0 0,0 0 0,0-1 1,1 1-1,-1 0 0,0 0 0,0 0 1,0-1-1,0 1 0,0 0 0,-1 0 1,1-1-1,0 1 0,0 0 0,0 0 1,-1-1-1,1 1 0,0 0 0,-1 0 1,0 0-1,1-4 123,0 2-125,0 1 0,0-1 0,0 1 0,0 0 1,-1-1-1,1 1 0,0 0 0,0-1 0,0 1 0,0-1 0,0 1 1,0 0-1,1-1 0,-1 1 0,0-1 0,0 1 0,0 0 0,0-1 1,0 1-1,0 0 0,1-1 0,-1 1 0,0 0 0,0-1 0,1 1 1,-1 0-1,0-1 0,0 1 0,1 0 0,-1 0 0,0-1 0,1 1 1,-1 0-1,0 0 0,1 0 0,-1 0 0,0-1 0,1 1 0,0 0 1,29-19 38,-22 14-14,-1 0 0,1 0 0,0 1 0,1 0 0,16-5 0,89-18 126,225-22 0,-278 47-132,-1 3 1,1 3 0,85 16 0,-24-2 2,-97-15 16,-16 0 24,1-2 1,-1 1-1,1-1 1,0-1-1,-1 0 1,1 0-1,-1-1 1,16-3-1,-29 4 66,2 0-417,0-1 0,-1 1 0,1 0 0,0 0 1,-1 0-1,1 0 0,0 1 0,-1-1 0,1 1 0,0-1 0,0 1 0,-1 0 1,-2 1-1,-5 5-2134</inkml:trace>
  <inkml:trace contextRef="#ctx0" brushRef="#br0" timeOffset="1225.24">3494 777 5779,'-2'0'250,"1"0"1,-1 0-1,0 0 1,0 0-1,0-1 1,0 1 0,1 0-1,-1-1 1,0 1-1,0-1 1,1 0-1,-1 0 1,0 1-1,1-1 1,-1 0 0,1-1-1,-1 1 1,1 0-1,-1 0 1,-1-3-1,2 2-160,0 0 0,0 0-1,0 0 1,0 0-1,0 0 1,1-1 0,-1 1-1,1 0 1,-1-1 0,1 1-1,0 0 1,0-1-1,0 1 1,1-3 0,0-4-90,1 1 0,0 0 0,0 1 0,1-1 0,0 0-1,0 1 1,1-1 0,0 1 0,4-7 0,0 5 44,0-1 0,0 2 1,0-1-1,1 1 0,0 1 0,1-1 0,17-9 0,-22 14-35,0 0-1,0 1 1,0-1 0,0 1 0,1 0 0,-1 1 0,1-1-1,-1 1 1,1 0 0,-1 1 0,1-1 0,-1 1 0,1 0-1,0 0 1,-1 1 0,1 0 0,-1 0 0,11 3 0,-12-2-6,-1 0 0,1 1-1,-1-1 1,1 1 0,-1 0 0,0 0 0,0 0 0,0 0 0,-1 0 0,1 0 0,-1 1 0,0-1 0,0 1 0,0 0 0,0 0 0,-1 0 0,1 0 0,-1 0 0,0 0 0,0 0 0,0 0 0,-1 0 0,0 0 0,0 1 0,0-1 0,-1 6 0,0 5 4,0-1 0,-2 1 0,0-1 1,0 0-1,-2 0 0,-7 18 0,-11 12 8,-1-2 0,-3-1 0,-1 0 0,-62 66 0,37-59 22,60-78-34,-6 28-4,0-1 0,0 1 0,0-1-1,0 1 1,0 0 0,1 0 0,-1-1 0,1 1 0,-1 0 0,1 0-1,0 1 1,0-1 0,0 0 0,0 1 0,0-1 0,0 1 0,0-1-1,0 1 1,1 0 0,-1 0 0,1 0 0,-1 0 0,1 1 0,-1-1-1,1 0 1,-1 1 0,1 0 0,-1 0 0,1 0 0,-1 0 0,1 0-1,0 0 1,-1 1 0,1-1 0,4 2 0,3 1-1,0 1 0,-1 0 0,1 1 0,-1 0 1,0 0-1,0 1 0,13 11 0,-16-12 3,1-1 1,0 1-1,0-1 0,0 0 1,0-1-1,0 0 0,1 0 1,-1 0-1,17 2 0,-23-5-31,0 0-1,1 0 0,-1-1 0,0 1 0,0 0 0,1-1 1,-1 1-1,0-1 0,0 1 0,0-1 0,0 0 0,0 0 1,0 1-1,0-1 0,0 0 0,0 0 0,0 0 0,0 0 1,0 0-1,1-2 0,15-27-847,-13 23 426,23-38-3475,-10 25 278</inkml:trace>
  <inkml:trace contextRef="#ctx0" brushRef="#br0" timeOffset="1635.49">4029 524 5699,'0'-26'1627,"1"18"-56,0 16 975,-3 20-2136,-6 39 1,-2 16-96,9-51-265,1 0 0,2 0 0,1-1 0,1 1 0,2-1-1,1 0 1,1 0 0,2-1 0,26 58 0,-28-71-81,-7-13-5,1 0 0,-1 0-1,1 0 1,0 0 0,0-1 0,0 1 0,1-1-1,-1 1 1,1-1 0,0 0 0,0 0 0,6 5-1,0-18-4031,-3-1 1243</inkml:trace>
  <inkml:trace contextRef="#ctx0" brushRef="#br0" timeOffset="2172.62">4270 648 3490,'-8'5'4913,"8"-5"-4816,0 21 1227,9 30-1302,-8-48 265,10 62-39,-2 0 0,0 116 0,-10-176-197,0-6-1,-5-13 39,-4-22-7,-7-39 11,-6-44 217,19 81-139,2-61 0,2 84-145,1 0 0,1 1 1,0-1-1,1 0 0,1 1 1,0 0-1,8-17 0,-10 27-21,0 0 0,0 0 0,1 0 0,0 0 1,0 1-1,0-1 0,0 1 0,0-1 0,1 1 0,-1 0 0,1 0 0,0 1 0,0-1 0,0 1 0,0 0 0,0 0 0,1 0 0,-1 0 0,0 1 0,1 0 1,0 0-1,6-1 0,-7 2-1,0 0 1,0 1-1,0-1 1,0 1 0,0 0-1,0 0 1,0 0-1,-1 0 1,1 1-1,0-1 1,-1 1 0,1 0-1,-1 0 1,0 0-1,0 1 1,0-1 0,0 1-1,0-1 1,0 1-1,-1 0 1,1 0-1,-1 1 1,0-1 0,0 0-1,0 1 1,2 5-1,-1-1 1,1 1 0,-2-1 0,1 1 0,-2 0 0,1 0 0,-1 0-1,0 0 1,-1 0 0,0 0 0,0 0 0,-1 0 0,0 0 0,-1 0-1,-4 15 1,-1-5 5,-1-1 0,0 0 1,-1 0-1,-1-1 0,-20 28 0,0-17 184,28-27-411,1-1-1,0 1 1,0 0-1,-1 0 1,1 0-1,0-1 1,0 1-1,0 0 1,0 0-1,0 0 1,0 1-1,0-1 1,1 0-1,-1 0 1,0 0-1,1 1 1,-1-1-1,0 3 1,10-2-3409</inkml:trace>
  <inkml:trace contextRef="#ctx0" brushRef="#br0" timeOffset="2773.24">4580 621 6035,'-3'13'3420,"2"18"-2954,1-11-140,-7 46 358,3-36-491,2-1 0,2 61-1,2-59-154,-3-22-33,2 0 0,-1 0 0,1 0-1,1 0 1,3 12 0,2-75 6,-8-15 57,2-62 61,0 113-75,1 0 0,1 1 0,1 0-1,0 0 1,8-21 0,-10 35-35,-1-1 0,0 1 0,1 0 0,0-1 0,0 1 0,0 0 0,0 0 0,0 1 0,1-1 0,-1 0 0,1 1 0,0-1 0,0 1 0,0 0 0,0 0 0,0 0 0,0 0 0,0 1 0,1-1 0,-1 1 0,0 0 0,6-1 0,-6 2-3,1 0-1,-1 0 1,0 0-1,1 1 1,-1-1-1,1 1 1,-1 0-1,0 0 1,1 0-1,-1 0 0,0 0 1,0 1-1,0 0 1,0 0-1,0-1 1,0 2-1,0-1 1,-1 0-1,1 0 0,-1 1 1,0 0-1,0-1 1,4 6-1,1 4 3,0-1 1,-1 2-1,0-1 0,-1 1 0,-1-1 0,0 2 0,0-1 0,1 14 1,-1 5 18,-1-1 0,-2 45 0,-2-54-105,-1 0 1,-1-1-1,-1 1 0,-11 33 0,14-55 14,1 1-1,0-1 1,0 0-1,0 0 0,0 0 1,0 0-1,0 1 1,0-1-1,-1 0 1,1 0-1,0 0 0,0 1 1,0-1-1,0 0 1,-1 0-1,1 0 1,0 0-1,0 0 0,0 0 1,-1 0-1,1 1 1,0-1-1,0 0 1,0 0-1,-1 0 0,1 0 1,0 0-1,0 0 1,-1 0-1,1 0 1,0 0-1,0 0 0,0 0 1,-1 0-1,1 0 1,0-1-1,0 1 1,-1 0-1,1 0 1,0 0-1,0 0 0,0 0 1,-1 0-1,1 0 1,0-1-1,0 1 1,0 0-1,0 0 0,-1 0 1,1 0-1,0-1 1,-2 0-500,-7-4-2391</inkml:trace>
  <inkml:trace contextRef="#ctx0" brushRef="#br0" timeOffset="3169.46">4603 865 4626,'-3'-1'2497,"4"-2"-1712,4 13-241,6-8 384,5 4-367,7-6-129,1 2-256,3-2-144,1-6-64,-3-1-208,-7 0-673,-3 1-751,-7-4-1602</inkml:trace>
  <inkml:trace contextRef="#ctx0" brushRef="#br0" timeOffset="3950.31">4547 471 2689,'-5'2'304,"1"-1"0,0 1 0,-1 0 0,1 0 0,0 1 0,0-1 0,0 1 0,1 0 0,-1 0-1,0 0 1,1 1 0,0-1 0,0 1 0,0-1 0,0 1 0,1 0 0,-4 7 0,1 0-188,-1 0 0,1 1-1,1 0 1,0 0 0,-3 20 0,2 1 35,1 1 1,2 0-1,1 0 0,5 51 1,-2-65-154,2 0 0,0-1 1,1 1-1,1-1 0,1 0 1,1-1-1,1 1 0,20 32 0,-27-48-146,0 0 0,0-1 0,0 1 0,0-1 0,1 0 0,-1 0-1,1 0 1,-1 0 0,1 0 0,0 0 0,0-1 0,0 1 0,0-1-1,0 0 1,0 0 0,0 0 0,0 0 0,0-1 0,1 1 0,-1-1-1,0 0 1,0 0 0,1 0 0,-1 0 0,0 0 0,0-1 0,0 0-1,1 1 1,-1-1 0,0 0 0,0-1 0,0 1 0,0 0 0,-1-1-1,5-2 1,13-10-2082</inkml:trace>
  <inkml:trace contextRef="#ctx0" brushRef="#br0" timeOffset="4374.21">4835 463 5458,'1'-1'110,"-1"1"0,0 0-1,1 0 1,-1 0 0,1-1-1,-1 1 1,1 0-1,-1 0 1,0 0 0,1 0-1,-1 0 1,1 0-1,-1 0 1,1 0 0,-1 0-1,1 0 1,-1 0-1,1 0 1,-1 0 0,0 0-1,1 0 1,-1 0-1,1 1 1,-1-1 0,0 0-1,1 0 1,-1 1-1,1-1 1,-1 0 0,0 0-1,1 1 1,-1-1 0,1 1-1,17 14-286,-12-11 611,2 4-331,0-1 0,-1 2 1,1-1-1,-2 1 1,1 0-1,-1 0 0,0 0 1,-1 1-1,0 0 1,4 12-1,1 7 54,-1 0 0,7 45 0,-12-56-132,-1 0 0,-1 0 0,-1 1-1,-1-1 1,0 0 0,-1 1 0,-1-1 0,-1 0-1,-1 0 1,0 0 0,-1 0 0,-1-1-1,-15 31 1,16-40-220,-9 21 461,14-29-403,-1 1 1,1-1 0,0 1-1,0 0 1,-1-1-1,1 1 1,0 0 0,0 0-1,0-1 1,0 1-1,0 0 1,0-1 0,0 1-1,0 0 1,0 0-1,0-1 1,0 1 0,1 0-1,-1-1 1,0 1-1,0 0 1,1-1 0,-1 1-1,0-1 1,1 1-1,-1 0 1,1-1 0,-1 1-1,1-1 1,-1 1-1,1-1 1,-1 1 0,1-1-1,0 1 1,8 1-2876</inkml:trace>
  <inkml:trace contextRef="#ctx0" brushRef="#br0" timeOffset="4782.32">5160 767 5827,'0'1'168,"0"0"1,-1 0-1,1 0 1,0 0-1,0 0 0,-1 0 1,1 0-1,0 0 1,0 0-1,0 0 1,0 0-1,1 0 1,-1 0-1,0 0 1,0 0-1,0 0 0,1 0 1,-1 0-1,1 0 1,-1 0-1,1 0 1,-1-1-1,1 1 1,-1 0-1,1 0 1,0-1-1,-1 1 1,2 1-1,22 27 499,-7-14-479,30 19 1,13 11-222,-56-40-491</inkml:trace>
  <inkml:trace contextRef="#ctx0" brushRef="#br0" timeOffset="5171.3">5295 731 2017,'-5'3'5218,"2"4"-4305,0 11-1,-5 2 113,-1 6-177,-1 9-320,-2-3-240,-3 1-144,-2 1-112,3-9-64,3 2 16,6-10 16,7-4-544,-1-7-752</inkml:trace>
  <inkml:trace contextRef="#ctx0" brushRef="#br0" timeOffset="5551.2">5451 505 6691,'1'6'433,"0"1"1,0-1-1,1 0 0,0 0 0,0 0 1,0 0-1,3 5 0,10 29 60,6 49-56,6 36-268,-26-113-165,0 0 0,-1 0 0,-2 17 0,1-29-30,0 0 0,1 0 0,-1 0 0,1 0 0,-1 0 0,0 0 0,1 0 0,-1 0 0,1 0 0,-1 0 0,0 0 0,1-1 0,-1 1 0,1 0 0,-1 0 0,1-1 0,-1 1 1,1 0-1,-1-1 0,1 1 0,-1-1 0,1 1 0,0 0 0,-1-1 0,0 0 0,-3-7-158,0 1 0,0-1 0,0 0 0,1-1 0,0 1 0,-2-10 0,-3-9 173,-4-9 58,1 0 1,-6-43 0,14 61 20,1 0 0,1 0 0,0-1 0,2 1 0,0-1 0,5-24 0,-6 39-52,1 0 1,0 0 0,1 0 0,-1 1 0,1-1 0,-1 1 0,1-1-1,0 1 1,0-1 0,0 1 0,1 0 0,-1 0 0,1 0 0,0 1-1,0-1 1,0 0 0,0 1 0,0 0 0,1 0 0,-1 0 0,1 0-1,-1 0 1,1 1 0,-1 0 0,1-1 0,0 1 0,0 1 0,0-1-1,0 1 1,0-1 0,-1 1 0,1 0 0,0 0 0,0 1-1,0-1 1,7 3 0,-5-2-10,1 0 0,-1 1 0,0 0 0,0 0 0,-1 1-1,1 0 1,0 0 0,-1 0 0,1 0 0,-1 1 0,0 0 0,0 0 0,-1 1-1,1-1 1,-1 1 0,0 0 0,0 0 0,-1 0 0,1 1 0,-1-1-1,0 1 1,2 7 0,-4-9 2,0 0 0,0 0 0,0 0 0,0 0-1,-1 0 1,0 0 0,0 0 0,0 1 0,0-1 0,-1 0 0,1 0-1,-1 0 1,0 0 0,0 0 0,-1 0 0,1 0 0,-1 0-1,0-1 1,0 1 0,0-1 0,-1 1 0,1-1 0,-1 0 0,0 1-1,-4 3 1,-6 2-173,1-1-1,-1 0 0,0-1 0,0 0 1,-24 8-1,4-1-1571</inkml:trace>
  <inkml:trace contextRef="#ctx0" brushRef="#br0" timeOffset="5991.2">5893 451 5843,'-5'2'258,"0"1"0,1-1 0,-1 1 0,1 0 1,-1 0-1,1 1 0,0-1 0,0 1 0,0 0 1,1 0-1,0 0 0,-1 0 0,1 1 0,1 0 1,-1-1-1,1 1 0,0 0 0,0 0 0,0 0 1,-2 10-1,-2 10-116,1 0 0,-3 49 0,7-49-16,0-1 0,5 49 1,-3-63-130,1-1-1,0 0 1,1 1 0,0-1 0,0 0 0,1-1 0,0 1-1,1-1 1,0 0 0,10 14 0,-15-22-77,0 1-1,1-1 1,-1 1 0,0 0-1,1-1 1,-1 1 0,1-1-1,-1 1 1,1-1 0,-1 1-1,1-1 1,-1 0 0,1 1-1,-1-1 1,1 1 0,-1-1-1,1 0 1,0 0 0,-1 1-1,1-1 1,0 0 0,-1 0-1,1 0 1,0 0 0,-1 0-1,1 0 1,0 0 0,-1 0-1,1 0 1,0 0 0,-1 0-1,1 0 1,0 0 0,-1 0-1,1-1 1,-1 1 0,1 0-1,0 0 1,-1-1 0,1 1-1,-1-1 1,1 1 0,-1 0-1,2-1 1,5-9-2321</inkml:trace>
  <inkml:trace contextRef="#ctx0" brushRef="#br0" timeOffset="6699.19">5938 594 6675,'-2'-1'4029,"8"17"-2681,13 43-1197,-12 4-108,-2 78-1,-5-131-411,1-13-137,-2-17 138,-2-5 366,1 0 0,1 1-1,1-1 1,1 0 0,9-48 0,-8 58 9,1 1 1,0-1-1,1 1 1,0 0-1,10-21 0,-12 32-6,-1 0 1,1 0-1,0 0 0,-1 1 0,1-1 0,1 0 0,-1 1 0,0 0 0,1-1 0,-1 1 0,1 0 0,-1 0 0,1 0 0,0 1 0,0-1 0,0 1 0,0-1 0,0 1 0,0 0 0,0 0 1,1 0-1,-1 1 0,0-1 0,1 1 0,-1 0 0,0 0 0,0 0 0,1 0 0,-1 0 0,5 2 0,-5-1-4,0 0-1,0 0 1,0 0 0,0 0 0,0 1-1,0-1 1,0 1 0,-1 0-1,1-1 1,0 1 0,-1 1 0,0-1-1,1 0 1,-1 0 0,0 1-1,0 0 1,-1-1 0,1 1-1,0 0 1,-1 0 0,0 0 0,0 0-1,0 0 1,0 0 0,0 0-1,0 0 1,-1 0 0,1 0-1,-1 0 1,0 1 0,0-1 0,0 0-1,-1 0 1,1 0 0,-2 4-1,2-2 0,-1 0 0,0-1 1,-1 1-1,1-1 0,-1 1 0,1-1 0,-1 0 0,-1 1 0,1-1 0,0 0 0,-1 0 0,0-1 0,0 1 0,0-1 0,0 1 0,-1-1 0,0 0 0,1 0 0,-1-1 0,0 1 0,0-1 1,0 0-1,-8 3 0,12-4 15,-1-1 1,1 0 0,-1 0-1,1 0 1,0 0 0,-1 0 0,1 0-1,-1 0 1,1 0 0,0 0-1,-1 0 1,1 0 0,-1 0 0,1 0-1,0 0 1,-1-1 0,1 1-1,-1 0 1,1 0 0,0 0-1,-1 0 1,1-1 0,0 1 0,-1 0-1,1 0 1,0-1 0,-1 1-1,1 0 1,0-1 0,0 1 0,-1 0-1,1-1 1,0 1 0,0 0-1,0-1 1,-1 1 0,1-1 0,0 1-1,0 0 1,0-1 0,0 1-1,0-1 1,0 1 0,0 0-1,0-1 1,0 1 0,0-1 0,0 1-1,0-1 1,0 1 0,0 0-1,1-1 1,-1 1 0,0 0 0,0-1-1,10-22 187,-9 21-191,1 0 0,0-1 0,0 1 0,0 0-1,0 0 1,0 1 0,0-1 0,1 0 0,-1 1 0,0-1-1,1 1 1,0 0 0,-1 0 0,1 0 0,0 0-1,-1 0 1,1 1 0,0-1 0,0 1 0,-1 0-1,1 0 1,0 0 0,0 0 0,0 0 0,0 0 0,-1 1-1,1 0 1,0-1 0,-1 1 0,1 0 0,0 0-1,-1 0 1,1 1 0,-1-1 0,1 1 0,-1-1 0,4 4-1,-1 0-8,0 0-1,0 0 0,0 0 1,-1 0-1,0 1 0,0-1 1,0 1-1,-1 0 0,0 0 1,0 1-1,0-1 0,-1 1 1,0-1-1,2 12 0,-4-14 6,1 1 0,-1-1 0,-1 0-1,1 0 1,0 0 0,-1 0 0,0 0 0,0 0 0,0 0-1,-1 0 1,1 0 0,-1 0 0,0 0 0,0-1 0,0 1-1,-1-1 1,1 1 0,-1-1 0,0 0 0,0 0-1,0 0 1,0-1 0,-6 5 0,2-3 70,0 0-1,0 0 1,-1 0-1,1-1 1,-1 0 0,1-1-1,-1 0 1,0 0-1,0-1 1,0 0 0,-12 0-1,20-1-85,0 0 0,1 0 0,-1 0 0,0 0 0,0-1 0,0 1 0,0 0 0,0 0 0,1 0 0,-1-1 0,0 1 0,0 0 0,0 0 0,0-1 0,0 1 0,0 0 0,0 0 0,0-1 0,0 1 0,0 0 0,0 0 0,0-1 0,0 1 0,0 0 0,0 0 0,0-1 0,0 1 0,0 0 0,0 0 0,0-1 0,0 1 0,-1 0 0,1 0 0,0-1 0,0 1 0,0 0-1,0 0 1,-1 0 0,1-1 0,0 1 0,0 0 0,0 0 0,-1 0 0,1 0 0,0 0 0,0-1 0,0 1 0,-1 0 0,1 0 0,0 0 0,0 0 0,-1 0 0,1 0 0,0 0 0,0 0 0,-1 0 0,1 0 0,0 0 0,-1 0 0,23-15-2532,-20 14 2072,14-11-3273</inkml:trace>
  <inkml:trace contextRef="#ctx0" brushRef="#br0" timeOffset="7110.2">6326 430 2097,'7'3'8971,"14"13"-7271,23 28-2060,-38-36 397,-1 1 0,1 0-1,-2 0 1,1 0 0,-1 1-1,-1 0 1,0 0 0,0 0 0,-1 0-1,0 0 1,-1 0 0,0 0-1,-1 1 1,0-1 0,-1 13-1,-2-6 68,0-1-1,0 0 0,-2 1 0,0-1 0,-1-1 0,-1 1 0,0-1 1,-16 25-1,-14 4-19,18-24-72,19-20-33,0 1 1,0-1 0,0 0-1,0 0 1,0 0 0,0 0-1,0 1 1,0-1 0,-1 0-1,1 0 1,0 0 0,0 0-1,0 1 1,0-1 0,0 0-1,-1 0 1,1 0 0,0 0-1,0 0 1,0 0 0,-1 0-1,1 0 1,0 0 0,0 1-1,0-1 1,-1 0 0,1 0-1,0 0 1,0 0 0,0 0-1,-1 0 1,1 0 0,0 0-1,0 0 1,0 0 0,-1-1-1,1 1 1,0 0 0,0 0-1,0 0 1,0 0 0,-1 0-1,1 0 1,0 0 0,0 0-1,0-1 1,0 1 0,-1 0-1,1 0 1,0 0 0,0 0-1,0 0 1,0-1 0,0 1-1,0 0 1,-1 0 0,1 0-1,0-1 1,0 1 0,0 0-1,0 0 1,0 0 0,0-1-1,0-12-4357</inkml:trace>
  <inkml:trace contextRef="#ctx0" brushRef="#br0" timeOffset="7928.3">6609 225 4738,'0'-11'6163,"4"16"-5120,-1-1-1246,16 22 500,-1-2 56,23 40 0,-33-49-265,7 12 79,-1 0-1,-1 0 1,-2 2-1,15 53 1,-20-49-30,-1 1 1,-2-1-1,-2 1 0,-3 44 0,1-59-117,-2 1-1,0-1 1,-1 0-1,-1 0 1,-1-1-1,-1 1 1,0-1-1,-19 32 1,26-49-84,-1 0 1,1-1 0,-1 1 0,1-1 0,-1 1 0,1-1-1,-1 1 1,1-1 0,-1 0 0,1 1 0,-1-1 0,0 0-1,1 1 1,-1-1 0,0 0 0,1 0 0,-1 1 0,0-1-1,1 0 1,-1 0 0,0 0 0,1 0 0,-1 0 0,0 0-1,1 0 1,-1 0 0,0 0 0,1 0 0,-1-1-1,0 1 1,1 0 0,-1 0 0,0-1 0,1 1 0,-1 0-1,1-1 1,-1 1 0,1-1 0,-1 1 0,1 0 0,-1-1-1,1 1 1,-1-1 0,1 0 0,-1 1 0,1-1 0,0 1-1,-1-1 1,1 1 0,0-1 0,0 0 0,-1 1 0,1-1-1,0 0 1,0 0 0,-5-11-2762</inkml:trace>
  <inkml:trace contextRef="#ctx0" brushRef="#br0" timeOffset="8347.29">6882 1017 8452,'-8'13'1617,"1"-3"-497,-8 2 161,6-2-817,4-7-80,7-3-336,-4 1-96,1-2-64,2 4-624</inkml:trace>
  <inkml:trace contextRef="#ctx0" brushRef="#br0" timeOffset="9067.89">2930 790 5747,'0'1'164,"1"-1"0,-1 1 0,3 3 1478,-3-4-1478,1 0 0,-1 0 0,0 1 0,1-1 0,-1 0 1,1 0-1,-1 0 0,1 1 0,-1-1 0,1 0 0,-1 0 1,1 0-1,-1 0 0,1 0 0,-1 0 0,2 0 0,26 0 1072,32-11-1228,-19 1 80,-24 6-62,0 0 0,28-12-1,-22 7-106,-33 17-3573,-10 6 607</inkml:trace>
  <inkml:trace contextRef="#ctx0" brushRef="#br0" timeOffset="10159.3">105 669 2625,'-11'-6'5696,"12"19"-4026,9 40-1244,-3 0 0,-2 1 0,-3 0-1,-8 99 1,4-135-359,-1-15-672,-4-25-1436,-2-7 869,-25-33-1362,24 46 2743,1-1-1,0 0 0,1 0 1,-8-29-1,14 40-92,1-1 1,0 1-1,0-1 1,1 1-1,0-1 0,0 1 1,1-1-1,-1 1 1,1-1-1,1 1 0,-1 0 1,1-1-1,0 1 1,1 0-1,-1 0 0,1 0 1,6-8-1,-3 6-37,-1 1 0,2-1 0,-1 1 0,1 0-1,0 1 1,1-1 0,0 1 0,0 1 0,0 0 0,14-7 0,-16 9-41,-1 0 0,1 1-1,0 0 1,0 0 0,0 1 0,0 0 0,0 0 0,0 0 0,0 1 0,1-1 0,-1 2 0,0-1 0,0 1 0,0 0-1,0 0 1,0 0 0,9 4 0,-13-4-24,1 0 1,-1 0-1,0 0 0,-1 0 1,1 1-1,0-1 0,0 0 1,0 1-1,-1 0 0,1-1 1,-1 1-1,1 0 0,-1 0 0,0 0 1,0 0-1,0 0 0,0 0 1,0 0-1,0 0 0,0 0 1,0 3-1,0-1 11,-1 1 1,0-1-1,0 1 0,0-1 1,-1 0-1,0 1 1,0-1-1,0 0 0,0 1 1,-2 4-1,-4 7 54,-1-1-1,0 0 1,-1 0 0,-17 20-1,14-21-61,-1-1 0,-23 20 0,14-14-6,22-19-98,-1 1 0,0 0 1,1-1-1,-1 1 0,0 0 0,1-1 1,-1 1-1,1 0 0,-1 0 1,1-1-1,-1 1 0,1 0 0,0 0 1,0 0-1,-1 0 0,1 0 1,0 0-1,0-1 0,0 1 1,0 0-1,0 0 0,0 0 0,0 0 1,0 0-1,0 0 0,0 0 1,1 0-1,-1-1 0,0 1 0,0 0 1,1 0-1,-1 0 0,1 0 1,-1-1-1,1 1 0,-1 0 0,2 0 1,9 9-2699</inkml:trace>
  <inkml:trace contextRef="#ctx0" brushRef="#br0" timeOffset="10553.17">529 720 5651,'-1'-1'152,"-1"1"0,0 0 1,0-1-1,1 1 1,-1 0-1,0 0 1,0 0-1,1 1 1,-1-1-1,0 0 0,0 0 1,1 1-1,-1-1 1,0 1-1,1 0 1,-1 0-1,1-1 1,-1 1-1,-2 2 0,1 0 14,0 0 0,0 0 0,0 0 0,0 1 1,1-1-1,-1 0 0,1 1 0,-2 4 0,-2 5 82,0 1 1,1 0 0,-4 21 0,5-16-119,0 1-1,2 0 1,0 0-1,1 0 1,2 28-1,0-38-127,0 0 0,1 0 0,0-1 0,1 1 0,0-1 0,0 1 0,1-1 0,0 0 0,1 0 0,0 0 0,0-1 0,11 13 0,-14-19-137,0 0 1,-1 0-1,1 0 0,0 0 1,1 0-1,-1-1 0,0 1 0,0-1 1,1 1-1,-1-1 0,1 0 0,-1 0 1,1 0-1,0 0 0,-1-1 1,1 1-1,0-1 0,0 0 0,-1 1 1,1-1-1,0 0 0,0-1 0,4 0 1,6-7-2398</inkml:trace>
  <inkml:trace contextRef="#ctx0" brushRef="#br0" timeOffset="10980.53">640 766 6211,'2'3'182,"-1"0"0,0 1 0,0-1 0,0 0 0,0 1 0,-1-1-1,1 0 1,-1 1 0,0-1 0,0 1 0,0-1 0,-1 4 0,1 7 230,-2 235 1466,1-193-1758,-8-158 142,-1-21-224,9 108-30,2 1 0,0 0 0,0 0 0,2 0-1,0 0 1,6-20 0,-6 28-5,-1 1-1,1-1 0,0 1 1,0 0-1,0 0 0,1 1 1,0-1-1,0 1 0,0 0 1,1-1-1,5-3 0,-8 7 7,0-1-1,0 1 1,0 0-1,0 0 1,1-1-1,-1 2 1,0-1-1,1 0 1,-1 0-1,1 1 1,-1-1-1,1 1 1,-1 0-1,1-1 1,-1 1-1,1 0 1,-1 1-1,1-1 1,-1 0-1,1 1 1,-1 0-1,0-1 1,1 1-1,-1 0 1,0 0-1,1 0 1,-1 1-1,3 1 1,2 3 42,1 1 1,-1 0-1,-1 1 0,1 0 0,-1 0 1,0 0-1,-1 1 0,0 0 1,0 0-1,-1 0 0,0 1 0,-1-1 1,3 13-1,2 16 72,-1 0 1,2 42-1,-8-73-120,0 4-14,0 0-1,1-1 1,0 1-1,1 0 1,0-1 0,7 16-1,-31-38-5022,3 4 690</inkml:trace>
  <inkml:trace contextRef="#ctx0" brushRef="#br0" timeOffset="11357.19">628 1010 5811,'5'0'1040,"6"0"-15,0 1-257,13-4-400,1-2-160,8-2-160,2-3-96,-2-3-336,0 3-1521</inkml:trace>
  <inkml:trace contextRef="#ctx0" brushRef="#br0" timeOffset="11717.43">916 682 5426,'0'-1'78,"0"0"0,1 0 0,-1 0 0,1 0 0,-1 1 0,1-1 0,0 0 0,-1 0 0,1 1 0,0-1 0,-1 0 0,1 1 0,0-1 0,0 1 0,-1-1 0,1 1 0,0 0 0,0-1 0,0 1 0,0 0 0,0-1 0,0 1 0,0 0-1,0 0 1,-1 0 0,1 0 0,0 0 0,0 0 0,0 0 0,0 0 0,0 0 0,0 0 0,0 0 0,0 1 0,0-1 0,0 0 0,-1 1 0,1-1 0,1 2 0,35 20 1148,-36-21-1185,10 7 89,-1 1 0,-1 1 0,1-1 0,-1 2 0,-1-1 0,0 1 0,-1 1 0,0-1 0,0 1 0,-2 0 0,1 1 0,-1-1 0,-1 1-1,0 0 1,-1 0 0,1 17 0,-1-8-56,-1 0 0,-2 0-1,0-1 1,-1 1 0,-1 0-1,-2 0 1,0-1 0,-1 0-1,-9 26 1,10-34-101,4-12 9,-1 1 1,1-1-1,0 0 1,-1 1-1,1-1 1,-1 0-1,1 1 1,-1-1-1,1 0 1,-1 0-1,0 1 1,0-1-1,0 0 0,0 0 1,0 0-1,0 0 1,0 0-1,0 0 1,0 0-1,0-1 1,0 1-1,-1 0 1,1 0-1,0-1 1,-2 1-1</inkml:trace>
  <inkml:trace contextRef="#ctx0" brushRef="#br0" timeOffset="12128.18">1460 680 2737,'-6'1'7445,"6"-2"-7331,-3 24 2135,4 44-3282,0-47 1881,3 75-534,-1-41-242,-6 99 1,1-145-575,-3-22-3046,4 5 2052,-5-8-3216</inkml:trace>
  <inkml:trace contextRef="#ctx0" brushRef="#br0" timeOffset="12129.18">1337 916 5330,'2'3'2850,"6"0"-2290,3 1 480,11-3-31,4-6-625,0 3-272,3-2-48,1-2-80,-1-1 16,-1 0-432,-8 0-929,4-1-1120</inkml:trace>
  <inkml:trace contextRef="#ctx0" brushRef="#br0" timeOffset="12617.75">1692 709 4738,'1'10'4520,"6"12"-4028,-1-7-144,11 49 247,-5-25-474,11 77 1,-9-25-96,-16-95 5,-4-4-20,1-1-1,0 0 0,1 0 1,-7-17-1,1-22 26,4 23 8,1-1 1,2 0-1,-2-28 0,5 28-25,2-1-1,0 1 1,6-26 0,-7 45-18,1 0 1,-1 0 0,1 1 0,1-1 0,-1 1 0,1 0 0,0 0 0,1 0 0,-1 0 0,1 0 0,0 0 0,1 1 0,-1 0-1,1 0 1,0 0 0,10-6 0,-13 10-2,1 0 0,-1 0 0,1 0 1,-1 0-1,1 1 0,-1-1 0,1 1 0,-1 0 0,1 0 0,0 0 0,-1 0 0,1 0 0,0 1 1,-1-1-1,1 1 0,-1-1 0,1 1 0,-1 0 0,1 0 0,-1 0 0,0 1 0,1-1 0,-1 0 0,0 1 1,0-1-1,0 1 0,0 0 0,0 0 0,3 3 0,0 1 14,-1-1 0,1 1 0,-1 0 1,0 0-1,0 1 0,0-1 0,-1 1 0,0 0 0,2 8 0,-3-7-11,-1 1 0,0 0 0,0 0 0,-1 0-1,0 0 1,-1 0 0,0 0 0,0 0 0,-1 0 0,0-1-1,-1 1 1,0 0 0,0-1 0,0 0 0,-1 0 0,-1 0-1,1 0 1,-1-1 0,-1 1 0,1-1 0,-1-1 0,-1 1-1,1-1 1,-1 0 0,0 0 0,0-1 0,-1 0 0,1 0-1,-1-1 1,0 0 0,-9 3 0,6-6-76,1 2-3642</inkml:trace>
  <inkml:trace contextRef="#ctx0" brushRef="#br0" timeOffset="12994.33">2113 670 6899,'-1'0'118,"-1"0"-1,0 1 1,1-1-1,-1 0 1,1 1-1,-1 0 1,1-1 0,-1 1-1,1 0 1,-1 0-1,1 0 1,-1 0-1,1 0 1,0 0-1,0 0 1,-1 0-1,1 1 1,0-1 0,0 0-1,0 1 1,1-1-1,-1 1 1,0-1-1,0 1 1,1-1-1,-1 1 1,1 0-1,-1-1 1,1 1-1,0 3 1,-2 6 38,0 1 0,1 0-1,1 15 1,0-20 46,0 21 57,0 14 170,6 53 1,-5-83-410,1 0 0,1 0 0,0 0 0,0-1 0,1 0 0,1 1 0,0-1 0,0 0 0,9 11 0,-1-9-220,-12-13 81,0 0-1,-1 0 1,1 0 0,0 0-1,-1 0 1,1 0 0,0 0-1,-1-1 1,1 1 0,0 0-1,-1-1 1,1 1 0,-1 0-1,1-1 1,-1 1-1,1-1 1,-1 1 0,1-1-1,-1 1 1,1-1 0,-1 1-1,1-1 1,-1 0 0,0 1-1,1-2 1,7-11-2253</inkml:trace>
  <inkml:trace contextRef="#ctx0" brushRef="#br0" timeOffset="13752.18">2208 725 6163,'9'13'4032,"-3"-5"-3855,-1 1 1,0-1-1,-1 1 1,5 11-1,-4-4-115,-1 0 0,-1 0-1,0 0 1,-2 1 0,1 20-1,-9 83-2,5-107-58,-6-23 60,-1-14-13,3-24-20,1 0-1,2-51 1,3 85-31,0-3 5,1-1 1,0 1-1,1 0 1,5-20-1,-6 33 4,1 0-1,-1-1 1,1 1-1,0 0 0,0 0 1,0 0-1,0 1 1,1-1-1,0 0 0,0 1 1,0 0-1,0-1 1,0 1-1,0 1 0,1-1 1,-1 0-1,1 1 1,0 0-1,0 0 0,0 0 1,5-2-1,-7 4-5,1-1-1,-1 1 1,0 0 0,0 0-1,0 0 1,1 0 0,-1 0-1,0 1 1,0-1 0,0 1-1,0-1 1,0 1 0,0 0-1,0 0 1,0 0 0,0 0-1,0 0 1,0 0 0,0 1 0,-1-1-1,1 0 1,0 1 0,-1 0-1,1-1 1,-1 1 0,2 3-1,1 0 8,0 1 0,0 0 0,-1 0 0,1 0 0,-2 1 0,5 12 0,-5-13-5,-1 0 0,0 0-1,-1 0 1,1 0 0,-1 0-1,0 0 1,-1 0 0,1 0 0,-3 7-1,3-11 0,-1 1 0,0 0 0,0 0-1,0 0 1,-1-1 0,1 1 0,-1 0-1,1-1 1,-1 0 0,0 1-1,0-1 1,0 0 0,0 0 0,-1 0-1,1 0 1,0 0 0,-1-1 0,1 1-1,-4 1 1,5-3 1,1 0-1,0 0 1,-1 0-1,1 1 0,-1-1 1,1 0-1,0 0 1,-1 0-1,1 0 1,-1 0-1,1 0 1,0 0-1,-1 0 1,1 0-1,-1 0 1,1 0-1,0 0 1,-1 0-1,1-1 1,-1 1-1,1 0 0,0 0 1,-1 0-1,1 0 1,-1-1-1,1 1 1,0 0-1,0 0 1,-1-1-1,1 1 1,0 0-1,-1-1 1,1 1-1,0 0 1,0-1-1,-1 1 1,1-1-1,0 1 1,0 0-1,0-1 0,0 1 1,0-1-1,0 1 1,-1 0-1,1-1 1,0 1-1,0-1 1,0 1-1,0 0 1,0-1-1,1 1 1,-1-1-1,0 1 1,0 0-1,0-1 1,0 1-1,0-1 0,0 1 1,1 0-1,-1-1 1,1-2-2,-1 0 0,1 1-1,-1-1 1,1 0 0,0 1 0,0-1 0,1 1-1,1-5 1,-1 6-1,-1 0 0,1 0 1,-1-1-1,1 1 0,0 0 0,-1 0 0,1 1 0,0-1 0,0 0 0,0 0 1,0 1-1,0-1 0,-1 1 0,1 0 0,0 0 0,0-1 0,0 1 0,0 0 1,0 1-1,0-1 0,0 0 0,0 1 0,0-1 0,0 1 0,0-1 1,0 1-1,0 0 0,-1 0 0,1 0 0,0 0 0,-1 0 0,1 0 0,-1 0 1,1 1-1,1 1 0,1 0-2,0 1 0,0 0 0,0 0 0,-1 0 0,0 0 0,1 0 0,-1 1 0,-1 0 0,1-1 0,-1 1 0,3 10 0,-4-10 23,0-1 0,0 1 0,-1 0 0,0 0 0,0 0-1,0 0 1,0 0 0,-1 0 0,0 0 0,0 0 0,0 0-1,-1-1 1,1 1 0,-1 0 0,-1-1 0,1 1-1,-4 5 1,1-4 19,0 0 0,0 0-1,-1-1 1,0 0-1,0 0 1,0 0 0,-1 0-1,0-1 1,1 0 0,-11 3-1,-7-2 125,23-5-179,1 0-1,-1 1 1,0-1 0,1 0 0,-1 0-1,0 0 1,1 0 0,-1 0 0,0 0-1,1 0 1,-1 0 0,0 0-1,0 0 1,1-1 0,-1 1 0,0 0-1,1 0 1,-1-1 0,1 1 0,-1 0-1,0-1 1,1 1 0,-1 0 0,1-1-1,-1 1 1,1-1 0,-1 1-1,1-1 1,-1 1 0,0-2 0,15-17-5192,-1 7 35</inkml:trace>
  <inkml:trace contextRef="#ctx0" brushRef="#br0" timeOffset="14144.29">2477 561 5394,'4'6'5111,"6"7"-3533,15 23-1221,-16-22-242,0 1 0,-1 0 0,-1 1 0,0 0 0,-1 0 0,-1 1 0,0-1 0,-1 1 0,-1 0 0,-1 0 0,0 1 0,-1-1 0,-1 0 0,-1 1 0,0-1 0,-2 0 0,0 0 0,-10 33 0,10-38-35,-1-1-1,-1 0 1,0 1-1,-12 17 1,15-28-320,0 0 1,-1 0-1,1 0 1,-1 0-1,1 0 1,-1-1-1,1 1 1,-1-1-1,0 0 1,1 0-1,-1 0 1,-4 0-1,-1-3-3073</inkml:trace>
  <inkml:trace contextRef="#ctx0" brushRef="#br0" timeOffset="14530.29">2721 1004 7684,'-1'0'5906,"1"-1"-5906,-4 1-288,1 0-1009</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5:59.57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218 73 1793,'50'-18'1198,"-20"6"-787,1 2 0,1 1-1,50-8 1,31 10-127,-97 7-213,0 1 0,-1 0 0,1 1 0,-1 1 0,19 6 0,-34-9-58,0 0-1,0 0 1,0 0 0,-1 0 0,1 0 0,0 0 0,0 0 0,0 0-1,0 0 1,0 0 0,0 0 0,-1 0 0,1 0 0,0 0-1,0 0 1,0 0 0,0 0 0,0 1 0,0-1 0,-1 0 0,1 0-1,0 0 1,0 0 0,0 0 0,0 0 0,0 0 0,0 1 0,0-1-1,0 0 1,0 0 0,0 0 0,0 0 0,0 0 0,0 1-1,0-1 1,0 0 0,0 0 0,0 0 0,0 0 0,0 0 0,0 1-1,0-1 1,0 0 0,0 0 0,0 0 0,0 0 0,0 0-1,0 0 1,0 1 0,0-1 0,0 0 0,0 0 0,0 0 0,0 0-1,0 0 1,1 0 0,-1 0 0,0 1 0,0-1 0,-14 3 758,-125 12-168,89-11-351,0 2-1,-95 23 1,108-18-107,1 1 1,1 2 0,0 1-1,-63 39 1,96-53-142,0 0-1,0 1 0,0-1 1,0 1-1,0 0 1,1-1-1,-1 1 0,1 0 1,0 0-1,-1 0 1,1 0-1,0 0 1,0 0-1,0 1 0,0-1 1,1 0-1,-1 1 1,0-1-1,1 0 0,0 1 1,-1-1-1,1 0 1,0 1-1,1 3 0,-1-6-2,0 1-1,0 0 0,0 0 0,1-1 0,-1 1 0,0 0 0,0 0 0,1-1 1,-1 1-1,1 0 0,-1-1 0,0 1 0,1-1 0,-1 1 0,1 0 0,-1-1 0,1 1 1,0-1-1,-1 1 0,1-1 0,0 0 0,-1 1 0,1-1 0,0 0 0,-1 1 0,1-1 1,0 0-1,0 0 0,-1 0 0,1 1 0,0-1 0,0 0 0,-1 0 0,1 0 0,0 0 1,0 0-1,-1-1 0,1 1 0,1 0 0,32-8 84,96-52-10,-66 29-31,1 3-1,108-31 1,-142 51-41,12-3 11,64-8 0,-95 18-11,-1 0 0,1 1-1,0 0 1,0 1 0,0 0 0,-1 1 0,1 0 0,0 1 0,-1 0-1,17 7 1,-25-8 0,0-1 0,0 1 0,0 0-1,0 0 1,0 0 0,-1 1 0,1-1 0,-1 1-1,1-1 1,-1 1 0,0 0 0,0 0 0,0 0-1,0 0 1,1 4 0,-2-5 0,-1 0-1,1-1 1,-1 1-1,0 0 1,1 0-1,-1 0 1,0-1 0,0 1-1,0 0 1,-1 0-1,1 0 1,0-1-1,-1 1 1,1 0 0,-1 0-1,1-1 1,-1 1-1,0 0 1,0-1-1,1 1 1,-1-1 0,-1 1-1,1-1 1,0 1-1,0-1 1,0 0-1,-1 0 1,1 1 0,-1-1-1,-2 1 1,-6 5 2,-1-1 0,-1-1 0,1 0 0,-1 0 0,0-1 0,-15 3 0,-79 11 11,62-12-13,-116 17 15,-66 12 17,210-32-41,17-2-61,29-4 31,207-43 133,-197 41-92,188-21 20,-167 21-9,108 8 0,-160-3-14,49 8-13,-55-8 11,0 1 0,0 0 0,1 0 0,-1 0 0,0 0 1,0 0-1,-1 1 0,1-1 0,0 1 0,0 0 1,-1 0-1,1 0 0,-1 0 0,5 5 0,-7-6 4,1 0 0,-1 1-1,0-1 1,1 1 0,-1-1-1,0 0 1,0 1-1,0-1 1,0 1 0,0-1-1,0 1 1,0-1 0,-1 0-1,1 1 1,0-1-1,-1 0 1,1 1 0,-1-1-1,0 0 1,1 1 0,-1-1-1,0 0 1,0 0-1,0 0 1,0 0 0,0 0-1,0 0 1,0 0 0,0 0-1,0 0 1,0 0-1,-2 0 1,-41 27 92,-39 9-93,-111 33 1,158-58 5,-222 60 21,354-94-32,165-17 0,-212 36 3,0 1 0,-1 3-1,1 2 1,-1 1 0,75 19-1,-118-23-1,1 2-1,-1-1 0,1 0 1,-1 1-1,0 0 0,0 1 1,0-1-1,0 1 0,0 0 1,0 0-1,-1 0 0,1 1 1,5 5-1,-10-8 5,1 0 0,-1-1 0,0 1 0,1 0 0,-1 0 0,0-1 0,0 1 0,0 0 0,0-1 0,0 1 0,0 0 1,0 0-1,0-1 0,0 1 0,0 0 0,0 0 0,0-1 0,0 1 0,-1 0 0,1-1 0,0 1 0,-1 0 0,1-1 0,0 1 0,-1 0 0,1-1 0,-1 1 0,1-1 0,-1 1 0,1 0 0,-1-1 0,1 0 0,-1 1 0,-1 0 0,-22 14 153,24-15-154,-30 13 60,-1 0-1,-60 14 1,-72 6 108,92-19-104,-239 38 213,204-36-100,65-12-125,41-4-52,0 0-1,0 0 0,0 0 0,0-1 0,0 1 1,0 0-1,0 0 0,1 0 0,-1 0 1,0 0-1,0 0 0,0 0 0,0 0 0,0 0 1,0-1-1,0 1 0,0 0 0,0 0 0,0 0 1,0 0-1,0 0 0,0 0 0,0 0 0,0-1 1,0 1-1,0 0 0,-1 0 0,1 0 0,0 0 1,0 0-1,0 0 0,0 0 0,0 0 0,0 0 1,0 0-1,0-1 0,0 1 0,0 0 1,0 0-1,0 0 0,-1 0 0,1 0 0,0 0 1,0 0-1,0 0 0,0 0 0,0 0 0,0 0 1,0 0-1,0 0 0,-1 0 0,1 0 0,0 0 1,0 0-1,0 0 0,0 0 0,0 0 0,0 0 1,0 0-1,0 0 0,-1 0 0,1 0 0,0 0 1,23-11 12,36-8 25,0 2 0,1 2 1,62-6-1,191-5-52,-270 23-36,0 3 1,1 1-1,-1 2 1,59 13-1,-98-15 41,-1 0 0,1 0 0,-1 0 0,1 1 0,-1-1 0,0 1 1,1 0-1,4 3 0,-8-4 6,1-1 1,-1 1 0,0-1 0,1 0-1,-1 1 1,0-1 0,1 1 0,-1-1-1,0 1 1,1-1 0,-1 1 0,0 0-1,0-1 1,0 1 0,0-1 0,1 1-1,-1-1 1,0 1 0,0 0-1,0-1 1,0 1 0,0 0 0,-1 0 1,1 0 1,-1 0-1,0 1 0,1-1 1,-1 0-1,0 0 1,1 0-1,-1-1 1,0 1-1,0 0 0,0 0 1,0 0-1,0-1 1,0 1-1,-1 0 1,-11 7 10,-1-2 0,1 0 0,-1-1 0,-1 0 0,-25 5 0,12-3-4,-143 30 56,-256 21-1,412-56-46,8-1 5,0 0 1,0 0-1,-1-1 1,-13-1-1,19-2-6,11 0-15,15-3 12,46-3 30,289-30 76,-308 37-131,0 2 0,0 3 0,0 1 0,100 23 0,-144-25-2,1 0 0,-1 1-1,0 0 1,0 1-1,0 0 1,12 8-1,-18-11 15,1 0 1,-1 0-1,0 0 0,1 0 0,-1 0 1,0 0-1,0 1 0,0-1 0,0 0 0,0 0 1,0 1-1,0-1 0,-1 1 0,1-1 0,0 1 1,-1-1-1,1 1 0,-1-1 0,1 1 0,-1 0 1,0-1-1,0 1 0,0 0 0,0-1 1,0 1-1,0-1 0,0 1 0,-1 0 0,1-1 1,0 1-1,-1-1 0,0 1 0,1-1 0,-1 1 1,0-1-1,1 1 0,-1-1 0,0 1 0,-2 1 1,-3 3 11,0-1 0,0 1 0,0-1 1,-1 0-1,0-1 0,0 1 1,-1-2-1,-14 7 0,-72 20 14,63-22-23,-90 27 24,-2-7 0,-212 23 0,316-52 16,24-5 38,31-9-20,20-2-35,110-18 1,-127 29-37,182-24 18,-174 27-54,0 2 0,80 8-1,-69 6-23,-55-12 65,-1 0-1,1 0 1,0 0-1,-1 0 1,1 0 0,-1 1-1,1-1 1,-1 1-1,0 0 1,1-1-1,-1 1 1,0 0 0,0 0-1,0 1 1,-1-1-1,1 0 1,2 4 0,-4-4 7,0-1-1,0 1 1,0-1 0,0 1 0,-1-1 0,1 1 0,0 0 0,-1-1 0,1 1-1,-1-1 1,1 0 0,-1 1 0,0-1 0,1 1 0,-1-1 0,0 0 0,0 0 0,0 1-1,0-1 1,0 0 0,-2 1 0,-26 23 40,11-15-28,1-1-1,-2-1 1,1 0-1,-27 7 1,-14 5-6,-282 102 13,290-107-4,-24 8 28,-147 26 0,202-48-22,26-3-40,34-6 6,-37 7 24,53-10 32,102-21-296,173-12-1,-330 44 247,120-2-820,-108 3 770,-1 0 1,1 0-1,0 2 1,-1 0-1,1 0 1,-1 1-1,15 7 1,-25-10 54,0-1 0,-1 1 0,1 0 0,-1 0-1,1 0 1,-1 0 0,1 0 0,-1 0 0,1 1 0,-1-1 0,0 0 0,0 1-1,0-1 1,0 1 0,0-1 0,0 1 0,1 3 0,-2-4 3,1 0 0,-1 1 0,0-1 1,0 0-1,-1 1 0,1-1 0,0 0 0,0 0 0,-1 1 0,1-1 1,0 0-1,-1 0 0,1 1 0,-1-1 0,0 0 0,1 0 1,-1 0-1,-2 2 0,-2 3 16,0-1 1,-1-1-1,0 1 0,0-1 1,0 0-1,0 0 0,-11 5 1,-645 236 1105,642-239-986,16-5 4,7-2-7,27-8-53,381-101-153,-356 97-218,129-24-543,-158 33 810,0 2 0,1 1 0,-1 1 0,0 2 0,29 4 0,-51-5 20,-1-1 1,1 1-1,-1 0 1,0 0 0,1 1-1,-1-1 1,0 1-1,0-1 1,6 5 0,-9-5 2,1-1 0,-1 1 1,1-1-1,-1 1 1,1-1-1,-1 1 0,0-1 1,1 1-1,-1 0 1,0-1-1,1 1 1,-1 0-1,0-1 0,0 1 1,0 0-1,1-1 1,-1 1-1,0 0 0,0 0 1,0-1-1,0 2 1,-1 0 3,1-1 0,-1 0 0,0 1 0,1-1 1,-1 1-1,0-1 0,0 0 0,0 0 0,0 1 1,0-1-1,0 0 0,0 0 0,0 0 0,-2 1 1,-15 11 18,0-1 1,-1-1 0,0 0 0,-32 12 0,-90 25 10,59-21-6,-67 28 69,-76 26 745,503-157-605,166-44-1066,-440 119 820,-1 0 0,1 0 1,0 0-1,0 1 0,0 0 0,0 0 1,0 0-1,0 0 0,-1 0 1,1 1-1,0-1 0,0 1 0,0 0 1,4 2-1,-8-2 9,0 0-1,0 0 0,0-1 1,0 1-1,0 0 1,0 0-1,0-1 1,0 1-1,0 0 1,-1 0-1,1-1 0,0 1 1,0 0-1,-1-1 1,1 1-1,0 0 1,-1 0-1,1-1 0,-1 1 1,1-1-1,-1 1 1,1 0-1,-2 0 1,-6 7 29,-1-1 1,0 0 0,0-1 0,0 0 0,-1 0-1,0-1 1,0 0 0,-15 5 0,5-2 11,-233 84 192,65-28-151,19 0 35,-144 56 142,303-116-233,15-6-35,27-8 8,251-73 164,71-19-873,-312 91 614,1 2 0,44-3 0,-86 11 93,0 1 0,0 0 1,0 0-1,0 0 0,-1 0 0,1 0 0,0 0 1,0 0-1,0 0 0,0 0 0,0 0 0,0 0 0,-1 0 1,1 0-1,0 1 0,0-1 0,0 0 0,-1 1 1,1-1-1,0 1 0,0-1 0,-1 1 0,1-1 0,0 1 1,0 0-1,-1 0 3,0 0 1,0 0-1,0 0 0,0 0 0,0 0 1,-1 0-1,1-1 0,0 1 1,0 0-1,-1 0 0,1 0 1,-1 0-1,1-1 0,-1 1 1,1 0-1,-1-1 0,1 1 1,-1 0-1,-1 0 0,-3 5 24,-1-1-1,0 0 1,0 0-1,-11 6 1,-79 30 31,-2-3 1,-123 30-1,50-17 283,82-22-84,-246 70 725,479-121-929,169-49-270,-66 13-453,-190 44 476,-22 6 20,51-7 1,-84 15 170,-1 0 0,1 0 1,-1 0-1,1-1 0,-1 1 0,1 0 0,-1 1 0,1-1 1,-1 0-1,1 0 0,-1 1 0,0-1 0,1 1 1,-1-1-1,0 1 0,3 1 0,-3-2 5,-1 1 0,0-1-1,0 1 1,1 0 0,-1-1 0,0 1 0,0-1-1,0 1 1,0-1 0,0 1 0,0 0 0,0-1-1,0 1 1,0-1 0,0 1 0,0-1 0,0 1-1,0 0 1,0-1 0,-1 1 0,1-1 0,0 1-1,0-1 1,-1 1 0,1-1 0,0 1 0,-1 0-1,-3 3 14,1 1 0,-1-1-1,0 0 1,0 0 0,0 0 0,-8 4-1,-40 21 20,-2-2-1,-1-2 1,-103 30-1,84-31 14,-274 80 340,308-95-201,-51 4 1,77-11-140,10 1-5,12 3-101,9 6 47,9 10 14,1-1-1,2-1 0,-1-2 1,50 23-1,-63-34-1,0-1 1,1-1-1,0 0 0,0-1 1,1-1-1,-1-1 1,1 0-1,-1-1 0,1-1 1,-1 0-1,27-4 0,-14-1-38,1-1 0,-1-1 0,0-2 0,36-15 0,-16-2 20,-1-1-1,-2-3 1,76-63 0,-76 58 29,93-54 0,-134 86-11,0 0-1,0 1 1,0 0 0,0 0 0,0 1 0,0-1 0,0 1 0,9-1 0,-13 2 3,0 0-1,0 0 0,0 0 1,0 0-1,0 0 0,0 1 1,0-1-1,0 0 1,0 0-1,0 1 0,0-1 1,-1 1-1,1-1 0,0 1 1,0-1-1,0 1 1,0-1-1,0 1 0,-1 0 1,2 1-1,-1-1 1,-1 1 1,1-1-1,-1 1 0,1-1 1,-1 1-1,1 0 0,-1-1 1,0 1-1,0 0 0,0-1 1,0 1-1,0 0 1,0-1-1,0 1 0,0-1 1,-2 4-1,1 1 6,-2 0 0,1 0 1,0 0-1,-1 0 0,0-1 1,-1 1-1,1-1 0,-1 0 0,0 0 1,0 0-1,-1-1 0,-9 9 1,-6 2 25,-41 24 1,58-38-33,-30 18 36,-1-1 0,0-2 0,-2-1 1,-65 18-1,81-28-15,-1-1 0,0-1 0,0-1-1,0-1 1,-1-1 0,1 0 0,0-2 0,0 0 0,0-2 0,-24-6-1,33 5 29,-1 2 138,13 3-188,0 0 0,0 0 1,0 1-1,0-1 0,-1 0 1,1 1-1,0-1 0,0 0 1,0 1-1,0-1 0,0 0 1,0 1-1,0-1 0,0 0 1,0 0-1,0 1 0,0-1 1,0 0-1,1 1 0,-1-1 1,0 0-1,0 1 0,0-1 1,0 0-1,0 0 0,1 1 1,-1-1-1,0 0 0,0 0 1,0 1-1,1-1 1,-1 0-1,0 0 0,0 0 1,1 1-1,-1-1 0,2 2-2,1 0 0,-1 0 0,0 0 0,0 0 0,1 0 0,-1-1 0,1 1 0,0-1 1,-1 0-1,1 0 0,0 0 0,0 0 0,0 0 0,0-1 0,0 1 0,4-1 0,51 2 13,-32-4-31,0-1-1,-1-1 0,1-2 1,-1 0-1,42-17 0,-22 3-46,-1-2 1,44-29-1,-58 29 68,-1 0 0,-1-3 1,-1 0-1,-1-1 0,-1-2 1,-2 0-1,22-36 0,73-131 99,-98 165-106,-2-2-1,25-57 1,-39 79 29,0-1 1,-1 0-1,0 1 1,0-1 0,-2 0-1,1 0 1,-1 0-1,-1 0 1,0 0-1,0 0 1,-2 0-1,1 0 1,-5-17 0,-3-3 40,0 0 0,3-1 0,1 0 0,1 0 0,0-44 0,5 50-52,0 18 15,-1-1 0,0 1 0,0-1-1,-1 1 1,0-1 0,0 1 0,-1-1-1,-5-14 1,7 22-13,0 0-1,-1 1 0,1-1 1,0 0-1,-1 0 0,1 0 1,-1 1-1,1-1 0,-1 0 1,1 1-1,-1-1 1,1 0-1,-1 1 0,1-1 1,-1 1-1,0-1 0,0 1 1,1-1-1,-1 1 0,0-1 1,0 1-1,1 0 1,-1-1-1,0 1 0,0 0 1,0 0-1,0-1 0,1 1 1,-1 0-1,0 0 0,0 0 1,0 0-1,0 0 0,0 1 1,1-1-1,-1 0 1,0 0-1,0 0 0,0 1 1,0-1-1,1 0 0,-1 1 1,0-1-1,0 1 0,1-1 1,-1 1-1,0-1 1,1 1-1,-1 0 0,1-1 1,-1 1-1,0 0 0,1-1 1,0 1-1,-1 0 0,1 0 1,-1-1-1,1 1 0,-1 2 1,-3 3-20,2-2 7,0 1-1,-1-1 0,2 0 0,-1 1 0,0-1 0,1 1 0,0-1 0,0 1 0,-1 8 0,1 4-2,1 0 1,1 0-1,1 0 0,0 0 1,1 0-1,0 0 0,2-1 1,0 0-1,12 26 0,-21-80 73,-18-60-102,14 57-50,-1 1 0,-2 0-1,-1 1 1,-34-71 0,45 108-125,0 0 1,-1 0-1,1 0 1,-1 0-1,1 0 1,-1 0-1,1 0 1,-1 1-1,0-1 1,0 0-1,0 1 1,0 0-1,0-1 1,-1 1-1,-3-1 1,-17-11-164,20 6 338</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0:24.95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41 331 6611,'-26'3'182,"25"-3"-142,1 0 1,-1 0-1,1 0 0,-1 0 0,1 0 1,0 0-1,-1 0 0,1 0 1,-1 0-1,1 0 0,-1 0 0,1 0 1,-1 0-1,1 0 0,-1 0 0,1 0 1,0 0-1,-1-1 0,1 1 1,-1 0-1,1 0 0,0-1 0,-1 1 1,1 0-1,-1 0 0,1-1 0,0 1 1,-1 0-1,1-1 0,0 1 1,0-1-1,-1 1 0,1 0 0,0-1 1,0 1-1,0-1 0,-1 1 0,1-1 1,0 1-1,0 0 0,0-1 1,0 1-1,0-1 0,0 1 0,0-1 1,0 1-1,0-1 0,0 1 0,0-1 1,7 0 44,1100 31 211,-919-12-310,-153-13-36,1 1 0,-2 3 0,37 12 1,-46-9-77,-25-12 122,1 0 0,-1 0 0,0 0 0,0 0 0,0 0 0,1 0 0,-1 0 0,0 0 0,0 0 0,0 0 0,1 0 0,-1 0 0,0 0 0,0 0 0,0 0 0,1 0 0,-1 0 0,0 1-1,0-1 1,0 0 0,0 0 0,0 0 0,1 0 0,-1 0 0,0 1 0,0-1 0,0 0 0,0 0 0,0 0 0,0 0 0,0 1 0,1-1 0,-1 0 0,0 0 0,0 0 0,0 1 0,0-1 0,0 0 0,0 0-1,0 0 1,0 1 0,0-1 0,0 0 0,0 0 0,0 0 0,0 1 0,0-1 0,-1 0 0,1 0 0,0 0 0,0 1 0,0-1 0,0 0 0,0 0 0,0 0 0,0 0 0,0 0 0,-1 1 0,1-1 0,0 0-1,0 0 1,0 0 0,0 0 0,-1 0 0,1 0 0,0 1 0,-2 0-7,-5 4 11,-1 0 0,0-1 0,0 0 0,0 0 0,0-1 0,0 0 0,-1-1 0,1 1 0,-1-2 0,-17 2 0,0 2 0,-496 61 115,281-41-36,-110 19 327,341-42-277,10 2-76,18 6-16,-4-6-23,1 0 0,0 0 0,-1-2 1,30 3-1,-17-3 11,94 6 7,226-13 0,84-34-2,-43 2-18,-340 32-28,-28 2 5,1 1 1,20 0-1,-77 3 73,33-1-66,0 0 1,0 0 0,0 0-1,0 0 1,0-1 0,0 1-1,0-1 1,0 0 0,0 0-1,0 0 1,1 0 0,-1-1-1,0 1 1,1-1 0,-1 0-1,1 0 1,-1 1 0,1-2-1,0 1 1,0 0 0,0 0-1,0-1 1,0 1 0,0-1-1,1 1 1,-1-1 0,-1-4-1,1 2-11,0 0 0,0-1 0,1 1-1,-1 0 1,1 0 0,0-1 0,1 1 0,-1 0-1,1-1 1,0 1 0,1-1 0,1-9 0,2-5-2,2-1 0,8-20 0,0-3 25,16-34 4,-21 57 15,13-41 1,-18 45 128,-6 20 60,-4 34-108,8 411-4,0-426-53,-1-19 3,-1-5 11,-1-31 173,0 3-226,0 0-1,2 0 0,2-1 1,0 1-1,9-33 0,-4 17-12,-4 20-8,2-1-1,1 2 1,0-1 0,2 1-1,1 0 1,1 1 0,19-32-1,-11 120-54,-15-32 73,-1 0 0,-2 0 0,-1 0 0,-1 1 0,-9 48 0,7-19-23,3-83 122,0 1 1,-3-23-1,3 36-94,-1-147 46,3 77-45,-2 71-9,3 11 10,4 27 33,7 49 27,-3 109-42,-34-345 132,20 120-163,-3-35-5,6-121 1,2 179-25,1 10 6,5 20-2,6 34 18,-9-13 15,-1 0 0,-2-1 0,-2 1 1,-6 54-1,4-71-5,2-12-12,0-1 1,-1 1-1,0 0 1,-1-1 0,0 1-1,0-1 1,-1 0 0,-1 0-1,1 0 1,-6 9-1,-21-21-1714,28 3 1488,-1 0 1,0-1 0,0 1 0,0-1-1,0 0 1,1 0 0,-1 0 0,0 0 0,1 0-1,-1-1 1,-3-2 0,1-8-1484</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0:10.98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368 221 2017,'-31'-7'806,"23"6"-569,0 0 0,1-1 0,-1-1-1,-10-3 1,1-1 255,-1 1 1,0 0-1,-1 2 0,1 0 0,-1 1 1,1 1-1,-1 1 0,0 1 0,-28 2 0,-29-2 1168,92 0-764,172-4-111,1487-142-294,-1159 126-542,-464 23-51,-38-1-47,-1-2 1,23-1 0,-136 18-391,-93 13 510,-178 15-33,165-17 62,38-10-2,-96 14 26,-28 3 29,-104 18-13,237-38 26,25-3 71,28 6 164,95-15-130,16-5-43,4 2-88,26 4-4,1-1 0,-1-1 0,0-3 1,49-5-1,14-1 12,304-24 145,-6 0-159,562 43-47,-922-8-25,-1 1 0,0 1 0,61 20 0,-79-20-23,-7-2-38,-23-14 29,9 9 60,0-1 0,0 1 0,0 0 0,0 0 0,-1 0 0,1 1 0,0 0 0,0 0 0,0 0-1,0 0 1,-1 0 0,-3 2 0,-7-1-13,-299 35-173,117-10 160,-143 7 17,-93 11 46,72-13-20,267-24-6,42-3 26,-1-3 1,0-2-1,1-2 1,-1-3-1,-70-16 1,116 20-15,3 2 7,0-1 0,0 0 0,1 0 0,-1 0 0,0 0 0,1-1 0,-5-2 0,8 4-19,1 0 0,-1 1 0,1-1 0,0 0-1,-1 1 1,1-1 0,-1 0 0,1 1 0,-1-1 0,0 1-1,1-1 1,-1 1 0,1-1 0,-1 1 0,0-1-1,1 1 1,-1-1 0,0 1 0,0 0 0,1-1-1,-1 1 1,0 0 0,2-1-1,-1 0-1,1 0 1,0 0 0,0 0 0,-1 0-1,1 0 1,0 1 0,0-1-1,-1 1 1,1-1 0,-1 1-1,1-1 1,0 1 0,-1 0 0,1 0-1,-1 0 1,3 2 0,17 8 10,24 2 71,1-2-1,1-2 1,60 4-1,-100-12-68,92 5 82,0-5 0,132-15 0,-163 9-64,575-52 30,-311 26-51,-20 13-11,-186 20-8,-38 1 6,-65-2-11,-49 0-20,-13 2-11,-222 39-29,71-10 60,-930 105 148,1104-136-134,-60 7 134,-147-5-1,157-13 156,61 8-257,12-1-32,20-5-21,12-1 48,1 2-1,0 2 0,63-1 1,438-13-16,-227 5-15,-96 5 21,212-3 13,-382 10-23,-36 0-8,0 2 1,1-1-1,-1 1 1,0 1-1,1 0 1,-1 1-1,0 0 1,17 6-1,-22-7-5,-14-10-24,-17-10-160,11 13-375,-1 1 0,0 0 0,-1 1 0,1 1 0,-1 0 0,-17-1 0,0 3-2046</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0:00.119"/>
    </inkml:context>
    <inkml:brush xml:id="br0">
      <inkml:brushProperty name="width" value="0.1" units="cm"/>
      <inkml:brushProperty name="height" value="0.1" units="cm"/>
      <inkml:brushProperty name="color" value="#0000FF"/>
    </inkml:brush>
  </inkml:definitions>
  <inkml:trace contextRef="#ctx0" brushRef="#br0">276 825 5074,'-13'-10'1720,"12"10"-1637,0 0 0,0-1 0,0 1 0,0-1 0,0 1 0,1-1 0,-1 1 0,0-1 0,0 1 0,1-1 0,-1 0 0,0 1 0,1-1 0,-1 0 0,1 0 0,-1 0 0,1 1 0,-1-1 0,1 0 0,-1 0 0,1-1 0,-1 1 46,0 0 0,0 1 1,1 0-1,-1-1 0,0 1 0,0-1 1,0 1-1,1 0 0,-1-1 0,0 1 1,0 0-1,0 0 0,0 0 0,0 0 0,1 0 1,-1 0-1,0 0 0,0 0 0,0 0 1,0 0-1,0 0 0,0 0 0,0 1 1,-1 0-1,-20 6 1744,30 1-1308,-1-9-573,-1 1 0,0 0-1,1 0 1,-1 1 0,12 2-1,9 1 25,108-1 21,-96-3-37,-33 0-2,-1 0-1,1 0 1,-1 0 0,0 1-1,1 0 1,-1 0 0,6 2-1,-8-7-31,-8 8-73,5-4 31,-1 0 1,0 1 0,0-1 0,1 0-1,-1 0 1,0 0 0,0 0-1,1 0 1,-1 0 0,0 0-1,1 0 1,-1 0 0,0-1-1,0 1 1,1 0 0,-1 0-1,0-1 1,-1 0 0,-3 0-364,-2 2 47,6-1 158,0 0 0,1 0-1,-1 0 1,0 0 0,0 0 0,1 0 0,-1 0-1,0 0 1,0 0 0,1 0 0,-1 0-1,0 0 1,0 0 0,1-1 0,-1 1 0,0 0-1,1-1 1,-1 1 0,0 0 0,1-1-1,-1 1 1,0-1 0</inkml:trace>
  <inkml:trace contextRef="#ctx0" brushRef="#br0" timeOffset="965.13">104 673 3394,'-1'-1'116,"0"0"0,0 0 1,-1 1-1,1-1 1,0 1-1,-1-1 1,1 1-1,0 0 0,-1-1 1,1 1-1,-1 0 1,1 0-1,-2 0 1,1 0 8,1 0 0,0 0 0,0 0 0,-1 0 0,1 0 0,0 0 0,0-1 0,-1 1 0,1-1 0,0 1 0,0 0 1,0-1-1,0 0 0,0 1 0,0-1 0,-2-1 0,-2 0 290,1 0-1,-1 0 1,0 1 0,0-1 0,0 1-1,-1 0 1,1 1 0,0-1 0,0 1-1,-7 1 1,83-2 189,0-3 0,109-20 0,-32 5-586,-138 20-3,-12 3 0,-1-5-27,7-3-11,-9 4-79</inkml:trace>
  <inkml:trace contextRef="#ctx0" brushRef="#br0" timeOffset="2852.89">930 70 4418,'-4'1'277,"0"0"0,0 1 1,0-1-1,0 1 0,0 0 0,0 0 1,1 1-1,-1-1 0,1 1 0,0-1 0,-1 1 1,1 0-1,1 0 0,-1 1 0,0-1 1,1 0-1,-1 1 0,1 0 0,0-1 1,1 1-1,-4 8 0,0 6-221,0 1-1,1 0 1,-2 33 0,2-16 470,-4 28-171,3 0 0,6 108 0,1-157-327,0 0 0,1 0 1,1 0-1,0-1 0,1 1 0,1-1 0,0 0 1,1-1-1,0 1 0,10 13 0,-10-18-22,-1 0 0,1-1 0,0 0 0,1 0-1,0-1 1,0 0 0,0 0 0,1 0 0,0-1-1,1-1 1,-1 0 0,1 0 0,0-1 0,20 6-1,-26-9-2,0 0 0,1 0 0,-1-1-1,0 0 1,0 0 0,0 0-1,1 0 1,-1-1 0,0 1 0,0-1-1,0 0 1,0 0 0,0-1-1,0 1 1,0-1 0,0 0 0,-1 0-1,1 0 1,-1 0 0,1-1-1,-1 0 1,0 1 0,0-1-1,0 0 1,0-1 0,-1 1 0,1 0-1,-1-1 1,0 1 0,4-9-1,1-5 29,0-2 0,-1 1 0,-1-1 0,0 0 0,2-24 0,-4 14-12,-2 0 0,-4-58 1,0 42-14,2 17-14,-1 0 0,-2 0-1,-1 0 1,0 1 0,-16-43 0,17 61 2,1 0 1,-2 0 0,1 1 0,-1-1-1,0 1 1,-1 0 0,0 0-1,0 1 1,-1 0 0,0 0 0,0 0-1,0 1 1,-1 0 0,0 1 0,0 0-1,-1 0 1,1 0 0,-1 1 0,-16-5-1,22 9-20,0-1 0,0 0 0,0 1-1,0 0 1,0-1 0,0 1 0,0 0-1,0 1 1,0-1 0,0 1 0,0-1-1,0 1 1,0 0 0,0 0 0,0 0-1,-4 3 1,2-1-22,0 0-1,1 0 0,0 1 0,0 0 1,0 0-1,0 0 0,0 0 1,-4 8-1,0 1-291,1 0 0,1 1 1,0 0-1,0 0 0,2 0 0,-4 18 0,-3 19-1482,3-2-1182</inkml:trace>
  <inkml:trace contextRef="#ctx0" brushRef="#br0" timeOffset="3291.1">1402 716 4978,'-2'1'2930,"39"113"-148,-34-104-2701,0-1-1,-1 1 0,0 0 0,-1 0 1,0 1-1,0-1 0,-1 0 1,-1 12-1,-1-3-15,-1 0-1,0 0 1,-10 28 0,-15 16-28,28-63-67,-1-1-251,0 0 0,0 0 0,0-1 0,0 1 0,1 0 1,-1 0-1,0 0 0,1-1 0,-1 1 0,1 0 0,0 0 0,-1-1 0,1 1 0,0 0 0,0-1 0,0 1 0,0-1 0,0-1 1,4-18-2668</inkml:trace>
  <inkml:trace contextRef="#ctx0" brushRef="#br0" timeOffset="4253.59">1755 11 5234,'-6'-10'3739,"6"17"-2822,0-5-849,1 0 0,-1 0 0,1 0 0,0 0 0,0 0 0,0 0 0,0 0 0,0 0 0,0-1 0,2 4 0,10 21 326,-10-8-301,-2 1 0,0-1 1,-1 1-1,-1 0 1,-1-1-1,-1 1 0,0-1 1,-1 0-1,-1 0 0,-1 0 1,0-1-1,-1 1 1,-13 21-1,-3 11-40,18-38-37,0 0-1,-1 0 1,0-1-1,-13 18 1,1 4-6,17-32-10,6 0-10,6 3 5,-1-1 1,0-1-1,1 0 1,0 0-1,15 0 1,59 3 57,-78-4-51,0 0 0,0 0 0,0 0 0,0 1 0,12 4 0,-14-4-2,1 0 1,-1 0-1,1-1 1,0 0-1,0 0 1,0 0-1,-1-1 1,11 0-1,-11 0 1,1-1-1,-1 1 0,1-2 0,-1 1 0,0 0 0,1-1 0,-1 0 0,0 0 0,0-1 1,0 1-1,-1-1 0,1 0 0,-1-1 0,1 1 0,-1-1 0,0 0 0,0 0 1,0 0-1,-1 0 0,0-1 0,5-7 0,-3 5-1,0 0-1,-1-1 1,0 1-1,0-1 1,0 0 0,-1 0-1,0-1 1,-1 1-1,0 0 1,0-1 0,-1 0-1,0 1 1,-1-1-1,0 0 1,0 1-1,-2-11 1,-1 4 12,-1 1-1,0-1 0,-1 1 1,-9-19-1,4 10-3,3 13 46,5 30 0,-8 126 90,-6 190 357,18-300-465,6 41 0,-8-53 9,-2-37-318,2 11-9,0 0-1,1 0 0,-1 0 1,1 0-1,0 0 1,0 0-1,0 0 0,0 0 1,0 1-1,0-1 0,2-2 1,4-5-790,5-18-1747</inkml:trace>
  <inkml:trace contextRef="#ctx0" brushRef="#br0" timeOffset="5059.99">2400 343 3858,'-1'0'322,"0"0"0,0 0 0,0 0 0,0 0 0,0 0 0,0-1 0,0 1 1,0 0-1,0-1 0,0 1 0,0-1 0,0 1 0,0-1 0,0 0 0,0 1 0,0-1 0,1 0 0,-3-1 1,-7-21 2422,9 17-2625,0 1-1,1-1 0,-1 0 0,1 0 1,0 0-1,2-10 0,0 10-99,-1-1 0,1 1 0,1 0-1,-1-1 1,1 1 0,1 0 0,-1 1 0,1-1-1,0 1 1,0-1 0,0 1 0,1 0 0,0 1-1,0-1 1,7-4 0,1 0-16,0 1-1,1 0 1,0 1 0,0 1-1,18-6 1,-29 10-4,0 1-1,1 0 1,-1 0 0,0 1 0,0-1-1,1 1 1,-1 0 0,0 0-1,1 0 1,-1 0 0,0 0 0,0 1-1,1-1 1,-1 1 0,0 0-1,0 0 1,0 0 0,0 1 0,0-1-1,0 1 1,0-1 0,0 1-1,-1 0 1,1 0 0,0 0 0,-1 1-1,0-1 1,0 1 0,1-1-1,-1 1 1,-1 0 0,1-1 0,0 1-1,-1 0 1,1 0 0,-1 0-1,1 4 1,2 5 8,0 0 0,-1 0 0,-1 0 0,0 1 0,-1-1 0,0 1 0,-1-1 0,-1 19 0,-4 0 2,0-1-1,-2 0 0,-2-1 0,-19 47 1,6-27-4,-54 84 0,56-104 5,-1-1 0,-2 0 1,0-2-1,-29 24 0,52-50-10,0 0 1,0 0-1,0 1 0,0-1 1,0 0-1,0 0 0,0 0 0,-1 0 1,1 0-1,0 0 0,0 0 1,0 1-1,0-1 0,0 0 0,-1 0 1,1 0-1,0 0 0,0 0 1,0 0-1,0 0 0,-1 0 1,1 0-1,0 0 0,0 0 0,0 0 1,0 0-1,-1 0 0,1 0 1,0 0-1,0 0 0,0 0 0,0 0 1,-1-1-1,1 1 0,0 0 1,0 0-1,0 0 0,0 0 0,0 0 1,-1 0-1,1 0 0,0 0 1,0-1-1,0 1 0,0 0 0,0 0 1,0 0-1,0 0 0,0 0 1,0-1-1,-1 1 0,1 0 1,0 0-1,0 0 0,0 0 0,0-1 1,0 1-1,0 0 0,0 0 1,0 0-1,0 0 0,0-1 0,1-20 66,-1 18-65,1-1 0,0 0 0,0 1 0,0-1 1,0 1-1,0-1 0,1 1 0,0 0 0,-1-1 0,1 1 0,3-3 1,-1 2-5,0 1 0,1 0 0,-1 0 0,1 0 0,-1 1 1,1 0-1,0-1 0,0 2 0,0-1 0,0 1 0,0-1 1,1 2-1,-1-1 0,0 0 0,0 1 0,10 1 0,0 1-5,-1 1 0,0 1 0,0 0 0,21 9 0,20 7 9,-23-8-1,-28-9 1,1-1 0,0 0 1,0 0-1,0-1 0,0 0 1,0 0-1,6 1 0,18 2-26,-21-2 19,0-1 0,0 1-1,0-2 1,0 1 0,0-1-1,8-1 1,4 0-2,-19 1-8,0 0 0,0 0 1,0 1-1,1-1 0,-1 0 0,0 0 1,0 0-1,0-1 0,1 1 1,-1 0-1,0 0 0,0-1 1,0 1-1,1 0 0,-1-1 0,0 1 1,0-1-1,0 0 0,0 1 1,0-1-1,0 0 0,0 0 1,0 1-1,-1-1 0,1 0 0,0 0 1,0 0-1,-1 0 0,1 0 1,0 0-1,-1 0 0,1 0 1,0-3-1,10-31-1314,-8 24-47,0 0-1,1 0 0,6-13 1,-2 9-1916</inkml:trace>
  <inkml:trace contextRef="#ctx0" brushRef="#br0" timeOffset="5748.83">3055 151 2513,'-39'-20'5787,"21"16"-4174,16 4-1459,0 0 1,1 0 0,-1 0 0,0 0 0,1-1-1,-1 1 1,1 0 0,-1-1 0,1 0 0,-1 1 0,1-1-1,-1 0 1,1 1 0,0-1 0,-1 0 0,0-1-1,24-1 292,0 0-1,34-10 1,70-22-398,-100 26-7,-17 4-147,-9 5 96,0 0 0,0 0 0,0 0 0,0-1 0,0 1 0,0 0 0,0 0 0,0 0 0,0 0 0,0 0 0,0 0 0,1-1 0,-1 1 0,0 0 0,0 0 0,0 0 0,0 0-1,0 0 1,-1-1 0,1 1 0,0 0 0,0 0 0,0 0 0,0 0 0,0 0 0,0 0 0,0-1 0,0 1 0,0 0 0,0 0 0,0 0 0,0 0 0,0 0 0,0 0 0,-1 0 0,1 0 0,0 0 0,0-1 0,0 1 0,0 0 0,0 0 0,0 0 0,0 0 0,-1 0 0,1 0 0,0 0 0,0 0 0,0 0 0,0 0 0,-4 1-415,1-1 0,-1 1-1,1 0 1,0 0 0,0 1-1,-1-1 1,1 0 0,0 1-1,0 0 1,1 0 0,-1 0-1,0 0 1,-3 4 0,-15 13-2582</inkml:trace>
  <inkml:trace contextRef="#ctx0" brushRef="#br0" timeOffset="6538.91">2916 132 3970,'-2'-4'5257,"2"8"-3911,-2 5-1065,1 1-1,0-1 1,0 1-1,1 9 1,0 5-11,-9 53 216,6-55-423,0 1 1,2-1-1,0 1 0,4 38 1,-2-55-12,0-16-11,1 6-21,0 1-1,0-1 1,1 1 0,-1 0-1,1-1 1,0 1 0,-1 1-1,1-1 1,1 0 0,-1 1-1,6-4 1,-1-1 24,7-5-27,1-1 0,1 2 0,0 0 1,0 1-1,29-13 0,-40 21-19,1 0 1,-1 0 0,0 1-1,1 0 1,-1 0 0,1 0-1,0 1 1,-1 0 0,1 0-1,-1 0 1,1 1 0,-1 0-1,1 1 1,-1-1 0,0 1 0,1 0-1,-1 1 1,0 0 0,-1 0-1,11 6 1,-7-3 5,0 0-1,-1 0 1,0 1 0,0 0 0,0 1-1,-1-1 1,0 2 0,0-1 0,-1 1 0,0 0-1,-1 0 1,0 0 0,0 1 0,-1 0-1,0 0 1,2 12 0,-4-9 18,-1-1 0,0 1 0,-1 0 0,0 0 1,-1-1-1,-1 1 0,0 0 0,0-1 0,-1 1 0,-1-1 0,0 0 0,-1 0 1,0-1-1,-1 1 0,0-1 0,-11 14 0,13-20 27,0 0 0,0 0 0,-1-1 0,1 0 0,-1 0-1,0 0 1,0 0 0,0-1 0,-1 0 0,1 0 0,-1 0 0,0 0 0,1-1 0,-1 0-1,-1-1 1,1 1 0,0-1 0,0 0 0,0-1 0,-1 1 0,-8-2 0,-10-1 116,0-1 1,0-1-1,-46-14 0,61 15-144,-2 0-6,0-2 0,0 1 0,1-1 0,-1-1 0,2 0-1,-14-10 1,27 17-335,0 1 0,0-1-1,0-1 1,1 1 0,-1 0 0,0-1-1,1 1 1,-1-1 0,1 0-1,5-1 1,16 2-2074,4-1-1085</inkml:trace>
  <inkml:trace contextRef="#ctx0" brushRef="#br0" timeOffset="6959.9">3596 604 6147,'-10'4'4274,"3"-4"-3666,7 7 16,-5-16-560,0 11-64,-7-4-96,10 2-720,-3 0-689,-10-2-960</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9:06.208"/>
    </inkml:context>
    <inkml:brush xml:id="br0">
      <inkml:brushProperty name="width" value="0.1" units="cm"/>
      <inkml:brushProperty name="height" value="0.1" units="cm"/>
      <inkml:brushProperty name="color" value="#0000FF"/>
    </inkml:brush>
  </inkml:definitions>
  <inkml:trace contextRef="#ctx0" brushRef="#br0">77 398 3938,'-1'-1'113,"1"0"-1,0 0 1,-1 0 0,1 0 0,-1 0 0,1 0-1,-1 0 1,1 1 0,-1-1 0,0 0-1,1 0 1,-1 1 0,0-1 0,1 0 0,-1 1-1,0-1 1,0 1 0,0-1 0,0 1 0,0-1-1,1 1 1,-1 0 0,0-1 0,0 1 0,0 0-1,0 0 1,0 0 0,0-1 0,0 1-1,0 0 1,0 1 0,0-1 0,0 0 0,0 0-1,0 0 1,0 0 0,0 1 0,0-1 0,0 1-1,0-1 1,0 0 0,0 1 0,1-1 0,-2 2-1,-1 1 22,0-1 0,0 1 0,1 0 0,-1 0 0,1 1 0,0-1 0,0 0 0,0 1 0,0-1 0,-2 8 0,1 2-10,0 1 0,1-1 0,0 1 0,1 0-1,1 27 1,13 67 54,-9-84-159,1-1 0,0 0 0,12 28 0,-14-44-15,0 0-1,1 0 1,0 0 0,0-1-1,0 1 1,1-1 0,0 0 0,0-1-1,0 1 1,1-1 0,0 0 0,0 0-1,12 7 1,-16-11-3,0 0-1,0 0 1,0 0 0,0-1 0,0 1 0,0 0-1,0-1 1,1 0 0,-1 1 0,0-1-1,0 0 1,0 0 0,1 0 0,-1 0-1,0 0 1,0-1 0,0 1 0,0-1-1,0 0 1,4-1 0,-3 0 2,1 0 1,-1 0-1,0-1 0,1 1 0,-1-1 1,0 0-1,0 0 0,-1 0 0,1-1 1,2-3-1,3-8 9,0 1 0,-1-1 0,-1-1 0,6-22 0,-8 25-8,0-1 0,-1 1 0,-1-1 0,0 0 0,-1 0 0,0 0 0,-1 0 0,-1 0 0,0 0 0,-1 0 0,-1 1 0,0-1 0,-1 1 0,0-1 0,-8-16 0,0 9 5,0 0 0,-23-29 0,30 43-11,-2 1 0,1-1-1,-1 1 1,0 0 0,0 0 0,0 1 0,-1 0 0,0 0 0,-9-4-1,16 9-12,-1-1-1,1 1 0,0-1 1,-1 1-1,1 0 0,-1 0 1,1-1-1,-1 1 0,1 0 1,-1 0-1,1 0 0,-1 1 1,1-1-1,-1 0 0,1 0 1,-1 1-1,1-1 0,-1 1 1,1 0-1,0-1 0,-1 1 1,1 0-1,0 0 0,0-1 1,-1 1-1,1 0 0,0 0 1,0 1-1,0-1 0,0 0 1,0 0-1,0 0 0,1 1 1,-1-1-1,0 0 0,0 3 1,-2 2-70,1 0 0,0 0 0,0 1 0,0-1 0,1 0 0,-2 13 0,3 8-710,1 0 0,2 0 0,7 39 0,1-4-2150</inkml:trace>
  <inkml:trace contextRef="#ctx0" brushRef="#br0" timeOffset="344.35">425 777 2097,'-5'9'3554,"0"-2"-2914,8 21-80,-15 5 80,7-11-271,-2 6-113,-3 1-144,17-5-48,-9-18-48,4 3-16,3 0 0,0-14-288,0 1-1217,2-5-608</inkml:trace>
  <inkml:trace contextRef="#ctx0" brushRef="#br0" timeOffset="767.36">456 384 4914,'-10'-2'3683,"18"-2"-2108,35-9-1741,-2 1 367,-31 8-185,-4 2-14,0 0 0,-1 0-1,1 0 1,0 0 0,0 1-1,0 0 1,0 1 0,0-1-1,1 1 1,-1 0-1,0 1 1,6 0 0,-10 0 1,0 0 0,0 0-1,0 0 1,0 0 0,0 0 0,0 1 0,0-1 0,-1 0 0,1 1 0,-1-1 0,1 1 0,-1 0-1,1 0 1,-1-1 0,0 1 0,0 0 0,0 0 0,1 3 0,13 38 131,-13-27-103,-1 1 1,0-1-1,-1 0 0,-1 0 0,-1 0 0,-5 24 1,0 16 43,3-32-40,0 0 0,-8 24 1,6-29-13,2 0 1,0 1-1,-3 36 1,7-54-329,-1-10-1526,1-20-1871,-2 5 805</inkml:trace>
  <inkml:trace contextRef="#ctx0" brushRef="#br0" timeOffset="1131.31">546 575 5090,'0'0'1841,"0"7"-928,-3-18-513,13 15-176,2 3 176,5-14-192,5 7-144,10-9-32,2-2-64,2-2 16,1 9-496,-3-7-609,0-9-1120,-8 11-1296</inkml:trace>
  <inkml:trace contextRef="#ctx0" brushRef="#br0" timeOffset="1616.79">872 416 3442,'10'-5'2815,"33"-9"-2170,40-7-5,-76 19-202,-8-1-46,-14-1 245,10 4-550,-1-1 1,1 1-1,0 0 0,-1 0 1,1 1-1,-7 1 0,-3 3 37,0 1 0,1 0-1,-22 13 1,32-16-103,1-1 1,-1 1 0,0 0-1,1 0 1,0 1 0,0-1-1,0 1 1,0 0-1,0-1 1,1 1 0,-1 1-1,1-1 1,0 0-1,1 0 1,-1 1 0,-1 6-1,3-8-20,0-1-1,1 1 0,-1 0 1,1-1-1,-1 1 0,1-1 1,0 1-1,0-1 1,0 0-1,0 1 0,1-1 1,-1 0-1,0 0 1,1 0-1,0 0 0,-1 0 1,1 0-1,2 2 1,36 28-9,-14-14-2,-22-15 8,1 0 1,-1 0-1,0 0 0,1-1 0,0 0 1,-1 0-1,7 2 0,1 1 6,0-1 1,0 1-1,0 1 0,-1 0 1,0 1-1,0 0 0,-1 1 1,0 0-1,0 1 0,15 17 0,-21-22-1,-1 0-1,0 0 0,0 0 0,0 1 1,0-1-1,-1 1 0,0-1 0,1 1 1,-2 0-1,1 0 0,-1 0 0,0 0 1,0 0-1,0 0 0,0 0 0,-1 1 1,0-1-1,0 0 0,-1 0 0,1 0 1,-1 0-1,0 0 0,0 0 0,-1 0 1,0 0-1,0 0 0,0 0 0,0 0 1,-4 5-1,1-4 44,1 0 0,0 0 0,-1-1-1,0 1 1,-1-1 0,1 0 0,-1-1 0,0 1 0,0-1 0,0 0 0,0-1-1,-1 1 1,0-1 0,0-1 0,0 1 0,0-1 0,0 0 0,0-1 0,0 0 0,-1 0-1,1 0 1,0-1 0,-1 0 0,-11-2 0,12 1-7,0-1 1,1 0-1,-1 0 1,1 0-1,-10-5 1,13 5-41,1 1 1,0-1 0,0 0 0,0 1 0,0-1 0,0 0 0,0-1 0,0 1 0,1 0-1,-1 0 1,1-1 0,-1 1 0,1-1 0,-1-3 0,1 5-22,1-1 1,0 1-1,0 0 0,0-1 1,0 1-1,0-1 0,0 1 1,0 0-1,0-1 1,1 1-1,-1-1 0,1 1 1,-1 0-1,1-1 0,-1 1 1,1 0-1,0 0 1,-1 0-1,1-1 0,0 1 1,0 0-1,1-1 0,23-20-798,-14 17 344,0 0 1,0 1-1,0 0 1,0 1 0,17-3-1,-7 1-577,20-3-1580</inkml:trace>
  <inkml:trace contextRef="#ctx0" brushRef="#br0" timeOffset="2053.31">1423 378 3490,'-14'-6'3500,"9"8"-1635,10 19-956,2 4-596,-1 23 81,-2 0 1,-3 74-1,3 42-129,-3-153-647,0-15-1121,-6-23-2062,-2 12 1092</inkml:trace>
  <inkml:trace contextRef="#ctx0" brushRef="#br0" timeOffset="2412.33">1276 601 5426,'0'0'67,"0"0"0,0 0-1,1 0 1,-1 0-1,0 0 1,0 0 0,0 0-1,1 1 1,-1-1-1,0 0 1,0 0-1,0 0 1,1 0 0,-1 0-1,1 1 267,-1-1-266,0 0-1,0 0 1,0 0 0,0 1-1,0-1 1,0 0-1,0 0 1,0 0-1,1 1 1,-1-1 0,0 0-1,0 0 1,0 0-1,0 1 1,0-1 0,0 0-1,0 1 1,0-1-52,0 0 1,0 1 0,0-1-1,0 0 1,0 1 0,0-1-1,0 0 1,0 1 0,0-1-1,1 0 1,-1 1-1,0-1 1,0 0 0,0 0-1,1 1 1,-1-1 0,0 0-1,0 0 1,1 1 0,-1-1-1,0 0 1,0 0 0,1 0-1,-1 1 1,0-1 0,1 0-1,-1 0 1,0 0-1,1 0 1,-1 0 0,0 0-1,1 0 1,-1 1 0,0-1-1,1 0 1,-1 0 0,0 0-1,1 0 1,-1-1 0,22 0 108,-1 0 1,0-2 0,0-1 0,-1 0 0,1-2 0,-1 0 0,0-1-1,-1-1 1,35-20 0,-42 20-286,-12 7 157,1 1-1,-1 0 1,0-1 0,1 1 0,-1 0 0,1-1 0,-1 1 0,0 0 0,1 0 0,-1-1 0,1 1 0,-1 0 0,1 0 0,-1 0 0,1 0 0,-1-1 0,1 1 0,-1 0 0,1 0 0,-1 0 0,1 0 0,-1 0 0,1 1 0,10 6-4295</inkml:trace>
  <inkml:trace contextRef="#ctx0" brushRef="#br0" timeOffset="3552.5">2101 449 2721,'-4'2'238,"0"0"-1,0-1 1,0 1 0,-1-1-1,1 0 1,0-1-1,-7 2 1,7-2-17,0 0-1,1 0 1,-1 1 0,1 0-1,-1 0 1,0 0-1,1 0 1,0 0 0,-1 1-1,1-1 1,0 1 0,0 0-1,0 0 1,-5 4 0,3 0-117,0 1 0,0-1 1,1 1-1,0 0 0,0 0 0,1 0 1,0 1-1,-4 12 0,-14 66 637,20-79-721,-2 9 66,0 1 1,1 0-1,1-1 0,0 1 0,2 0 0,2 21 1,-2-33-71,0 1 0,0 0 0,1 0 0,0-1 0,0 1 0,0-1 0,1 1 1,-1-1-1,1 0 0,1 0 0,-1 0 0,1-1 0,0 1 0,0-1 0,0 0 0,0 0 0,1 0 1,-1-1-1,1 1 0,10 4 0,-12-7-14,0 0 1,0 0-1,0-1 0,1 1 1,-1-1-1,0 1 1,0-1-1,1 0 0,-1 0 1,0-1-1,0 1 1,1-1-1,-1 1 0,0-1 1,0 0-1,0 0 1,0 0-1,0-1 0,6-3 1,-5 3 7,1-1 1,-1 0-1,1-1 1,-1 1-1,0-1 1,-1 0-1,1 1 0,-1-2 1,1 1-1,-1 0 1,4-8-1,-4 3 9,1 0 0,-1 0-1,-1 0 1,0-1 0,0 1 0,-1-1-1,0 1 1,0-1 0,-2-17-1,-1 9-5,-2-1-1,0 1 0,0 0 0,-10-21 0,11 33-26,0-1 0,-1 1 0,0 0 0,0 0-1,-1 1 1,1-1 0,-1 1 0,0 0 0,-1 0-1,1 1 1,-1-1 0,0 1 0,0 1 0,-1-1 0,1 1-1,-1 0 1,1 0 0,-1 1 0,0 0 0,0 0-1,-9-1 1,14 3-36,0 0-1,0 0 0,0 0 0,0 0 1,0 0-1,0 0 0,0 0 1,0 1-1,0-1 0,0 1 1,0-1-1,0 1 0,0 0 1,0 0-1,0 0 0,0 0 1,1 0-1,-1 0 0,0 1 1,1-1-1,-1 0 0,1 1 0,-1-1 1,1 1-1,0 0 0,0-1 1,0 1-1,0 0 0,0 0 1,0 0-1,0 0 0,-1 4 1,0 1-379,1 1 1,-1 0-1,1 0 0,1 0 1,0 0-1,0 0 1,2 13-1,6 21-2335</inkml:trace>
  <inkml:trace contextRef="#ctx0" brushRef="#br0" timeOffset="3977.4">2325 835 4498,'-10'7'1073,"3"-7"175,7 4-399,-5 16-609,0-1-80,5 5 32,-5-4-80,-2 0 0,-3 4-96,-2 4 16,12-12 16,-5-12-96,3 11-48,2-6-576,2-5-1121</inkml:trace>
  <inkml:trace contextRef="#ctx0" brushRef="#br0" timeOffset="4386.47">2438 493 3330,'-1'0'195,"0"1"1,0-1-1,0 0 1,0 1 0,0-1-1,1 1 1,-1-1 0,0 1-1,0-1 1,0 1-1,1 0 1,-1-1 0,0 1-1,1 0 1,-1 0 0,1-1-1,-1 1 1,1 0 0,-1 0-1,1 0 1,0 0-1,-1-1 1,1 1 0,0 2-1,-8 27-310,7-24 355,-8 36-5,1 0 0,2 1-1,2 0 1,1 0 0,5 47 0,-1-83-223,1 1 0,0-1 0,0 0 1,0 0-1,1 0 0,1 0 0,-1 0 0,1 0 1,0-1-1,0 0 0,1 0 0,0 0 0,0-1 1,0 1-1,1-1 0,0 0 0,0-1 0,9 6 0,-11-7-10,0-1-1,0 0 1,0 1-1,0-2 0,1 1 1,-1-1-1,0 1 0,1-1 1,-1 0-1,1-1 0,-1 1 1,1-1-1,0 0 0,-1 0 1,1 0-1,-1-1 0,1 1 1,-1-1-1,1 0 0,-1-1 1,0 1-1,1-1 0,-1 0 1,0 0-1,0 0 0,0 0 1,0-1-1,-1 1 1,1-1-1,-1 0 0,5-5 1,-4 4 4,-1 0 0,0-1 0,0 1 0,0 0 1,-1-1-1,0 0 0,1 0 0,-1 0 1,-1 0-1,1 0 0,-1 0 0,0 0 1,0 0-1,-1 0 0,1-1 0,-1 1 0,0 0 1,-1 0-1,1-1 0,-1 1 0,0 0 1,0 0-1,-1 0 0,0 0 0,0 0 0,-4-9 1,4 10-5,0 1 0,0-1 1,-1 1-1,1-1 0,-1 1 0,1 0 1,-1 0-1,0 0 0,0 0 1,-1 1-1,1-1 0,0 1 0,-1 0 1,1 0-1,-1 0 0,0 0 1,0 1-1,0-1 0,0 1 0,0 0 1,0 0-1,0 1 0,0-1 1,0 1-1,0 0 0,0 0 0,0 0 1,-1 1-1,1-1 0,0 1 1,0 0-1,0 0 0,0 0 0,0 1 1,1-1-1,-1 1 0,0 0 1,1 0-1,-1 1 0,1-1 0,-5 5 1,-39 39-57,45-45 13,0 1 0,1 0-1,-1 0 1,0 0 0,1 0 0,-1 1-1,1-1 1,0 0 0,0 1-1,0-1 1,0 0 0,0 1-1,1-1 1,-1 1 0,0 4 0,1-5-62,0 0 1,-1-1 0,1 1 0,0-1 0,1 1 0,-1-1 0,0 1 0,0-1 0,1 1 0,-1 0 0,1-1 0,-1 0 0,1 1 0,-1-1 0,1 1 0,0-1 0,0 0 0,0 1 0,0-1 0,0 0 0,0 0 0,0 0 0,0 0 0,0 0 0,2 1 0,16 4-2566</inkml:trace>
  <inkml:trace contextRef="#ctx0" brushRef="#br0" timeOffset="4983.67">2700 491 5026,'11'-4'524,"1"1"0,0 0 0,-1 1 0,21-1 0,-11 1-409,19-1 219,46 2-1,-108-7 742,-1-2-995,13 8-25,0 2 0,0-1 1,1 1-1,-1 1 0,0 0 0,0 0 0,1 1 0,-1 0 1,1 1-1,-1 0 0,1 0 0,-14 8 0,17-8-18,0 0 0,1 1 0,0-1 0,-1 1 0,1 0 0,0 1 0,1 0 0,-1-1 0,1 1 0,0 1 0,0-1 0,1 0 0,-1 1 0,1 0 0,0 0 0,1 0-1,0 0 1,-3 12 0,4-15-35,1 1 0,0-1-1,0 0 1,0 0 0,1 1-1,-1-1 1,1 0-1,-1 0 1,1 1 0,0-1-1,1 0 1,-1 0 0,0 0-1,1 0 1,0-1 0,0 1-1,-1 0 1,2-1-1,-1 1 1,0-1 0,0 1-1,1-1 1,-1 0 0,1 0-1,0 0 1,0-1 0,-1 1-1,5 1 1,3 2-2,1 0 1,-1-1-1,1-1 1,0 1-1,0-2 1,23 4-1,-11-4 4,1 1-1,38 10 0,-55-11-3,0 0 0,0 1-1,0 0 1,-1 0 0,1 1-1,-1 0 1,0 0 0,0 0-1,0 1 1,-1-1-1,1 1 1,-1 1 0,6 7-1,-9-11 3,-1 1 0,1-1 0,0 1 0,-1 0 0,0 0 0,0-1 0,0 1 0,0 0 0,0 0 0,0 0 0,-1 0 0,1 0-1,-1 0 1,0 0 0,0 0 0,0 0 0,0 0 0,-2 5 0,1-4 2,-1 1 0,1-1 0,-1-1 0,0 1 0,-1 0 0,1 0 0,-1-1 0,1 1 0,-1-1 0,0 0 0,-6 5 0,-5 2 11,0 0-1,-1 0 1,-1-2 0,1 0 0,-19 7 0,20-10 45,1 0 1,-24 4-1,37-9-61,-1 1-1,1-1 1,0 0-1,0 0 1,0 0-1,-1 0 1,1 0-1,0 0 1,0 0-1,0 1 1,-1-1-1,1 0 1,0 0-1,0 0 1,-1 0-1,1 0 1,0 0-1,0 0 1,0 0-1,-1 0 1,1 0-1,0 0 1,0 0 0,-1 0-1,1-1 1,0 1-1,0 0 1,0 0-1,-1 0 1,1 0-1,0 0 1,0 0-1,0 0 1,0-1-1,-1 1 1,1 0-1,0 0 1,0 0-1,0 0 1,0-1-1,0 1 1,-1 0-1,1 0 1,0 0-1,0-1 1,0 1-1,0 0 1,0 0-1,0-1 1,0 1-1,0 0 1,9-15-463,-5 10 189,0 0 0,1 0 0,0 1 0,10-8 1,53-19-3814,-34 23 631</inkml:trace>
  <inkml:trace contextRef="#ctx0" brushRef="#br0" timeOffset="5441.24">3192 688 5571,'-12'13'2113,"5"-7"-561,7-17-431,0 16-449,2 1-528,6-1 128,1 4-208,8-9-16,5 0 16,5-14-32,5 8-16,-3-7-16,2 2-432,-1-2-1041,-6 2-175,5-2-1890</inkml:trace>
  <inkml:trace contextRef="#ctx0" brushRef="#br0" timeOffset="5908.64">3674 611 4594,'-2'-1'242,"0"-1"-1,1 1 1,-1 0 0,1-1-1,0 1 1,-1-1-1,1 0 1,0 1 0,0-1-1,0 0 1,0 0-1,0 0 1,0 0 0,1 0-1,-1 0 1,1 0-1,-1 0 1,1 0 0,0 0-1,0 0 1,0 0 0,0 0-1,0 0 1,0 0-1,0 0 1,1-2 0,0-6-145,1 1 1,-1 0 0,1 0 0,1 0-1,3-10 1,3 0 40,-7 13-110,0 0-1,0 1 1,1-1-1,0 1 0,0-1 1,0 1-1,1 0 0,-1 0 1,1 0-1,1 1 1,7-8-1,-5 8 4,-5 1-24,0 1 0,1 0 1,0 0-1,0 0 0,-1 0 1,1 0-1,0 1 0,1-1 0,-1 1 1,0 0-1,0 0 0,0 0 0,1 0 1,-1 1-1,0 0 0,1-1 0,-1 1 1,1 0-1,-1 0 0,0 1 1,1-1-1,-1 1 0,7 1 0,-6 0-5,0-1 0,0 1-1,0 0 1,0 0 0,-1 1 0,1-1-1,0 1 1,-1-1 0,0 1-1,1 0 1,-1 1 0,-1-1 0,1 0-1,0 1 1,3 5 0,-3-2 2,0 0 1,0 0-1,-1 0 1,0 1-1,0-1 1,0 1-1,-1-1 1,0 11-1,-1 1-7,-1 0 0,0 0 1,-1-1-1,-2 1 0,0-1 0,-10 29 0,-5 0-1,-45 80 0,61-123 5,1 0 0,-1-1 0,0 1 0,0-1 0,0 0 0,0 1 0,0-1 0,-1 0 0,0-1 0,1 1 0,-1-1 0,0 0 0,-7 3 0,10-4-1,1-1 1,0 0 0,0 0-1,-1 0 1,1 0 0,0 1-1,-1-1 1,1 0 0,0 0-1,0 0 1,-1 0 0,1 0-1,0 0 1,-1 0 0,1 0-1,0 0 1,-1 0 0,1 0-1,0 0 1,0 0 0,-1 0-1,1 0 1,0 0 0,-1 0-1,1-1 1,0 1 0,0 0-1,-1 0 1,1 0 0,0 0-1,0-1 1,-1 1 0,1 0-1,0 0 1,0 0 0,0-1-1,-1 1 1,1 0 0,0 0-1,0-1 1,0 1 0,0-18-49,0 16 46,1-1 0,-1 1-1,1 0 1,0 0-1,0 0 1,0 0 0,0 0-1,0 1 1,1-1 0,-1 0-1,1 0 1,-1 1-1,1-1 1,-1 1 0,1-1-1,0 1 1,0 0-1,-1 0 1,1-1 0,4 0-1,0 0-1,1 1-1,-1-1 0,1 2 1,-1-1-1,0 1 0,1 0 0,-1 0 1,1 0-1,-1 1 0,1 0 1,11 4-1,-1 1 5,0 1 1,28 17 0,2 1-37,-42-23 12,0 0 1,0 0 0,0 0-1,0-1 1,0 0 0,0 0 0,1 0-1,-1-1 1,0 0 0,0 0-1,1 0 1,-1-1 0,0 1-1,6-2 1,-9 1 6,1-1 0,-1 1 0,0 0-1,0-1 1,0 0 0,0 1 0,0-1 0,0 0 0,0 0-1,-1 0 1,1 0 0,-1 0 0,1 0 0,-1 0 0,0-1 0,0 1-1,0-1 1,1-3 0,14-57-1888,-10 37-317,-3 9-971</inkml:trace>
  <inkml:trace contextRef="#ctx0" brushRef="#br0" timeOffset="6931.65">4409 297 3506,'0'-3'283,"0"-1"0,-1 1 0,1-1 1,-1 1-1,1 0 0,-1-1 1,0 1-1,0 0 0,0-1 1,-1 1-1,1 0 0,-1 0 0,0 0 1,0 0-1,-4-4 0,1 26 3394,-3 88-3170,3-38-304,1-34-126,3-1 0,0 1 1,5 34-1,1-36-25,1-1 0,1 0 0,14 39 0,-14-52-43,1 0 1,1-1-1,1 0 1,0 0 0,2-1-1,18 23 1,-10-18-3,1 0 0,29 24 0,-50-46-37,0 0 1,0 1-1,1-1 0,-1 0 0,0 1 1,0-1-1,1 0 0,-1 0 0,0 1 1,1-1-1,-1 0 0,0 0 1,1 1-1,-1-1 0,0 0 0,1 0 1,-1 0-1,1 0 0,-1 0 1,0 1-1,1-1 0,-1 0 0,1 0 1,-1 0-1,1 0 0,-1 0 0,0 0 1,1 0-1,-1-1 0,1 1 1,-1 0-1,0 0 0,1 0 0,-1 0 1,0 0-1,1-1 0,-1 1 1,1 0-1,-1 0 0,1-1 0</inkml:trace>
  <inkml:trace contextRef="#ctx0" brushRef="#br0" timeOffset="9851.6">4763 425 2625,'-1'0'119,"1"-1"0,0 1-1,-1-1 1,1 1 0,-1 0 0,1-1-1,0 1 1,-1 0 0,1-1 0,-1 1 0,1 0-1,-1 0 1,1-1 0,-1 1 0,1 0-1,-1 0 1,1 0 0,-1 0 0,1 0-1,-1 0 1,1 0 0,-1 0 0,1 0-1,-1 0 1,1 0 0,-1 0 0,1 0-1,-1 0 1,1 0 0,-1 0 0,1 1-1,-1-1 1,1 0 0,-1 0 0,1 1-1,-1-1 1,1 0 0,0 1 0,-1-1-1,1 0 1,-1 1 0,1-1 0,0 1-1,0-1 1,-1 0 0,1 1 0,0-1-1,-1 1 1,1-1 0,0 1 0,0-1-1,0 1 1,-10 40 702,6-21-749,-1-1-26,1 0 0,1 0 0,1 0-1,1 0 1,0 1 0,4 30 0,-2-42-34,0-1 1,1 1 0,0-1 0,0 0 0,0 1-1,1-1 1,0 0 0,0 0 0,1-1 0,0 1 0,0-1-1,1 1 1,-1-1 0,1-1 0,1 1 0,-1-1-1,1 0 1,0 0 0,7 5 0,-7-8-12,0 1 1,0-1 0,0 0-1,1 0 1,-1-1-1,0 1 1,1-1 0,-1-1-1,1 1 1,-1-1-1,1-1 1,-1 1-1,1-1 1,-1 0 0,1 0-1,-1-1 1,9-3-1,-11 4 1,0-1-1,-1 1 0,1-1 0,0 0 0,-1 0 0,1 0 0,-1-1 0,1 1 1,-1-1-1,0 0 0,0 0 0,-1 0 0,1 0 0,0 0 0,-1-1 0,0 1 1,0-1-1,0 0 0,0 1 0,-1-1 0,1 0 0,-1 0 0,0 0 0,0 0 1,0 0-1,-1-1 0,0 1 0,0-7 0,-2-12-1,-1 1-1,-1-1 0,-1 1 1,-8-23-1,9 35-8,0-1 1,0 1-1,-1 1 0,0-1 1,-1 1-1,0 0 0,0 0 1,-1 1-1,0 0 0,-14-13 0,18 19-57,0-1-1,-1 1 1,1 0-1,0 0 0,-1 0 1,1 1-1,-1-1 1,0 1-1,1 0 1,-1 0-1,0 0 0,0 0 1,0 1-1,0-1 1,0 1-1,1 0 1,-1 0-1,0 1 0,0-1 1,0 1-1,0 0 1,0 0-1,1 0 0,-1 1 1,0-1-1,1 1 1,-1 0-1,1 0 1,0 0-1,0 0 0,-1 0 1,1 1-1,1 0 1,-1-1-1,0 1 0,1 0 1,-1 1-1,1-1 1,0 0-1,0 0 1,0 1-1,1 0 0,-1-1 1,1 1-1,-1 4 1,-4 25-1242,4 5-223</inkml:trace>
  <inkml:trace contextRef="#ctx0" brushRef="#br0" timeOffset="10396.45">5116 771 4514,'0'4'1553,"-5"-4"-913,8 0-208,-1 9 48,-2 2-335,0 2-17,-2 11-16,2-13-16,-3 13 112,1 0-160,-6-9 0,13 1-16,-5-7-64,5-5-1729,2-8-752</inkml:trace>
  <inkml:trace contextRef="#ctx0" brushRef="#br0" timeOffset="10773.48">5116 413 5170,'-14'3'2058,"21"4"-1163,-5-5-864,1-1-1,-1 0 1,1 0 0,-1 0 0,1 0 0,0-1 0,0 1 0,-1-1 0,1 0 0,3 1 0,12-5 18,0 0 1,-1-1-1,0 0 1,0-2-1,0 0 1,24-14-1,-41 21-49,1-1 0,-1 1 1,1-1-1,0 1 0,-1-1 0,1 1 0,0 0 0,0-1 0,-1 1 0,1 0 0,0 0 0,0-1 0,-1 1 0,1 0 0,0 0 0,0 0 0,-1 0 0,1 0 0,0 0 1,0 0-1,0 0 0,-1 0 0,1 1 0,0-1 0,0 0 0,-1 0 0,1 1 0,0-1 0,-1 1 0,1-1 0,0 1 0,1 1 7,0 0-1,-1-1 0,0 1 0,1 0 1,-1 0-1,0 1 0,0-1 0,0 0 1,0 0-1,1 4 0,1 8 58,0 1-1,1 24 1,-4-1 73,-1 0 0,-10 54 0,7-57-52,1-11-58,-1-1 1,0 1-1,-9 22 0</inkml:trace>
  <inkml:trace contextRef="#ctx0" brushRef="#br0" timeOffset="11196.51">5171 613 4562,'-3'0'3602,"16"0"-3426,6 7 176,8-14-144,7 3-80,7-20-96,3 15 0,-5-6-64,-8 6-128,-1-2-352,-11 2-481,0 3-992,-6 1-1424</inkml:trace>
  <inkml:trace contextRef="#ctx0" brushRef="#br0" timeOffset="11606.61">5517 381 3538,'33'-2'3629,"22"-8"-3209,25-6-232,-78 16-125,-6 0 32,1 1-54,-42 4-13,30-4 93,0 1 0,0 1 0,-18 5 1,29-7-92,1 1-1,-1 0 1,1 0 0,0 0 0,-1 0 0,1 0 0,0 1 0,0 0 0,0 0 0,1-1 0,-1 1 0,1 1 0,-3 2 0,1 1-5,0 1 1,0-1-1,1 1 0,0-1 0,-3 10 0,5-14-22,0 1 0,1 0 0,-1-1 0,1 1 0,0 0 0,0-1 0,0 1-1,0 0 1,0 0 0,1-1 0,2 8 0,-3-10-3,1 1 0,0-1 0,-1 1 0,1-1 0,0 0 0,0 1 0,0-1 0,0 0 0,0 1 0,0-1 0,0 0 0,0 0 0,1 0 0,-1 0 0,0 0 0,1 0 0,-1-1 0,1 1 0,-1 0 0,1-1 0,-1 1 0,1-1 0,-1 1 0,1-1 0,0 0 0,-1 0 0,4 0 0,16 4 27,-18-3-22,1 0-1,-1 0 0,0-1 0,0 1 0,0-1 0,1 0 0,-1 0 0,5 0 0,1-1 1,-1 1-1,1 0 1,0 0-1,-1 1 1,1 0 0,-1 1-1,1-1 1,-1 2-1,11 3 1,0 2-2,0 1 1,31 18-1,-47-25-1,0 0 0,0 0 0,-1 0 0,1 0 0,0 1 0,-1-1 1,0 1-1,1 0 0,-1-1 0,0 1 0,-1 0 0,1 0 0,0 0 0,-1 1 0,0-1 0,1 0 0,-1 0 0,-1 1 0,1-1 0,0 1 0,-1-1 0,0 1 0,0-1 0,0 1 0,0-1 0,0 1 1,-1-1-1,1 0 0,-1 1 0,0-1 0,0 1 0,0-1 0,-1 0 0,1 0 0,-1 0 0,0 0 0,0 0 0,0 0 0,0 0 0,0-1 0,-1 1 0,-4 3 0,-1 2 95,-2 0-1,1 0 1,-1-1-1,0-1 1,0 0-1,-1 0 0,-13 4 1,20-8-41,-1 0-1,1 0 1,-1 0 0,0-1-1,0 0 1,0 0 0,0-1 0,0 1-1,0-1 1,0 0 0,0 0-1,1-1 1,-1 0 0,0 1 0,0-2-1,0 1 1,0 0 0,-8-5-1,10 4-49,1 0-1,-1 0 0,1 0 0,0 0 0,0 0 0,0-1 0,0 1 0,-2-6 0,3 8-23,1-1 0,-1 1 0,1-1 0,0 1 0,-1-1 0,1 1 0,0-1 0,0 0 0,0 1 0,-1-1 0,1 1 0,0-1 0,0 0 0,0 1 0,0-1 0,0 0-1,0 1 1,0-1 0,0 1 0,0-1 0,0 0 0,1 1 0,-1-1 0,0 1 0,0-1 0,1 0 0,-1 1 0,0-1 0,0 1 0,1-1 0,-1 1 0,1-1 0,-1 1 0,1-1 0,-1 1 0,0 0 0,1-1-1,-1 1 1,1-1 0,0 1 0,-1 0 0,1 0 0,-1-1 0,1 1 0,0 0 0,25-7-2080,37-3-1,-60 10 1875,27-2-3028</inkml:trace>
  <inkml:trace contextRef="#ctx0" brushRef="#br0" timeOffset="12019.54">6010 499 5218,'4'0'3074,"15"13"-2815,-1 1 1,0 0-1,-1 1 0,23 26 1,-19-18-151,33 27 0,-50-47-159,0 0 1,-1 0-1,1 0 0,1 0 0,-1-1 0,0 1 1,1-1-1,-1 0 0,1-1 0,-1 1 0,7 0 1,-10-2-26,-1 0 0,1 0 0,-1 0 0,1-1 0,-1 1 0,1 0 0,-1 0 0,0-1 0,1 1 0,-1 0 0,1-1 0,-1 1 0,0-1 0,1 1 0,-1 0 0,0-1 0,0 1 0,1-1 0,-1 1 0,0-1 0,0 1 0,1-1 0,-1 1 0,0-1 0,0 1 0,0-1 0,0 1 0,0-1 0,0 0 0,0-1-271,1-8-1850</inkml:trace>
  <inkml:trace contextRef="#ctx0" brushRef="#br0" timeOffset="12413.52">6269 428 4898,'-7'18'3695,"-19"16"-3082,3-4-348,13-15 8,-24 28-1,-4 4 87,20-24-279,13-17-70,0 0 1,1 1-1,0-1 1,0 1-1,0-1 0,1 1 1,-4 12-1,7-18-130,0 0 0,0 0 0,0 0 0,0 0 0,1 0-1,-1 0 1,0 1 0,0-1 0,1 0 0,-1 0 0,1 0 0,-1 0 0,1 0 0,-1 0-1,1 0 1,-1 0 0,1 0 0,0-1 0,0 1 0,-1 0 0,1 0 0,0-1-1,0 1 1,0 0 0,0-1 0,0 1 0,0-1 0,0 1 0,0-1 0,0 1-1,0-1 1,0 0 0,0 1 0,0-1 0,0 0 0,1 0 0,-1 0 0,0 0 0,0 0-1,0 0 1,2-1 0,9 0-3036</inkml:trace>
  <inkml:trace contextRef="#ctx0" brushRef="#br0" timeOffset="12958.81">6579 269 4802,'-1'0'261,"-1"0"0,1 1 0,-1-1 0,1 1 0,-1-1 0,1 1 0,0 0 0,-1-1 0,1 1 0,0 0 0,0 0 0,-1 0 0,1 0 0,0 0 0,0 0 0,0 0 0,-1 3-1,-21 35 937,17-25-1111,1 0 1,0 1 0,-5 30-1,9-36-71,0-1 0,0 0 0,1 1 0,0-1-1,1 0 1,-1 1 0,2-1 0,-1 0 0,1 0-1,1 0 1,-1 0 0,1 0 0,1 0 0,-1-1-1,1 0 1,1 0 0,-1 0 0,1 0 0,8 8 0,-12-13-15,3 3-1,0 0 0,0 0 0,0 0 0,0-1 0,1 1 0,0-1 0,0 0 0,0 0 1,0-1-1,1 1 0,-1-1 0,1-1 0,0 1 0,6 2 0,-5-4-1,0 1 0,0-1 0,-1 0 0,1-1 0,0 1 0,0-1 0,0-1 0,0 1 0,0-1 0,0-1 0,0 1 0,-1-1 0,12-4 0,-13 3 5,0 0-1,0 0 0,-1-1 0,1 1 1,-1-1-1,1 0 0,-1 0 1,0-1-1,-1 1 0,1-1 0,-1 0 1,0 0-1,0 0 0,-1 0 0,1-1 1,1-5-1,-1 1 3,1-1 0,-2 1-1,0-1 1,0 0 0,0 0 0,-2 0 0,1 0 0,-2 0 0,1 0 0,-1 0-1,-1 0 1,0 0 0,-1 0 0,0 1 0,0-1 0,-1 1 0,0 0 0,-1 0 0,0 0-1,-1 1 1,0-1 0,-1 1 0,1 1 0,-2-1 0,1 1 0,-1 1 0,0-1-1,-12-6 1,18 12-11,-1 0 0,1 0 1,-1 1-1,0-1 0,0 1 0,0 0 0,0 0 0,0 0 0,0 0 0,0 1 0,0-1 1,0 1-1,0 0 0,0 0 0,0 0 0,-1 0 0,1 0 0,0 1 0,-5 1 1,4-1-15,1 1 1,-1 0 0,0 0 0,1 0 0,-1 1 0,1-1 0,-1 1 0,1 0 0,0 0 0,0 0 0,1 0 0,-6 8 0,4-4-146,-1 1 0,1 0 0,0 0 0,1 0 0,0 1 0,0-1 0,1 1 0,0 0 0,1 0 0,0-1-1,0 1 1,0 0 0,2 10 0,7 14-1433,2-2-1267</inkml:trace>
  <inkml:trace contextRef="#ctx0" brushRef="#br0" timeOffset="13480.7">6965 553 5587,'4'29'1440,"-4"-10"-543,3-6-177,2 11-272,-5-2-224,0 0-32,0-2-144,-8 4 16,4-9-64,1 1 0,3-12-144</inkml:trace>
  <inkml:trace contextRef="#ctx0" brushRef="#br0" timeOffset="13872.17">7142 206 5170,'-2'13'4538,"-5"55"-3759,5-30-478,7 70-1,-3-94-267,1 1-1,0-1 0,1 1 0,1-1 1,0-1-1,0 1 0,16 25 1,-16-32-29,1-1 0,0 1 1,0-1-1,14 10 0,-13-10-7,-5-5 3,-1-1 1,1 1-1,0 0 0,-1 0 0,1-1 1,0 1-1,-1-1 0,1 0 0,0 1 1,0-1-1,-1 0 0,1 0 0,0 0 1,0 0-1,-1 0 0,1-1 0,0 1 1,0 0-1,-1-1 0,1 0 0,0 1 1,-1-1-1,1 0 0,2-1 0,0 0 6,-1 0 0,1-1 0,-1 1 1,1-1-1,-1 1 0,0-1 0,0 0 0,0-1 0,2-2 0,0-2 2,-1 1 0,1-1 0,-2 0 1,1 0-1,-1-1 0,0 1 0,-1-1 0,0 1 0,0-1 0,-1 0 1,0 1-1,-1-1 0,1 0 0,-2 0 0,1 0 0,-2 0 0,-2-13 1,4 20-9,-1 1-1,1 0 1,-1-1 0,0 1 0,1 0 0,-1 0 0,0 0 0,0-1-1,1 1 1,-1 0 0,0 0 0,0 0 0,0 0 0,0 0 0,-1 1 0,1-1-1,0 0 1,0 0 0,0 1 0,-1-1 0,1 1 0,0-1 0,-1 1 0,1-1-1,0 1 1,-1 0 0,1 0 0,-1-1 0,1 1 0,0 0 0,-1 1 0,1-1-1,-1 0 1,1 0 0,0 0 0,-1 1 0,1-1 0,0 1 0,-1-1 0,1 1-1,-2 0 1,-2 2-4,0-1 1,-1 1-1,1 0 0,0 0 0,0 1 0,0-1 0,1 1 0,-6 5 1,3 0-82,0 0 0,0 0 0,1 1 0,0 0 0,-8 20 0,12-25-216,0 0 0,1 0 0,-1 0-1,1 0 1,0 0 0,1 0 0,-1 0 0,1 0 0,0 1 0,1-1 0,-1 0-1,1 0 1,0 0 0,0 0 0,2 5 0,8 6-3653</inkml:trace>
  <inkml:trace contextRef="#ctx0" brushRef="#br0" timeOffset="14756.06">7606 253 2017,'18'-14'7397,"11"-5"-7078,51-24 1,-69 37-329,13-6 87,-23 11-102,0 1 1,0 0-1,-1-1 1,1 1 0,0 0-1,0-1 1,0 1 0,0 0-1,-1 0 1,1 0-1,0 0 1,0 0 0,0 0-1,0 0 1,0 0-1,-1 0 1,1 0 0,0 1-1,0-1 1,0 0-1,1 1 1,-7 1-593,1 0 0,-1-1 0,1 1 0,-1-1-1,-7 1 1,12-1 586,-53 4-3186,44-5 3373,1-1-1,0 0 1,0-1-1,-9-2 1,15 3 10,0 0-1,0 0 1,1 1 0,-1-1-1,0 1 1,0-1 0,0 1-1,1 0 1,-1 0 0,0 0-1,0 0 1,0 0 0,0 0 0,0 0-1,1 1 1,-1-1 0,0 1-1,0-1 1,1 1 0,-1 0-1,0 0 1,1 0 0,-1 0-1,-2 2 1,2-1-35,0 1 1,0 0-1,1 0 0,0 0 0,-1 0 1,1 0-1,0 0 0,1 0 0,-1 0 0,0 0 1,1 0-1,0 0 0,0 1 0,0-1 1,0 0-1,0 0 0,0 0 0,2 4 0,15 74-91,-10-53 95,5 8-74,-6-42 166,-4 3-181,0 1 0,1 0 0,-1-1 0,1 1-1,-1 0 1,1 1 0,0-1 0,-1 0-1,6-1 1,-3 1-39,1 1 0,0-1 0,0 1 0,0 1 0,0-1 0,0 1 0,0 0 0,0 0 0,0 1 0,0 0 0,12 3 0,-11-2-8,1 1-1,0 1 1,-1 0-1,1 0 1,-1 0-1,12 11 1,-15-12 1,-1 0 0,0 0 0,-1 0 0,1 1 0,-1-1 0,1 1 0,-1 0 0,0 0 0,0 0 0,-1 0 0,1 0 0,-1 0 0,0 0 0,0 0 0,1 8 0,-2-6 4,0 0 0,0 0 0,0 0 0,-1 0-1,1 0 1,-2 0 0,1 0 0,0 0 0,-1 0-1,0-1 1,-1 1 0,1-1 0,-1 1 0,0-1-1,-1 0 1,1 0 0,-1 0 0,0 0 0,0-1-1,0 0 1,-1 0 0,1 0 0,-1 0 0,-6 3 0,8-6 23,0 1 1,0-1 0,0 0-1,0 0 1,0 0 0,0-1 0,-1 1-1,1-1 1,0 0 0,-1 1 0,1-2-1,0 1 1,0 0 0,-1-1 0,1 1-1,0-1 1,-4-1 0,-22-3 299,24 5-297,1-1-1,-1 0 0,1 0 0,0 0 1,0-1-1,0 1 0,0-1 1,0 0-1,0 0 0,0 0 1,0-1-1,1 0 0,-5-3 0,8 5-59,0 1 0,0 0 0,-1-1-1,1 1 1,0-1 0,0 1-1,0 0 1,0-1 0,0 1 0,-1-1-1,1 1 1,0-1 0,0 1-1,0 0 1,0-1 0,0 1 0,1-1-1,-1 1 1,0-1 0,0 1-1,0 0 1,0-1 0,0 1 0,1-1-1,-1 1 1,0 0 0,0-1 0,0 1-1,1-1 1,-1 1 0,0 0-1,1 0 1,-1-1 0,0 1 0,1 0-1,-1-1 1,0 1 0,1 0-1,-1 0 1,1 0 0,-1-1 0,0 1-1,1 0 1,-1 0 0,1 0-1,-1 0 1,1 0 0,0 0 0,32-11-3276,-30 10 2973,23-10-3187</inkml:trace>
  <inkml:trace contextRef="#ctx0" brushRef="#br0" timeOffset="15131.5">7871 5 6499,'0'0'122,"0"-1"0,-1 1 0,1 0-1,0-1 1,-1 1 0,1 0 0,0-1 0,-1 1 0,1 0 0,-1 0 0,1 0-1,0-1 1,-1 1 0,1 0 0,-1 0 0,1 0 0,-1 0 0,1 0 0,0 0-1,-1 0 1,1 0 0,-1 0 0,1 0 0,-1 0 0,1 0 0,0 0 0,-1 0-1,1 0 1,-1 0 0,1 0 0,-1 1 0,1-1 0,0 0 0,-1 1-1,1-1-92,-1 1 0,1-1 0,0 1 0,0-1-1,0 0 1,0 1 0,0-1 0,0 1 0,0-1-1,0 1 1,1-1 0,-1 1 0,0-1 0,0 1-1,0-1 1,0 0 0,1 1 0,-1-1 0,0 1-1,0-1 1,1 0 0,-1 1 0,0-1 0,1 0-1,-1 1 1,0-1 0,1 0 0,-1 1 0,0-1-1,1 0 1,-1 0 0,1 0 0,-1 1 0,0-1-1,1 0 1,-1 0 0,1 0 0,9 6 7,0 1 1,-1 0-1,0 0 1,0 1-1,-1 0 1,9 12-1,43 58 93,-52-65-78,0 0-1,-1 1 1,0 0 0,-1 0 0,-1 0-1,0 1 1,-1 0 0,0 0 0,2 29-1,-5-22 91,0 1 0,-2 0-1,0 0 1,-2 0-1,0-1 1,-7 23-1,2-9-120,4-15 186,-14 39 1,17-56-339,-1 0 1,0 0-1,0 1 1,0-1-1,-1 0 1,1-1 0,-1 1-1,0 0 1,0-1-1,0 0 1,-1 1-1,1-1 1,-1-1-1,-5 5 1,0-7-2110</inkml:trace>
  <inkml:trace contextRef="#ctx0" brushRef="#br0" timeOffset="15526.58">8177 621 8580,'-5'9'2305,"8"-18"-224,4 9-2001,-12 0-80,3-7 0,2-1-592,-10-3-833,5 2-672,-2 0-1681</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1:07.20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96 151 3233,'-28'-29'7657,"20"45"-7566,1 0-1,1 0 0,0 1 1,-4 24-1,-10 73-69,18-90 11,0 1 1,1 0 0,2 0 0,0 0 0,2 0 0,1 0 0,1 0 0,12 35 0,-14-50-30,1 0 1,0-1 0,0 0 0,1 0 0,0 0 0,10 12-1,-12-17-2,1 0 0,-1-1-1,1 1 1,0 0 0,0-1-1,0 0 1,0 0 0,0 0-1,1-1 1,0 0 0,-1 1-1,1-2 1,0 1 0,0 0-1,6 0 1,-9-2 0,0 1 1,1-1-1,-1 0 0,0 0 1,0-1-1,0 1 0,0 0 1,0-1-1,0 1 0,0-1 1,0 0-1,0 0 0,0 0 1,0 0-1,0 0 1,0 0-1,0 0 0,1-2 1,1-1 5,-1 1 0,1-1 0,-1 0 0,-1 0 0,1 0 0,0 0 0,3-9 0,-1-2 10,1 0 0,-2-1 1,0 0-1,2-20 0,-2 2-20,1 3 7,1-57 0,-6 18 16,-3-62-34,1 115 11,0 1-1,-1 0 1,-1 0-1,-1 0 1,0 1-1,-8-18 1,9 26 6,-1 0 1,1 1-1,-1-1 1,0 1-1,0 0 1,-1 0-1,0 0 1,0 1-1,-10-7 1,12 9-15,1 1 0,-1 0-1,0 0 1,0 0 0,1 0 0,-1 0-1,-1 1 1,1 0 0,0 0 0,0 0-1,0 0 1,0 1 0,-1-1 0,1 1 0,0 0-1,-1 1 1,1-1 0,0 1 0,-5 1-1,5 0-77,0 0-1,1 0 1,-1 1-1,1-1 1,-1 1-1,1 0 1,0 0-1,0 0 0,0 0 1,0 1-1,1 0 1,-1-1-1,1 1 1,0 0-1,0 0 1,0 0-1,1 0 1,-1 0-1,-1 7 0,-1 7-802,1 1-1,0-1 0,0 21 0,-1 3-2253</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1:09.605"/>
    </inkml:context>
    <inkml:brush xml:id="br0">
      <inkml:brushProperty name="width" value="0.1" units="cm"/>
      <inkml:brushProperty name="height" value="0.1" units="cm"/>
      <inkml:brushProperty name="color" value="#E71224"/>
    </inkml:brush>
  </inkml:definitions>
  <inkml:trace contextRef="#ctx0" brushRef="#br0">59 136 2865,'-2'-2'281,"1"0"0,-1 0 0,1 0 0,-1 0-1,1 0 1,0 0 0,0-1 0,-1-3 0,-7-12 1070,-1 12 1549,10 20-2430,0 5-254,-1 6-21,-9 43 0,-1 14-30,8-45-119,2 1 0,1-1 0,9 69 1,-7-96-46,-1-1 0,1 0 0,1 1 1,0-1-1,0-1 0,1 1 0,0 0 1,1-1-1,-1 0 0,2 0 0,-1 0 1,1-1-1,0 1 0,1-2 0,-1 1 1,2-1-1,-1 0 0,0 0 0,1 0 1,16 7-1,-21-12-2,1 1 0,0-1 1,-1 0-1,1 0 0,0-1 1,-1 1-1,1-1 0,0 0 0,0 0 1,0 0-1,-1 0 0,1 0 1,0-1-1,0 0 0,-1 0 0,1 0 1,-1 0-1,1-1 0,-1 1 1,1-1-1,-1 0 0,0 0 0,0 0 1,0 0-1,0-1 0,0 1 1,0-1-1,-1 0 0,1 0 1,3-5-1,2-4 14,0 0 0,-1 0 0,0 0 0,-1-1 0,0 0 0,7-27 0,-8 17-6,0 0 1,-1-1-1,-1 1 0,-1-1 0,-1 0 1,-2 1-1,0-1 0,-1 0 0,-2 1 1,0-1-1,-1 1 0,-2 0 0,-9-22 0,8 23 7,-1 0-1,0 0 1,-2 1-1,-1 1 0,0 0 1,-22-25-1,33 43-13,0 1 1,0 0-1,0 0 0,0 0 1,0 0-1,0 0 0,0 0 1,-1 0-1,1 0 1,0 0-1,-1 1 0,1-1 1,0 0-1,-1 1 0,1-1 1,-1 1-1,1 0 0,-1-1 1,-2 1-1,3 0-6,0 1 0,0-1 1,-1 1-1,1-1 0,0 1 0,0-1 0,0 1 0,0 0 0,0-1 1,0 1-1,0 0 0,0 0 0,0 0 0,1 0 0,-1-1 0,0 1 0,0 0 1,0 3-1,-3 4-54,0 1 1,0 1-1,2-1 1,-4 17-1,4-19 35,-3 22-789,1 0 1,0 30-1,3-23-888,-6 18-2079</inkml:trace>
  <inkml:trace contextRef="#ctx0" brushRef="#br0" timeOffset="412">590 566 5715,'-5'22'1008,"-9"9"-336,-1 6-47,5-4-257,1 4-128,-4 2-32,6-8-176,5-9 0,-1 0-32,6-3 0,-3-8 0,2-6-256,-2-1-320</inkml:trace>
  <inkml:trace contextRef="#ctx0" brushRef="#br0" timeOffset="1044.1">707 102 4882,'1'15'3487,"2"4"-3215,-2 0 0,0 0 0,-3 34 1,-8-12-198,-29 77-1,34-104-71,4-12-2,1 1 42,1-4-38,0 0 1,0 0-1,-1 0 1,1 0-1,0 1 0,0-1 1,0 0-1,0 1 1,1-1-1,-1 1 0,0-1 1,0 1-1,0 0 1,0-1-1,2 1 0,12 0 19,0 1-1,0 0 0,26 7 0,4 0-11,-42-8-13,0 0 1,-1 1 0,1-1 0,0-1 0,-1 1-1,1 0 1,0-1 0,0 1 0,-1-1 0,1 0-1,-1 0 1,1 0 0,-1 0 0,1 0 0,-1-1 0,0 1-1,1-1 1,2-2 0,-2 1 2,0-1-1,0 0 1,0 0 0,0 0-1,0 0 1,-1 0-1,0 0 1,0-1 0,3-7-1,-2 0 2,0 0-1,-1 1 1,0-1-1,-1 0 0,-1 0 1,0 0-1,-2-21 1,-7-4 30,6 24 11,3 11-25,1 5-3,-2 28 34,6 17 79,-2 0 0,-6 73 1,1-19 13,-3 37-100,9-133-531</inkml:trace>
  <inkml:trace contextRef="#ctx0" brushRef="#br0" timeOffset="1593.9">1030 291 4866,'-1'-13'578,"0"0"-1,1 0 0,0 0 1,1 0-1,5-22 0,-5 28-482,1-1-1,0 1 0,1 0 1,0 0-1,0 0 1,0 1-1,1-1 0,0 1 1,0-1-1,1 1 1,5-5-1,-9 9-80,0 1 0,1 0 1,0-1-1,-1 1 0,1 0 0,0 0 0,-1 0 1,1 0-1,0 0 0,0 0 0,0 0 1,0 0-1,0 1 0,0-1 0,0 1 0,0 0 1,0 0-1,0 0 0,0-1 0,0 2 0,0-1 1,1 0-1,-1 0 0,0 1 0,0-1 1,0 1-1,0 0 0,0-1 0,-1 1 0,1 0 1,0 0-1,0 0 0,0 0 0,-1 1 0,1-1 1,1 2-1,1 1 1,0 0 1,0 1-1,0-1 0,-1 1 0,0 0 1,0 0-1,0 0 0,0 0 1,-1 0-1,0 1 0,3 9 1,-3-2-5,-1 1 0,0-1 0,-1 0 0,0 1 0,-1-1 0,-1 0 0,0 1 0,-1-1 0,-8 24 0,-5 8 7,-33 59 1,36-78-20,12-23 2,-5 9 3,0 0 0,0 0 0,-1-1 0,0 0 0,-1 0 1,-14 14-1,27-35 335,-3 10-257,5 4-194,14 1 116,-18-4 3,0-1 0,0 1 0,-1-1 0,1 1 0,0 0 0,-1 0 1,1 0-1,-1 0 0,3 2 0,9 5-2,0 0 1,1-1-1,0 0 0,0-1 1,17 4-1,-30-9-31,-1-1-1,0 0 1,1 0-1,-1 0 1,1 0-1,-1 0 1,0-1 0,1 1-1,-1 0 1,0-1-1,1 1 1,-1-1-1,0 1 1,1-1 0,-1 0-1,0 1 1,0-1-1,0 0 1,0 0-1,0 0 1,0 0 0,0 0-1,0 0 1,0 0-1,0 0 1,0-1-1,0 0 1,22-41-2378,-16 29 858,7-14-2080</inkml:trace>
  <inkml:trace contextRef="#ctx0" brushRef="#br0" timeOffset="2383.28">1378 92 4130,'15'-2'3444,"-3"-4"-3302,-1 1-1,1 0 0,-1 0 1,20-4-1,-26 9-133,-1-2 0,1 1-1,0 0 1,0-1 0,0 0-1,-1 0 1,1-1 0,5-3-1,-9 5 1,-25-11-936,-27 2 402,47 9 623,0 1 0,1-1-1,-1 1 1,1 0 0,-1 1-1,0-1 1,1 1 0,-1-1-1,1 1 1,-1 0 0,1 0-1,-5 3 1,3 0-21,0 0 1,0 0-1,1 1 1,0 0-1,0 0 0,0 0 1,1 0-1,0 1 0,0-1 1,-3 8-1,-18 62-17,19-60 3,-1 36-19,6-49-37,0 1 0,0-1 0,0 1 0,0-1 0,0 1 0,0-1 0,1 1 0,0-1 0,-1 0 0,1 1 0,0-1 0,0 0 0,0 1 0,0-1 0,1 0 0,-1 0 0,0 0 0,3 3 0,1-7 64,-1 0-1,0-1 1,1 1-1,-1-1 1,-1 1 0,1-1-1,0-1 1,5-4-1,16-13 111,-22 20-176,-1 0 0,1 0 0,-1 0 0,1 0 0,-1 1 0,1-1 0,0 1 0,-1-1 0,1 1 0,0 0 0,-1 0 0,1 0 0,0 1 1,-1-1-1,1 1 0,0-1 0,-1 1 0,1 0 0,-1 0 0,1 0 0,3 2 0,3 2 9,0 0 0,0 1 0,14 12 0,-18-13 2,0 0-1,-1 1 1,1 0 0,-1 0-1,0 0 1,-1 0-1,1 0 1,-1 1 0,-1 0-1,1-1 1,-1 1-1,0 0 1,-1 0 0,1 0-1,-1 1 1,-1-1 0,1 0-1,-1 0 1,-1 0-1,1 1 1,-1-1 0,-1 0-1,1 0 1,-1 0 0,0 0-1,-7 13 1,4-13 159,-1 0-1,0-1 1,0 1 0,0-1 0,-1-1 0,0 1-1,0-1 1,-1 0 0,1-1 0,-1 1 0,0-2-1,0 1 1,-17 4 0,-20 0 207,45-8-434,-1 0 0,1 0-1,0 0 1,0 0 0,0 0-1,-1 0 1,1 0 0,0 0-1,0 0 1,0-1 0,0 1-1,-1 0 1,1 0-1,0 0 1,0 0 0,0 0-1,0 0 1,0-1 0,-1 1-1,1 0 1,0 0 0,0 0-1,0 0 1,0-1 0,0 1-1,0 0 1,0 0-1,0 0 1,0 0 0,0-1-1,0 1 1,0 0 0,0 0-1,0 0 1,0-1 0,0 1-1,0 0 1,0 0 0,0 0-1,0-1 1,0 1-1,0 0 1,0 0 0,0 0-1,0-1 1,0 1 0,0 0-1,0 0 1,0 0 0,1 0-1,-1 0 1,0-1 0,0 1-1,0 0 1,0 0-1,1 0 1,0-10-2545</inkml:trace>
  <inkml:trace contextRef="#ctx0" brushRef="#br0" timeOffset="2739.86">1725 466 8084,'5'-2'912,"-10"-4"-672,3-14-240,11-11-704,6-8-2418</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6:42.399"/>
    </inkml:context>
    <inkml:brush xml:id="br0">
      <inkml:brushProperty name="width" value="0.1" units="cm"/>
      <inkml:brushProperty name="height" value="0.1" units="cm"/>
      <inkml:brushProperty name="color" value="#0000FF"/>
    </inkml:brush>
  </inkml:definitions>
  <inkml:trace contextRef="#ctx0" brushRef="#br0">387 50 2113,'-6'-4'251,"1"1"0,-1 0 1,-1 0-1,1 0 0,0 0 1,-1 1-1,1 0 0,-1 1 0,-7-2 1,-19-5 10,25 6-168,0 1 0,0 0 0,0 0 0,0 1 0,0 0 0,0 0 0,-1 1 0,1 0 0,0 0 0,1 1 0,-1 0 0,0 0 0,0 1 0,1 0 0,-11 6 0,10-4-20,5-3-36,1-1-1,-1 1 0,1-1 0,-1 1 0,1 0 0,0 0 0,0 0 1,0 0-1,-3 5 0,-2 3 95,-1-1 1,0 0-1,-13 11 1,15-16-77,1 0 1,0 1 0,0 0-1,0 0 1,0 1 0,1-1 0,0 1-1,0 0 1,1 0 0,0 1 0,0-1-1,-4 12 1,4-5-2,1-6-21,1 0 0,-1 1 0,2-1 0,-1 0 0,1 8 0,0-13-29,0 0-1,0-1 1,1 1-1,-1 0 1,0-1-1,1 1 1,0 0-1,-1-1 1,1 1-1,0 0 1,0-1 0,0 0-1,0 1 1,0-1-1,0 1 1,0-1-1,1 0 1,-1 0-1,0 0 1,1 0-1,-1 0 1,1 0-1,-1 0 1,1 0-1,0 0 1,1 0 0,23 6 29,0-1 1,0-1-1,46 3 1,11 2 16,-70-9-48,0 0 0,1 0 1,-1-2-1,15-1 0,-11 0 5,-1 1 0,23 2 0,-12 2 10,186 13 135,-45-19-70,-43 0-52,-54 0 127,123-22-1,27-28 231,-168 39-333,25 0-28,-60 11-15,1 1-1,-1-2 1,0-1 0,23-8 0,-32 9-48,1-2 211,-9 5-159,-1 0 0,0 0 0,-1 0 0,1 0 0,0-1 0,0 1 0,0 0 0,-1 0 0,1 0 0,-1 0 0,1 0 0,-1 0 0,1 0-1,-1 0 1,0-1 0,-8-11 5,0 1 0,-1 0 0,0 0 0,0 1 0,-2 1 0,1 0 0,-1 0 0,0 1-1,-1 1 1,0 0 0,-19-8 0,16 9-26,-1 1-1,0 1 1,0 1-1,0 0 1,0 1-1,-27-1 1,-1-1-96,-10 0-800,-1 3-1,0 2 0,0 2 0,-78 14 1,63-3-2237</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6:37.641"/>
    </inkml:context>
    <inkml:brush xml:id="br0">
      <inkml:brushProperty name="width" value="0.1" units="cm"/>
      <inkml:brushProperty name="height" value="0.1" units="cm"/>
      <inkml:brushProperty name="color" value="#0000FF"/>
    </inkml:brush>
  </inkml:definitions>
  <inkml:trace contextRef="#ctx0" brushRef="#br0">7 5 1793,'-4'-2'912,"6"2"-432,-6-2-47,4 4 47,2-2-336,0 0-80,-2 2-64,-2-4 0,4 4-16,-4 0-32,4 3-112,-4 1-721</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6:35.020"/>
    </inkml:context>
    <inkml:brush xml:id="br0">
      <inkml:brushProperty name="width" value="0.1" units="cm"/>
      <inkml:brushProperty name="height" value="0.1" units="cm"/>
      <inkml:brushProperty name="color" value="#0000FF"/>
    </inkml:brush>
  </inkml:definitions>
  <inkml:trace contextRef="#ctx0" brushRef="#br0">80 0 1953,'-14'1'2913,"8"5"-1493,-8 3-358,9-7-983,1 0 1,0 1-1,0 0 1,0-1-1,0 1 1,0 1-1,0-1 0,1 1 1,-6 6-1,9-10-68,0 1-1,0-1 1,0 1-1,0-1 1,0 0-1,0 1 1,0-1-1,0 0 1,0 1-1,0-1 1,0 1-1,0-1 1,0 0-1,0 1 1,0-1-1,1 0 1,-1 1-1,0-1 1,0 0-1,0 1 1,0-1-1,1 0 1,-1 1-1,0-1 1,0 0-1,1 0 1,-1 1-1,0-1 1,1 0-1,-1 0 1,0 0-1,1 1 1,-1-1-1,0 0 1,1 0-1,-1 0 1,0 0-1,1 0 1,26 8 268,29-1-50,95-1-101,0-6 0,206-27 0,-261 6-95,-66 13-11,53-6 1,-6 4 158,-81 14 742,2-5-227,0 7-2168,-24 9-752,14-9-360,5 1 231</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6:22.588"/>
    </inkml:context>
    <inkml:brush xml:id="br0">
      <inkml:brushProperty name="width" value="0.1" units="cm"/>
      <inkml:brushProperty name="height" value="0.1" units="cm"/>
      <inkml:brushProperty name="color" value="#0000FF"/>
    </inkml:brush>
  </inkml:definitions>
  <inkml:trace contextRef="#ctx0" brushRef="#br0">2 6 1921,'-2'0'368,"6"-2"-176,-4 1-112,0-1-544</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3:41.425"/>
    </inkml:context>
    <inkml:brush xml:id="br0">
      <inkml:brushProperty name="width" value="0.1" units="cm"/>
      <inkml:brushProperty name="height" value="0.1" units="cm"/>
      <inkml:brushProperty name="color" value="#008C3A"/>
    </inkml:brush>
  </inkml:definitions>
  <inkml:trace contextRef="#ctx0" brushRef="#br0">0 3 4290,'2'-1'3201,"-4"1"-2672,4-2-257,10 2-80,5 2 48,15-2 80,1 3-96,0 2-64,3 4-160,0-2 48,-4 1 0,-4-1-96,-4 0-64,-2 2-272,-2-5-592,-3-7-1650,-1-1-831</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6:19.546"/>
    </inkml:context>
    <inkml:brush xml:id="br0">
      <inkml:brushProperty name="width" value="0.1" units="cm"/>
      <inkml:brushProperty name="height" value="0.1" units="cm"/>
      <inkml:brushProperty name="color" value="#0000FF"/>
    </inkml:brush>
  </inkml:definitions>
  <inkml:trace contextRef="#ctx0" brushRef="#br0">42 11 2401,'-12'0'656,"1"-2"-431,7-5-65,0 5 96,0 2-144,0 0-64,4 4-32,-2-4-32,4 0-176,0 0-497,0-4-591</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6:15.973"/>
    </inkml:context>
    <inkml:brush xml:id="br0">
      <inkml:brushProperty name="width" value="0.1" units="cm"/>
      <inkml:brushProperty name="height" value="0.1" units="cm"/>
      <inkml:brushProperty name="color" value="#0000FF"/>
    </inkml:brush>
  </inkml:definitions>
  <inkml:trace contextRef="#ctx0" brushRef="#br0">1 8 2321,'6'-7'1009,"6"7"-305,-2 9-256,-3-13 16,-1 4-224,0 6 0,0-8-95,-4 4-97,6-6 0,-8 8-16,3-4-16,-8 2-208,5-4-529</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6:15.586"/>
    </inkml:context>
    <inkml:brush xml:id="br0">
      <inkml:brushProperty name="width" value="0.1" units="cm"/>
      <inkml:brushProperty name="height" value="0.1" units="cm"/>
      <inkml:brushProperty name="color" value="#0000FF"/>
    </inkml:brush>
  </inkml:definitions>
  <inkml:trace contextRef="#ctx0" brushRef="#br0">1 25 1745,'2'-8'384,"8"8"-160,0 0 176,13-3 16,8-1-223,12 0-161,4 6-32,7-6-257,3 1-431</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6:14.441"/>
    </inkml:context>
    <inkml:brush xml:id="br0">
      <inkml:brushProperty name="width" value="0.1" units="cm"/>
      <inkml:brushProperty name="height" value="0.1" units="cm"/>
      <inkml:brushProperty name="color" value="#0000FF"/>
    </inkml:brush>
  </inkml:definitions>
  <inkml:trace contextRef="#ctx0" brushRef="#br0">1 6 2913,'0'-2'657,"4"1"-465,-2 2-128,0-4-32,8 6-32,0-1 0,3 4-160,9-4-641</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8:07.576"/>
    </inkml:context>
    <inkml:brush xml:id="br0">
      <inkml:brushProperty name="width" value="0.1" units="cm"/>
      <inkml:brushProperty name="height" value="0.1" units="cm"/>
      <inkml:brushProperty name="color" value="#0000FF"/>
    </inkml:brush>
  </inkml:definitions>
  <inkml:trace contextRef="#ctx0" brushRef="#br0">124 81 2481,'-39'19'1107,"33"-16"-804,1 0-1,-1 0 0,0 0 0,0-1 1,0 1-1,-10 1 0,-16 0 1911,30-4-1743,4 0-95,18-1-32,498-20 1333,129-9-1125,-474 19-563,155-26-10,-194 18-4,-96 16 36,45 2 0,2 0 247,-59 2 78,-21 0-250,-1-1 0,1 1 0,-1-1 1,0 0-1,1-1 0,-1 1 0,6-2 1,-6 2 647</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8:06.208"/>
    </inkml:context>
    <inkml:brush xml:id="br0">
      <inkml:brushProperty name="width" value="0.1" units="cm"/>
      <inkml:brushProperty name="height" value="0.1" units="cm"/>
      <inkml:brushProperty name="color" value="#0000FF"/>
    </inkml:brush>
  </inkml:definitions>
  <inkml:trace contextRef="#ctx0" brushRef="#br0">93 50 1665,'-9'1'701,"-1"1"1,1 0 0,0 1-1,1 0 1,-11 5 0,17-7-516,1 0 0,-1 0 1,0 0-1,0 0 1,0 0-1,0-1 0,0 1 1,1-1-1,-1 0 0,0 1 1,0-1-1,0 0 1,-3 0-1,43 16 913,146-33 220,9 1-1035,145-3-26,-157 5-153,-31 3-13,145-5 99,-152 19-63,-143-1-123,0-2-173,0 1 0,-1-1-1,1 1 1,0-1-1,0 1 1,0-1-1,0 0 1,0 1-1,0-1 1,-1 1 0,1-1-1,0 1 1,0-1-1,0 1 1,1-1-1,-1 1 1,0-1-1,0 1 1,0-1 0,0 1-1,0-1 1,0 0-1,1 1 1,-1-1-1,0 1 1,0-1-1,2 2-167</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8:04.045"/>
    </inkml:context>
    <inkml:brush xml:id="br0">
      <inkml:brushProperty name="width" value="0.1" units="cm"/>
      <inkml:brushProperty name="height" value="0.1" units="cm"/>
      <inkml:brushProperty name="color" value="#0000FF"/>
    </inkml:brush>
  </inkml:definitions>
  <inkml:trace contextRef="#ctx0" brushRef="#br0">10 13 3778,'-9'-9'6164,"13"8"-4837,9 3-1252,-1-1 1,1-1-1,0 0 0,24-3 1,10 0-21,9 3-40,216 6 66,30-4 7,-293-3-32,-15 4 38,5-2-232,1 0-1,0 0 1,-1 0-1,1 0 1,-1 0 0,0 0-1,1 0 1,-1 0 0,0 0-1,1 0 1,-1-1 0,0 1-1,0 0 1,0 0 0,0-1-1,0 1 1,0-1-1,0 1 1,0-1 0,0 1-1,-1 0 1,-7 4-2039,3-1-75</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7:26.804"/>
    </inkml:context>
    <inkml:brush xml:id="br0">
      <inkml:brushProperty name="width" value="0.1" units="cm"/>
      <inkml:brushProperty name="height" value="0.1" units="cm"/>
      <inkml:brushProperty name="color" value="#E71224"/>
    </inkml:brush>
  </inkml:definitions>
  <inkml:trace contextRef="#ctx0" brushRef="#br0">109 190 5074,'0'-1'67,"0"1"-1,0 0 0,1 0 0,-1 0 1,0 0-1,0-1 0,0 1 0,0 0 0,1 0 1,-1 0-1,0 0 0,0 0 0,1 0 1,-1 0-1,0-1 0,0 1 0,0 0 1,1 0-1,-1 0 0,0 0 0,0 0 1,1 0-1,-1 0 0,0 0 0,0 0 1,1 0-1,-1 0 0,0 1 0,0-1 1,1 0-1,-1 0 0,0 0 0,0 0 0,0 0 1,1 0-1,-1 0 0,0 1 0,0-1 1,0 0-1,1 0 0,-1 0 0,0 0 1,0 1-1,0-1 0,0 0 0,1 1 1,14 17 943,11 27-452,8 57-58,-19-53-530,-15-35-143</inkml:trace>
  <inkml:trace contextRef="#ctx0" brushRef="#br0" timeOffset="437.32">0 224 5042,'1'-4'148,"-1"0"0,1 1 0,0-1-1,0 1 1,0 0 0,0-1 0,1 1-1,-1 0 1,1 0 0,0-1 0,0 1 0,0 1-1,0-1 1,0 0 0,1 0 0,-1 1-1,1 0 1,0-1 0,0 1 0,0 0-1,0 0 1,0 0 0,0 1 0,0-1 0,6-1-1,6-2 25,1-1 0,0 2 0,0 0-1,21-2 1,-23 4-108,1 1 0,-1 1 0,0 0 1,1 0-1,-1 2 0,0 0 0,1 0 0,-1 1 0,0 1 0,-1 1 0,16 6 0,-23-8-58,1 0 0,-1 1 0,0 0 0,1 0 0,-2 1-1,1 0 1,-1 0 0,1 0 0,-1 1 0,-1-1 0,1 1 0,-1 0-1,0 1 1,0-1 0,-1 1 0,0-1 0,0 1 0,-1 0 0,0 0-1,0 0 1,0 1 0,-1-1 0,1 9 0,-2-10 6,0 1 0,0-1 0,-1 1 0,0-1 0,0 0 0,0 1 0,-1-1 0,0 0 0,0 0 0,0 0 0,-1 0 0,0 0-1,0-1 1,-1 1 0,0-1 0,0 0 0,0 0 0,0 0 0,-1 0 0,1-1 0,-1 0 0,0 0 0,-1 0 0,1 0 0,-1-1 0,0 0 0,1 0 0,-1-1 0,-1 0 0,1 0 0,0 0 0,0-1 0,-1 1 0,1-2 0,-1 1 0,-8-1 0,4 1 31,1-1 1,-1 0-1,0-1 1,1 0-1,-1-1 1,1 0-1,0-1 1,-1 0-1,-14-6 1,75 10-5884,-20-2 2614</inkml:trace>
  <inkml:trace contextRef="#ctx0" brushRef="#br0" timeOffset="889.97">743 127 4434,'-1'-2'161,"0"0"1,0 0-1,1 0 1,-1 1-1,-1-1 1,1 0-1,0 0 1,0 1-1,-1-1 1,1 0-1,-1 1 0,1 0 1,-1-1-1,1 1 1,-1 0-1,0 0 1,0 0-1,0 0 1,0 0-1,0 0 1,0 0-1,0 1 0,0-1 1,0 1-1,0-1 1,0 1-1,0 0 1,0 0-1,0 0 1,0 0-1,-1 0 0,1 0 1,0 1-1,-4 0 1,0 1-109,-1-1 0,1 1 0,0 1 0,0-1 0,0 1 0,0 0 1,0 0-1,0 0 0,1 1 0,-8 6 0,11-8-51,1-1 1,0 0-1,0 1 1,-1 0-1,1-1 0,0 1 1,0-1-1,0 1 1,1 0-1,-1 0 0,0 0 1,1-1-1,-1 1 1,1 0-1,-1 0 1,1 0-1,0 0 0,0 0 1,0 0-1,0 0 1,0 0-1,0 0 0,1 0 1,-1-1-1,1 1 1,-1 0-1,1 0 0,0 0 1,0 0-1,-1-1 1,1 1-1,1 0 1,-1-1-1,0 1 0,3 2 1,-1 0-2,1 0 1,0 0 0,0-1-1,1 1 1,-1-1 0,1 0-1,-1 0 1,1 0 0,0-1-1,0 0 1,8 3 0,-2-2-1,0-1 0,1 1 0,0-2 0,-1 0 0,1 0 0,0-1 0,15-1 0,-26 0-99,1 1 0,-1-1 0,0 0 0,1 0 0,-1 0 0,0 1 0,0-1 0,1 0 0,-1 0 0,0-1 0,0 1 0,1-2 0</inkml:trace>
  <inkml:trace contextRef="#ctx0" brushRef="#br0" timeOffset="1253.25">931 430 6611,'0'3'1137,"-3"-4"-529,5-2 240,-1 3-544,-1 3-112,2-6-144,3-1 0,-1 4-96,4-6-656,-3 0-608</inkml:trace>
  <inkml:trace contextRef="#ctx0" brushRef="#br0" timeOffset="1658.87">951 258 2977,'-6'-9'3010,"1"5"-1842,2 4-431,3-3-241,2 3-416,1 5-80,-3 0 16,3-2-96,0 10-256,2-5-913,4 2-2064</inkml:trace>
  <inkml:trace contextRef="#ctx0" brushRef="#br0" timeOffset="2100.89">1184 142 3890,'3'48'3180,"-1"-28"-2903,3 40 25,24 112-1,-25-156-271,-7-22 197,-5-27-6,6 23-200,-28-245 422,24 224 355,5 28-279,3 8-153,5 10-331,-3-4 6,13 28 67,40 70 0,-51-99-105,1 0 0,0 0-1,1-1 1,0 0-1,0 0 1,1-1-1,0-1 1,0 1 0,1-1-1,0-1 1,18 10-1,-26-15-3,0 0-1,0-1 0,0 1 0,0 0 0,0-1 1,0 1-1,0-1 0,0 0 0,-1 1 1,1-1-1,0 0 0,0 0 0,0 0 0,0-1 1,0 1-1,0 0 0,0-1 0,0 0 1,0 1-1,0-1 0,0 0 0,2-1 1,-2 0 3,0 0 0,0 0 1,0 0-1,0 0 1,0-1-1,-1 1 1,1 0-1,-1-1 1,0 1-1,1-1 1,-1 0-1,0 1 1,1-7-1,0 1 8,-1-1 1,0 0 0,0 1-1,-1-1 1,0 0-1,-1 0 1,0 0-1,0 1 1,-3-13-1,-10-29-15,9 33 1,1-1 1,-2 1 0,-1 0 0,-8-17 0,10 23-56,-2-3-185,4 14 88,0 11-2,3-6-175,0 1-1,0-1 0,1 0 0,0 1 1,0-1-1,0 0 0,1 1 0,-1-1 1,4 6-1,8 12-2158</inkml:trace>
  <inkml:trace contextRef="#ctx0" brushRef="#br0" timeOffset="2553.73">1600 298 4018,'0'0'74,"-1"0"0,1 0 0,0-1 0,-1 1-1,1 0 1,0 0 0,-1 0 0,1 0 0,0-1 0,-1 1 0,1 0 0,0 0 0,-1 0 0,1 0 0,0 0 0,-1 0 0,1 0-1,0 0 1,-1 0 0,1 0 0,0 0 0,-1 0 0,1 1 0,0-1 0,-1 0 0,1 0 0,0 0 0,-1 0 0,1 0 0,0 1-1,0-1 1,-1 0 0,1 0 0,0 0 0,-1 1 0,1-1 0,0 0 0,0 1 0,0-1 0,-1 0 0,1 0 0,0 1 0,0 0-1,-2 21 898,10 25-669,-6-41-246,1 1 1,0 0 0,0-1 0,0 0 0,1 0 0,-1 0-1,2 0 1,-1 0 0,1-1 0,5 6 0,-7-9-39,-1 0 0,1 0 0,0 0 0,-1-1 0,1 1 0,0-1 0,0 0 0,0 0 0,0 0 0,0 0 0,1-1 0,-1 1 0,0-1 0,0 0 0,0 0 0,0 0 0,1 0 0,-1 0 0,0-1 0,0 1 0,0-1 0,0 0 0,0 0 0,6-3 0,-3 1 1,-1 0 0,0 0 1,1-1-1,-1 1 0,0-1 1,-1-1-1,1 1 0,-1-1 0,0 1 1,0-1-1,0 0 0,-1 0 1,4-8-1,-4 8 0,-1 0 0,0 1 1,0-1-1,-1 0 0,1 0 1,-1 0-1,0 0 0,0 0 0,-1-1 1,0 1-1,0 0 0,0 0 0,0 0 1,-1 0-1,0-1 0,-2-6 0,0 3 18,0 0-1,-1 1 1,0-1-1,0 1 1,-1 0-1,0 1 1,-10-11-1,13 15-30,0 1 0,-1 0-1,1 0 1,-1 0-1,1 0 1,-1 0 0,0 1-1,0-1 1,0 1 0,0 0-1,0 0 1,0 0-1,0 0 1,0 0 0,-1 1-1,1 0 1,0-1-1,0 1 1,-1 0 0,1 0-1,0 1 1,0-1-1,-1 1 1,-4 1 0,5 0-38,0-1 0,0 1 1,0 0-1,1 0 1,-1 0-1,1 0 0,-1 0 1,1 0-1,0 1 0,0-1 1,0 1-1,0-1 1,0 1-1,1 0 0,-1 0 1,1 0-1,0 0 1,0 0-1,0 0 0,0 0 1,0 0-1,1 1 1,-1-1-1,1 4 0,-1 0-338,0 1-1,1 0 0,0-1 0,1 1 0,-1 0 1,1-1-1,1 1 0,0-1 0,3 12 0,8 9-2208</inkml:trace>
  <inkml:trace contextRef="#ctx0" brushRef="#br0" timeOffset="3187.13">2227 274 4818,'0'-2'210,"-1"0"-1,1 0 1,-1 1-1,0-1 1,0 0-1,1 1 1,-1-1-1,0 1 1,0-1-1,-1 1 1,1-1-1,0 1 1,0 0-1,-1-1 1,1 1-1,-1 0 1,1 0-1,-1 0 1,1 0-1,-1 1 1,0-1-1,0 0 1,1 1-1,-1-1 1,-3 0-1,3 2-170,-1 0 0,1 0 0,0 0 0,0 1 0,0-1-1,0 0 1,0 1 0,0 0 0,0-1 0,1 1 0,-1 0 0,0 0-1,1 0 1,-1 0 0,1 0 0,0 0 0,0 1 0,0-1 0,-1 4-1,0-1-30,0 0-1,1-1 0,0 1 1,0 0-1,0 0 0,0 0 0,1 0 1,0 0-1,0 0 0,0 0 1,1 0-1,0 0 0,0-1 1,1 7-1,-1-7-12,0-1-1,1 0 1,-1 1 0,1-1 0,-1 0 0,1 0-1,0 0 1,0 0 0,0 0 0,0-1 0,1 1-1,-1 0 1,1-1 0,0 0 0,-1 0-1,1 0 1,0 0 0,0 0 0,1 0 0,4 1-1,-6-2-6,1-1-1,-1 1 0,0-1 1,1 0-1,-1 0 0,0 0 0,1 0 1,-1 0-1,0-1 0,1 1 1,-1-1-1,0 0 0,0 1 1,1-1-1,-1 0 0,0 0 0,0 0 1,0-1-1,0 1 0,0 0 1,0-1-1,-1 1 0,1-1 0,0 0 1,-1 0-1,1 1 0,-1-1 1,0 0-1,1 0 0,-1 0 1,0-1-1,0 1 0,1-4 0,2-5 14,0 1 0,-1 0 0,-1-1 0,0 0 0,2-21 0,-1-16 16,-8-94 0,2 119 252,6 43-47,2 25-142,-3-26-98,2 33-118,3 0-1,17 67 1,-18-93-2390,-5-17 229</inkml:trace>
  <inkml:trace contextRef="#ctx0" brushRef="#br0" timeOffset="3640.98">2394 335 4290,'19'-6'3099,"20"-7"-3066,-36 10 3,0 0 0,1 0 0,-1 0 0,-1-1 0,1 1 0,0-1 0,-1 1-1,0-1 1,0 0 0,0 0 0,0 0 0,0 0 0,0-6 0,-1 8 12,0 0-1,-1 0 1,1 0-1,-1 0 1,1 0-1,-1 0 1,0 0-1,0 0 1,0 0-1,0 0 1,-1 0-1,1 0 1,0 0-1,-1 0 1,1 1 0,-1-1-1,0 0 1,0 0-1,1 0 1,-1 0-1,0 1 1,-1-1-1,1 0 1,0 1-1,0-1 1,-1 1-1,1-1 1,-1 1-1,-3-2 1,4 2-26,-1 1 0,1-1-1,-1 1 1,0 0 0,1 0 0,-1 0 0,0 0 0,1 0 0,-1 0-1,0 0 1,1 1 0,-1-1 0,0 0 0,1 1 0,-1-1-1,1 1 1,-1 0 0,1 0 0,-1 0 0,1-1 0,-2 3-1,-26 22 97,25-19-100,0 0 1,1 0-1,-1 0 1,1 0 0,1 0-1,-1 0 1,1 1-1,0 0 1,0-1-1,1 1 1,0 0 0,0 0-1,1 0 1,0-1-1,0 1 1,0 0 0,1 0-1,0 0 1,0 0-1,1-1 1,0 1 0,0-1-1,1 1 1,0-1-1,0 0 1,0 0-1,0 0 1,1 0 0,0-1-1,8 9 1,-10-13-155,-1 0 0,1 0 0,-1 0 0,1 0 0,-1 0 0,1 0 0,0-1 0,0 1 0,-1-1 0,1 1 0,0-1 0,0 0 0,-1 1 0,1-1 0,0 0 0,0 0 0,0 0 0,0-1 0,-1 1 0,1 0 0,0-1 0,0 1 0,-1-1 0,1 1 0,0-1 0,-1 0 0,1 0 0,0 0 0,-1 0 0,1 0 0,-1 0 0,0 0 0,3-3 0,9-5-3332</inkml:trace>
  <inkml:trace contextRef="#ctx0" brushRef="#br0" timeOffset="4082.57">2617 178 4802,'12'37'3130,"4"18"-2623,-8-13-193,-3-22-258,-2-1 0,3 37 0,-6-55-69,0-2 17,0 1 0,1 0 1,-1 0-1,0 0 0,0 0 0,0 0 0,1 0 0,-1-1 0,0 1 1,0 0-1,0 0 0,0 0 0,0-1 0,0 1 0,1 0 0,-1 0 0,0 0 1,0-1-1,0 1 0,0 0 0,0 0 0,0-1 0,0 1 0,0 0 1,0 0-1,0 0 0,0-1 0,0 1 0,0 0 0,0 0 0,0-1 1,0 1-1,0 0 0,0 0 0,-1 0 0,1-1 0,0 1 0,0 0 1,0 0-1,0 0 0,0-1 0,0 1 0,-1 0 0,1 0 0,0 0 1,0-1-1,-9-15 15,5 11 2,-4-23 6,1 0 1,2 0 0,0-1-1,0-30 1,3 34 10,0 6 56,1 0 0,3-27 0,-2 41-49,0-1 0,1 0 0,0 1 0,1-1 0,-1 1 0,1-1 0,0 1 0,0 0 0,1 0 0,0 0 0,0 0 0,5-7 0,-6 10-38,1 0 1,0 0-1,0 0 1,0 0-1,0 1 1,0-1-1,0 1 1,1 0-1,-1 0 1,0 0-1,1 0 1,-1 1-1,1-1 1,-1 1-1,1 0 1,-1 0-1,1 0 1,-1 0-1,0 1 1,1-1-1,5 3 1,-1-1-270,1 0 0,-1 1 0,0 0 0,0 0 0,-1 1 0,1 0 0,9 7-1,-10-1-1924</inkml:trace>
  <inkml:trace contextRef="#ctx0" brushRef="#br0" timeOffset="4492.86">2625 231 4722,'5'3'1185,"1"4"31,0-7-271,2-3-609,6 6 144,1-3-432,-3 0 80,2-4-128,1 1-336,0 0-833,-5 3-2336</inkml:trace>
  <inkml:trace contextRef="#ctx0" brushRef="#br0" timeOffset="4493.86">2803 312 4514,'1'-4'5811,"4"1"-5123,-6 3-592,5-3-64,-2 9-64,-5-6-528,1 4-929,-10 1-1680</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7:20.289"/>
    </inkml:context>
    <inkml:brush xml:id="br0">
      <inkml:brushProperty name="width" value="0.1" units="cm"/>
      <inkml:brushProperty name="height" value="0.1" units="cm"/>
    </inkml:brush>
  </inkml:definitions>
  <inkml:trace contextRef="#ctx0" brushRef="#br0">52 15 3057,'-3'0'224,"0"1"0,0-1 0,0 0 0,0-1-1,0 1 1,0 0 0,0-1 0,0 0-1,1 1 1,-1-1 0,0 0 0,0-1 0,1 1-1,-1 0 1,0-1 0,-3-2 531,11 6 1163,11 3-1739,1-1 0,0-1 0,-1 0 1,1-1-1,0-1 0,26-1 0,-25 0-112,731-2 1336,-550-2-1179,-28-1-40,-144 7-38,-17 1-101,-13 0-193</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6:41.219"/>
    </inkml:context>
    <inkml:brush xml:id="br0">
      <inkml:brushProperty name="width" value="0.1" units="cm"/>
      <inkml:brushProperty name="height" value="0.1" units="cm"/>
      <inkml:brushProperty name="color" value="#0000FF"/>
    </inkml:brush>
  </inkml:definitions>
  <inkml:trace contextRef="#ctx0" brushRef="#br0">19 25 2033,'-8'-1'1795,"-3"1"1541,21 5-2107,11 0-913,0-2 0,0 0-1,41 0 1,12 2-71,6-4-108,-60-2-102,0 0 0,38 6 0,5 1 118,0-2-1,0-3 1,100-11-1,-120 7-63,477-7 453,-189 9-185,-118-1-199,-183 1-74,52-10 0,3 0-23,-20 5 19,-24 2-13,43 1 0,159 5 167,-192 2 759,-28 2-809,-20-5-209,-6-1-147,-30 3-1021,-9 13-2478,30-11 1414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2:59.777"/>
    </inkml:context>
    <inkml:brush xml:id="br0">
      <inkml:brushProperty name="width" value="0.1" units="cm"/>
      <inkml:brushProperty name="height" value="0.1" units="cm"/>
      <inkml:brushProperty name="color" value="#0000FF"/>
    </inkml:brush>
  </inkml:definitions>
  <inkml:trace contextRef="#ctx0" brushRef="#br0">2726 1326 3442,'-10'-22'3920,"0"-2"-3188,7 22-671,0-1-1,1 1 1,-1-1-1,0 1 0,0 0 1,0 0-1,-1 0 0,1 1 1,0-1-1,-1 1 1,1 0-1,-1 0 0,1 0 1,-1 0-1,0 0 0,1 1 1,-1 0-1,0 0 1,1 0-1,-7 1 0,-7 1 37,-1 1 0,1 1 0,-19 7 0,2-1 64,-8 3 66,1 1 1,1 2-1,0 2 0,2 2 0,0 1 0,-42 32 0,27-11-42,3 2 0,1 3 0,-48 58-1,62-60-62,2 1 1,2 1-1,3 1 0,-45 101 0,50-88 16,-21 90 1,15-47-40,-10 47 85,35-126-157,1 0 0,1-1 1,1 1-1,2 32 1,1 66 99,-3-86-71,1 1 0,6 37 1,3-21-7,2 0 1,32 91 0,-17-76 17,49 92 0,-53-122-10,1-1 1,3-1 0,46 54 0,-62-80-31,170 174 380,-153-161-376,1-2-1,1 0 1,1-2 0,1-1 0,36 17 0,-19-17-27,0-2 0,2-3 1,-1-1-1,1-3 0,1-1 1,0-3-1,61-1 0,-58-4-7,-1-2 1,61-9-1,-84 5 9,-1-1 0,0-1 0,0-1 0,-1-2 0,39-19 1,-26 6-7,-1-2 1,-2-1 0,-1-2 0,-1-2 0,-1-1 0,-2-2 0,-1-1 0,-2-1-1,39-58 1,-18 21 20,-18 26-22,51-90 0,26-114 59,-105 240-46,13-43 142,-1 1 0,-4-2 0,-1 0 1,6-86-1,-13 100-131,6-102 171,-11 124-162,0-1-1,-2 1 0,0 0 1,-1 0-1,-9-29 0,2 9-32,1-2 0,2 1 0,-1-41 0,3 36 0,-1 0 0,-11-42 0,1 42 0,-1 1 0,-2 1 0,-2 0 0,-49-72 0,60 101 0,-1 1 0,1 0 0,-25-20 0,-6-5 1,-112-104-2,76 74 1,61 55 0,0 0 1,-1 1-1,-31-15 0,-9-5 0,34 17 0,0 1 0,-32-13 1,45 22-3,0 1 1,0 0-1,0 0 1,0 1-1,-1 1 1,1 0 0,0 0-1,-1 1 1,-10 1-1,-34 6-510,0 3 0,-67 20 1,84-17-1428,-69 32 0,68-23-1855</inkml:trace>
  <inkml:trace contextRef="#ctx0" brushRef="#br0" timeOffset="1172.6">990 1778 2977,'-11'19'1686,"9"-17"-1479,1 0-1,-1 0 1,1 0 0,0 0 0,0 0 0,0 1 0,0-1-1,0 0 1,0 1 0,1-1 0,-1 3 0,0 0 161,0-1-2,0 0-1,0 0 1,1 1-1,0-1 1,-1 0-1,1 0 0,2 9 1,22-77 1264,-16 37-1537,-1-1 1,7-51 0,-11 52-64,1 0 1,2 1-1,16-46 1,-18 62-32,3-7 49,0 0 0,19-30 0,-22 42-41,-1 0 0,1 0 1,0 1-1,0 0 0,1 0 1,-1 0-1,1 0 0,0 1 1,0-1-1,0 1 0,0 1 1,1-1-1,7-2 0,-10 4-4,-1 0 0,1 0 0,0 1 0,0-1 0,0 1 0,0 0 0,-1 0 0,1 0-1,0 0 1,0 0 0,0 1 0,0-1 0,-1 1 0,1 0 0,0 0 0,0 0 0,-1 0 0,5 2 0,-3 0 5,0 0 0,-1 0 0,1 1 0,0-1 0,-1 1 0,0 0 1,0 0-1,0 0 0,4 8 0,1 5 12,-1 1-1,-1-1 1,0 1-1,5 29 1,-7-26 38,-1 0 1,-1 0-1,0 0 1,-2 0-1,0 0 0,-2 1 1,0-1-1,-8 31 1,9-49-31,-3 10-42,0-18-722,-7-16-1245,-5 5-2280</inkml:trace>
  <inkml:trace contextRef="#ctx0" brushRef="#br0" timeOffset="1548.08">1021 1671 4386,'8'-5'3829,"16"5"-3427,-15 0 65,173-17-166,-160 14-853,-3 1-862,5 1-995</inkml:trace>
  <inkml:trace contextRef="#ctx0" brushRef="#br0" timeOffset="4097.01">5000 1280 3089,'-33'-29'1492,"17"15"-519,-36-25 1,7 11-297,-133-87 930,159 105-1552,-1 0 1,0 1-1,0 1 1,0 1-1,-1 1 1,0 1-1,-1 0 0,-21-1 1,3 1 189,-1 2 1,0 1-1,-81 8 1,37 1 160,68-8-314,0 2-1,0 0 1,0 1-1,0 1 1,1 0-1,-1 1 1,1 1-1,-31 13 1,12 2-10,-51 31 233,58-30-213,12-11-47,2 0 0,-1 2 1,-21 21-1,24-21-14,0 0 0,-25 16 0,24-18-17,0 0 0,0 1 0,-15 17 0,-108 148 467,121-154-441,-115 182 363,110-167-363,1 1-1,2 1 1,-21 70-1,20-23 60,3 1-1,-4 107 0,6-44 13,9-84-94,4-1 0,2 0 0,3 0 1,26 124-1,-15-130-15,2-2 1,3 0-1,50 100 1,-25-60 22,-34-73-11,1 0 0,1-1 1,0 0-1,2-1 0,1-1 0,28 28 0,-11-18 17,0-2 0,3-1 1,39 24-1,-5-6 10,-37-22 13,2-1-1,0-2 0,1-1 1,51 18-1,186 38 307,-223-67-337,1-1 1,-1-3 0,79-3-1,-101-4-27,1-1 1,-1-2-1,0-1 0,0-1 1,41-16-1,131-71 3,-177 82-11,10-7-3,-2-1 0,0-1 0,54-49 0,74-90-4,-150 150 12,10-13 2,-2 0 0,0-1 0,-1 0 0,-2-2 0,19-40 0,-8 4 11,24-86-1,-44 123 1,5-50 1,-8 46-7,1-16 26,-2 0-1,-2-1 1,-6-49 0,-28-135 186,20 148-198,-13-25 3,2 7 10,12 4 0,8 48 5,-15-57-1,11 75 15,-2 1-1,-29-54 1,-1-4-31,25 55-25,-1 1 0,-2 0 0,-1 1 0,-32-35 0,42 52-5,0 0-1,-1 1 1,-1 1-1,0 0 1,0 0-1,-1 2 1,0-1-1,-1 1 1,0 1-1,0 1 1,-1 0-1,-28-9 0,37 14-166,-31-3-724,35 5 663,0 1 1,1-1-1,-1 0 0,0 1 0,0-1 1,1 1-1,-1 0 0,0 0 0,1-1 1,-1 1-1,0 0 0,1 0 0,-1 1 1,1-1-1,0 0 0,-1 0 0,1 1 1,-2 2-1,-5 11-3217</inkml:trace>
  <inkml:trace contextRef="#ctx0" brushRef="#br0" timeOffset="5201.97">5390 1207 4530,'2'8'5917,"1"-3"-5696,-1 0 0,0-1 0,0 1 0,-1 0 0,3 7 0,8 159 342,-16-234-483,2 42-33,1-1 0,0 0-1,3-24 1,0 34-47,2-21-4,2 1 0,10-35 1,-14 60 2,0 0 0,1-1 1,0 1-1,0 0 0,1 0 1,0 1-1,0-1 0,1 1 1,-1 0-1,1 0 0,1 0 1,-1 1-1,1 0 0,10-8 1,-13 11 2,0 1 1,0-1-1,0 1 1,0-1 0,0 1-1,0 0 1,1 0-1,-1 1 1,0-1-1,0 1 1,1-1-1,-1 1 1,0 0-1,1 0 1,-1 1 0,7 0-1,-8 0 0,1 0 0,-1 1-1,1-1 1,-1 0 0,0 1-1,0-1 1,0 1 0,0 0 0,0 0-1,0 0 1,0 0 0,-1 0-1,1 0 1,-1 0 0,1 1-1,-1-1 1,0 1 0,0-1 0,0 1-1,0-1 1,0 1 0,0 2-1,1 8 1,1 0-1,-2 0 1,0 0-1,0 0 0,-2 0 1,-1 19-1,1-27 1,0 1-1,1-1 1,-1 0-1,-1 0 0,1 0 1,-1 0-1,0 0 1,0 0-1,-1 0 1,1-1-1,-1 1 1,0-1-1,0 0 1,-1 0-1,1 0 0,-1 0 1,0 0-1,-8 5 1,11-8-1,1-1 0,0 0 1,0 1-1,-1-1 0,1 0 1,0 1-1,-1-1 0,1 0 1,-1 1-1,1-1 0,0 0 1,-1 0-1,1 0 0,0 1 1,-1-1-1,1 0 0,-1 0 1,1 0-1,-1 0 0,1 0 1,0 0-1,-1 0 0,1 0 1,-1 0-1,1 0 0,-1 0 1,1 0-1,-1 0 0,1 0 1,0 0-1,-1-1 0,1 1 1,-1 0-1,1 0 0,0 0 1,-1-1-1,1 1 0,0 0 1,-1 0-1,1-1 0,0 1 1,-1 0-1,1-1 0,0 1 1,0-1-1,-1 1 0,1 0 1,0-1-1,0 1 0,0 0 1,-1-1-1,1 1 0,0-1 1,0 1-1,0-1 0,0 1 1,0 0-1,0-1 0,0 1 1,0-1-1,0 1 0,0-1 1,0 1-1,0-1 0,0 1 1,1-1-1,-1-2-1,1 1 0,-1-1 0,1 1 0,0 0-1,0-1 1,0 1 0,0 0 0,0-1 0,1 1 0,2-3 0,-1 2-1,-1 1 1,1 0-1,0 0 0,0 0 0,0 1 1,0-1-1,0 1 0,0-1 1,0 1-1,0 0 0,1 0 1,-1 1-1,0-1 0,1 1 1,-1-1-1,0 1 0,1 0 1,3 1-1,-2 0 0,0 0-1,0 0 1,0 0 0,0 1-1,0 0 1,-1 0 0,1 1-1,0-1 1,-1 1 0,0 0-1,5 4 1,-4-2-1,0-1-1,0 0 1,-1 1-1,1 0 1,-1 0 0,-1 1-1,1-1 1,-1 1-1,0-1 1,0 1-1,0 0 1,-1 0 0,0 1-1,0-1 1,-1 0-1,0 1 1,0-1-1,0 1 1,-1 9-1,0-10 35,-1 0 0,-1 0 0,1 0 0,-1 0 0,0-1 0,0 1 0,0-1-1,-1 0 1,0 1 0,0-1 0,-1 0 0,1-1 0,-1 1 0,0 0 0,0-1-1,0 0 1,-1 0 0,0-1 0,1 1 0,-1-1 0,-1 0 0,1 0-1,0 0 1,-1-1 0,1 0 0,-1 0 0,0 0 0,0-1 0,1 0 0,-1 0-1,0-1 1,0 1 0,0-1 0,0 0 0,0-1 0,-6-1 0,-1 0 0,0 0 1,0-1 0,1-1-1,0 0 1,0-1 0,0 0-1,-21-13 1</inkml:trace>
  <inkml:trace contextRef="#ctx0" brushRef="#br0" timeOffset="7880.98">334 892 4386,'-1'-19'4395,"0"39"-2632,-2 21-1003,-29 100 352,20-73-878,3 1 0,-1 110 0,8-62-35,-35 221 0,30-290-167,-12 101 17,-18 110-53,-2-119 34,5-27-25,2 26 33,-25 248 1,56-355-19,4 37 0,0-1-12,-7 142 56,6 185 144,-1-282-129,-3-84-60,2 1 0,1 0 1,2-1-1,0 1 0,13 47 1,-5-37-12,-9-32-16,-1 1 0,2-1 0,-1 0 0,1 0 0,0 0 0,1 0 0,0 0 0,0-1 0,1 0 0,0 1 0,10 10 0,-11-15 0,1-1 0,0 0 1,0 1-1,-1-2 0,1 1 0,0-1 1,1 1-1,-1-2 0,0 1 0,0 0 1,8-1-1,2 1-38,67 3 4,-49-3 30,45 6-1,226 28 21,-219-23-22,-21-4 17,-1 3 0,67 20 0,-46-3-19,1-4-1,1-4 0,1-4 1,99 6-1,73-16 22,323 27 14,122 36-83,-467-43 90,103 4 2,687-48-39,-479 3 11,-345 15-11,100-4 9,-129-16 5,-146 15-1,1-2 1,-1-1-1,51-22 1,-45 16 10,41-13 1,-15 16-7,-48 10-5,0-1-1,0-1 0,0 0 0,13-5 0,-16 5-3,0 0-1,0 1 1,0 0 0,0 0-1,0 1 1,0 0 0,14 1-1,15-8 27,54-7 59,-84 15-40,3 0-145,-14 3-1112,-3 2-389,-2-3-1185</inkml:trace>
  <inkml:trace contextRef="#ctx0" brushRef="#br0" timeOffset="9800.45">726 760 2689,'-7'1'791,"0"0"-1,1 0 0,-1 0 1,1 1-1,0 0 0,-1 0 1,-5 4-1,20-2-704,0-1-1,0 0 1,0-1 0,0 1 0,0-2-1,1 1 1,-1-1 0,1 0-1,-1-1 1,1 0 0,9-1-1,20 1 125,151 3 308,270-31 0,-8-1-337,125 29 104,-92-1 198,598 88-179,-815-66-187,507-27 1,-381 3-70,-304 8-41,180 15 186,-232-18-128,0-2-1,0-1 1,0-2 0,0-2 0,43-11 0,-27 6 194,-33 6-252,38-3 34,-53 5-495,-13 4-716</inkml:trace>
  <inkml:trace contextRef="#ctx0" brushRef="#br0" timeOffset="11899.94">6276 806 4050,'0'0'67,"2"-4"1802,-1 4-1802,-1-1 0,0 1 0,0 0-1,0 0 1,0 0 0,1 0 0,-1 0-1,0 0 1,0 0 0,0 0 0,0 0-1,1 0 1,-1 0 0,0 0 0,0 0 0,0 0-1,1 0 1,-1 0 0,0 0 0,0 0-1,1 1 402,-1-1-401,10 15 1390,5 28-712,-11-12-273,0 56 0,-2-13-250,1 322 733,-1-203-718,-4 78 38,-28 330 402,27-528-496,0-35-68,2 1 0,2-1 0,8 56 0,-3-49-58,-1 0 1,-3 64 0,-3-63 49,3 1 0,9 54 1,4 32 30,5 19-99,-3-25-28,-15-95-7,2 0 0,1-1 0,1 1 0,12 32 0,-13-47-1,-2-1 0,0 1 0,-1 0 0,0 0 0,-2 0 0,0 0 0,-3 27 0,0 18 9,-8 74-3,4-65 0,3-42-11,2-23 4,1 0 0,0 0 0,1 0 1,-1 0-1,1 0 0,0-1 0,1 1 0,1 10 0,5 43 19,-7-53-27,1-1 1,-1 1 0,0 0 0,0-1-1,-1 1 1,0-1 0,0 1 0,0-1-1,-1 0 1,-3 9 0,5-14 22,-6 11-1634,10-28-3455,1-1 899</inkml:trace>
  <inkml:trace contextRef="#ctx0" brushRef="#br0" timeOffset="13620.61">6382 428 4482,'-1'2'4944,"0"3"-3176,14-2-1631,1-1 0,-1 0 0,0-1 0,0-1 0,1 0-1,17-2 1,2-1-112,0 0 25,57-13 1,-78 13-47,-12 3-2,1 0-1,0 0 1,-1 0 0,1 0-1,0 0 1,-1 0-1,1 0 1,0-1 0,-1 1-1,1 0 1,0 0-1,-1-1 1,1 1-1,-1 0 1,1-1 0,-1 1-1,1-1 1,-1 1-1,2-2 1,-4-21 50,-3 7-22,0 2 1,-1-1 0,-11-20-1,12 25-23,-1 0-1,2 0 0,-1 0 0,1-1 1,1 0-1,0 0 0,0 0 0,-1-22 0,5 22 12,0 1 1,0 0-1,1 0 0,1 0 0,-1 0 0,2 0 0,-1 0 0,2 1 0,-1-1 0,1 1 0,0 0 0,11-13 0,-10 17-5,0 0 1,0 0-1,1 0 0,-1 1 0,1 0 0,0 1 1,0 0-1,0 0 0,1 0 0,-1 1 1,0 0-1,1 0 0,0 1 0,-1 0 0,1 0 1,0 1-1,0 0 0,0 0 0,-1 1 1,1 0-1,8 2 0,-7 1-4,0 0 0,0 1 0,0 1 0,0-1-1,-1 2 1,0-1 0,0 1 0,-1 0 0,0 0 0,0 1 0,-1 0 0,0 0 0,0 1-1,-1 0 1,0 0 0,0 0 0,-1 0 0,-1 1 0,1-1 0,1 13 0,-4-10 4,-2 1 1,1 0-1,-2-1 1,0 0-1,0 1 1,-1-1-1,-1 0 1,0 0-1,-8 17 1,-8 28 56,18-51-61,1 0-1,-1 0 1,2 1 0,-1-1-1,0 0 1,1 0 0,1 9-1,-1-14-6,0 1-1,1-1 0,-1 1 0,0-1 0,1 0 0,-1 1 0,1-1 0,0 0 0,-1 1 0,1-1 1,0 0-1,0 0 0,0 0 0,0 0 0,0 0 0,0 0 0,0 0 0,0 0 0,0 0 0,0 0 0,1 0 1,-1-1-1,0 1 0,0-1 0,1 1 0,-1-1 0,1 1 0,-1-1 0,0 0 0,1 1 0,-1-1 1,1 0-1,-1 0 0,1 0 0,-1 0 0,0 0 0,1-1 0,1 1 0,16-4 32,-1-1 0,0 0 0,0-1 0,28-14-1,-20 8 14,32-9 0,-58 21-177,1-1 0,0 1 1,0 0-1,-1-1 0,1 1 0,0 0 0,0 0 0,-1 0 0,1-1 0,0 1 0,0 0 0,-1 0 0,1 0 0,0 0 0,0 0 0,0 0 0,-1 1 1,1-1-1,0 0 0,0 0 0,-1 1 0,1-1 0,0 0 0,0 1 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6:33.743"/>
    </inkml:context>
    <inkml:brush xml:id="br0">
      <inkml:brushProperty name="width" value="0.1" units="cm"/>
      <inkml:brushProperty name="height" value="0.1" units="cm"/>
      <inkml:brushProperty name="color" value="#0000FF"/>
    </inkml:brush>
  </inkml:definitions>
  <inkml:trace contextRef="#ctx0" brushRef="#br0">71 9 2689,'-7'1'674,"0"0"0,0 0-1,1-1 1,-1 0 0,-10-2-1,-2 1 1045,124-2 424,-43-1-2094,0 3 1,101 11-1,-144-6-21,4 0-22,46 3 0,-78-5-1008,1 1 1,-1 0 0,-13 7-1,7-1-3103</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6:26.291"/>
    </inkml:context>
    <inkml:brush xml:id="br0">
      <inkml:brushProperty name="width" value="0.1" units="cm"/>
      <inkml:brushProperty name="height" value="0.1" units="cm"/>
      <inkml:brushProperty name="color" value="#0000FF"/>
    </inkml:brush>
  </inkml:definitions>
  <inkml:trace contextRef="#ctx0" brushRef="#br0">0 18 3954,'1'-1'180,"0"0"0,0 0 1,0-1-1,1 1 0,-1 0 1,0 0-1,0 0 0,1 0 1,-1 1-1,0-1 0,1 0 1,-1 0-1,1 1 0,-1-1 1,1 1-1,-1 0 0,3-1 1,38-2 620,49 16-1108,-84-12 475,36 8-127,-26-4-177,1-1 0,0-2-1,20 2 1</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6:49.726"/>
    </inkml:context>
    <inkml:brush xml:id="br0">
      <inkml:brushProperty name="width" value="0.1" units="cm"/>
      <inkml:brushProperty name="height" value="0.1" units="cm"/>
      <inkml:brushProperty name="color" value="#0000FF"/>
    </inkml:brush>
  </inkml:definitions>
  <inkml:trace contextRef="#ctx0" brushRef="#br0">0 4 2945,'0'0'192,"5"-3"-176,-1 8-16,10-3 0,5-2-32,5 9-384</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6:39.218"/>
    </inkml:context>
    <inkml:brush xml:id="br0">
      <inkml:brushProperty name="width" value="0.1" units="cm"/>
      <inkml:brushProperty name="height" value="0.1" units="cm"/>
      <inkml:brushProperty name="color" value="#0000FF"/>
    </inkml:brush>
  </inkml:definitions>
  <inkml:trace contextRef="#ctx0" brushRef="#br0">76 84 2545,'-68'-41'4752,"67"41"-4738,1 0 0,0 0 0,0 0 0,0 0 0,-1 0 0,1 0 0,0 0 0,0 0 0,-1 0 0,1 0 0,0 0 0,0 0 0,0 0 0,-1 0 0,1 0 0,0 0 0,0 0 0,-1 0 0,1 0 1,0 0-1,0 0 0,0 0 0,-1 1 0,1-1 0,0 0 0,0 0 0,0 0 0,0 0 0,-1 0 0,1 1 0,0-1 0,0 0 0,0 0 0,0 0 0,0 1 0,0-1 0,-1 0 0,1 0 0,0 1 0,0-1 0,0 0 0,0 0 0,0 0 1,0 1-1,0-1 0,0 0 0,0 0 0,0 1 0,0-1 0,0 0 0,0 0 0,0 0 0,0 1 0,0-1 0,1 0 0,-1 0 0,0 1 0,0-1 0,0 1-6,0 0 1,1-1-1,-1 1 0,0 0 0,0 0 0,1 0 0,-1-1 1,0 1-1,1 0 0,-1 0 0,1-1 0,-1 1 1,1 0-1,-1-1 0,1 1 0,0-1 0,-1 1 1,1-1-1,0 1 0,0 0 0,17 3 66,0-1 0,0 0 0,0-1-1,0-1 1,0 0 0,0-2 0,27-3 0,23 0-1,538-24 336,-255 9-376,-117 9-13,-34-4 36,-135 18-35,-53-2 16,1-1 1,0 0-1,0-1 1,17-2-1,20 2 267,-14 0-112,-13-1 51,-16 0 109,-9 1 48,3 0-253,-5 6-747</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5:38.429"/>
    </inkml:context>
    <inkml:brush xml:id="br0">
      <inkml:brushProperty name="width" value="0.1" units="cm"/>
      <inkml:brushProperty name="height" value="0.1" units="cm"/>
    </inkml:brush>
  </inkml:definitions>
  <inkml:trace contextRef="#ctx0" brushRef="#br0">0 0 4034,'0'2'81,"1"-1"1,-1 0 0,1 0-1,-1 0 1,1 0 0,-1 0-1,1 0 1,0 0 0,-1 0-1,1-1 1,0 1-1,0 0 1,0 0 0,-1 0-1,1-1 1,0 1 0,0-1-1,0 1 1,0 0-1,0-1 1,0 0 0,2 1-1,35 13 560,-9-4-94,-18-5-401,1 1-1,0-2 1,0 1 0,1-2-1,0 0 1,-1 0 0,1-1-1,14 0 1,12-1 25,53-6 1,-28 0-92,373-27 78,-329 22-144,48-2-1,-129 12-11,1 0-1,0 2 0,40 8 0,-60-8-3,-1 0 0,0 0 0,0 1 0,-1 0 0,8 4 0,-13-6 0,1 0-1,0 0 1,0 0-1,0 0 1,-1 0-1,1 1 1,-1-1-1,1 1 1,-1-1-1,1 1 1,-1-1-1,0 1 1,0 0-1,0 0 1,0 0-1,0 0 1,0 0-1,0 0 1,-1 0-1,1 0 1,0 2-1,1-1-545</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7:22.158"/>
    </inkml:context>
    <inkml:brush xml:id="br0">
      <inkml:brushProperty name="width" value="0.1" units="cm"/>
      <inkml:brushProperty name="height" value="0.1" units="cm"/>
      <inkml:brushProperty name="color" value="#E71224"/>
    </inkml:brush>
  </inkml:definitions>
  <inkml:trace contextRef="#ctx0" brushRef="#br0">235 195 3298,'-5'-11'1163,"4"8"-842,0 0 1,-1 0 0,1 0 0,-1 0-1,1 0 1,-1 0 0,0 0 0,0 1-1,-5-6 1,15 40 1524,-1-17-1645,6 12 137,10 34 0,-20-51-308,-1-1 0,0 1 0,0 0 0,-1 0 1,0 0-1,-1 0 0,-1 15 0,-19 53-2060</inkml:trace>
  <inkml:trace contextRef="#ctx0" brushRef="#br0" timeOffset="456.07">14 314 3746,'-2'-4'247,"0"0"1,0-1-1,0 1 1,1-1-1,0 0 1,0 1-1,0-1 1,0 0-1,1 0 0,-1 1 1,1-1-1,1 0 1,-1 0-1,1 0 1,0 1-1,2-9 1,0 6-126,-1 0 1,2 1-1,-1-1 0,1 1 1,0 0-1,0 0 0,1 1 1,0-1-1,0 1 0,8-6 1,-2 2-21,1 0-1,-1 2 1,2-1 0,-1 1-1,1 1 1,0 1 0,1-1 0,-1 2-1,1 0 1,0 1 0,15-2-1,-10 3-43,0 1-1,1 0 1,0 2-1,-1 0 1,35 7-1,-46-6-54,-1 1 1,1-1-1,-1 1 0,0 1 0,1-1 1,-2 1-1,1 0 0,0 1 0,-1 0 0,0 0 1,0 0-1,0 1 0,-1 0 0,0 0 1,0 0-1,0 1 0,4 7 0,-4-5-1,-1 0 0,0 0-1,0 0 1,0 0 0,-1 1 0,-1-1-1,0 1 1,0 0 0,-1 0-1,0 0 1,-1-1 0,0 1-1,-1 11 1,0-16 1,0 1 0,-1-1 1,1 1-1,-1-1 0,0 0 0,-1 0 1,1 0-1,-1 0 0,0 0 0,0-1 0,-1 1 1,1-1-1,-1 0 0,0 0 0,0 0 0,0 0 1,-1-1-1,1 0 0,-1 0 0,0 0 1,0 0-1,0-1 0,0 0 0,-7 2 0,-3 1 10,-1-1-1,1 0 0,-1-1 0,0-1 1,1 0-1,-1-2 0,0 0 1,0 0-1,-31-6 0,31-4 79,10 4-401,65 30-4214,-30-16 487</inkml:trace>
  <inkml:trace contextRef="#ctx0" brushRef="#br0" timeOffset="829.47">698 507 6323,'-3'2'2177,"0"0"-1329,-1-3-448,4 0-223,5 1-161,-5-3-16,-1 3-64,2-2-193,-1-3-1263,-1-9-1970</inkml:trace>
  <inkml:trace contextRef="#ctx0" brushRef="#br0" timeOffset="1207.07">680 219 2961,'-7'-10'3826,"6"7"-2913,-1-3 623,4 6-1536,2 0-112,6 11-336,7 5-1265</inkml:trace>
  <inkml:trace contextRef="#ctx0" brushRef="#br0" timeOffset="1586.46">1133 259 3746,'-6'-5'739,"-2"0"1,1 1-1,0-1 0,-1 1 1,-16-5-1,21 8-643,0 0-1,-1 0 0,1 1 1,-1-1-1,0 1 0,1 0 0,-1 0 1,1 0-1,-1 0 0,0 0 1,1 1-1,-1 0 0,1 0 1,-1 0-1,1 0 0,0 0 1,-5 3-1,3 0-53,0 1 1,0 0-1,1 0 1,-1 0 0,1 0-1,0 1 1,0 0-1,1 0 1,0 0-1,0 0 1,0 0-1,1 1 1,0-1-1,0 1 1,1 0-1,0-1 1,-1 14 0,2-13-38,0 0 0,1 0 0,0 1 0,0-1 0,0 0 1,1 0-1,0 0 0,1 0 0,0-1 0,0 1 0,4 7 1,-6-12-8,1 0 0,-1 0 1,0 0-1,1 0 1,-1 0-1,1 0 1,0 0-1,0 0 1,0 0-1,0-1 1,0 1-1,0-1 1,0 0-1,0 1 0,1-1 1,-1 0-1,0 0 1,1-1-1,-1 1 1,1 0-1,-1-1 1,1 1-1,-1-1 1,1 0-1,-1 0 0,1 0 1,-1 0-1,1 0 1,0-1-1,-1 1 1,1-1-1,-1 0 1,0 0-1,4-1 1,0-1 8,-1 0 1,0-1 0,0 1 0,0-1-1,0 0 1,-1-1 0,1 1 0,-1-1 0,0 0-1,0 0 1,-1 0 0,0 0 0,0-1-1,0 1 1,0-1 0,-1 0 0,0 1 0,0-1-1,-1 0 1,0-1 0,0 1 0,1-6-1,-1-16 0,0 1-1,-2 0 0,-6-46 0,5 61 1,-6-27 102,8 36 18,5 25-59,2 8 21,5 50 0,-11-61-299,1 1 1,1-1 0,1 1 0,1-1-1,0 0 1,2-1 0,9 20 0,-8-23-1872,7-4-1622</inkml:trace>
  <inkml:trace contextRef="#ctx0" brushRef="#br0" timeOffset="1997.37">1282 375 4866,'38'-13'3346,"-24"9"-3157,-1 0 1,0-1 0,0-1 0,16-9-1,-27 14-176,1 0 0,-1-1-1,0 1 1,0-1-1,0 1 1,-1-1-1,1 0 1,0 0 0,0 0-1,-1 0 1,0 0-1,1 0 1,-1 0-1,0-1 1,0 1 0,0 0-1,0-1 1,0 1-1,-1-1 1,1 1 0,-1-1-1,0 1 1,1-1-1,-1 1 1,0-1-1,-1 1 1,1-1 0,0 1-1,-2-4 1,2 3 12,-1 1 1,0 0-1,0-1 1,0 1-1,0 0 1,0-1-1,0 1 1,-1 0-1,1 0 1,-1 0-1,0 0 0,1 1 1,-1-1-1,0 0 1,0 1-1,0-1 1,0 1-1,-1 0 1,1-1-1,0 1 1,0 0-1,-1 0 1,1 1-1,-1-1 1,1 0-1,-1 1 1,1-1-1,-1 1 1,1 0-1,-5 0 1,2 1 12,-1-1-1,1 1 1,0 0 0,-1 0 0,1 0 0,0 1 0,0 0 0,0 0 0,0 0 0,0 1 0,0 0-1,1-1 1,-6 6 0,6-4-21,-1 1 0,1 0 0,0 1 0,1-1 0,-1 1 0,1 0 0,0 0 0,0 0-1,1 0 1,0 0 0,0 0 0,1 1 0,-1-1 0,1 1 0,1-1 0,-1 1 0,1-1 0,0 1-1,1 0 1,-1-1 0,1 1 0,1-1 0,-1 0 0,1 1 0,3 7 0,-3-9-82,-1-1-1,1 1 1,0-1 0,1 1 0,-1-1-1,1 0 1,-1 0 0,1 0 0,0 0-1,1-1 1,-1 1 0,1-1 0,0 0 0,-1 0-1,1 0 1,1 0 0,-1-1 0,0 1-1,1-1 1,-1 0 0,1-1 0,-1 1 0,1-1-1,0 0 1,0 0 0,0 0 0,-1-1-1,1 0 1,0 0 0,0 0 0,0 0-1,0-1 1,0 0 0,5-1 0,11-9-1949,0-3-1321</inkml:trace>
  <inkml:trace contextRef="#ctx0" brushRef="#br0" timeOffset="2394.14">1555 186 1969,'25'47'6718,"-11"-18"-6562,-1 1 1,17 55-1,-29-84-154,-1 0 0,0 1 0,1-1 0,-1 0 0,0 0 0,0 1 0,1-1 0,-1 0 0,0 0 0,-1 1 0,1-1 0,0 0 0,0 0 0,-1 2 0,1-2 0,0-1 0,-1 0 0,1 0 0,0 0 0,-1 0 0,1 0 0,0 0 0,-1 0 0,1 0 0,0 0 0,-1 0 0,1 0 0,0 0 0,-1 0 0,1 0 0,0 0 0,-1 0 0,1 0 0,0 0 0,-1 0 0,1 0 0,0-1 0,0 1 0,-1 0 0,1 0 0,0 0 0,-1 0 0,1-1 0,0 1 0,0 0 0,0 0 0,-1-1 0,-3-3 14,1 0 0,-1 0 0,1 0 0,-1 0 0,-3-9 0,1 2 15,1-1 0,0 0 0,1-1-1,0 1 1,1-1 0,1 0 0,0 0 0,0 0-1,1 0 1,1 0 0,0 0 0,1 0 0,1 0 0,0 0-1,0 1 1,1-1 0,1 0 0,0 1 0,1 0-1,0 0 1,8-12 0,-11 20-23,1 0-1,-1 1 1,1-1-1,0 1 1,0 0-1,1-1 1,-1 1 0,1 1-1,-1-1 1,1 0-1,0 1 1,0 0-1,0 0 1,7-3 0,-8 5-109,0-1-1,0 1 1,0 0 0,0 0 0,0 0 0,0 0 0,0 0 0,0 0 0,0 1 0,0-1-1,-1 1 1,1 0 0,0 0 0,0 0 0,0 0 0,-1 1 0,1-1 0,-1 1 0,1 0 0,-1-1-1,0 1 1,4 3 0,5 8-2303</inkml:trace>
  <inkml:trace contextRef="#ctx0" brushRef="#br0" timeOffset="2756.13">1577 247 5058,'2'-4'2770,"3"4"-2338,4-8-176,12 5 64,4 0-256,-3 2 0,0 1 32,3-3-192,-3 0 16,-2 3-288,-5 0-753,-3 3-1968</inkml:trace>
  <inkml:trace contextRef="#ctx0" brushRef="#br0" timeOffset="3130.14">1818 342 3249,'7'0'328,"0"-1"-1,0-1 1,0 1-1,-1-1 1,1 0-1,0 0 1,-1-1-1,0 0 1,11-6-1,-7 2-146,0 1-1,-1-2 1,0 1 0,16-17-1,-22 21-89,0-1 0,0-1-1,0 1 1,0 0-1,-1-1 1,0 1 0,0-1-1,0 0 1,0 1-1,-1-1 1,0 0 0,2-8-1,-3 11-59,0 0 0,-1 1 1,1-1-1,0 0 0,0 0 0,-1 1 0,1-1 1,-1 0-1,1 1 0,-1-1 0,0 0 0,0 1 1,0-1-1,0 1 0,0-1 0,0 1 0,0 0 0,0-1 1,0 1-1,-1 0 0,1 0 0,-1 0 0,1 0 1,0 0-1,-1 0 0,0 0 0,1 1 0,-1-1 0,0 0 1,1 1-1,-1-1 0,0 1 0,1 0 0,-1 0 1,0-1-1,0 1 0,1 0 0,-1 1 0,-2-1 1,-2 0-2,-1 1 0,1 0 0,-1 0 0,1 1 0,0 0 0,0 0 0,0 0 1,0 1-1,0-1 0,0 1 0,1 1 0,0-1 0,-1 1 0,1 0 1,0 0-1,1 1 0,-1-1 0,1 1 0,0 0 0,-4 7 0,5-8-9,0 0-1,0 1 1,0-1-1,1 1 1,0 0-1,0-1 1,0 1-1,0 0 1,1 0-1,0 1 1,0-1-1,0 0 1,1 0-1,-1 0 1,1 1-1,1-1 1,-1 0-1,1 0 1,0 0-1,0 1 1,0-1-1,1 0 1,0-1-1,0 1 1,2 5-1,0-5-231,-1 0-1,0-1 1,1 1-1,0-1 1,0 0-1,1 0 0,-1 0 1,1-1-1,-1 1 1,1-1-1,0 0 1,0-1-1,1 1 0,-1-1 1,1 0-1,-1 0 1,1-1-1,-1 0 1,9 1-1,3-3-2797</inkml:trace>
  <inkml:trace contextRef="#ctx0" brushRef="#br0" timeOffset="3509.49">2144 266 4562,'-1'-1'164,"1"-1"0,-1 0 1,0 1-1,1-1 0,-1 0 0,0 1 0,0-1 1,0 1-1,0 0 0,0-1 0,0 1 1,-1 0-1,1 0 0,0-1 0,-1 1 0,1 0 1,-1 0-1,1 1 0,-1-1 0,1 0 0,-1 0 1,0 1-1,1-1 0,-1 1 0,0-1 0,0 1 1,1 0-1,-4 0 0,2 0-87,0 1 0,-1-1-1,1 1 1,0 0 0,-1 0 0,1 0 0,0 1 0,0-1 0,0 1 0,0 0-1,0 0 1,0 0 0,1 0 0,-5 4 0,5-3-56,-1 0-1,0 0 1,1 0 0,0 0 0,0 0 0,0 1 0,0-1-1,0 1 1,1-1 0,0 1 0,0 0 0,0 0-1,0-1 1,0 1 0,1 0 0,-1 0 0,1 0-1,0 0 1,0 0 0,1 0 0,-1-1 0,1 1 0,0 0-1,0 0 1,0 0 0,1-1 0,-1 1 0,1-1-1,0 1 1,0-1 0,0 0 0,0 1 0,0-1 0,1 0-1,4 4 1,-4-4-46,0 0-1,0 0 1,0 0-1,1 0 1,-1 0-1,1-1 1,0 1-1,0-1 1,0 0-1,0 0 1,0-1-1,0 1 1,0-1-1,0 0 1,1 0-1,-1 0 1,1-1-1,-1 1 1,0-1-1,1 0 1,-1-1-1,1 1 1,-1-1-1,1 1 1,-1-1-1,0-1 1,0 1-1,0-1 1,1 1-1,-1-1 1,6-4-1,21-24-3874,-19 20 1088</inkml:trace>
  <inkml:trace contextRef="#ctx0" brushRef="#br0" timeOffset="3935.08">2308 19 5410,'-7'-19'3657,"8"28"-1819,5 37-1114,-6 284-107,6-297-657,0-64-4600,-7 14 2436</inkml:trace>
  <inkml:trace contextRef="#ctx0" brushRef="#br0" timeOffset="3936.08">2195 52 3730,'0'5'4066,"3"-2"-3538,2-2 528,11 4-591,-2-5 47,5 2-144,6 0-240,0-2-16,0-4-48,-3-1-96,-5 3 160,5-3-256,-4 0 64,-10 2-816,-8-1-737</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5:39.669"/>
    </inkml:context>
    <inkml:brush xml:id="br0">
      <inkml:brushProperty name="width" value="0.1" units="cm"/>
      <inkml:brushProperty name="height" value="0.1" units="cm"/>
    </inkml:brush>
  </inkml:definitions>
  <inkml:trace contextRef="#ctx0" brushRef="#br0">37 21 4450,'-28'-12'2235,"20"6"-598,18 4-768,-8 2-730,26 1 271,248 5 990,93 5-1143,367 16 31,-198-12-219,-475-14-60,372 2-7,-368-4 1,-42 0 0,0 1-1,0 1 1,24 5 0,-40-4 20,-11-1 36,-26 23-347,-12 0-1977,20-15 814,-4 6-787</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0:30.229"/>
    </inkml:context>
    <inkml:brush xml:id="br0">
      <inkml:brushProperty name="width" value="0.1" units="cm"/>
      <inkml:brushProperty name="height" value="0.1" units="cm"/>
      <inkml:brushProperty name="color" value="#008C3A"/>
    </inkml:brush>
  </inkml:definitions>
  <inkml:trace contextRef="#ctx0" brushRef="#br0">11 202 4482,'-2'0'7470,"3"21"-6557,-1-13-736,1 1 0,-1-1 0,-1 0 0,1 0 0,-1 0 0,-1 0 0,-3 11 0,3-9-83,2-10-90,0 0 0,0 0 0,0 0 1,0 0-1,0 1 0,0-1 1,0 0-1,0 0 0,0 0 0,0 0 1,0 0-1,0 1 0,0-1 1,0 0-1,0 0 0,0 0 0,0 0 1,1 0-1,-1 0 0,0 1 1,0-1-1,0 0 0,0 0 0,0 0 1,0 0-1,0 0 0,0 0 1,1 0-1,-1 0 0,0 1 0,0-1 1,0 0-1,0 0 0,0 0 1,0 0-1,1 0 0,-1 0 0,0 0 1,0 0-1,0 0 0,0 0 1,0 0-1,1 0 0,-1 0 0,0 0 1,0 0-1,0 0 0,0 0 1,0 0-1,1 0 0,13-4 103,23-13-20,-27 12-27,557-240 193,-462 203-186,-105 42-61,0 0 1,0 0-1,0 1 0,0-1 1,0 0-1,0 0 1,0 0-1,0 0 0,0 0 1,0 0-1,0 0 1,0 1-1,1-1 0,-1 0 1,0 0-1,0 0 0,0 0 1,0 0-1,0 0 1,0 0-1,0 0 0,0 0 1,0 0-1,0 1 1,0-1-1,0 0 0,1 0 1,-1 0-1,0 0 0,0 0 1,0 0-1,0 0 1,0 0-1,0 0 0,0 0 1,1 0-1,-1 0 0,0 0 1,0 0-1,0 0 1,0 0-1,0 0 0,0 0 1,0 0-1,1 0 1,-1 0-1,0 0 0,0 0 1,0 0-1,0 0 0,0 0 1,0 0-1,0 0 1,0-1-1,1 1 0,-1 0 1,0 0-1,0 0 1,-8 11-1070,8-10 628,-3 1 140,1 0-1,0 0 0,0 0 0,-1-1 1,1 1-1,-1-1 0,0 1 0,-3 0 0,-13 8-2359,3 2-263</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8:12.394"/>
    </inkml:context>
    <inkml:brush xml:id="br0">
      <inkml:brushProperty name="width" value="0.1" units="cm"/>
      <inkml:brushProperty name="height" value="0.1" units="cm"/>
      <inkml:brushProperty name="color" value="#0000FF"/>
    </inkml:brush>
  </inkml:definitions>
  <inkml:trace contextRef="#ctx0" brushRef="#br0">50 484 3890,'-2'0'163,"1"0"-1,-1 0 1,1 1 0,-1-1 0,1 0 0,-1 1-1,1-1 1,0 1 0,-1-1 0,1 1 0,-1 0 0,1 0-1,0-1 1,0 1 0,-1 0 0,1 0 0,0 0-1,0 1 1,0-1 0,-1 2 0,-1 1-14,1-1 0,0 1 0,0 0 0,1 0 0,-1 0 0,1 0 0,-1 6 0,-1 6 63,2 0 0,0 0 0,1 16-1,1-22-182,0-1 0,1 0 0,0 0 0,1-1 0,0 1 0,0 0 0,1-1 0,0 0 0,1 0 0,-1 0 0,1 0 0,1-1 0,0 0 0,0 0 0,0 0-1,1-1 1,0 0 0,11 8 0,-14-11-26,0 0-1,1 0 1,-1-1 0,1 1-1,-1-1 1,1 0-1,0-1 1,0 1 0,-1-1-1,1 0 1,0 0-1,1 0 1,-1-1-1,0 0 1,0 0 0,0 0-1,0 0 1,0-1-1,0 0 1,0 0-1,0 0 1,0-1 0,0 0-1,-1 0 1,1 0-1,-1 0 1,1-1 0,-1 0-1,0 1 1,0-2-1,0 1 1,0 0-1,-1-1 1,6-6 0,-4 3 12,-1 1 1,0-1-1,0 0 1,0 0-1,-1-1 1,0 1-1,-1-1 1,0 1-1,0-1 1,0 0 0,-1 0-1,0 0 1,-1 0-1,0 0 1,0 0-1,0 0 1,-1 1-1,-3-11 1,3 11-14,-1-1 0,0 0 0,-1 1 0,1 0 0,-2-1 0,1 1 0,-1 0 0,0 1 0,0-1 0,-1 1 0,0-1 0,0 2 0,0-1 0,-1 0 0,0 1 0,0 0 0,0 0 0,-13-6 0,15 9-5,1 0-1,-1 1 1,0-1-1,1 1 1,-1 0-1,0 0 0,0 0 1,0 1-1,0 0 1,0-1-1,0 1 1,0 0-1,0 1 1,0-1-1,0 1 1,0 0-1,0 0 1,1 0-1,-1 0 1,0 1-1,1-1 1,-1 1-1,1 0 1,-1 0-1,1 0 1,-5 5-1,4-3-255,-1 1 0,1 0 0,0 0 0,0 1-1,0-1 1,1 1 0,0 0 0,0 0 0,0 0-1,1 0 1,0 0 0,0 1 0,0-1 0,1 1-1,-1 7 1,0 4-2139</inkml:trace>
  <inkml:trace contextRef="#ctx0" brushRef="#br0" timeOffset="494.12">413 546 5122,'10'52'2633,"-6"-40"-2539,-1 1 0,0 0 1,1 25-1,-4-35-226,-1 3 262</inkml:trace>
  <inkml:trace contextRef="#ctx0" brushRef="#br0" timeOffset="1075.14">460 298 4210,'5'19'3487,"2"27"-2956,-3-22-46,-2-12-392,1 0-1,0-1 1,1 1-1,0-1 1,1 0-1,6 12 1,-9-19-83,1 0 0,-1 1-1,1-1 1,0 0 0,1-1 0,-1 1 0,1-1 0,-1 1-1,1-1 1,0 0 0,0 0 0,0-1 0,1 1-1,-1-1 1,1 0 0,-1 0 0,9 2 0,-10-4-4,0 0-1,0 0 1,0 0 0,0 0 0,0-1 0,0 1-1,0-1 1,-1 0 0,1 0 0,0 0 0,0 0 0,-1-1-1,1 1 1,-1-1 0,1 1 0,-1-1 0,1 0 0,-1 0-1,0 0 1,0 0 0,0-1 0,0 1 0,-1 0 0,1-1-1,2-3 1,1-3 11,0-1 0,0 0 0,0 0 0,-1 0 0,4-18 0,-6 18-5,0-1 0,-1 1 0,-1 0 0,1-1-1,-2 1 1,1-1 0,-2 1 0,1 0 0,-1 0 0,-1-1 0,-5-12-1,7 19-9,0 1-1,-1-1 1,0 0-1,0 1 1,0-1-1,0 1 0,-1 0 1,1 0-1,-1 0 1,0 0-1,1 0 1,-1 1-1,-1-1 0,1 1 1,0-1-1,-1 1 1,1 1-1,-1-1 1,1 0-1,-1 1 0,0-1 1,0 1-1,0 0 1,0 1-1,0-1 1,0 1-1,0-1 0,0 1 1,0 1-1,0-1 1,0 0-1,-6 2 1,4 0-5,1 0 1,-1 0-1,0 0 1,1 1 0,0 0-1,0 0 1,0 0-1,0 0 1,0 1-1,-7 8 1,9-10-224,1 0 0,0 1 0,0-1-1,0 1 1,0-1 0,0 1 0,0 0 0,1 0 0,-1 0-1,1 0 1,0 0 0,0 0 0,0 0 0,0 1-1,1-1 1,-1 0 0,1 1 0,0-1 0,0 0 0,0 0-1,1 5 1,3 5-2735</inkml:trace>
  <inkml:trace contextRef="#ctx0" brushRef="#br0" timeOffset="1816.66">728 136 5346,'58'11'3106,"-45"-3"-2984,-1 0 1,0 1-1,19 17 1,10 9-10,-38-33-109,0 0 0,0 0 0,0 1 0,0 0 0,-1-1 0,1 1 1,-1 0-1,1 0 0,-1 1 0,0-1 0,-1 0 0,1 1 0,0-1 0,-1 1 0,0 0 0,0-1 1,0 1-1,0 0 0,0 0 0,-1 0 0,0-1 0,0 1 0,0 0 0,0 0 0,0 0 1,-1 0-1,0-1 0,0 1 0,0 0 0,0-1 0,-1 1 0,1 0 0,-1-1 0,0 0 0,0 1 1,0-1-1,0 0 0,-5 5 0,1-3 9,0 0 0,0 0 0,0 0-1,-1 0 1,-9 4 0,14-9-10,1 1 0,0-1 0,0 1-1,-1-1 1,1 1 0,0-1 0,-1 0 0,1 0 0,0 0-1,-1 1 1,1-1 0,-1-1 0,1 1 0,0 0-1,-1 0 1,1 0 0,0-1 0,-1 1 0,1-1-1,0 1 1,-1-1 0,1 1 0,0-1 0,0 0-1,0 0 1,0 0 0,0 1 0,0-1 0,0 0-1,0 0 1,0 0 0,0-1 0,0 1 0,1 0-1,-1 0 1,0 0 0,1-1 0,-2-1 0,-1-2 0,1-1 1,-1 1 0,1-1-1,0 0 1,0 0 0,1 0-1,0 0 1,0 0-1,0 0 1,1 0 0,-1 0-1,2 0 1,-1 0 0,1 0-1,-1 0 1,2 0 0,-1 0-1,4-9 1,7-17 13,2 1 0,19-33 1,-22 43-17,-8 16 7,-1 1-1,0-1 0,-1 1 1,1-1-1,-1 0 0,0 1 1,0-1-1,-1 0 1,1 0-1,-1-8 0,0 11-1,-1 0 0,1-1-1,0 1 1,-1 0 0,1 0 0,-1-1-1,0 1 1,0 0 0,0 0-1,0 0 1,0 0 0,0 0 0,-1 0-1,1 1 1,-1-1 0,1 0 0,-1 1-1,0-1 1,1 1 0,-1-1 0,0 1-1,0 0 1,0 0 0,-3-2-1,2 2-35,1 0 0,-1 0 0,0 0 0,0 0 0,0 0 0,0 1 0,0-1 0,0 1 0,0 0 0,0 0 0,0 0 0,0 0 0,0 0 0,0 1 0,0-1 0,0 1 0,0 0 0,0 0 0,-4 2 0,4 0-340,-1-1 0,1 0 0,0 1 0,0 0 0,0 0 0,0 0 0,0 0 0,1 0 0,-3 5 0,-3 3-2901</inkml:trace>
  <inkml:trace contextRef="#ctx0" brushRef="#br0" timeOffset="2177.13">1035 179 3025,'-14'1'3218,"17"-2"-2578,-12 5-576,6 0-64,-3 2-448,2 1-1169</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8:09.163"/>
    </inkml:context>
    <inkml:brush xml:id="br0">
      <inkml:brushProperty name="width" value="0.1" units="cm"/>
      <inkml:brushProperty name="height" value="0.1" units="cm"/>
      <inkml:brushProperty name="color" value="#0000FF"/>
    </inkml:brush>
  </inkml:definitions>
  <inkml:trace contextRef="#ctx0" brushRef="#br0">0 3 2321,'0'2'320,"0"-5"-320,5 3 0,-3-1-240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6:01.07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442 528 2305,'3'-5'292,"-1"-1"0,1 0 0,-1 0 0,0 0 0,-1 0 1,2-10-1,7-22 1625,-48 136 1568,25-57-3462,-3-1 0,-1-1 0,-28 46 1,29-61 131,-1 0 1,-1-1 0,-1-1-1,-1 0 1,-1-2 0,-1 0 0,-47 32-1,52-42-76,0 0-1,1 2 0,1 0 0,0 0 0,0 1 0,-21 27 0,31-30 30,19-20-49,7-5 22,-5 5-66,0 0 0,-1-2 0,0 1-1,-1-2 1,22-24 0,52-79 53,-59 74-62,-6-1-39,-21 34 3,-14 29 0,1-3-53,-24 28 0,26-34 38,1-1-1,-1 1 1,2 0 0,0 1 0,0 0-1,-10 25 1,29-69-499,21-36 0,-6 12 165,94-269 336,-113 298 48,-1-1 1,-2 0-1,-1 0 0,0-29 1,-6-114 31,1 135-34,1-34 21,-5 124-3266,3-35 1281</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7:13.065"/>
    </inkml:context>
    <inkml:brush xml:id="br0">
      <inkml:brushProperty name="width" value="0.1" units="cm"/>
      <inkml:brushProperty name="height" value="0.1" units="cm"/>
      <inkml:brushProperty name="color" value="#008C3A"/>
    </inkml:brush>
  </inkml:definitions>
  <inkml:trace contextRef="#ctx0" brushRef="#br0">14 8 2849,'1'0'12,"-1"1"-1,0-1 1,0 0-1,0 0 1,0 0-1,0 0 1,0 1-1,0-1 1,0 0-1,0 0 0,0 0 1,0 0-1,0 1 1,0-1-1,0 0 1,0 0-1,0 0 1,0 0-1,-1 1 1,1-1-1,0 0 1,0 0-1,0 0 1,0 0-1,0 0 0,0 1 1,0-1-1,0 0 1,-1 0-1,1 0 1,0 0-1,0 0 1,0 0-1,0 0 1,0 0-1,-1 1 1,1-1-1,0 0 1,0 0-1,0 0 1,0 0-1,-1 0 0,1 0 1,0 0-1,0 0 1,0 0-1,0 0 1,-1 0-1,1 0 1,0 0-1,0 0 1,0 0-1,0 0 1,-1 0-1,1-1 1,0 1-1,0 0 1,0 0-1,0 0 0,0 0 1,-1 0-1,1 0 1,0 0-1,0 0 1,0-1-1,0 1 1,0 0-1,0 0 1,-5 27 1333,3-13-734,2 0 0,1 24 0,-1-37-608,0-1-1,0 1 0,0-1 1,1 0-1,-1 1 1,0-1-1,0 0 1,0 1-1,1-1 0,-1 0 1,0 1-1,1-1 1,-1 0-1,0 0 1,1 1-1,-1-1 0,0 0 1,1 0-1,-1 0 1,0 1-1,1-1 1,-1 0-1,0 0 0,1 0 1,-1 0-1,1 0 1,-1 0-1,0 0 1,1 0-1,-1 0 0,1 0 1,-1 0-1,1 0 1,-1 0-1,0 0 1,1 0-1,-1 0 1,0-1-1,1 1 0,-1 0 1,1 0-1,-1 0 1,0-1-1,1 1 1,-1 0-1,0 0 0,0-1 1,1 1-1,-1 0 1,0-1-1,0 1 1,1-1-1,28-22 216,-12 9-149,-16 14-69,13-11-32,0 2 0,1 0-1,0 0 1,0 2-1,1 0 1,27-8 0,-27 13-988,-16 2 992,0 0 1,0 0 0,-1 0 0,1 0 0,0 0 0,0 0-1,0 0 1,0 1 0,0-1 0,0 0 0,0 0 0,0 0-1,0 0 1,0 0 0,0 0 0,0 0 0,0 0 0,0 1-1,0-1 1,0 0 0,0 0 0,0 0 0,0 0 0,0 0-1,0 0 1,0 0 0,1 0 0,-1 0 0,0 1 0,0-1-1,0 0 1,0 0 0,0 0 0,0 0 0,0 0 0,0 0-1,0 0 1,0 0 0,0 0 0,0 0 0,1 0 0,-1 0-1,0 0 1,0 0 0,0 0 0,0 0 0,0 0 0,0 0-1,0 0 1,0 0 0,0 0 0,1 0 0,-1 0 0,0 0-1,0 0 1,0 0 0,0 0 0,0 0 0,0 0 0,0 0-1,0 0 1,0 0 0,1 0 0</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7:35.072"/>
    </inkml:context>
    <inkml:brush xml:id="br0">
      <inkml:brushProperty name="width" value="0.1" units="cm"/>
      <inkml:brushProperty name="height" value="0.1" units="cm"/>
      <inkml:brushProperty name="color" value="#E71224"/>
    </inkml:brush>
  </inkml:definitions>
  <inkml:trace contextRef="#ctx0" brushRef="#br0">12 1016 4530,'-11'8'3863,"23"-7"-1877,-6-1-1806,0-1 1,-1 0-1,1-1 0,0 1 1,10-5-1,494-289 1083,-413 236-1152,226-117 71,-1 43-86,-308 128 84,1 0 0,0 0 1,-1 2-1,26-3 0,-70 26-815,23-16 205,5-3 44,1 0 1,-1 0 0,0 0-1,1 0 1,-1 0 0,1 0 0,0 1-1,-1-1 1,1 0 0,-2 3 0</inkml:trace>
  <inkml:trace contextRef="#ctx0" brushRef="#br0" timeOffset="517.31">1703 75 2081,'-3'-11'6261,"10"15"-3884,14 20-1627,-12-4-529,-1 1 0,0 0 0,-2 0 0,6 34 0,-8-39-149,9 99 69,-14-100-165,0-13-267,1-10-642,-6-29-3437,5 21 1971</inkml:trace>
  <inkml:trace contextRef="#ctx0" brushRef="#br0" timeOffset="1042.83">1604 154 4002,'-1'-2'152,"-1"1"0,1-1 0,-1 0 0,1 1 0,0-1 0,0 0 0,0 0 0,0 0 0,0 0 0,0 0 0,1 0 0,-1 0 0,1 0 0,-1 0 0,1 0 0,0 0 0,-1 0 0,1 0 1,1-1-1,-1 1 0,0 0 0,0 0 0,1 0 0,-1 0 0,1 0 0,0 0 0,-1 0 0,1 0 0,0 0 0,0 0 0,0 0 0,1 1 0,-1-1 0,0 0 0,1 1 0,-1-1 0,1 1 0,-1-1 0,4-2 0,4-3 28,0 1-1,0-1 0,1 2 1,0-1-1,0 1 0,16-5 1,-7 3-10,0 1 1,1 1 0,-1 1 0,33-3 0,-41 6-151,0 1 0,0 1 0,0 0 0,0 0 0,0 1 0,0 0 0,-1 1 0,1 1 1,-1-1-1,15 9 0,-11-5-8,0 1-1,0 1 1,-1 0 0,25 23 0,-34-28-9,1 1-1,-1-1 1,0 1 0,-1 0-1,1 0 1,-1 1 0,0-1-1,-1 1 1,1-1-1,-1 1 1,0 0 0,0 0-1,-1 0 1,0 0-1,0 0 1,0 8 0,-1-6 2,0 0 0,-1 0 0,0 0 0,-1-1-1,1 1 1,-1 0 0,-1-1 0,0 1 0,0-1 0,0 0 0,-1 0 0,0 0 0,0-1 0,-1 1 0,0-1 0,0 0 0,0 0 0,-1-1 0,0 1 0,-7 4 0,3-3 19,0-1 0,0-1 0,0 0 0,-1 0 0,1-1 0,-1 0 0,0-1 0,-1 0 0,1-1 0,0-1 0,-1 1 0,1-2 0,-16 0 0,10-1 18,0 0 0,0-2 0,1 0 1,-21-6-1,37 10-349,0-1 246,0 0-1,0 0 1,0 0 0,0 0-62</inkml:trace>
  <inkml:trace contextRef="#ctx0" brushRef="#br0" timeOffset="1945.54">276 1119 3666,'-30'-6'2664,"26"5"-2125,0 0 0,0 0 0,0 0 0,0 1 0,-1-1 0,-7 1 0,93 13 1809,19-5-2240,390 22 667,-193-12-740,-93 7-159,-82-7 98,-104-15 66,-17-3 92,-9-10-1752</inkml:trace>
  <inkml:trace contextRef="#ctx0" brushRef="#br0" timeOffset="2390.03">1812 1064 5683,'5'5'3175,"3"10"-2979,-5-10 106,7 17-15,-1-1 0,-1 2-1,-1-1 1,0 1 0,-2 1-1,-1-1 1,-1 0-1,1 33 1,-19-69-5665,8 3 2150</inkml:trace>
  <inkml:trace contextRef="#ctx0" brushRef="#br0" timeOffset="2926.67">1707 1135 4930,'0'-2'154,"0"0"0,1 0 0,-1 0-1,0 0 1,0 0 0,1 0 0,-1 0-1,1 0 1,0 0 0,0 0 0,0 0-1,0 0 1,0 0 0,0 0 0,0 1-1,0-1 1,1 0 0,-1 1 0,1-1-1,-1 1 1,1-1 0,0 1 0,-1 0-1,1 0 1,2-1 0,7-4 82,0 0 0,0 1 1,13-4-1,-19 7-107,8-2-16,0 0 0,1 1 0,-1 0 0,1 1 0,0 1 0,0 0 0,0 1-1,-1 0 1,1 1 0,0 1 0,0 0 0,14 4 0,-21-4-105,-1 0-1,1 1 0,-1-1 1,1 1-1,-1 1 0,0-1 1,0 1-1,0 0 0,0 0 1,-1 1-1,0-1 0,0 1 1,0 1-1,0-1 0,-1 1 1,0-1-1,0 1 1,-1 0-1,1 1 0,-1-1 1,-1 1-1,1-1 0,-1 1 1,0 0-1,1 13 0,-2-13-6,0 0 0,0 0-1,-1 1 1,0-1 0,-1 0-1,0 1 1,0-1 0,0 0-1,-1 0 1,-3 9 0,3-11 1,-1-1 1,1 0 0,-1 1 0,0-1 0,0 0 0,0-1 0,-1 1 0,1 0-1,-1-1 1,0 0 0,0 0 0,0 0 0,0 0 0,-1-1 0,1 0-1,-7 3 1,-5 0 35,0 0-1,0-2 0,0 1 0,0-2 0,-1 0 0,0-1 0,1-1 1,-1 0-1,1-1 0,-1-1 0,1-1 0,-1 0 0,-21-8 1,34 10-302,8 3-763,15 2-1535,-3-7 308</inkml:trace>
  <inkml:trace contextRef="#ctx0" brushRef="#br0" timeOffset="3431.52">2361 962 2961,'-36'-15'6329,"33"14"-6064,-1 1 1,1-1 0,-1 1-1,1 0 1,0 0 0,-1 0-1,-6 1 1,6 0-224,1 0 1,-1 1-1,1-1 0,0 0 1,0 1-1,0 0 0,-1 0 1,1 0-1,1 0 0,-1 1 1,0-1-1,1 1 0,-1-1 1,1 1-1,0 0 0,0 0 1,0 0-1,0 0 0,-1 4 1,-1-1-28,2 0 0,-1 0 1,1 1-1,0-1 1,0 0-1,1 1 1,0 0-1,0-1 0,0 1 1,1-1-1,0 1 1,0 0-1,1 0 1,0-1-1,2 8 0,-2-11-16,0 1-1,0-1 0,0 0 0,1-1 1,0 1-1,-1 0 0,1 0 0,0-1 0,0 1 1,1-1-1,-1 1 0,1-1 0,-1 0 0,1 0 1,-1 0-1,1 0 0,0-1 0,0 1 0,0-1 1,0 1-1,0-1 0,0 0 0,1-1 0,-1 1 1,0 0-1,0-1 0,1 0 0,-1 1 0,0-1 1,1-1-1,5 0 0,1 0-334,0 0 0,0-1 0,0-1-1,-1 0 1,1 0 0,10-5 0</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0:47.81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56 2151 2529,'-56'79'6382,"74"-84"-6219,-1-1 1,0-1 0,-1 0-1,0-2 1,17-10 0,72-45 100,30-22 130,-99 63-350,1 2-1,1 1 0,70-25 0,-58 25 1,121-48-6,172-77 166,-173 62 133,93-47-103,93-18 25,-214 89-203,118-46 297,-167 65-263,16-10 6,132-59 64,-183 75-117,-44 25-25,1 0-1,24-11 1,20-8-11,-40 18-1,0 1 0,24-8-1,-13 6-11,40-20 0,9-4-6,99-46 12,-72 32 5,-77 37 0,49-29 0,-51 25 5,48-19 0,-60 29-11,0-2 1,24-15-1,-24 14 6,0 1 0,21-10 0,9-7 9,-31 20-16,-1-2 0,0 1 1,13-10-1,27-14-2,-17 13 5,53-35-1,22-10 10,-89 51-7,131-54-6,-81 36 86,-48 18-29,1 1 0,30-8 0,91-31 218,-138 47-117,0 0 0,0-1-1,-1 0 1,1-1 0,9-6-1,-7 5-48</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0:44.49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2461 3169,'19'-12'5202,"36"-35"-3422,6-5-1353,136-101 240,-82 72-501,-47 36-84,-16 11-7,2 3 0,1 2-1,1 2 1,78-24 0,-25 3-33,206-108 308,-195 99-255,-36 20-57,248-140 198,-245 129-160,-23 18-6,-27 9-50,0 2 0,46-16 0,-16 6-24,25-14 15,90-37 186,-162 71-152,-1 0 1,35-22-1,3-2 54,30-20-52,-59 34-24,49-23 0,-13 4 1,-21 11-8,5 0-16,76-46 59,-95 55-53,1 2 1,54-22 0,28-15 10,-78 34-31,0 1-1,1 1 0,64-20 0,-3 2 31,-35 12 3,-14 4-27,3-1 18,76-42-1,-50 23-6,25-9 7,-23 8-12,-35 16 20,-25 12-18,39-16 0,-14 4-2,-38 20 2,2-1 0,-1 1 0,0 1 0,1-1 0,-1 1 0,1 1 0,0-1 0,9-1 0,36-20 10,-13 8-8,-29 11-1,2 0 0,-1 1 0,12-3 0,1 2 11,39-15 0,-43 13-8,0 2 0,0 1-1,1 0 1,24-1 0,20-3 11,48 0-15,10-1 30,-83 12 401,-37-3-418</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9:38.644"/>
    </inkml:context>
    <inkml:brush xml:id="br0">
      <inkml:brushProperty name="width" value="0.1" units="cm"/>
      <inkml:brushProperty name="height" value="0.1" units="cm"/>
      <inkml:brushProperty name="color" value="#0000FF"/>
    </inkml:brush>
  </inkml:definitions>
  <inkml:trace contextRef="#ctx0" brushRef="#br0">62 100 2385,'-5'-14'3134,"4"14"-3089,1-1 0,0 1 0,0 0-1,-1 0 1,1 0 0,0 0 0,0 0 0,-1-1 0,1 1 0,0 0 0,0 0 0,-1 0 0,1 0 0,0 0 0,-1 0 0,1 0 0,0 0 0,0 0 0,-1 0-1,1 0 1,0 0 0,-1 0 0,1 0 0,0 0 0,0 1 0,-1-1 0,1 0 0,0 0 0,0 0 0,-1 0 0,1 0 0,0 1 0,0-1 0,-1 0 0,1 0-1,0 1 1,0-1 0,0 0 0,0 0 0,-1 0 0,1 1 0,0-1 0,0 0 0,0 1 0,0-1 0,0 0 0,0 0 0,0 1 0,0-1 0,0 0 0,0 1 0,0-1-1,0 0 1,0 1 0,-15 35 34,9-23-65,0 0 0,1 1 0,1-1 0,-4 19 0,8-27-14,-1-1 0,1 0 0,0 1 0,0-1 0,0 1 0,1-1 0,0 0 0,-1 0 0,2 1 0,-1-1 0,0 0 0,1 0 0,0 0 1,0 0-1,0 0 0,0-1 0,1 1 0,4 5 0,-6-7 0,1-1 1,-1 1 0,0-1 0,1 0-1,-1 1 1,1-1 0,-1 0-1,1 0 1,-1 0 0,1 0-1,0 0 1,0-1 0,-1 1-1,1 0 1,0-1 0,0 1 0,0-1-1,0 0 1,0 0 0,-1 0-1,1 1 1,0-2 0,0 1-1,0 0 1,0 0 0,0-1 0,0 1-1,-1-1 1,1 1 0,0-1-1,0 0 1,-1 0 0,1 0-1,0 0 1,-1 0 0,1 0 0,-1 0-1,1 0 1,-1-1 0,0 1-1,1-1 1,1-2 0,2-2 3,-1 0 0,1-1 0,-1 1 1,0-1-1,0 0 0,-1 0 0,0 0 0,-1-1 1,3-10-1,-3 6-7,0 1 1,-1-1 0,-1 0-1,0 0 1,0 1-1,-3-13 1,3 20 1,-1 0-1,0 0 1,0 0 0,0 1-1,0-1 1,-1 0 0,1 0-1,-1 1 1,0-1-1,0 1 1,-1 0 0,1-1-1,-1 1 1,1 0 0,-1 0-1,0 1 1,0-1 0,0 1-1,0-1 1,-6-2-1,8 5-13,-1-1 1,1 1-1,0 0 0,-1 0 0,1 0 0,0 0 0,-1 0 0,1 0 0,0 0 0,-1 0 0,1 0 0,0 1 0,0-1 0,-1 1 1,1-1-1,0 1 0,0-1 0,0 1 0,-1 0 0,1-1 0,0 1 0,0 0 0,0 0 0,0 0 0,0 0 0,1 0 1,-3 2-1,-20 31-406,23-32 374,-3 3-305,0 1-1,0 0 1,1 0 0,0 0 0,1 0 0,-1 0 0,0 8-1,0 7-1581</inkml:trace>
  <inkml:trace contextRef="#ctx0" brushRef="#br0" timeOffset="377.02">209 220 2273,'0'4'688,"3"-3"-207,-3 2 415,3 4-288,-1-1-144,1 4-191,-5 1 95,4 5-80,-5-5-96,3 2-64,0-2-64,-2-5-48,0 2 16,1-1-64,1-4 0,0-1-352,0 0-464</inkml:trace>
  <inkml:trace contextRef="#ctx0" brushRef="#br0" timeOffset="8661.89">467 60 1873,'-14'-21'3871,"13"19"-3756,0 0 0,0 0 0,0 1 0,0-1 0,0 0 0,0 0 0,0 1 0,-1-1 0,1 0 1,0 1-1,-1 0 0,0-1 0,1 1 0,-1 0 0,0 0 0,-3-2 0,-2 0-26,0 1 0,0 1 0,0-1 0,0 1 0,0 0 1,-1 1-1,1-1 0,0 2 0,0-1 0,-1 1 0,-8 2 1,13-3-90,1 1 0,-1-1 0,1 1 1,-1 0-1,1 0 0,-1 0 0,1 0 0,0 1 1,0-1-1,-1 1 0,1-1 0,0 1 1,0 0-1,0-1 0,1 1 0,-1 0 0,0 1 1,1-1-1,-1 0 0,1 0 0,0 1 0,0-1 1,0 0-1,0 1 0,0-1 0,0 1 1,1-1-1,-1 1 0,1 0 0,0-1 0,0 1 1,0 0-1,0-1 0,1 5 0,-1 1-2,1-1-1,0 0 0,1 0 0,0 0 1,0 0-1,4 8 0,-5-13-2,0-1-1,0 1 1,0 0-1,0-1 0,0 0 1,1 1-1,-1-1 1,1 0-1,-1 1 0,1-1 1,-1 0-1,1 0 1,-1 0-1,1 0 0,0-1 1,0 1-1,0 0 1,-1-1-1,1 1 0,0-1 1,0 0-1,0 1 1,0-1-1,0 0 1,0 0-1,0 0 0,-1 0 1,1-1-1,2 0 1,1 1-10,-1-1 0,0 0 1,0 0-1,0 0 1,0-1-1,0 1 1,0-1-1,0 0 0,0 0 1,-1 0-1,1-1 1,-1 1-1,1-1 0,-1 0 1,0 0-1,5-6 1,-4 2 12,1-1 1,-2 0-1,1 0 0,-1 0 1,0 0-1,4-17 1,-7 12 36,-2 34 13,3-14-41,-1-1 0,0 1 0,-1-1 1,1 1-1,-4 11 0,-2 28 14,5-27 1,-1 1 1,-1-1 0,-9 35-1,10-45 18,5-13-888,11-13-1996,-6 7 216</inkml:trace>
  <inkml:trace contextRef="#ctx0" brushRef="#br0" timeOffset="9395.89">563 84 3602,'0'-2'141,"-1"0"0,1 0 0,0-1 0,0 1 0,0 0 0,0 0 0,0-1 0,1 1 0,-1 0 0,0 0 0,1-1 0,0 1 0,0 0 0,0 0 0,-1 0 0,2 0 0,-1 0 0,0 0 0,0 0 0,1 0 0,-1 1 0,1-1 0,-1 0 0,5-2 0,-4 2-117,1-1 0,0 1 0,0 0 0,0 0 0,0 0 0,1 0 0,-1 0 0,0 1 0,1 0-1,-1-1 1,1 1 0,0 1 0,-1-1 0,7 0 0,-8 1-19,0 1 0,0-1 0,0 1-1,0 0 1,0-1 0,0 1 0,0 0 0,-1 0-1,1 0 1,0 1 0,-1-1 0,1 0 0,-1 0-1,1 1 1,-1-1 0,1 1 0,-1 0 0,0-1 0,0 1-1,0 0 1,0 0 0,0 0 0,0-1 0,-1 1-1,1 0 1,-1 0 0,1 3 0,1 2 13,-1 0 0,0 0 0,0 0 0,-1 0 0,0 0 0,-1 12 1,-1-13-15,0-1 1,0 1 0,0 0-1,-1-1 1,1 1 0,-1-1-1,-1 0 1,1 0 0,-1 0-1,0 0 1,0-1 0,0 1-1,-1-1 1,1 0 0,-1-1-1,0 1 1,0-1 0,-1 0-1,-6 3 1,-4-6 121,13-3 58,12-1-118,-1 3-50,0 1-1,0 0 1,1 0-1,-1 1 1,0 0 0,0 0-1,0 1 1,0 0-1,0 0 1,0 1-1,10 5 1,-7-4 6,0 0 1,0 0-1,0-1 1,23 3-1,-25-6 9,0 0-1,0 0 1,0 0 0,0-1 0,10-3 0,-17 4-146,0-1 0,0 1 0,0-1 1,-1 0-1,1 0 0,0 0 0,0 0 1,-1 0-1,1 0 0,-1 0 0,1 0 1,-1-1-1,1 1 0,-1-1 1,0 1-1,0-1 0,0 0 0,0 1 1,0-1-1,0 0 0,0 0 0,0 1 1,-1-1-1,1 0 0,-1 0 0,1 0 1,-1 0-1,0-2 0,-1-6-1656</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9:25.523"/>
    </inkml:context>
    <inkml:brush xml:id="br0">
      <inkml:brushProperty name="width" value="0.1" units="cm"/>
      <inkml:brushProperty name="height" value="0.1" units="cm"/>
      <inkml:brushProperty name="color" value="#33CCFF"/>
    </inkml:brush>
  </inkml:definitions>
  <inkml:trace contextRef="#ctx0" brushRef="#br0">1 9 1873,'0'-5'592,"1"5"-448,-1 3 432,2-8-415,1 4-161,-1 4 0,-1-5 0,-1 7-289,0-3-639</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0:33.221"/>
    </inkml:context>
    <inkml:brush xml:id="br0">
      <inkml:brushProperty name="width" value="0.1" units="cm"/>
      <inkml:brushProperty name="height" value="0.1" units="cm"/>
      <inkml:brushProperty name="color" value="#008C3A"/>
    </inkml:brush>
  </inkml:definitions>
  <inkml:trace contextRef="#ctx0" brushRef="#br0">25 265 4466,'-3'4'8891,"-5"12"-6854,5-11-2058,1 0 0,0 0 0,1 0 0,-1 0 0,1 1 0,0-1 0,-1 6 0,3-10 21,-1 0 1,0-1-1,0 1 1,0-1 0,0 1-1,1 0 1,-1-1-1,0 1 1,1-1-1,-1 1 1,0-1 0,1 1-1,-1-1 1,1 1-1,-1-1 1,0 0 0,1 1-1,-1-1 1,1 0-1,-1 1 1,1-1-1,0 0 1,-1 1 0,1-1-1,-1 0 1,1 0-1,0 0 1,-1 0-1,1 0 1,-1 1 0,1-1-1,0 0 1,-1 0-1,1-1 1,-1 1 0,1 0-1,0 0 1,-1 0-1,1 0 1,0-1-1,28-6 73,1-6 17,-1-2 0,-1-1 0,38-28-1,4-1-29,33-24-47,-75 48-3,0 1 0,2 1 0,0 2 1,2 1-1,56-21 0,-87 36-32,-1 1-1,0 0 1,1-1 0,-1 1-1,1 0 1,-1 0-1,1-1 1,-1 1 0,1 0-1,-1 0 1,1 0 0,-1 0-1,1 0 1,-1 0-1,1 0 1,-1 0 0,1 0-1,0 0 1,-1 0-1,1 0 1,-1 0 0,1 0-1,-1 0 1,1 1-1,-1-1 1,1 0 0,0 1-1,-26 26-6214,10-15 3305</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6:27.659"/>
    </inkml:context>
    <inkml:brush xml:id="br0">
      <inkml:brushProperty name="width" value="0.1" units="cm"/>
      <inkml:brushProperty name="height" value="0.1" units="cm"/>
      <inkml:brushProperty name="color" value="#0000FF"/>
    </inkml:brush>
  </inkml:definitions>
  <inkml:trace contextRef="#ctx0" brushRef="#br0">65 474 4274,'-3'1'162,"0"0"0,0 0 0,1 0 0,-1 1 0,0-1 0,1 1 0,-1-1 0,1 1 0,0 0 0,-1 0 0,1 0 0,0 0 0,0 0 0,0 1 0,1-1 0,-1 0 0,1 1 0,-1-1 0,1 1 0,0 0 0,0 0 0,0-1 0,-1 5 0,-1 6 94,1 0 1,0 0 0,1 26-1,0-14 32,1-15-217,1 0-1,0 0 0,0 1 1,1-1-1,0 0 1,1 0-1,0 0 0,0-1 1,9 17-1,-8-19-37,0 0-1,0 0 0,0-1 1,1 1-1,0-1 1,0 0-1,1-1 1,-1 1-1,1-1 0,1 0 1,-1 0-1,1-1 1,9 5-1,-13-7-26,1-1 0,-1 1 0,1-1 0,0 0 0,-1 0 0,1-1-1,0 1 1,0-1 0,-1 1 0,1-1 0,0-1 0,0 1 0,-1 0 0,1-1-1,0 0 1,0 0 0,-1 0 0,1 0 0,-1 0 0,1-1 0,-1 0 0,0 1 0,1-1-1,-1-1 1,0 1 0,0 0 0,-1-1 0,1 1 0,0-1 0,-1 0 0,1 0-1,-1 0 1,0 0 0,0-1 0,-1 1 0,3-4 0,1-4 6,0-1 1,-1 0-1,0 0 0,0 0 1,-2 0-1,1-1 1,-1 1-1,-1-1 0,-1-21 1,-2 17 0,-1 0 0,-1-1 0,0 2 0,-1-1 1,-1 1-1,-1-1 0,-15-26 0,15 28-20,4 9 17,-1 0-1,1 0 1,-1 0-1,0 0 0,-1 1 1,1 0-1,-1 0 1,0 0-1,0 0 1,-1 1-1,1 0 0,-1 0 1,0 1-1,0-1 1,0 1-1,-10-3 0,13 6-3,1 0 0,0 0-1,0 0 1,0 0-1,0 0 1,0 1-1,0-1 1,0 1-1,0 0 1,0-1-1,0 1 1,0 0-1,0 0 1,1 0-1,-1 0 1,0 1-1,0-1 1,1 0-1,-1 1 1,1-1-1,-3 4 1,-28 39-32,27-36 27,1 0-76,-1-1 0,1 1 0,0 0 0,1 1 0,0-1 0,0 0 0,0 1 0,1 0 0,1-1 0,0 1 0,0 0 1,1 16-1,0-19-273,1 1 1,0 0 0,1-1 0,0 1-1,0-1 1,0 1 0,1-1 0,0 0-1,0 0 1,0 0 0,5 6 0,13 14-2337</inkml:trace>
  <inkml:trace contextRef="#ctx0" brushRef="#br0" timeOffset="517.91">463 600 5811,'2'1'154,"0"1"1,1 0 0,-1-1-1,0 1 1,0 0 0,0 0-1,-1 0 1,1 1 0,0-1-1,-1 0 1,1 1 0,-1-1-1,0 1 1,0-1 0,0 1-1,0 0 1,0-1 0,0 1-1,-1 0 1,1 3-1,0 2-107,0-1-1,0 0 1,0 1-1,-1-1 0,0 1 1,-2 13-1,2-15-385,4-18-2518,1-3-113</inkml:trace>
  <inkml:trace contextRef="#ctx0" brushRef="#br0" timeOffset="896.66">572 163 5410,'6'6'346,"0"1"0,0 0 0,-1 1-1,0-1 1,0 1 0,-1 0-1,0 0 1,0 1 0,-1-1-1,0 1 1,1 9 0,4 18-228,4 49-1,-11-73 43,1 2-148,-1 0 0,0-1 0,-2 1 0,1 0 0,-4 15 0,4-28-137,-1-1-130</inkml:trace>
  <inkml:trace contextRef="#ctx0" brushRef="#br0" timeOffset="1304.88">758 107 4562,'5'-1'229,"0"0"-1,-1-1 1,1 0-1,-1 0 1,1 0-1,-1-1 1,0 1-1,0-1 1,0 0-1,4-4 1,1 0 21,34-20 184,-30 20-381,0-1 0,19-16-1,-29 19-238,-10 5-590,-9 6-1018,2 4 282</inkml:trace>
  <inkml:trace contextRef="#ctx0" brushRef="#br0" timeOffset="1842.9">739 79 2673,'-2'1'800,"2"0"-601,0-1 1,-1 1 0,1-1 0,0 1 0,-1-1 0,1 1-1,0-1 1,0 1 0,0-1 0,0 1 0,0 0 0,-1-1 0,1 1-1,0-1 1,0 1 0,0-1 0,0 1 0,1 0 0,-1-1-1,0 1 1,0-1 0,0 2 0,5 30-149,-1 0 153,-4-19-128,1 1 1,1-1-1,0 0 1,1 0-1,6 19 1,-9-32-65,0 1 0,0-1 0,1 0 0,-1 0 0,0 0 0,0 1 0,1-1 0,-1 0 0,0 0 1,1 0-1,-1 0 0,0 0 0,1 0 0,-1 0 0,0 0 0,1 0 0,-1 0 0,0 0 0,1 0 0,-1 0 0,0 0 1,1 0-1,-1 0 0,0 0 0,1 0 0,-1 0 0,0 0 0,0-1 0,1 1 0,-1 0 0,0 0 0,1 0 0,-1 0 1,0-1-1,0 1 0,1 0 0,-1 0 0,0-1 0,0 1 0,0 0 0,0 0 0,1-1 0,-1 0 0,23-22 336,-17 16-320,0 1 0,1 0 0,0 0 0,10-8 0,-12 11-26,0 1 0,1-1 1,-1 1-1,0 0 0,1 0 0,-1 0 1,1 1-1,-1 0 0,1 0 0,0 1 1,-1-1-1,1 1 0,0 0 0,-1 1 1,1-1-1,0 1 0,-1 0 0,1 1 1,-1-1-1,1 1 0,-1 0 0,0 1 1,1-1-1,-1 1 0,6 5 1,-7-5 1,0-1 0,-1 2 1,0-1-1,0 0 0,0 1 1,0-1-1,0 1 1,0 0-1,-1 0 0,0 0 1,0 0-1,0 0 0,-1 1 1,1-1-1,-1 1 1,0-1-1,0 1 0,0-1 1,-1 1-1,0-1 1,0 1-1,0 0 0,0-1 1,-1 1-1,1-1 0,-1 1 1,-1-1-1,1 1 1,0-1-1,-1 1 0,0-1 1,0 0-1,0 0 0,-1 0 1,1 0-1,-5 4 1,3-3 60,0 1 1,0-1-1,-1-1 1,1 1 0,-1-1-1,0 0 1,0 0-1,-1 0 1,1-1 0,-1 1-1,0-1 1,1-1-1,-1 1 1,-1-1 0,1 0-1,0-1 1,0 1-1,-1-1 1,1 0-1,-1-1 1,1 0 0,-1 0-1,1 0 1,-1 0-1,-11-4 1,-21-10 284</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2:20.415"/>
    </inkml:context>
    <inkml:brush xml:id="br0">
      <inkml:brushProperty name="width" value="0.1" units="cm"/>
      <inkml:brushProperty name="height" value="0.1" units="cm"/>
      <inkml:brushProperty name="color" value="#008C3A"/>
    </inkml:brush>
  </inkml:definitions>
  <inkml:trace contextRef="#ctx0" brushRef="#br0">13 308 4626,'-4'-19'8023,"4"19"-7954,-1 13 974,-6 20-1022,7-31-18,0-1 0,0 0 0,0 1-1,0-1 1,0 1 0,0-1 0,0 1 0,0-1 0,0 0-1,1 1 1,-1-1 0,0 0 0,1 1 0,0-1 0,-1 0-1,1 1 1,1 1 0,-1-3-6,-1 0-1,1 0 1,-1 0-1,1 0 1,-1 0 0,1 0-1,-1 0 1,1 0 0,0 0-1,-1-1 1,1 1-1,-1 0 1,1 0 0,-1-1-1,1 1 1,-1 0 0,1 0-1,-1-1 1,1 1-1,-1-1 1,0 1 0,1 0-1,-1-1 1,1 0 0,9-6 44,277-156 188,-158 86-215,-77 45 13,-29 17-21,2 0 0,0 1 0,44-17 0,-58 30 116,-14 3 207,3-4-414,-6 14-4643,2 2 2129</inkml:trace>
  <inkml:trace contextRef="#ctx0" brushRef="#br0" timeOffset="724.2">532 250 5058,'-6'2'5631,"6"-3"-5539,-2 12 12,-8 17 459,7-23-504,1-1 1,0 1-1,1-1 1,-1 1-1,1 0 0,0 0 1,0-1-1,0 1 1,1 0-1,0 7 1,0-11-58,0-1 1,1 1 0,-1 0 0,0-1 0,1 1-1,-1-1 1,1 1 0,-1-1 0,1 0 0,-1 1-1,1-1 1,-1 1 0,1-1 0,-1 0 0,1 1-1,0-1 1,-1 0 0,1 0 0,0 0 0,-1 1 0,1-1-1,0 0 1,-1 0 0,1 0 0,-1 0 0,1 0-1,0 0 1,-1 0 0,1 0 0,0 0 0,-1-1-1,1 1 1,0 0 0,-1 0 0,1-1 0,0 1-1,0-1 1,27-10 141,-26 10-114,50-27 223,83-59 0,-86 53-174,83-44 0,-125 75-86,134-59-10,-140 62 16,0-1 0,0 1 0,0-1 0,0 1 0,0 0 1,0 0-1,0-1 0,0 1 0,0 0 0,0 0 0,1 0 0,-1 0 0,0 0 0,0 1 0,0-1 1,0 0-1,0 0 0,0 1 0,0-1 0,0 1 0,0-1 0,0 1 0,0-1 0,0 1 0,0-1 1,0 1-1,1 1 0,-2-1-31,1 0 0,-1 0 0,0 0 1,1-1-1,-1 1 0,0 0 0,0 0 0,1 0 1,-1 0-1,0 0 0,0 0 0,0 0 0,0 0 1,-1 0-1,1 0 0,0 0 0,0 0 1,0 0-1,-1 0 0,1-1 0,-1 1 0,1 0 1,0 0-1,-1 0 0,1 0 0,-1-1 0,0 1 1,-1 1-1,-22 19-2980,11-6 272</inkml:trace>
  <inkml:trace contextRef="#ctx0" brushRef="#br0" timeOffset="1405.08">1006 252 4706,'7'-20'3222,"-5"15"-1150,-8 11-995,-7 34-485,2 0-317,10-38-271,1-1-1,-1 1 1,1-1 0,0 1-1,0 0 1,0-1 0,0 1-1,0 0 1,0 0 0,0-1 0,0 1-1,1 0 1,-1-1 0,0 1-1,1-1 1,0 1 0,-1-1-1,1 1 1,0-1 0,1 3 0,-1-4-1,1 1 0,-1-1 0,0 1 0,1-1 0,-1 0 0,0 0 0,1 1 0,-1-1 0,1 0 1,-1 0-1,1-1 0,-1 1 0,0 0 0,1 0 0,-1-1 0,0 1 0,1 0 0,-1-1 0,2-1 1,27-15 198,-22 12-141,92-71 236,-69 50-264,55-34 0,175-93 114,-251 146-101,-7 4 78,-5 8-116,-22 16-4559,12-8 1734</inkml:trace>
  <inkml:trace contextRef="#ctx0" brushRef="#br0" timeOffset="1782.06">1614 190 9108,'1'-3'4066,"1"3"-3474,-1 0-288,-1-1-208,2-2-47,-1 3-17,-1 3-193,-1-2-287,-16 10-4258,6 0 560</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6:02.828"/>
    </inkml:context>
    <inkml:brush xml:id="br0">
      <inkml:brushProperty name="width" value="0.1" units="cm"/>
      <inkml:brushProperty name="height" value="0.1" units="cm"/>
      <inkml:brushProperty name="color" value="#E71224"/>
    </inkml:brush>
  </inkml:definitions>
  <inkml:trace contextRef="#ctx0" brushRef="#br0">56 2295 5154,'-12'6'1733,"1"1"0,0 0 0,-10 9 0,46-29-924,-7 6-613,252-160 543,-199 120-661,27-20-5,93-58 88,-25 27-108,211-118 7,301-169-84,-589 331 32,159-108 176,-237 154-153,79-58 104,-76 57-91,-1 2 0,1-1-1,0 2 1,0 0 0,17-5 0,2-6 170,-30 15-200,1-1 0,-1 1-1,1 0 1,0 0-1,0 0 1,0 1-1,5-2 1,22-10 136,-28 12-161,-7 3-43,-36 19-4140,22-7 812</inkml:trace>
  <inkml:trace contextRef="#ctx0" brushRef="#br0" timeOffset="1463.41">3140 34 3954,'0'2'3247,"-2"24"-857,-55 326 24,45-246-2183,-4 23-69,12-110-133,4-19 11,-3-25 227,1 13-266,2 0 0,-1 0 0,2 1 0,0-1 0,0 0 0,1 0 0,0 0 0,1 1 0,8-23 0,4-18-49,59-252-16,-69 263 101,-4 33-37,-1 1 1,1 0-1,0 0 0,1 0 1,-1 0-1,1 0 1,1 0-1,5-13 0,-6 18-3,0-1 0,-1 0 0,1 1-1,0 0 1,0-1 0,0 1 0,0 0-1,1 0 1,-1 0 0,3-2-1,-3 4 3,-1-1 1,1 1-1,-1 0 0,1 0 0,0-1 0,-1 1 0,1 0 0,-1 0 0,1 0 0,0 0 0,-1 1 1,1-1-1,-1 0 0,1 1 0,-1-1 0,1 1 0,-1 0 0,1-1 0,-1 1 0,0 0 0,2 1 0,3 2 11,-1 0 0,0 1 0,0 0 0,0 0 0,-1 0-1,1 0 1,-1 1 0,-1 0 0,1 0 0,-1 0 0,0 0-1,0 0 1,-1 1 0,4 10 0,1 12 62,8 57-1,-9 4 90,-5-59 3,8 45-1,2-24-97,-6-33-44,-1 1 0,0 0 1,0 36-1,-5-56-557,-4-9-1316,-7-8-1320,7 7 893</inkml:trace>
  <inkml:trace contextRef="#ctx0" brushRef="#br0" timeOffset="1889.06">3076 402 2417,'10'-5'6825,"23"1"-5452,-4 0-924,-19 1-362,6-2-28,0 1 1,0 1-1,1 0 1,-1 1 0,1 1-1,26 1 1,-36 2-187</inkml:trace>
  <inkml:trace contextRef="#ctx0" brushRef="#br0" timeOffset="4015.48">178 2878 4482,'-10'3'482,"-1"0"657,0 1-1,1 0 1,-18 9 297,30-14-1301,-1 1-1,1-1 1,-1 0-1,1 1 1,-1-1-1,1 1 1,0-1-1,-1 1 1,1 0-1,-1 0 1,1 0-1,0 0 1,-1 0-1,1 0 1,3 1-1,175-13 636,313-62 0,-226 16-517,510-87-88,-502 99-129,-2 1 93,-207 37-136,-1 4 0,80 4 0,-138 0 10,14 1-14,0 1-1,38 8 0,-59-10 18,1 0-1,-1 0 0,0 0 0,0 0 1,0 0-1,0 0 0,1 0 0,-1-1 0,0 1 1,0 0-1,0 0 0,0 0 0,1 0 0,-1 0 1,0 0-1,0 0 0,0 0 0,0-1 1,0 1-1,0 0 0,0 0 0,1 0 0,-1 0 1,0 0-1,0-1 0,0 1 0,0 0 0,0 0 1,0 0-1,0 0 0,0 0 0,0-1 1,0 1-1,0 0 0,0 0 0,0 0 0,0 0 1,0-1-1,0 1 0,0 0 0,0 0 0,0 0 1,0 0-1,0-1 0,0 1 0,0 0 1,-1 0-1,1 0 0,0 0 0,0 0 0,0-1 1,0 1-1</inkml:trace>
  <inkml:trace contextRef="#ctx0" brushRef="#br0" timeOffset="5345.5">3036 2196 4626,'-4'28'4427,"10"33"-4210,-4-40 229,12 98 63,7 149 39,-33-352-201,15-20-299,18-126 0,-19 220-49,-1 1-1,2-1 1,0 0 0,0 0-1,1 1 1,0 0 0,0 0 0,1 0-1,11-16 1,-14 22 1,0 1-1,1-1 1,-1 1-1,1 0 1,-1 0-1,1 0 1,0 0-1,0 0 1,-1 0-1,1 1 1,0-1-1,1 1 1,-1 0-1,0 0 1,0 0-1,1 0 1,-1 1-1,0-1 1,1 1-1,-1 0 1,0 0-1,1 0 0,-1 0 1,0 1-1,1-1 1,-1 1-1,0 0 1,0 0-1,1 0 1,-1 0-1,0 1 1,5 3-1,-2-2 3,-1 1 0,-1 0 0,1 1-1,-1-1 1,0 1 0,0 0 0,0 0-1,0 0 1,-1 0 0,0 1-1,0 0 1,-1-1 0,1 1 0,-1 0-1,0 0 1,-1 0 0,0 0 0,0 1-1,0-1 1,0 0 0,-1 0-1,-1 10 1,1-8 2,0 0-1,-1-1 0,1 1 1,-2 0-1,1-1 1,-1 1-1,0-1 1,-1 1-1,0-1 0,0 0 1,-1 0-1,1 0 1,-2-1-1,1 1 1,-1-1-1,0 0 0,-10 10 1,14-15-3,0 0 1,0 0-1,0-1 0,0 1 1,-1 0-1,1 0 0,0-1 1,-1 1-1,1-1 0,0 1 1,-1-1-1,1 0 0,-1 1 1,1-1-1,0 0 1,-1 0-1,-1 0 0,2 0 5,1-1-1,-1 1 0,0 0 0,1 0 1,-1-1-1,0 1 0,1-1 0,-1 1 1,1-1-1,-1 1 0,1-1 1,-1 1-1,1-1 0,-1 1 0,1-1 1,0 0-1,-1 1 0,1-1 1,0 0-1,-1 1 0,1-1 0,0 0 1,-1-1-1,1-1 10,0-1 0,-1 0 1,1 1-1,0-1 0,1 0 1,-1 1-1,1-1 0,-1 0 0,1 1 1,0-1-1,0 1 0,3-6 0,-2 6-15,0-1-1,0 0 1,0 1-1,0-1 1,0 1-1,1 0 1,0 0-1,0 0 0,0 0 1,0 0-1,0 1 1,0-1-1,1 1 1,-1 0-1,1 0 1,0 0-1,-1 0 1,1 1-1,0 0 1,0-1-1,6 0 0,-6 2 0,1 0-1,-1 1 0,1-1 1,-1 1-1,1 0 0,-1 0 0,0 0 1,1 0-1,-1 1 0,0 0 1,0 0-1,0 0 0,0 0 0,0 1 1,-1-1-1,1 1 0,-1 0 0,0 0 1,1 0-1,2 5 0,-1-2 3,0 0-1,-1 0 1,0 0-1,0 1 1,0 0-1,-1-1 0,0 1 1,-1 1-1,1-1 1,-1 0-1,0 1 1,-1-1-1,0 1 1,0-1-1,-1 1 1,0-1-1,0 1 0,-2 9 1,0-4 25,-1 0 0,-1 0-1,0 0 1,-1-1 0,0 1 0,-1-1 0,0-1-1,-1 1 1,-12 16 0,15-23 33,-1-1-1,0 1 1,0-1 0,0 1-1,0-2 1,-1 1 0,0 0-1,1-1 1,-1 0-1,-1-1 1,1 1 0,0-1-1,0 0 1,-1-1 0,1 1-1,-12 0 1,-11-1 124,1 0 0,-46-5-1,38 1-137,25 2-117,9 0-23,0 0 0,0 1-1,0 0 1,0-1 0,-1 1 0,1 0 0,0 0-1,0 0 1,0 1 0,0-1 0,-1 0 0,1 1-1,0 0 1,0-1 0,-3 2 0,6 6-3256,-2 3 390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5:09.420"/>
    </inkml:context>
    <inkml:brush xml:id="br0">
      <inkml:brushProperty name="width" value="0.1" units="cm"/>
      <inkml:brushProperty name="height" value="0.1" units="cm"/>
    </inkml:brush>
  </inkml:definitions>
  <inkml:trace contextRef="#ctx0" brushRef="#br0">122 138 5186,'-2'-1'355,"-1"-1"0,1 1 0,-1 0 0,1 0 0,-1 0 0,0 1 0,0-1 0,1 0 0,-1 1 0,-4 0-1,5 0-247,1 1 0,-1 0-1,0 0 1,1 0 0,-1 0-1,0 0 1,1 0 0,-1 1-1,1-1 1,0 0 0,-1 1-1,1-1 1,0 1 0,0-1-1,0 1 1,-1 2 0,-7 11 25,0 1 1,2-1-1,-1 1 1,2 1-1,0-1 1,1 1-1,-3 20 1,6-27-100,1 0 0,0 1 1,0-1-1,1 1 0,0-1 0,1 0 1,0 1-1,1-1 0,0 0 1,0 0-1,1 0 0,1 0 0,5 12 1,-7-19-31,0 1 0,0-1 1,0 0-1,0-1 0,0 1 0,1 0 1,-1-1-1,1 1 0,0-1 1,0 0-1,0 0 0,0 0 1,0 0-1,0 0 0,1-1 1,-1 1-1,0-1 0,1 0 0,-1 0 1,1-1-1,0 1 0,3 0 1,-2-1 3,-1 0 1,1-1 0,-1 0-1,1 1 1,-1-1-1,1-1 1,-1 1 0,0 0-1,0-1 1,0 0 0,0 0-1,0-1 1,0 1 0,0-1-1,-1 1 1,1-1-1,3-5 1,2-2 3,-1 0-1,-1-1 0,0 0 1,0 0-1,-1-1 1,-1 0-1,0 0 1,0 0-1,-1-1 1,-1 1-1,0-1 0,-1 0 1,1-17-1,-1 12-4,-2-1-1,0 1 1,-1-1-1,-1 1 0,-1 0 1,0 0-1,-2 0 0,-12-33 1,14 43-7,-1 0 0,-1 1 0,1-1 0,-1 1 0,0 0 0,-1 0 0,1 1 0,-9-8 1,12 13-2,0-1 0,0 1 0,1-1 0,-1 1 0,0-1 1,0 1-1,-1 0 0,1 0 0,0 0 0,0 0 1,-1 1-1,1-1 0,0 1 0,-1-1 0,1 1 0,0 0 1,-1-1-1,1 1 0,-1 1 0,1-1 0,0 0 0,-1 1 1,1-1-1,0 1 0,-1-1 0,1 1 0,0 0 1,0 0-1,0 0 0,-1 0 0,1 1 0,1-1 0,-1 1 1,-2 1-1,-3 4-24,1-1 1,0 2-1,0-1 1,1 1-1,0-1 0,1 1 1,-1 1-1,1-1 1,1 1-1,0-1 0,0 1 1,-3 17-1,4-9-578,0 0-1,0 0 1,2 0-1,0 0 0,1 0 1,4 18-1,5 10-3146</inkml:trace>
  <inkml:trace contextRef="#ctx0" brushRef="#br0" timeOffset="340.44">358 397 5074,'-1'3'1889,"2"6"-1233,-1 3 17,3 1 143,-3 3-368,2-5-176,-4-3-31,1 2-113,-2-7-16,4 0-80,1-6-785,-2-3-1200,6-6-3089</inkml:trace>
  <inkml:trace contextRef="#ctx0" brushRef="#br0" timeOffset="694.1">539 28 6115,'5'12'5086,"-1"6"-4720,0-1 0,1 23 0,-6 8 155,-17 94 0,5-44-338,2-42-117,27-104-6458,-9 23 2283</inkml:trace>
  <inkml:trace contextRef="#ctx0" brushRef="#br0" timeOffset="1305.15">720 67 5154,'24'-1'2850,"0"-1"-2010,-8 1-598,-1 0 0,1-1 0,20-6 0,-35 8-236,-1 0 0,0 0-1,1 0 1,-1 0 0,0 0-1,0 0 1,1 0-1,-1 0 1,0 0 0,0 0-1,1 0 1,-1 0 0,0-1-1,1 1 1,-1 0-1,0 0 1,0 0 0,0 0-1,1-1 1,-1 1 0,0 0-1,0 0 1,0 0-1,1-1 1,-1 1 0,0 0-1,0 0 1,0-1 0,0 1-1,0 0 1,0 0-1,1-1 1,-1 1 0,0 0-1,0-1 1,-10-4 76,-23 2-57,25 5 7,-1 0-1,1 1 1,0 0 0,0 1 0,0-1-1,0 1 1,1 1 0,0 0-1,0 0 1,0 0 0,0 1 0,1 0-1,0 0 1,0 1 0,0-1-1,1 1 1,0 0 0,1 1 0,-1-1-1,1 1 1,1 0 0,0 0-1,0 1 1,0-1 0,1 0 0,-2 16-1,4-22-27,0-1-1,-1 0 0,1 1 0,0-1 0,0 1 0,0-1 1,0 0-1,1 1 0,-1-1 0,0 0 0,0 1 0,1-1 1,-1 0-1,1 1 0,0-1 0,-1 0 0,1 0 0,0 1 1,-1-1-1,1 0 0,0 0 0,0 0 0,0 0 1,0 0-1,0 0 0,0-1 0,0 1 0,1 0 0,-1 0 1,0-1-1,0 1 0,1-1 0,-1 1 0,0-1 0,1 1 1,-1-1-1,2 0 0,5 0 30,-1-1 0,0 1 1,0-2-1,0 1 0,0-1 0,8-4 1,21-3 66,-26 9-87,-1 0 1,1 1 0,0 0-1,-1 0 1,1 1-1,-1 1 1,1 0 0,-1 0-1,0 0 1,0 1-1,0 1 1,-1-1 0,14 11-1,-18-12 1,1 0-1,-1 0 0,0 0 1,-1 1-1,1 0 1,-1-1-1,1 1 0,-1 0 1,0 1-1,-1-1 1,1 1-1,-1-1 0,0 1 1,0 0-1,0-1 1,0 1-1,-1 0 0,0 0 1,0 0-1,-1 1 1,1-1-1,-1 0 0,0 0 1,0 0-1,-1 0 1,1 0-1,-3 7 0,2-8 60,-1 1-1,0-1 0,0 1 1,-1-1-1,1 0 0,-1 1 1,0-1-1,0-1 0,0 1 1,-1 0-1,1-1 0,-1 0 1,0 1-1,0-2 0,0 1 1,0 0-1,0-1 0,-1 0 1,1 0-1,-1 0 0,1 0 1,-1-1-1,0 0 0,0 0 0,0 0 1,-9 0-1,5-1-35,0 0-1,0 0 1,1-1-1,-1 0 1,0-1-1,1 1 0,-1-2 1,1 1-1,0-1 1,0-1-1,0 0 1,0 0-1,0 0 1,-9-8-1,16 12-176,1-1-1,-1 1 1,0-1 0,0 0-1,1 1 1,-1-1-1,1 1 1,-1-1 0,1 0-1,-1 0 1,1 1-1,-1-1 1,1 0 0,-1 0-1,1 0 1,0 1-1,0-1 1,-1 0 0,1 0-1,0 0 1,0 0-1,0 0 1,0 0-1,0 0 1,0 1 0,0-3-1</inkml:trace>
  <inkml:trace contextRef="#ctx0" brushRef="#br0" timeOffset="1755.24">995 421 8036,'-2'2'2801,"-1"-5"-1729,6 1 225,-3 0-1169,5 2-80,-5-3-64,3-7-624,1-1-481,-4-4-1072,3-9-1200</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0:52.55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1289 3265,'10'-11'4767,"45"-41"-3187,-19 30-1334,1 1 0,1 1 0,51-18 0,19-9 203,-55 23-294,0 3 0,82-21-1,-31 18 168,151-13-1,-207 32-267,-10 0 45,-1 1 0,1 2 1,71 6-1,-22 5 131,144-4-1,54 4 136,-216 1-301,-45-5-14,0-1 0,31 0 0,58 0 9,187 9 46,-154-4-53,-61-9 21,-48 0-21,47 4-1,-34 0-21,54-3 0,-56-2-13,113-5 63,-135 5-41,45-8-1,-11 0-5,11 2-2,0-3 1,-1-4-1,0-2 1,113-44-1,-4-17 31,-139 60-59,-23 10 3,0-1 0,0-1 0,23-15-1,-4 0 19,70-35-1,-1 1 32,105-62 57,-89 51-86,58-39 22,-56 36-37,-108 64-9,0 0-1,0 2 1,1 0-1,20-6 1,17-6 1,51-19 47,-92 34-41,0-2-1,22-10 1,-25 9-7,1 2 1,0-1-1,0 2 0,12-4 1,-11 4 5,0 0 1,-1-1-1,12-6 0,-14 7-7,0-1 0,0 1-1,1 0 1,-1 1 0,17-3-1,-19 3 4,0 1 0,0-1-1,0 0 1,0 0 0,0-1-1,5-3 1,8-3 40,31 7 36,-49 2-74,-1 0 1,1-1 0,0 1 0,-1 0-1,1 0 1,0 0 0,-1 0 0,1-1 0,0 1-1,0 0 1,-1 0 0,1 0 0,0 0-1,-1 1 1,1-1 0,0 0 0,-1 0 0,1 0-1,0 1 1,-1-1 0,1 0 0,0 0-1,-1 1 1,1-1 0,-1 1 0,1-1-1,-1 1 1,1-1 0,-1 1 0,3 2 433,-17 7-1374</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8:29.359"/>
    </inkml:context>
    <inkml:brush xml:id="br0">
      <inkml:brushProperty name="width" value="0.1" units="cm"/>
      <inkml:brushProperty name="height" value="0.1" units="cm"/>
      <inkml:brushProperty name="color" value="#0000FF"/>
    </inkml:brush>
  </inkml:definitions>
  <inkml:trace contextRef="#ctx0" brushRef="#br0">56 385 3009,'-10'5'2453,"9"-5"-2372,1 1 0,-1-1-1,0 1 1,0-1-1,0 1 1,0-1 0,1 1-1,-1 0 1,0-1 0,1 1-1,-1 0 1,0 0 0,1-1-1,-1 1 1,1 0-1,-1 0 1,1 0 0,-1 0-1,1 0 1,0-1 0,-1 1-1,1 0 1,0 0-1,0 2 1,-5 11 156,1 0 0,1-1 0,0 1 0,1 1 0,1-1 0,0 0 0,2 24 0,-1-31-211,1 0-1,1 0 1,-1 0-1,1 0 1,1 0-1,-1 0 1,1-1-1,0 1 1,1-1-1,-1 1 1,1-1 0,0-1-1,1 1 1,0 0-1,-1-1 1,2 0-1,5 5 1,-11-10-25,8 6 15,-1 0 1,1 0-1,1-1 0,-1 0 1,17 7-1,-22-12-9,0 1 0,-1 0 0,1-1 0,0 0-1,-1 1 1,1-1 0,0 0 0,0-1 0,-1 1 0,1 0 0,0-1-1,-1 1 1,1-1 0,0 0 0,-1 0 0,1 0 0,-1 0-1,1-1 1,-1 1 0,0-1 0,0 1 0,1-1 0,-1 0 0,0 0-1,2-3 1,0 1-1,-1-1 0,0 1-1,0-1 1,-1 0-1,1 0 1,-1 0 0,0 0-1,-1 0 1,1-1-1,-1 1 1,0 0 0,0-1-1,-1 1 1,1-1-1,-1 1 1,-1-1 0,1 1-1,-2-7 1,-2-12-8,-1 0 0,-13-38 1,15 55-6,0 0 0,0 0 1,-1 1-1,0-1 0,-1 1 1,1 0-1,-1 1 0,0-1 1,0 1-1,-1 0 0,0 0 0,0 0 1,-12-6-1,15 9-10,0 0-1,-1 0 1,1 0 0,-1 0-1,0 1 1,1 0 0,-1 0-1,0 0 1,0 0 0,0 0-1,0 1 1,0 0 0,0-1-1,0 2 1,0-1 0,0 0-1,0 1 1,0 0 0,1 0-1,-1 0 1,0 0 0,0 1-1,1-1 1,-1 1 0,1 0-1,-1 0 1,-5 5 0,7-5-38,0 0-1,0 0 1,0 0 0,0 1 0,1-1 0,-1 1-1,1-1 1,-1 1 0,1 0 0,0-1 0,0 1 0,0 0-1,1 0 1,-1-1 0,1 1 0,-1 0 0,1 0-1,0 3 1,1 1-429,-1 0 0,1 0 0,1 0 0,-1 0 0,1 0 0,4 8 0,6 11-2392</inkml:trace>
  <inkml:trace contextRef="#ctx0" brushRef="#br0" timeOffset="392.61">386 447 3009,'1'0'87,"0"1"0,-1-1-1,1 0 1,0 0 0,-1 0 0,1 1-1,0-1 1,-1 0 0,1 1-1,-1-1 1,1 0 0,0 1 0,-1-1-1,1 1 1,-1-1 0,1 1-1,-1-1 1,0 1 0,1-1 0,-1 1-1,1-1 1,-1 1 0,0 0-1,1-1 1,-1 1 0,0 0-1,0-1 1,0 1 0,0 0 0,1-1-1,-1 1 1,0 0 0,9 27 877,-7-18-818,1 1 0,-2 1 1,0-1-1,0 0 0,-2 17 0,1-5-54,1-20-103,6-11-2350,-2-4 1203</inkml:trace>
  <inkml:trace contextRef="#ctx0" brushRef="#br0" timeOffset="941.13">457 231 3954,'-1'0'124,"1"1"1,-1-1 0,1 0-1,-1 1 1,1-1 0,-1 0-1,1 1 1,0-1 0,-1 1-1,1-1 1,0 0 0,-1 1-1,1-1 1,0 1 0,0-1-1,0 1 1,-1-1 0,1 1-1,0-1 1,0 1 0,0-1-1,0 1 1,0-1 0,0 1-1,0-1 1,0 1 0,0 0-1,0 30 827,1-19-845,0 0 0,1 0 1,5 14-1,-2-12 3,1-1 1,1 1-1,1-1 0,14 20 1,-19-29-96,0 1 0,1-1 0,0 0 0,0 0 1,0 0-1,0 0 0,0-1 0,1 0 0,0 0 1,-1 0-1,1 0 0,0-1 0,1 1 0,-1-2 1,8 3-1,-10-3-12,0-1 1,1 0 0,-1 0 0,1 0-1,-1 0 1,0-1 0,0 1-1,1-1 1,-1 0 0,0 0 0,0 0-1,0 0 1,1-1 0,-1 1-1,-1-1 1,1 0 0,0 0-1,4-3 1,-3 1 9,0 0-1,-1-1 0,0 1 1,0-1-1,0 0 0,0 1 1,-1-1-1,1 0 1,-1-1-1,2-9 0,-2 8-4,0-1 0,-1 0 0,0 0 0,0 1 0,-1-1 0,0 0-1,0 0 1,-1 0 0,0 0 0,0 0 0,-1 1 0,0-1 0,0 1 0,-1-1-1,0 1 1,-6-11 0,2 9-4,0 0-1,0 1 0,-1 0 1,0 1-1,0-1 1,-1 2-1,0-1 1,-16-8-1,22 13-5,-1 0-1,0 1 1,1-1 0,-1 1-1,0 0 1,1 0 0,-1 0-1,0 1 1,0-1 0,0 1-1,0 0 1,0 0 0,0 0-1,0 1 1,1-1 0,-1 1-1,0 0 1,0 0 0,0 0-1,1 1 1,-1-1 0,1 1-1,-1 0 1,1 0 0,0 0-1,-1 0 1,1 1 0,-4 4-1,2-2-79,0 0-1,0 1 1,1-1-1,-8 12 1,11-15-105,0 0 0,1 0 0,-1-1 0,0 1 0,0 0 0,1 0 1,-1 0-1,1 0 0,0 0 0,0 0 0,-1 0 0,1 0 0,0 0 0,1 0 0,-1 0 0,0 0 1,1 0-1,-1 0 0,1 0 0,-1 0 0,2 3 0,3 4-3024</inkml:trace>
  <inkml:trace contextRef="#ctx0" brushRef="#br0" timeOffset="1693.27">779 1 4770,'1'0'109,"-1"0"-1,1-1 1,0 1 0,-1 0-1,1 0 1,-1 0 0,1 0-1,0 0 1,-1 0 0,1 0-1,0 1 1,-1-1-1,1 0 1,0 0 0,-1 0-1,1 1 1,-1-1 0,1 0-1,0 1 1,-1-1-1,1 0 1,-1 1 0,1-1-1,-1 1 1,1-1 0,-1 1-1,0-1 1,1 1 0,0 0-1,21 18 109,-19-15-186,0 0-1,0-1 0,-1 1 0,0 1 0,1-1 0,-1 0 0,-1 0 0,1 1 0,-1-1 0,0 1 0,0 0 0,0-1 0,0 1 0,-1 0 0,0 7 0,0-4 9,-1 1 0,-1 0-1,0-1 1,0 1-1,0-1 1,-1 1 0,-5 8-1,71-33 410,-38 8-354,-23 7-88,13-3 16,0 0 1,0-1-1,-1-1 0,27-14 0,-39 18-21,1 1 0,-1-1 0,1 0 0,-1 1 1,0-1-1,0 0 0,0 0 0,0 0 0,0-1 0,0 1 0,-1 0 1,1-1-1,-1 1 0,0-1 0,1 0 0,-1 1 0,0-1 1,-1 0-1,1 0 0,0 1 0,-1-1 0,0 0 0,1 0 0,-1 0 1,0 0-1,-1 0 0,1 0 0,0 1 0,-1-1 0,1 0 1,-1 0-1,0 0 0,0 1 0,-2-4 0,-7-13 84,10 19-83,0 0-1,0 0 1,0 0 0,0 0-1,0 0 1,0 0 0,0 0-1,0 0 1,0 0 0,0 1 0,0-1-1,0 0 1,0 0 0,0 0-1,0 0 1,0 0 0,0 0-1,0 0 1,0 0 0,0 1-1,0-1 1,0 0 0,0 0 0,0 0-1,0 0 1,0 0 0,-1 0-1,1 0 1,0 0 0,0 0-1,0 0 1,0 0 0,0 1 0,0-1-1,0 0 1,0 0 0,0 0-1,0 0 1,0 0 0,-1 0-1,1 0 1,0 0 0,0 0 0,0 0-1,0 0 1,0 0 0,0 0-1,0 0 1,0 0 0,0 0-1,-1 0 1,1 0 0,0 0 0,0 0-1,0 0 1,0 0 0,0 0-1,0 0 1,0 0 0,0 0-1,-1 0 1,1 0 0,0 0-1,0 0 1,0-1 0,0 1 0,0 0-1,4 40 220,-1-13-164,27 207 570,-24-216-372</inkml:trace>
  <inkml:trace contextRef="#ctx0" brushRef="#br0" timeOffset="81805.57">603 935 2337,'-8'11'3891,"0"19"-3218,7-28-363,-1 10-116,0-6-158,0 0 0,0 1 0,1-1 0,1 1 0,-1-1 0,1 1 0,0 0 0,0-1 0,1 1 0,-1-1 0,2 1 0,1 7 0,-1-9-30,-1 0 1,1 1-1,1-1 1,-1 0-1,1 0 1,0 0-1,0-1 1,7 9-1,-7-11-7,-1 0 0,1 0 0,-1-1 0,1 1 0,-1-1 0,1 1 0,0-1-1,0 0 1,0 0 0,0 0 0,0-1 0,0 1 0,0-1 0,0 0 0,0 1 0,0-1-1,0-1 1,4 1 0,-3 0 8,-1-1-1,1 1 0,0 0 0,0-1 1,-1 0-1,1 0 0,0 0 0,-1 0 1,1-1-1,-1 0 0,0 1 0,1-1 1,-1 0-1,0 0 0,0-1 0,0 1 1,0-1-1,-1 0 0,1 1 1,-1-1-1,1 0 0,-1 0 0,0-1 1,0 1-1,-1 0 0,1-1 0,-1 1 1,1-1-1,-1 1 0,0-1 0,0 0 1,-1 0-1,1 1 0,-1-1 0,0-6 1,0 1 0,-1 0 1,0 0-1,-1 0 1,1 1 0,-2-1-1,1 0 1,-1 1-1,-1 0 1,1-1-1,-1 1 1,-1 1-1,0-1 1,0 0 0,-7-7-1,8 12-39,0 0 0,0 1 1,-1-1-1,1 1 0,-1 0 0,1 0 0,-1 0 0,0 0 1,0 1-1,0 0 0,0 0 0,0 0 0,0 1 0,-7 0 1,10 0-20,1 1 1,0 0 0,0-1-1,0 1 1,-1 0 0,1 0 0,0 0-1,0 0 1,0 0 0,0 0 0,0 0-1,0 0 1,1 0 0,-1 0-1,0 0 1,0 0 0,1 1 0,-1-1-1,1 0 1,-1 1 0,1 1 0,-8 29-1182,9-12-141,3-2-703</inkml:trace>
  <inkml:trace contextRef="#ctx0" brushRef="#br0" timeOffset="82183.48">837 1046 3554,'0'0'352,"2"2"-48,1 2 368,-2 5-47,-1 1-193,-1 4-48,-1-4-208,2 4 48,-8 1-144,4 1 16,-3-2-96,4-4 32,0 4-32,0-8-16,3-1-112,5-2-480</inkml:trace>
  <inkml:trace contextRef="#ctx0" brushRef="#br0" timeOffset="83078.62">1089 836 2945,'-1'-2'157,"-1"0"-1,1 1 1,-1-1-1,0 1 1,1 0 0,-1 0-1,0 0 1,0 0-1,0 0 1,0 0-1,0 0 1,0 0-1,0 1 1,0-1-1,0 1 1,0-1-1,0 1 1,-1 0-1,1 0 1,0 0 0,0 0-1,0 0 1,0 1-1,-1-1 1,1 1-1,-2 0 1,0 0-103,-1 0 0,1 0 0,-1 1 0,1-1 0,0 1 1,0 0-1,0 0 0,0 1 0,0-1 0,0 1 0,0 0 0,-5 5 1,5-2-31,-3 2-2,0 1 0,0 1 1,1-1-1,0 1 0,-6 15 1,11-23-25,0 1 0,1-1 0,-1 1 1,0-1-1,1 1 0,0-1 0,-1 1 1,1 0-1,0-1 0,0 1 0,1 0 1,-1-1-1,1 1 0,-1-1 0,1 1 1,0-1-1,0 1 0,0-1 1,0 0-1,0 1 0,0-1 0,1 0 1,-1 0-1,1 0 0,0 0 0,-1 0 1,1 0-1,0 0 0,0 0 0,4 2 1,-4-3-9,1 0 1,0 0-1,-1 0 0,1 0 1,0 0-1,0 0 1,-1-1-1,1 0 1,0 1-1,0-1 0,0 0 1,0 0-1,0 0 1,0-1-1,-1 1 1,1-1-1,0 0 0,0 1 1,-1-1-1,1-1 1,3-1-1,0 1 9,0-1 0,0 0 0,-1-1 0,1 0 1,-1 0-1,0 0 0,0 0 0,5-7 0,-7 7 8,-1 0 0,1 0 1,-1 0-1,0 0 0,0-1 1,-1 1-1,1-1 0,-1 0 1,0 1-1,0-1 0,-1 0 0,1 0 1,-1 1-1,-1-10 0,-7 68 52,3-23-34,-1 7 4,-16 56 0,19-78-71,0-1 167,3-15-144,0 0 1,0 0-1,0 0 0,0 0 1,0 0-1,0 1 0,-1-1 1,1 0-1,0 0 0,0 0 1,0 0-1,0 0 0,0 0 1,0 0-1,0 1 0,0-1 0,-1 0 1,1 0-1,0 0 0,0 0 1,0 0-1,0 0 0,0 0 1,0 0-1,-1 0 0,1 0 1,0 0-1,0 0 0,0 0 1,0 0-1,0 0 0,-1 0 0,1 0 1,0 0-1,0 0 0,0 0 1,0 0-1,0 0 0,0 0 1,-1 0-1,1 0 0,0 0 1,0 0-1,0 0 0,0 0 1,0-1-1,0 1 0,-1 0 1,1 0-1,0 0 0,0 0 0,0 0 1,0 0-1,0 0 0,0 0 1,0-1-1,0 1 0,0 0 1,0 0-1,0 0 0,0 0 1,0 0-1,0-1 0,0 1 1,0 0-1,-2-3-1254,5-3-522</inkml:trace>
  <inkml:trace contextRef="#ctx0" brushRef="#br0" timeOffset="83703.7">1253 874 3057,'-4'-3'2910,"3"3"-2856,-8 7 1002,-7 8-794,-3 15 170,15-24-387,0-1 1,0 1-1,1 0 1,-1 0-1,1 1 1,1-1-1,-4 13 0,6-18-39,-3 7 15,1-1 0,1 1 0,-1 0 0,1 0 0,0 0 0,1 0 0,0 0 0,0 0 0,1-1 0,0 1 0,1 0 0,-1 0 0,1 0 0,5 11 0,-4-15-18,-1-1 0,0 0 0,1-1 0,-1 1 0,1 0 0,0-1 0,0 1 0,0-1 0,0 0 0,0 0 1,1 0-1,-1-1 0,1 1 0,-1-1 0,1 0 0,-1 0 0,1 0 0,0 0 0,-1 0 0,1-1 0,0 0 0,4 0 1,-5 0 2,-1 0 0,1 0 0,0 0-1,0 0 1,-1-1 0,1 0 0,0 1 0,0-1 0,-1 0 0,1 0 0,-1-1 0,1 1 0,-1 0 0,0-1 0,1 1 0,-1-1 0,0 0 0,0 0 0,0 0 0,0 0 0,0 0 0,-1 0 0,1-1 0,-1 1 0,1 0 0,-1-1 0,0 1 0,0-1 0,0 0 0,1-2 0,-2 3-4,1 0 0,-1 0 1,1 0-1,-1 0 1,0 1-1,0-1 1,0 0-1,0 0 0,0 0 1,0 0-1,0 0 1,-1 0-1,1 1 0,-1-1 1,1 0-1,-1 0 1,0 1-1,1-1 0,-1 0 1,0 1-1,0-1 1,-1 1-1,1-1 0,0 1 1,0-1-1,-3-1 1,2 2-22,0 1-1,0-1 1,0 0 0,0 0 0,0 1 0,-1 0 0,1-1 0,0 1 0,-1 0 0,1 0 0,0 0 0,0 0 0,-1 0-1,1 1 1,0-1 0,0 1 0,-1 0 0,1-1 0,0 1 0,0 0 0,-3 2 0,-30 20-1587,20-10 10</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7:39.693"/>
    </inkml:context>
    <inkml:brush xml:id="br0">
      <inkml:brushProperty name="width" value="0.1" units="cm"/>
      <inkml:brushProperty name="height" value="0.1" units="cm"/>
      <inkml:brushProperty name="color" value="#E71224"/>
    </inkml:brush>
  </inkml:definitions>
  <inkml:trace contextRef="#ctx0" brushRef="#br0">30 1158 4994,'-24'6'2632,"19"-6"-893,16-2-352,17-5-1204,-1-2 0,0-1 0,-1-2 0,45-25 0,-31 16-63,84-53 196,-20 10-128,-40 28-39,156-79 105,180-60-94,-189 99-163,-96 38-21,113-55 60,-201 81-29,-10 3 27,-14 7-35,1-1 0,-1 1-1,1 1 1,-1-1 0,1 0-1,0 1 1,3-1 0,-43 15 251,-1 1-4409</inkml:trace>
  <inkml:trace contextRef="#ctx0" brushRef="#br0" timeOffset="377.99">1823 59 5555,'-5'-5'5387,"23"27"-4457,-7-1-818,-2 0 0,0 1-1,-1 0 1,-2 0 0,0 1 0,-1-1-1,-2 1 1,2 43 0,-12-81-3906,0 2 1081</inkml:trace>
  <inkml:trace contextRef="#ctx0" brushRef="#br0" timeOffset="801.98">1683 68 5250,'0'-1'134,"-1"0"-1,1 0 1,-1 0-1,1 0 1,0 0 0,-1 0-1,1 0 1,0 0-1,0-1 1,0 1-1,0 0 1,0 0-1,0 0 1,0-1-1,0 1 1,0 0-1,1 0 1,-1 0-1,0 0 1,1 0-1,-1 0 1,1 0-1,-1-1 1,2 0-1,-1 0-10,1 0 0,0 0-1,0 1 1,0-1 0,1 0-1,-1 1 1,0 0 0,0-1-1,1 1 1,4-1 0,7-3 26,1 1 0,0 1-1,17-1 1,-20 2 214,6 1-314,-1 0 0,1 1 0,-1 1-1,1 1 1,-1 0 0,0 1 0,0 1 0,0 1 0,0 0 0,-1 2 0,0-1 0,0 2 0,-1 0 0,0 1 0,0 1 0,-1 0 0,0 0 0,-1 2 0,0 0 0,-1 0 0,0 1 0,18 27 0,-27-36-43,-1 1 1,1-1 0,-1 1 0,0-1 0,0 1 0,-1 0 0,1 0 0,-1 0 0,0 0-1,-1 0 1,1 0 0,-1 0 0,0 0 0,0 0 0,-1 0 0,1 0 0,-1 0 0,0 0 0,-1 0-1,1 0 1,-1 0 0,-2 4 0,0-3 7,0 0 0,0 0 0,0-1 0,-1 1 0,0-1 0,0 0 0,0 0 0,-1-1 0,1 0-1,-1 0 1,0 0 0,0-1 0,-1 1 0,1-1 0,-9 2 0,-1 1 7,0-1-1,0-1 1,-1-1-1,1 0 1,-1-1-1,0 0 1,0-2-1,0 0 1,-28-4-1,38 3-83,1 0-1,0 0 0,-1 1 0,-11 0 0,16 0-384,0 0 0,0 1 0,0-1 1,0 1-1,0-1 0,0 1 0,0 0 1,0 0-1,0 0 0,-3 2 0</inkml:trace>
  <inkml:trace contextRef="#ctx0" brushRef="#br0" timeOffset="1986.49">99 1179 3970,'-7'-2'1954,"2"1"-1383,1 0 0,0 1 0,0-1 1,-1 1-1,1 0 0,0 0 0,-1 0 0,-8 2 0,55 8 919,-15-2-1406,83 9 242,0-4 1,150-2-1,-157-9-230,123 0-20,97 4-103,-253-1 18,0 3-1,107 26 1,-154-27 15,0 1-1,38 18 0,-48-21 15,-9-8 35,-5 1-48,0 1 0,0-1 1,0 1-1,0-1 0,-1 1 0,1-1 1,-1 1-1,1 0 0,-1 0 0,1 0 1,-1 0-1,-1-1 0,-19-8-3089</inkml:trace>
  <inkml:trace contextRef="#ctx0" brushRef="#br0" timeOffset="3708.74">1953 1357 3682,'1'-28'4594,"15"55"-3620,-5-2-822,-2 0 1,0 0 0,-1 1-1,-2 0 1,0 1 0,-2 0-1,-1-1 1,-1 41 0,-2-56-358,1-18-2077,-3-2-380</inkml:trace>
  <inkml:trace contextRef="#ctx0" brushRef="#br0" timeOffset="4166.16">1887 1402 6595,'2'-4'115,"0"1"0,-1 0 0,1 0-1,0 1 1,1-1 0,-1 0 0,0 1 0,1-1 0,-1 1-1,1 0 1,0 0 0,0 0 0,0 0 0,0 0 0,0 1 0,0-1-1,1 1 1,-1 0 0,6-1 0,7-3 69,1 2 0,25-4 0,-28 6-103,0 0 1,0 0-1,0 2 0,0 0 0,1 0 0,-1 2 0,-1-1 0,26 10 0,-31-10-63,-1 2-1,0-1 1,0 1-1,0 0 1,0 1-1,0 0 1,-1 0-1,0 0 1,0 1-1,0 0 1,-1 0-1,0 0 1,0 1-1,-1-1 1,1 1-1,5 13 0,-8-15-10,-1-1 0,1 1 0,-1 0-1,0-1 1,0 1 0,0 0-1,-1 0 1,1-1 0,-1 1-1,0 0 1,-1 0 0,1 0-1,-1 0 1,0-1 0,0 1 0,-2 5-1,0-3 11,-1-1-1,1 1 1,-1-1-1,0 0 1,0 0-1,-1-1 1,0 1 0,0-1-1,0 0 1,-6 4-1,0-1 17,0 0 0,-1-1-1,0 0 1,0-1 0,0-1-1,-1 0 1,1 0 0,-1-2 0,0 1-1,-1-1 1,-15 0 0,19-2-23,0-2 1,-1 0-1,1 0 0,0-1 1,-1 0-1,1-1 1,0 0-1,1 0 0,-18-9 1,18 4-369,15 2-510,20 1-1166,0 1-127</inkml:trace>
  <inkml:trace contextRef="#ctx0" brushRef="#br0" timeOffset="4605">2641 1240 4866,'-7'-2'285,"1"-1"-1,-1 1 1,0 0-1,0 1 1,1-1-1,-1 1 1,0 1-1,0-1 1,0 1-1,0 0 1,0 1-1,0 0 1,0 0-1,0 0 1,0 1-1,0 0 1,1 0-1,-1 1 1,-8 5-1,11-7-250,0 1 0,1 0 0,-1 1 0,1-1 0,-1 0-1,1 1 1,0 0 0,0 0 0,0 0 0,1 0 0,-1 0-1,1 0 1,0 1 0,-1-1 0,1 1 0,1 0 0,-1 0-1,1-1 1,-1 1 0,1 0 0,0 0 0,1 0 0,-1 0-1,1 1 1,-1-1 0,1 0 0,0 0 0,1 0 0,-1 0-1,1 0 1,0 0 0,0 0 0,3 7 0,-2-7-23,0 1 0,1-1-1,-1-1 1,1 1 0,0 0 0,0 0 0,1-1 0,-1 0 0,1 0 0,-1 0 0,1 0 0,0 0 0,0-1 0,0 0 0,1 0 0,-1 0-1,0 0 1,1-1 0,-1 1 0,1-1 0,0 0 0,6 0 0,-3 0-146,1 0-1,-1-1 1,1 0-1,-1 0 1,0-1-1,1 0 1,-1-1 0,0 0-1,1 0 1,-1 0-1,13-7 1</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2:26.925"/>
    </inkml:context>
    <inkml:brush xml:id="br0">
      <inkml:brushProperty name="width" value="0.3" units="cm"/>
      <inkml:brushProperty name="height" value="0.6" units="cm"/>
      <inkml:brushProperty name="color" value="#00FDFF"/>
      <inkml:brushProperty name="tip" value="rectangle"/>
      <inkml:brushProperty name="rasterOp" value="maskPen"/>
    </inkml:brush>
  </inkml:definitions>
  <inkml:trace contextRef="#ctx0" brushRef="#br0">36 1193 3137,'-1'0'180,"0"0"0,-1 0 0,1 1-1,-1-1 1,1 0 0,-1-1 0,1 1-1,0 0 1,-1 0 0,1-1 0,0 1-1,-1 0 1,1-1 0,0 0 0,-2 0 179,0-1-179,2 2-131,1 0 1,-1-1-1,1 1 0,-1 0 1,1 0-1,-1-1 1,1 1-1,-1 0 0,1 0 1,0-1-1,-1 1 1,1-1-1,-1 1 1,1 0-1,0-1 0,-1 1 1,1-1-1,0 1 1,0-1-1,-1 1 0,1-1 1,0 1-1,0-1 1,0 1-1,-1-1 0,1 1 1,0-1-1,0 1 1,0-1-1,0 1 0,0-1 1,0 1-1,0-1 1,0 0-1,1 1 0,-1-1 1,0 1-1,0-1 1,0 1-1,1-1 1,10-8-7,0 0 1,1 2-1,-1-1 1,2 2-1,24-11 1,71-19 283,-71 25-251,50-12 41,0 3 1,132-13-1,-174 27-53,69-21 1,-70 15 32,77-10 0,47-1 0,21-2-50,-149 22-30,8-2 16,0 2 0,0 2 0,83 10 0,-78-3 71,-1-1-1,68-4 0,104-16 96,-113 5-75,-54 9-106,1 2 1,63 10-1,-60-4 93,96-2 0,206-53 51,-267 32-87,-64 13-62,-1 1 0,57 3 0,25 0 12,-74-6 3,65-17-1,-32 6-7,-59 12-14,0 0 0,0 0 0,0-2 0,23-12 0,24-11 12,-49 25-8,-1-2-1,0 1 1,-1-1 0,0-1-1,1 0 1,10-11-1,30-22 23,77-50 56,-100 70 7,48-25 0,-7 4 11,102-63-55,36-47-25,-143 100-19,-43 34-3,0 1 0,1 0-1,26-13 1,5-1 543,-52 29-538,1 1 1,-1 0-1,1-1 0,-1 1 1,1 0-1,-1 0 1,0-1-1,1 1 0,-1 0 1,1 0-1,-1 0 1,1-1-1,-1 1 0,1 0 1,-1 0-1,1 0 1,0 0-1,-1 0 0,1 0 1,-1 0-1,1 0 1,-1 0-1,1 0 0,-1 1 1,1-1-1,-1 0 0,1 0 1,-1 0-1,1 1 1,0-1-1,1-1-60</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7:14.681"/>
    </inkml:context>
    <inkml:brush xml:id="br0">
      <inkml:brushProperty name="width" value="0.1" units="cm"/>
      <inkml:brushProperty name="height" value="0.1" units="cm"/>
      <inkml:brushProperty name="color" value="#008C3A"/>
    </inkml:brush>
  </inkml:definitions>
  <inkml:trace contextRef="#ctx0" brushRef="#br0">6 87 3073,'2'52'2506,"-10"10"-1485,8-62-1017,0 1 0,0-1-1,0 0 1,0 0-1,0 0 1,0 0 0,0 0-1,1 1 1,-1-1 0,0 0-1,0 0 1,0 0-1,0 0 1,0 0 0,0 0-1,0 1 1,0-1 0,0 0-1,1 0 1,-1 0-1,0 0 1,0 0 0,0 0-1,0 0 1,0 0 0,0 0-1,1 0 1,-1 0-1,0 0 1,0 0 0,0 0-1,0 0 1,0 0 0,1 0-1,-1 0 1,0 0-1,0 0 1,0 0 0,0 0-1,0 0 1,1 0 0,-1 0-1,0 0 1,0 0-1,0 0 1,0 0 0,0 0-1,1 0 1,11-6 231,10-10 123,0-3-254,-1 0 1,20-25-1,-23 24-111,1 0 1,37-29 0,-54 48-202,0-1 1,1 1 0,-1 0-1,1 0 1,0 0 0,-1 0-1,1 0 1,0 0 0,-1 1-1,1 0 1,0-1 0,0 1-1,-1 0 1,1 0 0,0 0-1,0 1 1,4 0-1</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6:35.250"/>
    </inkml:context>
    <inkml:brush xml:id="br0">
      <inkml:brushProperty name="width" value="0.1" units="cm"/>
      <inkml:brushProperty name="height" value="0.1" units="cm"/>
      <inkml:brushProperty name="color" value="#0000FF"/>
    </inkml:brush>
  </inkml:definitions>
  <inkml:trace contextRef="#ctx0" brushRef="#br0">85 215 2417,'-4'1'255,"1"0"-1,0 0 1,0 1-1,0-1 1,0 1-1,0 0 1,0 0-1,0 0 1,0 0-1,1 0 1,-1 0-1,1 1 1,0-1-1,-1 1 1,1 0-1,0 0 1,1-1-1,-1 1 1,0 0-1,1 1 1,0-1-1,-2 6 1,-2 7 29,0 1 0,1 0 0,-2 18 0,5-23-182,0 0 0,1 1-1,0-1 1,1 0 0,0 0 0,1 0 0,0 0-1,7 20 1,-8-29-94,0 1-1,0-1 1,0 1-1,1-1 1,0 1-1,0-1 0,0 0 1,0 1-1,0-1 1,1-1-1,-1 1 1,1 0-1,0 0 1,0-1-1,0 0 1,0 1-1,0-1 1,1 0-1,-1-1 1,0 1-1,1-1 0,-1 1 1,1-1-1,0 0 1,0 0-1,-1-1 1,1 1-1,0-1 1,0 0-1,0 0 1,4 0-1,-2-2 11,0 1 1,0-1-1,0 0 0,0 0 0,-1-1 1,1 0-1,-1 0 0,1 0 0,-1 0 1,6-7-1,1 0 1,-1 0 0,0-1 0,10-13 1,-15 15-16,1 0 0,-1 0 0,0-1 0,-1 1 0,0-1 0,0-1 0,-1 1 0,-1-1 0,0 1 0,0-1 0,-1 0 0,0 0 0,-1 0 1,0-1-1,-1 1 0,-1 0 0,1 0 0,-2 0 0,1 0 0,-7-19 0,5 21-2,1 1 3,-1 1 0,0-1 0,0 1 0,-8-12-1,9 17-1,0 0-1,0 0 0,0-1 0,0 2 0,0-1 0,-1 0 0,1 0 0,0 1 0,-1-1 0,0 1 0,1 0 0,-1 0 0,0 0 0,0 0 0,1 0 0,-6 0 0,1 0-2,0 0-1,-1 0 0,1 1 1,0 0-1,-1 1 0,1 0 0,0 0 1,0 0-1,-1 1 0,1 0 1,0 0-1,1 1 0,-1 0 1,0 0-1,1 1 0,0 0 0,0 0 1,0 0-1,0 1 0,-8 8 1,7-6-224,1 1 0,0 0 0,0 0 0,1 1 1,0 0-1,0 0 0,1 0 0,0 0 0,0 1 0,1-1 0,1 1 1,0 0-1,0 0 0,0 19 0,2-2-2188</inkml:trace>
  <inkml:trace contextRef="#ctx0" brushRef="#br0" timeOffset="347.6">420 397 4466,'2'3'752,"-1"5"-512,-1 2 417,4 5-161,-1 3-176,1 0-16,-4-1-192,2 3 96,-5 1-192,0-8 32,1 0 17,2-2-65,0-4 0,3-1-65,-1-2-207,-2-1-640,5-6-785</inkml:trace>
  <inkml:trace contextRef="#ctx0" brushRef="#br0" timeOffset="1024.12">615 61 4818,'-3'1'181,"0"1"0,0-1 0,0 1-1,1 0 1,-1 0 0,0 0 0,1 0 0,0 1 0,-1-1-1,1 1 1,0-1 0,0 1 0,0 0 0,1 0-1,-1 0 1,1 0 0,-1 0 0,1 0 0,0 0 0,-1 5-1,-3 11-99,1 1 0,-2 25 0,4-21 287,0-11-330,1-1 1,1 1 0,0 0 0,1-1 0,0 1 0,1 0 0,1-1-1,0 1 1,0-1 0,1 0 0,1 0 0,0-1 0,1 1-1,0-1 1,9 13 0,-13-21-38,0 0 0,1 0 0,-1 0 0,0 0 0,1-1 0,0 1 0,0-1 0,-1 0 0,1 0 0,1 0 0,-1 0 0,0 0 1,0-1-1,1 0 0,-1 1 0,1-1 0,-1 0 0,1-1 0,-1 1 0,1 0 0,0-1 0,-1 0 0,1 0 0,0 0 0,-1-1 0,1 1 0,6-3 0,-5 2 8,0-1 1,-1-1-1,1 1 1,-1 0-1,0-1 1,0 0-1,0 0 1,0-1-1,-1 1 1,1-1-1,-1 1 1,0-1-1,0 0 1,0 0-1,0-1 1,-1 1-1,0 0 1,0-1-1,3-8 1,-3 4-1,0 0 0,0-1 0,-1 1 0,0-1 0,0 0 0,-1 1 1,-2-17-1,2 22-6,-1 0 0,1 0 0,-1 0 1,0 0-1,0 0 0,-1 1 1,1-1-1,-1 0 0,0 1 0,0-1 1,0 1-1,0-1 0,-1 1 0,1 0 1,-1 0-1,0 0 0,0 1 1,0-1-1,0 0 0,-6-3 0,7 6-3,-1-1 0,1 1 1,0-1-1,0 1 0,-1 0 0,1-1 0,0 1 0,-1 0 0,1 1 0,0-1 0,-1 0 0,1 1 0,0-1 0,0 1 0,-1 0 1,1 0-1,0 0 0,0 0 0,0 0 0,0 0 0,0 0 0,0 1 0,1-1 0,-3 3 0,-7 5-1,1 1-1,-17 21 1,16-18-5,-21 31-28,30-41-51,1-1-1,-1 1 1,1-1 0,0 1-1,0-1 1,0 1-1,0 0 1,0-1 0,0 1-1,1 0 1,0 0-1,-1 0 1,1-1 0,0 1-1,0 0 1,2 5-1,-2-7-38,0 0 0,1 0 0,0 0 0,-1 0-1,1 0 1,-1 0 0,1-1 0,0 1 0,0 0 0,-1-1-1,1 1 1,0 0 0,0-1 0,0 1 0,0-1-1,0 1 1,0-1 0,0 0 0,0 1 0,0-1 0,2 1-1,15 1-2334</inkml:trace>
  <inkml:trace contextRef="#ctx0" brushRef="#br0" timeOffset="1414.11">887 34 4018,'2'-3'3924,"-2"3"-3860,16-7 748,22-4-847,16 1 551,-33 7-1082,-38 6-5974</inkml:trace>
  <inkml:trace contextRef="#ctx0" brushRef="#br0" timeOffset="2122.1">893 2 2897,'-9'2'5916,"8"11"-5712,-3 11-38,1 0-1,-1 36 0,4-47-130,0-13-34,0 33 36,0-32-36,0 1 0,0-1 0,0 1 1,1-1-1,-1 0 0,0 1 0,1-1 1,-1 1-1,0-1 0,1 0 1,0 1-1,-1-1 0,1 0 0,0 0 1,0 0-1,-1 0 0,1 1 0,2 0 1,21-33 451,-21 27-445,0 0 0,1 1 0,0-1 0,0 1 0,0 0 0,0 0 0,0 0-1,0 0 1,1 1 0,0 0 0,-1 0 0,1 0 0,0 1 0,0-1 0,7 0 0,-9 2-7,1 0 0,-1 0 0,0 0 0,1 1 0,-1-1 0,0 1 0,1 0 0,-1 0 0,0 0 0,0 0 0,0 1 0,0-1 0,0 1 0,0 0 0,0 0 0,-1 0 0,1 0 0,-1 0 0,1 0 0,-1 1 0,0-1 0,0 1 0,0 0 0,2 3 0,0 1 4,1 1-1,-1-1 0,-1 1 1,1 0-1,-1 1 0,-1-1 1,1 0-1,-1 1 0,-1 0 0,0-1 1,0 12-1,-1-17 29,0 0 0,0 1-1,-1-1 1,1 0 0,-1 1 0,0-1-1,0 0 1,0 0 0,0 0-1,-1 0 1,1 0 0,-1 0 0,0 0-1,0 0 1,0-1 0,0 1 0,0-1-1,-1 1 1,1-1 0,-1 0-1,1 0 1,-1 0 0,0 0 0,0-1-1,0 1 1,0-1 0,0 1 0,0-1-1,0 0 1,-1 0 0,-6 0 0,5 0 12,0 0 0,0 0 1,0-1-1,-1 0 0,1 0 1,0 0-1,0-1 0,0 0 1,-1 0-1,1 0 0,-9-4 1,-6 0 450,9 3-1070</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6:21.315"/>
    </inkml:context>
    <inkml:brush xml:id="br0">
      <inkml:brushProperty name="width" value="0.1" units="cm"/>
      <inkml:brushProperty name="height" value="0.1" units="cm"/>
      <inkml:brushProperty name="color" value="#E71224"/>
    </inkml:brush>
  </inkml:definitions>
  <inkml:trace contextRef="#ctx0" brushRef="#br0">29 65 4114,'0'0'67,"-1"0"0,0-1 1,0 1-1,0 0 0,0 0 0,0 0 0,1 0 1,-1 0-1,0 0 0,0 0 0,0 0 0,0 0 1,0 0-1,0 0 0,0 1 0,1-1 0,-1 0 1,0 0-1,0 1 0,0-1 0,1 1 0,-1-1 1,0 1-1,0-1 0,1 1 0,-1-1 1,0 1-1,1 0 0,-1-1 0,1 1 0,-1 0 1,1 0-1,-1-1 0,1 1 0,-1 0 0,1 0 1,-1 1-1,1 3 109,0 0 0,0-1 0,0 1 1,0 0-1,1-1 0,1 7 0,1 3-84,-1-3 3,0 0-1,1 0 1,1-1 0,-1 1-1,2-1 1,-1 0 0,2 0-1,-1-1 1,1 1 0,9 10-1,-4-8-19,1 1-1,0-1 1,1-1-1,1 0 1,-1-1 0,17 9-1,2-2-24,2-1 0,-1-2 0,2-1-1,0-2 1,55 11 0,-58-16-1,0-1 1,0-2-1,0-1 0,0-2 0,62-7 1,-72 3-11,0 0 0,-1-2 0,1 0 1,-1-1-1,-1-2 0,1 0 1,-1-1-1,-1-1 0,27-19 0,4-9-4,-2-2-1,-1-3 0,-3-1 0,57-75 0,-92 108-25,0 0 0,11-23 0,-29 52 454,7-15-458,0 0 0,1 0-1,0 0 1,-1 1-1,1-1 1,0 0 0,0 1-1,1-1 1,-1 1-1,0-1 1,1 1-1,-1-1 1,1 1 0,0-1-1,0 1 1,0-1-1,0 1 1,0-1 0,1 1-1,-1 0 1,1-1-1,-1 0 1,2 4 0,8 13-1,1 0 1,0-1-1,2 0 1,0 0 0,0-2-1,2 1 1,23 19 0,130 97 36,-134-108-18,10 4-1,1-1 0,1-3 0,1-2-1,89 32 1,-38-20 7,0-4-1,106 19 1,209 7-37,-307-49 12,207-14 0,-248 1 20,114-27 0,-86 8-18,-1-4 0,114-51 0,-167 61-13,-21 12 15,-1-1 0,-1-2 0,0 1 0,0-2 0,0 0 0,-1-1 0,-1 0 0,21-22-1,-17 14-1,1 1 0,0 1 0,24-16 0,-24 18 45,-11 10 48,-11 6 373,-30 26-1174,31-26 109,-1 0 0,1 0-1,-1 0 1,1 0 0,-1-1-1,0 1 1,1-1 0,-1 1-1,-4-1 1</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6:12.815"/>
    </inkml:context>
    <inkml:brush xml:id="br0">
      <inkml:brushProperty name="width" value="0.05" units="cm"/>
      <inkml:brushProperty name="height" value="0.05" units="cm"/>
      <inkml:brushProperty name="color" value="#33CCFF"/>
    </inkml:brush>
  </inkml:definitions>
  <inkml:trace contextRef="#ctx0" brushRef="#br0">6 296 2961,'-1'-2'257,"0"0"0,0 1 0,1-1 0,-1 0 0,1 0 0,-1 0 0,1 0 0,0-1 0,0 1 0,0 0 0,0 0 0,0 0 0,0 0 0,1-4 0,-1-22 707,-2 28-638,2 7-363,0-5-122,1-1 0,-1 1-1,1-1 1,-1 1-1,1-1 1,0 1 0,-1-1-1,1 1 1,0-1 0,0 0-1,0 0 1,0 1-1,0-1 1,0 0 0,1 0-1,1 1 1,6 4-1968</inkml:trace>
  <inkml:trace contextRef="#ctx0" brushRef="#br0" timeOffset="1920.27">225 0 3650,'-1'1'91,"0"-1"1,1 0 0,-1 0-1,0 1 1,0-1 0,0 0 0,0 1-1,1-1 1,-1 1 0,0-1-1,0 1 1,1-1 0,-1 1-1,0 0 1,1-1 0,-1 1-1,1 0 1,-1 0 0,1-1-1,-1 1 1,1 0 0,-1 0 0,1 0-1,0-1 1,-1 3 0,-6 27 395,5-20-58,-8 29 493,2-8-36,-5 44 0,12-64-736,1 0 0,0 0-1,0 0 1,1 0 0,1 0 0,0 0 0,6 19-1,1-6 9,2-1 0,0-1 0,2 1 0,0-2 0,26 32-1,-30-43-126,1-1 0,-1 0 0,1 0-1,1-1 1,0-1 0,0 1-1,0-2 1,1 0 0,0 0-1,25 8 1,11 0 24,72 13 1,-116-26-54,79 12 54,0-3 0,135-1 0,-191-10-39,-1-2-1,1-1 1,-1-1-1,0-1 1,0-2-1,-1 0 1,0-2-1,-1-1 0,0 0 1,0-2-1,36-26 1,-39 21 0,-1 0 0,0-2 0,-1 0 0,-1-1 1,-2 0-1,21-35 0,-20 26-15,-14 24-2,0 1 0,-1-1-1,2 1 1,-1 0 0,1 0 0,0 0 0,0 1-1,0-1 1,0 1 0,6-4 0,69-54 53,-76 59 196,-2 3-119,-3 9-95,4-3-353,-4-6-495,2 0 802,0 0 1,0 0 0,0 0-1,0 0 1,0 0 0,0 0-1,0 0 1,0 1 0,0-1-1,0 0 1,0 0 0,0 0 0,0 0-1,0 0 1,0 0 0,0 0-1,0 0 1,0 0 0,0 0-1,0 0 1,0 0 0,-1 0-1,1 0 1,0 0 0,0 0 0,0 0-1,0 0 1,0 0 0,0 0-1,0 0 1,0 0 0,0 0-1,0 0 1,0 0 0,0 0-1,0 1 1,0-1 0,0 0 0,0 0-1,0 0 1,0 0 0,0 0-1,0 0 1,-1 0 0,1 0-1,0 0 1,0-1 0,7 8-2229,0 0-313,-4 0 258</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6:10.514"/>
    </inkml:context>
    <inkml:brush xml:id="br0">
      <inkml:brushProperty name="width" value="0.05" units="cm"/>
      <inkml:brushProperty name="height" value="0.05" units="cm"/>
      <inkml:brushProperty name="color" value="#33CCFF"/>
    </inkml:brush>
  </inkml:definitions>
  <inkml:trace contextRef="#ctx0" brushRef="#br0">14 163 4530,'3'-7'5268,"-9"21"-3872,4-4-1202,0-5-157,0 1 0,1 0 0,-1 0 0,2 0 0,-1 0 0,0 0 0,1 0 0,0 0 0,1 0 0,-1 0 0,1 0 0,3 9 0,25-39 332,32-24-140,111-67 0,-84 60-84,-84 52-138,1 0 18,0 0-1,0 0 1,0 0-1,1 0 1,8-2-1,-16 12 270,0-5 87,-23 19-7605,23-16 3675</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0:36.507"/>
    </inkml:context>
    <inkml:brush xml:id="br0">
      <inkml:brushProperty name="width" value="0.1" units="cm"/>
      <inkml:brushProperty name="height" value="0.1" units="cm"/>
      <inkml:brushProperty name="color" value="#008C3A"/>
    </inkml:brush>
  </inkml:definitions>
  <inkml:trace contextRef="#ctx0" brushRef="#br0">51 205 6499,'1'5'8179,"-11"12"-7089,-10 21-1259,16-31 177,1 0 0,0 1 0,0 0 0,1 0 0,0 0 0,0 0 0,1 0 0,-1 15 0,3-22-9,-1-1 0,0 0-1,0 0 1,1 0 0,-1 0 0,0 1-1,0-1 1,1 0 0,-1 0-1,0 0 1,1 0 0,-1 0 0,0 0-1,1 0 1,-1 0 0,0 0 0,1 0-1,-1 0 1,0 0 0,1 0-1,-1 0 1,0 0 0,1 0 0,-1 0-1,0 0 1,0 0 0,1 0 0,-1-1-1,0 1 1,1 0 0,-1 0-1,0 0 1,0-1 0,1 1 0,-1 0-1,0 0 1,0-1 0,0 1 0,1 0-1,-1 0 1,0-1 0,24-10-13,198-87 244,-54 23-163,-130 59-65,349-129 36,-387 144-38,0 1 0,1 0 0,-1 0 1,1 0-1,-1-1 0,0 1 0,1 0 1,-1 0-1,0 0 0,1 0 0,-1 0 0,1 0 1,-1 0-1,0 0 0,1 0 0,-1 0 1,1 0-1,-1 0 0,0 0 0,1 0 1,-1 0-1,0 0 0,1 1 0,-1-1 0,1 0 1,-1 0-1,0 0 0,1 1 0,-1-1 1,-5 11-1469,-29 17-4936,20-20 1642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5:04.093"/>
    </inkml:context>
    <inkml:brush xml:id="br0">
      <inkml:brushProperty name="width" value="0.1" units="cm"/>
      <inkml:brushProperty name="height" value="0.1" units="cm"/>
    </inkml:brush>
  </inkml:definitions>
  <inkml:trace contextRef="#ctx0" brushRef="#br0">195 152 6627,'0'5'3723,"4"21"-2911,9 29-304,-2 2-1,6 96 0,-12 112-230,-5-238-288,0-59-5373,0 11 1148</inkml:trace>
  <inkml:trace contextRef="#ctx0" brushRef="#br0" timeOffset="433.11">3 259 6947,'-1'-7'150,"0"1"-1,1 0 1,0-1 0,0 1-1,0 0 1,1-1-1,-1 1 1,1 0 0,1-1-1,0 1 1,0 0-1,0 0 1,0 0 0,1 1-1,0-1 1,0 0-1,1 1 1,-1 0-1,1 0 1,0 0 0,1 0-1,8-7 1,-2 2-53,2 0 1,-1 0 0,1 1-1,0 1 1,1 0 0,0 1-1,0 1 1,20-7-1,-25 11-79,-1-1-1,1 2 0,1-1 0,-1 1 1,0 1-1,0 0 0,0 0 0,0 1 1,0 0-1,0 0 0,0 1 0,0 0 1,0 1-1,0 0 0,-1 0 0,0 1 1,1 0-1,-1 1 0,-1-1 0,1 2 1,-1-1-1,0 1 0,0 0 0,0 0 1,-1 1-1,0 0 0,0 0 0,-1 0 1,0 1-1,0 0 0,-1 0 0,0 0 1,0 1-1,-1-1 0,0 1 0,-1 0 1,1 0-1,-2 0 0,1 0 0,-1 10 0,-1-5-4,0 0 0,-1 1 0,-1-1-1,0 0 1,-1 0 0,0 0 0,-1 0-1,-1-1 1,0 1 0,-10 16-1,9-19-17,-1 0 0,0 0-1,0-1 1,-1 0-1,0 0 1,-1-1-1,0 0 1,0-1-1,-1 1 1,0-2 0,-22 13-1,-14-4-2883</inkml:trace>
  <inkml:trace contextRef="#ctx0" brushRef="#br0" timeOffset="820.46">686 155 5811,'-3'0'187,"0"1"0,0-1 0,0 0 0,1 1 0,-1 0 1,0-1-1,1 1 0,-1 0 0,0 1 0,1-1 0,-1 0 0,1 1 0,0-1 1,-1 1-1,1 0 0,0 0 0,0 0 0,0 0 0,0 0 0,0 0 1,1 1-1,-1-1 0,1 0 0,-1 1 0,1 0 0,0-1 0,0 1 1,-1 3-1,-4 11-58,1 0 1,0 1-1,-2 21 1,5-28 98,-1 8-95,-26 191 855,28-188-958,0 1 0,2 0 0,1 0 0,0-1 0,2 1 0,0-1 0,10 26 0,-12-41-114,0 0-1,1-1 1,0 1 0,0-1-1,1 0 1,0 0 0,0 0 0,0-1-1,1 1 1,0-1 0,9 8 0,-14-13 0,1 1 0,0-1 1,-1 0-1,1 1 0,0-1 1,0 0-1,-1 0 0,1 0 0,0 0 1,0 0-1,0 0 0,-1 0 1,1 0-1,0 0 0,0 0 1,-1 0-1,1-1 0,1 1 1,19-10-2545</inkml:trace>
  <inkml:trace contextRef="#ctx0" brushRef="#br0" timeOffset="1180.27">884 298 7011,'1'2'125,"1"-1"-1,-1 1 1,0-1-1,0 1 1,0-1-1,-1 1 1,1-1-1,0 1 0,0 0 1,-1-1-1,1 1 1,-1 0-1,0 0 1,1 0-1,-1-1 1,0 1-1,0 3 1,0-4-23,5 53 464,-2 0 0,-3 0 0,-12 94 1,9-125-556,-2 5 24,-1 48 1,2-95 141,-5-30-106,9 25-47,0-28 9,1 0 1,11-63-1,-10 101-31,1 0 0,1 0 0,0 1 0,0-1 0,1 1 0,1 0 0,1 1 0,-1-1 0,2 1 0,0 0 0,0 1 0,1 0 0,12-12 1,-19 21 1,0 0 1,0 1-1,0-1 1,0 0 0,0 1-1,0 0 1,0-1-1,0 1 1,1 0 0,-1 0-1,0 0 1,1 0 0,-1 1-1,1-1 1,-1 1-1,1-1 1,-1 1 0,1 0-1,0 0 1,-1 0 0,1 0-1,-1 0 1,1 1-1,-1-1 1,1 1 0,-1 0-1,1 0 1,-1 0-1,0 0 1,1 0 0,-1 0-1,0 1 1,0-1 0,0 1-1,0-1 1,3 4-1,1 2 33,0-1-1,-1 1 0,0 0 0,0 1 1,-1-1-1,0 1 0,0 0 1,-1 0-1,4 14 0,0 7 20,-2 0-1,-2-1 0,0 2 1,-2 44-1,-19 115 7,18-188-75,1 0 0,-1 0 1,0 0-1,0 0 0,-1-1 1,1 1-1,0 0 0,0 0 0,0 0 1,-1-1-1,1 1 0,0 0 0,0 0 1,-1 0-1,1-1 0,-1 1 0,1 0 1,-1-1-1,1 1 0,-2 0 0,-7-14-3073,2 1 541</inkml:trace>
  <inkml:trace contextRef="#ctx0" brushRef="#br0" timeOffset="1569.57">904 584 6979,'8'6'656,"6"-1"49,5-2-465,8-6 32,6-1-144,0-4-96,3-1-32,-9-1-128,-4 0-1617,-6-2-2737</inkml:trace>
  <inkml:trace contextRef="#ctx0" brushRef="#br0" timeOffset="1949.64">1255 337 6883,'7'12'4240,"1"21"-4454,-8-31 510,8 88-92,-6-60-72,9 55-1,-10-77-121,1-1 0,0 0-1,0-1 1,1 1-1,0 0 1,0-1 0,0 1-1,1-1 1,0 0 0,0 0-1,1 0 1,9 8-1,-13-12-8,1-1 0,0 0 0,-1 1 0,1-1-1,0 0 1,0 0 0,0 0 0,-1 0-1,1-1 1,0 1 0,0 0 0,0-1 0,0 0-1,0 1 1,1-1 0,-1 0 0,0 0-1,0 0 1,0 0 0,3-1 0,-1 0 2,-1 0 0,0-1 0,1 1 0,-1-1 0,0 0 0,0 0 0,0 0 0,0 0 0,-1 0 0,1-1 0,2-2 0,4-5 7,-1 0-1,-1-1 0,0 0 1,0 0-1,7-18 1,-5 7-9,0-1 1,-2-1 0,0 0 0,-2 0-1,-1 0 1,0 0 0,-2-1-1,-1 1 1,-1-1 0,-4-39-1,2 57-495,1 14-506,3 15-1078,0-1-560</inkml:trace>
  <inkml:trace contextRef="#ctx0" brushRef="#br0" timeOffset="2563.73">1682 272 7844,'4'41'2804,"0"-15"-2588,-2 1-1,-2-1 1,0 1 0,-6 41 0,-26 103-124,45-343 57,-11 154-141,14-106-9,-14 113-2,0 0 0,1 0 0,1 0 0,0 1 1,0-1-1,1 1 0,1 0 0,10-15 0,-15 23 3,1 0-1,0 0 0,0 0 0,0 0 0,0 0 0,0 0 0,0 1 0,0-1 0,0 1 0,1 0 0,-1-1 0,1 1 0,2-1 0,-3 2 0,-1 0 0,1 0-1,-1 0 1,1-1 0,0 2 0,-1-1 0,1 0-1,-1 0 1,1 0 0,-1 1 0,1-1 0,-1 1-1,1-1 1,-1 1 0,1 0 0,-1-1-1,2 2 1,0 1-4,0 0 0,0 0 0,0 0 0,0 0 1,-1 0-1,1 1 0,-1-1 0,0 1 0,0 0 0,0-1 0,-1 1 0,1 0 0,-1 0 0,2 8 0,-2-1-19,1 0 0,-1 1 0,-1-1 0,0 0 0,0 1 0,-4 13 0,3-18 11,0-1 0,-1 1 0,1-1 0,-2 1 0,1-1 0,-1 0-1,0 0 1,0 0 0,0 0 0,-1-1 0,-8 10 0,12-14 19,0-1 0,-1 0 0,1 1 0,0-1 0,0 0 0,-1 1 0,1-1 1,0 0-1,0 0 0,-1 1 0,1-1 0,0 0 0,-1 0 0,1 1 0,0-1 1,-1 0-1,1 0 0,0 0 0,-1 0 0,1 0 0,0 1 0,-1-1 0,1 0 1,-1 0-1,1 0 0,0 0 0,-1 0 0,1 0 0,-1 0 0,1 0 0,0 0 1,-1-1-1,1 1 0,0 0 0,-1 0 0,1 0 0,-1 0 0,1 0 0,0-1 1,-1 1-1,1 0 0,0 0 0,0-1 0,-1 1 0,1 0 0,0 0 0,-1-1 1,1 1-1,0 0 0,0-1 0,0 1 0,-1 0 0,1-1 0,0 1 0,0-1 1,0 1-1,0 0 0,0-1 0,0 1 0,0 0 0,0-1 0,-1-1 20,1 0 0,0 0 0,-1 0 0,1 0 0,0 0 0,0 0-1,0 0 1,1 0 0,-1 0 0,1-4 0,0 4-20,0 0 0,1-1 0,-1 1 0,0 0 0,1 0 1,0 0-1,-1 0 0,1 0 0,0 0 0,0 0 0,0 0 0,0 1 0,0-1 1,0 1-1,1-1 0,-1 1 0,0 0 0,1 0 0,-1 0 0,1 0 0,-1 1 0,1-1 1,0 1-1,-1-1 0,1 1 0,-1 0 0,1 0 0,0 0 0,-1 0 0,1 1 0,0-1 1,-1 1-1,1-1 0,-1 1 0,1 0 0,-1 0 0,4 2 0,0 0-8,0 0-1,-1 0 0,1 1 1,-1-1-1,0 1 0,0 0 0,0 1 1,0-1-1,-1 1 0,0 0 1,0 0-1,0 0 0,0 1 1,4 9-1,-7-9 10,1 0 0,-1 0-1,0 1 1,0-1 0,0 1 0,-1-1 0,0 1-1,0-1 1,-1 0 0,0 1 0,0-1 0,-1 0-1,1 1 1,-1-1 0,-1 0 0,1 0 0,-1 0-1,0-1 1,0 1 0,-1-1 0,-5 7-1,4-5 91,-1 0 0,0 0 0,0-1-1,-1 0 1,1 0 0,-1 0-1,-1-1 1,1 0 0,-1-1 0,0 0-1,0 0 1,0 0 0,0-1-1,-1 0 1,-9 1 0,13-3-87,1-1 1,-1 0-1,1 0 1,0 0 0,-1-1-1,1 1 1,-1-1-1,1 0 1,0 0-1,-1-1 1,1 1-1,0-1 1,0 0 0,0 0-1,0 0 1,1-1-1,-1 1 1,0-1-1,1 0 1,0 0 0,0 0-1,0-1 1,-4-5-1,7 9-46,0 0-1,0-1 1,0 1-1,0 0 1,0-1-1,0 1 0,0 0 1,0-1-1,0 1 1,0 0-1,0-1 1,0 1-1,1 0 1,-1-1-1,0 1 1,0 0-1,0-1 1,0 1-1,1 0 0,-1-1 1,0 1-1,0 0 1,1 0-1,-1-1 1,0 1-1,1 0 1,-1 0-1,0 0 1,1-1-1,-1 1 1,0 0-1,1 0 0,-1 0 1,0 0-1,1 0 1,0 0-1,15-5-1020,-14 4 732,15-4-2250</inkml:trace>
  <inkml:trace contextRef="#ctx0" brushRef="#br0" timeOffset="3067.37">2093 147 7331,'3'1'423,"0"1"0,0 0 0,0 0 1,0 1-1,-1-1 0,1 1 0,-1-1 0,0 1 0,1 0 0,2 4 0,20 44 780,-14-19-1033,12 52 1,-20-67-130,-1 0 0,0 0 0,-2 1 0,0-1 0,0 0 0,-2 0 0,0 0 0,-1 0 0,-1 0-1,0 0 1,-1 0 0,-1-1 0,0 0 0,-2 0 0,0-1 0,-11 17 0,9-16-14</inkml:trace>
  <inkml:trace contextRef="#ctx0" brushRef="#br0" timeOffset="3417.84">2533 39 6163,'-1'-2'157,"0"0"-1,0 0 1,0-1 0,0 1 0,0 0 0,-1 0 0,1 0-1,0 1 1,-1-1 0,0 0 0,1 0 0,-1 1 0,0-1-1,0 1 1,0-1 0,0 1 0,0 0 0,0 0 0,0 0-1,0 0 1,-1 0 0,1 1 0,0-1 0,-1 0 0,1 1-1,0 0 1,-1 0 0,1 0 0,0 0 0,-1 0 0,1 0-1,-1 0 1,1 1 0,0-1 0,-1 1 0,1 0 0,0 0-1,0-1 1,0 1 0,-3 2 0,-1 1-61,0 0 1,1 0 0,-1 0-1,1 1 1,0 0-1,0 0 1,1 0 0,0 1-1,0-1 1,0 1-1,0 0 1,1 0-1,-3 8 1,3-4-68,0-1 0,1 0 0,1 1 1,-1-1-1,1 1 0,1-1 0,0 1 0,0 0 0,1-1 0,0 1 0,5 14 1,-5-18-35,1 0 0,-1 0 1,2-1-1,-1 1 0,1 0 1,-1-1-1,2 0 1,-1 0-1,0 0 0,1 0 1,0 0-1,0-1 0,1 0 1,-1 1-1,1-2 0,0 1 1,0 0-1,10 4 1,-14-7-13,1 0 1,0-1 0,0 1 0,-1-1-1,1 0 1,0 1 0,0-1 0,0 0-1,-1 0 1,1 0 0,0 0 0,0 0-1,0-1 1,-1 1 0,1 0 0,0-1 0,0 0-1,-1 1 1,1-1 0,0 0 0,2-1-1,1-2-242,0-1-1,0 1 0,0-1 0,6-8 0,8-7-2598,-7 12-1167</inkml:trace>
  <inkml:trace contextRef="#ctx0" brushRef="#br0" timeOffset="3966.24">2720 620 6323,'2'0'912,"1"0"-528,3 2 209,10 4 351,5-4-320,2 5-175,5-4 111,4-1-336,-2-2 48,-2 3-192,-3-6 0,-3 3-64,-6-5-32,-2 0 16,-6 2-352,-8-6-1121,3 1-1024,-4-8-2897</inkml:trace>
  <inkml:trace contextRef="#ctx0" brushRef="#br0" timeOffset="4372.95">2790 516 6851,'3'3'801,"1"-2"-129,9-2 256,6 8-191,6-13-273,5 1-208,-2 3-144,1-1-48,0-1-48,-7 6 0,-3-4 48,-6 2-128,-2-1 32,-2 2-240,-1 1-609,0-2-1232,5-2-2577</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8:33.404"/>
    </inkml:context>
    <inkml:brush xml:id="br0">
      <inkml:brushProperty name="width" value="0.1" units="cm"/>
      <inkml:brushProperty name="height" value="0.1" units="cm"/>
      <inkml:brushProperty name="color" value="#0000FF"/>
    </inkml:brush>
  </inkml:definitions>
  <inkml:trace contextRef="#ctx0" brushRef="#br0">1 50 5234,'17'-3'3338,"17"-10"-2912,-8 2-329,-7 3-55,-14 6-151,1-1 0,-1 1 0,1 0 1,0 0-1,10-1 0</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7:12.538"/>
    </inkml:context>
    <inkml:brush xml:id="br0">
      <inkml:brushProperty name="width" value="0.1" units="cm"/>
      <inkml:brushProperty name="height" value="0.1" units="cm"/>
      <inkml:brushProperty name="color" value="#0000FF"/>
    </inkml:brush>
  </inkml:definitions>
  <inkml:trace contextRef="#ctx0" brushRef="#br0">78 91 5074,'-1'0'96,"1"0"-1,-1 0 1,1 0-1,-1 0 1,1 0-1,-1 0 1,1 0 0,-1 0-1,0 0 1,1 0-1,-1 0 1,1 0-1,-1 0 1,1 0-1,-1 1 1,1-1-1,-1 0 1,1 0-1,0 1 1,-1-1-1,1 0 1,-1 1-1,1-1 1,0 0-1,-1 1 1,1-1 0,-1 0-1,1 1 1,0-1-1,-1 1 1,-8 23 614,0 29-823,9-49 340,-2 9-138,-1 12 117,1 0 0,0 0 0,5 47 0,-2-65-191,0-1-1,0 1 1,1 0-1,0-1 1,0 1-1,1-1 1,0 1-1,0-1 1,0 0-1,1 0 1,0 0-1,0-1 1,0 0-1,1 1 1,0-1-1,0-1 1,0 1-1,1-1 1,5 4-1,-6-5-5,0 0-1,1 0 0,-1 0 0,0-1 1,1 0-1,0 0 0,-1 0 0,1-1 1,0 0-1,0 0 0,0-1 0,-1 1 1,1-1-1,0 0 0,0-1 0,0 1 1,0-1-1,0-1 0,-1 1 0,1-1 1,0 0-1,-1 0 0,0 0 0,1-1 1,-1 0-1,0 0 0,0 0 0,0-1 1,-1 0-1,0 0 0,1 0 0,-1 0 1,0-1-1,-1 1 0,1-1 0,-1 0 1,0 0-1,0 0 0,-1-1 0,1 1 1,-1-1-1,1-6 0,3-12 11,-2 0 0,-1 0 1,0 0-1,-2 0 0,-1 0 0,-1-1 0,-1 1 0,-1 0 1,-1 0-1,-10-32 0,13 51-15,-1 1-1,1 0 1,-1-1 0,0 1 0,0 0 0,0 0-1,-1 0 1,1 1 0,-1-1 0,0 1 0,0-1-1,0 1 1,-1 0 0,1 0 0,-1 0-1,1 1 1,-1-1 0,0 1 0,0 0 0,0 0-1,-1 0 1,1 0 0,0 1 0,-1 0 0,1 0-1,-1 0 1,1 1 0,-1-1 0,1 1-1,-8 0 1,3 1-2,1 0-1,0 0 0,0 1 0,-1 0 1,1 1-1,0 0 0,1 0 0,-1 0 1,1 1-1,-1 0 0,1 1 0,0 0 1,0 0-1,1 0 0,0 1 0,-6 7 1,3-3-169,1 1 0,1 0 0,0 1 0,0 0 0,1 0 0,-5 15 0,8-17-574,0 1 0,0-1 0,1 1-1,-1 17 1,4 4-3183</inkml:trace>
  <inkml:trace contextRef="#ctx0" brushRef="#br0" timeOffset="497.99">470 474 4882,'0'2'2257,"-1"3"-1648,-4 1-337,7 3-64,-6-1-192,3 1 64,-1-5 0,1 4-160,1-2 64</inkml:trace>
  <inkml:trace contextRef="#ctx0" brushRef="#br0" timeOffset="1347.01">634 244 4674,'-1'-3'189,"-1"-1"0,1 1 0,0 0-1,0 0 1,0 0 0,0-1 0,1 1 0,-1-1 0,1 1 0,0 0-1,0-1 1,0 1 0,0-1 0,0 1 0,1 0 0,0-1-1,0 1 1,0 0 0,0 0 0,0-1 0,1 1 0,-1 0-1,1 0 1,0 0 0,0 1 0,0-1 0,0 0 0,0 1-1,1-1 1,-1 1 0,5-3 0,-3 0-155,1 1 1,1 0-1,-1 0 1,0 1-1,1 0 1,0-1 0,0 2-1,0-1 1,0 1-1,0 0 1,1 0-1,-1 1 1,1 0-1,-1 0 1,12 0-1,-15 1-25,-1 1 0,1-1-1,-1 1 1,1-1 0,-1 1 0,0 0 0,1 0-1,-1 0 1,0 0 0,0 1 0,0-1-1,0 1 1,0-1 0,0 1 0,0 0-1,0-1 1,1 4 0,0-1 1,0 0 1,-1 0-1,0 1 1,0-1-1,0 1 1,0-1-1,-1 1 1,2 7-1,-1 1-2,-1 0 1,0 0-1,-1 0 0,0 0 0,-4 23 1,0-19-3,0 0-1,-1 0 1,0 0 0,-2-1 0,0 0 0,0-1 0,-2 0 0,0 0 0,0 0 0,-2-1 0,1-1 0,-2 0-1,-22 21 1,32-33-4,0 1 0,0-1 0,0 1 0,-1-1 0,1 0 0,0 0 0,0 0 0,-1 0 0,1 0 0,-1 0 0,-4 0 0,6-1 0,0 0 0,1 0 0,-1 0 1,0-1-1,0 1 0,1 0 0,-1 0 0,0-1 1,1 1-1,-1 0 0,0-1 0,1 1 0,-1-1 0,0 1 1,1-1-1,-1 1 0,1-1 0,-1 1 0,1-1 1,-1 1-1,1-1 0,-1 0 0,1 1 0,0-1 0,-1 0 1,1 0-1,0 1 0,-1-1 0,1 0 0,0 0 1,0 1-1,0-1 0,0 0 0,0 0 0,0 1 0,0-1 1,0 0-1,0 0 0,0 1 0,0-1 0,1 0 1,-1 0-1,0-1-3,0 1 0,0 0 1,0-1-1,0 1 0,0 0 1,0-1-1,1 1 1,-1 0-1,1-1 0,-1 1 1,0 0-1,1 0 0,0 0 1,-1-1-1,1 1 0,0 0 1,0 0-1,-1 0 0,1 0 1,0 0-1,0 0 0,0 1 1,0-1-1,2-1 1,-1 2-2,0-1 0,-1 1 1,1 0-1,0 0 0,0 0 1,-1 0-1,1 0 0,0 0 1,0 0-1,-1 1 0,1-1 1,0 1-1,-1-1 0,1 1 1,3 1-1,6 5-9,1 0 1,-1 1 0,17 15-1,-23-18 10,2-1-18,-1 1 0,1-1 0,0 0 0,0 0 0,11 4 0,-15-7 9,1 0 1,-1 0 0,0 0 0,0 0 0,1 0 0,-1-1-1,1 1 1,-1-1 0,0 0 0,1 0 0,-1 0 0,1-1-1,-1 1 1,0-1 0,6-2 0,-6 1 0,0 0 1,0-1-1,0 1 1,0-1-1,0 0 0,0 0 1,-1 0-1,0 0 1,1-1-1,-1 1 0,-1-1 1,1 1-1,0-1 1,1-7-1,2-3 17,-2-1 1,4-22-1,-7 28 6,-2 8 27,-4 18 64,5-8-81,0-1 0,1 0 0,-1 1 0,2-1 0,-1 0 1,1 1-1,1-1 0,-1 0 0,1 0 0,1 0 0,5 14 0,-7-19-16,1 0-1,0 0 0,0 0 0,0 0 1,0-1-1,0 1 0,0-1 1,1 1-1,-1-1 0,1 0 1,0 0-1,0 0 0,-1 0 1,1 0-1,0-1 0,1 1 1,-1-1-1,0 0 0,0 0 1,1 0-1,-1-1 0,0 1 1,1-1-1,-1 1 0,0-1 1,1 0-1,-1 0 0,1-1 1,-1 1-1,0-1 0,1 0 1,3-1-1,-1 0 1,-1 1 0,1-1-1,-1-1 1,0 1 0,1-1 0,-1 0 0,0 0 0,-1-1 0,1 1 0,0-1-1,-1 0 1,0 0 0,0-1 0,5-6 0,-4 3 1,0-1 1,-1 1-1,0 0 1,-1-1-1,1 0 1,-2 0-1,1 0 1,1-15-1,-2 8-3,-1 0 0,-1 0 0,0 0 0,-1 0 0,0 0 0,-2 0 0,0 0 0,-1 1 0,0-1 0,-10-21 0,11 30-3,0 1 0,-1 0 0,1 0 0,-1 0 0,-1 1 0,1-1 0,-1 1 0,0 0 0,0 0 0,-1 1 0,1-1 0,-1 1 0,0 1 0,0-1 0,0 1 0,-1 0 0,1 0 0,-13-3 0,13 5-10,0 0 0,0 0 0,0 1 0,0 0 0,-1 0 0,1 0 0,0 1 0,0 0 0,0 0 0,0 1 1,0-1-1,0 1 0,0 1 0,1-1 0,-1 1 0,1 0 0,-1 0 0,1 1 0,0-1 0,0 1 0,-6 7 0,2-2-424,1 0 0,0 0 0,1 1 0,0 0 0,0 0-1,1 1 1,0-1 0,1 1 0,-5 18 0,3 3-2592</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0:57.94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86 4194,'0'-3'173,"1"1"1,-1-1-1,1 1 0,0 0 1,0 0-1,0-1 1,0 1-1,0 0 0,1 0 1,-1 0-1,0 0 0,1 0 1,0 0-1,-1 1 0,1-1 1,0 1-1,0-1 1,0 1-1,0-1 0,0 1 1,0 0-1,0 0 0,1 0 1,-1 0-1,0 0 1,3 0-1,12-4-25,0 0 0,27-3 1,-31 6 287,22-5-227,-1 2-1,1 1 1,-1 2-1,1 1 0,0 2 1,0 2-1,-1 0 1,65 17-1,282 110 555,-273-80-462,106 66 0,-74-37-145,-90-49-63,67 54 1,1 0 87,-98-70-143,-2 1 0,0 1 0,24 27 0,20 17 85,-45-46-99,1-2 1,0 0 0,1-1 0,1-1 0,0-1 0,31 10-1,0-3 99,79 13 0,-4-1 40,-80-16-59,2-2 0,-1-2 0,92 3-1,-26-22 196,-93 9-265,-1-1-1,0 0 1,0-1 0,32-12-1,16-4 34,173-42-14,-174 39-34,-26 8-14,73-22 137,143-70-1,-162 45-63,63-18 138,-25 30-27,-92 37-152,40-18 59,42-13-48,-91 34-42,42-21-1,-10 4-13,11-6 10,-46 19-1,1 2 0,38-12 0,-40 16 5,48-23-1,-5 2 1,60-24-7,-6 1 1,-72 30 0,-43 17-2,-9 5 2,0 0 0,0 0 0,0 1 1,0-1-1,0 0 0,0 0 0,0 0 0,0 0 0,0 0 0,0 0 0,1 0 0,-1 0 0,0 1 0,0-1 0,0 0 0,0 0 0,0 0 0,0 0 0,0 0 0,0 0 0,0 0 0,0 0 0,0 0 0,0 1 0,0-1 0,0 0 0,1 0 0,-1 0 0,0 0 0,0 0 0,0 0 0,0 0 1,0 0-1,0 0 0,0 0 0,0 0 0,1 0 0,-1 0 0,0 0 0,0 0 0,0 0 0,0 0 0,0 0 0,0 0 0,0 0 0,1 0 0,-1 0 0,0 0 0,0 0 0,0 0 0,0 0 0,0 0 0,0 0 0,0 0 0,0 0 0,0-1 0,1 1 0,-1 0 0,0 0 0,0 1 0,-1-1 0,1 1 0,0-1 0,-1 1 0,1-1 0,0 1 0,-1-1 0,1 0 0,-1 1 0,1-1 0,-1 1 0,1-1 0,-1 0 0,1 1 0,-1-1 0,1 0 0,-1 0 0,1 1 0,-1-1 0,1 0 0,-1 0 0,0 0 0,1 0 0,-1 0 0,1 0 0,-2 0 0,-1 1-130,4 1 160,-16-17-2249,14 14 2126,-1 1-1,1-1 1,0 1 0,0-1 0,-2 0-1</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8:34.108"/>
    </inkml:context>
    <inkml:brush xml:id="br0">
      <inkml:brushProperty name="width" value="0.1" units="cm"/>
      <inkml:brushProperty name="height" value="0.1" units="cm"/>
      <inkml:brushProperty name="color" value="#0000FF"/>
    </inkml:brush>
  </inkml:definitions>
  <inkml:trace contextRef="#ctx0" brushRef="#br0">5 0 5298,'-4'9'2956,"9"47"-2032,-5-45-844,0 0-1,1 0 1,1-1 0,-1 1-1,2 0 1,0-1 0,0 1 0,6 12-1,-9-23-72,1 1 0,-1-1 0,1 0 1,-1 0-1,0 0 0,1 0 0,-1 0 0,1 0 0,-1 0 0,1 0 0,-1 0 0,0 0 0,1 0 0,-1 0 1,1 0-1,-1-1 0,1 1 0,-1 0 0,0 0 0,1 0 0,-1-1 0,0 1 0,1 0 0,-1 0 1,0-1-1,1 1 0,-1 0 0,0-1 0,1 1 0,-1 0 0,0-1 0,0 1 0,1-1 0,19-21 329,-3 4-166,-8 13-131,-1-1 0,1 1-1,0 1 1,1-1 0,-1 1 0,1 1-1,0 0 1,0 0 0,0 1-1,17-1 1,-21 2-33,0 1 1,0 0-1,0 1 0,0-1 1,0 1-1,0 0 0,0 1 1,-1-1-1,1 1 0,0 0 1,-1 1-1,1-1 0,-1 1 1,0 0-1,1 0 0,-2 1 1,1 0-1,0 0 0,4 5 0,-5-4 6,0 0 1,0 1-1,0 0 0,0 0 0,-1 0 0,0 0 0,-1 1 0,1-1 0,-1 1 0,-1-1 0,1 1 0,-1 0 0,0 0 0,0 0 0,-1 8 0,0-12 20,-1 1 0,1-1 0,-1 0 1,1 0-1,-1 0 0,0 0 0,0 0 0,-1 0 0,1 0 0,0 0 1,-1-1-1,0 1 0,0 0 0,0-1 0,0 1 0,0-1 1,0 0-1,0 0 0,-1 0 0,1 0 0,-1 0 0,0 0 1,1-1-1,-1 1 0,0-1 0,0 0 0,0 0 0,0 0 0,0 0 1,0 0-1,0-1 0,-1 1 0,1-1 0,-6 0 0,-50-5 401,11 1-172,29 1-2771,19 3 2390,0 0 0,-1 0 0,-2-7-2762,3 7 2762,0-1 0,0 1 0,0 0 0,0-1 0,0 1 0,0 0 0,0-1 0,1 1 0</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8:32.959"/>
    </inkml:context>
    <inkml:brush xml:id="br0">
      <inkml:brushProperty name="width" value="0.1" units="cm"/>
      <inkml:brushProperty name="height" value="0.1" units="cm"/>
      <inkml:brushProperty name="color" value="#0000FF"/>
    </inkml:brush>
  </inkml:definitions>
  <inkml:trace contextRef="#ctx0" brushRef="#br0">7 88 3986,'-1'1'200,"0"0"0,1 1 0,-1-1-1,0 0 1,1 1 0,-1-1 0,1 1 0,-1-1 0,1 1 0,0-1 0,-1 1 0,1-1-1,0 1 1,0 0 0,0-1 0,1 1 0,-1 1 0,6 32 34,-4-26 82,1 3-169,0 0 0,1 0-1,0-1 1,1 1 0,0-1 0,1 0-1,0-1 1,0 1 0,2-1-1,11 14 1,-15-20-126,0 0 0,0 0 0,0 0 0,0 0 0,1-1 0,0 0 0,-1 1-1,1-2 1,0 1 0,0-1 0,1 1 0,-1-2 0,0 1 0,1 0 0,-1-1 0,1 0 0,0 0 0,-1-1 0,1 0 0,0 0 0,-1 0 0,1 0 0,0-1-1,8-2 1,-10 2-14,0-1-1,1 1 0,-1-1 0,0 0 0,0 0 1,0 0-1,0-1 0,0 1 0,-1-1 1,1 0-1,-1 0 0,1 0 0,-1-1 1,0 1-1,-1-1 0,1 1 0,-1-1 0,1 0 1,-1 0-1,0 0 0,0-1 0,-1 1 1,2-7-1,0 4 4,-1-1 0,0 0 0,-1 0 0,0 0 0,0 0 0,-1 0 0,1 0 1,-2 0-1,1 0 0,-1-1 0,-1 1 0,-3-13 0,1 10-4,0-1-1,0 2 1,-1-1-1,0 0 1,-1 1-1,0 0 1,-1 0 0,-8-9-1,13 16-7,-1 0 0,1 0 1,-1 0-1,0 0 0,0 0 0,0 1 0,0-1 0,0 1 0,-1 0 0,1 0 1,-1 0-1,1 1 0,-1-1 0,0 1 0,0 0 0,0 0 0,0 0 0,0 0 1,0 1-1,0-1 0,0 1 0,0 0 0,0 0 0,0 1 0,0-1 0,-5 2 0,1 1-20,1 0 0,-1 0 0,1 0 0,0 1 0,0 0-1,1 0 1,-1 1 0,1 0 0,-9 8 0,12-9-280,-1-1 0,1 1 1,0-1-1,0 1 0,1 0 0,-1 1 1,1-1-1,0 0 0,-3 10 1,4-3-1914,2-1-1154</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8:32.487"/>
    </inkml:context>
    <inkml:brush xml:id="br0">
      <inkml:brushProperty name="width" value="0.1" units="cm"/>
      <inkml:brushProperty name="height" value="0.1" units="cm"/>
      <inkml:brushProperty name="color" value="#0000FF"/>
    </inkml:brush>
  </inkml:definitions>
  <inkml:trace contextRef="#ctx0" brushRef="#br0">0 1 4898,'6'3'512,"-4"2"465,1 2-193,4 6-303,-4 3-177,-2-1-64,-1 2-80,0-5-48,0 6-48,0-5-32,0-6-64,2 3 32,-2-8-128,5-2-512</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8:32.092"/>
    </inkml:context>
    <inkml:brush xml:id="br0">
      <inkml:brushProperty name="width" value="0.1" units="cm"/>
      <inkml:brushProperty name="height" value="0.1" units="cm"/>
      <inkml:brushProperty name="color" value="#0000FF"/>
    </inkml:brush>
  </inkml:definitions>
  <inkml:trace contextRef="#ctx0" brushRef="#br0">42 61 4674,'-2'1'149,"-1"1"0,0 0 0,0-1-1,1 1 1,-1 0 0,1 1 0,-1-1-1,1 0 1,0 1 0,0-1 0,0 1 0,1 0-1,-1-1 1,0 1 0,1 0 0,0 0 0,0 0-1,0 0 1,0 1 0,0-1 0,0 0 0,1 0-1,0 0 1,-1 1 0,2 4 0,-2 3 8,2 0 0,0 0 0,0 0 0,1 0 0,0-1 0,5 16 0,-3-17-101,0-1 0,0 1 0,1-1 0,0 0 0,1 0 0,-1 0 0,1-1 0,1 0 0,-1 0 1,1 0-1,1-1 0,-1 0 0,10 5 0,-14-9-46,1 0-1,-1 0 1,1 0 0,0 0 0,0-1-1,0 0 1,0 1 0,0-1-1,0-1 1,1 1 0,-1-1 0,0 1-1,0-1 1,1-1 0,-1 1 0,0 0-1,0-1 1,0 0 0,0 0-1,0 0 1,0-1 0,0 1 0,0-1-1,0 0 1,0 0 0,-1 0 0,1-1-1,-1 1 1,0-1 0,1 0 0,3-4-1,-2 1-2,-1 0 0,1 0-1,-1-1 1,0 0 0,-1 1-1,0-1 1,0 0 0,0-1 0,-1 1-1,0 0 1,0-1 0,-1 1-1,0-1 1,0 0 0,-1 1-1,0-1 1,0 0 0,-1 1 0,-2-13-1,1 9 4,-1 0-1,0 1 0,-1-1 0,0 1 1,0 0-1,-1 0 0,0 0 1,-1 1-1,0 0 0,-1 0 1,0 0-1,0 1 0,-11-10 0,15 16-13,1 0-1,-1 1 1,0-1 0,0 0-1,0 1 1,0 0-1,0 0 1,-1 0-1,1 0 1,0 0 0,-1 1-1,1-1 1,0 1-1,-1 0 1,1 0-1,0 0 1,-1 0 0,1 1-1,-4 0 1,1 1-21,0-1 1,0 1-1,0 1 1,0-1-1,1 1 1,-1 0-1,1 0 1,0 0-1,-8 8 1,11-9-61,0 0 0,0 1 0,0-1-1,0 0 1,1 1 0,-1 0 0,1-1 0,0 1 0,0 0 0,0 0 0,0 0 0,0-1 0,1 1-1,-1 0 1,1 0 0,0 0 0,0 4 0,0-1-413,0 0 0,1 0 0,0 0-1,0 0 1,1-1 0,-1 1 0,5 9 0,3 7-2893</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7:45.386"/>
    </inkml:context>
    <inkml:brush xml:id="br0">
      <inkml:brushProperty name="width" value="0.1" units="cm"/>
      <inkml:brushProperty name="height" value="0.1" units="cm"/>
      <inkml:brushProperty name="color" value="#E71224"/>
    </inkml:brush>
  </inkml:definitions>
  <inkml:trace contextRef="#ctx0" brushRef="#br0">17 999 4530,'-13'-9'5040,"36"3"-2994,-3 1-1979,197-74 789,218-114 0,-361 159-786,270-102 40,-170 73-79,196-72-87,-241 99 96,-108 33-53,-21 3 72,-5 0-117,0 0 1,0 1 0,0-1-1,0 1 1,0 1-1,0-1 1,-6 3 0,8 11-6253</inkml:trace>
  <inkml:trace contextRef="#ctx0" brushRef="#br0" timeOffset="508.04">1977 64 4114,'8'10'5498,"24"50"-3710,-25-35-1673,-1 0 0,0 1 0,-3-1 1,0 1-1,0 32 0,-20-69-3351,5 7 592</inkml:trace>
  <inkml:trace contextRef="#ctx0" brushRef="#br0" timeOffset="902.2">1823 74 4418,'1'-2'198,"-1"0"0,1 0 1,-1 0-1,1 0 0,0 0 0,0 0 0,0 0 0,0 0 1,0 1-1,1-1 0,-1 0 0,0 1 0,1-1 0,-1 1 1,1-1-1,0 1 0,-1-1 0,1 1 0,0 0 0,0 0 1,0 0-1,0 0 0,3 0 0,6-4 100,0 1 0,22-5 1,-7 3-96,0 1 0,-1 2 0,1 0 0,0 2 0,1 1 0,35 5 0,-50-4-162,0 1-1,-1 1 1,0 0-1,0 1 1,0 0-1,0 0 1,0 1-1,-1 1 1,0 0-1,0 0 1,0 1-1,-1 0 1,0 1-1,-1 0 1,1 0-1,12 17 1,-16-17-28,0-1-1,-1 0 1,0 1-1,0 0 1,0 0 0,-1 0-1,0 0 1,-1 1 0,0-1-1,0 1 1,-1-1-1,0 1 1,0 9 0,-2-11 7,0 0 1,0 0 0,0 0-1,-1-1 1,0 1 0,0 0-1,-1-1 1,1 0 0,-1 1-1,-1-1 1,1 0 0,-1-1-1,0 1 1,-1-1 0,1 1-1,-10 7 1,2-5 36,0 0-1,-1-1 0,0-1 1,0 0-1,0 0 1,0-1-1,-17 3 1,18-4-45,6-3-19,0 0-1,0 0 0,0-1 0,-1 0 1,1 0-1,0 0 0,0-1 1,0 0-1,0 0 0,0 0 0,-9-4 1,7 2-218,0 1 1,0 0 0,0 1 0,-10-1-1,-14-4-3043,16 9 438</inkml:trace>
  <inkml:trace contextRef="#ctx0" brushRef="#br0" timeOffset="2598.92">30 1033 4226,'-30'-2'4937,"46"4"-4082,297 38 1019,169 32-1182,46 50-382,-99 10-142,-382-117-163,-39-12-5,-2 0 3,0-1 1,1 0-1,-1-1 1,1 0-1,-1 0 1,9 1-1,-14-4 290,-1 2-368,0 0 0,-1-1 0,1 1 1,0 0-1,0-1 0,0 1 1,-1 0-1,1 0 0,0-1 1,0 1-1,0 0 0,0-1 1,0 1-1,0 0 0,0-1 1,0 1-1,0 0 0,0-1 1,0 1-1,0-1 0,0 1 1,0 0-1,0-1 0,0 1 1,0 0-1,0-1 0,0 1 1,0 0-1,1 0 0,-1-1 1,0 1-1,0 0 0,0-1 1,0 1-1,1 0 0,-1 0 1,0-1-1,0 1 0,1 0 1,-1 0-1,0 0 0,1-1 0,-1 1 1,0 0-1,1 0 0,-1 0 1,1 0-1,7-2-1936,1 2-943</inkml:trace>
  <inkml:trace contextRef="#ctx0" brushRef="#br0" timeOffset="3124.51">2125 1362 6723,'0'6'634,"0"1"1,1-1-1,0 0 1,0 0-1,4 9 0,3 26-289,-4 85 50,-9-92-493</inkml:trace>
  <inkml:trace contextRef="#ctx0" brushRef="#br0" timeOffset="3526.71">1907 1429 5394,'0'-2'158,"0"0"0,0 0 0,0 0 0,0 1 0,1-1 0,-1 0 0,1 0 0,-1 0 0,1 1 0,-1-1 0,1 0 0,0 1 0,0-1 0,0 0 0,0 1 0,0-1 0,0 1 0,1 0 0,-1-1 0,0 1 0,1 0 0,-1 0 0,1 0 0,-1 0 0,1 0 0,-1 0 0,4-1 0,8-5-115,0 2-1,22-8 1,-20 9 346,11-6-241,1 1 0,0 1 0,1 2 0,55-6 0,-73 12-124,0 0 1,0 0 0,-1 1-1,1 0 1,0 0-1,-1 1 1,1 1-1,-1 0 1,0 0 0,0 0-1,0 1 1,0 1-1,-1 0 1,1 0 0,-1 0-1,-1 1 1,15 13-1,-18-14-19,1-1 0,-1 1-1,0 1 1,-1-1 0,1 0-1,-1 1 1,0 0 0,0 0-1,-1 0 1,0 0-1,0 0 1,0 0 0,-1 1-1,0-1 1,0 1 0,0-1-1,-1 0 1,0 1 0,-1-1-1,1 1 1,-1-1 0,0 1-1,-1-1 1,0 0 0,0 0-1,0 0 1,0 0 0,-6 10-1,2-6 29,0-1 0,-1 0 0,0 0 1,0 0-1,-1-1 0,0 0 0,0 0 0,-1-1 0,1 0 0,-2-1 0,1 0 0,-1 0 0,0-1 0,0-1 0,-20 7 1,4-5 104,-1-1 0,1-2-1,-1 0 1,0-2 0,0-1 0,-28-4 0,38 3-141,21 3-631,27 3-924,14-8-2260,-19-1 94</inkml:trace>
  <inkml:trace contextRef="#ctx0" brushRef="#br0" timeOffset="4080.91">2700 1224 4498,'-2'-3'428,"0"-1"0,0 0 0,-1 1 0,1-1-1,-1 1 1,0 0 0,1 0 0,-1 0 0,-1 0 0,1 0 0,0 1-1,-1-1 1,-5-2 0,7 4-374,0 1-1,0-1 1,0 0 0,0 1-1,-1-1 1,1 1 0,0 0-1,0 0 1,-1 0-1,1 0 1,0 0 0,-1 0-1,1 0 1,0 1 0,0 0-1,-1-1 1,1 1-1,0 0 1,0 0 0,0 0-1,0 0 1,0 0 0,0 0-1,0 1 1,1-1 0,-3 3-1,0-1-29,1 0 1,-1 1-1,1 0 0,0-1 1,0 1-1,1 1 0,-1-1 1,1 0-1,0 1 0,0-1 1,0 1-1,0-1 0,1 1 1,0 0-1,0 0 0,0 7 1,1-9-14,0 1 1,0-1-1,0 0 1,1 0 0,0 0-1,0 0 1,0 0-1,0 0 1,0 0 0,0 0-1,1 0 1,-1 0-1,1 0 1,0-1 0,0 1-1,0-1 1,0 1-1,1-1 1,-1 0 0,0 0-1,1 0 1,0 0-1,-1 0 1,1-1 0,5 3-1,-2-2-84,0 0 0,0 0 0,1 0 0,-1-1 0,1 0 0,-1-1-1,1 1 1,0-1 0,12-2 0,5 2-316</inkml:trace>
  <inkml:trace contextRef="#ctx0" brushRef="#br0" timeOffset="4670.02">2917 1364 8052,'6'0'976,"-1"0"-176,-4 0-303,3-3-337,-1 6-160,-6-9-176,3 9-545</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6:09.496"/>
    </inkml:context>
    <inkml:brush xml:id="br0">
      <inkml:brushProperty name="width" value="0.1" units="cm"/>
      <inkml:brushProperty name="height" value="0.1" units="cm"/>
      <inkml:brushProperty name="color" value="#E71224"/>
    </inkml:brush>
  </inkml:definitions>
  <inkml:trace contextRef="#ctx0" brushRef="#br0">43 6 3634,'-3'0'237,"-1"1"351,0-1 1,0 0 0,0-1-1,0 1 1,0-1 0,0 1-1,-8-4 913,41 22 922,-13-9-2290,-1 0-1,1-1 1,1-1 0,-1-1 0,1-1 0,0 0 0,18 2 0,31 11 92,137 61 186,9 2-72,-84-34-194,28 8-31,86 23-81,63 17-34,-9 10-7,-267-93 8,95 42 14,79 29 9,-198-81-40,10 2 42,-15-4-26,0 0 0,0 0 0,0 0 0,1 0 1,-1 0-1,0 0 0,0 0 0,1 0 0,-1 0 0,0 0 0,0 0 1,0 0-1,1 0 0,-1 0 0,0 0 0,0 0 0,0 0 1,1 0-1,-1 0 0,0 0 0,0 0 0,0 0 0,1 0 1,-1 0-1,0-1 0,0 1 0,0 0 0,0 0 0,1 0 1,-1 0-1,0 0 0,0-1 0,0 1 0,0 0 0,0 0 1,0 0-1,1-1 0,-1 1 0,0 0 0,0 0 0,0 0 1,0-1-1,0 1 0,0-1 44,0 1-33,17-28-12306</inkml:trace>
  <inkml:trace contextRef="#ctx0" brushRef="#br0" timeOffset="1022.92">2969 530 3185,'2'-2'246,"-1"0"0,0 0-1,0 0 1,0 0-1,-1 0 1,1 0-1,0 0 1,-1 0 0,0 0-1,1-1 1,-1 1-1,0 0 1,0 0-1,0-1 1,0 1-1,-1 0 1,1 0 0,0 0-1,-1-1 1,0 1-1,1 0 1,-3-2-1,1 0-61,0 1 0,-1 0 0,1 0 0,-1 0 0,0 0 0,0 1 0,0-1 0,0 1 0,0 0 0,-1-1 0,-6-2 0,0 1-49,-1-1 1,-1 2 0,1-1-1,-1 1 1,1 1-1,-1 0 1,-22 0 0,23 3-103,0 0 0,1 1 0,-1 0 1,1 1-1,-1 0 0,1 0 1,0 1-1,0 1 0,0 0 1,1 0-1,0 1 0,0 0 1,0 0-1,1 1 0,-1 0 0,2 1 1,-1 0-1,1 0 0,0 0 1,1 1-1,0 0 0,1 1 1,-1-1-1,2 1 0,-1 0 1,2 0-1,-1 0 0,1 1 0,1-1 1,-2 14-1,2-12-22,1 0-1,0 0 1,0 0 0,1 0-1,1 0 1,0 0 0,1 0-1,4 14 1,-4-18-6,1-1-1,0 1 1,1-1-1,-1 0 1,1 0 0,1 0-1,-1-1 1,1 0-1,1 0 1,-1 0-1,1 0 1,0-1 0,8 7-1,-4-6-4,1 1-1,-1-2 1,1 0-1,0 0 1,0 0-1,0-2 1,1 1-1,-1-2 1,1 1-1,0-2 1,0 1 0,0-2-1,0 1 1,0-2-1,-1 0 1,1 0-1,0-1 1,0 0-1,-1-1 1,1 0-1,-1-1 1,14-7-1,-9 2 26,0-2 0,20-17 0,-33 26 546,-3 2-696,1 0-1,-1 0 1,0 0 0,1 0-1,-1 0 1,0-1-1,4-7-3761,-4 7 3762,0 1-1,-1 0 1,1-1 0,0 1-1,0 0 1,-1-1-251</inkml:trace>
  <inkml:trace contextRef="#ctx0" brushRef="#br0" timeOffset="1385.92">3124 807 5106,'-2'-3'2946,"4"8"-2306,-6-7-288,8 4 0,-6-4-352,4 2-352,-6 2-992</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7:15.812"/>
    </inkml:context>
    <inkml:brush xml:id="br0">
      <inkml:brushProperty name="width" value="0.1" units="cm"/>
      <inkml:brushProperty name="height" value="0.1" units="cm"/>
      <inkml:brushProperty name="color" value="#008C3A"/>
    </inkml:brush>
  </inkml:definitions>
  <inkml:trace contextRef="#ctx0" brushRef="#br0">0 160 2177,'2'1'4717,"0"17"-3628,-2-16-1095,0 0 7,0-1 0,0 0 0,0 0 0,0 0-1,0 0 1,0 0 0,0 0 0,0 0 0,0 0 0,1 0 0,-1 0 0,0 0 0,1 0-1,-1 0 1,1 0 0,-1 0 0,1 0 0,0 0 0,-1 0 0,1-1 0,0 1 0,-1 0-1,1 0 1,0-1 0,0 1 0,0 0 0,0-1 0,0 1 0,0-1 0,0 1 0,0-1-1,0 0 1,0 1 0,0-1 0,0 0 0,0 0 0,0 0 0,0 1 0,0-1-1,0 0 1,0-1 0,0 1 0,0 0 0,0 0 0,0 0 0,0-1 0,0 1 0,0 0-1,0-1 1,0 1 0,0-1 0,0 1 0,1-2 0,9-4 13,-1 0 0,0-1-1,17-16 1,-16 14 35,68-65-30,-54 49-103,28-23 0,-52 47-39,-1 1 0,1-1 1,-1 1-1,1-1 1,0 1-1,-1-1 1,1 1-1,0-1 0,0 1 1,0 0-1,-1-1 1,1 1-1,0 0 0,0 0 1,0 0-1,-1-1 1,1 1-1,0 0 0,1 0 1</inkml:trace>
  <inkml:trace contextRef="#ctx0" brushRef="#br0" timeOffset="375.76">321 65 3217,'-8'2'513,"14"-2"-417,-8 2-96,0 1-112,2 3-1009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4:13.891"/>
    </inkml:context>
    <inkml:brush xml:id="br0">
      <inkml:brushProperty name="width" value="0.1" units="cm"/>
      <inkml:brushProperty name="height" value="0.1" units="cm"/>
    </inkml:brush>
  </inkml:definitions>
  <inkml:trace contextRef="#ctx0" brushRef="#br0">8 11 3666,'-8'-11'5152,"13"20"-4139,41 68-122,-35-51-853,0 0 0,-2 0 0,-1 1 0,-2 1 1,0-1-1,-2 1 0,0 0 0,-3 0 0,0 0 0,-1 0 0,-2 0 0,-1 0 0,-1 0 0,-10 31 0,8-37 52,4-13-53,0 0 0,-1 0 0,-7 15 0,29-49-4151,0 11 1355</inkml:trace>
  <inkml:trace contextRef="#ctx0" brushRef="#br0" timeOffset="412.15">316 409 5491,'29'-2'4293,"-14"0"-4234,-1-1 0,0 0 0,0 0 0,20-9 0,-32 11-273,-1 0-1,1 0 1,0 0-1,0 0 1,-1 0-1,1-1 1,0 1-1,-1 0 1,1-1-1,-1 0 1,0 1-1,0-1 1,1 0-1,0-3 1,-1-3-2790</inkml:trace>
  <inkml:trace contextRef="#ctx0" brushRef="#br0" timeOffset="821.15">310 282 4946,'0'-3'913,"4"3"-481,-2-2 144,8-2 32,1 3-287,-7-1-17,7-1-144,2 3-48,1-2-32,-5-4-80,1 3 0,-2 5-16,-2-2-16,-6-2-496,6 2-1313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3:50.771"/>
    </inkml:context>
    <inkml:brush xml:id="br0">
      <inkml:brushProperty name="width" value="0.1" units="cm"/>
      <inkml:brushProperty name="height" value="0.1" units="cm"/>
      <inkml:brushProperty name="color" value="#E71224"/>
    </inkml:brush>
  </inkml:definitions>
  <inkml:trace contextRef="#ctx0" brushRef="#br0">1 210 3970,'4'-1'310,"0"0"0,0 0 0,1 0 0,-1 0 0,0 1 0,1 0 0,5 0 0,14-1 219,188-9 1211,-70 7-1407,315-21-93,439-30-160,-677 36-78,751-71-110,-921 85 94,0 3 1,71 5 0,-103 3-1120,-17-7 1092,0 0-1,0 1 1,0-1 0,0 0-1,1 0 1,-1 0-1,0 1 1,0-1 0,0 0-1,0 0 1,0 1-1,0-1 1,0 0 0,0 0-1,1 1 1,-1-1 0,0 0-1,0 1 1,0-1-1,0 0 1,0 0 0,0 1-1,-1-1 1,1 0 0,0 0-1,0 1 1,0-1-1,0 0 1,0 0 0,0 1-1,0-1 1,-1 0 0,1 0-1,0 0 1,0 1-1,0-1 1,0 0 0,-1 0-1,1 0 1,0 1-1,0-1 1,0 0 0,-1 0-1,1 0 1,0 0 0,0 0-1,-1 0 1,1 0-1,0 1 1,-16 5-2109</inkml:trace>
  <inkml:trace contextRef="#ctx0" brushRef="#br0" timeOffset="688.15">172 599 4242,'-8'1'149,"-2"0"271,0 1 1,0 0-1,-20 7 0,63-3 1058,1-5-1110,0-1-1,56-7 1,-37 1-81,544-46 876,654-75-845,-586 63-537,-498 44-251,31-1-311,-182 21 789,0 1 0,0 1 0,24 5 0,9 1 88,-31-5-50,-1 1 0,33 11 0,3 1-21,-40-13-15,44 11 14,81 29 0,-198-45-3121,35-1 624</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9:55.061"/>
    </inkml:context>
    <inkml:brush xml:id="br0">
      <inkml:brushProperty name="width" value="0.1" units="cm"/>
      <inkml:brushProperty name="height" value="0.1" units="cm"/>
      <inkml:brushProperty name="color" value="#0000FF"/>
    </inkml:brush>
  </inkml:definitions>
  <inkml:trace contextRef="#ctx0" brushRef="#br0">24 83 3586,'-2'1'133,"0"1"0,1-1 0,-1 1 1,1 0-1,0 0 0,-1-1 0,1 1 1,0 0-1,0 0 0,0 0 0,0 0 1,1 0-1,-1 0 0,0 0 0,1 1 1,0-1-1,-1 0 0,1 3 0,-4 45 812,4-46-912,0 1 0,0 0 0,0-1 0,1 1 0,0-1 0,0 1 0,0-1 0,1 1 0,-1-1 0,1 0-1,0 0 1,0 1 0,1-1 0,-1-1 0,1 1 0,0 0 0,4 4 0,-4-6-28,0 0 0,0 0 0,0 0 0,0 0 1,0-1-1,1 0 0,-1 1 0,0-1 0,1-1 0,-1 1 0,0 0 0,1-1 0,-1 1 0,1-1 0,-1 0 0,1 0 0,-1-1 0,1 1 1,-1-1-1,1 0 0,-1 0 0,0 0 0,7-3 0,-6 3 0,-1-1-1,1 0 1,-1 0-1,0 0 1,1 0 0,-1 0-1,0-1 1,0 0-1,0 1 1,-1-1 0,1 0-1,-1 0 1,1-1-1,-1 1 1,0 0 0,0-1-1,-1 0 1,1 1-1,-1-1 1,0 0 0,0 0-1,0 1 1,0-1 0,-1 0-1,1-8 1,-1-3 5,-1 1-1,0-1 1,-1 0 0,-1 1 0,-6-24 0,7 34-10,1 0 1,-1 0 0,1 0-1,-1 0 1,-1 1-1,1-1 1,0 0 0,-1 1-1,0 0 1,1-1 0,-1 1-1,-1 0 1,1 1-1,-5-5 1,6 6-5,0 0-1,0 0 1,0 0-1,-1 0 1,1 0-1,0 1 1,0-1 0,0 1-1,-1-1 1,1 1-1,0 0 1,-1 0-1,1 0 1,0 0 0,-1 0-1,1 0 1,0 1-1,0-1 1,-1 1-1,1 0 1,0-1 0,0 1-1,0 0 1,0 0-1,0 0 1,0 1-1,-3 2 1,0 0-214,1 0 0,0 0 0,0 0 0,0 1-1,0 0 1,1 0 0,0 0 0,0 0 0,0 0 0,1 1 0,0-1 0,0 1 0,0 0 0,0 0-1,0 6 1,-2 7-2100</inkml:trace>
  <inkml:trace contextRef="#ctx0" brushRef="#br0" timeOffset="437.88">265 255 4658,'-3'0'736,"6"0"417,-7 1-929,7 8-48,-9-7-160,6 11 32,-4-9-48,1 5-160,3-4-672,-1 0-545</inkml:trace>
  <inkml:trace contextRef="#ctx0" brushRef="#br0" timeOffset="1132.76">442 35 2769,'-32'-7'3597,"31"7"-3411,-51 5 1087,47-3-1251,0 0-1,1 0 1,-1 1 0,0 0-1,1 0 1,0 0 0,-1 0 0,1 1-1,1-1 1,-1 1 0,0 0-1,-4 7 1,7-9-15,0-1-1,0 1 1,0 0-1,0 0 1,1 0-1,-1 1 1,1-1-1,-1 0 1,1 0-1,-1 0 1,1 0-1,0 1 1,0-1-1,0 0 1,1 0 0,-1 0-1,0 0 1,1 0-1,-1 1 1,1-1-1,0 0 1,0 0-1,0 0 1,0 0-1,0-1 1,0 1-1,0 0 1,1 0-1,-1-1 1,1 1 0,-1 0-1,1-1 1,1 2-1,-1-1-12,1-1-1,-1 1 1,0-1 0,1 1-1,-1-1 1,1 0 0,0 0-1,-1 0 1,1 0 0,0-1-1,-1 1 1,1-1-1,0 1 1,0-1 0,0 0-1,-1 0 1,1 0 0,0-1-1,0 1 1,-1-1 0,1 1-1,0-1 1,0 0 0,-1 0-1,1 0 1,-1 0-1,1-1 1,-1 1 0,3-3-1,2 0-13,0-1 0,0-1-1,-1 1 1,0-1 0,0 0 0,0 0-1,-1-1 1,6-9 0,-7 6 253,-9 17-66,-41 163 4,44-163-244,-1 10 63,12-22-3456,-3-2 1802</inkml:trace>
  <inkml:trace contextRef="#ctx0" brushRef="#br0" timeOffset="1751.65">624 88 3378,'9'-8'3284,"-4"5"-3208,1-1 0,-1 1-1,1 0 1,0 1 0,0-1 0,0 1 0,0 1 0,0-1 0,0 1 0,12-1 0,-28 2 54,0 1-1,0 0 1,1 1 0,-1 0 0,1 1 0,-16 5-1,21-6-113,0 0 1,-1 0-1,1 0 0,0 1 0,0-1 0,0 1 0,0 0 0,1 0 0,-1 0 0,1 0 0,0 1 0,0 0 0,0-1 0,0 1 0,0 0 1,-2 5-1,5-8-14,0 0 1,0 0-1,0 0 1,1-1 0,-1 1-1,0 0 1,0 0 0,0-1-1,1 1 1,-1 0-1,0 0 1,0-1 0,1 1-1,-1 0 1,1-1 0,-1 1-1,1 0 1,-1-1-1,1 1 1,-1-1 0,1 1-1,0-1 1,-1 1-1,1-1 1,1 1 0,19 12 14,-18-11-6,18 9 18,40 24-20,-57-32-8,0 0 0,1 0 0,-1 1 0,-1 0 0,1-1-1,0 2 1,-1-1 0,0 0 0,0 1 0,3 4 0,-6-7 7,1 0 0,-1 0 0,0-1 0,0 1 0,0 0 0,0 0 0,0 0 0,0-1 0,-1 1 0,1 0 0,0 0 0,-1-1 0,0 1 0,1 0 0,-1-1 0,0 1 0,0-1 0,0 1 0,0-1 0,0 1 0,0-1 0,0 0 0,0 1 0,-1-1 0,1 0 0,0 0 0,-1 0 0,1 0 0,-1 0 0,1 0 0,-4 1 0,-2 2 42,0 0 1,-1-1 0,1 0-1,-1 0 1,-12 3 0,15-5-46,0 0 0,0 0 0,0-1 0,-1 1 0,1-1 0,-6-1 0,10 1-35,0 0-1,1 0 1,-1-1-1,0 1 1,1 0-1,-1 0 1,1-1 0,-1 1-1,1 0 1,-1-1-1,1 1 1,-1 0 0,1-1-1,-1 1 1,1-1-1,-1 1 1,1-1-1,-1 1 1,1-1 0,0 1-1,-1-2 1,1 1-98,-1 0 0,1-1 0,0 1 1,0 0-1,0-1 0,0 1 0,0 0 1,1-1-1,-1 1 0,0 0 0,1-1 1,-1 1-1,0 0 0,2-2 0,3-12-1918</inkml:trace>
  <inkml:trace contextRef="#ctx0" brushRef="#br0" timeOffset="2125.75">601 73 2017,'-6'-1'2961,"7"-2"-2240,-1 6-337,5-3-368,4-3 144,1 6 208,2-3-240,3-3-32,5 3-96,-4-3 32,-2 6-32,-3-3-16,-2-3-144,-1 3-896,-3-4-481</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7:46.788"/>
    </inkml:context>
    <inkml:brush xml:id="br0">
      <inkml:brushProperty name="width" value="0.1" units="cm"/>
      <inkml:brushProperty name="height" value="0.1" units="cm"/>
      <inkml:brushProperty name="color" value="#E71224"/>
    </inkml:brush>
  </inkml:definitions>
  <inkml:trace contextRef="#ctx0" brushRef="#br0">1 6 2257,'1'0'16,"1"-3"32,4 3-48,-1-2-320</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57:16.459"/>
    </inkml:context>
    <inkml:brush xml:id="br0">
      <inkml:brushProperty name="width" value="0.1" units="cm"/>
      <inkml:brushProperty name="height" value="0.1" units="cm"/>
    </inkml:brush>
  </inkml:definitions>
  <inkml:trace contextRef="#ctx0" brushRef="#br0">46 363 5202,'-19'39'4285,"30"-58"-3706,3-10-508,-1 1 1,-1-2 0,-1 0-1,-2 0 1,-1-1-1,-2 0 1,-1 0-1,-1-1 1,-1 0-1,-3-39 1,-2 63 758,0 27-592,0 29-132,-1 55 88,-1 251 111,5-346-303,-1 1 8,0 1 0,0-1-1,-1 1 1,-3 16 0,4-24-7,-1 0 0,0 0 0,1 0 0,-1 0 1,0 0-1,0 0 0,0 0 0,0-1 0,0 1 0,-1 0 0,1-1 0,0 1 1,-1-1-1,1 1 0,-1-1 0,0 0 0,1 1 0,-1-1 0,0 0 0,0 0 1,0 0-1,0-1 0,0 1 0,0 0 0,0-1 0,0 1 0,-3-1 0,-6 2 10,8-1-1,-1-1 0,0 1 0,1-1 1,-1 1-1,0-1 0,1 0 0,-1-1 0,0 1 0,-5-2 0,2-1 171,4 1 121,13 4-220,11 0-38,1-1 1,-1-1 0,29-3-1,-32 1-28,0 1 1,0 1-1,0 1 0,0 0 1,26 5-1,-40-4 108</inkml:trace>
  <inkml:trace contextRef="#ctx0" brushRef="#br0" timeOffset="364.1">557 670 9300,'-8'0'545,"5"-3"-401,0 3 240,5-1-384,-1 1-80,4 0-1169,7-3-432</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2:49.657"/>
    </inkml:context>
    <inkml:brush xml:id="br0">
      <inkml:brushProperty name="width" value="0.1" units="cm"/>
      <inkml:brushProperty name="height" value="0.1" units="cm"/>
      <inkml:brushProperty name="color" value="#0000FF"/>
    </inkml:brush>
  </inkml:definitions>
  <inkml:trace contextRef="#ctx0" brushRef="#br0">89 112 4242,'-1'2'347,"0"1"0,0-1 0,-1 0 0,1 0 0,-1 0 0,1 0 0,-1 0 0,0 0 0,1 0-1,-4 2 1,-11 13 682,8-3-798,1 0 0,1 1 0,1 0 0,0 0 0,1 0 0,0 1 0,-1 16 0,-4 114 432,9-142-645,0 17 31,1 0 1,1 0-1,1-1 1,1 1-1,9 27 0,-10-36-43,1-1 0,1 1 0,0-1 0,1 0-1,0-1 1,0 1 0,1-1 0,1 0 0,-1-1-1,14 12 1,-20-19-5,1-1 0,0 1-1,-1-1 1,1 1 0,0-1-1,0 0 1,0 0 0,0 0-1,0 0 1,0-1 0,0 1 0,0 0-1,0-1 1,1 1 0,-1-1-1,0 0 1,0 0 0,0 0 0,1 0-1,-1 0 1,0 0 0,4-2-1,-3 1 7,0-1-1,0 1 0,0-1 0,0 0 1,0 0-1,0 0 0,-1-1 0,1 1 1,-1-1-1,1 1 0,-1-1 0,3-5 0,3-5 12,-2 1 1,0-1-1,0 0 0,-1 0 0,6-27 0,-3-8-2,-2-1 0,-2 0 0,-3-81 0,-3 112-11,0 1 0,0 0 0,-2 1 0,0-1 0,-1 1 0,-8-18 0,9 24-5,-1 0 1,0 0-1,0 1 1,-1 0-1,-1 0 1,1 0-1,-2 1 0,1 0 1,-1 0-1,-13-10 1,19 17-4,1 1 0,0-1 0,0 0 0,0 0 0,-1 1 0,1-1 0,0 1 0,-1-1 0,1 1 0,0 0 0,-1 0 0,1-1 0,-1 1 0,1 0 0,0 0 0,-1 0 0,1 0 0,-1 1 0,1-1 0,0 0 0,-1 1 0,1-1 0,0 1 0,-2 0 0,0 1-10,0 0 1,0 0-1,0 0 1,1 0 0,-1 1-1,1-1 1,-1 1-1,1 0 1,-3 4 0,-2 5-132,0 0 0,1 0 0,1 1 1,-4 13-1,5-14-332,0 0 0,1 1 0,1-1 0,0 1 0,1 0 0,0-1 0,1 1 0,0 0 0,3 16 0,8 28-3795</inkml:trace>
  <inkml:trace contextRef="#ctx0" brushRef="#br0" timeOffset="510.86">351 478 3153,'-5'13'5435,"8"31"-4561,-3-43-782,2 16 37,-2 1 0,0-1 1,-1 1-1,-5 29 1,-2 11-52,3-32 167,1-18-653</inkml:trace>
  <inkml:trace contextRef="#ctx0" brushRef="#br0" timeOffset="1259.97">495 106 3810,'-5'-3'4586,"5"3"-4510,-3 16 585,-1 1-339,-2 6-158,1 0-1,1 0 1,1 1 0,1 0-1,1-1 1,1 1-1,1 0 1,7 38 0,1-1-51,-5-32-37,10 39 0,-12-59-76,1-1 0,0 1-1,0-1 1,1 0 0,0 0 0,1 0 0,0 0 0,10 12 0,-14-19-3,-1-1 1,1 1 0,0 0-1,-1 0 1,1-1-1,0 1 1,0 0-1,0-1 1,0 1 0,-1 0-1,1-1 1,0 0-1,0 1 1,0-1-1,0 1 1,0-1 0,0 0-1,0 0 1,0 1-1,0-1 1,0 0-1,0 0 1,1 0 0,-1 0-1,0-1 1,1 1-1,0-1 7,0 0-1,-1 0 1,1 0-1,-1 0 1,1-1-1,-1 1 1,1 0 0,-1-1-1,0 1 1,1-1-1,-1 1 1,0-1-1,1-2 1,5-11 37,-1 0 1,-1 0-1,5-16 1,-5 13-43,3-6 10,-1-1 0,-1 0 0,-1 0 0,-1 0 1,-1-1-1,-1 1 0,-2-1 0,0 1 0,-2-1 0,-1 1 0,-1 0 0,-1-1 0,-1 2 0,-12-33 0,18 56-8,-1-1 0,1 0-1,-1 0 1,1 1-1,-1-1 1,0 0 0,0 1-1,0-1 1,0 1 0,0-1-1,0 1 1,0-1-1,0 1 1,0 0 0,-1-1-1,1 1 1,-1 0 0,1 0-1,-1 0 1,1 0 0,-1 0-1,0 1 1,1-1-1,-4 0 1,3 1-10,0 0 1,0 1-1,0-1 1,0 1-1,1 0 1,-1-1-1,0 1 0,0 0 1,0 0-1,1 0 1,-1 1-1,0-1 0,1 0 1,-1 0-1,1 1 1,-1-1-1,-1 4 0,-6 7-336,1-1-1,1 2 0,0-1 0,-11 26 1,1 27-3321,11-28-533</inkml:trace>
  <inkml:trace contextRef="#ctx0" brushRef="#br0" timeOffset="2569.97">826 54 4066,'0'-9'2153,"0"8"-2017,0 1 1,-1-1-1,1 1 1,0-1-1,0 1 1,0-1-1,0 1 0,0-1 1,0 1-1,0-1 1,0 1-1,0-1 1,0 0-1,0 1 1,0-1-1,0 1 0,1-1 1,-1 1-1,0-1 1,0 1-1,1-1 1,-1 1-1,0-1 0,1 1 1,-1 0-1,0-1 1,1 0-1,14 52 1222,-14-22-1320,-2 1 0,-1 0 0,-1-1-1,-1 1 1,-9 29 0,9-38-23,-1-1-1,-2 0 1,-10 25 0,11-31-17,11-18 89,-1-1 57,-1 4-137,1 0 0,-1-1 0,1 1 0,0 1 0,-1-1 0,1 0 1,0 1-1,0 0 0,-1 0 0,1 0 0,0 0 0,-1 1 0,1-1 0,0 1 0,-1 0 0,5 1 0,-2 1-7,0 0-1,1 0 1,-1-1-1,1 0 1,-1 0-1,1-1 1,0 0-1,13 1 1,-18-2-13,1 0 0,-1 0 1,0 0-1,1 0 0,-1 0 1,0-1-1,0 1 0,1-1 0,-1 0 1,0 0-1,0 0 0,0 0 1,0 0-1,0 0 0,0 0 1,0 0-1,0-1 0,0 1 0,0-1 1,-1 0-1,1 1 0,-1-1 1,1 0-1,-1 0 0,0 0 0,1 0 1,0-2-1,4-16 2,0 1 0,-1-1 0,-1 0 0,-1 0 0,0-1 0,-2 1 0,0-1 0,-4-35 0,-2 43 177,0 23 12,-2 33-63,4-3-71,0-8-19,1 0 1,3 37-1,0-39 5,-1 1-1,-2 0 0,0 0 1,-13 53-1,12-69-21,-1 0 11,2-18-94,7-20-4810,2 13 1729</inkml:trace>
  <inkml:trace contextRef="#ctx0" brushRef="#br0" timeOffset="3368.94">1132 181 5827,'5'8'4189,"22"27"-2968,-22-27-1112,1 1 0,-1 0-1,-1 0 1,1 0 0,-2 0-1,6 18 1,10 24 179,-8-28-244,1 0 0,2-1 0,30 40 0,-39-55-41,0 0-1,0 1 1,-1-1 0,0 1 0,-1 0-1,0 0 1,0 0 0,0 0 0,-1 0 0,0 1-1,-1-1 1,0 1 0,0-1 0,-1 1 0,0-1-1,-1 1 1,0 0 0,0-1 0,-1 0 0,-4 14-1,5-18 3,0-1-1,-1 0 0,0 0 0,1 0 1,-1 0-1,0-1 0,-1 1 1,1 0-1,0-1 0,-1 1 0,0-1 1,1 0-1,-1 0 0,0 0 0,0 0 1,0-1-1,0 1 0,-1-1 1,1 0-1,0 0 0,0 0 0,-8 1 1,9-1-3,-1-1 0,0 0 1,0 0-1,0 0 0,0 0 0,0-1 1,0 1-1,1-1 0,-1 0 1,0 0-1,0 0 0,1 0 1,-1 0-1,1 0 0,-1-1 0,1 1 1,-1-1-1,1 0 0,0 0 1,0 1-1,0-2 0,0 1 1,0 0-1,0 0 0,1 0 1,-1-1-1,-2-4 0,1 0-2,0 0 1,0-1-1,0 1 0,1-1 1,0 0-1,1 1 0,-1-1 1,2 0-1,-1 0 0,1 0 0,0 0 1,1 0-1,-1 0 0,2 0 1,-1 1-1,1-1 0,5-13 0,14-31 1,53-93-1,13-28-6,-85 166 18,0-1 0,0 1-1,-1 0 1,1-14 0,3-18 39,-4 34-35,0 1 1,0-1 0,-1 1 0,0-1-1,0 1 1,0-1 0,0 1 0,-3-8-1,3 11-12,0 0 0,0 0 0,0 0 0,-1 0 0,1 0-1,0 0 1,-1 0 0,1 0 0,-1 0 0,1 0 0,-1 0-1,1 0 1,-1 1 0,0-1 0,1 0 0,-1 0 0,0 1-1,0-1 1,1 0 0,-1 1 0,0-1 0,0 1 0,0-1-1,0 1 1,0-1 0,0 1 0,0 0 0,0-1 0,0 1-1,0 0 1,0 0 0,0 0 0,0 0 0,0 0 0,0 0-1,0 0 1,0 0 0,0 0 0,-2 1 0,-3 1-51,0 0 0,0 1 1,1 0-1,-1 0 1,0 0-1,1 0 0,0 1 1,0 0-1,0 0 0,0 1 1,-4 5-1,-26 38-3438,21-26 884</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2:42.350"/>
    </inkml:context>
    <inkml:brush xml:id="br0">
      <inkml:brushProperty name="width" value="0.1" units="cm"/>
      <inkml:brushProperty name="height" value="0.1" units="cm"/>
      <inkml:brushProperty name="color" value="#0000FF"/>
    </inkml:brush>
  </inkml:definitions>
  <inkml:trace contextRef="#ctx0" brushRef="#br0">13 1 5923,'-12'2'2259,"16"-4"-1634,-3 2-606,1 0 0,0 0 1,0 0-1,0 1 0,-1-1 1,1 0-1,0 1 0,0-1 1,0 1-1,-1 0 1,4 1-1,9 2 80,-8-3-89,184 7 644,-37-15-1681,-166 4-2087,-1 3 975</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1:34.303"/>
    </inkml:context>
    <inkml:brush xml:id="br0">
      <inkml:brushProperty name="width" value="0.1" units="cm"/>
      <inkml:brushProperty name="height" value="0.1" units="cm"/>
      <inkml:brushProperty name="color" value="#0000FF"/>
    </inkml:brush>
  </inkml:definitions>
  <inkml:trace contextRef="#ctx0" brushRef="#br0">82 1 2945,'1'17'5466,"-1"80"-4838,-3-57-421,3 0 0,6 62 0,-3-88-284,-2-40-4178,-5 10 2112</inkml:trace>
  <inkml:trace contextRef="#ctx0" brushRef="#br0" timeOffset="510.33">1 133 2913,'0'3'4466,"4"0"-4407,0-1 0,0 1 0,0 0-1,0-1 1,1 0 0,-1 0 0,1-1 0,-1 1-1,1-1 1,-1 0 0,1 0 0,0 0-1,0-1 1,5 0 0,5 0-731,0-1 0,-1 0 0,20-6 0,-15 4-1507</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2:39.740"/>
    </inkml:context>
    <inkml:brush xml:id="br0">
      <inkml:brushProperty name="width" value="0.3" units="cm"/>
      <inkml:brushProperty name="height" value="0.6" units="cm"/>
      <inkml:brushProperty name="color" value="#00FDFF"/>
      <inkml:brushProperty name="tip" value="rectangle"/>
      <inkml:brushProperty name="rasterOp" value="maskPen"/>
    </inkml:brush>
  </inkml:definitions>
  <inkml:trace contextRef="#ctx0" brushRef="#br0">48 0 3538,'-48'5'6904,"145"3"-6482,25 7-156,138 25 316,-153-25-417,-70-11-101,39 8 0,-51-7-27,38 2 0,9 1 95,-43-4-66,50 1 0,7 0 13,-51-4-30,1-1 1,48-5-1,-41 1-13,-41 4-36,22-2 13,-1 1-1,31 3 0,2-3-25,-43 2 9,0-2 1,1 0-1,18-3 1,31-3 30,85 0-38,16-3 38,-133 9-20,0-1 0,32-7 0,-40 8 0,-18 3 0,-9-2 43,-180 2 169,59-6-214,54 0-2,-71-10-8,38 3 0,6 2-74,-138-5-277,144 14 250,1 4 0,-129 20 0,101-9 128,-8 13-18,-33 9 2,133-30-9,0-1-1,0-2 0,-1 0 0,-35-1 1,19-2 8,197-9-9,34-1-5,177 6 89,-74-1-19,69 0 19,-285 10-64,-64-6 71,-18-1-560,-27 0-2532</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1:36.107"/>
    </inkml:context>
    <inkml:brush xml:id="br0">
      <inkml:brushProperty name="width" value="0.1" units="cm"/>
      <inkml:brushProperty name="height" value="0.1" units="cm"/>
      <inkml:brushProperty name="color" value="#0000FF"/>
    </inkml:brush>
  </inkml:definitions>
  <inkml:trace contextRef="#ctx0" brushRef="#br0">1 84 3794,'0'1'246,"0"1"0,1 0 0,-1-1 0,1 1 0,-1-1 0,1 1 1,0-1-1,-1 1 0,1-1 0,0 1 0,0-1 0,2 2 0,6 13 244,9 38 331,19 100-1,-28-110-702,-2-7-25,-13-43-783,0 0 1,0-1-1,1 0 0,-1 0 1,-3-9-1,2 0-1161</inkml:trace>
  <inkml:trace contextRef="#ctx0" brushRef="#br0" timeOffset="359.9">13 136 3714,'-1'-7'516,"1"0"1,0 0-1,0 0 0,0 0 1,1 0-1,2-12 1,-2 16-436,0 0 1,0 0-1,0 0 1,1 0 0,-1 0-1,1 1 1,-1-1-1,1 0 1,0 1-1,0-1 1,0 1 0,1 0-1,-1 0 1,1 0-1,-1 0 1,1 0 0,-1 0-1,4-1 1,2 0-24,0 0 0,1 0 0,-1 0 0,1 1 0,-1 0 0,1 1 0,0-1 0,0 2 0,0 0 1,-1 0-1,1 0 0,11 3 0,-16-3-49,1 1 0,0 0 0,-1 1 1,1-1-1,-1 1 0,0 0 0,0 0 0,1 0 0,-1 0 1,-1 1-1,1 0 0,0 0 0,-1 0 0,1 0 0,-1 0 1,0 1-1,0 0 0,0-1 0,-1 1 0,1 0 0,-1 1 1,0-1-1,0 0 0,2 8 0,-3-10-4,0 1 0,-1 0 1,1 0-1,-1 0 0,0 0 0,0 0 0,0 0 0,0 0 1,0-1-1,-1 1 0,1 0 0,-1 0 0,0 0 0,0-1 1,0 1-1,0 0 0,-3 4 0,1-3 3,0 0 0,0 0 0,-1-1 0,1 1 0,-1-1 0,0 0 0,0 0 0,0 0 0,-8 4 0,1-2 0,-1 0 0,0-1-1,0 0 1,0-1 0,-1 0 0,1-1-1,-18 1 1,18-3-60,10 0 8,-1-1-1,0 1 1,1 0 0,-1 0 0,0 0 0,1 1 0,-1-1-1,0 1 1,1-1 0,-1 1 0,0 0 0,1 0 0,-1 0-1,1 0 1,0 0 0,-4 3 0,24 11-4881</inkml:trace>
  <inkml:trace contextRef="#ctx0" brushRef="#br0" timeOffset="789.91">448 69 4610,'-6'-4'1681,"4"15"-753,2 6-255,-2 3-305,-2 8-64,0 11 0,4-6 128,2 4-192,-2-2 0,4-3-47,2-2-113,0-8-48,4-4-16,-5-7-32,5-5-80,-4-1-273,4-5-639,3-11-1393</inkml:trace>
  <inkml:trace contextRef="#ctx0" brushRef="#br0" timeOffset="790.91">631 89 5859,'13'25'1640,"-1"0"1,14 44 0,-20-49-1574,0 1 1,-2-1-1,-1 2 1,0-1-1,-1 0 1,-3 42-1,1-62-95,0-1 0,0 1-1,0-1 1,0 1 0,0-1-1,0 0 1,0 1 0,0-1 0,0 1-1,0-1 1,-1 0 0,1 1 0,0-1-1,0 0 1,0 1 0,0-1-1,-1 0 1,1 1 0,0-1 0,0 0-1,-1 1 1,1-1 0,0 0-1,-1 1 1,1-1 0,0 0 0,-1 0-1,1 0 1,0 1 0,-1-1 0,1 0-1,0 0 1,-1 0 0,1 0-1,-1 0 1,0 1 0,-12-10-3429,6-8 309</inkml:trace>
  <inkml:trace contextRef="#ctx0" brushRef="#br0" timeOffset="1159">574 113 5891,'5'-3'495,"0"0"1,0 0 0,0 0 0,1 1 0,7-3-1,-4 4-416,0 0 0,0 0 0,0 1-1,0 0 1,0 1 0,0-1 0,0 2-1,0-1 1,0 2 0,0-1 0,-1 1-1,1 0 1,-1 1 0,0 0 0,0 0-1,0 1 1,0 0 0,-1 0 0,0 1 0,0 0-1,-1 0 1,1 0 0,-1 1 0,7 11-1,-9-12-65,-1 0 0,0 0 0,-1 0 0,1 1-1,-1-1 1,-1 1 0,1-1 0,-1 1 0,0 0-1,-1-1 1,1 1 0,-1 0 0,-1 0 0,1 0 0,-1-1-1,-3 11 1,3-11-3,0 0 0,-1-1 0,0 1 1,0-1-1,0 0 0,-1 1 0,0-1 0,0 0 0,0-1 0,-1 1 0,0 0 0,1-1 0,-2 0 0,1 0 0,0 0 0,-1 0 1,0-1-1,1 0 0,-2 0 0,-5 3 0,8-5 11,-1 0 1,0-1-1,1 1 0,-1-1 1,0 0-1,1 0 0,-1 0 1,0-1-1,1 1 0,-6-2 1,-18-1 2,20 1-372,15 1-2781,0 4 974</inkml:trace>
  <inkml:trace contextRef="#ctx0" brushRef="#br0" timeOffset="1898.99">987 142 3474,'-3'-4'3721,"5"6"-2491,18 21 13,-17-16-1103,0 0 0,-1 0 0,1 0 0,-1 1 0,-1-1 0,1 1 0,-2-1 0,1 12 0,3 14 52,2 57-40,-5-67-144,-2-17 4,0-9 51,-22-32 139,20 23-174,1 0 0,0 0-1,0 0 1,2 0-1,-1 0 1,3-18 0,2-3 31,11-36 0,-14 65-57,1 0-1,0 0 1,0 0-1,0 0 1,0 1-1,1-1 1,-1 1-1,1 0 1,0 0-1,0 0 1,0 0-1,0 0 1,1 0-1,-1 1 1,1 0-1,-1 0 1,1 0-1,0 0 1,0 0-1,6-1 1,-6 1 2,0 1 0,0 0 1,0 0-1,0 0 0,0 0 0,0 1 0,0 0 1,1-1-1,-1 2 0,0-1 0,0 0 1,0 1-1,0 0 0,1 0 0,-1 0 0,0 0 1,-1 1-1,1-1 0,0 1 0,5 4 0,-3-1 2,-1 0 0,0 1 0,0 0 0,-1 0 0,0 0 0,0 0 0,0 1-1,-1-1 1,0 1 0,0 0 0,-1 0 0,0 0 0,2 12 0,0 7 205,-1-1 1,-1 42 0,-2-56-119,1-1 13,-1 0-1,-1 0 0,0 0 0,-3 18 0,3-28-108,1 0 1,0 0-1,0 0 0,0 0 1,0 1-1,0-1 0,0 0 1,0 0-1,0 0 0,0 0 1,0 0-1,0 0 0,0 0 1,0 0-1,0 1 0,0-1 1,0 0-1,0 0 1,0 0-1,0 0 0,0 0 1,0 0-1,0 0 0,0 1 1,0-1-1,0 0 0,0 0 1,0 0-1,0 0 0,1 0 1,-1 0-1,0 0 0,0 0 1,0 0-1,0 0 0,0 0 1,0 1-1,0-1 0,0 0 1,0 0-1,0 0 0,1 0 1,-1 0-1,0 0 0,0 0 1,0 0-1,0 0 0,0 0 1,0 0-1,0 0 0,0 0 1,1 0-1,-1 0 0,0 0 1,0 0-1,0 0 0,0 0 1,0 0-1,0 0 0,0 0 1,0 0-1,1 0 0,-1 0 1,0 0-1,0-1 0,7-7-925,7-20-4085,-10 15 205</inkml:trace>
  <inkml:trace contextRef="#ctx0" brushRef="#br0" timeOffset="4757.82">1518 184 1713,'4'2'14,"0"1"0,0-1 1,0 0-1,1 0 0,-1 0 0,1-1 1,-1 1-1,1-1 0,0 0 0,-1-1 1,1 1-1,0-1 0,0 0 0,0 0 1,8-1-1,21-7 2644,-33 8-2559,-1 0 0,1 0 0,-1 0 0,1-1 0,-1 1 0,1 0-1,-1 0 1,1 0 0,-1-1 0,0 1 0,1 0 0,-1-1 0,1 1 0,-1 0-1,0-1 1,1 1 0,-1-1 0,0 1 0,0 0 0,1-1 0,-1 1-1,0-1 1,0 1 0,0-1 0,0 1 0,1-1 0,-1 1 0,0-1-1,0 1 1,0-1 0,0 1 0,0-1 0,0 1 0,0-1 0,0 1-1,0-1 1,-1 0 0,-12-22 1790,8 16-1556,-1 1 0,0 0 0,0 0 0,-10-7-1,13 12-282,0 0-1,0 0 0,0 0 0,0 0 0,0 1 0,0-1 0,0 1 0,0 0 0,-1 0 0,1 0 0,0 0 0,0 1 0,-5 0 0,-39 15 100,39-12-138,0 1 0,0 0 0,1 1 0,0 0 0,0 0 0,1 0 0,-1 1 0,1 0 0,1 0 0,-1 1 0,1-1 0,0 1 0,1 0 0,-4 11 0,6-14-9,0 0-1,0 0 0,0 1 0,1-1 0,0 1 0,0-1 0,0 1 0,1 0 0,0-1 0,0 1 0,1-1 0,-1 1 0,1 0 0,0-1 0,1 1 0,-1-1 0,1 0 0,0 1 0,0-1 0,1 0 0,0 0 0,0-1 0,0 1 1,4 4-1,-2-3 0,0-1 1,1 1 0,-1-1 0,1-1 0,0 1 0,1-1-1,-1 0 1,1-1 0,0 1 0,0-1 0,0 0-1,0-1 1,0 0 0,8 1 0,-4-1-21,0-2-1,0 1 1,0-2 0,0 1 0,0-2-1,0 1 1,0-1 0,0-1-1,10-4 1,-18 6-277,0 0-1,-1-1 1,1 1-1,0-1 0,-1 0 1,1 0-1,-1 0 1,0 0-1,1 0 1,2-5-1,15-12-3135,-2 11-68</inkml:trace>
  <inkml:trace contextRef="#ctx0" brushRef="#br0" timeOffset="5195.77">1851 0 5282,'-10'2'5279,"9"-2"-5123,6 12 1250,1-1-1507,37 73 455,-22-45-126,26 63 0,-43-90-195,0-1 1,-1 1-1,0 0 1,-1 0-1,-1 0 1,0 1 0,0-1-1,-1 0 1,0 0-1,-3 16 1,2-24-30,0-1 0,0 1 0,0 0-1,-1-1 1,1 1 0,-1-1 0,0 0 0,0 1 0,0-1 0,0 0 0,-1 0 0,1 0 0,-1-1 0,0 1 0,0-1 0,0 1 0,0-1-1,-3 2 1,-8 2-3024</inkml:trace>
  <inkml:trace contextRef="#ctx0" brushRef="#br0" timeOffset="5569.52">2039 513 5426,'-6'0'3778,"4"2"-3057,0 0-273,2-1-448,-2 5-32,-11 1-929</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1:35.329"/>
    </inkml:context>
    <inkml:brush xml:id="br0">
      <inkml:brushProperty name="width" value="0.1" units="cm"/>
      <inkml:brushProperty name="height" value="0.1" units="cm"/>
      <inkml:brushProperty name="color" value="#0000FF"/>
    </inkml:brush>
  </inkml:definitions>
  <inkml:trace contextRef="#ctx0" brushRef="#br0">167 14 4162,'0'-3'153,"0"3"-81,0-1-1,0 1 1,0 0 0,0-1 0,0 1 0,0 0-1,0-1 1,0 1 0,0-1 0,0 1-1,0 0 1,-1-1 0,1 1 0,0 0 0,0-1-1,0 1 1,0 0 0,-1-1 0,1 1 0,0 0-1,0 0 1,0-1 0,-1 1 0,1 0 0,0 0-1,-1-1 1,1 1 0,0 0 0,0 0 0,-1 0-1,1-1 1,0 1 0,-1 0 0,1 0 0,0 0-1,-1 0 1,1 0 0,-1 0 0,1 0 0,0 0-1,-1 0 1,1 0 0,0 0 0,-1 0-1,1 0 1,0 0 0,-1 0 0,0 4 190,0-1 1,0 1 0,0-1-1,1 1 1,0 0-1,-1-1 1,2 1-1,-1 5 1,0 2-57,-4 53 46,-5 53 126,8-107-828,1-11 398,0 1 0,0 0-1,0 0 1,-1 0 0,1-1 0,0 1 0,0 0 0,-1 0-1,1 0 1,0-1 0,0 1 0,-1 0 0,1 0 0,0 0-1,-1 0 1,1 0 0,0 0 0,0 0 0,-1 0-1,1 0 1,0 0 0,-1 0 0,1 0 0,0 0 0,-1 0-1,1 0 1,0 0 0,-1 0 0,1 0 0,0 0 0,0 0-1,-1 0 1,1 1 0,0-1 0,-1 0 0,1 0-1,0 0 1,0 1 0,0-1 0,-1 0 0,1 0 0,0 0-1,0 1 1,0-1 0,-1 0 0,1 0 0,0 1 0,0-1-1,0 0 1,0 1 0,0-1 0,0 0 0,0 1-1,0-1 1,-1 0 0,1 0 0,0 1 0,0-1 0,0 0-1,1 1 1,-1-1 0,0 0 0,0 1 0,0-1 0,0 0-1,0 1 1,0-1 0,1 1 0,-14-8-3304</inkml:trace>
  <inkml:trace contextRef="#ctx0" brushRef="#br0" timeOffset="351.78">1 80 4658,'2'0'544,"10"0"193,5-4 207,3 8-512,3-4-240,6 0-128,-1 4-48,-1-4-16,6 2-96,-4-4-816,10 5-1569</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1:27.246"/>
    </inkml:context>
    <inkml:brush xml:id="br0">
      <inkml:brushProperty name="width" value="0.1" units="cm"/>
      <inkml:brushProperty name="height" value="0.1" units="cm"/>
      <inkml:brushProperty name="color" value="#0000FF"/>
    </inkml:brush>
  </inkml:definitions>
  <inkml:trace contextRef="#ctx0" brushRef="#br0">194 114 6003,'8'22'4569,"1"21"-3311,3 49-922,5 79-110,-16-164 149,-1-2-1408,-10-15-2729,0 4 1361</inkml:trace>
  <inkml:trace contextRef="#ctx0" brushRef="#br0" timeOffset="396.93">21 183 4450,'-8'-27'2173,"5"20"-1753,1 0 0,0 0 0,0 0 0,-1-14 0,3 18-345,0 1 0,0-1 1,0 1-1,1-1 0,-1 1 0,1-1 0,0 0 0,0 1 0,-1 0 0,2-1 0,-1 1 0,0 0 0,0-1 0,1 1 0,-1 0 0,1 0 0,0 0 0,1-2 0,5-2-9,-1 0 0,1 0 1,0 0-1,0 1 0,1 0 0,-1 1 1,1 0-1,0 1 0,0-1 1,1 1-1,-1 1 0,1 0 1,-1 1-1,1-1 0,15 1 0,-9 2-51,0 0-1,-1 0 0,1 2 0,-1 0 0,0 0 0,0 2 0,0 0 0,27 13 0,-32-13-10,0 1 0,0 0 0,-1 0 0,0 1-1,0 1 1,15 16 0,-21-22-1,-1 0-1,0 1 0,0-1 1,-1 1-1,1 0 0,0-1 1,-1 1-1,0 0 1,1 0-1,-1 0 0,-1 0 1,1 0-1,0 0 0,-1 0 1,1 0-1,-1 1 1,0-1-1,0 0 0,0 0 1,0 0-1,-1 0 0,1 1 1,-1-1-1,0 0 0,0 0 1,0 0-1,0 0 1,-4 4-1,2-1 13,-1-1-1,0 0 1,0 0 0,-1 0 0,1 0-1,-1-1 1,0 1 0,-1-2 0,1 1-1,-1 0 1,-8 3 0,-2 0-23,0-1 0,-32 7 0,4-2-417,44-10 277,-1 0-1,0 0 1,1-1 0,-1 1 0,1 0-1,-1 0 1,1 0 0,-1 0 0,1 0-1,0 0 1,-1 0 0,1 0 0,0 0 0,0 1-1,0-1 1,0 0 0,0 0 0,0 0-1,0 0 1,0 0 0,1 0 0,-1 0 0,0 0-1,1 2 1,5 10-1848</inkml:trace>
  <inkml:trace contextRef="#ctx0" brushRef="#br0" timeOffset="782.86">631 103 5122,'0'0'104,"-1"-1"-1,1 1 0,-1 0 0,1 0 0,-1 0 0,1 0 1,-1 0-1,1 0 0,-1 0 0,1 0 0,-1 0 0,1 0 1,-1 0-1,1 0 0,-1 0 0,1 0 0,0 0 0,-1 1 1,1-1-1,-1 0 0,1 0 0,-1 0 0,1 1 0,0-1 1,-1 0-1,1 1 0,-1-1 0,1 0 0,0 1 1,-1-1-1,1 1 0,-10 21 1123,0 37-846,9-48 35,-3 15-63,2 0 0,1 0 0,5 48 0,-2-59-298,1 1 0,0-1 0,1-1 0,1 1 0,0 0 0,1-1 1,15 27-1,-20-40-88,-1 1 0,1-1 0,0 1 0,0-1 0,0 0 0,0 1 0,0-1 0,0 0 0,1 0 1,-1 0-1,0 0 0,0 0 0,1 0 0,-1 0 0,1 0 0,-1-1 0,1 1 0,-1 0 0,1-1 1,0 1-1,-1-1 0,1 0 0,2 1 0,-1-2-299,-1 1 1,0-1-1,0 1 1,0-1-1,1 0 0,-1 0 1,0 0-1,0 0 1,0 0-1,0 0 0,1-2 1,13-9-2299</inkml:trace>
  <inkml:trace contextRef="#ctx0" brushRef="#br0" timeOffset="1160.15">811 129 6019,'0'2'2547,"3"10"-2117,3 7-91,0 0-1,-2 1 1,0-1-1,-1 1 1,0 39-1,0-22-141,-3-25-159,1 0 1,-2 0 0,-2 19 0,4-25-1250,-5-15-2058,-3-2-1181</inkml:trace>
  <inkml:trace contextRef="#ctx0" brushRef="#br0" timeOffset="1588.26">706 182 2033,'1'-3'391,"0"0"0,0 0 1,1 1-1,-1-1 0,1 0 0,-1 1 0,1-1 1,0 0-1,0 1 0,0 0 0,0-1 1,0 1-1,1 0 0,-1 0 0,5-2 0,-1 1-220,-1 0-1,1 1 0,0-1 0,0 1 0,0 1 0,0-1 1,10 0-1,-3 1-148,1 0 0,0 1-1,-1 1 1,1 0 0,-1 1 0,25 6 0,-29-5 19,0 1-1,-1-1 1,1 2-1,-1-1 1,0 1 0,0 0-1,0 1 1,-1 0-1,0 0 1,0 1-1,0-1 1,-1 2 0,0-1-1,5 9 1,-8-11-31,0-1 1,-1 1 0,1 0-1,-1 0 1,0 0 0,-1 1-1,1-1 1,-1 0 0,0 0-1,0 1 1,-1-1 0,1 1-1,-1-1 1,-1 1 0,1-1-1,-1 0 1,0 1 0,0-1-1,0 0 1,-1 1 0,0-1-1,0 0 1,0 0 0,0 0-1,-1-1 1,-4 6 0,3-4 14,-1 0 1,-1 0-1,1 0 1,-1-1-1,0 0 1,0 0-1,-1-1 1,1 0 0,-1 0-1,0 0 1,0-1-1,0 0 1,-1 0-1,1-1 1,-1 0 0,0 0-1,1-1 1,-1 0-1,0 0 1,0-1-1,0 0 1,1 0-1,-1-1 1,0 0 0,0 0-1,1-1 1,-1 0-1,1 0 1,-1-1-1,-10-5 1,9 1-165,14 5-878,22 4-1616,-15-1 2041,18 2-2073</inkml:trace>
  <inkml:trace contextRef="#ctx0" brushRef="#br0" timeOffset="2215.15">1158 164 1681,'4'13'6628,"6"53"-5349,-12-15-673,1-28-441,1 0 1,3 37-1,1-27-140,-4-33-24,0 0 1,0 0-1,0 0 0,1 1 1,-1-1-1,0 0 0,0 0 1,0 1-1,0-1 0,0 0 1,0 0-1,0 1 0,0-1 0,0 0 1,0 0-1,0 1 0,0-1 1,0 0-1,0 1 0,0-1 1,0 0-1,0 0 0,0 1 1,0-1-1,-1 0 0,1 0 1,0 0-1,0 1 0,0-1 1,0 0-1,-1 0 0,1 0 0,0 1 1,0-1-1,0 0 0,-1 0 1,1 0-1,0 0 0,0 1 1,0-1-1,-1 0 0,1 0 1,-1 0-1,2 0 5,-1 0 0,0 0 0,0 0 0,1 0-1,-1 0 1,0 0 0,0-1 0,1 1 0,-1 0 0,0 0 0,0 0 0,1 0 0,-1-1 0,0 1 0,0 0-1,0 0 1,0 0 0,1-1 0,-1 1 0,0 0 0,0 0 0,0 0 0,0-1 0,0 1 0,0 0 0,1 0-1,-1-1 1,0 1 0,0 0 0,0-1 0,0 1 0,0 0 0,0 0 0,0-1 0,0 1 0,0 0-1,0 0 1,0-1 0,-1 1 0,1 0 0,0 0 0,0-1 0,-2-15 103,-1 8-106,1 0-1,0 0 1,0-1 0,1 1 0,0-1 0,0 1 0,1-1 0,0 0-1,3-14 1,18-81-4,-14 77 0,-6 22 3,1 0 1,-1 0-1,1 1 0,0-1 0,1 0 0,-1 1 0,1-1 0,0 1 0,0 0 0,0 0 0,1 0 0,-1 0 0,1 1 0,0-1 0,7-4 0,-9 7 0,1-1-1,-1 1 0,1 0 1,-1 0-1,1 0 1,-1 1-1,1-1 1,0 1-1,-1-1 1,1 1-1,0 0 0,0 0 1,-1 0-1,1 0 1,0 0-1,-1 1 1,1-1-1,0 1 1,-1 0-1,1 0 0,-1 0 1,1 0-1,-1 0 1,1 0-1,-1 1 1,0-1-1,0 1 0,1 0 1,-1-1-1,3 5 1,1 2 12,-1 0 1,1 1-1,-1 0 0,-1 0 1,0 0-1,0 0 0,-1 1 1,0 0-1,-1-1 0,3 21 1,1-1 0,8 61 12,-5-23 26,-9-65-62,1-1 7,-1-1 0,0 1 1,0-1-1,0 1 0,0-1 0,0 1 1,0-1-1,0 1 0,0-1 0,0 1 1,0 0-1,0-1 0,0 1 0,0-1 1,0 1-1,0-1 0,0 1 0,-1-1 0,1 1 1,0-1-1,0 1 0,-1-1 0,1 1 1,0-1-1,-1 1 0,1-1 0,-1 1 1</inkml:trace>
  <inkml:trace contextRef="#ctx0" brushRef="#br0" timeOffset="3176.19">1527 183 5074,'1'2'288,"-1"-1"0,1 0 0,0 1 0,-1-1 0,1 1 0,-1-1 0,1 1 0,-1 0 0,0-1 0,1 1 0,-1-1 0,0 1 0,0 0 0,0-1 0,-1 3 0,2 39 976,-9 162-1010,-6-273-209,14 52-13,-2 3-26,1-1 0,1 0 0,1 1 0,0-1 0,0 0 0,1 1 0,1-1 0,5-14 0,-4 18-12,0 1 1,0-1 0,1 1-1,10-13 1,-12 18 4,0 0 0,1 0 0,0 1 0,0-1 1,0 1-1,0 0 0,0 0 0,1 1 0,-1-1 0,1 1 0,6-3 0,-5 4-5,0-1-1,0 1 1,0 0-1,0 0 1,0 0-1,0 1 1,0 0-1,0 0 1,0 1-1,0-1 1,0 1 0,0 1-1,0-1 1,9 4-1,-12-4-2,0 1 0,0-1 0,-1 1 0,1-1 0,0 1 0,0 0 0,-1 0 0,1 0-1,-1 1 1,0-1 0,0 0 0,0 1 0,0 0 0,0-1 0,0 1 0,-1 0 0,1 0 0,-1 0 0,0 0 0,0 0 0,0 0 0,0 0-1,-1 1 1,1-1 0,-1 0 0,0 0 0,0 1 0,0 4 0,-1-1-8,1-1 1,-1 1-1,0 0 0,-1-1 0,0 1 1,0-1-1,0 1 0,-1-1 0,0 0 1,0 0-1,-1 0 0,1-1 0,-1 1 1,0-1-1,-1 0 0,1 0 0,-11 9 1,15-15 20,0 1 1,0 0 0,1 0-1,-1-1 1,0 1 0,0 0-1,0 0 1,1-1 0,-1 1-1,0 0 1,0 0 0,0-1-1,0 1 1,1 0 0,-1-1-1,0 1 1,0 0 0,0-1-1,0 1 1,0 0 0,0-1-1,0 1 1,0 0 0,0-1-1,0 1 1,0 0 0,0-1-1,0 1 1,-1 0 0,1-1-1,0 1 1,0 0 0,0-1-1,0 1 1,0 0 0,-1 0-1,1-1 1,0 1 0,0 0-1,-1 0 1,1-1 0,0 1-1,0 0 1,-1 0 0,1 0-1,0-1 1,-1 1 0,1 0-1,0 0 1,0 0 0,-1 0-1,1 0 1,0 0 0,-1 0-1,1 0 1,0 0 0,-1 0-1,1 0 1,-1 0 0,6-2-5,-1 0 1,1 0 0,-1 1 0,1-1 0,0 1-1,0 0 1,0 1 0,0-1 0,0 1-1,0 0 1,0 0 0,-1 1 0,1-1-1,0 1 1,0 0 0,0 1 0,-1-1 0,1 1-1,0 0 1,7 4 0,-8-5-1,-1 1 0,1 0 1,-1 0-1,0 0 0,1 1 1,-1-1-1,0 1 0,0-1 0,0 1 1,-1 0-1,1 0 0,-1 1 1,0-1-1,0 0 0,0 1 1,0-1-1,0 1 0,-1 0 0,1-1 1,-1 1-1,0 0 0,0 0 1,-1 0-1,1 0 0,-1 0 0,0 5 1,-1-6 3,0 0 1,0-1 0,0 1 0,0-1 0,0 1-1,0-1 1,-1 1 0,0-1 0,1 0 0,-1 0 0,0 0-1,0 0 1,0 0 0,0 0 0,0 0 0,-1 0-1,1-1 1,-1 0 0,1 1 0,-1-1 0,1 0-1,-4 1 1,-4 2 68,0-1 0,-1-1 0,1 1 0,-15 0 0,13-2 60,-1 0 1,0-1 0,1 0 0,-24-5 0,5 0 55,22 3-435,19 4-1287,16-4-1015,-8 1 177</inkml:trace>
  <inkml:trace contextRef="#ctx0" brushRef="#br0" timeOffset="3694.27">1966 74 3986,'-7'-10'4746,"11"17"-2944,28 39-1390,-21-25-304,-1 0-1,0 0 1,-2 1 0,0 0-1,-2 1 1,4 24-1,-8-35-53,0 1-1,-1 0 1,-1-1-1,0 1 1,-1-1-1,-1 1 1,1-1-1,-2 1 1,0-1-1,0 0 1,-1 0-1,-10 20 1,-25 23 127,31-48-729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3:41.047"/>
    </inkml:context>
    <inkml:brush xml:id="br0">
      <inkml:brushProperty name="width" value="0.1" units="cm"/>
      <inkml:brushProperty name="height" value="0.1" units="cm"/>
      <inkml:brushProperty name="color" value="#008C3A"/>
    </inkml:brush>
  </inkml:definitions>
  <inkml:trace contextRef="#ctx0" brushRef="#br0">2 117 6227,'-1'-3'1889,"1"6"-1633,4 4-208,4-4 272,5-1-80,12-2-64,11-2-176,13-11 176,7-14-144,3 3-32,2 5 48,-6 1-96,-6 5 0,-16 8-912,-13-2-1457</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1:22.180"/>
    </inkml:context>
    <inkml:brush xml:id="br0">
      <inkml:brushProperty name="width" value="0.1" units="cm"/>
      <inkml:brushProperty name="height" value="0.1" units="cm"/>
      <inkml:brushProperty name="color" value="#0000FF"/>
    </inkml:brush>
  </inkml:definitions>
  <inkml:trace contextRef="#ctx0" brushRef="#br0">152 169 4882,'4'-5'5299,"-3"20"-4181,0 13-828,5 7-119,-2 0 0,-2 0 0,-3 59 0,0-33-100,1-50-61,-1-5 14,3-9-1149,-2 1 912,-1 1 1,1 0-1,0 0 0,0-1 1,-1 1-1,1 0 0,-1 0 1,1-1-1,-1 1 0,0 0 1,1 0-1,-1 0 0,0 0 1,0 0-1,-1-1 0,-5-8-1768,1-3-1455</inkml:trace>
  <inkml:trace contextRef="#ctx0" brushRef="#br0" timeOffset="522.48">6 232 4994,'-2'-6'400,"1"-1"0,0 0 0,0 0-1,1 0 1,0 0 0,0 0-1,0 0 1,1 0 0,0 0 0,1 1-1,2-9 1,-2 8-299,0 0 0,1 1-1,0-1 1,1 1 0,-1 0 0,1-1-1,1 2 1,-1-1 0,1 0 0,0 1-1,0 0 1,0 0 0,1 1 0,0-1-1,-1 1 1,14-6 0,-12 7-85,0 1 0,0 0 0,0 1 0,0 0 0,0 0 1,0 0-1,0 1 0,0 0 0,0 1 0,0-1 0,1 1 0,7 3 0,1-1-6,-1 2 0,1 0 0,-1 1 0,17 10 0,-28-14-8,0 0 0,0 0 0,-1 1 0,0 0 0,1 0 1,-1 0-1,0 0 0,0 0 0,0 0 0,-1 1 0,0 0 0,1-1 0,-1 1 1,0 0-1,0 0 0,-1 0 0,0 0 0,1 0 0,-1 1 0,0-1 1,-1 0-1,1 1 0,-1-1 0,0 0 0,0 1 0,0-1 0,-1 0 0,1 1 1,-1-1-1,0 0 0,-1 0 0,1 0 0,-1 1 0,1-1 0,-1-1 1,0 1-1,-1 0 0,1 0 0,-6 6 0,1-2 7,0 0-1,0-1 0,-1 0 1,1 0-1,-2-1 1,1 0-1,-1 0 1,-16 8-1,5-6 0,0 0-1,-1-1 1,-26 4 0,39-7-575,14 0-1262,19 1-1198,-24-5 3018,17 2-3104</inkml:trace>
  <inkml:trace contextRef="#ctx0" brushRef="#br0" timeOffset="933.36">554 62 2865,'-1'0'271,"0"0"0,1 0-1,-1 1 1,0-1-1,0 0 1,0 0 0,1 1-1,-1-1 1,0 0-1,1 1 1,-4 2 1352,3-2-1352,-10 17 1086,-2 20-875,4-4-113,-1 5 149,-8 62-1,17-88-451,0 0-1,1 1 1,1-1-1,0 0 0,0 1 1,2-1-1,-1 0 1,10 24-1,-6-18-288,-3-11 335,-1 0 1,1-1-1,0 1 0,9 13 1,-11-19-238,0-1 0,0 0 1,0 0-1,0 1 0,0-1 1,0 0-1,0 0 0,1 0 1,-1 0-1,0-1 0,1 1 1,-1 0-1,0-1 0,1 1 1,-1 0-1,1-1 0,-1 0 1,1 1-1,-1-1 0,1 0 1,-1 0-1,1 0 0,-1 0 1,1 0-1,-1 0 1,1 0-1,-1 0 0,1-1 1,-1 1-1,1 0 0,-1-1 1,3 0-1,11-6-1844,-1-3-1086</inkml:trace>
  <inkml:trace contextRef="#ctx0" brushRef="#br0" timeOffset="1312.37">669 137 4658,'-3'4'3884,"4"12"-2395,5 11-1305,2 2-7,-1 0-1,-2 0 1,-1 1-1,-1 0 1,-1 38-1,-2-56-189</inkml:trace>
  <inkml:trace contextRef="#ctx0" brushRef="#br0" timeOffset="1727.43">618 181 3282,'-1'0'154,"1"0"1,-1-1 0,1 1 0,-1-1 0,1 1 0,-1-1 0,1 1 0,-1-1 0,1 0 0,0 1 0,-1-1 0,1 1 0,0-1 0,0 0-1,-1 1 1,1-1 0,0 0 0,0 1 0,0-1 0,0 0 0,0 1 0,0-1 0,0 0 0,0 1 0,0-1 0,0 0 0,0 1 0,0-1-1,1 0 1,-1 1 0,0-1 0,0 0 0,1 0 0,1-1-30,-1 0 1,1 0-1,0 0 0,0 1 0,0-1 1,0 0-1,0 1 0,0 0 0,4-3 1,2 0-87,0 1 0,0 0 0,0 0 0,1 0 0,8-1 1,-8 4 7,-1 0 0,0 0 1,0 0-1,1 1 1,-1 1-1,0-1 1,0 1-1,0 1 0,0-1 1,0 1-1,-1 1 1,1 0-1,-1 0 1,0 0-1,12 10 0,-8-5-31,-1 0 0,0 1 0,0 0 0,-1 0 0,-1 1 0,0 1 0,0-1-1,10 23 1,-16-31-6,-1 0-1,0 0 1,0 1-1,0-1 1,0 1-1,0-1 1,-1 1 0,1-1-1,-1 1 1,0-1-1,0 1 1,0-1-1,-1 1 1,1-1-1,-1 1 1,0-1-1,0 0 1,0 1-1,-1-1 1,1 0-1,-1 0 1,1 0-1,-1 0 1,0 0-1,0 0 1,-1 0-1,1-1 1,0 1-1,-1-1 1,0 1-1,1-1 1,-1 0 0,-5 2-1,-1 2 51,-1 0 0,0-1 0,0-1 0,-1 1 0,1-2 0,-1 1 0,0-2 0,0 1-1,-12 0 1,-46-3 114,80 0-2885,3 3 1057,3-2-1070</inkml:trace>
  <inkml:trace contextRef="#ctx0" brushRef="#br0" timeOffset="2482.42">1026 150 3265,'4'13'6677,"14"59"-5579,-16-54-1017,12 146 182,-15-163-260,-6-25 333,4 16-342,0-1 0,1 0 1,0 0-1,0-1 1,1 1-1,1 0 0,-1-1 1,2-16-1,2 1-2,0-1 14,10-44-1,-12 63-1,1 1-1,1-1 0,-1 0 0,1 1 1,0-1-1,1 1 0,0 0 1,0 0-1,0 0 0,0 1 0,7-6 1,-9 9 1,0 0 1,1 1 0,-1-1-1,1 1 1,-1 0-1,1 0 1,-1 0 0,1 0-1,0 0 1,-1 1-1,1-1 1,0 1 0,0 0-1,0-1 1,-1 1-1,1 1 1,0-1 0,0 0-1,0 1 1,-1-1-1,1 1 1,0 0 0,-1 0-1,1 0 1,-1 0 0,1 0-1,-1 1 1,1-1-1,-1 1 1,4 3 0,1 0 10,0 0-1,-1 1 1,0 0 0,0 1 0,0-1 0,-1 1 0,0 0 0,8 15 0,-6-6 10,-1 0 0,0 1 0,-1 0 0,-1 0 0,-1 0 0,0 0 0,0 19 0,1 20 108,-1-40-112,-3-15-22,0 0 1,1 0-1,-1-1 1,0 1-1,0 0 1,0 0-1,0 0 1,1-1 0,-1 1-1,0 0 1,0 0-1,-1 0 1,1 0-1,0-1 1,0 1 0,0 0-1,-1 1 1,2 2-966,-1-4 797,0 1 0,0-1 1,0 1-1,0-1 0,1 1 0,-1-1 0,0 1 1,0-1-1,0 1 0,0 0 0,0-1 0,0 1 1,0-1-1,0 1 0,-1-1 0,1 1 0,0-1 1,0 1-1,0-1 0,0 1 0,-1-1 0,1 1 1,0-1-1,-1 2 0,-1 6-3140</inkml:trace>
  <inkml:trace contextRef="#ctx0" brushRef="#br0" timeOffset="3475.27">1547 81 2433,'-3'-6'5736,"-1"12"-4880,5 31 164,-15 34-400,-38 117 0,32-144-534,24-78 194,-2 9-288,1 0 1,2 0-1,0 0 0,2 1 1,1 0-1,18-40 1,-18 43 1,-6 16 7,1-1 0,-1 1 0,1-1 0,0 1 0,0 0 0,1 0 0,0 0 0,0 0 0,0 1 0,8-7 0,-11 10 3,0 0 0,0 1 0,1-1 0,-1 0 0,0 1 0,1-1-1,-1 1 1,1-1 0,-1 1 0,1 0 0,-1-1 0,1 1 0,-1 0 0,1 0 0,-1 0-1,1 0 1,2 1 0,-2 0 2,1 0 0,-1 0 0,0 0 0,0 0 0,0 0 0,0 1 0,0-1 0,0 1 0,0 0 0,-1-1 0,1 1 0,-1 0 0,1 0 0,1 3 0,5 8 38,-2 1-1,0 0 1,0 0 0,-1 0 0,-1 1 0,4 23 0,8 23 153,-4-15-87,-8-31-90,0 0 0,11 27 1,-15-42-30,0 0 0,0 0-1,0 0 1,-1 0 0,1 0 0,0-1 0,0 1 0,0 1 0,-1-1 0,1 0 0,0 0 0,0 0 0,0 0-1,0 0 1,-1 0 0,1 0 0,0 0 0,0 0 0,0 0 0,-1 0 0,1 0 0,0 0 0,0 1 0,0-1 0,0 0-1,0 0 1,-1 0 0,1 0 0,0 0 0,0 1 0,0-1 0,0 0 0,0 0 0,0 0 0,0 0 0,0 1-1,0-1 1,0 0 0,-1 0 0,1 0 0,0 1 0,0-1 0,0 0 0,0 0 0,0 0 0,0 1 0,0-1 0,1 0-1,-1 0 1,0 0 0,0 1 0,0-1 0,0 0 0,0 0 0,0 0 0,0 0 0,0 1 0,0-1 0,0 0-1,1 0 1,-1 0 0,0 0 0,0 0 0,0 1 0,1-1 0,-23-10-2809,6 2 276,-2 2-1599</inkml:trace>
  <inkml:trace contextRef="#ctx0" brushRef="#br0" timeOffset="3904.26">1449 307 5619,'0'0'1280,"0"-4"-688,4 4-207,12 0-1,3 8 144,-3-12-80,9 4-272,-7 0-48,5 0-112,2-4-16,-5 1 0,-7-3-240,9 4-976,-5-5-1794</inkml:trace>
  <inkml:trace contextRef="#ctx0" brushRef="#br0" timeOffset="4280.59">1777 1 4130,'6'6'5218,"27"29"-4297,-18-18-750,-1 0 0,-1 0 0,0 2 0,-1-1 0,-2 2 1,0-1-1,0 2 0,-2-1 0,-1 1 0,0 0 0,-2 1 1,4 22-1,-9-35-123,1 0 1,-1-1-1,-1 1 1,0 0-1,0 0 1,-1 0 0,0 0-1,-4 11 1,5-16-210,-1 0 1,1 0-1,-1 0 1,0 0-1,0 0 1,0-1-1,-1 1 1,1-1-1,-1 1 1,0-1 0,0 0-1,0 0 1,0 0-1,-1 0 1,1-1-1,-1 1 1,1-1-1,-8 3 1</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1:12.966"/>
    </inkml:context>
    <inkml:brush xml:id="br0">
      <inkml:brushProperty name="width" value="0.1" units="cm"/>
      <inkml:brushProperty name="height" value="0.1" units="cm"/>
      <inkml:brushProperty name="color" value="#FF3300"/>
    </inkml:brush>
  </inkml:definitions>
  <inkml:trace contextRef="#ctx0" brushRef="#br0">111 465 1969,'-4'-5'8121,"3"5"-7996,-11 14 1705,-12 27-2051,12-17 347,1 0-1,0 1 1,2 0-1,-10 48 1,16-59-105,1 1 0,1 0 1,0 0-1,1 0 0,0 0 0,1 0 1,1 0-1,0-1 0,1 1 1,7 17-1,-10-31-20,7 20 27,2 0 0,19 36 1,-26-53-30,1 1 1,0-1-1,0 1 1,1-1-1,-1 0 1,1 0-1,0-1 1,0 1-1,0-1 1,1 0-1,-1 0 1,1 0-1,-1-1 1,1 1 0,0-1-1,0 0 1,7 1-1,-10-3 2,1 1-1,-1-1 1,1 0 0,-1 0-1,1-1 1,-1 1 0,1 0-1,-1-1 1,0 0 0,1 1-1,-1-1 1,0 0-1,1 0 1,-1-1 0,0 1-1,0 0 1,0-1 0,0 1-1,0-1 1,0 1 0,-1-1-1,1 0 1,0 0-1,-1 0 1,0 0 0,1 0-1,1-4 1,2-5 32,0 0 1,0 0-1,6-24 0,-11 35-32,9-33 17,-2 0-1,-1-1 1,3-56-1,-8 74-15,-2 0-1,1 0 1,-2 0-1,0 0 1,-1 0-1,-1 0 1,0 0 0,-1 1-1,-11-24 1,14 36-3,0 0 1,0 0-1,0 0 1,0 0 0,0 0-1,-1 1 1,1-1-1,-1 1 1,1 0 0,-1 0-1,-6-4 1,7 6-13,1-1 0,-1 0 0,1 1 0,-1-1 0,1 1 0,-1-1 0,0 1 0,1 0 0,-1 0 0,1 0 0,-1 0 0,0 0 0,1 0 1,-1 0-1,0 0 0,1 1 0,-1-1 0,1 1 0,-1-1 0,1 1 0,-1-1 0,1 1 0,-1 0 0,1 0 0,-3 1 0,-3 5-319,0-1-1,0 1 0,1 0 1,-1 1-1,2-1 1,-1 1-1,1 1 0,0-1 1,1 1-1,0-1 1,0 1-1,1 0 0,0 1 1,1-1-1,-1 0 1,2 1-1,-2 19 0,1 25-4130</inkml:trace>
  <inkml:trace contextRef="#ctx0" brushRef="#br0" timeOffset="363.03">407 906 3682,'2'9'5131,"8"33"-4118,-9-38-904,2 15 101,-1 0 1,0-1-1,-1 1 0,-2 0 1,-3 29-1,2-35-189,0 1-1,1 0 1,1 15 0,0-29-40,0 0-1,0 0 1,0-1 0,0 1 0,0 0 0,0 0-1,0 0 1,0 0 0,0 0 0,0 0 0,0 0-1,0 0 1,0 0 0,1 0 0,-1 0 0,0 0-1,0 0 1,0 0 0,0 0 0,0 0 0,0 0-1,0 0 1,0 0 0,0 0 0,0 0 0,1 0-1,-1 0 1,0 0 0,0 0 0,0 0 0,0 0-1,0 0 1,0 0 0,0 0 0,0 0 0,0 0-1,1 0 1,-1 0 0,0 0 0,0 0 0,0 0-1,0 0 1,0 0 0,0 0 0,0 0 0,0 1-1,0-1 1,0 0 0,0 0 0,0 0 0,0 0-1,0 0 1,0 0 0,0 0 0,0 0 0,0 0-1,0 0 1,0 1 0,0-1 0,0 0 0,0 0-1,0 0 1,0 0 0,0 0 0,0 0 0,6-8-2385,-4-4-211</inkml:trace>
  <inkml:trace contextRef="#ctx0" brushRef="#br0" timeOffset="756.59">602 508 5010,'8'31'5860,"-3"-18"-5698,-2 0 0,1 0-1,1 14 1,3 43 100,-3 0 1,-3 0-1,-8 74 0,3-130-270,12-63-3935,-2 20 1347</inkml:trace>
  <inkml:trace contextRef="#ctx0" brushRef="#br0" timeOffset="1461.92">838 473 3746,'2'-3'4442,"-2"3"-4391,0-1 0,1 0 1,-1 1-1,0-1 0,1 1 1,-1-1-1,1 0 1,-1 1-1,1-1 0,-1 1 1,1 0-1,0-1 0,-1 1 1,1-1-1,0 1 0,-1 0 1,1-1-1,0 1 1,0 0-1,18-4 212,1-1-1,-2-1 1,21-8 0,-19 6-191,1 1 0,26-5 0,-48 12-73,1 0 1,0 0-1,0-1 0,0 1 1,0 0-1,0 0 0,0 0 0,0 0 1,0 0-1,0 0 0,0 0 0,0 0 1,0 0-1,0 0 0,0 0 1,0-1-1,0 1 0,0 0 0,0 0 1,-1 0-1,1 0 0,0 0 0,0 0 1,0 0-1,0 0 0,0 0 1,0 0-1,1-1 0,-1 1 0,0 0 1,0 0-1,0 0 0,0 0 1,0 0-1,0 0 0,0 0 0,0 0 1,0 0-1,0 0 0,0-1 0,0 1 1,0 0-1,0 0 0,0 0 1,0 0-1,0 0 0,0 0 0,1 0 1,-1 0-1,0 0 0,0 0 1,0 0-1,0 0 0,0 0 0,0 0 1,0 0-1,-14-6-72,-19-3-10,27 7 111,0 1 0,0 0 0,0 0-1,0 1 1,0-1 0,0 1 0,0 1 0,0-1 0,0 1 0,0 0 0,0 1 0,0-1 0,0 1 0,0 0 0,1 0 0,-1 1 0,1 0 0,0 0 0,0 0-1,0 1 1,0-1 0,0 1 0,1 0 0,-1 1 0,1-1 0,0 1 0,1 0 0,-1 0 0,1 0 0,0 0 0,0 0 0,1 1 0,-1 0 0,1-1 0,-1 8 0,-1 0-5,0-1 0,2 0 0,-1 1 0,2 0 1,-1 0-1,2 0 0,0-1 0,0 1 0,4 22 1,-3-25-23,-1-9-2,0 0 1,0 0-1,0-1 1,0 1 0,-1 0-1,1 0 1,0-1-1,0 1 1,1 0 0,-1 0-1,0 0 1,0-1-1,0 1 1,0 0 0,1 0-1,-1-1 1,0 1-1,1 0 1,-1 0 0,1-1-1,-1 1 1,1-1-1,-1 1 1,1 0 0,-1-1-1,1 1 1,-1-1-1,1 1 1,0-1 0,-1 1-1,1-1 1,0 0-1,-1 1 1,1-1 0,1 1-1,62-32 297,-57 30-291,0 0 0,0 0 0,0 1-1,0-1 1,0 2 0,0-1 0,0 1-1,0 0 1,0 0 0,0 1 0,0 0-1,0 0 1,-1 1 0,1 0 0,9 6 0,-5-4-4,-1 2 1,0-1-1,-1 2 1,1-1 0,-1 1-1,-1 0 1,1 1-1,9 14 1,-14-18 4,0 2 0,-1-1-1,1 0 1,-1 1 0,-1 0-1,1-1 1,-1 1 0,0 0 0,-1 0-1,0 0 1,0 0 0,0 1 0,-1-1-1,-1 12 1,0-14 26,0-1 0,0 1 0,0 0 0,-1 0 1,1-1-1,-1 1 0,-1-1 0,1 1 0,-1-1 0,1 0 0,-1 0 0,0 0 0,-1-1 1,1 1-1,-1-1 0,1 1 0,-1-1 0,0 0 0,0-1 0,0 1 0,-1-1 0,-5 3 0,5-3 10,-1-1-1,0 1 1,0-1-1,0 0 0,0-1 1,0 1-1,0-1 1,0 0-1,0-1 0,0 1 1,0-1-1,0-1 1,0 1-1,0-1 0,0 0 1,1 0-1,-1 0 1,1-1-1,-1 0 0,1 0 1,0-1-1,0 1 1,0-1-1,1 0 0,0 0 1,-1-1-1,1 1 1,-3-7-1,8 10-136,1 0-1,0 0 1,-1 0-1,1 1 1,0-1 0,0 0-1,0 1 1,-1-1-1,1 1 1,0-1 0,0 1-1,0 0 1,3 0-1,46-7-1124,-43 6 751,35-4-1604,5-5-955</inkml:trace>
  <inkml:trace contextRef="#ctx0" brushRef="#br0" timeOffset="1886.02">1324 672 5138,'-2'-18'3389,"13"24"-360,3 4-3503,3 4 676,-1 0-1,-1 1 0,0 0 0,-1 1 0,23 35 0,25 29-199,-62-80-34,0 0-1,0 0 1,0 0 0,0-1 0,0 1-1,0 0 1,0 0 0,0 0-1,0 0 1,0 0 0,0-1 0,0 1-1,0 0 1,0 0 0,1 0-1,-1 0 1,0 0 0,0-1 0,0 1-1,0 0 1,0 0 0,0 0-1,0 0 1,1 0 0,-1 0 0,0 0-1,0 0 1,0 0 0,0-1-1,0 1 1,1 0 0,-1 0 0,0 0-1,0 0 1,0 0 0,0 0-1,1 0 1,-1 0 0,0 0 0,0 0-1,0 0 1,0 0 0,0 0-1,1 0 1,-1 0 0,0 1 0,0-1-1,0 0 1,0 0 0,1 0-1,-1 0 1,0 0 0,0 0 0,0 0-1,0 0 1,0 0 0,0 1-1,0-1 1,1 0 0,-1 0 0,-2-19-2332,1 14 1625,-3-14-2862</inkml:trace>
  <inkml:trace contextRef="#ctx0" brushRef="#br0" timeOffset="2247.03">1521 623 6035,'-3'7'4868,"-4"13"-4724,5-14 297,-8 15-122,0 0-1,-1-1 1,-27 35 0,25-36-285,0 0 0,0 1 0,-17 40 0,30-59-142,0-1-1,0 1 1,-1-1-1,1 1 1,0 0-1,0-1 1,0 1 0,0-1-1,-1 1 1,1 0-1,0-1 1,0 1-1,0-1 1,0 1-1,0 0 1,1-1-1,-1 1 1,0-1-1,0 1 1,0 0 0,0-1-1,1 1 1,-1-1-1,0 1 1,1-1-1,-1 1 1,0-1-1,1 1 1,-1-1-1,1 1 1,-1-1-1,1 1 1,-1-1-1,1 0 1,-1 1 0,1-1-1,-1 0 1,1 0-1,-1 1 1,1-1-1,-1 0 1,1 0-1,0 0 1,-1 1-1,1-1 1,-1 0-1,1 0 1,0 0 0,-1 0-1,1 0 1,-1 0-1,1-1 1,0 1-1,-1 0 1,1 0-1,-1 0 1,2-1-1,8-2-3762</inkml:trace>
  <inkml:trace contextRef="#ctx0" brushRef="#br0" timeOffset="2666.86">1830 446 3906,'-11'0'3091,"10"0"-2857,0 0 0,0 0 0,0 0 0,0 0-1,1 0 1,-1 0 0,0 0 0,0 0 0,0 0 0,0 0 0,1 0 0,-1 0 0,0 1-1,0-1 1,1 0 0,-1 1 0,-1 0 0,-9 24 159,6-4-271,0-1 1,2 1-1,1 0 1,0 1-1,2-1 0,0 0 1,4 25-1,-2-33-95,0 0 1,1-1-1,0 0 0,1 1 0,0-1 1,1-1-1,0 1 0,8 10 0,-11-17-25,1 0-1,0-1 1,0 1-1,1-1 0,0 0 1,-1 0-1,1 0 1,1 0-1,-1-1 0,0 0 1,1 1-1,0-2 1,-1 1-1,1-1 0,0 1 1,1-1-1,-1-1 1,0 1-1,1-1 0,8 2 1,-11-4 0,1 1 0,0 0 0,-1-1 0,1 0 0,-1 0 0,1 0 0,-1 0 0,1-1 0,-1 1 0,0-1 0,0 0 0,0 0 0,0 0 0,0 0 0,0-1 0,0 1 0,-1-1 0,1 1 0,-1-1 0,0 0 0,0 0 0,0 0 0,0 0 0,0-1 0,-1 1 0,1 0 0,-1-1 0,1-4 0,2-4 10,-1 0 1,0-1-1,0 0 0,-2 0 0,1 0 1,-2-23-1,-4 2-12,-1 1 0,-2 0 0,-1 0 0,-1 1 0,-2 0 0,-2 0 0,-22-41 0,34 70-2,0 1 0,0 0 0,0 0 0,0 1 0,-1-1 0,1 0 0,-1 0 0,1 0 0,-1 1 0,1-1 0,-1 1 0,0-1 0,0 1 0,1 0 0,-1 0 0,0 0 0,0 0 1,0 0-1,-1 0 0,1 0 0,0 1 0,0-1 0,0 1 0,-1-1 0,1 1 0,0 0 0,0 0 0,-1 0 0,1 0 0,-3 1 0,1 0-10,1 1-1,-1-1 1,1 1 0,0 0-1,-1 0 1,1 0 0,0 0-1,0 1 1,1-1 0,-1 1-1,0-1 1,1 1 0,-1 0-1,1 0 1,0 0 0,0 1-1,-3 6 1,-1 6-425,1 1 0,0 1 1,1-1-1,1 1 0,0 0 0,2 0 0,0-1 0,1 1 0,1 0 0,0 0 1,5 21-1,2 11-3738</inkml:trace>
  <inkml:trace contextRef="#ctx0" brushRef="#br0" timeOffset="3058.01">2252 813 5731,'7'17'1456,"-3"-1"-399,0 5-161,0 8-496,-4 8-128,0-5-111,0 1-65,-6-7 16,2 0-112,2-8 48,-3-5-16,5-16-112,2-5-625,1-8-1119,1-10-1570</inkml:trace>
  <inkml:trace contextRef="#ctx0" brushRef="#br0" timeOffset="3466.65">2382 432 1921,'-13'10'7744,"13"-9"-7502,0 0 0,-7 35 1301,6 44-1635,9 40 546,-6-103-431,1-1-1,1 0 1,0 0-1,1-1 1,9 20 0,-12-30-21,1 0 0,0-1 0,0 1 0,0-1 0,0 0 0,0 0 0,1 0 0,0-1 0,0 1 0,0-1 0,0 0 0,8 5 0,-10-7-3,0 0 1,1 0-1,-1-1 1,0 1-1,1-1 1,-1 1-1,1-1 1,-1 0-1,0 0 1,1 0-1,-1 0 1,1 0-1,-1 0 1,1-1-1,-1 1 1,0-1-1,1 0 1,-1 0-1,0 0 0,0 0 1,0 0-1,1 0 1,-1 0-1,0-1 1,-1 1-1,1-1 1,0 0-1,0 1 1,1-3-1,6-6 8,-1 0 0,-1-1 0,0 0-1,0 0 1,-1-1 0,0 0 0,-1 0-1,0 0 1,-1 0 0,-1-1 0,0 0-1,2-16 1,-3 13 0,-1 0-1,-1 0 0,0 0 1,-1 0-1,-1 0 1,0 0-1,-1 0 0,-1 0 1,-8-23-1,8 30 1,-1 0 0,1 0-1,-2 1 1,1 0 0,-1 0-1,0 0 1,-13-12 0,16 18-7,0-1 0,0 1-1,0 0 1,0 0 0,0 0 0,0 1 0,0-1 0,-1 1 0,1 0 0,-6-2 0,6 3-4,1 0 0,0-1 0,0 1 0,0 1 0,0-1 1,0 0-1,0 0 0,0 1 0,-1-1 0,1 1 1,0 0-1,0 0 0,1-1 0,-1 1 0,0 0 1,0 1-1,0-1 0,1 0 0,-3 3 0,-3 2-227,1 2 0,0-1-1,0 1 1,1 0 0,0 0 0,0 0-1,1 1 1,0-1 0,0 1 0,1 0-1,1 0 1,-1 1 0,1-1-1,1 0 1,-1 17 0,5 10-2122</inkml:trace>
  <inkml:trace contextRef="#ctx0" brushRef="#br0" timeOffset="4086.04">2766 466 3730,'2'0'6411,"10"11"-5758,7 14-130,-7-9-338,-1 0 0,12 23 0,17 33 3,12 24-112,-48-86-74,0 0-1,0 0 1,-1 1 0,0-1-1,-1 1 1,0-1 0,0 18 0,-2-24-3,0 0 1,-1 0 0,1 0 0,-1 0 0,0 0 0,0 0 0,0-1 0,-1 1 0,1 0 0,-1 0 0,0-1 0,0 1 0,0-1 0,-1 0 0,1 0-1,-1 0 1,0 0 0,0 0 0,0 0 0,0-1 0,0 1 0,0-1 0,-1 0 0,1 0 0,-5 2 0,5-3 2,0 0 0,0 0 1,0 0-1,-1-1 0,1 1 1,0-1-1,0 0 0,0 1 1,-1-2-1,1 1 0,0 0 0,0 0 1,-1-1-1,1 0 0,0 0 1,0 0-1,0 0 0,0 0 1,0-1-1,0 1 0,0-1 1,1 0-1,-1 0 0,1 0 0,-1 0 1,1 0-1,0 0 0,-1-1 1,1 1-1,0-1 0,-2-4 1,2 3 2,-1 0 0,1 0 0,0 0 0,1-1 0,-1 1 0,1 0 0,0-1 0,0 1 0,0-1 0,1 0 0,0 1 0,0-1 0,0 0 0,0 1 0,1-1 0,-1 1 0,1-1 0,0 0 0,1 1 0,-1 0 0,1-1 0,2-4 0,6-9 33,0 1 0,2-1 0,24-28 0,-2 2-9,-20 24-26,-1 0 0,0-1 0,-2 0 0,11-29 0,-19 43-2,-1-1 0,0 0 0,0 0 1,-1 0-1,0 0 0,0 0 0,-1 0 0,0 0 0,-1 0 0,1 0 1,-1 1-1,-1-1 0,0 0 0,0 0 0,0 0 0,-7-12 0,5 12 5,0 0-1,-1 1 0,0-1 0,0 1 0,-1 0 0,0 1 1,0-1-1,-12-9 0,15 14-5,0 0 0,-1-1 0,1 1 0,-1 1 0,1-1 0,-1 0 0,0 1 0,0 0 1,0 0-1,0 0 0,1 0 0,-1 1 0,0-1 0,0 1 0,-1 0 0,1 0 0,0 1 0,0-1 0,1 1 0,-1 0 0,-6 2 0,6-1-22,0 0 1,-1 0-1,1 0 0,0 1 0,0 0 0,0 0 0,0 0 0,1 0 0,-1 1 0,1-1 0,0 1 0,0 0 0,0 0 0,-3 7 0,2-4-370,1 0 0,0 1 0,0-1 0,1 1 0,0 0 0,0 0 0,1 0 0,-1 8 0,4 21-3597</inkml:trace>
  <inkml:trace contextRef="#ctx0" brushRef="#br0" timeOffset="5075.07">3656 42 4850,'-4'-18'1649,"-5"-5"5844,8 38-6993,6 83 88,-1 28-210,-10-1-72,6 0 0,17 143-1,-5-127-305,-14-122 0,1-18 0,1 1 0,0-1 0,-1 0 0,1 0 0,0 1 0,0-1 0,0 0 0,0 0 0,0 1 0,0-1 0,0 0 0,0 0 0,1 2 0,0-3-55,-1-1 0,1 0-1,-1 1 1,1-1-1,-1 0 1,0 0-1,1 1 1,-1-1-1,0 0 1,1 0-1,-1 0 1,0 1-1,0-1 1,0 0-1,0 0 1,0 0-1,0 0 1,0 1-1,0-1 1,0 0-1,0 0 1,0 0-1,-1 0 1,1 1-1,0-1 1,-1 0-1,1 0 1,0 1-1,-1-1 1,1 0-1,-1 0 1,1 1-1,-1-1 1,0 0-1,0-2-290,0 0 0,0 0 0,0-1 0,0 1 0,1 0 0,0 0 0,-1 0 0,1-1 0,0 1 0,0 0-1,1-4 1,0 0-791,3-10-2371</inkml:trace>
  <inkml:trace contextRef="#ctx0" brushRef="#br0" timeOffset="5637.03">3549 406 3682,'-2'-1'435,"0"0"0,-1 1 0,1-1 0,0 1 0,0-1 1,-1 1-1,1 0 0,0 0 0,0 0 0,-1 0 0,1 1 1,0-1-1,0 1 0,-1-1 0,1 1 0,0 0 0,-4 2 1,-2-6 693,8 3-1094,0 0 0,0 0 0,0 0 0,0-1 0,0 1 0,0 0 0,0 0 0,0 0 0,-1 0 0,1 0 0,0-1 0,0 1 0,0 0 0,0 0 0,0 0 0,-1 0 0,1 0 0,0 0 0,0 0 0,0 0 0,-1 0 0,1 0 0,0 0 0,0-1 0,0 1 0,0 0 0,-1 0 0,1 0 0,0 0 0,0 1 0,0-1 0,-1 0 0,1 0 0,0 0 0,0 0 0,0 0 0,0 0 0,-1 0 0,1 0 1,0 0-1,0 0 0,0 0 0,0 1 0,-1-1 0,1 0 0,0 0 0,0 0 0,0 0 0,0 0 0,0 1 0,0-1 0,0 0 0,-1 0 0,99-10 1416,-81 7-1432,57-12 45,85-5 0,-88 25-64,-61-5-22,-11-1-94,-1 0-1,1 0 0,0 0 1,-1 1-1,1-1 0,0 1 1,-1-1-1,1 1 0,-1-1 1,1 1-1,-1 0 0,1 0 1,-1 0-1,1-1 0,-1 2 1,-2-1-1,1 1-378,0-1-1,0 1 1,0 0 0,0 0 0,0 0 0,0 1-1,0-1 1,0 1 0,0-1 0,1 1-1,-5 4 1,-18 17-4184</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2:36.728"/>
    </inkml:context>
    <inkml:brush xml:id="br0">
      <inkml:brushProperty name="width" value="0.3" units="cm"/>
      <inkml:brushProperty name="height" value="0.6" units="cm"/>
      <inkml:brushProperty name="color" value="#00FDFF"/>
      <inkml:brushProperty name="tip" value="rectangle"/>
      <inkml:brushProperty name="rasterOp" value="maskPen"/>
    </inkml:brush>
  </inkml:definitions>
  <inkml:trace contextRef="#ctx0" brushRef="#br0">65 60 3490,'-65'12'4266,"105"-9"-1050,36 1-2962,206-22 244,-36 0-315,294-8 14,-99 15-159,-331 15 79,41-1 174,74-7-81,-194 4-209,8-4 10,-33 3-7,0 0 0,0 0 0,1 0 0,-1 1 0,0 0 0,0 0-1,0 1 1,0 0 0,11 2 0,47 11 4,11 10 152,-67-20-153,-7-4 2,0 0 1,1 0-1,-1 1 1,0-1-1,0 1 1,0-1-1,0 1 1,0-1-1,0 1 1,0 0-1,0-1 1,0 1-1,0 0 0,0 0 1,0 0-1,0 0 1,-1 0-1,1 0 1,0 0-1,0 1 1,-1-1-7,0 1 0,0-1 1,0 0-1,0 0 1,0 0-1,0 0 0,-1 0 1,1 0-1,0 0 1,-1 0-1,1 0 0,-1 0 1,1 0-1,-1 0 0,1 0 1,-1 0-1,0 0 1,1 0-1,-1-1 0,0 1 1,-1 1-1,-30 21 129,18-15-86,1-2 0,-1 0 0,-19 6-1,-178 33-13,163-36-22,-1-2 0,0-2 0,0-2 0,-61-5 0,-25 1 7,-115-8 56,99 0-69,-100-1-49,79 2 42,135 8 7,0 2 1,-36 6-1,-52 3 2,87-10-7,-51 10 0,59-6 3,0-2 1,0-1-1,-47-2 1,63-2-48,0 1 1,0 1-1,0 0 1,0 0-1,0 2 0,-17 3 1,13-2-774</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8:40.52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 1665,'2'8'944,"-2"-5"-848,4-6-64,-4 10 96,3-1-128</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8:39.03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 1 3137,'-2'0'2033,"6"0"-1793,-4 4 33,2-4-65,-4 0-112,4 3-80,0 1-32,2-4-96,2 0-176,7 6-417,-1-6-1072</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8:35.81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0 3586,'0'1'112,"2"3"130,0 1 1,0-1-1,1 1 1,0-1-1,0 0 0,0 0 1,0 0-1,1-1 0,-1 1 1,1-1-1,0 0 1,0 0-1,5 3 0,-5-5-591,1-1 0,0 1 0,-1-1 0,1 0 0,-1 0 0,9-2-1,-2-1-1064</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8:34.78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8 1 1713,'0'4'880,"-2"-1"-864,2-10 16,-2 18-16,2-5 0,0-3-16,0 5 0,-2-3 16,0 3-224</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1:53.574"/>
    </inkml:context>
    <inkml:brush xml:id="br0">
      <inkml:brushProperty name="width" value="0.1" units="cm"/>
      <inkml:brushProperty name="height" value="0.1" units="cm"/>
      <inkml:brushProperty name="color" value="#FF3300"/>
    </inkml:brush>
  </inkml:definitions>
  <inkml:trace contextRef="#ctx0" brushRef="#br0">36 166 5378,'-2'-11'2251,"-3"21"-333,-3 21-804,5-10-900,-1 8 44,0-1 0,1 49 0,3-70-245,1 0-1,0 1 0,0-1 1,0 0-1,1 0 1,0 0-1,0 0 1,1 0-1,0 0 0,0-1 1,1 1-1,0-1 1,0 0-1,0 0 1,8 8-1,-10-12-12,-1 0 0,1-1-1,0 1 1,0-1 0,0 0-1,0 1 1,0-1 0,0 0 0,0 0-1,0 0 1,0 0 0,0-1 0,0 1-1,1-1 1,-1 1 0,0-1 0,1 0-1,-1 1 1,0-1 0,4-1-1,-3 0 8,0 0 0,0 0 0,0 0 0,0 0 0,0-1 0,-1 0 0,1 1 0,0-1 0,-1 0 0,1 0 0,-1 0 0,0 0-1,3-4 1,1-2 10,-1 1-1,0-1 1,0 0-1,-1-1 1,0 1-1,-1-1 1,0 1-1,0-1 1,2-14-1,-3 2-9,0 0 0,-2 0-1,0 0 1,-5-29-1,3 38-4,0-1-1,-1 1 0,0 0 1,-1-1-1,-1 1 1,0 1-1,-1-1 0,-9-15 1,13 25-2,1 0 0,-1-1 1,0 1-1,0 0 0,0 0 1,0 1-1,0-1 0,0 0 1,0 1-1,0-1 0,-1 1 1,1 0-1,0 0 0,-1 0 1,1 0-1,-1 0 0,0 0 0,1 1 1,-1-1-1,0 1 0,1 0 1,-1-1-1,0 1 0,1 1 1,-1-1-1,0 0 0,-4 2 1,4-1-12,0 0 0,-1 1 1,1 0-1,0-1 0,0 1 0,0 0 1,0 1-1,0-1 0,0 0 0,0 1 1,1 0-1,-1 0 0,1-1 1,0 1-1,0 1 0,0-1 0,0 0 1,1 0-1,-1 1 0,0 4 0,-2 6-258,1-1-1,0 1 0,1 0 0,1 0 0,0 0 1,1 0-1,1 0 0,0-1 0,1 1 0,0 0 1,1 0-1,1-1 0,0 1 0,7 15 0,5 9-2158</inkml:trace>
  <inkml:trace contextRef="#ctx0" brushRef="#br0" timeOffset="376.78">434 439 5154,'-2'4'1217,"2"1"-97,0 12-15,2 2-513,0-3-208,-2 10 17,-6-5-113,6-7-128,-4-1-96,4-7-32,2-4-64,0-4-128,-8 0-513,12-2-687,-4-3-1057,12-21-1505</inkml:trace>
  <inkml:trace contextRef="#ctx0" brushRef="#br0" timeOffset="1199.61">539 269 4370,'-2'-2'240,"0"0"1,0-1-1,1 1 1,-1-1-1,1 1 1,0-1-1,-1 1 1,1-1-1,0 0 1,0 0-1,1 1 1,-1-1-1,1 0 0,-1 0 1,1 0-1,0 0 1,0 0-1,0 0 1,0 1-1,2-7 1,-1 2-64,0-1 1,1 1-1,0 0 1,0 0-1,0 0 1,1 0-1,5-9 1,-6 13-151,-1 1 1,1-1 0,0 1 0,0-1-1,0 1 1,1 0 0,-1-1 0,0 1 0,1 1-1,-1-1 1,1 0 0,0 1 0,0-1-1,-1 1 1,1 0 0,0 0 0,0 0-1,0 0 1,0 0 0,5 0 0,-4 1-13,0 0 1,0 1-1,0-1 1,0 1 0,0 0-1,-1 0 1,1 1-1,0-1 1,-1 1 0,1-1-1,-1 1 1,1 0-1,-1 0 1,0 1-1,5 4 1,-2-1-9,-1 0 0,0 0-1,0 0 1,-1 1 0,0 0 0,0 0-1,0 0 1,-1 0 0,0 0 0,-1 1-1,0-1 1,0 1 0,0 0 0,-1 0-1,0 0 1,-1 0 0,1-1 0,-2 1 0,1 0-1,-1 0 1,0 0 0,-1 0 0,0-1-1,0 1 1,0 0 0,-1-1 0,-6 11-1,2-6 0,0 0 0,-1-1 0,0 0 0,-1 0 0,0-1 0,-1 0 0,0 0 0,-16 11 0,24-20-4,1-1 1,0 1-1,-1 0 1,1-1-1,0 1 1,-1-1-1,1 1 1,-1-1-1,1 1 1,-1-1-1,1 0 1,-1 0-1,1 0 1,-1 0-1,1 0 1,-1 0-1,-1-1 1,2 1-3,0 0 0,1 0 0,-1-1 0,1 1 0,-1 0 0,1-1 0,-1 1 0,1-1-1,-1 1 1,1 0 0,-1-1 0,1 1 0,-1-1 0,1 1 0,0-1 0,-1 1 0,1-1 0,0 1 0,0-1 0,-1 0 0,1 1 0,0-1 0,0 1 0,0-1 0,0 0-1,-1 1 1,1-1 0,0 0 0,0 1 0,0-1 0,1 0 0,-1 1 0,0-1 0,0 1 0,0-1 0,0 0 0,1 1 0,-1-1 0,0 1 0,0-1 0,1 1 0,0-2-1,0 1 0,0-1 0,0 1-1,1 0 1,-1 0-1,0-1 1,1 1 0,-1 0-1,1 0 1,-1 1-1,1-1 1,0 0 0,-1 0-1,1 1 1,0-1-1,-1 1 1,1 0-1,0-1 1,0 1 0,0 0-1,-1 0 1,1 0-1,0 0 1,0 0 0,0 0-1,2 2 1,5-1-1,0 0 1,1 1-1,16 7 1,-5 0-4,-14-6 3,-1 0 1,1 0 0,0-1-1,0 0 1,11 2 0,-15-4 0,-1 0 1,1 0 0,0 0 0,0 0 0,-1 0 0,1-1 0,0 0-1,-1 1 1,1-1 0,0 0 0,-1 0 0,1 0 0,-1-1 0,1 1-1,-1-1 1,0 1 0,0-1 0,4-4 0,2-2 2,0 0-1,0 0 1,-1-1 0,0 0 0,-1-1 0,0 0 0,8-16-1,-12 20 1,0 1-1,0-1 0,-1 0 1,1 0-1,-2 0 0,1 1 1,0-1-1,-1 0 0,0 0 1,0 0-1,-1 0 0,0 0 1,0 0-1,0 0 0,-1 0 1,-3-7-1,2 28 14,0-7-18,1 0-1,0 1 0,-1 15 0,4-17 5,-1 0 1,1 0-1,0 0 0,1 0 0,0-1 1,0 1-1,0 0 0,1-1 0,0 0 0,0 1 1,1-1-1,-1 0 0,1-1 0,1 1 1,7 8-1,-8-11-3,-1-1 0,1 1 1,-1-1-1,1 0 0,0 0 1,0 0-1,0 0 0,0-1 0,0 1 1,0-1-1,0 0 0,1 0 0,-1-1 1,0 1-1,0-1 0,1 0 1,-1 0-1,0 0 0,1-1 0,-1 0 1,0 0-1,1 0 0,-1 0 1,0 0-1,0-1 0,5-3 0,-3 2 7,-1 0-1,0 0 0,0-1 0,0 1 0,0-1 0,-1 0 0,0-1 1,0 1-1,0-1 0,0 0 0,-1 0 0,1 0 0,-1 0 0,-1-1 0,1 1 1,-1-1-1,0 0 0,0 0 0,-1 0 0,1 1 0,-1-1 0,-1-1 0,1 1 1,-1 0-1,0 0 0,-1-7 0,0 2-1,0 0 1,-1 0-1,0 0 1,-1 0-1,0 0 1,-1 0-1,0 1 1,0 0-1,-1 0 1,-1 0-1,0 0 1,0 1-1,-11-12 1,17 21-5,-5-7 2,-1 1 0,0 0 0,-1 1 0,1 0 0,-10-7-1,14 11-11,0 0-1,0 0 0,0 1 0,0-1 0,-1 0 0,1 1 0,0-1 0,0 1 0,0 0 1,-1 0-1,1-1 0,0 1 0,0 1 0,0-1 0,-1 0 0,1 1 0,0-1 0,0 1 1,0-1-1,0 1 0,0 0 0,0 0 0,0 0 0,0 0 0,-3 3 0,-4 2-130,1 0-1,0 1 0,1 0 0,-1 0 1,1 0-1,-11 17 0,15-19-93,1-1-1,0 1 1,0 0-1,0 0 1,1 0-1,-1 0 1,1 0-1,0 0 0,1 1 1,-1-1-1,1 0 1,0 0-1,0 1 1,1-1-1,2 10 1,5 10-2728</inkml:trace>
  <inkml:trace contextRef="#ctx0" brushRef="#br0" timeOffset="1650.98">1427 303 4546,'1'5'5199,"8"11"-3810,12 16-979,4-3-213,1-1 0,36 30 0,-50-47-220,-11-11-52,-1 0 1,0 0-1,0 1 0,0-1 0,1 0 0,-1 0 1,0 0-1,0 0 0,1 1 0,-1-1 0,0 0 1,0 0-1,1 0 0,-1 0 0,0 0 1,1 0-1,-1 0 0,0 0 0,1 0 0,-1 0 1,0 0-1,0 0 0,1 0 0,-1 0 0,0 0 1,1 0-1,-1 0 0,0 0 0,0 0 0,1 0 1,-1 0-1,0-1 0,1 1 0,-1 0 0,0 0 1,0 0-1,0 0 0,1-1 0,-1 1 0,0 0 1,0 0-1,0-1 0,1 1 0,-1 0 0,0 0 1,0-1-1,0 1 0,0 0 0,0 0 0,0-1 1,1 1-1,-1 0 0,0-1 0,0 1 1,0 0-1,0-1 0,0-12-2476</inkml:trace>
  <inkml:trace contextRef="#ctx0" brushRef="#br0" timeOffset="2014.2">1556 180 5362,'-6'20'4075,"-2"7"-3844,-8 7 166,-1-1 0,-2-1 0,-25 32 0,3-3-357,41-60-93,0-1-1,0 0 1,0 1 0,0-1 0,0 0-1,0 1 1,0-1 0,0 0 0,0 1-1,0-1 1,0 0 0,0 1 0,0-1-1,0 0 1,0 1 0,0-1 0,0 0-1,0 1 1,0-1 0,1 0 0,-1 0-1,0 1 1,0-1 0,0 0 0,1 1-1,-1-1 1,0 0 0,0 0 0,1 0-1,-1 1 1,0-1 0,0 0 0,1 0-1,-1 0 1,0 0 0,1 1 0,-1-1-1,0 0 1,1 0 0,-1 0 0,0 0-1,1 0 1,-1 0 0,0 0 0,1 0-1,-1 0 1,0 0 0,1 0 0,19 2-2703,-1-8-310</inkml:trace>
  <inkml:trace contextRef="#ctx0" brushRef="#br0" timeOffset="2394.67">1742 113 5458,'-1'1'144,"1"-1"-1,-1 0 0,0 0 1,1 0-1,-1 0 0,0 1 1,1-1-1,-1 0 0,0 1 1,1-1-1,-1 0 0,0 1 1,1-1-1,-1 1 0,1-1 1,-1 1-1,1-1 0,-1 1 1,1 0-1,0-1 0,-1 1 0,1-1 1,0 1-1,-1 0 0,1-1 1,0 1-1,-1 1 0,-3 23-296,2-15 530,-1 6-264,1-1-1,0 1 0,1-1 1,1 1-1,0-1 1,1 1-1,1-1 1,1 1-1,0-1 0,1 0 1,0 0-1,1 0 1,12 24-1,-14-34-103,0-1 0,0 1 0,0-1 0,0 0 0,1 0 0,0-1 0,0 1-1,0-1 1,0 0 0,0 0 0,1 0 0,8 4 0,-11-6-8,-1 0 1,1-1-1,0 1 1,0-1-1,-1 1 1,1-1-1,0 0 1,0 0-1,0 0 1,0 0-1,-1 0 1,1 0-1,0 0 1,0 0-1,0-1 1,0 1-1,-1-1 1,1 1-1,0-1 1,-1 0-1,1 0 0,0 0 1,-1 0-1,1 0 1,-1 0-1,1 0 1,-1 0-1,0-1 1,1 1-1,-1 0 1,0-1-1,0 1 1,0-1-1,0 0 1,0 1-1,0-1 1,-1 0-1,2-3 1,2-6 19,0 0 1,-1-1-1,-1 1 1,0-1-1,0 0 1,-1 0-1,-1 0 1,0 1-1,-2-19 1,-2 3-7,-2-1 1,-17-51-1,21 73-19,0 0 0,-1 1 1,1-1-1,-1 1 0,0 0 0,-1 0 0,1 0 0,-1 1 1,0-1-1,-6-4 0,9 8-10,-1 0 0,1 0 0,0 0 0,-1 0 0,1 0 0,-1 0 0,0 1-1,1-1 1,-1 1 0,0-1 0,1 1 0,-1 0 0,0-1 0,1 1 0,-1 0 0,0 0 0,1 0 0,-1 0 0,0 1 0,1-1 0,-1 0-1,0 1 1,1-1 0,-1 1 0,0 0 0,1-1 0,-1 1 0,1 0 0,-1 0 0,1 0 0,0 0 0,-1 0 0,1 0 0,0 0 0,0 1-1,0-1 1,0 0 0,0 1 0,0-1 0,-1 3 0,-4 6-379,1-1 1,0 0-1,1 1 1,0 0-1,0 0 1,1 1-1,0-1 0,1 1 1,0-1-1,1 1 1,0-1-1,1 13 0,0 6-3011</inkml:trace>
  <inkml:trace contextRef="#ctx0" brushRef="#br0" timeOffset="2819.39">2006 396 4242,'0'13'2033,"2"-6"-705,2 8-751,1 0 15,1 1-368,-2 5 0,0 1-144,-10-6 0,8 1-64,-6-2-16,2-13 0,4 3-48,-4-5-480,6 2-801</inkml:trace>
  <inkml:trace contextRef="#ctx0" brushRef="#br0" timeOffset="3212.79">2155 139 5859,'-11'19'2820,"8"19"-2357,2 0 0,1 0 1,6 39-1,-4-56-243,-2-18-205,0 0 0,1 1 1,-1-1-1,1 1 1,0-1-1,0 0 1,0 0-1,0 1 1,0-1-1,1 0 1,-1 0-1,1 0 0,0-1 1,0 1-1,0 0 1,1-1-1,-1 1 1,0-1-1,1 1 1,0-1-1,-1 0 0,1 0 1,0-1-1,0 1 1,0 0-1,0-1 1,1 0-1,-1 0 1,0 0-1,0 0 1,5 0-1,-4 0-8,0-1 0,0 0 0,0-1-1,0 1 1,0-1 0,0 1 0,0-1 0,0-1 0,0 1-1,0 0 1,-1-1 0,1 0 0,0 0 0,-1 0 0,0 0-1,1 0 1,-1-1 0,0 1 0,0-1 0,0 0 0,-1 0 0,1 0-1,-1-1 1,0 1 0,4-7 0,-3 3 2,0 0 1,-1 1 0,0-1-1,0 0 1,0 0-1,-1 0 1,0 0-1,-1 0 1,1 0 0,-2-1-1,0-6 1,-2-8 2,-1-1 0,-8-23 0,6 27-14,4 10 8,-1 0 0,-1 1-1,1 0 1,-1 0-1,-1 0 1,1 0 0,-2 1-1,-10-14 1,14 19-3,0-1 0,0 1-1,0 0 1,0 0 0,-1 1 0,1-1 0,-1 0 0,1 1 0,-1-1-1,1 1 1,-1 0 0,0 0 0,1 0 0,-1 0 0,0 0-1,0 1 1,0-1 0,0 1 0,0 0 0,0 0 0,0 0-1,1 0 1,-1 0 0,0 1 0,0-1 0,0 1 0,0 0 0,1 0-1,-1 0 1,-3 2 0,-1 1-59,1 0 0,0 1 0,-1 0-1,1 0 1,1 0 0,-1 1 0,1 0 0,0 0 0,1 0 0,-1 0 0,1 1-1,0 0 1,1 0 0,0 0 0,0 0 0,0 1 0,1-1 0,0 1-1,1 0 1,-1-1 0,1 1 0,1 0 0,0 9 0,1-4-395,6 29-2265,6-13-720</inkml:trace>
  <inkml:trace contextRef="#ctx0" brushRef="#br0" timeOffset="3917.68">2570 37 4738,'-9'-16'6040,"12"25"-4791,-1-9-1245,0 1 0,0 0 0,0-1-1,0 0 1,0 1 0,0-1-1,0 0 1,0 0 0,0 0 0,0 0-1,3-1 1,110-9-380,-113 10-587,-16 3-3879</inkml:trace>
  <inkml:trace contextRef="#ctx0" brushRef="#br0" timeOffset="4606.79">2509 7 4258,'3'-6'3666,"-6"89"-614,-11-29-2755,11-48-276,1 1 0,0-1 1,0 1-1,1 0 0,0 0 0,0 0 1,0 0-1,1 0 0,0 0 0,1 7 1,2-6-14,-2-7 8,5-20 64,-1 13-52,0 0 1,1 0 0,0 0-1,0 1 1,0 0-1,1 1 1,-1-1 0,1 1-1,0 1 1,8-4-1,-10 5-26,0 0-1,0 0 0,0 0 0,0 1 0,0-1 0,0 1 0,1 1 0,-1-1 0,0 1 0,1 0 1,-1 0-1,0 0 0,1 1 0,-1 0 0,0 0 0,8 3 0,-6-1 5,0 0-1,-1 1 0,0 0 1,0 0-1,0 1 0,0 0 1,0 0-1,-1 0 1,0 1-1,5 6 0,-8-9-1,0 1-1,0-1 1,0 1-1,-1 0 1,1 0 0,-1-1-1,0 1 1,0 0-1,0 0 1,0 0-1,-1 0 1,0 0-1,0 0 1,0 0-1,0 0 1,-1 1-1,1-1 1,-1-1-1,0 1 1,-2 7 0,-1-4 51,1 1 1,-1 0 0,0-1 0,-1 0 0,0 0-1,0 0 1,0-1 0,-1 0 0,0 0 0,0 0 0,-12 8-1,15-11 5,-1-1 0,0 1 0,0-1 0,0 0 0,0 0 1,0-1-1,0 1 0,-1-1 0,1 0 0,0 0 0,-1-1 0,1 1 0,-1-1 0,1 0 0,-1 0 0,1 0 0,-1-1 0,1 1 0,0-1 0,-1 0 0,1-1 0,0 1 0,-7-4 0,-56-23 121,53 25 110</inkml:trace>
  <inkml:trace contextRef="#ctx0" brushRef="#br0" timeOffset="4981.68">2768 393 3970,'0'-4'5282,"2"4"-5026,2-3 16,-2 3-272,-2 3-208,5-3-656,-5 6-1233,-9 5-2609</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1:50.475"/>
    </inkml:context>
    <inkml:brush xml:id="br0">
      <inkml:brushProperty name="width" value="0.1" units="cm"/>
      <inkml:brushProperty name="height" value="0.1" units="cm"/>
      <inkml:brushProperty name="color" value="#FF3300"/>
    </inkml:brush>
  </inkml:definitions>
  <inkml:trace contextRef="#ctx0" brushRef="#br0">128 24 4882,'-12'-24'7174,"21"62"-6023,0-5-920,6 50 76,-3 1 0,2 117 0,-14-186-296,0-10-2,-1 0 1,1 0-1,0 0 0,1 0 0,-1-1 0,1 1 0,0 0 0,2 5 0,-20-78 178,10 37-188,2-1 1,0 1 0,2-2-1,1 1 1,2 0-1,5-41 1,-4 30 21,12 168-18,-20-38 30,4-71-12,1 0 0,0 0-1,2 0 1,0 1 0,3 27-1,1-34-21,-3-19 11,-2-27 22,1 31-27,-6-299-27,1 268-2,3 31 29,0 20-20,24 260 164,-10-171-117,-12-78 6,0-16-44,-1-12-76,1-4-1164,0 1 0,-1-1 0,0 1 0,0 0 0,0-1 0,-4-7 0</inkml:trace>
  <inkml:trace contextRef="#ctx0" brushRef="#br0" timeOffset="517.83">73 286 3826,'-2'-1'463,"-31"-19"4083,31 19-4317,0 0 1,0 0-1,1 0 1,-1 1-1,0-1 1,0 1-1,0-1 1,0 1-1,0 0 1,0 0-1,0 0 1,0 0-1,0 0 1,0 0-1,0 0 1,0 1-1,-2 0 1,4 0-135,1 1 0,-1-1 0,1 0 0,0 0 0,0 0 0,-1 1 0,1-1 1,0 0-1,0 0 0,0-1 0,0 1 0,0 0 0,1 0 0,-1 0 0,0-1 0,0 1 0,0 0 0,1-1 0,-1 1 0,0-1 0,3 1 1,17 3-29,0-1 1,0-1 0,1-1 0,-1 0-1,0-2 1,26-4 0,43 0-12,-85 5-58,36-2 16,-39 2-15,1-1 1,-1 1 0,1-1-1,-1 1 1,0-1-1,1 0 1,-1 0-1,0 0 1,0 0 0,0 0-1,0 0 1,0-1-1,4-2 1,-5 3 0,1 0 0,-1 0 0,1 1 0,-1-1-1,1 0 1,-1 1 0,1 0 0,0-1 0,-1 1 0,1 0 0,-1 0 0,1 0 0,2 0 0,0-1-15,-4 1-31,-41 27-4438,27-19 2501,-3 7-615</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1:44.812"/>
    </inkml:context>
    <inkml:brush xml:id="br0">
      <inkml:brushProperty name="width" value="0.1" units="cm"/>
      <inkml:brushProperty name="height" value="0.1" units="cm"/>
      <inkml:brushProperty name="color" value="#FF3300"/>
    </inkml:brush>
  </inkml:definitions>
  <inkml:trace contextRef="#ctx0" brushRef="#br0">8 0 5507,'-5'64'3161,"3"-28"-2748,1 0 1,2 0 0,9 51-1,-8-72-340,1-1 0,1 0 0,0 1 0,1-2 0,1 1 0,0-1 0,1 1-1,0-2 1,1 1 0,0-1 0,13 14 0,10 0 11,-30-25-81,0 0-1,0-1 0,0 1 1,0-1-1,0 1 0,0-1 1,-1 1-1,1-1 0,0 0 1,0 1-1,0-1 0,1 0 1,-1 0-1,0 0 0,0 1 1,0-1-1,0 0 0,0-1 1,0 1-1,0 0 0,0 0 1,0 0-1,0-1 0,0 1 1,0 0-1,0-1 0,0 1 1,0-1-1,0 1 0,0-1 1,-1 1-1,1-1 1,0 0-1,0 0 0,0 1 1,0-2-1,6-11 27,0-1 1,-1 0-1,0 0 1,-1 0-1,-1-1 1,0 0-1,-1 1 1,2-26-1,-2 10-22,-2 1-1,-2-1 0,-5-43 1,4 60-8,-1-1 1,0 2 0,-8-23 0,10 32-5,-1 0 1,1 0 0,0 0 0,-1 0 0,0 0 0,1 0 0,-1 0 0,0 1 0,-1-1 0,1 1 0,0-1 0,-1 1 0,1 0-1,-1 0 1,0 0 0,0 0 0,1 1 0,-1-1 0,-6-1 0,7 3-24,1 0 0,0 1-1,0-1 1,0 0 0,0 1 0,0-1 0,-1 1-1,1 0 1,0-1 0,0 1 0,0 0-1,1 0 1,-1 0 0,0-1 0,0 1 0,0 0-1,1 0 1,-1 0 0,-1 2 0,-13 23-763,11-15 331,0 1 1,1-1-1,0 1 1,1 0-1,0 0 0,1 0 1,1 13-1,2 11-1794</inkml:trace>
  <inkml:trace contextRef="#ctx0" brushRef="#br0" timeOffset="361.46">413 366 5619,'2'67'2661,"0"-39"-2248,-2 0 0,-1 1 0,-8 51 1,1-31-202,9-39-1228,7-33-1972,-1-1 0</inkml:trace>
  <inkml:trace contextRef="#ctx0" brushRef="#br0" timeOffset="1018.66">648 101 3362,'0'-2'310,"0"-1"0,0 1 1,0 0-1,-1 0 1,1 0-1,-1 0 1,1 0-1,-1 0 0,1 0 1,-1 1-1,-2-5 1,3 6-155,-1-1 0,1 0 1,-1 1-1,0-1 0,1 1 1,-1-1-1,0 0 0,1 1 1,-1-1-1,0 1 0,0 0 0,1-1 1,-1 1-1,0 0 0,0-1 1,0 1-1,0 0 0,1 0 1,-1 0-1,-2 0 0,1 0-62,-1 1 0,0-1-1,0 1 1,1 0 0,-1 0 0,0 1-1,1-1 1,-1 0 0,1 1-1,0-1 1,-1 1 0,1 0 0,0 0-1,0 0 1,0 0 0,0 0-1,-3 5 1,-1 2-76,1 0-1,0 0 1,0 1-1,0 0 1,1 0 0,1 0-1,0 1 1,0-1-1,1 1 1,0 0 0,1-1-1,0 21 1,1-11-10,2-1 0,0 1 0,1-1 0,1 1 0,1-1 1,7 20-1,-11-36-12,0 1 0,1-1 1,-1 1-1,1-1 1,-1 0-1,1 0 0,0 0 1,0 0-1,1 0 1,-1 0-1,1-1 0,-1 1 1,1-1-1,0 0 1,0 0-1,0 0 0,0 0 1,0 0-1,0 0 1,1-1-1,-1 0 0,0 1 1,1-1-1,-1-1 1,1 1-1,-1 0 0,1-1 1,0 0-1,-1 0 1,1 0-1,7-1 0,-7 0-1,0 0 0,0 0 0,0-1-1,0 1 1,-1-1 0,1 0 0,0 0 0,-1-1-1,1 1 1,-1-1 0,0 1 0,0-1 0,0 0-1,0 0 1,0 0 0,-1-1 0,0 1-1,1-1 1,-1 1 0,0-1 0,-1 0 0,1 0-1,-1 0 1,1 0 0,-1 0 0,1-8 0,-2 6-2,1 0 1,-1-1 0,0 1 0,-1-1 0,1 1 0,-1 0-1,-1-1 1,1 1 0,-1 0 0,-3-8 0,3 10 5,0 0 0,0 0 1,0 1-1,0-1 0,-1 1 0,1-1 1,-1 1-1,0 0 0,0 0 1,0 0-1,-1 1 0,1-1 0,-1 1 1,1 0-1,-1-1 0,-5-1 1,6 3 0,-1 1 1,1-1 0,0 1 0,0 0 0,0 0 0,0 0 0,0 0 0,0 0 0,0 1 0,0-1 0,0 1 0,0 0 0,0 0 0,0 0 0,0 0 0,0 0 0,0 1 0,1-1 0,-1 1 0,0 0 0,1 0 0,0 0 0,-1 0 0,1 0 0,0 1 0,0-1 0,0 1 0,0-1 0,1 1 0,-1 0 0,1-1 0,0 1 0,-2 5 0,2-6-114,0 0 1,0 0 0,0 0-1,1 0 1,-1 0 0,0 0-1,1 0 1,0 0 0,0 0-1,-1 0 1,1 0 0,0 1-1,1-1 1,-1 0 0,0 0-1,1 0 1,-1 0 0,1 0-1,-1 0 1,1 0 0,0 0-1,0 0 1,0-1 0,0 1-1,0 0 1,0 0-1,1-1 1,-1 1 0,0-1-1,1 1 1,0-1 0,-1 0-1,1 1 1,0-1 0,-1 0-1,1 0 1,0 0 0,0 0-1,0-1 1,0 1 0,0 0-1,0-1 1,0 1 0,0-1-1,0 0 1,0 0 0,0 0-1,0 0 1,4 0 0,20-3-3317</inkml:trace>
  <inkml:trace contextRef="#ctx0" brushRef="#br0" timeOffset="1619.83">871 40 4306,'1'-1'292,"1"0"0,0-1 0,-1 1 0,1 0 0,0 0 0,0 0 0,0 0 0,0 0-1,0 0 1,0 1 0,0-1 0,0 1 0,4-1 0,34-7-188,30-3 118,-75 11 528,-2-1-622,0 0 0,-1 1-1,1 0 1,-1 0-1,1 1 1,0 0 0,-12 3-1,13-2-83,0 1 1,1 0-1,-1 0 1,1 1-1,0 0 0,0-1 1,0 2-1,1-1 0,-1 0 1,1 1-1,0 0 0,0 0 1,1 0-1,-1 1 0,1-1 1,-4 11-1,6-12-41,0-1 1,0 1-1,0-1 0,1 1 1,0-1-1,0 1 0,0-1 0,0 1 1,0-1-1,0 0 0,1 1 1,0-1-1,0 1 0,0-1 0,0 0 1,0 1-1,1-1 0,-1 0 1,1 0-1,0 0 0,0 0 0,0 0 1,0-1-1,1 1 0,-1-1 1,1 1-1,0-1 0,-1 0 0,1 0 1,0 0-1,4 1 0,36 20 1,-30-17 0,0 1 1,-1 0-1,0 1 1,18 14-1,-26-19-4,-1 0 1,0 0-1,-1 1 1,1-1-1,-1 1 1,1-1-1,-1 1 0,0 0 1,0 0-1,-1 0 1,1 0-1,-1 0 1,0 0-1,0 0 0,0 1 1,0-1-1,-1 0 1,0 1-1,0-1 0,0 5 1,-1-5 8,1-1 0,-1 1 0,0-1 0,0 1 0,0-1 1,0 1-1,0-1 0,-1 0 0,0 1 0,0-1 0,0 0 0,0 0 0,0 0 0,0-1 1,-1 1-1,1 0 0,-1-1 0,0 0 0,0 1 0,0-1 0,0 0 0,0-1 0,0 1 1,0 0-1,-1-1 0,-3 1 0,0 0 43,0 0 0,0-1 1,0 0-1,0 0 0,0-1 1,0 0-1,0 0 0,-1 0 0,1-1 1,0 0-1,0-1 0,-13-4 1,9-1-34,7 4-24,3 4-81,4 1-248,0-1 0,0 0 0,0 0 1,0 0-1,0 0 0,0-1 0,0 1 1,4-1-1,-4 1 3,24 1-2076,0-4-1528</inkml:trace>
  <inkml:trace contextRef="#ctx0" brushRef="#br0" timeOffset="2154.77">1260 259 4578,'2'4'1281,"14"7"-33,-2 2-431,1 0-241,10 11 0,-9-13-256,11 19-64,-7-13-176,1-1-32,-3-3-48,-1-2 0,-7-1 0,-4-7-16,5 1 0,-9-6-288</inkml:trace>
  <inkml:trace contextRef="#ctx0" brushRef="#br0" timeOffset="2547.11">1482 220 5699,'-9'2'3537,"5"11"-3009,-2 3-255,-4 5 15,-2-1-48,1 4-80,-5 2-48,-1 2-112,-3-8 48,3 2-16,7-7-64,4-6-48,-2 1-432,12-12-641,4 2-448,-2-4-960</inkml:trace>
  <inkml:trace contextRef="#ctx0" brushRef="#br0" timeOffset="2955.69">1657 102 5138,'-1'2'192,"0"-1"-1,0 0 0,0 1 1,0 0-1,0-1 0,0 1 1,0-1-1,1 1 0,-1 0 1,0 0-1,1-1 0,-1 4 1,0-2 36,-2 8-69,0 0 0,1 1 0,1 0 0,-1-1 0,2 1 0,0 0-1,0-1 1,1 1 0,0 0 0,1-1 0,5 16 0,-6-22-152,0 0 1,1-1-1,-1 1 0,1-1 1,0 0-1,1 1 0,-1-1 1,1 0-1,-1-1 0,1 1 1,0 0-1,1-1 0,-1 1 1,1-1-1,-1 0 0,1 0 1,0-1-1,0 1 0,0-1 1,0 0-1,1 0 0,-1 0 1,1 0-1,-1-1 0,1 0 1,-1 0-1,1 0 1,0-1-1,0 1 0,8-1 1,-11 0-4,0-1 1,0 1 0,0 0 0,0-1-1,1 1 1,-1-1 0,0 0 0,0 1 0,0-1-1,0 0 1,0 0 0,0-1 0,-1 1-1,1 0 1,0 0 0,-1-1 0,1 1 0,-1-1-1,1 0 1,1-2 0,-1 1 10,0-1-1,-1 1 1,1-1-1,-1 0 1,0 1 0,0-1-1,0 0 1,0 0-1,-1 0 1,0-6 0,0 1 18,0 0 1,-1 1 0,0-1 0,-1 1 0,1-1 0,-2 1 0,1 0 0,-1 0 0,-8-14 0,1 5 9,-1 1-1,-14-16 1,21 28-45,0 0 0,0 0-1,0 0 1,0 0 0,-1 1 0,1 0-1,-1 0 1,0 0 0,0 0-1,0 1 1,-1 0 0,-5-2 0,9 4-22,0 0 0,0-1 0,0 1 1,0 1-1,0-1 0,0 0 1,1 0-1,-1 1 0,0-1 0,0 1 1,0 0-1,0-1 0,0 1 1,1 0-1,-1 0 0,0 0 0,1 0 1,-1 1-1,0-1 0,1 0 1,0 1-1,-1-1 0,1 1 0,0-1 1,0 1-1,0 0 0,0-1 0,-2 5 1,1-2-190,0 1 0,0 0 1,0 1-1,0-1 0,1 0 1,0 0-1,0 1 0,0-1 1,1 8-1,3 11-2012,6 2-1278</inkml:trace>
  <inkml:trace contextRef="#ctx0" brushRef="#br0" timeOffset="2956.69">1915 354 2465,'2'6'3154,"0"1"-2114,0 0-96,4 6-463,-2 0-193,0-4-112,0 8-32,-6-6-128,2 2-16,2-9 0,-2 0-224,4-1-833</inkml:trace>
  <inkml:trace contextRef="#ctx0" brushRef="#br0" timeOffset="3414.23">2060 131 4114,'-1'0'175,"0"0"0,0 0 0,0 0 0,1 0 0,-1 0 0,0 0 0,0 0 0,1 1 1,-1-1-1,0 0 0,0 0 0,1 1 0,-1-1 0,0 1 0,1-1 0,-1 0 0,0 1 0,1-1 0,-1 1 0,1-1 0,-1 1 1,1 0-1,-1-1 0,1 1 0,-1 0 0,0 1 0,-10 28 1055,9-19-1194,1 1 0,0 0 0,0 17 0,2-21-23,0 8 23,0 0-1,1-1 1,1 0-1,5 18 1,-7-30-32,0 0 0,0 0 0,0 0 0,1 0 0,-1 0 0,1 0 0,0 0 1,0-1-1,0 1 0,0-1 0,0 1 0,0-1 0,1 0 0,-1 0 0,1 0 1,-1 0-1,1 0 0,0 0 0,0-1 0,0 0 0,0 1 0,0-1 0,0 0 0,0 0 1,0-1-1,5 1 0,-5 0-2,0-1 1,0 0 0,0 0-1,-1 0 1,1-1 0,0 1-1,0-1 1,0 1 0,-1-1-1,1 0 1,0 0 0,-1 0-1,1 0 1,0-1 0,-1 1-1,0-1 1,1 0 0,-1 1-1,0-1 1,2-3 0,-1 1 7,0 1 0,-1-1 0,1 0 1,-1-1-1,0 1 0,-1 0 1,1-1-1,-1 1 0,0-1 1,0 1-1,1-8 0,-2 1 9,1-1 1,-1 1-1,-1 0 0,0 0 0,-1-1 0,0 1 0,-1 0 0,0 0 1,-8-18-1,4 14 5,-1 1 0,-18-26 0,24 38-25,0-1 1,0 0-1,0 1 1,-1-1-1,1 1 1,0 0-1,-1 0 1,0 0-1,1 0 1,-1 0-1,0 1 1,0-1-1,0 1 1,0-1-1,0 1 1,-1 0-1,1 1 1,0-1-1,0 0 1,-1 1-1,-3 0 1,4 1-25,0 0 1,1 0-1,-1 0 1,0 0-1,1 1 1,-1-1-1,1 1 1,0 0-1,-1 0 1,1 0-1,0 0 1,0 0-1,0 0 1,0 0-1,1 1 0,-1-1 1,1 1-1,-3 4 1,0 2-458,0 0 0,0 1 1,-5 19-1,8-3-1327,10-1-1192</inkml:trace>
  <inkml:trace contextRef="#ctx0" brushRef="#br0" timeOffset="4105.67">2307 64 5667,'14'39'2481,"-11"-27"-2374,-1 0 0,-1 0 0,0 0 0,0 0 1,-2 0-1,1 0 0,-1 0 0,-1 0 0,0 0 0,-1 0 0,-7 20 1,7-35 1239,4 3-1338,-1 0 0,1-1 0,-1 1 0,0 0 0,1 0-1,-1-1 1,1 1 0,-1 0 0,1 0 0,-1 0 0,1 0 0,-1 0 0,1 0 0,-1 0 0,1 0 0,-1 0 0,1 0 0,-1 0-1,1 0 1,-1 0 0,1 0 0,-1 0 0,1 0 0,-1 1 0,1-1 0,-1 0 0,1 0 0,-1 1 0,0-1 0,1 0-1,0 1 1,4 1-3,1-1 0,-1 0 0,1 0 0,-1 0 0,1 0 0,-1-1-1,1 0 1,0 0 0,-1 0 0,1-1 0,-1 0 0,1 0 0,-1-1 0,8-2-1,-10 3-5,0 0-1,-1 0 0,1-1 1,0 1-1,0-1 0,0 1 1,-1-1-1,1 0 0,-1 0 1,0-1-1,1 1 0,-1 0 0,0-1 1,0 1-1,0-1 0,-1 0 1,1 0-1,-1 1 0,1-1 1,-1 0-1,0 0 0,0 0 1,-1 0-1,1-1 0,0 1 0,-1-5 1,1-8 29,-2 0 1,0 0 0,0 0 0,-2 1-1,0-1 1,-6-18 0,2 17 253,7 17-276,0 0 0,0 0 0,0 0 0,0 0 0,0 0 0,0 0 0,0 1 0,0-1 0,0 0 0,0 0 1,-1 0-1,1 0 0,0 0 0,0 0 0,0 0 0,0 0 0,0 0 0,0 0 0,0 0 0,0 0 0,0 0 0,0 0 0,0 0 0,0 0 0,0 0 0,0 0 0,0 0 0,0 0 0,0 0 0,0 0 0,0 0 0,-1 0 0,1 0 0,0 0 0,0 0 1,0 0-1,0 0 0,0 0 0,0 0 0,0 0 0,0 0 0,0 0 0,0 0 0,0 0 0,4 28 458,-1-11-482,27 259 458,-30-251-356,-1-22-74,0 0 1,1 1 0,0 0 0,0-1 0,0 1 0,0-1 0,1 1 0,-1-1 0,1 1 0,0-1 0,0 0 0,2 5 0,-6-6-1118,3-3 1029,-1 1 0,1 0-1,0-1 1,0 1 0,0-1-1,-1 1 1,1 0 0,0-1-1,0 1 1,0-1 0,0 1-1,0 0 1,0-1 0,0 1-1,0-1 1,0 1 0,0 0-1,0-1 1,0 1 0,0-1-1,0 1 1,0 0-1,1-1 1,-1 1 0,0-1-1,0 1 1,0 0 0,1-1-1,-1 1 1,0-1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5:14.565"/>
    </inkml:context>
    <inkml:brush xml:id="br0">
      <inkml:brushProperty name="width" value="0.1" units="cm"/>
      <inkml:brushProperty name="height" value="0.1" units="cm"/>
      <inkml:brushProperty name="color" value="#0000FF"/>
    </inkml:brush>
  </inkml:definitions>
  <inkml:trace contextRef="#ctx0" brushRef="#br0">50 141 5523,'-21'11'1601,"20"-10"-1375,-1 1-1,0-1 0,0 0 1,0 0-1,0 0 0,0 0 1,0 0-1,0-1 0,0 1 1,-1-1-1,-3 1 1,13 6 2004,14 1-1977,18-2 93,0-2-1,1-2 1,77-7-1,-71 3-182,238-22 450,-68 5-444,47 4 41,511 39 1,-669-11-190,-40-3-14,76 0 0,-141-10-8,0 0-1,0 0 1,0 0 0,0 0-1,0 0 1,0 0 0,0 0 0,0-1-1,0 1 1,0 0 0,0 0-1,0 0 1,0 0 0,0 0-1,0 0 1,0 0 0,0 0-1,0 0 1,0-1 0,0 1 0,1 0-1,-1 0 1,0 0 0,0 0-1,0 0 1,0 0 0,0 0-1,0 0 1,0 0 0,0 0 0,0 0-1,0 0 1,0 0 0,0-1-1,1 1 1,-1 0 0,0 0-1,0 0 1,0 0 0,0 0 0,0 0-1,0 0 1,0 0 0,0 0-1,1 0 1,-18-7-1970,12 4 1074,-1 1 0,1-1 1,-1 0-1,1 0 0,-6-4 1,2-10-3587</inkml:trace>
  <inkml:trace contextRef="#ctx0" brushRef="#br0" timeOffset="1366.98">1496 7 3586,'-3'3'2305,"3"-6"-1889,3-1-160,-1 4-256,-1 4-32,-1-8-96,7 1-128,-4 3-881</inkml:trace>
  <inkml:trace contextRef="#ctx0" brushRef="#br0" timeOffset="2392.97">825 530 5186,'-2'0'1727,"-3"0"-795,8 2 51,0 1-42,-4 4-513,9 120 1268,-2-75-1206,-3 57 0,-7 5-154,4-115-752,0-1 0,0 1-1,0 0 1,-1 0 0,1 0 0,0 0 0,-1 0-1,1 0 1,0 0 0,-1 0 0,1 0-1,-1 0 1,-2-4-832</inkml:trace>
  <inkml:trace contextRef="#ctx0" brushRef="#br0" timeOffset="2757.94">641 690 5314,'-3'-7'298,"1"0"-1,0-1 0,1 1 1,0 0-1,0-1 0,1 1 1,0 0-1,0-1 0,0 1 0,1-1 1,0 1-1,1 0 0,0-1 1,0 1-1,4-9 0,-1 6-157,0 1-1,0 0 0,1 0 1,0 0-1,1 1 0,0 0 1,0 0-1,1 1 0,0 0 1,10-7-1,-7 6-134,0 1 0,1 0 0,0 0 0,1 2 0,-1 0 0,1 0 0,24-5 1,-27 8 17,-1 1 0,1 0 1,-1 0-1,1 1 1,0 0-1,-1 0 0,1 1 1,-1 1-1,1 0 1,-1 0-1,10 4 0,-15-5-17,0 1-1,0 0 1,0-1-1,0 2 1,0-1-1,0 0 1,-1 1-1,1 0 0,-1-1 1,1 2-1,-1-1 1,0 0-1,-1 0 1,1 1-1,0 0 0,-1-1 1,0 1-1,0 0 1,0 0-1,0 0 1,-1 1-1,0-1 1,0 0-1,0 1 0,0-1 1,0 0-1,-1 1 1,0-1-1,0 1 1,0-1-1,-1 1 1,1-1-1,-1 0 0,-2 8 1,-1-1 13,0 1 1,0-1-1,-1 0 1,-1 0-1,0 0 1,0-1-1,-1 1 1,-1-2-1,1 1 1,-2-1-1,-12 11 1,3-5-20,-1-2 1,-39 21-1,28-17-223,29-17 105,1 1-1,-1 0 1,0 0-1,1 0 1,-1 0-1,1 0 1,0-1-1,-1 1 1,1 0-1,0 0 1,-1 0-1,1 0 1,0 0-1,0 0 0,0 0 1,0 0-1,0 0 1,0 0-1,0 0 1,0 0-1,0 0 1,1 0-1,-1 0 1,0 0-1,1 0 1,0 1-1,-1 0-242,5 11-2187</inkml:trace>
  <inkml:trace contextRef="#ctx0" brushRef="#br0" timeOffset="3122.95">1221 459 6403,'-5'-1'301,"4"1"-206,0-1-1,1 1 1,-1 0-1,0-1 1,1 1-1,-1 0 1,0 0-1,0 0 1,1 0 0,-1 0-1,0 0 1,0 0-1,1 0 1,-1 0-1,0 0 1,0 0-1,1 0 1,-1 0-1,0 1 1,0-1-1,1 0 1,-1 0 0,0 1-1,1-1 1,-1 1-1,0-1 1,1 1-1,-1-1 1,1 1-1,-1-1 1,1 1-1,-1-1 1,1 1 0,-1-1-1,1 1 1,-1 0-1,1-1 1,0 1-1,0 0 1,-1 0-1,1-1 1,0 1-1,0 0 1,0 0 0,-1 1-1,-7 35 338,2 0 0,-4 73-1,9-87-304,-2 16 71,4 43 0,0-70-188,0 0 1,1 1-1,0-1 0,1-1 0,0 1 0,1 0 0,9 19 1,-12-30-37,0 1 0,0-1 1,0 1-1,0-1 0,0 0 1,1 0-1,-1 1 0,0-1 1,1 0-1,-1 0 0,0 0 1,1-1-1,-1 1 0,1 0 1,-1 0-1,1-1 0,0 1 1,-1-1-1,1 1 0,3-1 1,-3 0-294,0 0 1,0 0-1,0 0 1,0 0 0,0-1-1,0 1 1,0-1 0,0 1-1,0-1 1,0 0 0,3-1-1,11-10-3808</inkml:trace>
  <inkml:trace contextRef="#ctx0" brushRef="#br0" timeOffset="3815.86">1351 887 6371,'6'2'223,"1"0"-1,-1-1 1,0 0-1,1 0 1,-1-1 0,0 1-1,1-1 1,-1-1 0,1 1-1,8-3 1,64-16 84,-71 17-299,-1-1 0,0 1 0,0-1 0,-1-1 0,1 1 0,-1-1 0,1 0 0,5-6 0,-10 9-3,-1 0-1,1-1 1,-1 0 0,1 1-1,-1-1 1,0 0 0,0 0-1,0 0 1,0 0 0,0 0-1,0 0 1,0 0 0,-1 0-1,1 0 1,-1 0 0,1 0-1,-1 0 1,0-1 0,0 1-1,0 0 1,0 0 0,0 0-1,-1 0 1,1-1 0,-1 1-1,1 0 1,-1 0 0,0 0-1,0 0 1,0 0 0,-2-3-1,-33-48 406,-7-9 390,40 57-708,1 0 0,0 0-1,0-1 1,0 1-1,0 0 1,1-1-1,0 1 1,0-1-1,0 1 1,1-12-1,1 13-77,-1 0 0,1 1-1,1-1 1,-1 0-1,0 1 1,1-1 0,0 1-1,0-1 1,0 1-1,0 0 1,0 0 0,1 0-1,-1 0 1,1 0-1,0 0 1,0 1 0,0-1-1,0 1 1,1 0 0,-1 0-1,0 0 1,1 0-1,0 1 1,6-3 0,1 1-8,0 0 0,0 0 0,0 1 0,1 0 0,-1 1 1,1 0-1,13 1 0,-20 0-4,-1 1 0,1 0 0,-1 0 0,1 1 0,-1-1 0,0 1 0,1 0 0,-1 0 1,0 0-1,0 0 0,0 1 0,-1 0 0,1 0 0,-1 0 0,1 0 0,-1 0 0,0 1 0,0-1 0,-1 1 0,1 0 1,-1 0-1,1 0 0,-1 0 0,2 7 0,-2-6 0,0 1 0,0 0 0,-1-1 0,0 1 0,0 0 0,0 0 0,-1 0 0,0 0 0,0 0 0,0 0 0,-1 0 0,0 0 0,0 0 0,0-1 0,-1 1 0,0 0 0,0-1 0,-4 9 1,-5 4 31,3-7 9,1 0 0,1 1-1,-7 16 1,13-27-39,-1 0-1,1 0 1,0 1 0,0-1 0,0 0-1,-1 0 1,1 0 0,0 1 0,0-1-1,1 0 1,-1 0 0,0 0 0,0 0-1,0 1 1,1-1 0,-1 0 0,1 0-1,-1 0 1,1 0 0,-1 0 0,1 0-1,0 0 1,-1 0 0,1 0-1,0 0 1,0 0 0,0 0 0,0-1-1,0 1 1,-1 0 0,1-1 0,1 1-1,-1-1 1,0 1 0,0-1 0,0 1-1,0-1 1,0 1 0,0-1 0,2 0-1,6 2 23,0 0 0,0-1-1,0 0 1,11 0 0,-9-1 7,-8 0-64,1 0 0,-1 0 0,1-1 0,-1 0 0,1 1 1,-1-1-1,0 0 0,1 0 0,-1-1 0,0 1 0,0-1 0,0 0 0,6-3 1,18-22-3842,-15 11-52</inkml:trace>
  <inkml:trace contextRef="#ctx0" brushRef="#br0" timeOffset="4209.13">1930 457 7764,'26'22'3363,"-11"-10"-3010,-5-4-300,-1 1 0,-1 0 0,1 0 0,-2 1 1,1 0-1,-1 1 0,-1 0 0,0 0 0,0 0 0,-1 0 0,-1 1 1,0 0-1,0 0 0,-1 0 0,-1 1 0,0-1 0,-1 0 0,0 1 0,-1 0 1,0-1-1,-1 1 0,0-1 0,-5 19 0,2-12-19,-1 4 22,-12 36 0,16-55-57,-1 1 1,0-1-1,1 0 1,-2 0-1,1 0 1,0 0-1,-1 0 1,0-1 0,0 1-1,0-1 1,0 0-1,-1 0 1,1 0-1,-7 4 1,10-7-41,-1 1 0,1-1 1,0 1-1,-1-1 0,1 1 0,-1-1 0,1 1 1,0-1-1,-1 1 0,1-1 0,0 1 0,0 0 1,-1-1-1,1 1 0,0-1 0,0 1 0,0 0 1,0-1-1,0 1 0,0 0 0,0-1 1,0 1-1,0 0 0,0 0 0</inkml:trace>
  <inkml:trace contextRef="#ctx0" brushRef="#br0" timeOffset="4573.08">2529 899 8292,'45'-3'1710,"-29"0"-1285,-1 1-1,0 1 1,1 1 0,-1 0-1,18 2 1,-29-1-535,-4-1 58,-1 0 0,1 0 0,0 0 1,0 0-1,0-1 0,0 1 0,0 0 0,0 0 0,0 0 0,0-1 0,0 1 1,0 0-1,0 0 0,0 0 0,0 0 0,0-1 0,0 1 0,0 0 0,0 0 1,1 0-1,-1 0 0,0-1 0,0 1 0,0 0 0,0 0 0,0 0 0,0 0 1,0 0-1,0-1 0,1 1 0,-1 0 0,0 0 0,0 0 0,0 0 0,0 0 1,0 0-1,1 0 0,-1 0 0,0-1 0,0 1 0,0 0 0,1 0 0,-1 0 1,0 0-1,0 0 0,0 0 0,0 0 0,1 0 0,-1 0 0,0 0 0,0 0 1,0 0-1,0 0 0,1 0 0,-1 1 0,0-1 0,0 0 0,0 0 0,0 0 1,1 0-1,-1 0 0,0 0 0,0 0 0,0 1 0</inkml:trace>
  <inkml:trace contextRef="#ctx0" brushRef="#br0" timeOffset="4918.96">2471 792 7700,'0'0'928,"8"-3"633,20-2-1023,0 1 1,0 2 0,45 1-1,-71 1-534,3 0-43,0 0-1,0 0 1,0 1 0,0 0-1,0 0 1,-1 0 0,10 4-1</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0:21.069"/>
    </inkml:context>
    <inkml:brush xml:id="br0">
      <inkml:brushProperty name="width" value="0.1" units="cm"/>
      <inkml:brushProperty name="height" value="0.1" units="cm"/>
      <inkml:brushProperty name="color" value="#FF3300"/>
    </inkml:brush>
  </inkml:definitions>
  <inkml:trace contextRef="#ctx0" brushRef="#br0">304 201 3730,'1'4'3207,"2"7"-2570,0 1-423,22 99 683,-5 1 0,7 174 0,-26-268-854,0-7 13,-1 1 1,-1 0 0,0-1-1,-4 22 1,5-38 45,0-1-1,0 1 1,-1 0-1,0 0 1,0 0-1,-4-9 1,0-10-79,-30-261 102,6 26 8,60 353 756,-18-25-797,5 105 0,1 1-73,-19-170-16,1 2 1,0 0-1,0-1 1,1 1 0,0 0 0,0 0-1,7 12 1,-7-18 7,-1-7 18,0-13 34,-1 13-51,-4-87 126,-31-181 1,26 210-136,6 37 17,-1 1-1,-10-34 0,22 100 59,-1 1-1,-2 0 0,-2 0 1,-3 55-1,4 54-266,-2-136-157,0 23-463,-5-17-3601</inkml:trace>
  <inkml:trace contextRef="#ctx0" brushRef="#br0" timeOffset="388.84">41 410 6467,'-5'-9'289,"-1"0"1,1-1 0,1 0-1,0 1 1,0-2-1,1 1 1,0 0-1,1-1 1,0 1-1,1-1 1,0 0-1,1 0 1,0 1-1,0-1 1,1 0-1,1 1 1,0-1-1,0 1 1,1-1 0,7-17-1,-4 19-214,0 0 0,0 0 0,0 1 0,1-1 0,0 1 0,1 1 0,0 0 0,0 0 0,1 0 0,16-9 0,-5 4 16,1 2 0,0 0 1,42-13-1,-40 16-53,0 2-1,0 0 1,0 2-1,1 0 1,-1 2-1,1 0 1,33 4 0,-47-2-34,0 1 0,0 0 1,0 0-1,0 1 0,-1 1 0,1-1 1,-1 1-1,1 1 0,-1 0 1,-1 0-1,1 1 0,-1 0 1,0 1-1,0-1 0,-1 1 1,0 1-1,0 0 0,-1 0 0,9 13 1,-12-15-2,0 0 0,0 1 0,0-1 0,-1 1 0,0-1 0,0 1 0,0 0-1,-1 0 1,0 0 0,-1 0 0,1 0 0,-1 0 0,-1 9 0,-1-6 4,0 1-1,-1-1 1,0 0-1,-1 0 1,0 0 0,0-1-1,-1 0 1,-6 11-1,-4 1 8,-1-1 0,-1 0 0,-1-1 0,0-1 0,-1-1-1,-29 20 1,43-32-18,-1-1 1,0 0-1,1-1 0,-1 0 0,0 1 0,-1-2 0,1 1 1,0-1-1,-1 0 0,0 0 0,1-1 0,-1 0 0,0 0 1,0-1-1,-11 0 0,24 7-2254,17 5 103,2-2-361</inkml:trace>
  <inkml:trace contextRef="#ctx0" brushRef="#br0" timeOffset="827.73">907 111 6147,'-1'-1'251,"-1"1"0,1 0 0,-1-1 0,1 1 0,-1 0 0,1 0 0,-1 0 0,1 0 0,-1 1 0,1-1 0,-1 0 0,1 0 0,-1 1 0,1-1 0,0 1 0,-1 0 0,1-1 0,-1 1 0,-1 1 0,1 0-81,0 0-1,0 1 0,0-1 0,0 0 0,0 1 0,0-1 1,1 1-1,-1-1 0,-1 6 0,-2 6-129,1 0 0,0 1 0,-2 20 0,3-20 473,-3 32-343,2 1 0,2 0 0,2 0 0,2 0 0,3 0 0,1 0 1,3-1-1,20 67 0,-27-105-180,1 0-1,0-1 1,0 1 0,1-1-1,0 0 1,0 0 0,8 11-1,-11-19-68,-1 0-1,1 0 1,-1 0-1,1 0 1,-1 0 0,1 0-1,-1 0 1,1 0-1,-1 0 1,0 0-1,1 0 1,-1-1-1,1 1 1,-1 0 0,1 0-1,-1 0 1,0-1-1,1 1 1,-1 0-1,0 0 1,1-1-1,-1 1 1,0 0 0,1-1-1,-1 1 1,0 0-1,0-1 1,1 1-1,-1-1 1,15-18-2097,-9 11 994,12-14-2118</inkml:trace>
  <inkml:trace contextRef="#ctx0" brushRef="#br0" timeOffset="1217.25">1180 342 3682,'-11'-21'3647,"9"8"-55,2 13-3551,0 0-1,1 0 1,-1 0 0,0 0-1,0 0 1,0 0 0,0 0 0,0 0-1,0 0 1,0 0 0,2 0 651,-2 0-651,1 2-3,0-1 0,0 0 1,-1 0-1,1 0 0,0 1 0,-1-1 1,1 0-1,-1 1 0,1-1 1,-1 1-1,0-1 0,1 1 1,-1-1-1,0 3 0,1 1 79,7 38 171,-1 0 0,-3 0 0,-1 1 0,-2-1 0,-2 1 0,-9 63 0,8-97-170,-2 7-550,4-17 395,-1-1 0,1 1-1,-1 0 1,1 0 0,0 0 0,-1 0 0,1-1 0,0 1 0,-1 0 0,1 0 0,0 0 0,-1-1 0,1 1 0,0 0 0,-1-1 0,1 1 0,0 0 0,0-1 0,-1 1 0,1 0 0,0-1 0,0 1 0,0-1 0,-1 1-1,1 0 1,0-1 0,0 1 0,0-1 0,0 1 0,0 0 0,0-1 0,0 1 0,0-1 0,0 0 0,-9-39-3725,5 12 665</inkml:trace>
  <inkml:trace contextRef="#ctx0" brushRef="#br0" timeOffset="1638.28">1047 292 1889,'-2'-2'701,"0"0"1,-1 0 0,1 0-1,0 0 1,0-1-1,0 1 1,0-1-1,1 0 1,-1 1-1,1-1 1,-1 0 0,-1-6-1,3 8-642,0-1 0,1 1 0,-1-1-1,0 1 1,0-1 0,1 1 0,-1 0 0,1-1 0,-1 1-1,1 0 1,0-1 0,-1 1 0,1 0 0,0 0-1,0 0 1,0-1 0,0 1 0,0 0 0,0 0 0,0 0-1,0 1 1,1-1 0,-1 0 0,0 0 0,1 1-1,-1-1 1,0 0 0,1 1 0,-1 0 0,3-1 0,15-7 47,1 2 0,1 0 1,-1 1-1,1 1 1,-1 1-1,1 1 0,0 0 1,32 3-1,-40 0-99,0 1-1,1 0 0,-1 1 1,-1 0-1,1 1 1,0 0-1,-1 1 1,0 1-1,0 0 0,0 1 1,-1 0-1,0 0 1,-1 1-1,17 16 0,-20-17-2,-1 0-1,0 1 0,-1 0 0,1 0 0,-2 1 0,1 0 0,-1-1 0,0 1 1,-1 1-1,0-1 0,-1 0 0,1 1 0,-2-1 0,0 1 0,0 0 1,0-1-1,-1 1 0,-1 0 0,0 0 0,0-1 0,-1 1 0,-5 17 1,3-15 12,0 0 1,-1 0-1,-1 0 0,0-1 1,0 0-1,-1 0 1,-1 0-1,0-1 1,0 0-1,-1-1 1,0 0-1,-1 0 1,1-1-1,-2 0 1,1-1-1,-22 11 1,16-10 83,0-1 1,0-1-1,-1-1 1,0 0-1,0-1 1,0-1-1,-1 0 1,1-2 0,0 0-1,-1 0 1,0-2-1,-26-4 1,112 0-2788,-7-8-2256,-25 0-1292</inkml:trace>
  <inkml:trace contextRef="#ctx0" brushRef="#br0" timeOffset="2155.94">1650 99 7171,'-26'-14'6246,"29"17"-6177,0-1 0,0 0 0,-1 1 1,1-1-1,-1 1 0,1 0 0,2 5 0,3 1 85,5 10-82,1-1 1,-2 2 0,-1 0-1,0 1 1,-2 0-1,0 0 1,-1 1 0,-1 0-1,-1 0 1,-2 1-1,0-1 1,-1 1 0,0 40-1,-5-42-59,0-1-1,-1 0 0,-1-1 1,-1 1-1,0-1 0,-17 37 1,4-19 129,-2-1 0,-33 46 0,41-59-529,14-17-1090,12-8-573,1-5-1013</inkml:trace>
  <inkml:trace contextRef="#ctx0" brushRef="#br0" timeOffset="2804.99">2075 658 6659,'-21'-8'6841,"26"9"-6497,11 2-168,0-1 1,0-1 0,29-1 0,-24 0-135,6 0-3,-8 1-29,0-1 1,0-1-1,0-1 1,25-5-1,-44 7-14,1 0-1,0 0 1,-1 0 0,1 0-1,0-1 1,-1 1 0,1 0 0,-1 0-1,1-1 1,-1 1 0,1 0-1,0-1 1,-1 1 0,1-1-1,-1 1 1,1 0 0,-1-1-1,0 1 1,1-1 0,-1 0-1,0 1 1,1-1 0,-1 1-1,0-1 1,1 1 0,-1-1 0,0 0-1,0 1 1,0-1 0,0 0-1,0 1 1,0-1 0,1 0-1,-1 1 1,-1-1 0,1 0-1,0 1 1,0-1 0,0-1-1,-1 0-482,0 0-1,0 0 0,-1 0 0,1 0 0,0 0 0,-1 0 1,1 0-1,-1 0 0,0 0 0,1 1 0,-4-3 0,-2 0-2214</inkml:trace>
  <inkml:trace contextRef="#ctx0" brushRef="#br0" timeOffset="3296.02">2048 473 7027,'-25'-2'5805,"33"0"-5402,48 4 582,-14-10-745,50-8-88,1 1-107,-99 14-1695,-11 4-1966,3 5 340</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8:40.14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1 104 3217,'0'0'846,"52"9"2062,91 5-2447,-67-8-418,-48-5-70,0-2 0,0-1 0,53-9 0,-2-1-169,57-5-145,-90 14 187,63 6 1,-31-7-1242,3 7 950,88-10 1,-24-14 126,-56 6 772,133-21-128,-81 30-625,-122 2-309</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8:33.55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5 14 4354,'-4'-8'3957,"5"7"-3823,-1 1 0,1 0 0,0-1 0,0 1 0,0 0-1,0-1 1,0 1 0,0 0 0,2 0 0,13-1-104,0 0 1,0 1-1,23 2 0,13 1-5,-52-3-24,0 0-1,0 0 0,0 0 1,0 0-1,1 0 0,-1 0 0,0 0 1,0 0-1,0 1 0,0-1 1,0 0-1,1 0 0,-1 0 1,0 0-1,0 0 0,0 0 0,0 0 1,0 0-1,0 0 0,0 1 1,1-1-1,-1 0 0,0 0 0,0 0 1,0 0-1,0 0 0,0 0 1,0 1-1,0-1 0,0 0 0,0 0 1,0 0-1,0 0 0,0 0 1,0 1-1,0-1 0,0 0 0,0 0 1,0 0-1,0 0 0,0 1 1,0-1-1,0 0 0,0 0 0,0 0 1,0 0-1,0 0 0,0 0 1,0 1-1,0-1 0,0 0 0,-1 0 1,1 0-1,0 0 0,0 0 1,0 0-1,0 0 0,0 1 0,0-1 1,-1 0-1,1 0 0,0 0 1,0 0-1,0 0 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8:32.45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14 6 2961,'-11'-5'6131,"11"5"-6130,0 0 0,0 0-1,0 0 1,0 0 0,0 0-1,0 0 1,0 0 0,0 0-1,0 0 1,0 0 0,0 0-1,0 0 1,0 1 0,0-1 0,0 0-1,0 0 1,0 0 0,0 0-1,0 0 1,0 0 0,0 0-1,0 0 1,0 0 0,0 0-1,0 0 1,0 0 0,0 0 0,0 1-1,0-1 1,0 0 0,0 0-1,0 0 1,0 0 0,0 0-1,0 0 1,0 0 0,-1 0-1,1 0 1,0 0 0,0 0 0,0 0-1,0 0 1,0 0-2,0 0 0,0 0 1,0 0-1,0 0 0,0 0 0,-1 0 0,1 0 1,0 0-1,0 0 0,0 1 0,0-1 1,0 0-1,0 0 0,0 0 0,0 0 1,0 0-1,0 0 0,0 0 0,-1 0 0,1 0 1,0 0-1,0 0 0,0 0 0,0 1 1,0-1-1,0 0 0,0 0 0,0 0 1,0 0-1,0 0 0,0 0 0,0 0 0,0 0 1,0 0-1,0 1 0,0-1 0,0 0 1,0 0-1,0 0 0,0 0 0,0 0 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10.923"/>
    </inkml:context>
    <inkml:brush xml:id="br0">
      <inkml:brushProperty name="width" value="0.1" units="cm"/>
      <inkml:brushProperty name="height" value="0.1" units="cm"/>
      <inkml:brushProperty name="color" value="#0000FF"/>
    </inkml:brush>
  </inkml:definitions>
  <inkml:trace contextRef="#ctx0" brushRef="#br0">178 214 4498,'-7'-16'2800,"4"8"-63,4 16-489,30 266-991,-16-112-1271,-15-161-50,0 0 1,0 0-1,0 0 0,0 0 1,0 0-1,0 0 0,0 0 0,1 0 1,-1 0-1,0 0 0,0 0 1,1 0-1,-1 0 0,1 0 0,-1 0 1,1-1-1,-1 1 0,1 0 1,-1 0-1,2 0 0,4-19-5596,-4-3 1085</inkml:trace>
  <inkml:trace contextRef="#ctx0" brushRef="#br0" timeOffset="393.74">37 296 6659,'-4'-3'292,"1"-1"1,-1 0-1,1 0 1,0 0-1,0-1 0,0 1 1,1-1-1,0 0 0,0 1 1,0-1-1,0 0 1,1 0-1,-2-8 0,3 10-230,0-1 0,0 1-1,1-1 1,-1 1 0,1 0-1,0 0 1,0-1 0,0 1 0,0 0-1,1 0 1,-1 0 0,1 0-1,-1 0 1,1 0 0,0 0-1,0 1 1,1-1 0,-1 1-1,0 0 1,1-1 0,4-2 0,4-3-17,1 1 0,0 0 0,0 0 1,0 1-1,1 1 0,0 0 1,0 1-1,0 0 0,1 1 1,25-3-1,-30 5-38,0 1 0,0-1 0,0 2 0,0-1 0,-1 1 0,1 1 0,0-1 0,0 2 0,-1-1 0,1 1 0,-1 0 0,0 1 0,0 0 0,0 0 0,-1 1 0,1 0 0,11 11 0,-16-14-4,-1 1 0,1-1 0,-1 1 1,1 0-1,-1 0 0,0 0 0,0 0 0,-1 0 1,1 0-1,-1 1 0,1-1 0,-1 0 1,0 1-1,0-1 0,-1 1 0,1 0 0,-1-1 1,0 1-1,1-1 0,-2 6 0,0-4 5,0 0 0,-1-1-1,0 1 1,0-1 0,0 1 0,0-1 0,0 0-1,-1 0 1,0 0 0,0 0 0,0-1 0,0 1-1,-1-1 1,-3 4 0,-11 6 1,0 0 0,-1-1-1,-29 14 1,-6 3-52,54-29-3,0 1 0,0-1 1,-1 0-1,1 0 0,0 1 1,0-1-1,0 0 0,0 1 0,0-1 1,0 0-1,0 0 0,0 1 1,0-1-1,0 0 0,0 0 0,0 1 1,0-1-1,0 0 0,0 1 1,0-1-1,0 0 0,0 0 1,0 1-1,1-1 0,-1 0 0,0 0 1,0 1-1,0-1 0,0 0 1,0 0-1,1 1 0,-1-1 0,0 0 1,0 0-1,1 0 0,-1 0 1,0 1-1,0-1 0,0 0 0,1 0 1,-1 0-1,0 0 0,1 0 1,-1 0-1,0 0 0,0 0 0,1 0 1,-1 0-1,0 0 0,0 0 1,1 0-1,-1 0 0,20 7-2248,0-3-809</inkml:trace>
  <inkml:trace contextRef="#ctx0" brushRef="#br0" timeOffset="789.99">477 369 6035,'2'8'496,"1"-1"0,0 1-1,1-1 1,0 0 0,7 11 0,17 34-505,-24-42 25,0-1-1,-1 1 0,0 0 1,-1 0-1,0 0 0,0 0 1,-1 1-1,-1-1 1,0 0-1,0 1 0,-2 10 1,2-21 12,0 1 0,0-1 0,0 0 1,0 0-1,-1 0 0,1 0 1,0 0-1,0 0 0,0 1 0,0-1 1,0 0-1,0 0 0,-1 0 1,1 0-1,0 0 0,0 0 0,0 0 1,0 0-1,-1 0 0,1 0 1,0 0-1,0 0 0,0 0 0,0 0 1,-1 0-1,1 0 0,0 0 1,0 0-1,0 0 0,0 0 1,0 0-1,-1 0 0,1 0 0,0 0 1,0 0-1,0 0 0,0 0 1,0-1-1,-1 1 0,1 0 0,0 0 1,0 0-1,0 0 0,0 0 1,0 0-1,0 0 0,0-1 0,-1 1 1,1 0-1,0 0 0,0 0 1,0 0-1,0 0 0,0-1 0,-12-15 401,-8-20-210,18 29-176,0 0 1,0 0-1,1-1 0,0 1 1,0 0-1,1-1 0,0 1 0,0-1 1,1 1-1,0 0 0,0-1 1,1 1-1,0 0 0,0 0 0,0 0 1,1 0-1,5-8 0,-6 11-107,0 0 0,1 0 0,0 0 1,0 0-1,0 0 0,0 1 0,0 0 0,1-1 0,-1 1 0,1 1 0,0-1 0,0 0 0,0 1 0,1 0 0,-1 0 0,0 0 0,1 1 0,-1-1 0,1 1 1,-1 0-1,1 0 0,0 1 0,0-1 0,-1 1 0,1 0 0,0 1 0,9 0 0,12 4-2190,4 0-1116</inkml:trace>
  <inkml:trace contextRef="#ctx0" brushRef="#br0" timeOffset="1211.64">855 397 5539,'-15'5'841,"11"-5"-706,1 1 0,0-1 1,0 1-1,0 0 0,0 0 0,0 0 0,0 0 0,0 1 1,0-1-1,1 1 0,-1-1 0,0 1 0,1 0 0,-1 0 1,1 0-1,0 1 0,0-1 0,0 1 0,0-1 0,0 1 0,0-1 1,1 1-1,-1 0 0,0 3 0,0-1-96,1 0 0,0-1 0,0 1 1,1 0-1,-1 0 0,1 0 0,0 0 0,0 0 0,1 0 0,-1 0 0,1-1 0,0 1 0,1 0 0,-1 0 1,1-1-1,0 1 0,0-1 0,0 1 0,1-1 0,0 0 0,-1 0 0,1 0 0,6 6 0,-4-5-13,0-1 0,0 1-1,0-1 1,0 0 0,1-1-1,0 1 1,-1-1-1,1 0 1,0 0 0,1-1-1,-1 0 1,0 0 0,1 0-1,-1-1 1,1 0-1,12 1 1,-16-3-6,1 1 0,-1-1 0,1 0 0,-1 0 0,0 0 0,0 0 0,1 0 0,-1-1 0,0 1 0,0-1 0,0 0 0,0 0 0,-1 0 0,1 0 0,0-1 0,-1 1 0,0-1 0,0 0 0,1 1 0,-1-1 0,-1 0 0,1 0 0,0 0 0,-1 0 0,0-1 0,1 1 0,0-6 0,0 3 9,-1 0-1,0 0 1,0 0-1,0 0 1,-1 0-1,0 0 1,0 0-1,0 0 1,-1 0-1,0 0 0,0 0 1,0 1-1,-1-1 1,-4-11-1,1 10-7,1 0 0,-1 0 0,-1 0 0,1 1 0,-1 0 0,-1 0 0,1 0 0,-1 1 0,1 0 0,-2 0 0,1 1 0,0 0 0,-12-5 0,14 7-20,1 0-1,-1 1 1,0-1-1,-1 1 1,1 0-1,0 1 0,0-1 1,0 1-1,-1 0 1,1 0-1,0 0 1,0 1-1,0 0 0,-1 0 1,1 0-1,0 1 1,0 0-1,1 0 1,-1 0-1,0 0 0,1 1 1,-7 4-1,7-4-148,1 1-1,0 0 1,-1 0-1,2 0 1,-1 0 0,0 1-1,1-1 1,0 1-1,0-1 1,0 1-1,0 0 1,1 0-1,0-1 1,0 1-1,0 0 1,1 0-1,0 0 1,0 0-1,1 9 1,3 15-1992</inkml:trace>
  <inkml:trace contextRef="#ctx0" brushRef="#br0" timeOffset="1700.21">1054 164 5891,'0'-18'2339,"5"27"-847,7 32-652,5 40-590,-4 0 0,4 105 0,-17-166-252,2 16 1,-6-50 113,2 0-1,0 0 1,1 0-1,0-1 1,2-25 0,0 33-91,0 1 1,0 0-1,0 1 1,0-1 0,1 0-1,0 0 1,0 1 0,1-1-1,0 1 1,0-1 0,0 1-1,0 0 1,1 0 0,0 1-1,0-1 1,0 1 0,8-7-1,-7 8-16,-1 0-1,1 1 1,0-1 0,0 1-1,0 0 1,0 1-1,1-1 1,-1 1-1,0 0 1,1 0 0,-1 0-1,1 1 1,-1 0-1,11 1 1,-13 0-5,1-1 1,-1 1-1,1 0 1,-1 0-1,0 1 1,0-1-1,1 0 1,-1 1-1,0 0 0,0 0 1,-1 0-1,1 0 1,0 0-1,-1 1 1,1-1-1,-1 1 1,0 0-1,0-1 1,0 1-1,0 0 1,0 0-1,0 1 0,-1-1 1,2 7-1,-1-5 6,-1 1-1,0 0 0,0 0 1,-1 0-1,1 0 1,-1 0-1,-1 0 0,1 0 1,-1 0-1,0 0 0,0 0 1,-1 0-1,0 0 0,0-1 1,0 1-1,-1-1 0,-4 7 1,3-5-4,0 0 0,-1-1 1,0 0-1,-1 1 0,0-2 0,0 1 0,0-1 1,0 0-1,-1 0 0,0-1 0,0 0 1,-8 4-1,13-7-11,1-1 0,0 1 0,-1-1 0,1 1 0,-1-1 0,0 0 0,1 1 0,-1-1 0,1 0 0,-1 0 0,1 0 0,-1 0 0,0 0 0,1-1 0,-1 1 0,1-1 0,-1 1 1,1-1-1,-1 1 0,-2-2 0,4 1-99,-1 1 0,0-1 0,1 0 0,-1 1 0,1-1 0,-1 0 0,1 0 0,-1 1 0,1-1 0,0 0 0,-1 0-1,1 0 1,0 1 0,0-1 0,-1 0 0,1 0 0,0 0 0,0 0 0,0 1 0,0-1 0,0 0 0,0 0 0,0 0 0,1 0 0,-1 0 0,0 1 0,0-1 0,1 0 0,-1 0 0,0 0 0,1 1 0,-1-1 0,1 0 0,-1 0 0,1 1 0,-1-1 0,2 0 0,10-12-3931</inkml:trace>
  <inkml:trace contextRef="#ctx0" brushRef="#br0" timeOffset="2121.89">1428 572 8772,'-8'3'3570,"10"-1"-2530,-2-4-832,3-4-208,-3 9-48,13-3-704,11-1-817,5-2-4145</inkml:trace>
  <inkml:trace contextRef="#ctx0" brushRef="#br0" timeOffset="2579.12">1605 72 5330,'-18'-16'2955,"18"16"-2924,0 0 0,0 0 0,0 0 0,0 0 0,-1 0 0,1 0 0,0 0 0,0 0 0,0-1 0,0 1-1,0 0 1,0 0 0,0 0 0,-1 0 0,1 0 0,0 0 0,0 0 0,0 0 0,0 0 0,0 0 0,0 0 0,-1 0 0,1 0 0,0 0 0,0 1 0,0-1 0,0 0-1,0 0 1,0 0 0,0 0 0,0 0 0,-1 0 0,1 0 0,0 0 0,0 0 0,0 0 0,0 0 0,0 0 0,0 1 0,0-1 0,0 0 0,0 0 0,0 0 0,0 0-1,0 0 1,0 0 0,0 0 0,-1 1 0,1-1 0,0 0 0,0 0 0,0 0 0,0 0 0,0 0 0,0 0 0,0 0 0,0 1 0,1-1 0,-1 0 0,0 0 0,0 0-1,0 0 1,0 0 0,0 0 0,0 1 0,15 36 1796,-4-11-1893,-4-4 218,-1-1-1,-1 1 1,-1 0 0,-1 1-1,-1-1 1,-1 1-1,-1-1 1,-1 0-1,-1 1 1,-5 23 0,-1 10-87,1 84 0,7-135-471,1-9-303,1-18-1151,0-1 6,4-3-720</inkml:trace>
  <inkml:trace contextRef="#ctx0" brushRef="#br0" timeOffset="2943.9">1460 211 7459,'-7'-1'2514,"13"1"-1762,1 0-544,15-4 336,11-3-224,6 1-31,11-6-289,11 0 48,-6 0-16,-6 6-32,-7 4 0,-14 2-16,-6 1-32,-5 3-385,0 1-607,-8 9-1041,2 3-1057</inkml:trace>
  <inkml:trace contextRef="#ctx0" brushRef="#br0" timeOffset="3348.98">1977 391 5523,'-1'-1'133,"-1"0"1,0 1 0,1-1 0,-1 1 0,0-1 0,0 1 0,1 0 0,-1-1 0,0 1 0,0 0 0,1 0 0,-1 0 0,0 1 0,0-1 0,1 0 0,-1 1 0,0-1-1,0 1 1,1-1 0,-1 1 0,1 0 0,-1 0 0,0 0 0,1 0 0,0 0 0,-1 0 0,1 0 0,0 0 0,-1 0 0,1 1 0,0-1 0,0 1 0,0-1 0,0 1-1,0-1 1,-1 3 0,0 5-4,0 0-1,0 0 1,0-1 0,1 1-1,1 0 1,0 10-1,0-19-117,0 8 47,0-1 0,1 0-1,0 0 1,1 0 0,-1 0 0,1 0-1,1 0 1,-1-1 0,1 1-1,1-1 1,-1 1 0,1-1 0,4 6-1,-6-10-48,0 1-1,1 0 0,-1-1 0,0 1 1,1-1-1,-1 0 0,1 0 0,0 0 0,0 0 1,0 0-1,0-1 0,0 1 0,0-1 1,0 0-1,1 0 0,-1 0 0,0 0 1,1-1-1,-1 1 0,0-1 0,1 0 1,-1 0-1,1 0 0,-1 0 0,0-1 0,1 1 1,-1-1-1,0 0 0,6-2 0,-5 1 2,0 1 0,0-1-1,0 0 1,-1 0 0,1-1-1,-1 1 1,1-1 0,-1 0-1,0 0 1,0 0-1,0 0 1,0 0 0,-1-1-1,1 1 1,-1-1 0,0 0-1,0 0 1,0 1 0,0-1-1,-1-1 1,0 1 0,0 0-1,0 0 1,0 0 0,-1-1-1,1 1 1,-1 0-1,0 0 1,0-1 0,-1 1-1,0 0 1,1-1 0,-1 1-1,0 0 1,-3-6 0,1 2-4,0 1 0,0 0 0,0 0 0,-1 0 1,0 1-1,-1-1 0,1 1 0,-1 0 1,0 0-1,-1 0 0,1 1 0,-1 0 0,0 0 1,-1 0-1,1 1 0,-1 0 0,0 0 0,-14-5 1,15 7-5,0 1 0,0 0 0,-1 0-1,1 0 1,0 1 0,0 0 0,-1 0 0,1 1 0,0-1 0,0 1 0,-10 3 0,13-3-37,1 0 0,-1 1-1,0-1 1,1 0 0,0 1 0,-1-1-1,1 1 1,0 0 0,0-1 0,0 1-1,0 0 1,0 1 0,0-1 0,0 0-1,1 0 1,-1 1 0,1-1 0,0 1-1,0-1 1,0 1 0,0 0 0,0-1-1,0 1 1,1 0 0,-1 0 0,1-1-1,0 1 1,0 4 0,0-3-228,0-1-1,1 1 1,0 0-1,0-1 1,0 1 0,0 0-1,0-1 1,1 0 0,0 1-1,-1-1 1,5 5 0,9 14-2470</inkml:trace>
  <inkml:trace contextRef="#ctx0" brushRef="#br0" timeOffset="3709.2">2268 155 5923,'-14'-20'2993,"24"45"252,5 29-2916,-13-46-45,18 80 289,10 114 1,-30-201-580,1-1-1,-1 1 1,0 0 0,0-1-1,0 1 1,0 0 0,0-1-1,0 1 1,0 0 0,0-1-1,0 1 1,0 0 0,0-1-1,0 1 1,0-1 0,0 1-1,-1 0 1,1-1 0,0 1-1,0-1 1,-1 1 0,1 0-1,0-1 1,-1 1 0,0 0-1,-11-9-1257,-12-26-2944,15 13 470</inkml:trace>
  <inkml:trace contextRef="#ctx0" brushRef="#br0" timeOffset="3710.2">2168 175 6675,'-1'0'1521,"4"7"-721,0-2 97,9-2-225,10-2-48,12-5-304,3-5-176,2-1-144,-4 1 80,-2-2-144,-3 9 128,-14-2-128,-2 5-176,-4 8-400,-3-2-1009,-2 10-944</inkml:trace>
  <inkml:trace contextRef="#ctx0" brushRef="#br0" timeOffset="4618.33">2644 329 3762,'-2'-4'658,"-1"0"0,1 1 1,-1-1-1,0 1 0,0 0 1,0 0-1,-1 0 0,1 0 1,-1 0-1,-5-3 1,7 5-595,-1 0-1,0 0 1,1 0 0,-1 1 0,0-1 0,0 1 0,1-1 0,-1 1 0,0 0 0,0 0 0,0 0 0,0 1 0,0-1 0,1 1 0,-1-1 0,0 1 0,-2 1 0,-1 0-19,0 1 0,1-1 0,-1 1 0,1 0 0,0 1 0,0-1 0,0 1 0,1 0 1,-1 0-1,1 1 0,0-1 0,0 1 0,0 0 0,1 0 0,0 1 0,0-1 0,0 0 0,0 1 0,1 0 0,0 0 0,-2 8 0,3-9-43,1-1 0,-1 1-1,1 0 1,0 0-1,0-1 1,0 1 0,1 0-1,-1-1 1,1 1-1,0 0 1,1-1 0,-1 1-1,1-1 1,0 0-1,0 0 1,0 1 0,0-1-1,1 0 1,0-1-1,0 1 1,0 0 0,0-1-1,1 0 1,-1 0-1,1 0 1,0 0 0,-1 0-1,8 3 1,-8-5-14,0 1-1,0-1 1,0 0 0,0 0 0,0 0 0,0 0-1,0 0 1,1-1 0,-1 1 0,0-1 0,1 0-1,-1 0 1,0 0 0,0 0 0,1-1 0,-1 1 0,0-1-1,6-2 1,-4 1 2,-1-1 0,1 1 0,-1-1 0,1 0 0,-1-1 0,0 1 1,0-1-1,-1 1 0,1-1 0,-1 0 0,4-5 0,-2 1 11,0 0 0,-1 0-1,0 0 1,0-1 0,0 1 0,-1-1 0,-1 0 0,1 0 0,-2 0-1,1 0 1,-1 0 0,0-1 0,-2-13 0,-1 8 26,3 22 76,6 27-25,-3-20-70,1-1 0,1 1 0,0-1 0,1-1 0,1 1 0,9 12 0,-14-22-10,-1 0 0,1 0 0,0-1 0,0 1 0,0-1 1,1 0-1,-1 0 0,0 0 0,1 0 0,-1-1 1,1 1-1,0-1 0,0 0 0,-1 0 0,1 0 0,0-1 1,0 1-1,0-1 0,0 0 0,0 0 0,0 0 0,-1-1 1,1 1-1,0-1 0,0 0 0,0 0 0,-1 0 0,5-2 1,4-3 6,0 0 1,-1 0 0,1-1 0,-1 0 0,-1-1-1,1-1 1,-1 1 0,-1-2 0,0 1-1,0-1 1,0 0 0,-2-1 0,1 0 0,-1-1-1,-1 1 1,0-1 0,-1 0 0,0-1-1,-1 1 1,0-1 0,-1 0 0,0 0 0,1-24-1,-3 15 2,-1 1 0,-1-1 0,0 1 0,-2-1 0,0 1 0,-2 0 0,-9-26 0,14 45 3,-1 1-1,1-1 0,-1 0 1,0 1-1,1-1 1,-1 1-1,0 0 0,0-1 1,0 1-1,0 0 0,0-1 1,-1 1-1,1 0 0,0 0 1,0 0-1,-1 0 1,1 0-1,-1 0 0,1 0 1,-1 1-1,1-1 0,-1 0 1,0 1-1,1 0 0,-1-1 1,0 1-1,1 0 1,-1 0-1,0 0 0,1 0 1,-1 0-1,0 0 0,1 0 1,-1 0-1,0 1 0,1-1 1,-1 1-1,0-1 0,1 1 1,-1 0-1,1-1 1,-1 1-1,1 0 0,0 0 1,-1 0-1,1 0 0,0 1 1,0-1-1,-1 0 0,1 0 1,0 1-1,0-1 1,1 0-1,-1 1 0,0-1 1,-1 4-1,-4 6-6,1 1 1,-1 0-1,2 1 0,0-1 1,0 1-1,2-1 0,-1 1 1,1 0-1,1 0 0,1 0 1,0 1-1,0-1 0,1 0 1,5 21-1,0-9-11,1 0 0,2 0 0,0-1 0,1-1 0,2 0 1,22 34-1,-26-43-120,20 26 266,-26-38-210,-1 0 0,1 0 0,0-1 0,0 1 0,0-1 0,0 1 0,0-1 0,0 0 0,0 0 0,0 0 0,0 0 0,1 0 0,-1 0 0,0-1 0,1 1 0,-1-1 0,3 1 0,-4-1-104,0-1 1,0 1 0,-1 0-1,1 0 1,0-1 0,0 1-1,-1 0 1,1-1-1,0 1 1,-1-1 0,1 1-1,0-1 1,-1 1 0,1-1-1,-1 1 1,1-1 0,-1 0-1,1 1 1,0-2 0,0 0-614</inkml:trace>
  <inkml:trace contextRef="#ctx0" brushRef="#br0" timeOffset="5048.99">3292 477 4754,'-2'0'6019,"8"1"-4418,-3-1-609,4 0 33,1 0-625,-4 3-32,-1-6-352,0 3 48,-3-6-64,2 6-64,-4 4-256,-1 1-625</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10.116"/>
    </inkml:context>
    <inkml:brush xml:id="br0">
      <inkml:brushProperty name="width" value="0.1" units="cm"/>
      <inkml:brushProperty name="height" value="0.1" units="cm"/>
      <inkml:brushProperty name="color" value="#0000FF"/>
    </inkml:brush>
  </inkml:definitions>
  <inkml:trace contextRef="#ctx0" brushRef="#br0">145 239 4834,'-30'-15'3017,"-44"-15"0,64 27-2554,-14-4 771,17 7-570,9 3 145,5 1-805,0-1 0,0 0 0,0 0 0,0 0 0,1 0 0,0-1 0,-1-1 0,1 1 0,0-1 0,14-1 0,10 0 19,43-7 0,-50 4 2,94-10 7,243-21-163,-347 34 69,14 1-132,-28-1 173,0 0 1,0 0 0,0 0 0,0 0 0,0 0 0,0 0 0,-1 0 0,1-1 0,0 1 0,0 0-1,0-1 1,0 1 0,0-1 0,-1 1 0,1-1 0,0 1 0,0-1 0,-1 1 0,1-1 0,0 0 0,0 0-1,-3-3-17,-1 0 0,1 0 0,-1 0 0,0 1 0,0-1 0,0 1 0,-4-4 0,-19-13-174,-1 1 0,0 1 0,-31-16 0,48 30 287,1 0-1,-1 0 1,0 1 0,0 1-1,0-1 1,-14 0 0,32 10 93,0 0 1,0 0-1,0-1 1,1 0-1,14 7 1,11 0-151,0-2 0,1-2 0,51 8 1,51 15 17,-105-25-62,-25-6 17,-1 0-1,1 0 1,-1 1-1,0 0 1,1 0 0,-1 1-1,11 5 1,-27-1 70,-143 72 78,123-63-123,-74 44 51,103-59-85,1-1 1,-1 0-1,0 1 1,1-1-1,-1 0 0,1 1 1,-1-1-1,1 1 1,0-1-1,-1 1 1,1-1-1,-1 1 1,1-1-1,0 1 0,0-1 1,-1 1-1,1 0 1,0-1-1,0 1 1,0-1-1,-1 1 0,1 0 1,0-1-1,0 1 1,0 0-1,0-1 1,0 1-1,0 0 1,0-1-1,1 1 0,-1-1 1,0 1-1,0 0 1,0-1-1,1 1 1,-1 0-1,1 0-88,0 1 0,0-1 0,0 0 1,1 0-1,-1 0 0,0 0 0,0 0 0,1 0 0,-1 0 0,1 0 0,-1 0 0,0-1 0,1 1 1,0-1-1,-1 1 0,1-1 0,1 1 0,33 2-3218</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2:27.564"/>
    </inkml:context>
    <inkml:brush xml:id="br0">
      <inkml:brushProperty name="width" value="0.1" units="cm"/>
      <inkml:brushProperty name="height" value="0.1" units="cm"/>
      <inkml:brushProperty name="color" value="#FF3300"/>
    </inkml:brush>
  </inkml:definitions>
  <inkml:trace contextRef="#ctx0" brushRef="#br0">95 101 5907,'-6'5'4754,"-13"25"-3050,-14 38-1637,25-44 31,1 1 0,0 0 0,2 0 0,1 0 0,1 1 0,2 0 0,0-1 0,1 1 0,6 34 0,-4-46-94,0 0 0,2-1 0,-1 1 0,2-1 0,0 1 0,0-1 0,2 0 1,-1-1-1,2 0 0,-1 0 0,2 0 0,-1-1 0,2-1 0,-1 1 0,1-1 0,1-1 0,0 0 0,17 11 0,-25-18-5,-1-1 0,1 1 0,0-1 1,0 0-1,-1 0 0,1 0 0,0 0 0,0 0 1,0 0-1,0-1 0,0 1 0,0-1 0,0 0 0,0 0 1,0 0-1,0-1 0,0 1 0,0-1 0,0 1 1,0-1-1,0 0 0,0 0 0,0-1 0,-1 1 0,1 0 1,0-1-1,-1 0 0,1 1 0,-1-1 0,0 0 1,0 0-1,4-5 0,4-5 20,-1 0-1,-1-1 1,0 0 0,-1-1-1,7-16 1,-14 30-19,12-26 9,-2-1 0,0-1 0,-2 0 0,-1 0 0,-1 0 0,-1-1-1,-2 0 1,0-30 0,-3 49-10,1-12 4,-2 1-1,0-1 1,-7-29 0,7 45-1,-1 0 0,1 0 0,-1 0 0,-1 1 1,1-1-1,-1 0 0,0 1 0,0 0 0,-1 0 0,0 0 0,0 0 0,0 0 0,0 1 0,-1 0 0,1 0 1,-11-7-1,2 3 2,3 2-8,0 0 1,0 0-1,0 1 1,-1 1-1,-14-5 1,22 8-19,-1 0-1,1 1 1,-1 0 0,1-1 0,-1 1-1,1 1 1,-1-1 0,1 0 0,-1 1-1,1 0 1,0-1 0,-1 2 0,1-1 0,0 0-1,0 0 1,0 1 0,0 0 0,0 0-1,0 0 1,0 0 0,0 0 0,-3 5-1,-6 6-279,1 2-1,1-1 1,0 1-1,2 1 1,-1 0-1,2 0 1,0 1-1,1 0 1,-4 18-1,1 10-1375,7 0-515</inkml:trace>
  <inkml:trace contextRef="#ctx0" brushRef="#br0" timeOffset="548.98">622 572 5298,'4'20'7020,"4"105"-6265,-8-109-706,-1 18 31,-1-1 1,-10 58-1,11-72 59,0-16-697,-2-16-2944,1 3 852</inkml:trace>
  <inkml:trace contextRef="#ctx0" brushRef="#br0" timeOffset="1539.98">819 123 4306,'-14'4'6590,"13"-3"-6402,-16 25 1127,-9 35-1343,17-33 198,2 1 0,1 0 0,1 0 0,1 1 0,1 45 0,3-60-156,0-1 0,2 1-1,0 0 1,0-1 0,1 1 0,1-1 0,1 0 0,0 0 0,0-1-1,2 1 1,0-1 0,0 0 0,9 11 0,-13-21-13,-1 1-1,1-1 1,0 0 0,0-1-1,0 1 1,0 0 0,1-1-1,-1 0 1,1 1 0,-1-1 0,1-1-1,0 1 1,0-1 0,-1 1-1,1-1 1,0 0 0,0 0-1,1-1 1,-1 1 0,0-1 0,0 0-1,0 0 1,0 0 0,0-1-1,0 0 1,0 1 0,0-1-1,0 0 1,0-1 0,0 1-1,0-1 1,-1 0 0,1 0 0,-1 0-1,1 0 1,-1-1 0,0 1-1,0-1 1,0 0 0,0 0-1,0 0 1,0 0 0,-1-1 0,0 1-1,3-5 1,2-4 9,0 0 0,0-1 1,-1 0-1,0 0 0,-1 0 0,-1-1 0,0 0 1,-1 0-1,-1 0 0,0 0 0,0-19 1,-2-12 17,-10-76 0,8 105-27,-1 1 0,-1 0 0,0 0 1,-1 0-1,-1 0 0,0 1 0,-1 0 0,-15-22 0,20 32-1,-1 1 0,0-1 0,0 1 0,0-1 0,-1 1 0,1 0 0,-1 0 0,0 1 0,1-1 0,-1 1-1,0 0 1,0 0 0,-1 0 0,1 0 0,0 1 0,-1 0 0,1 0 0,-1 0 0,1 0 0,-1 1 0,1-1 0,-1 1 0,-4 1-1,3 0-36,1 0 0,-1 0 1,1 1-1,0 0 0,0 0 0,0 0 0,0 1 0,0-1 0,0 1 0,1 0 0,-1 1 0,1-1 0,0 1 0,0 0 0,0 0 0,0 0 0,1 1 0,-5 7 0,1 0-497,0 0-1,1 0 1,1 1 0,0 0-1,1 0 1,0 0 0,1 0 0,0 1-1,2 0 1,-2 26 0,6-7-3137</inkml:trace>
  <inkml:trace contextRef="#ctx0" brushRef="#br0" timeOffset="2592.96">1237 44 6771,'1'2'453,"0"-1"0,0 1 1,-1-1-1,1 1 0,-1 0 0,1 0 0,-1-1 1,1 1-1,-1 0 0,0 0 0,0-1 0,0 4 0,-2 41 823,-1-15-1282,-10 36 0,3-25 44,-1-1-1,-3 1 0,-31 63 1,45-104-40,0-1 1,0 0-1,0 1 1,-1-1-1,1 1 0,0-1 1,0 1-1,0-1 1,0 0-1,0 1 1,0-1-1,0 1 0,0-1 1,0 1-1,0-1 1,0 1-1,0-1 1,0 1-1,0-1 0,0 0 1,0 1-1,1-1 1,-1 1-1,0-1 1,0 0-1,0 1 0,1-1 1,-1 1-1,0-1 1,1 0-1,-1 1 1,0-1-1,1 0 0,-1 0 1,0 1-1,1-1 1,-1 0-1,1 1 1,1 0-3,1 0 0,-1-1 0,0 1 1,1 0-1,-1-1 0,0 1 0,1-1 1,-1 0-1,4 0 0,128-9 97,-129 9-94,-1-1-1,0 1 1,0-1 0,1 1-1,-1-1 1,0 0-1,0-1 1,0 1-1,0-1 1,0 0-1,7-4 1,-9 4 5,1-1-1,-1 0 1,0 1 0,0-1 0,0 0 0,0 0 0,0 0 0,-1-1-1,0 1 1,1 0 0,-1 0 0,0-1 0,0 1 0,0-7-1,1-2 3,-1 0-1,-1 0 1,0-14-1,0-16 0,0 28-3,0 0 1,-1 0-1,-4-16 0,0-17 34,4 42-2,1 17 39,0 26 9,-4 164 292,6-71-223,1-44-37,-3-86-109,-6-11-988,4-1-3591</inkml:trace>
  <inkml:trace contextRef="#ctx0" brushRef="#br0" timeOffset="3602.88">1640 176 6083,'-11'-14'7635,"42"57"-6962,-11-21-602,-2 0 0,31 50 0,-1-2 4,-39-58-67,-1 0 0,0 1 0,-1 0 0,0 0 0,8 21 0,-13-28-5,0 1 0,-1-1 0,0 0 0,0 1 0,0-1 0,-1 0 0,1 1 0,-2-1 0,1 1 0,-1-1 0,0 1 0,0-1 0,-1 0 0,0 0 0,-3 9 0,0-5-1,0 1 0,-1-2 0,0 1 0,0-1 0,-1 0 0,0 0 0,0 0 0,-10 7 0,15-14-1,0-1 1,0 1-1,-1 0 0,1 0 0,-1-1 0,0 0 1,1 1-1,-1-1 0,0 0 0,0 0 0,0 0 1,1-1-1,-1 1 0,0-1 0,0 0 0,0 1 1,0-1-1,0-1 0,0 1 0,0 0 0,0-1 0,0 1 1,0-1-1,0 0 0,1 0 0,-1 0 0,0 0 1,0-1-1,1 1 0,-1-1 0,1 0 0,0 1 1,-1-1-1,1 0 0,-4-5 0,3 4-3,1-1 1,-1 0-1,1 0 0,0 0 0,0 0 0,0 0 0,0 0 1,1 0-1,0-1 0,0 1 0,0-1 0,0 1 1,1-1-1,-1 1 0,1-1 0,1 1 0,-1-1 1,0 1-1,1-1 0,0 1 0,2-8 0,2-5-3,1 1 0,0-1-1,1 1 1,13-22-1,67-99-23,-77 121 29,-1 0 0,-1 0 0,0-1 0,10-35 0,3-5 24,-20 52-21,0 1-1,0-1 1,0 0-1,0 0 1,-1 0 0,0 0-1,0-1 1,0 1-1,-1 0 1,0 0 0,0 1-1,0-1 1,0 0-1,-1 0 1,0 0-1,-4-8 1,4 8-1,-1-1 1,0 1-1,-1 0 1,1 0-1,-1 0 0,0 1 1,0-1-1,0 1 1,-1 0-1,0 0 0,1 0 1,-1 1-1,-9-5 0,10 6-6,-1 1-1,1 0 1,-1 0-1,1 0 0,-1 0 1,1 1-1,-1 0 0,0 0 1,1 0-1,-1 0 1,0 1-1,1 0 0,-1 0 1,1 0-1,0 0 1,-1 1-1,1 0 0,0 0 1,0 0-1,0 0 0,0 0 1,-6 6-1,4-4-279,1 1-1,0 0 1,0 0-1,0 1 1,1-1 0,-1 1-1,1 0 1,1 0-1,-1 1 1,1-1-1,0 1 1,1 0 0,-1-1-1,0 9 1,0 10-2774</inkml:trace>
  <inkml:trace contextRef="#ctx0" brushRef="#br0" timeOffset="3991.96">2285 420 8340,'4'-2'48,"-2"2"304,4-4-352,0-1-672,7 1-2450</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02:25.919"/>
    </inkml:context>
    <inkml:brush xml:id="br0">
      <inkml:brushProperty name="width" value="0.1" units="cm"/>
      <inkml:brushProperty name="height" value="0.1" units="cm"/>
      <inkml:brushProperty name="color" value="#FF3300"/>
    </inkml:brush>
  </inkml:definitions>
  <inkml:trace contextRef="#ctx0" brushRef="#br0">87 195 4050,'-4'1'985,"-19"3"1958,14-4-1601,10-4 124,72 5-14,-26 2-1203,-37-1-259,-1-1 1,1-1 0,-1 0 0,1 0-1,0 0 1,10-3 0,-20 3-56,1 0-1,-1 0 1,1 0 0,-1 0 0,0 0 0,1 0 0,-1-1 0,1 1 0,-1 0-1,0 0 1,1 0 0,-1-1 0,1 1 0,-1 0 0,0 0 0,1-1 0,-1 1-1,0 0 1,0 0 0,1-1 0,-1 1 0,0 0 0,0-1 0,1 1 0,-1-1-1,0 1 1,0 0 0,0-1 0,1 1 0,-1-1 0,0 1 0,0-1 0,-1 0-164,1 0 0,-1 0 1,1 0-1,-1 1 0,1-1 1,-1 0-1,0 0 0,1 1 1,-1-1-1,0 0 0,0 1 1,1-1-1,-1 1 0,0-1 1,0 1-1,0-1 0,0 1 1,-2-1-1,-12-6-3314</inkml:trace>
  <inkml:trace contextRef="#ctx0" brushRef="#br0" timeOffset="392.23">1 21 6211,'8'3'3436,"44"-1"-2425,62-26-723,-113 23-336,-1 1 0,1 0 0,0 0 0,-1 0 0,1-1 0,-1 1 0,1 0 0,-1 0 0,1 0 0,0 0 0,-1 0 0,1 0 0,-1 0 0,1 0 0,-1 1 0,1-1 0,0 0 0,-1 0 0,1 0 0,-1 0 0,1 1 0,-1-1 0,1 0 0,-1 1 0,1-1 0,-1 0 0,0 1 0,1-1 0,0 1 0</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00.927"/>
    </inkml:context>
    <inkml:brush xml:id="br0">
      <inkml:brushProperty name="width" value="0.1" units="cm"/>
      <inkml:brushProperty name="height" value="0.1" units="cm"/>
      <inkml:brushProperty name="color" value="#0000FF"/>
    </inkml:brush>
  </inkml:definitions>
  <inkml:trace contextRef="#ctx0" brushRef="#br0">1800 766 3458,'-16'-8'403,"1"0"1,0-1 0,0-1-1,0 0 1,2-1 0,-25-24-1,12 11 235,20 19-559,0 1 0,0 0 0,0 0 1,-1 0-1,1 1 0,-1-1 0,0 2 1,0-1-1,-1 1 0,1 0 0,-15-2 1,-4 2 1,0 1 1,-30 3 0,-26-1 101,37-3-111,0 2 1,0 2 0,-45 8 0,30 3 68,-1 2 1,-57 24 0,-42 11 366,143-45-398,0 0-1,1 0 0,0 2 0,0 0 1,1 1-1,-18 11 0,25-13-75,1 0-1,-1 0 1,1 1-1,0 0 1,0 0-1,1 1 1,0 0-1,1 0 1,0 0-1,0 1 1,0 0-1,-4 12 1,-9 24 84,12-31-68,0 0 0,1 0 0,0 1-1,-3 21 1,7-31-45,1 0-1,-1 0 1,1 0-1,1 0 1,-1 0-1,1 0 1,0 0-1,0 0 1,0 0-1,1 0 1,0 0-1,0-1 1,0 1-1,0-1 1,1 1-1,0-1 1,5 6-1,3 3 10,2-1-1,-1 0 1,2-1-1,-1 0 0,1-1 1,1-1-1,0 0 1,0-1-1,1 0 1,32 9-1,-2-4 61,1-1 1,82 8-1,-82-18 46,1-1-1,78-9 1,-45 1-18,193 12 73,-168 0-91,-33 1-114,-41-2 35,47 0-1,-70-5-2,1 1 0,-1-1 0,0-1 0,0 0-1,1 0 1,-1 0 0,0-2 0,-1 1 0,13-7 0,-13 6-4,-1-1 1,1 0 0,-1 0 0,0-1 0,0 1 0,7-11 0,-9 11 16,-1-1 0,0 0 0,0-1 0,-1 1 0,0-1 0,0 1 0,0-1 0,-1 0 0,0 0 0,-1 0 1,1 0-1,-1-1 0,-1 1 0,1 0 0,-1 0 0,-1-12 0,-2-2 61,-1 0 1,-1 0-1,0 0 0,-11-26 0,12 39-108,0 0 1,0 0-1,-1 0 0,0 1 0,0 0 0,-1 0 0,0 0 0,0 1 1,0 0-1,-1 0 0,0 0 0,0 1 0,-1 0 0,1 0 0,-1 1 1,0 0-1,-1 1 0,1-1 0,0 2 0,-1-1 0,0 1 0,1 0 1,-1 1-1,0 0 0,0 0 0,0 1 0,0 1 0,0-1 1,0 1-1,0 1 0,1-1 0,-17 6 0,25-6 9,-9 2-475,0 0-1,1 1 0,-1 0 1,1 1-1,0 0 0,-8 6 0,-5 7-1840</inkml:trace>
  <inkml:trace contextRef="#ctx0" brushRef="#br0" timeOffset="1759.98">256 395 4546,'-4'-3'198,"0"-1"0,0 0 0,-1 1 1,1 0-1,-1 0 0,0 0 0,0 1 0,0 0 0,0 0 0,0 0 0,0 0 0,0 1 1,-1 0-1,1 0 0,-1 0 0,1 1 0,-1 0 0,1 0 0,-1 0 0,1 1 0,-1-1 1,1 2-1,0-1 0,-1 0 0,1 1 0,0 0 0,0 0 0,-6 4 0,4-2-154,0 0 0,0 0 0,0 1-1,1 0 1,-1 1 0,1-1 0,0 1-1,1 0 1,0 1 0,0-1-1,0 1 1,1 0 0,0 0 0,0 1-1,0-1 1,1 1 0,1 0 0,-4 14-1,5-16-44,0-1-1,1 1 0,0 0 1,0-1-1,0 1 0,1 0 1,0-1-1,0 1 1,1 0-1,-1-1 0,1 0 1,0 1-1,1-1 0,-1 0 1,1 0-1,0 0 0,0 0 1,0-1-1,1 1 0,0-1 1,0 0-1,0 0 0,0 0 1,1-1-1,-1 0 0,1 1 1,0-1-1,0-1 0,0 1 1,1-1-1,-1 0 0,0 0 1,1-1-1,-1 1 0,1-1 1,9 0-1,-10-1 3,-1 0 0,1-1 0,0 0 0,0 0 0,-1 0 0,1 0 0,-1-1 0,1 0 0,-1 0-1,0 0 1,1-1 0,-1 1 0,0-1 0,-1 0 0,1 0 0,0 0 0,-1-1 0,5-5 0,6-8 18,-2-1-1,20-35 1,-17 27-13,14 63 2,-25-32-7,0-1 0,0 0 0,0 0-1,1 0 1,-1 0 0,1-1 0,0 0 0,0 0-1,10 5 1,-7-7 0,0 1-1,0-1 0,0-1 1,0 0-1,1 0 1,-1 0-1,14-4 0,-19 4 2,1-1 0,-1 0-1,1 0 1,-1-1-1,1 1 1,-1-1-1,0 0 1,0 0 0,1 0-1,-1 0 1,-1 0-1,1-1 1,0 1-1,-1-1 1,1 0 0,-1 0-1,0 0 1,0 0-1,4-6 1,-5 5 4,0 0 0,0 0 1,0 0-1,0 0 0,-1 0 1,0 0-1,0 0 0,0 0 1,0 0-1,0 0 0,-1 0 0,0 0 1,0 0-1,0 0 0,0 0 1,-1 0-1,1 1 0,-1-1 1,0 0-1,0 1 0,0-1 0,-1 1 1,1 0-1,-1 0 0,0 0 1,-5-4-1,5 4-7,0 0 0,0 1-1,0-1 1,0 1 0,-1-1 0,1 1 0,-1 0 0,0 1-1,0-1 1,1 1 0,-1-1 0,0 1 0,0 0 0,0 1-1,0-1 1,0 1 0,-1 0 0,1 0 0,0 0 0,0 0 0,0 1-1,0-1 1,0 1 0,0 0 0,0 0 0,-4 3 0,1-1-18,1 1 1,0 0 0,0 1 0,0-1 0,0 1-1,1 1 1,0-1 0,-5 7 0,8-9-206,-1 0 0,1 0 0,1 1 1,-1-1-1,0 0 0,1 1 0,0 0 1,0-1-1,0 1 0,0-1 0,0 1 1,1 0-1,0 0 0,0-1 0,0 1 0,0 0 1,0 0-1,1 4 0,6 16-3650</inkml:trace>
  <inkml:trace contextRef="#ctx0" brushRef="#br0" timeOffset="2268.56">565 385 5346,'0'-1'84,"0"0"-1,0 0 1,0 0-1,0 0 0,0 0 1,0 0-1,1 1 1,-1-1-1,0 0 0,1 0 1,-1 0-1,0 0 1,1 0-1,-1 0 0,1 1 1,-1-1-1,1 0 0,0 0 1,-1 1-1,1-1 1,0 0-1,-1 1 0,1-1 1,0 1-1,0-1 1,1 0-1,-1 1-50,0 1 1,0-1 0,0 0-1,0 0 1,0 1-1,0-1 1,1 0-1,-1 1 1,0-1-1,0 1 1,0 0-1,-1-1 1,1 1-1,0 0 1,0-1-1,0 1 1,1 2-1,29 39 108,-26-31-123,0-1-1,0 1 1,-1 0-1,0 0 0,-1 0 1,-1 0-1,0 1 0,0-1 1,0 13-1,-3-30 162,0 1-1,0-1 1,-1 0-1,0 0 1,0 1 0,-3-6-1,2 4-129,1 0 0,-1 0 0,1 0 0,0 0 1,-1-13-1,2 13-7,2 1 1,-1 0 0,0 0-1,1 0 1,1 0 0,-1-1-1,1 1 1,0 1 0,0-1 0,0 0-1,1 0 1,0 1 0,0-1-1,7-8 1,-7 11-39,-1 1 1,1-1-1,0 1 0,0-1 1,0 1-1,0 0 0,0 0 0,1 0 1,-1 1-1,0-1 0,1 1 1,-1 0-1,1 0 0,0 0 1,-1 0-1,1 1 0,0-1 1,0 1-1,-1 0 0,1 0 0,0 1 1,-1-1-1,1 1 0,0-1 1,6 3-1,-7-2 0,0 0-1,-1 1 1,1-1 0,0 0-1,0 1 1,-1 0 0,1-1 0,-1 1-1,1 0 1,-1 1 0,0-1-1,0 0 1,0 0 0,0 1-1,0-1 1,-1 1 0,1 0 0,-1 0-1,1-1 1,-1 1 0,0 0-1,0 0 1,0 4 0,2 5-48,-2 1 1,0-1 0,0 1 0,-2 16 0,1-7-276,0-22 213,0 1 0,0 0 0,0-1 0,0 1 0,0-1 0,0 1 0,0-1 0,1 1 0,-1-1 0,0 1 0,0-1 0,1 1 0,-1-1 0,0 1 0,1-1 0,-1 1 0,0-1 0,1 1-1,-1-1 1,1 0 0,-1 1 0,0-1 0,1 0 0,-1 1 0,1-1 0,-1 0 0,1 0 0,0 1 0,-1-1 0,1 0 0,-1 0 0,1 0 0,-1 0 0,1 0 0,0 0 0,8-1-2538</inkml:trace>
  <inkml:trace contextRef="#ctx0" brushRef="#br0" timeOffset="2999.67">975 275 5122,'-2'-1'188,"0"0"0,1 0 0,-1 0 0,0 0 0,0 1 0,0-1 0,0 1 0,0 0-1,0-1 1,0 1 0,0 0 0,0 0 0,0 0 0,0 0 0,0 1 0,0-1 0,0 0 0,0 1-1,0-1 1,0 1 0,0 0 0,0 0 0,-3 2 0,2-1-97,0 0-1,0 1 1,0 0 0,1-1 0,-1 1-1,1 0 1,0 0 0,0 1 0,0-1-1,0 0 1,0 1 0,-1 5 0,1-4-116,1-1 1,-1 1 0,1 0 0,0 0 0,1 0 0,-1 1 0,1-1 0,0 0 0,2 9 0,-2-11 38,1-1 0,-1 1 0,1 0 0,0-1 0,0 1-1,0-1 1,0 1 0,1-1 0,-1 1 0,1-1 0,-1 0 0,1 1 0,0-1-1,0 0 1,0 0 0,0 0 0,5 2 0,-5-2-11,1-1 0,-1 0 0,1 0 0,0 0 0,0 0 0,0-1 0,-1 1 0,1-1 0,0 1 0,0-1 0,0 0 0,0 0 0,0-1 0,0 1 0,0 0 0,-1-1 0,1 0 0,0 0 0,0 0 0,-1 0 0,1 0 0,0 0 0,-1-1 0,1 1 0,-1-1 0,0 0 0,0 0 0,1 0 0,-1 0 1,0 0-1,0 0 0,-1 0 0,1-1 0,0 1 0,-1-1 0,0 1 0,2-5 0,1-15 33,0 0 0,-2 0 1,-1-1-1,-1 1 0,-4-43 1,0 16 35,5 7-36,1 26 80,-2 16-101,0 0-1,0 0 1,0 0 0,0 0 0,0 1 0,0-1-1,0 0 1,0 0 0,0 0 0,0 0 0,0 0-1,0 0 1,1 0 0,-1 0 0,0 0-1,0 0 1,0 0 0,0 0 0,0 0 0,0 0-1,0 0 1,0 0 0,0 0 0,0 0 0,0 0-1,0 0 1,1 0 0,5 61 65,-4-34-76,1-1-1,1 0 1,1 0-1,1 0 0,1 0 1,14 31-1,-19-53-5,0-1 0,0 1 0,0-1 0,1 1 0,-1-1 0,1 0 0,0 0-1,0 0 1,0 0 0,5 3 0,-7-6 0,0 1-1,0-1 0,0 1 0,0-1 1,0 1-1,1-1 0,-1 0 1,0 0-1,0 1 0,0-1 1,0 0-1,0 0 0,1 0 0,-1 0 1,0-1-1,0 1 0,0 0 1,0 0-1,0-1 0,0 1 1,1-1-1,-1 1 0,0-1 1,0 1-1,0-1 0,0 1 0,-1-1 1,1 0-1,0 0 0,0 1 1,0-1-1,0 0 0,-1 0 1,1 0-1,0 0 0,-1 0 0,1 0 1,-1 0-1,1-2 0,3-6 11,-2 0 0,1 0 0,-1 0 0,0 0 0,-1-1-1,0 1 1,-1 0 0,1-1 0,-2 1 0,0 0 0,0-1-1,0 1 1,-1 0 0,-1 0 0,-3-10 0,12 54-60,2 19 200,-7-51-256,-1 1 0,2 0 0,-1-1 1,0 0-1,1 1 0,-1-1 1,1 0-1,0 0 0,0 1 0,0-2 1,1 1-1,2 3 0,6 5-2055,-1-3-1314</inkml:trace>
  <inkml:trace contextRef="#ctx0" brushRef="#br0" timeOffset="3488.98">1242 150 5475,'-6'-1'624,"7"-3"-96,4 2-432,1 9-96,6 2-176,1 10-1089,0-4-1600</inkml:trace>
  <inkml:trace contextRef="#ctx0" brushRef="#br0" timeOffset="4083.75">1419 226 5234,'-13'-6'1715,"9"4"-1341,0 0 1,0 0-1,0 0 1,-1 0 0,1 1-1,-8-2 1,10 3-337,1 0 0,-1 1 0,0-1 0,1 0 0,-1 0-1,1 1 1,-1-1 0,0 1 0,1-1 0,-1 1 0,1-1 0,0 1 0,-1 0 0,1 0 0,0 0 0,-1 0 0,1 0 0,0 0 0,0 0 0,0 0 0,0 1 0,0-1 0,0 0 0,-1 2-1,-1 2-23,0 1-1,1-1 0,0 0 0,0 1 0,0-1 0,1 1 0,-1 0 0,1-1 1,1 1-1,-1 0 0,1 0 0,0 0 0,0-1 0,1 1 0,0 0 0,0 0 1,0-1-1,3 9 0,-3-10-14,1-1 0,-1 1 0,1-1 0,-1 0 0,1 1 0,0-1 0,0 0 1,0 0-1,1 0 0,-1-1 0,1 1 0,0-1 0,-1 1 0,1-1 0,0 0 0,0 0 0,1 0 1,-1 0-1,0-1 0,1 1 0,-1-1 0,1 0 0,-1 0 0,1 0 0,-1 0 0,1-1 1,0 0-1,-1 1 0,1-1 0,4-1 0,-3 1-14,0-1 0,0 0 1,0 0-1,0 0 0,-1-1 0,1 1 1,0-1-1,-1 0 0,1-1 0,-1 1 1,0-1-1,0 0 0,0 0 0,0 0 1,0 0-1,-1-1 0,5-5 0,-3 2 30,0-1 0,0-1 0,-1 1 0,0 0 0,-1-1 0,0 0 0,0 0 0,1-12 0,-3 20-16,2-14 191,-1 20 180,3 17-270,-2-14-100,0-1 0,1 0 0,0 0 0,1 0 0,-1 0-1,1-1 1,0 1 0,1-1 0,0-1 0,7 7 0,-11-10-16,0 0 0,0-1 0,1 1 0,-1-1 0,1 1 0,-1-1 0,1 0 0,0 0 0,-1 0 0,1 0 0,0 0 0,0-1 0,0 1 0,-1-1 0,1 0 0,0 1 0,0-2 0,0 1 0,0 0 1,0 0-1,0-1 0,-1 0 0,1 1 0,0-1 0,0 0 0,-1 0 0,1-1 0,-1 1 0,1-1 0,-1 1 0,5-4 0,-3 1 23,0-1-1,0 1 1,0-1 0,0 0-1,-1 0 1,1 0 0,-1 0-1,-1 0 1,1-1 0,-1 1-1,0-1 1,0 0 0,0 0-1,-1 0 1,1-8 0,-4 23 424,3 11-374,1-15-57,0 0 1,0 0-1,0-1 0,1 1 1,-1-1-1,1 1 0,0-1 1,1 0-1,-1 0 1,1 0-1,0 0 0,-1-1 1,10 6-1,-11-8 0,0 0 0,-1 0-1,1 0 1,0 0 0,0 0-1,0-1 1,0 1 0,0-1 0,1 0-1,-1 1 1,0-1 0,0 0-1,0 0 1,0-1 0,0 1 0,0 0-1,0-1 1,0 1 0,0-1-1,0 1 1,0-1 0,0 0 0,0 0-1,0 0 1,0 0 0,0 0-1,-1-1 1,1 1 0,-1 0 0,1-1-1,-1 1 1,1-1 0,-1 0-1,0 1 1,0-1 0,2-3 0,0 0 12,-1 0 1,0 0-1,0 1 1,-1-1-1,1 0 1,-1-1-1,0 1 1,0 0-1,-1 0 1,0 0 0,0 0-1,0-1 1,0 1-1,-1 0 1,0 0-1,0 0 1,0 0-1,-1 0 1,-2-6-1,3 7 4,0 1 0,-1-1 0,0 0 0,0 0 0,0 1 0,0 0 0,0-1 0,-1 1 0,0 0 0,1 0 0,-1 0 0,0 0 0,-1 1 0,1-1 0,0 1 0,-1 0 0,1 0 0,-1 0 0,0 0 0,0 1 0,1-1 0,-1 1 0,0 0 0,-7-1 0,8 2-12,0 0 0,0 1 0,0-1 0,0 0 0,0 1 0,0 0 0,0-1 0,0 1 0,1 0 0,-1 0-1,0 1 1,1-1 0,-1 1 0,1-1 0,-1 1 0,1 0 0,0 0 0,0 0 0,0 0 0,0 0-1,0 0 1,0 1 0,0-1 0,1 1 0,-1-1 0,0 4 0,-1-1-286,1 1 1,1-1-1,-1 0 1,1 1 0,0-1-1,0 1 1,1-1-1,-1 1 1,1-1-1,0 1 1,1-1-1,2 11 1,3 6-2817</inkml:trace>
  <inkml:trace contextRef="#ctx0" brushRef="#br0" timeOffset="4575.88">1912 190 5555,'3'2'198,"0"1"0,0-1 1,-1 0-1,1 1 0,-1 0 1,1-1-1,-1 1 0,0 0 0,0 0 1,0 0-1,-1 0 0,2 4 1,0-1 10,2 3-194,-1 1-1,0 0 0,0 0 1,-1 0-1,2 17 0,-3-21-10,-2 0 1,1 0-1,0 1 0,-1-1 0,0 0 0,-1 1 0,0-1 0,0 0 0,0 0 0,-4 11 0,5-17 11,0 0-1,0 1 0,0-1 1,0 0-1,0 1 1,0-1-1,0 0 1,0 1-1,0-1 0,-1 0 1,1 0-1,0 1 1,0-1-1,0 0 0,-1 0 1,1 1-1,0-1 1,0 0-1,-1 0 0,1 0 1,0 0-1,0 1 1,-1-1-1,1 0 1,0 0-1,-1 0 0,1 0 1,0 0-1,0 0 1,-1 0-1,1 0 0,0 0 1,-1 0-1,1 0 1,0 0-1,-1 0 1,1 0-1,0 0 0,-1 0 1,1 0-1,-1 0 1,-8-13 567,-3-20 7,11 25-512,0 0 1,0-1-1,1 1 1,1 0-1,-1-1 0,1 1 1,1 0-1,-1 0 1,5-10-1,-5 14-74,0 0 1,1 0-1,-1 0 0,1 0 1,0 0-1,0 0 0,0 1 1,1-1-1,-1 1 0,1 0 1,0 0-1,0 0 0,0 0 1,0 0-1,1 0 0,-1 1 0,1 0 1,0 0-1,6-3 0,-8 4-3,1 1-1,-1 0 1,1-1-1,-1 1 1,1 0-1,0 1 1,-1-1-1,1 0 1,-1 1-1,1-1 1,-1 1-1,1 0 0,-1 0 1,0 0-1,1 0 1,-1 0-1,0 0 1,0 1-1,0-1 1,0 1-1,0-1 1,0 1-1,0 0 1,0 0-1,-1 0 1,1 0-1,-1 0 1,1 0-1,0 3 0,2 0-45,-2 1 0,1-1 0,-1 0-1,1 1 1,-1 0 0,-1-1 0,1 1-1,-1 0 1,0 0 0,-1 0 0,1 8-1,-6 34-4090,6-38 700</inkml:trace>
  <inkml:trace contextRef="#ctx0" brushRef="#br0" timeOffset="5407.96">2221 225 4834,'-1'-1'193,"0"-1"0,0 1 0,0 0 1,0 1-1,0-1 0,0 0 0,0 0 0,0 0 0,0 0 0,0 1 0,0-1 0,0 1 0,-1-1 0,1 1 1,0-1-1,0 1 0,-1 0 0,1-1 0,0 1 0,-1 0 0,-1 0 0,2 0-122,0 1 1,0-1-1,0 1 0,0 0 1,0-1-1,0 1 0,0 0 0,0-1 1,0 1-1,0 0 0,0 0 1,0 0-1,1 0 0,-1 0 0,0 0 1,1 0-1,-1 0 0,0 2 1,-2 3-47,1 1 0,0 0 0,0-1 0,1 1 0,0 0 0,0 0 0,0 8 0,1-2 3,1-1 0,0 1 0,5 22 0,-6-32-29,1-1 1,0 1-1,-1-1 1,1 1 0,0-1-1,0 0 1,0 1-1,0-1 1,0 0 0,1 0-1,-1 1 1,1-1-1,0 0 1,-1 0 0,1-1-1,0 1 1,0 0-1,0-1 1,0 1 0,0-1-1,1 0 1,-1 1-1,0-1 1,1 0 0,4 1-1,-5-2 3,0 0 0,1 0-1,-1-1 1,0 1 0,0-1-1,0 1 1,1-1 0,-1 0-1,0 0 1,0 0 0,0 0-1,0 0 1,-1 0 0,1-1-1,0 1 1,0 0 0,-1-1-1,1 0 1,-1 1 0,1-1-1,-1 0 1,0 0 0,1 0-1,-1 0 1,0 0 0,-1 0-1,1 0 1,1-4-1,3-7 24,-1 0 0,-1-1 0,3-16 0,-6 29-29,0-31-48,-2 21 903,2 11-807,0 4-36,0 0-1,1 0 0,-1 0 0,1 0 1,1 0-1,-1 0 0,0 0 0,1 0 1,0-1-1,0 1 0,0 0 1,0-1-1,0 1 0,1-1 0,-1 0 1,1 0-1,6 5 0,-7-6-11,0-1-1,1 1 1,-1-1-1,0 1 1,1-1-1,0 0 1,-1 0-1,1 0 1,0 0-1,-1 0 1,1-1-1,0 1 1,0-1-1,-1 0 0,1 0 1,0 0-1,0 0 1,0 0-1,-1-1 1,1 1-1,0-1 1,0 1-1,-1-1 1,1 0-1,0 0 1,-1-1-1,1 1 1,1-2-1,6-4 0,-1 0 0,0-1 1,-1 0-1,0 0 0,0-1 0,-1 0 0,0 0 0,0-1 0,-1 0 0,0 0 0,5-15 0,-5 12 5,-1-1-1,-1-1 0,0 1 1,0-1-1,-2 1 1,0-1-1,0 0 1,-2-23-1,0 35 9,0 0 0,-1 1-1,1-1 1,-1 0 0,0 0-1,0 0 1,0 1 0,0-1-1,0 1 1,0-1 0,-1 1-1,0-1 1,1 1 0,-1 0-1,0-1 1,0 1 0,0 0-1,0 0 1,0 1-1,-1-1 1,1 0 0,-4-1-1,3 2 6,1 0-1,0 0 1,0 1-1,0-1 1,0 1 0,-1-1-1,1 1 1,0 0-1,-1 0 1,1 0-1,0 0 1,0 0-1,-1 1 1,1-1-1,0 0 1,0 1-1,0 0 1,-1 0-1,1 0 1,0 0-1,0 0 1,0 0-1,0 0 1,1 1-1,-1-1 1,0 0-1,0 1 1,-1 2-1,-1 1-6,0-1-1,1 1 1,-1 0-1,1 1 1,0-1 0,1 0-1,-1 1 1,1-1-1,0 1 1,1 0-1,-1 0 1,1 0-1,0 0 1,1 0-1,-1 0 1,1 0-1,1 0 1,0 9 0,3 6-9,1 1 0,1-1 0,15 35 1,-10-27-5,11 15 24,-18-37-263,0 0-1,0 0 1,-1 1 0,0-1-1,0 1 1,1 10 0,-7-12-2195</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44.259"/>
    </inkml:context>
    <inkml:brush xml:id="br0">
      <inkml:brushProperty name="width" value="0.1" units="cm"/>
      <inkml:brushProperty name="height" value="0.1" units="cm"/>
      <inkml:brushProperty name="color" value="#FF3300"/>
    </inkml:brush>
  </inkml:definitions>
  <inkml:trace contextRef="#ctx0" brushRef="#br0">62 43 3265,'-1'0'0,"0"-1"148,0 1-1,0 0 1,-1-1 0,1 1 0,0 0-1,-1 0 1,1 0 0,0 0-1,-1 0 1,1 0 0,0 0 0,-1 0-1,1 1 1,0-1 0,0 0 0,-1 1-1,1-1 1,-2 2 0,-11 5 877,13-6-895,0 0 1,0-1-1,0 1 1,0-1-1,0 0 1,0 1-1,0-1 1,0 0-1,-1 1 1,1-1-1,0 0 1,0 0-1,0 0 1,0 0-1,0 0 1,0 0-1,-2-1 1,4 1-83,0-1 1,0 1-1,0-1 1,0 1-1,-1-1 1,1 1-1,0 0 1,0-1-1,0 1 1,0 0-1,0 0 1,0 0-1,0 0 1,0 0-1,0 0 1,1 0-1,-1 0 0,0 0 1,1 0-1,241-5 594,-33-1-510,218 15 10,-360-11-110,0-3 1,76-14 0,44-4 205,-163 23 39,-25 0-262,1 0-1,-1 0 1,0 0-1,0 1 1,0-1 0,0 0-1,0 0 1,0 0-1,0 0 1,0 0-1,0 1 1,0-1 0,0 0-1,0 0 1,0 0-1,0 0 1,0 0-1,0 0 1,0 1 0,0-1-1,0 0 1,0 0-1,0 0 1,0 0-1,-1 0 1,1 1 0,0-1-1,0 0 1,0 0-1,0 0 1,0 0-1,0 0 1,0 0 0,0 0-1,0 0 1,-1 0-1,1 1 1,0-1-1,0 0 1,0 0 0,0 0-1,0 0 1,0 0-1,-1 0 1,1 0-1,0 0 1,0 0 0,0 0-1,0 0 1,0 0-1,-1 0 1,-35 12-2198,6-4-901,10 1-557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5:19.138"/>
    </inkml:context>
    <inkml:brush xml:id="br0">
      <inkml:brushProperty name="width" value="0.1" units="cm"/>
      <inkml:brushProperty name="height" value="0.1" units="cm"/>
      <inkml:brushProperty name="color" value="#0000FF"/>
    </inkml:brush>
  </inkml:definitions>
  <inkml:trace contextRef="#ctx0" brushRef="#br0">58 123 8292,'45'-3'1710,"-29"0"-1285,-1 1-1,0 1 1,1 1 0,-1 0-1,18 2 1,-29-1-535,-4-1 58,-1 0 0,1 0 0,0 0 1,0 0-1,0-1 0,0 1 0,0 0 0,0 0 0,0 0 0,0-1 0,0 1 1,0 0-1,0 0 0,0 0 0,0 0 0,0-1 0,0 1 0,0 0 0,0 0 1,1 0-1,-1 0 0,0-1 0,0 1 0,0 0 0,0 0 0,0 0 0,0 0 1,0 0-1,0-1 0,1 1 0,-1 0 0,0 0 0,0 0 0,0 0 0,0 0 1,0 0-1,1 0 0,-1 0 0,0-1 0,0 1 0,0 0 0,1 0 0,-1 0 1,0 0-1,0 0 0,0 0 0,0 0 0,1 0 0,-1 0 0,0 0 0,0 0 1,0 0-1,0 0 0,1 0 0,-1 1 0,0-1 0,0 0 0,0 0 0,0 0 1,1 0-1,-1 0 0,0 0 0,0 0 0,0 1 0</inkml:trace>
  <inkml:trace contextRef="#ctx0" brushRef="#br0" timeOffset="345.88">0 16 7700,'0'0'928,"8"-3"633,20-2-1023,0 1 1,0 2 0,45 1-1,-71 1-534,3 0-43,0 0-1,0 0 1,0 1 0,0 0-1,0 0 1,-1 0 0,10 4-1</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34.85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209 5 5170,'-14'-2'526,"0"1"0,1 0-1,-28 2 1,-12 0 741,-21 0 1019,115 17-837,9-7-1300,-1-3 0,1-1 0,1-3 0,51-2 0,-3 0-35,541-14 55,-6 0-186,-552 16 15,224 18 31,-278-21 35,-27-1-30,0 0 1,-1 0 0,1 0-1,0-1 1,0 1 0,-1 0 0,1 0-1,0 0 1,-1-1 0,1 1-1,0 0 1,-1-1 0,1 1-1,-1-1 1,1 1 0,0-1-1,-1 1 1,1-1 0,-1 1-1,0-1 1,1 1 0,-1-1-1,1 0 1,0 0 0,-11 1-684,-27 13-4495,25-9 3557</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1:10.225"/>
    </inkml:context>
    <inkml:brush xml:id="br0">
      <inkml:brushProperty name="width" value="0.1" units="cm"/>
      <inkml:brushProperty name="height" value="0.1" units="cm"/>
      <inkml:brushProperty name="color" value="#66CC00"/>
    </inkml:brush>
  </inkml:definitions>
  <inkml:trace contextRef="#ctx0" brushRef="#br0">298 104 3554,'0'-1'245,"0"0"-1,-1 0 1,1 0 0,0 0 0,0 0 0,-1 0 0,1 1 0,0-1 0,-1 0 0,1 0 0,-1 0 0,1 1 0,-1-1 0,1 0-1,-1 0 1,1 1 0,-1-1 0,0 1 0,1-1 0,-1 1 0,0-1 0,-1 0 0,1 2-116,1-1 1,-1 1 0,1 0-1,-1 0 1,1 0-1,-1 0 1,1 0-1,-1 0 1,1 0 0,0 0-1,-1 0 1,1 0-1,0 0 1,0 0 0,0 0-1,0 1 1,-3 66-80,3-55 214,1 51-201,10 65-1,-9-120-26,0-16 44,-1-20 7,-10-252 143,10 330-70,2-30-88,-1 1 0,-1 0-1,-4 42 1,2-44-68,0 1 0,1 0 0,1-1 0,4 29-1,1-36 0,-3-23 48,-1-26 71,-2 35-119,1-50 30,-3 0 0,-9-64 0,5 37-28,5 80-7,0 0-1,0 0 1,1 1 0,-1-1-1,1 0 1,-1 0-1,1 0 1,0 0-1,0 1 1,0 2 0,8 51 114,-2 0 0,-3 101 0,1-137-465,0-35-4774,-5-1 1352</inkml:trace>
  <inkml:trace contextRef="#ctx0" brushRef="#br0" timeOffset="391.11">64 45 6627,'-12'2'1018,"1"2"0,-1-1-1,-16 9 1,33-13-817,0 0-1,0 0 1,0 0 0,1 1-1,9 1 1,26-2-87,86-28 207,-98 21-317,-1 0-1,2 2 0,-1 2 0,1 0 1,-1 2-1,33 1 0,-60 1-127,0 1 0,0-1-1,0 0 1,0 0 0,0 1-1,-1-1 1,1 1 0,0 0-1,0-1 1,0 1 0,-1 0-1,1 0 1,0 0 0,-1 0-1,1 0 1,-1 1 0,0-1-1,1 0 1,-1 1 0,0-1-1,0 1 1,1-1 0,-1 1-1,0-1 1,-1 1 0,1 0-1,0 0 1,0-1 0,-1 1-1,1 0 1,-1 0 0,0 0-1,1 0 1,-1 0-1,0 0 1,0 0 0,-1 3-1,0 14-3076</inkml:trace>
  <inkml:trace contextRef="#ctx0" brushRef="#br0" timeOffset="878.85">522 341 2449,'47'-5'7593,"-40"4"-7229,1-1 0,0-1-1,-1 1 1,10-6 0,-13 6-345,-1 0 1,1 0-1,-1 0 1,0 0-1,0 0 1,0-1 0,0 0-1,0 1 1,-1-1-1,1 0 1,-1 0-1,0-1 1,0 1-1,0 0 1,0-1 0,-1 1-1,1-1 1,-1 1-1,0-1 1,0 0-1,0 0 1,0 0 0,-1 1-1,1-7 1,-2 7-5,1 0 1,0 0-1,-1 0 0,1-1 1,-1 1-1,0 0 1,0 0-1,0 0 0,0 0 1,-1 0-1,1 1 1,-1-1-1,0 0 1,0 1-1,0-1 0,0 1 1,0-1-1,-1 1 1,1 0-1,-1 0 1,1 0-1,-1 0 0,0 1 1,1-1-1,-1 1 1,0-1-1,0 1 1,0 0-1,-5-1 0,4 1 3,-1 0-1,0 0 1,0 0-1,0 1 1,0 0-1,0 0 1,0 0-1,0 1 1,0-1-1,0 1 1,0 0-1,0 0 1,0 1-1,0 0 1,1 0-1,-1 0 1,1 0-1,-7 5 1,5-2-18,-1 0 1,1 1-1,0 0 1,0 0-1,1 0 1,-1 1-1,1 0 1,1 0 0,0 0-1,0 1 1,-6 15-1,9-19-1,0 1 1,0-1-1,0 1 0,1-1 1,-1 1-1,1-1 0,1 1 1,-1-1-1,0 1 0,1-1 1,0 1-1,0-1 0,1 0 1,-1 1-1,1-1 0,0 0 1,0 0-1,0 0 0,0 0 0,1 0 1,-1-1-1,1 1 0,0-1 1,4 4-1,0-1-17,-1 0 0,1-1 0,0 1 0,0-2 0,1 1 0,-1-1 0,1 0 0,0 0 0,0-1 0,0 0 0,1-1 0,-1 0 0,1 0 0,-1 0 0,1-1 0,0-1 0,0 1 0,-1-2 0,1 1 0,0-1 0,-1 0 0,1-1 0,9-3 0,-12 3-290,-1-1 1,1 1-1,-1-1 0,0 0 1,0-1-1,7-5 1,10-7-2679,-9 7 177</inkml:trace>
  <inkml:trace contextRef="#ctx0" brushRef="#br0" timeOffset="1343.8">843 231 5154,'-1'-1'155,"1"0"0,-1 1 0,1-1 0,-1 0-1,1 1 1,-1-1 0,0 1 0,1-1 0,-1 1-1,0-1 1,1 1 0,-1 0 0,0-1 0,0 1 0,0 0-1,1 0 1,-1-1 0,0 1 0,0 0 0,0 0-1,1 0 1,-1 0 0,0 0 0,0 0 0,0 0-1,0 0 1,1 0 0,-1 1 0,0-1 0,0 0 0,1 0-1,-1 1 1,-1 0 0,0 1-1,1 0 0,0 1 0,0-1 0,0 0 1,0 1-1,0-1 0,1 1 0,-1-1 0,1 4 0,-3 7-414,1-8 278,1 1 0,0-1 0,0 1 0,1-1 0,0 1 0,0-1 0,0 1 0,1-1 0,-1 1 0,1-1 0,1 1 0,-1-1 0,1 0 0,0 0 0,0 1 0,0-1 0,1-1 0,0 1 0,-1 0 0,8 7 0,-7-8-12,1-1 1,-1 0-1,1 0 0,0 0 1,0-1-1,0 0 0,0 1 1,0-1-1,1-1 0,-1 1 1,0-1-1,1 1 0,0-1 1,-1 0-1,1-1 0,-1 1 0,1-1 1,0 0-1,-1 0 0,1-1 1,0 1-1,-1-1 0,1 0 1,7-3-1,-7 3 0,-1-1-1,1 0 1,-1 0 0,0 0-1,0-1 1,0 1 0,0-1-1,0 0 1,0 0 0,-1 0-1,1-1 1,-1 1 0,0-1-1,0 0 1,-1 0 0,1 0-1,-1 0 1,1 0 0,-1 0-1,-1-1 1,1 1 0,-1-1-1,1 1 1,-1-1-1,-1 0 1,1 0 0,-1 1-1,0-6 1,0 3 3,0 1-1,-1 0 1,1-1-1,-2 1 1,1 0 0,-1-1-1,0 1 1,0 0-1,-1 0 1,1 0-1,-1 1 1,-1-1 0,1 1-1,-1-1 1,0 1-1,0 0 1,-1 1-1,1-1 1,-1 1 0,-7-5-1,8 6-8,0 0 0,-1 0 0,1 0 0,-1 1 1,0 0-1,0 0 0,0 0 0,0 1 0,0 0 0,0 0 0,0 0 0,0 0 0,0 1 0,0 0 0,-1 0 1,1 0-1,0 1 0,0 0 0,0 0 0,0 0 0,0 0 0,0 1 0,0 0 0,0 0 0,0 0 0,1 1 0,-1-1 1,1 1-1,-8 6 0,7-4-220,-1-1 0,1 1 0,0 0 0,0 1 0,1-1 0,-1 1 0,1-1 0,0 1 0,1 1 0,-1-1 0,1 0-1,1 1 1,-1 0 0,1 0 0,0-1 0,-1 15 0,2 1-2138</inkml:trace>
  <inkml:trace contextRef="#ctx0" brushRef="#br0" timeOffset="2654.41">1122 148 4146,'2'-1'942,"-2"0"-847,0 1-1,0 0 0,1 0 0,-1 0 0,0 0 1,0 0-1,1 0 0,-1 0 0,0 0 1,0 0-1,1 0 0,-1-1 0,0 1 1,1 1-1,-1-1 0,0 0 0,0 0 1,1 0-1,-1 0 0,0 0 0,0 0 1,1 0-1,-1 0 0,0 0 0,1 1 189,-1-1-189,11 13 1171,7 23-1188,-15-29 370,5 14-386,-1 0 1,0 0 0,-2 0 0,-1 1-1,0 0 1,-2 0 0,0 34-1,-2-58 12,0 0 0,-1 0 0,1 0 0,-1 0 0,0 1 0,1-1 0,-1 0 0,0 1 0,0-1 0,0 0 0,0 1 0,-2-2 0,1 1-61,1 0 0,0 0 0,-1 0 1,1 0-1,0 0 0,0 0 0,0 0 0,0-1 0,0-2 0,-1-7 22,1 0-1,1 1 1,0-1-1,1 0 1,0 0 0,0 0-1,5-15 1,-5 23-111,1 0 0,-1 0 1,0 0-1,1 1 0,0-1 1,0 0-1,0 1 0,1-1 1,-1 1-1,1-1 0,0 1 0,0 0 1,0 0-1,0 1 0,0-1 1,0 1-1,1-1 0,0 1 1,-1 0-1,1 0 0,0 1 0,0-1 1,0 1-1,5-2 0,-6 3-141,0 0 0,1-1 0,-1 1 0,0 0 0,0 0 0,0 1 0,0-1 0,0 1 0,0-1 0,4 2 0,13 7-2170</inkml:trace>
  <inkml:trace contextRef="#ctx0" brushRef="#br0" timeOffset="3080.96">1452 338 4034,'4'-1'416,"0"0"0,-1 0 0,1-1 0,0 0 0,-1 1 0,1-1 0,-1 0 0,6-5 0,1 0-177,-9 7-210,31-20 737,55-44 0,-85 63-731,0 0 0,0-1 1,0 0-1,-1 1 0,1-1 0,0 0 1,-1 0-1,1 0 0,-1 0 1,0 0-1,1 0 0,-1 0 0,0-1 1,0 1-1,-1 0 0,1 0 1,0-1-1,-1 1 0,1-1 0,-1 1 1,0-1-1,0 1 0,0-1 1,0 1-1,0 0 0,-1-1 1,1 1-1,-1-1 0,0 1 0,1 0 1,-1-1-1,0 1 0,0 0 1,-2-3-1,1 3-10,-1-1 0,1 1 1,-1-1-1,0 1 0,0 0 1,0 0-1,0 0 0,0 0 0,0 0 1,0 1-1,0 0 0,-1-1 1,1 1-1,-1 0 0,1 1 1,-1-1-1,1 1 0,-1-1 0,0 1 1,1 0-1,-1 1 0,-5 0 1,2 0-9,0 1-1,-1 1 1,1-1 0,0 1 0,0 1 0,1-1 0,-1 1 0,1 0 0,-1 1 0,1-1 0,1 1 0,-1 0 0,1 1 0,0 0 0,-6 7 0,7-8-8,1-1 0,0 1 0,0 0 0,0 0-1,1 0 1,-1 0 0,1 0 0,0 1 0,1-1 0,0 1 0,-1-1 0,2 1-1,-1-1 1,1 1 0,-1 0 0,2-1 0,-1 1 0,1 0 0,-1-1 0,2 1 0,1 7-1,0-6-179,1 0 0,-1-1-1,1 1 1,1-1 0,-1 0-1,1 0 1,0-1 0,0 1-1,1-1 1,-1 0 0,1-1-1,0 1 1,1-1 0,-1 0-1,1-1 1,-1 0 0,1 0 0,0 0-1,1-1 1,-1 0 0,0 0-1,0-1 1,1 1 0,-1-2-1,1 1 1,-1-1 0,1 0-1,-1-1 1,1 0 0,-1 0-1,10-3 1,12-5-3567</inkml:trace>
  <inkml:trace contextRef="#ctx0" brushRef="#br0" timeOffset="3708.58">1736 231 4738,'12'3'3724,"-8"-2"-3673,0 1 0,1-1 0,-1 1 0,0-1 1,1 1-1,-1 0 0,0 1 0,-1-1 0,1 1 0,0 0 1,-1-1-1,4 5 0,-3-2-42,0-1 1,-1 1-1,1 0 1,-1 0-1,0 0 0,-1 0 1,1 1-1,-1-1 1,0 1-1,-1 0 1,1-1-1,-1 1 0,0 0 1,0 7-1,-1-13 3,0 0-1,0 1 0,0-1 1,0 0-1,0 0 0,-1 0 1,1 0-1,0 0 0,0 0 1,0 1-1,0-1 1,0 0-1,0 0 0,0 0 1,0 0-1,0 0 0,0 0 1,-1 0-1,1 0 0,0 0 1,0 0-1,0 1 1,0-1-1,0 0 0,0 0 1,0 0-1,-1 0 0,1 0 1,0 0-1,0 0 0,0 0 1,0 0-1,0 0 1,0 0-1,-1 0 0,1 0 1,0 0-1,0 0 0,0 0 1,0 0-1,0 0 0,0 0 1,-1-1-1,1 1 1,0 0-1,0 0 0,0 0 1,0 0-1,0 0 0,0 0 1,0 0-1,-1 0 0,-9-9 291,-7-13 40,16 20-329,0-1-1,0 0 0,0 0 1,0 0-1,0 0 1,1 0-1,-1 0 1,1 0-1,0 0 1,0 0-1,0 0 1,0 0-1,1 0 0,-1 1 1,1-1-1,0 0 1,-1 0-1,1 0 1,1 0-1,-1 1 1,0-1-1,1 0 0,-1 1 1,1-1-1,0 1 1,0 0-1,0-1 1,0 1-1,0 0 1,0 0-1,1 0 1,-1 1-1,1-1 0,-1 0 1,1 1-1,0 0 1,-1 0-1,1 0 1,0 0-1,0 0 1,0 0-1,0 1 0,0-1 1,0 1-1,0 0 1,0 0-1,0 0 1,0 0-1,0 1 1,0-1-1,0 1 1,-1-1-1,1 1 0,0 0 1,0 0-1,0 1 1,-1-1-1,1 1 1,3 1-1,-1 2-12,0-1-1,1 1 0,-2 0 1,1 0-1,0 1 1,-1-1-1,0 1 1,0 0-1,-1 0 1,0 0-1,0 1 0,0-1 1,-1 1-1,0 0 1,0 0-1,-1-1 1,0 1-1,0 0 1,0 0-1,-1 0 0,0 0 1,0 0-1,-3 13 1,-7-43 29,3 10-18,5 6 4,0 1 1,1-1-1,0 0 1,0 0-1,1 1 1,0-1-1,0 0 1,1 0-1,-1 1 0,1-1 1,1 1-1,-1-1 1,1 0-1,1 1 1,-1 0-1,6-11 1,-5 14-11,-1-1 1,0 1-1,1 0 1,0 0-1,-1 0 0,1 0 1,1 0-1,-1 1 1,0-1-1,0 1 1,1 0-1,0 0 1,-1 0-1,1 0 1,0 1-1,0-1 1,0 1-1,0 0 1,0 1-1,0-1 1,0 1-1,0-1 1,0 1-1,0 0 1,0 1-1,0-1 1,8 2-1,-3 0 0,0 0 0,-1 1 0,1 0 0,-1 0-1,0 1 1,0 0 0,0 0 0,0 0 0,9 9 0,-13-10-3,-1 1 0,0-1 1,1 1-1,-1 0 0,0 0 1,-1 0-1,1 0 1,-1 1-1,0-1 0,0 1 1,0-1-1,-1 1 0,1 0 1,-1 0-1,0-1 0,-1 1 1,1 0-1,-1 7 0,0-3-224,-1-7 11,1-1 1,0 1-1,0 0 1,-1 0-1,1 0 1,1 0-1,-1 0 1,0 0-1,0 0 1,1 0-1,-1 0 1,1 0-1,0-1 1,-1 1-1,1 0 1,0 0-1,0-1 1,0 1-1,0 0 1,0-1-1,1 1 1,-1-1-1,3 2 1,8 4-2679</inkml:trace>
  <inkml:trace contextRef="#ctx0" brushRef="#br0" timeOffset="4154.72">2468 269 5571,'-6'-6'487,"1"1"0,-1 0 0,0 0 0,-1 0 0,1 1 0,-1 0 0,0 0 0,-11-4 0,16 7-426,-1 0-1,1 1 1,-1-1 0,1 1 0,-1 0 0,1 0 0,-1 0-1,1 0 1,-1 0 0,0 0 0,1 1 0,-1-1 0,1 1-1,-1-1 1,1 1 0,0 0 0,-1 0 0,1 0 0,0 1-1,0-1 1,-1 0 0,1 1 0,0 0 0,0-1 0,1 1-1,-1 0 1,0 0 0,1 0 0,-3 4 0,-1 1-36,1 1 0,0-1 0,1 1 0,0 0-1,0 0 1,0 0 0,1 0 0,1 1 0,-1-1 0,1 1 0,1-1 0,0 13 0,0-18-25,0 1 1,0-1-1,0 1 1,1-1-1,0 1 1,-1-1-1,1 1 1,1-1-1,-1 1 0,0-1 1,1 0-1,0 0 1,0 0-1,0 0 1,0 0-1,0 0 1,0-1-1,1 1 0,-1 0 1,1-1-1,0 0 1,0 0-1,0 0 1,0 0-1,0 0 0,0-1 1,0 1-1,1-1 1,-1 0-1,0 0 1,1 0-1,4 0 1,-3 0 2,-1-1 0,0 0 0,0-1 0,0 1 0,1-1 0,-1 1 0,0-1 0,0-1 0,0 1 0,0 0 0,0-1 0,-1 0 1,1 0-1,0 0 0,-1-1 0,1 1 0,-1-1 0,0 1 0,0-1 0,0 0 0,0-1 0,4-5 0,-3 3 3,-1 1 0,1-1 0,-1 0 0,-1 0-1,1 0 1,-1 0 0,0 0 0,0-1 0,0 1-1,-1-1 1,0 1 0,-1-1 0,0-12 0,-4-1-7,8 48-12,-2-21-182,0 0-1,0-1 1,1 1-1,-1 0 1,2-1-1,-1 1 1,1-1-1,-1 0 1,2 0-1,-1-1 1,1 1-1,0-1 1,0 0 0,0 0-1,1-1 1,-1 0-1,1 1 1,0-2-1,1 1 1,-1-1-1,10 4 1,13 2-2879</inkml:trace>
  <inkml:trace contextRef="#ctx0" brushRef="#br0" timeOffset="4829.11">2972 260 5250,'-2'-3'249,"1"0"-1,-2 0 0,1 0 0,0 0 0,0 1 0,-1-1 0,0 1 1,1-1-1,-1 1 0,0 0 0,0 0 0,0 0 0,0 0 0,-1 1 1,1 0-1,0-1 0,-1 1 0,1 0 0,-1 0 0,1 1 1,-1-1-1,-4 1 0,2 0-134,0 0 1,0 1-1,0 0 1,0 1-1,1-1 1,-1 1-1,0 0 0,1 0 1,0 1-1,-1 0 1,1 0-1,-8 5 1,11-6-101,-1 0 0,1 0 0,0 1 0,0-1 0,0 0 0,0 1 0,0-1 0,0 1 0,0 0 0,1-1 0,0 1 0,-1 0 0,1 0 0,0 0 0,0 0 0,1 0 0,-1 0 0,0 0 0,1 0 0,0 1 0,0-1 0,0 0 0,0 0 0,1 4 0,0-3-13,0 1 0,0-1 0,1 0 0,-1 1 0,1-1 0,0 0-1,0 0 1,0 0 0,1-1 0,0 1 0,-1 0 0,1-1 0,0 0 0,1 0-1,-1 0 1,4 3 0,-3-3-4,1 0-1,-1 0 1,1 0 0,-1-1-1,1 0 1,0 1-1,0-2 1,0 1 0,0-1-1,0 1 1,0-1-1,1-1 1,-1 1-1,0-1 1,0 0 0,1 0-1,-1-1 1,0 1-1,0-1 1,1 0 0,-1-1-1,0 1 1,0-1-1,0 0 1,-1 0 0,1 0-1,0-1 1,-1 0-1,0 0 1,1 0 0,-1 0-1,0-1 1,-1 0-1,1 0 1,4-5-1,0-4 7,-1 0 0,0 0 0,-1-1 0,-1 0 0,0 0 0,-1 0 0,0 0 0,-1-1 0,-1 1 0,0-1 0,-1 0 0,0 0 0,-2 0 0,1 0 0,-2 1 0,-4-22 0,5 34 6,1 0 0,-1 0 0,1 0 0,-1 0 0,0 0 0,1 0 0,-1 0 0,0 0 0,0 1 0,-1-1 0,-1-3-1,2 5-5,1 0 0,0 0 0,0 0 0,0 0 0,-1-1 0,1 1 0,0 0 0,0 0 0,0 0 0,-1 0 0,1 0 0,0 0 0,0 0 0,0 0 0,-1 0 0,1 0 0,0 0 0,0 0 0,0 0 0,-1 0 0,1 0 0,0 0 0,0 0 0,0 0 0,-1 0 0,1 1 0,0-1 0,0 0 0,0 0 0,-1 0 0,1 0 0,0 0 0,0 0 0,0 1 0,0-1 0,0 0 0,-1 0 0,1 0 0,-6 19 56,3 1-50,1 0 0,1 1 0,0-1 0,2 0 0,3 26 0,-3-37-10,1 0-1,0 0 1,1 0-1,0 0 1,0 0-1,1-1 1,0 0-1,0 1 1,1-1-1,0-1 1,1 1-1,0-1 1,0 0-1,8 8 1,-12-13-6,0-1 0,1 1 0,-1 0 0,0-1 0,1 1 0,-1-1 0,1 0 0,-1 1 0,1-1 0,0-1 0,0 1 0,-1 0 0,1-1 0,0 1 0,0-1 0,0 0 0,0 0 0,-1 0 0,1 0 0,5-1 0,-4-1 0,0 1 0,0-1 0,1 0 0,-1 0 0,-1 0 0,1-1 0,0 1 0,0-1 0,-1 0 0,0 0 0,0 0 0,4-4 0,-2 0 9,0 1 0,0-1-1,-1 0 1,0 0-1,0 0 1,-1 0 0,0-1-1,0 1 1,0-1-1,-1 0 1,0 0 0,-1 0-1,0 0 1,0-11 0,-1 16 21,0 1-1,-1-1 1,1 0 0,-1 1 0,0-1 0,1 1 0,-1-1 0,0 1 0,-1 0 0,1-1 0,0 1 0,-1 0 0,1 0 0,-1 0 0,0 0 0,1 0 0,-1 0 0,0 0 0,0 1 0,-4-3 0,5 3-8,0 1 1,0-1-1,0 1 0,0 0 1,0 0-1,0-1 1,0 1-1,0 0 0,0 0 1,0 0-1,0 0 1,0 0-1,-1 0 1,1 1-1,0-1 0,0 0 1,0 1-1,0-1 1,0 0-1,-1 1 0,0 1-4,1-1-1,-1 0 1,0 1-1,1-1 1,-1 1-1,1 0 1,-1 0-1,1-1 1,0 1-1,0 0 1,0 0-1,0 0 1,-1 3-1,0 1-92,0-1 0,0 1 0,0 0 0,1 0 1,0 0-1,1 0 0,-1 0 0,1 1 0,0-1 0,0 0 0,1 0 0,0 0 0,0 0 0,1 0 1,-1 0-1,1 0 0,0-1 0,1 1 0,-1-1 0,1 1 0,0-1 0,5 6 0,13 14-3103</inkml:trace>
  <inkml:trace contextRef="#ctx0" brushRef="#br0" timeOffset="5809.34">3514 82 6547,'6'17'3692,"12"60"-2937,-12-35-545,-1-18-147,-2 1 0,0 0-1,-2-1 1,-1 28-1,0-52-59,0 0-1,0 0 1,0 0-1,0 1 1,0-1-1,0 0 1,-1 0-1,1 0 1,0 0-1,0 0 1,0 0-1,0 1 0,0-1 1,0 0-1,0 0 1,0 0-1,0 0 1,0 0-1,-1 0 1,1 0-1,0 0 1,0 0-1,0 1 1,0-1-1,0 0 1,0 0-1,-1 0 1,1 0-1,0 0 1,0 0-1,0 0 1,0 0-1,0 0 1,-1 0-1,1 0 0,0 0 1,0 0-1,0 0 1,0 0-1,0 0 1,0 0-1,-1 0 1,1 0-1,0 0 1,0 0-1,0-1 1,0 1-1,0 0 1,0 0-1,-1 0 1,1 0-1,0 0 1,0 0-1,0 0 1,0 0-1,0 0 0,0-1 1,0 1-1,0 0 1,0 0-1,0 0 1,-1 0-1,1 0 1,0-1-1,-8-8 151,7 8-125,-5-7-4,0 0 1,1-1-1,-1 0 1,2 0-1,-1 0 1,1 0-1,1-1 1,-1 1-1,2-1 1,-1 0-1,1 0 1,1 0-1,0 0 1,0-1-1,1 1 1,1 0-1,0 0 1,0 0-1,0 0 1,1 0-1,4-11 1,-3 13-21,0-1 0,0 1 0,0 0 1,1 0-1,0 0 0,1 1 0,0-1 0,0 1 1,1 0-1,7-8 0,-10 13-6,-1 0 1,0 0-1,1 0 1,0 0-1,-1 0 1,1 1-1,0-1 1,0 1-1,0 0 0,0 0 1,0 0-1,0 0 1,0 0-1,0 1 1,0-1-1,0 1 0,1 0 1,-1 0-1,0 0 1,0 1-1,0-1 1,0 1-1,0-1 0,1 1 1,-1 0-1,0 0 1,-1 0-1,1 1 1,0-1-1,0 1 0,0 0 1,2 2-1,0-1 3,-1 1 0,1 0 0,-1 0 0,0 0-1,-1 0 1,1 1 0,-1-1 0,1 1-1,-1 0 1,-1 0 0,1 0 0,-1 1 0,0-1-1,0 0 1,0 1 0,-1 0 0,0-1 0,0 1-1,-1 0 1,1-1 0,-1 1 0,0 0 0,-1 0-1,1-1 1,-1 1 0,0 0 0,-1-1 0,1 1-1,-1-1 1,0 0 0,-1 1 0,1-1 0,-1 0-1,0 0 1,0-1 0,-8 10 0,-12 2 51,22-16-51,1 0 0,-1 0 1,1 0-1,-1 1 0,1-1 0,-1 0 0,1 0 0,-1 0 0,1 0 0,-1 0 0,1 0 0,-1 0 0,1 0 0,-1 0 0,1 0 0,-1 0 0,1 0 0,-1 0 0,1-1 0,0 1 0,-1 0 0,1 0 1,-1 0-1,1-1 0,-1 1 0,1 0 0,0-1 0,-1 1 0,1 0 0,-1-1 0,1 1 0,0 0 0,0-1 0,-1 1 0,1-1 0,0 1 0,0-1 0,-1 1 0,1-1 0,0 1 0,0-1 0,0 1 1,0 0-1,0-1 0,0 1 0,-1-1 0,1 1 0,0-1 0,1 1 0,-1-1 0,0 1 0,0-1 0,0 0 0,0-2-1,0 1-1,0 0 1,1 0 0,-1 0-1,1-1 1,-1 1 0,1 0-1,0 0 1,0 0-1,-1 0 1,2 0 0,-1 0-1,0 0 1,0 0 0,0 1-1,1-1 1,-1 0-1,1 1 1,2-3 0,-1 2-2,1-1-1,0 1 1,0 0 0,0 0 0,0 0 0,0 1 0,0 0 0,0-1 0,7 0-1,-3 1 0,0 0 0,0 1 0,0-1 1,0 2-1,0-1 0,0 1 0,0 0 0,0 1 0,0 0 0,15 5 0,-15-2 10,0 0 1,0 0-1,-1 1 1,1 0-1,-1 1 0,0-1 1,-1 1-1,0 1 1,0-1-1,9 15 1,-14-19-5,1-1 1,-1 1-1,1-1 0,-1 1 1,0 0-1,0 0 1,0 0-1,0 0 1,-1 0-1,1 0 1,-1 0-1,1 0 0,-1 0 1,0 0-1,-1 0 1,1 0-1,0 0 1,-1 0-1,0-1 0,1 1 1,-1 0-1,0 0 1,0 0-1,-1 0 1,1-1-1,-1 1 1,1-1-1,-1 1 0,0-1 1,0 0-1,0 1 1,0-1-1,0 0 1,-1 0-1,1-1 0,-1 1 1,1 0-1,-4 1 1,-4 2 71,-1 0 0,0-1 0,0 0 0,0-1 0,0 0 1,0-1-1,-1 0 0,-16 1 0,20-3-55,0 0-1,0 0 1,0 0 0,0-1 0,0 0-1,0-1 1,1 0 0,-1 0 0,0-1-1,1 1 1,-1-2 0,1 1 0,-9-7-1,16 10-29,0 0 0,0 0 0,-1 0-1,1 0 1,0 0 0,0 0 0,0 0-1,0 0 1,-1 0 0,1 0 0,0 0-1,0 0 1,0 0 0,0 0 0,-1-1 0,1 1-1,0 0 1,0 0 0,0 0 0,0 0-1,0 0 1,0-1 0,-1 1 0,1 0-1,0 0 1,0 0 0,0 0 0,0-1 0,0 1-1,0 0 1,0 0 0,0 0 0,0 0-1,0-1 1,0 1 0,0 0 0,0 0-1,0 0 1,0-1 0,0 1 0,0 0 0,0 0-1,0 0 1,0-1 0,0 1 0,0 0-1,0 0 1,0 0 0,1 0 0,-1-1-1,0 1 1,0 0 0,0 0 0,0 0 0,0 0-1,0 0 1,1-1 0,16 0-475,25 5-774,15 5-2628,-23-6 523</inkml:trace>
  <inkml:trace contextRef="#ctx0" brushRef="#br0" timeOffset="6280.93">4104 222 5106,'-1'-3'253,"-1"0"0,0 0 0,0 1 0,0-1-1,0 0 1,0 1 0,0 0 0,-1-1 0,1 1-1,-1 0 1,0 0 0,0 0 0,1 1 0,-1-1-1,0 0 1,0 1 0,-1 0 0,1 0 0,0 0-1,0 0 1,-1 1 0,1-1 0,0 1 0,-1 0-1,1 0 1,0 0 0,-1 0 0,-2 1 0,1 0-223,1 0 1,0 0-1,0 1 1,0 0 0,0 0-1,0 0 1,0 0 0,1 0-1,-1 1 1,1 0-1,-1-1 1,1 1 0,0 1-1,0-1 1,0 0 0,1 1-1,-1-1 1,1 1-1,0 0 1,-3 7 0,3-5-29,0 1-1,0-1 1,1 1 0,0-1 0,1 1 0,-1 0 0,1-1 0,0 1 0,1 0 0,0-1 0,0 1 0,0-1 0,1 1-1,0-1 1,0 0 0,1 0 0,-1 0 0,1 0 0,1 0 0,3 6 0,-4-9-8,-1 0 0,0 1 0,1-1 0,0 0 0,0 0 0,0-1 0,0 1 1,1 0-1,-1-1 0,1 0 0,-1 0 0,1 0 0,0 0 0,0-1 0,-1 1 0,1-1 0,0 0 1,1 0-1,-1-1 0,0 1 0,0-1 0,0 0 0,0 0 0,0 0 0,0-1 0,1 1 0,-1-1 0,0 0 1,0 0-1,0 0 0,-1-1 0,8-3 0,-7 3 3,0-1-1,0 0 1,0 0-1,0 0 1,0-1 0,-1 1-1,0-1 1,1 0-1,-1 0 1,-1 0 0,1 0-1,-1-1 1,1 1 0,-1-1-1,-1 1 1,1-1-1,-1 0 1,2-6 0,0-4 8,-1 0 0,-1 0 1,0-1-1,-2-24 1,0 33 21,1 11-14,1 13-3,4 14 85,-3-18-95,0-1 0,1 0-1,0 0 1,8 20 0,-10-31-126,-1 0 0,1 0 0,-1-1 1,1 1-1,-1 0 0,1 0 0,0 0 1,0-1-1,-1 1 0,1 0 0,0-1 0,0 1 1,0 0-1,0-1 0,-1 1 0,1-1 1,0 1-1,0-1 0,0 0 0,0 0 1,0 1-1,0-1 0,0 0 0,1 0 1,-1 0-1,0 0 0,0 0 0,0 0 1,0 0-1,0 0 0,0 0 0,0-1 0,0 1 1,0 0-1,0-1 0,0 1 0,0-1 1,0 1-1,-1-1 0,1 1 0,0-1 1,1-1-1,9-8-2841</inkml:trace>
  <inkml:trace contextRef="#ctx0" brushRef="#br0" timeOffset="6847.04">4263 133 5731,'-1'1'480,"-1"1"1,1 0-1,0-1 1,-1 1 0,1 0-1,0 0 1,0 0-1,0 0 1,-1 4 0,-3 23 699,4-19-1099,1 0 1,1 0-1,2 16 1,-1-18-40,0-1 0,0 1 0,1-1 0,0 0-1,0 1 1,1-2 0,0 1 0,0 0 0,1-1 0,6 8 0,-9-12-41,-1-1-1,1 1 1,-1-1-1,1 0 1,0 0-1,-1 1 1,1-1 0,0 0-1,0-1 1,0 1-1,0 0 1,0 0-1,0-1 1,0 1 0,0-1-1,0 0 1,3 1-1,-3-2-2,1 1 0,-1-1 0,0 0-1,1 0 1,-1 0 0,0 0 0,0 0 0,0 0-1,0-1 1,0 1 0,0-1 0,0 1 0,0-1-1,-1 0 1,1 1 0,0-1 0,-1 0 0,3-4-1,0-1 9,-1 0 0,1 1-1,-1-2 1,-1 1 0,1 0-1,-1-1 1,0 1 0,-1-1-1,0 1 1,0-1 0,0 0-1,-1 1 1,-1-1-1,1 0 1,-1 1 0,-3-12-1,2 18 177,4 11-129,4 19 38,11 17-13,13 46-36,-28-81-41,1 0 0,-1 0 0,-1 0 0,0 1 1,0-1-1,-2 13 0,0-21 7,1 0 0,-1 0 1,1 0-1,-1 0 0,0 0 1,0 0-1,-1 0 0,1 0 0,-1 0 1,1 0-1,-1-1 0,0 1 0,0 0 1,0-1-1,0 0 0,-1 0 1,1 1-1,-1-1 0,1 0 0,-1-1 1,1 1-1,-1-1 0,0 1 0,0-1 1,0 0-1,0 0 0,0 0 0,0 0 1,0 0-1,-6 0 0,2-1 22,0 1-1,0-1 0,0 0 1,0-1-1,0 0 0,0 0 1,0 0-1,0-1 0,0 0 1,1 0-1,-1-1 0,1 0 1,-7-4-1,10 6-35,1-1 1,-1 0-1,1 0 0,-1 0 1,1-1-1,0 1 0,0 0 1,0-1-1,-3-4 0,5 7-40,0-1 0,-1 0 0,1 1 1,0-1-1,0 0 0,-1 0 0,1 1 0,0-1 0,0 0 0,0 1 0,0-1 0,0 0 0,0 0 0,0 1 0,0-1 1,0 0-1,0 0 0,1 1 0,-1-1 0,0 0 0,0 1 0,1-1 0,-1 0 0,0 1 0,1-1 0,-1 0 0,1 1 0,-1-1 1,1 1-1,-1-1 0,1 1 0,-1-1 0,1 1 0,-1-1 0,1 1 0,0-1 0,-1 1 0,1 0 0,0 0 0,-1-1 1,1 1-1,0 0 0,-1 0 0,1 0 0,1-1 0,17-4-1728,3-5-753</inkml:trace>
  <inkml:trace contextRef="#ctx0" brushRef="#br0" timeOffset="7364.84">4523 298 4850,'9'2'3612,"27"-5"-2077,-30 2-1403,0-1 0,-1 1 0,1-1 1,0 0-1,-1-1 0,0 1 0,1-1 0,-1 0 1,0-1-1,0 1 0,-1-1 0,1 0 1,-1 0-1,7-9 0,-9 11-93,-1 0 0,1 0 0,0 0 0,-1 0 0,0 0 0,0-1 0,0 1 0,0 0 0,0-1 0,0 1 0,0-1 0,-1 1 0,1-1 0,-1 0 0,0 1 0,0-1 0,0 1 0,0-1 0,0 1 1,-1-1-1,1 0 0,-1 1 0,1-1 0,-1 1 0,0-1 0,0 1 0,0 0 0,0-1 0,-1 1 0,1 0 0,-1 0 0,1 0 0,-1 0 0,0 0 0,-3-3 0,4 4-31,-1 0 0,1-1 0,0 1 0,-1 0 0,1 0 1,0 0-1,-1 1 0,1-1 0,-1 0 0,1 0 0,-1 1 0,0-1 0,1 1 1,-1-1-1,1 1 0,-1 0 0,0 0 0,1 0 0,-1 0 0,0 0 0,0 0 1,1 0-1,-1 0 0,1 1 0,-4 0 0,2 1 1,0 0-1,0 0 1,0 0-1,1 0 1,-1 0-1,0 1 1,1-1 0,0 1-1,0 0 1,0 0-1,0-1 1,-2 5-1,-1 4-2,-1 0-1,2 0 1,0 0-1,0 1 0,1 0 1,-3 18-1,6-22-3,0-1 1,0 1-1,0 0 0,1-1 0,1 1 1,-1-1-1,1 1 0,0-1 1,1 0-1,0 0 0,6 11 1,-8-16-34,0 0-1,0 0 1,1 0 0,-1 0 0,1-1 0,-1 1 0,1 0 0,0-1 0,-1 1 0,1-1 0,0 1 0,0-1 0,0 0 0,0 0 0,1 0 0,-1 0 0,0 0-1,0-1 1,0 1 0,1-1 0,-1 1 0,0-1 0,1 0 0,-1 0 0,1 0 0,-1 0 0,0 0 0,1 0 0,-1-1 0,0 1 0,1-1 0,-1 0 0,0 1-1,0-1 1,0 0 0,0 0 0,0-1 0,0 1 0,0 0 0,3-4 0,0 2-134,-1 1-464,0-1 0,0 0 0,-1 1 0,0-1 0,1 0 0,-1-1 0,4-4 0,-1 0-2639</inkml:trace>
  <inkml:trace contextRef="#ctx0" brushRef="#br0" timeOffset="10323.94">5009 121 2561,'-18'-13'3594,"16"10"-3392,-1 1 0,1 0 0,-1-1-1,0 1 1,0 0 0,0 0 0,0 1 0,0-1 0,0 1-1,0-1 1,-1 1 0,1 0 0,0 0 0,-1 1-1,1-1 1,-1 1 0,1-1 0,-1 1 0,1 0 0,0 0-1,-1 1 1,-4 0 0,-11 5 119,5-3-184,1 1 0,-25 10 0,36-13-125,0 0 0,0 0-1,-1 0 1,1 1 0,1-1 0,-1 0-1,0 1 1,0-1 0,0 1 0,1 0-1,-1-1 1,1 1 0,-1 0-1,1 0 1,0 0 0,0 0 0,0 0-1,0 0 1,0 0 0,0 1 0,0-1-1,1 0 1,-1 5 0,1-5-13,0 1 1,1-1-1,-1 0 1,1 0 0,-1 0-1,1 1 1,0-1-1,0 0 1,0 0-1,0 0 1,1 0 0,-1-1-1,0 1 1,1 0-1,-1 0 1,1-1-1,0 1 1,0-1 0,-1 0-1,1 1 1,0-1-1,0 0 1,0 0-1,0 0 1,0 0 0,0 0-1,1-1 1,-1 1-1,5 0 1,8 2 16,1-1-1,-1 0 1,21 0-1,-14-1 2,-7 0-13,-1 1-1,1 1 1,-1 0-1,18 7 1,-27-8-2,0 0 0,0 0 0,0 0 0,0 1 0,0-1 0,-1 1 0,1 1 0,-1-1 0,0 0 0,0 1 0,0 0 0,0 0 0,-1 0 0,5 8 0,-7-11 1,0 0-1,-1 1 1,1-1-1,-1 0 1,1 1-1,-1-1 1,0 0-1,0 1 1,0-1-1,0 1 1,0-1-1,0 1 0,0-1 1,0 1-1,0-1 1,0 0-1,-1 1 1,1-1-1,-1 1 1,1-1-1,-2 3 1,0-2 2,0 1 1,0 0-1,0-1 1,-1 0-1,1 1 1,0-1-1,-1 0 1,0 0-1,-3 2 1,-4 1 34,1-1 1,0 0-1,-1 0 1,0-1-1,-11 3 1,9-5 126,1 0-1,-1 0 1,0-1 0,-21-2 0,27 1-215,0 0-1,1 0 0,-1 0 0,0 0 1,1-1-1,-1 0 0,1 0 1,0-1-1,0 1 0,-7-6 0</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2:04.059"/>
    </inkml:context>
    <inkml:brush xml:id="br0">
      <inkml:brushProperty name="width" value="0.1" units="cm"/>
      <inkml:brushProperty name="height" value="0.1" units="cm"/>
      <inkml:brushProperty name="color" value="#0000FF"/>
    </inkml:brush>
  </inkml:definitions>
  <inkml:trace contextRef="#ctx0" brushRef="#br0">5 94 2289,'-1'-1'83,"1"1"0,0-1 0,0 1-1,-1-1 1,1 0 0,0 1 0,0-1 0,0 1 0,0-1 0,0 1-1,0-1 1,0 0 0,0 1 0,0-1 0,0 1 0,0-1 0,0 1-1,0-1 1,0 0 0,1 1 0,-1-1 0,0 1 0,0-1 0,1 1-1,-1-1 1,1 0 0,12-22 560,-8 14-161,3-18 1559,-7 30-2006,0 0 1,0 0-1,1 0 1,-1 0-1,1-1 1,0 1-1,0 0 1,3 3-1,4 7 16,6 8-34,-10-16-13,-1 1-1,0 0 0,-1 0 0,1 0 0,-1 0 1,0 0-1,3 11 0,-6-17-25,0 0 0,0 0-1,1 0 1,-1 0 0,0 0 0,0 0-1,0 0 1,0 0 0,0 0 0,0 0-1,0 0 1,0 0 0,0 0 0,0 0 0,0 0-1,1 0 1,-1 0 0,0 0 0,0 0-1,0 0 1,0 0 0,0 0 0,0 0-1,0 0 1,0 0 0,0 0 0,0 0-1,0 0 1,1 0 0,-1 0 0,0 1-1,0-1 1,0 0 0,0 0 0,0 0 0,0 0-1,0 0 1,0 0 0,0 0 0,0 0-1,0 0 1,0 0 0,0 0 0,0 0-1,0 0 1,0 1 0,0-1 0,0 0-1,0 0 1,0 0 0,0 0 0,4-10-2714,-4 7 2503,4-6-978</inkml:trace>
  <inkml:trace contextRef="#ctx0" brushRef="#br0" timeOffset="432.88">141 0 1825,'-7'22'4969,"-30"81"-4152,20-61-602,-27 48 0,16-87-3459,20-1 1504</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30.721"/>
    </inkml:context>
    <inkml:brush xml:id="br0">
      <inkml:brushProperty name="width" value="0.1" units="cm"/>
      <inkml:brushProperty name="height" value="0.1" units="cm"/>
      <inkml:brushProperty name="color" value="#0000FF"/>
    </inkml:brush>
  </inkml:definitions>
  <inkml:trace contextRef="#ctx0" brushRef="#br0">2 31 7299,'-1'-4'1569,"1"-1"-1377,3 2-192,0-6-1216,6 0-2722</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30.297"/>
    </inkml:context>
    <inkml:brush xml:id="br0">
      <inkml:brushProperty name="width" value="0.1" units="cm"/>
      <inkml:brushProperty name="height" value="0.1" units="cm"/>
      <inkml:brushProperty name="color" value="#0000FF"/>
    </inkml:brush>
  </inkml:definitions>
  <inkml:trace contextRef="#ctx0" brushRef="#br0">26 181 4530,'-2'-1'193,"0"0"0,0 0 0,0 0-1,0-1 1,1 1 0,-1 0 0,0-1 0,1 1 0,-1-1 0,1 0-1,0 0 1,-1 1 0,0-4 0,2 4-112,-1 0 0,1 1 1,0-1-1,0 0 0,0 0 0,0 0 0,0 0 1,0 0-1,0 1 0,0-1 0,0 0 0,0 0 1,0 0-1,0 0 0,1 0 0,-1 1 0,0-1 1,1 0-1,-1 0 0,1 1 0,-1-1 0,1 0 0,0 0 1,2-2-12,0 0 0,0 1 1,1-1-1,-1 1 0,1 0 0,-1 0 1,1 0-1,0 1 0,0-1 1,0 1-1,0 0 0,6-1 1,39-4 146,1 2 1,-1 3 0,88 8-1,33 0-141,-143-8-64,0 0 0,1-2 0,-1-2 0,30-8-1,-51 12-6,1-1 0,-1 0 0,0 0 0,0 0 0,-1-1 0,1 0 0,0 0 0,-1-1-1,0 1 1,1-1 0,-2 0 0,1-1 0,0 1 0,-1-1 0,0 0 0,0 0 0,5-8-1,-9 12 1,1 1 0,-1-1-1,0 0 1,0 1 0,1-1-1,-1 1 1,0-1-1,0 1 1,0-1 0,0 0-1,0 1 1,1-1 0,-1 1-1,0-1 1,0 0-1,-1 1 1,1-1 0,0 1-1,0-1 1,0 0 0,0 1-1,0-1 1,-1 1-1,1-1 1,0 1 0,0-1-1,-1 0 1,1 1 0,0 0-1,-1-1 1,1 1-1,-1-1 1,1 1 0,-1-1-1,1 1 1,-1 0 0,1-1-1,-1 1 1,-4 2 301,13 10-30,-5-9-262,1 0 0,0-1 0,0 1-1,0-1 1,1 1 0,-1-1 0,0-1-1,1 1 1,5 1 0,50 9 96,-34-8-80,51 11-11,1-3-1,0-4 1,1-4 0,0-3-1,0-3 1,91-15 0,-113 2 226,-53 14-217,0 0 0,0 0-1,0-1 1,0 1 0,-1-1 0,1 0-1,-1 0 1,0-1 0,6-4 0,-12 10 166,3-3-322,0 0-1,-1 0 0,1 0 0,0 1 1,-1-1-1,1 0 0,-2 3-1287,1-2 1287,1-1 0,0 0 0,0 1 1,0-1-1,0 0 0,0 1 0,0-1 1,0 1-1,0-1 0,0 0 0,0 1 1,0-1-1,0 0 0,0 1 0,0-1 1,0 1-1,0-1 0,1 0 0,-1 1 1,0-1-1,0 0 0,0 1 0,1-1 1</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1:36.887"/>
    </inkml:context>
    <inkml:brush xml:id="br0">
      <inkml:brushProperty name="width" value="0.1" units="cm"/>
      <inkml:brushProperty name="height" value="0.1" units="cm"/>
      <inkml:brushProperty name="color" value="#0000FF"/>
    </inkml:brush>
  </inkml:definitions>
  <inkml:trace contextRef="#ctx0" brushRef="#br0">56 438 4498,'-1'3'849,"0"0"-1,0 0 1,0 0 0,0 0-1,0 0 1,1 1 0,-1-1 0,1 5-1,-4-13-691,0 0 0,1 1 0,-1-2 0,1 1 0,0 0 0,0 0 0,1-1-1,-1 0 1,1 1 0,1-1 0,-2-6 0,-1-1-162,1 0 1,0 0-1,1 0 0,1-1 0,0-17 0,4-4 62,2-1 0,10-38 0,-12 58-55,-2 9 5,1 0 1,-1 0-1,1 0 1,0 0-1,1 1 1,0-1-1,0 1 1,0-1-1,1 1 1,0 0-1,0 0 1,0 1-1,6-6 1,-8 9-7,5-4 4,1-1 0,1 1 0,-1 0 0,1 1 0,10-5 0,-16 9-7,0 0 0,0 0 1,1 0-1,-1 0 0,0 1 0,0 0 0,1 0 0,-1 0 1,0 0-1,0 0 0,1 0 0,-1 1 0,0 0 0,0 0 1,0-1-1,0 2 0,0-1 0,0 0 0,5 4 1,1 0 8,-1 1 0,0 0 1,0 0-1,-1 1 1,0 0-1,0 1 1,-1-1-1,0 1 1,7 11-1,1 6 37,22 53 0,-31-63 22,0 1 0,4 28 0,1 6 206,-8-43-211,-2 0 0,1 1 1,-1-1-1,0 1 0,-1-1 1,0 1-1,-2 8 0,1 4 94,-6 36 230,13-61-368</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7:58.71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20 1 5715,'-1'0'84,"-1"0"0,1 0 1,0 1-1,0-1 0,-1 0 1,1 1-1,0-1 0,0 1 1,0 0-1,0-1 0,0 1 1,0 0-1,0 0 0,0 0 1,-2 1-1,4-1-26,0 1-1,0-1 1,0 0-1,0 0 1,0 0-1,0 0 1,1 0-1,-1-1 1,0 1-1,0 0 1,1 0 0,-1-1-1,0 1 1,1-1-1,-1 1 1,1-1-1,1 0 1,14 6 138,1-1 1,-1-1-1,1-1 0,25 2 1,83-2 252,-69-3-304,419-8 325,175 6-411,-620 5-89,-20-1-71,-15 0-136,-133 11 289,30 0-43,-805 74 610,804-78-331,86-8-69,75-5-129,278-25 22,531-30-162,-712 49-80,7 0-437,-342 16 667,-274 44 0,-180 79 829,615-124-886,-19 5 160,1 1 1,-72 29 0,114-40-204,0 0 0,0 0 1,0 0-1,0 1 1,-1-1-1,1 0 0,0 0 1,0 0-1,0 0 1,-1 0-1,1 0 0,0 0 1,0 1-1,0-1 0,0 0 1,0 0-1,0 0 1,-1 0-1,1 1 0,0-1 1,0 0-1,0 0 1,0 0-1,0 1 0,0-1 1,0 0-1,0 0 1,0 0-1,0 1 0,0-1 1,0 0-1,0 0 1,0 0-1,0 1 0,0-1 1,0 0-1,0 0 0,0 0 1,0 1-1,0-1 1,0 0-1,1 0 0,-1 0 1,0 1-1,0-1 1,0 0-1,0 0 0,0 0 1,0 0-1,1 0 1,-1 1-1,0-1 0,0 0 1,0 0-1,0 0 1,1 0-1,-1 0 0,0 0 1,0 0-1,0 0 1,1 0-1,-1 0 0,15 7 5,2-3 7,0-2 0,0 0 0,0 0 0,0-2 0,33-3 0,430-36 87,232-8-523,-687 49 353,4-2-77,-256 45 225,139-29-61,-132 27 131,-327 108 0,540-148-131,-8 2 66,1 0 1,-27 15 0,41-20-82,0 0 1,0 0 0,-1 0-1,1 0 1,0 0 0,0 1-1,0-1 1,-1 0 0,1 0-1,0 0 1,0 1 0,0-1-1,0 0 1,0 0 0,-1 1-1,1-1 1,0 0 0,0 0-1,0 1 1,0-1 0,0 0-1,0 0 1,0 1 0,0-1-1,0 0 1,0 1 0,0-1-1,0 0 1,0 0 0,0 1-1,0-1 1,0 0 0,0 0-1,1 1 1,-1-1 0,0 0-1,0 0 1,0 1 0,0-1-1,0 0 1,1 0 0,-1 0-1,0 1 1,0-1 0,0 0-1,1 0 1,-1 0-1,0 0 1,0 1 0,0-1-1,1 0 1,-1 0 0,0 0-1,1 0 1,-1 0 0,0 0-1,0 0 1,1 0 0,-1 0-1,0 0 1,0 0 0,1 0-1,19 6-1,-3-6 14,-1 0 0,0-1 0,1 0 0,20-6 0,-8 3-4,96-16 18,464-61 26,-487 68-85,-40 5-199,109-1 1,-159 8 214,-30 2 35,-240 37 84,-424 120 0,667-154-64,12-3-21,1-1-1,-1 1 0,1 0 1,-1-1-1,1 1 1,0 0-1,0 0 1,-1 1-1,1-1 0,-3 3 1,17-1 18,39-7 23,77-18 0,-36 6-57,519-53-905,-954 121 906,147-18 0,-133 9-419,188-30-2977,119-10 1170</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2:56.678"/>
    </inkml:context>
    <inkml:brush xml:id="br0">
      <inkml:brushProperty name="width" value="0.1" units="cm"/>
      <inkml:brushProperty name="height" value="0.1" units="cm"/>
      <inkml:brushProperty name="color" value="#0000FF"/>
    </inkml:brush>
  </inkml:definitions>
  <inkml:trace contextRef="#ctx0" brushRef="#br0">85 40 4866,'-9'-13'1642,"9"13"-1577,0 0 1,0-1 0,0 1 0,0 0 0,0-1 0,0 1-1,0 0 1,-1 0 0,1-1 0,0 1 0,0 0 0,0-1-1,0 1 1,0 0 0,0 0 0,-1 0 0,1-1-1,0 1 1,0 0 0,0 0 0,-1-1 0,1 1 0,0 0-1,0 0 1,-1 0 0,1 0 0,0 0 0,0-1 0,-1 1-1,1 0 1,0 0 0,-1 0 0,1 0 0,0 0 0,0 0-1,-1 0 1,1 0 0,0 0 0,-1 0 0,1 0-1,0 0 1,0 0 0,-1 0 0,1 0 0,0 0 0,-1 1-1,1-1 1,0 0 0,0 0 0,-1 0 0,1 0 0,0 0-1,0 1 1,0-1 0,-1 0 0,1 0 0,0 1-1,0-1 1,0 0 0,-1 0 0,1 0 0,0 1 0,0-1-1,0 0 1,0 1 0,0-1 0,0 1 0,-9 13 7,1 1 1,0 0-1,1 0 1,1 0-1,1 1 1,0 0-1,1 1 1,0-1-1,2 1 1,0-1-1,0 19 1,2-7-34,1 0 0,1 0 0,1 0 1,2 0-1,15 51 0,-16-67-37,1-1 0,0 0-1,0 0 1,13 18 0,-15-25-3,1 1 0,0 0-1,-1-1 1,2 0 0,-1 0-1,0 0 1,1 0 0,0-1-1,-1 0 1,1 0 0,9 4 0,-12-7 2,1 1 1,0-1 0,-1 0-1,1 0 1,-1 0 0,1 0 0,0 0-1,-1-1 1,1 1 0,-1-1 0,1 0-1,-1 0 1,1 0 0,-1 0 0,0 0-1,0 0 1,1-1 0,-1 1-1,0-1 1,0 1 0,0-1 0,3-3-1,0 0 23,1-1 0,-1 0 0,0-1 0,0 1 0,-1-1 0,4-8 0,0-5-13,-1 0 0,-1 0 0,-1-1 0,-1 0 0,-1 0 0,-1 0 0,0 0 0,-2-1 0,0 1 0,-2 0 0,0 0 0,-1 0 0,-11-36 0,10 46-33,1 0-1,-2 1 1,1-1-1,-2 1 1,-11-18-1,14 24 12,0 0-1,0 1 0,0-1 0,-1 0 0,1 1 1,-1 0-1,0 0 0,0 0 0,0 0 0,0 1 1,-1-1-1,1 1 0,-1 0 0,1 1 0,-10-3 1,11 3-64,-1 1 0,1 0 0,-1 0 0,1 0 0,-1 0 1,0 1-1,1-1 0,-1 1 0,1 0 0,0 0 0,-1 0 1,1 1-1,0-1 0,-1 1 0,1-1 0,0 1 0,0 0 1,0 1-1,1-1 0,-1 0 0,0 1 0,-2 4 0,0-1-217,1 0 1,0 0-1,0 1 0,0-1 0,1 1 0,0 0 0,1 0 0,-1 0 0,-1 13 0,0 18-1656</inkml:trace>
  <inkml:trace contextRef="#ctx0" brushRef="#br0" timeOffset="421.02">400 421 4434,'4'85'4477,"-9"42"-3019,2-84-1033,2-34-403,0-2-16,3-9-42,14-35-4809,-5 16 2858</inkml:trace>
  <inkml:trace contextRef="#ctx0" brushRef="#br0" timeOffset="795.73">540 63 4610,'13'-2'5756,"45"-7"-5213,-38 6-490,-16 3-82,-1 0 1,0 0-1,0 0 1,1-1-1,-1 0 0,0 1 1,0-1-1,0 0 0,0 0 1,0-1-1,5-2 0,-8 4-39,0-1 0,0 1 0,-1 0 0,1-1 0,0 1 0,0-1 0,0 1-1,-1-1 1,1 1 0,0 0 0,-1-1 0,1 1 0,0 0 0,-1-1 0,1 1 0,0 0 0,-1-1-1,1 1 1,-1 0 0,1 0 0,-1 0 0,1-1 0,-1 1 0,1 0 0,0 0 0,-1 0 0,1 0-1,-1 0 1,1 0 0,-1 0 0,1 0 0,-1 0 0,1 0 0,-1 0 0,1 0 0,-1 0 0,0 1 0,-24-1-2507,5 2 961</inkml:trace>
  <inkml:trace contextRef="#ctx0" brushRef="#br0" timeOffset="1461.94">517 66 3073,'-6'8'4429,"6"-8"-4196,0 1 0,0-1 0,-1 1 0,1 0 0,0-1 0,0 1 0,0-1 0,0 1 0,1-1 0,-1 1 0,0 0 0,-1 33-423,0-16 666,-6 19-339,4-24-80,1 0-1,0 1 1,0-1 0,2 1-1,0 19 1,1-35-38,0-1 0,0 0-1,1 1 1,-1-1 0,1 1 0,-1-1 0,1 1-1,0 0 1,0 0 0,0 0 0,0 0 0,0 0-1,0 0 1,1 1 0,-1-1 0,5-2 0,3-3 61,1 1 1,-1 0 0,15-6 0,-22 11-79,0 1-1,1-1 1,-1 0 0,0 1-1,0 0 1,0 0 0,1 0-1,-1 0 1,0 1 0,0-1-1,0 1 1,0 0 0,0 0-1,0 0 1,0 0 0,0 0 0,0 1-1,0-1 1,0 1 0,-1 0-1,1 0 1,-1 0 0,1 0-1,-1 0 1,0 1 0,0-1-1,0 0 1,3 5 0,2 4 14,0 0 1,0 0 0,-1 1 0,-1 0 0,7 20-1,-9-26-7,-2 0-1,1 1 0,-1 0 0,0-1 0,0 1 0,-1 0 0,1 0 1,-2 0-1,1-1 0,-1 1 0,0 0 0,0-1 0,-1 1 0,0 0 1,0-1-1,-1 0 0,-2 7 0,2-9 16,0 0 0,1-1-1,-1 1 1,-1-1 0,1 1 0,0-1 0,-1 0 0,1 0-1,-1 0 1,0-1 0,0 1 0,0-1 0,-1 0-1,1 0 1,0-1 0,-1 1 0,1-1 0,-1 0-1,0 0 1,1 0 0,-1-1 0,1 0 0,-1 0-1,0 0 1,-5-1 0,2 0 54,0-1 0,0 0 1,0 0-1,-11-5 0,17 7-72,1-1 1,-1 0-1,0 1 1,0-1-1,0 0 1,0 0-1,0 0 1,1 0-1,-1-1 1,0 1-1,1 0 1,-1-1-1,1 1 1,0-1-1,-1 0 1,1 1-1,0-1 1,0 0-1,0 0 1,0 1-1,-1-4 1,2 4-47,59-6-4018,-37 4 1961,0-1-811</inkml:trace>
  <inkml:trace contextRef="#ctx0" brushRef="#br0" timeOffset="2414.12">881 17 4178,'-7'-5'6142,"8"13"-4581,2 13-1439,-3 5-36,-1 0 1,-1 0-1,-7 30 0,-1 19-68,4-63-6,4-10 10,5-5 29,1 2-55,1 0-1,-1 1 0,0 0 1,0 0-1,1 0 1,-1 1-1,0 0 1,1-1-1,6 3 1,36 4-34,-44-7 41,1 0-1,-1 0 1,1-1-1,-1 0 1,1 1-1,-1-1 1,0 0-1,0-1 1,1 1-1,-1-1 1,0 1-1,0-1 0,0 0 1,-1 0-1,1 0 1,0-1-1,-1 1 1,1 0-1,-1-1 1,0 0-1,0 0 1,0 1-1,0-1 1,-1 0-1,1 0 1,2-7-1,-2 2 4,1 0 0,-1 0 0,-1 0 0,1 0 0,-1 0 0,-1 0 0,0 0 1,0 0-1,0 0 0,-3-12 0,2 7 3,1 12-7,0 1 0,0-1 0,0 0 0,0 0 0,0 0 0,-1 1 0,1-1-1,0 0 1,0 0 0,-1 1 0,1-1 0,0 0 0,-1 0 0,1 1 0,0-1 0,-1 0 0,1 1 0,-1-1 0,1 1 0,-1-1 0,0 0-1,1 1 1,-1-1 0,0 1 0,1 0 0,-2-1 0,7 72 432,-4-44-401,3 37 100,-4 1 1,-9 80-1,9-136-371,3-11-389,7-18-1253,2-4-84,1 5-370</inkml:trace>
  <inkml:trace contextRef="#ctx0" brushRef="#br0" timeOffset="3137">1205 160 6227,'-7'-22'2785,"6"19"-2636,-1 0 0,1 0 0,0 0 0,0 0 0,0 0 0,1 0 0,-1 0 0,1 0 0,-1 0 0,1 0 0,0-1 0,0 1-1,0 0 1,1 0 0,-1 0 0,1 0 0,0-1 0,0 1 0,0 0 0,0 0 0,0 1 0,4-6 0,-1 2-120,1 1 0,0 0 1,1 0-1,-1 0 0,1 1 0,0 0 1,0 0-1,0 0 0,0 1 1,1 0-1,-1 0 0,1 0 0,0 1 1,0 0-1,0 1 0,11-2 1,-15 3-28,1 0 0,-1 0 1,1 0-1,-1 0 0,1 1 1,-1-1-1,0 1 0,1 0 1,-1 0-1,0 0 0,0 1 1,0-1-1,0 1 0,0-1 1,0 1-1,0 0 0,0 0 1,0 1-1,-1-1 0,0 0 1,1 1-1,-1 0 0,0-1 1,0 1-1,0 0 0,0 0 1,-1 0-1,1 0 0,-1 1 1,0-1-1,0 0 0,0 0 1,0 1-1,-1-1 0,1 1 1,-1 3-1,1 1 7,-1 1 0,0-1 0,-1 0 0,1 1 1,-2-1-1,1 0 0,-1 0 0,0 0 0,-1 0 0,-4 9 0,-6 11 16,-24 37-1,15-28-8,-42 69 72,41-72-82,23-35-7,1 0 0,0-1 1,0 1-1,-1 0 0,1 0 1,0-1-1,0 1 0,0 0 0,0 0 1,0 0-1,1 0 0,-1 0 1,0 1-1,0-1 0,1 0 1,-1 0-1,0 1 0,1-1 1,2 0-1,-1 0-3,1 1 1,-1 0-1,1 0 0,-1 0 1,1 0-1,-1 0 1,1 1-1,5 0 1,8 5-18,-1 0 0,31 15 1,-25-10 16,-13-7 6,0-1 0,1 0 0,-1 0 0,1-1 0,0 0 0,-1-1 0,1 0 0,0 0 0,12-1 0,-18-1 1,1 1-1,-1-1 1,0 0-1,1 0 1,-1 0-1,0 0 1,0-1-1,0 0 1,0 0-1,0 0 0,0 0 1,-1-1-1,1 1 1,-1-1-1,0 0 1,1 0-1,-1 0 1,-1-1-1,1 1 1,0-1-1,-1 1 1,4-9-1,-3 6-74,0 1 0,0-1-1,-1 0 1,0 0 0,-1-1 0,1 1-1,-1 0 1,0 0 0,-1-1 0,1 1-1,-2-10 1,-8 4-3362</inkml:trace>
  <inkml:trace contextRef="#ctx0" brushRef="#br0" timeOffset="3706.98">1786 285 8628,'4'-3'992,"-5"-7"-463,1 3-353,-2-3-176,2 4-561,3-8-4913</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2:51.645"/>
    </inkml:context>
    <inkml:brush xml:id="br0">
      <inkml:brushProperty name="width" value="0.1" units="cm"/>
      <inkml:brushProperty name="height" value="0.1" units="cm"/>
      <inkml:brushProperty name="color" value="#0000FF"/>
    </inkml:brush>
  </inkml:definitions>
  <inkml:trace contextRef="#ctx0" brushRef="#br0">35 247 1953,'-16'-9'7495,"16"9"-7237,0-1 1,-1 0-1,42 15 2594,-25-13-2729,1-2-1,0 0 0,0-1 1,30-7-1,7 1-944,-69 4-4949,6 1 2567</inkml:trace>
  <inkml:trace contextRef="#ctx0" brushRef="#br0" timeOffset="504.3">1 33 6083,'3'-1'3945,"15"-3"-2872,1 6-816,0-1 0,0 0-1,0-2 1,1 0 0,-1-1 0,23-6-1,-10 3-204,-30 5-55,-1 0-1,1 0 1,-1-1 0,0 1 0,1-1 0,-1 1-1,1-1 1,-1 1 0,0-1 0,1 1-1,-1-1 1,0 0 0,0 0 0,0 0-1,0 0 1,0 0 0,1 0 0,-1-1 0,0 1-144</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1:41.597"/>
    </inkml:context>
    <inkml:brush xml:id="br0">
      <inkml:brushProperty name="width" value="0.1" units="cm"/>
      <inkml:brushProperty name="height" value="0.1" units="cm"/>
      <inkml:brushProperty name="color" value="#0000FF"/>
    </inkml:brush>
  </inkml:definitions>
  <inkml:trace contextRef="#ctx0" brushRef="#br0">15 692 3426,'-14'-5'10247,"78"8"-9361,81-4-860,-142 1-362,-19 0-5997</inkml:trace>
  <inkml:trace contextRef="#ctx0" brushRef="#br0" timeOffset="510.43">78 483 3009,'-12'-8'8618,"19"10"-7517,-2 1-972,2-1 0,-1 0 0,0 0 0,0 0 0,8 0 0,6-1-85,-1-2-1,1 0 1,-1-1-1,1-1 1,28-8 0,-39 5-269</inkml:trace>
  <inkml:trace contextRef="#ctx0" brushRef="#br0" timeOffset="2268.35">951 785 3538,'-57'7'5015,"12"-1"-1533,7 2-1302,38-8-2164,0 0-1,0 0 0,0 0 1,-1 0-1,1 0 0,0 0 1,0 0-1,0 0 1,0 0-1,0-1 0,0 1 1,0 0-1,-1 0 0,1 0 1,0 0-1,0 0 0,0 0 1,0 0-1,0 0 1,0 0-1,-1 1 0,1-1 1,0 0-1,0 0 0,0 0 1,0 0-1,0 0 0,0 0 1,0 0-1,0 0 0,-1 0 1,1 0-1,0 0 1,0 0-1,0 0 0,0 0 1,0 1-1,0-1 0,0 0 1,0 0-1,0 0 0,0 0 1,0 0-1,0 0 1,0 0-1,0 1 0,-1-1 1,1 0-1,0 0 0,0 0 1,0 0-1,0 0 0,0 0 1,0 0-1,0 1 0,0-1 1,1 0-1,-1 0 1,0 0-1,0 0 0,0 0 1,0 0-1,0 1 0,0-1 1,0 0-1,0 0 0,0 0 1,0 0-1,24 1 165,473-38 311,-340 22-403,91-11 17,139-10-13,-238 28-79,109-11-108,-240 16 107,33-5 25,-1 1 0,1 3 0,91 4 0,-100 3 29,-51-3-884,1 1-1,-1 0 1,1 1-1,-1 0 1,-9 3-1,-10 3-2817</inkml:trace>
  <inkml:trace contextRef="#ctx0" brushRef="#br0" timeOffset="63255.39">781 140 5571,'-1'-1'132,"0"1"0,-1-1 1,1 1-1,-1 0 0,1 0 1,-1-1-1,1 1 1,-1 0-1,1 1 0,-1-1 1,1 0-1,-1 0 0,1 1 1,-1-1-1,1 0 1,-1 1-1,1 0 0,0-1 1,-1 1-1,1 0 0,0-1 1,0 1-1,-1 0 1,1 0-1,0 0 0,0 0 1,0 0-1,0 1 0,0-1 1,0 0-1,1 0 1,-1 1-1,0-1 0,1 0 1,-1 1-1,0 2 0,-5 8-114,2 1-1,-1 0 0,-2 16 0,5-21 304,-3 12-182,1 0 0,1 0 0,1 1-1,1 37 1,1-50-126,1-1 1,0 1-1,0-1 0,0 1 1,1-1-1,0 1 0,1-1 1,0 0-1,0 0 0,0 0 1,1-1-1,0 1 0,0-1 1,0 0-1,1 0 0,7 7 1,-10-11-16,-1-1 0,1 0 1,-1 0-1,0 0 1,1 0-1,0 0 0,-1 0 1,1 0-1,0 0 0,-1 0 1,1-1-1,0 1 0,0-1 1,0 1-1,-1-1 0,1 0 1,0 0-1,0 0 1,0 0-1,0 0 0,0 0 1,2-1-1,-1 0 7,-1 0 0,0 0 0,0-1 0,0 1 0,0-1 0,0 1 0,0-1 1,0 0-1,0 0 0,-1 0 0,1 0 0,-1 0 0,1 0 0,1-4 0,1-4 17,1 0 0,-2 0 0,1-1 0,-1 1 0,-1-1 0,2-14 0,-2-3-12,-1 0-1,-2 0 1,-3-31 0,2 44-5,-1 0 0,0 0 0,-1 0 0,-1 1 0,0-1 1,-1 1-1,-9-16 0,15 29-3,-1-1-1,0 1 1,1-1 0,-1 1 0,0 0-1,0-1 1,0 1 0,0 0 0,-1 0-1,1-1 1,0 1 0,0 0-1,-1 0 1,1 0 0,-1 1 0,1-1-1,-1 0 1,1 0 0,-1 1 0,1-1-1,-1 1 1,0 0 0,1-1 0,-1 1-1,0 0 1,1 0 0,-1 0 0,0 0-1,1 0 1,-1 0 0,0 0 0,1 1-1,-1-1 1,0 1 0,1-1 0,-1 1-1,1 0 1,-1-1 0,1 1 0,-1 0-1,1 0 1,0 0 0,-2 2-1,-1 0-84,0 0 0,1 1 0,0 0 0,-1 0 0,1 0 0,1 0 0,-1 1 0,1-1 0,-1 1 0,1-1 0,1 1 0,-1 0 0,1-1 0,-2 9 0,2-2-549,0 0 0,1 0-1,2 14 1,4 12-1670</inkml:trace>
  <inkml:trace contextRef="#ctx0" brushRef="#br0" timeOffset="63696.8">1022 368 3602,'-3'0'2673,"0"12"-2017,-3 2-64,6 10-31,-3-1-209,0 8-144,1-7-64,-4-4 0,3 4-128,3-12 0,3 0 0,-3-4-32,0-7-48,6-1-416,6-9-3330</inkml:trace>
  <inkml:trace contextRef="#ctx0" brushRef="#br0" timeOffset="64119.37">1219 102 4434,'-12'6'5923,"11"-5"-5744,-11 25 870,-5 35-1341,15-46 337,1 0 0,0 0 0,1 0-1,1 0 1,0 0 0,1 0 0,1 0 0,0 0-1,1-1 1,6 16 0,-6-22-21,0 0 0,0 0 0,0 0 0,1 0 0,0-1 0,1 0 0,0 0 0,0 0 0,0-1 1,1 0-1,0 0 0,0-1 0,0 0 0,1 0 0,-1 0 0,1-1 0,16 6 0,-21-9-26,0 0 1,0 0-1,0 0 0,0 0 1,0 0-1,0 0 0,0-1 1,0 0-1,0 1 0,0-1 1,0 0-1,1-1 1,-1 1-1,0-1 0,0 1 1,0-1-1,0 0 0,0 0 1,0 0-1,0 0 0,0-1 1,0 1-1,-1-1 0,1 0 1,-1 0-1,1 0 0,-1 0 1,0 0-1,1 0 1,-1-1-1,0 1 0,0-1 1,1-2-1,0 0 3,-1 1 0,0-1 0,-1 0 0,1 0 0,-1 1 0,1-1 0,-1 0 0,-1 0 0,1 0 0,-1-1 0,0 1 0,0 0 0,-1 0 0,1 0 0,-1 0 0,0 0 0,0 0 0,-1 1 0,1-1 0,-1 0 0,0 0 0,-1 1 0,1-1 0,-1 1 0,0 0 0,0 0 0,-4-5 0,4 6 0,1 1 0,-1-1 0,1 0 0,-1 1 0,0 0 0,0-1 0,0 1 0,0 0 1,0 1-1,0-1 0,0 1 0,-1-1 0,1 1 0,-1 0 0,1 0 0,-1 0 0,1 1 0,-1-1 0,0 1 1,1 0-1,-1 0 0,1 0 0,-1 1 0,0-1 0,1 1 0,-1 0 0,1 0 0,-1 0 0,1 0 1,0 0-1,-1 1 0,1 0 0,0 0 0,0 0 0,0 0 0,0 0 0,-4 4 0,5-3-53,-1-1 0,1 0 0,0 1 0,0 0-1,0-1 1,0 1 0,1 0 0,-1 0 0,1 0-1,0 0 1,0 0 0,0 0 0,0 0 0,0 1-1,1-1 1,-1 0 0,1 6 0,0-7-138,0 1 0,1-1-1,-1 0 1,1 0 0,-1 0 0,1 0 0,0 0 0,0 0 0,0 0-1,0 0 1,0 0 0,0 0 0,1-1 0,-1 1 0,1 0 0,-1-1-1,3 3 1,12 5-2526</inkml:trace>
  <inkml:trace contextRef="#ctx0" brushRef="#br0" timeOffset="64942.1">1524 45 2065,'21'5'6187,"25"-7"-6350,-38 2 627,74-8-205,-84 7-101,-7-4-96,0 1-1,0 0 1,0 0 0,-10-2 0,14 5 37,0 1 1,1-1-1,-1 1 1,1 0-1,-1 0 1,0 1-1,1-1 1,-1 1-1,1 0 1,-1 0-1,1 1 1,0-1-1,-8 4 1,9-3-73,1 0 1,-1 1 0,0-1 0,1 1 0,-1 0-1,1-1 1,0 1 0,0 0 0,0 0 0,0 0-1,1 1 1,-1-1 0,1 0 0,0 1 0,0-1-1,0 0 1,0 1 0,0 3 0,-1 3-17,1-1 0,1 0 0,0 0 0,0 10 0,1-16-11,-1 0 0,0 0 0,1 0 0,-1 0 0,1-1 0,0 1 1,0 0-1,0 0 0,0-1 0,0 1 0,1-1 0,-1 1 0,1-1 0,0 0 0,0 1 0,0-1 0,3 3 0,-2-5 25,-1 0 0,1 0 0,0 0-1,-1-1 1,1 1 0,0-1 0,-1 0 0,1 0 0,-1 0 0,1 0 0,-1 0 0,0 0 0,1-1 0,-1 1 0,0-1-1,3-2 1,21-10 83,-21 13-106,0 0 0,-1 0 1,1 1-1,0 0 1,-1 0-1,1 0 0,0 0 1,-1 1-1,1 0 0,-1 0 1,1 0-1,-1 1 0,1-1 1,-1 1-1,0 0 0,0 0 1,0 1-1,0-1 1,0 1-1,0 0 0,-1 0 1,1 0-1,-1 0 0,0 1 1,0-1-1,0 1 0,0 0 1,2 4-1,-2-3 3,0 0-1,0 0 0,-1 0 1,1 0-1,-1 0 0,0 1 1,-1-1-1,1 1 1,-1-1-1,0 1 0,0 0 1,-1-1-1,0 1 0,0 0 1,0-1-1,-1 1 1,0 0-1,0-1 0,0 1 1,-1-1-1,1 1 0,-1-1 1,-3 6-1,3-7 42,-1-1 0,1 1 0,0 0-1,-1-1 1,0 0 0,0 0 0,0 0 0,0 0 0,-1 0-1,1-1 1,-1 1 0,1-1 0,-1 0 0,0 0-1,0 0 1,0-1 0,0 1 0,0-1 0,0 0 0,-1 0-1,1 0 1,0-1 0,0 1 0,-1-1 0,1 0-1,0-1 1,-1 1 0,1-1 0,0 0 0,0 0 0,0 0-1,-1 0 1,1-1 0,0 1 0,1-1 0,-1 0 0,0-1-1,0 1 1,-3-3 0,1-3-490,13 8-560,9 0-251,4-1-599,-1 9-691</inkml:trace>
  <inkml:trace contextRef="#ctx0" brushRef="#br0" timeOffset="65303.37">1925 227 7139,'43'39'4365,"-27"-24"-4193,0 1 1,-1 1-1,-1 1 0,12 18 1,-6-13 29,-11-17-1059</inkml:trace>
  <inkml:trace contextRef="#ctx0" brushRef="#br0" timeOffset="65743.21">2093 166 4882,'0'8'917,"-1"-1"-1,0 0 1,0 0-1,-1 0 1,0 0 0,0 0-1,-5 9 1,-29 51-781,4-9 196,29-52-354,-2 7-57,-1 0 0,-1 0 0,0-1 1,-1 1-1,0-2 0,-18 19 1</inkml:trace>
  <inkml:trace contextRef="#ctx0" brushRef="#br0" timeOffset="66724.36">2440 4 4898,'-11'-3'3928,"5"11"-2419,3-5-1514,-2 7 80,0 0 0,0 1 0,1-1-1,0 1 1,1 0 0,0 0 0,0 0 0,2 1 0,-1-1-1,1 1 1,1-1 0,1 17 0,0-17-40,0 0 0,0 0 0,1 0 0,1-1 1,-1 1-1,2-1 0,0 0 0,0 0 0,0 0 0,2 0 0,-1-1 0,1 1 1,9 10-1,-13-18-31,0 0-1,-1-1 1,1 1 0,0 0 0,0-1 0,-1 1 0,1-1-1,0 0 1,1 0 0,-1 0 0,0 0 0,0 0 0,0 0-1,1-1 1,-1 1 0,0-1 0,1 1 0,-1-1 0,0 0-1,5 0 1,-5-1 4,1 1 0,0-1 0,0 0 0,0-1 0,-1 1 0,1 0-1,-1-1 1,1 0 0,-1 1 0,1-1 0,-1 0 0,0 0 0,0 0 0,2-4 0,3-3 11,0 0 0,-1-1 0,-1 1 0,0-2 0,0 1 1,-1 0-1,4-17 0,-5 14-15,-1 1 1,-1 0-1,0-1 0,0 1 1,-2 0-1,1-1 1,-4-13-1,4 22-2,-1-1-1,0 0 1,0 1 0,0-1-1,0 1 1,-1-1 0,0 1-1,0 0 1,0-1 0,-1 1-1,1 0 1,-1 1 0,0-1-1,0 0 1,0 1 0,-1 0 0,1-1-1,-1 1 1,1 1 0,-1-1-1,-6-3 1,8 6-16,0-1 0,0 1-1,0-1 1,0 1 0,1 0 0,-1 0 0,0 0-1,0 0 1,0 0 0,0 0 0,0 1 0,0-1 0,1 0-1,-1 1 1,0 0 0,0-1 0,1 1 0,-1 0-1,0 0 1,1 0 0,-1 0 0,1 0 0,-1 0 0,1 1-1,-1-1 1,1 0 0,0 1 0,0-1 0,0 1-1,0 0 1,0-1 0,-2 4 0,0 1-276,0 0 0,1 0 1,-1 0-1,1 0 0,1 0 0,-1 0 0,1 1 1,-1 9-1,2 11-1418,5 4-813</inkml:trace>
  <inkml:trace contextRef="#ctx0" brushRef="#br0" timeOffset="67145.28">2765 415 4610,'0'0'2081,"-3"8"1024,3-9-3073,3 2-96,-3-5-624,0 7-224,1-10-673</inkml:trace>
  <inkml:trace contextRef="#ctx0" brushRef="#br0" timeOffset="68037.36">2888 95 3394,'-6'0'5257,"6"-1"-5178,-8 19 871,-5 24-1266,10-31 389,1 2-1,1-1 1,-1 0 0,2 0-1,0 0 1,0 0-1,1 1 1,3 12 0,-2-17-64,-1-1 1,1 0 0,1 0-1,-1-1 1,1 1-1,0 0 1,1-1 0,0 0-1,0 0 1,0 0 0,0 0-1,1-1 1,0 1-1,11 7 1,-15-11-8,0-1-1,1 0 1,-1 0 0,1 0 0,-1 0-1,1-1 1,-1 1 0,1 0-1,0-1 1,-1 1 0,1-1-1,0 1 1,-1-1 0,1 0 0,0 0-1,0 0 1,-1 0 0,1 0-1,0 0 1,0 0 0,-1-1 0,1 1-1,3-2 1,-3 1 12,1-1 0,-1 0 0,1 1 0,-1-1 0,0 0 1,0-1-1,0 1 0,0 0 0,0-1 0,-1 1 0,1-1 0,2-4 0,1-5 13,0-1 0,-1 0-1,-1 1 1,0-1 0,2-16-1,-4 15-20,0 0 1,-1 0-1,-1 1 1,0-1-1,-1 0 0,0 0 1,-1 1-1,0-1 0,-1 1 1,-1 0-1,0 0 0,-1 0 1,0 1-1,-1 0 0,-10-13 1,17 24-17,-1 0 1,0-1 0,1 1-1,-1 0 1,0 0 0,0 0 0,1 0-1,-1 0 1,0 0 0,0 0 0,0 0-1,0 1 1,0-1 0,0 0 0,-1 1-1,1-1 1,0 0 0,0 1-1,0-1 1,-1 1 0,1 0 0,0-1-1,-1 1 1,1 0 0,0 0 0,0 0-1,-1 0 1,1 0 0,0 0 0,-1 0-1,1 1 1,0-1 0,-1 0-1,1 1 1,0-1 0,0 1 0,0-1-1,-1 1 1,1-1 0,0 1 0,0 0-1,0 0 1,0 0 0,0-1 0,0 1-1,0 0 1,0 0 0,1 0-1,-1 1 1,0-1 0,0 2 0,-3 2-319,0 1 1,1 0-1,0 0 1,1 0-1,-1 1 1,1-1 0,1 1-1,-1-1 1,0 9-1,0 9-2049</inkml:trace>
  <inkml:trace contextRef="#ctx0" brushRef="#br0" timeOffset="68792.39">3129 49 5603,'2'13'3830,"3"49"-3232,-6-24-458,-5 73-32,6-111-104,0 0-1,0 1 0,0-1 0,0 1 0,0-1 0,1 0 1,-1 1-1,0-1 0,0 1 0,0-1 0,0 0 1,0 1-1,1-1 0,-1 0 0,0 1 0,0-1 1,0 0-1,1 1 0,-1-1 0,0 0 0,1 0 0,-1 1 1,0-1-1,0 0 0,1 0 0,-1 1 0,1-1 1,-1 0-1,0 0 0,1 0 0,0 1 0,19 1 241,31-7 168,-39 3-428,29 0 76,-32 2-54,0 0 0,-1 0 0,1-1 0,-1 0 0,0-1 0,9-2-1,-15 3 0,0 0-1,0-1 1,0 1-1,-1-1 0,1 1 1,-1-1-1,1 0 0,-1 0 1,0 0-1,0 0 1,1 0-1,-1 0 0,-1 0 1,1 0-1,0 0 1,0 0-1,-1 0 0,1 0 1,-1-1-1,0 1 0,0 0 1,0 0-1,0-4 1,0-4 4,0 0 0,-1 0 0,-4-19 0,-5-3 41,7 25 25,0 0 0,1-1 1,0 1-1,0 0 0,0-10 0,1 17 126,-1-1 91,2 6-166,4 16-55,-2 0 0,1 27 0,-2-10 26,8 162 255,-9-185-1250,0-4-3182</inkml:trace>
  <inkml:trace contextRef="#ctx0" brushRef="#br0" timeOffset="69446.85">2792 683 4178,'53'-3'4699,"-1"-4"-3416,-23 3-1176,-1 1 1,35 0-1,34 0 170,-66 1-158,47 3 0,-47 6-3190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5:12.804"/>
    </inkml:context>
    <inkml:brush xml:id="br0">
      <inkml:brushProperty name="width" value="0.1" units="cm"/>
      <inkml:brushProperty name="height" value="0.1" units="cm"/>
      <inkml:brushProperty name="color" value="#0000FF"/>
    </inkml:brush>
  </inkml:definitions>
  <inkml:trace contextRef="#ctx0" brushRef="#br0">212 14 4402,'-212'12'8102,"283"-15"-6935,107 8 0,-26 1-955,-45-5-102,460-18 97,-502 8-196,-1 4-1,1 2 1,87 7 0,-135-2-65,-28 2-246,1-1 0,-1-1 0,0 0 0,-14 1 0,4-1-1662,-37 10 1,18 2-1761</inkml:trace>
  <inkml:trace contextRef="#ctx0" brushRef="#br0" timeOffset="821.11">581 585 7668,'0'1'47,"0"-1"1,0 0 0,0 0 0,0 1 0,0-1 0,0 0 0,0 0 0,0 0-1,0 1 1,0-1 0,0 0 0,0 0 0,0 1 0,0-1 0,0 0 0,0 0 0,0 1-1,0-1 1,1 0 0,-1 0 0,0 0 0,0 1 0,0-1 0,0 0 0,0 0 0,1 0-1,-1 1 1,0-1 0,0 0 0,0 0 0,1 0 0,-1 0 0,0 0 0,0 0 0,0 1-1,1-1 1,-1 0 0,0 0 0,0 0 0,1 0 0,-1 0 0,0 0 0,0 0 0,1 0-1,-1 0 1,0 0 0,14-8 956,10-18-195,-15 9-636,0-1 1,-1-1-1,-1 1 1,-1-1-1,-1 0 1,0-1-1,2-24 1,11-43-23,-26 124 49,1 0 0,2 0 0,1 1 0,2 41 0,15 160-58,-13-235-139,0-1 0,0 1 0,0 0-1,0-1 1,0 1 0,-1 0 0,0-1 0,1 1 0,-1 0 0,-1-1 0,1 1-1,-2 2 1,2-4-1,0 0-1,-1-1 1,1 1-1,0-1 0,-1 0 1,1 1-1,-1-1 1,1 0-1,-1 0 1,1 0-1,-1 0 1,0 0-1,0-1 0,0 1 1,1 0-1,-1-1 1,0 1-1,0-1 1,0 0-1,0 1 0,0-1 1,0 0-1,0 0 1,0-1-1,-1 1 1,-73-4 139,142-10-53,-1 5-22,-38 4-58,0 1-1,0 1 1,0 2-1,41 3 1,-67-2-40,0 0 1,0 1-1,0-1 0,0 0 1,0 0-1,1 0 0,-1 0 1,0 0-1,0 0 0,0 0 0,0 0 1,0-1-1,0 1 0,0 0 1,0-1-1,2 0 0,-3 1-121,0-1 1,0 0-1,-1 0 0,1 1 0,0-1 0,0 0 0,-1 0 0,1 1 0,0-1 0,-1 0 1,1 1-1,-1-1 0,1 1 0,-1-1 0,1 0 0,-1 1 0,1-1 0,-1 1 0,1-1 1,-1 1-1,0 0 0,-1-1 0,-12-9-2480</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2:02.974"/>
    </inkml:context>
    <inkml:brush xml:id="br0">
      <inkml:brushProperty name="width" value="0.1" units="cm"/>
      <inkml:brushProperty name="height" value="0.1" units="cm"/>
      <inkml:brushProperty name="color" value="#0000FF"/>
    </inkml:brush>
  </inkml:definitions>
  <inkml:trace contextRef="#ctx0" brushRef="#br0">17 1 2145,'-5'2'3081,"7"-2"-2523,-11 4 4,7-4-204,1 0-220,0 2 719,13 0-1419,-2-4-319,2 1-973</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1:59.844"/>
    </inkml:context>
    <inkml:brush xml:id="br0">
      <inkml:brushProperty name="width" value="0.1" units="cm"/>
      <inkml:brushProperty name="height" value="0.1" units="cm"/>
      <inkml:brushProperty name="color" value="#0000FF"/>
    </inkml:brush>
  </inkml:definitions>
  <inkml:trace contextRef="#ctx0" brushRef="#br0">4 5 4178,'-3'-4'3121</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1:59.020"/>
    </inkml:context>
    <inkml:brush xml:id="br0">
      <inkml:brushProperty name="width" value="0.1" units="cm"/>
      <inkml:brushProperty name="height" value="0.1" units="cm"/>
      <inkml:brushProperty name="color" value="#0000FF"/>
    </inkml:brush>
  </inkml:definitions>
  <inkml:trace contextRef="#ctx0" brushRef="#br0">0 4 1921,'2'-1'4032,"-1"-1"-3291,21 2-2694,-9 1 654</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1:24.355"/>
    </inkml:context>
    <inkml:brush xml:id="br0">
      <inkml:brushProperty name="width" value="0.1" units="cm"/>
      <inkml:brushProperty name="height" value="0.1" units="cm"/>
      <inkml:brushProperty name="color" value="#FF3300"/>
    </inkml:brush>
  </inkml:definitions>
  <inkml:trace contextRef="#ctx0" brushRef="#br0">14 277 5731,'-13'-3'7023,"39"4"-6625,16 1-565,18-9 226,64-14 0,-16 2-108,-98 15-832,-18 0-1839,-3 0 705,0-1-1501</inkml:trace>
  <inkml:trace contextRef="#ctx0" brushRef="#br0" timeOffset="384.13">97 57 6195,'0'-1'151,"0"1"0,1-1-1,-1 1 1,0-1 0,0 1 0,0-1 0,1 1 0,-1 0 0,0-1 0,1 1-1,-1-1 1,0 1 0,1-1 0,-1 1 0,1 0 0,-1-1 0,1 1-1,-1 0 1,0 0 0,1-1 0,-1 1 0,1 0 0,-1 0 0,1 0 0,-1-1-1,1 1 1,0 0 0,-1 0 0,1 0 0,-1 0 0,1 0 0,-1 0-1,1 0 1,0 0 0,33-3-385,-18 2 718,144-17-190,-98 5-518,-36 6-3060,-15 3 1304</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46.082"/>
    </inkml:context>
    <inkml:brush xml:id="br0">
      <inkml:brushProperty name="width" value="0.1" units="cm"/>
      <inkml:brushProperty name="height" value="0.1" units="cm"/>
      <inkml:brushProperty name="color" value="#FF3300"/>
    </inkml:brush>
  </inkml:definitions>
  <inkml:trace contextRef="#ctx0" brushRef="#br0">38 114 4818,'-5'-27'3463,"3"18"-412,4 25-2143,-2 129 30,-2-63-777,0 125-6,0-184-102,-5-41 62,-5-45 53,10 41-168,1 0 0,1 0 0,1 0 0,1 0 0,9-38 0,-7 41 0,-1-1 0,1-29 0,-4 37 0,0 1 0,1 1 0,0-1 0,1 0 0,0 0 0,1 0 0,0 1 0,1-1 0,0 1 0,8-16 0,-7 20-3,1 0-1,-1-1 0,1 2 0,0-1 1,0 1-1,0 0 0,1 0 0,0 0 0,0 1 1,0 0-1,1 1 0,-1 0 0,1 0 1,0 0-1,-1 1 0,1 0 0,1 1 1,-1-1-1,0 2 0,0-1 0,0 1 1,0 0-1,1 1 0,14 3 0,-17-3 2,0 0-1,0 1 1,-1-1-1,1 1 0,-1 1 1,1-1-1,-1 1 1,0 0-1,0 0 1,0 0-1,0 1 0,0 0 1,-1 0-1,0 0 1,0 0-1,0 1 1,0-1-1,-1 1 0,1 0 1,-1 0-1,0 1 1,-1-1-1,0 1 1,1-1-1,-2 1 0,1 0 1,-1-1-1,0 1 1,0 0-1,0 0 1,-1 0-1,0 0 0,0 0 1,-1 7-1,-1-5 10,1 0-1,-1 1 0,0-1 1,-1 0-1,0 0 0,0-1 1,-1 1-1,0-1 1,0 0-1,-7 9 0,7-11-2,1-1 0,-1 0 0,0 0-1,0 0 1,0-1 0,0 1-1,-1-1 1,0 0 0,1 0 0,-1-1-1,0 1 1,0-1 0,0 0-1,-1 0 1,1-1 0,-6 1 0,10-1-4,1-1 0,-1 0 0,1 0 0,-1 1-1,1-1 1,-1 0 0,0 0 0,1 0 0,-1 0 0,1 0 0,-1 0 0,1 0 0,-1 0 0,0 0 0,1 0 0,-1 0 0,1 0 0,-1 0 0,1-1 0,-1 1 0,1 0 0,-1 0 0,1-1 0,-1 1 0,1 0 0,-1 0 0,1-1 0,-1 1 0,1-1 0,-1 1 0,1 0-1,0-1 1,-1 1 0,1-1 0,0 1 0,-1-1 0,1 1 0,0-1 0,0 1 0,-1-1 0,1 0 0,0 1 0,0-1 0,0 1 0,0-1 0,0 1 0,0-1 0,0 0 0,0 1 0,0-1 0,0 0 0,1-1-4,-1 0 0,1 1 0,0-1 1,0 0-1,0 0 0,0 1 0,0-1 0,0 0 1,0 1-1,1 0 0,-1-1 0,1 1 1,-1 0-1,3-2 0,7-3 5,-1 1 0,1 1 0,0 0 1,0 0-1,0 1 0,1 1 0,-1 0 0,1 0 1,0 1-1,-1 1 0,1 0 0,0 0 0,14 3 0,-16-2-4,1 1 0,-1 0 0,0 1 0,0 0 0,0 1 0,0 0 0,-1 0 0,1 1 0,-1 0 0,0 1 0,-1 0 0,1 0 0,-1 1 0,0 0 0,7 9 0,-12-13 6,-1 0-1,0 1 1,1-1 0,-2 0 0,1 1-1,0 0 1,-1-1 0,1 1-1,-1 0 1,0 0 0,0 0 0,-1-1-1,1 1 1,-1 0 0,0 0-1,0 0 1,-1 6 0,0-4 1,0 0 1,-1 0-1,0 0 0,-1-1 1,1 1-1,-1-1 1,0 0-1,0 0 0,-1 0 1,-6 7-1,-2 0 26,0 0 0,-1 0 0,-1-2 0,1 0 0,-2 0-1,0-1 1,-19 8 0,14-9 60,1-1 0,-1-1 0,0-1 0,0-1 0,-34 3 0,2-4 128,-55-4 1,87-1-175,1 1 0,0-2 0,-34-9 0,39 11-602,28 2-4767,-2-5 1953</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37.658"/>
    </inkml:context>
    <inkml:brush xml:id="br0">
      <inkml:brushProperty name="width" value="0.1" units="cm"/>
      <inkml:brushProperty name="height" value="0.1" units="cm"/>
      <inkml:brushProperty name="color" value="#FF3300"/>
    </inkml:brush>
  </inkml:definitions>
  <inkml:trace contextRef="#ctx0" brushRef="#br0">140 32 4786,'11'29'4807,"-2"16"-3650,3 51-897,-11-80-202,-1 1-1,-5 32 1,1 22 33,5-66-4,-1-21 107,-1-26 115,0 9-268,1 0-1,6-50 1,-2 36-5,2 9-32,-2 24 53,-4 14-48,0 0 0,0 0 0,0 1 0,0-1 0,0 0 1,0 0-1,0 0 0,0 0 0,0 0 0,0 0 0,1 0 1,-1 0-1,0 0 0,0 0 0,0 0 0,0 0 0,0 0 0,0 0 1,0 0-1,0 0 0,0 0 0,0 0 0,0 0 0,0 0 1,0 0-1,0 0 0,1 0 0,9 109 421,-9-51-321,13 88 0,-7-120-107,-6-26 38,0-6 15,-1-42 131,-1 40-189,-10-252 185,26 424 311,-15-48-439,1-102-54,0-10-111,1-7-475</inkml:trace>
  <inkml:trace contextRef="#ctx0" brushRef="#br0" timeOffset="1031.43">8 312 3890,'-2'-9'424,"0"1"-1,0-1 1,1 1 0,1-1-1,-1 0 1,1 1 0,1-1 0,0 1-1,0-1 1,1 1 0,-1-1-1,2 1 1,-1 0 0,1-1 0,1 2-1,6-13 1,8-18 440,-16 31-748,1 0 1,0 1-1,1-1 0,0 0 0,0 1 0,0 0 0,9-10 0,-7 11-82,0-1 1,1 1-1,0 0 0,0 0 1,0 1-1,0-1 0,1 2 1,0-1-1,0 1 1,0 1-1,0-1 0,0 1 1,13-1-1,-10 2-19,0 1 0,0 0 0,1 1-1,-1 0 1,0 1 0,0 0 0,0 1 0,0 0 0,13 6-1,-6-1-12,-1 1 0,0 0 0,-1 2 0,0 0-1,0 0 1,-1 2 0,-1 0 0,0 0-1,-1 1 1,0 1 0,14 22 0,-23-31 4,-1-1-1,0 1 1,0 0 0,-1 0 0,0 0 0,0 0-1,0 0 1,-1 0 0,1 1 0,-1-1-1,-1 0 1,0 1 0,0-1 0,0 1-1,0-1 1,-1 0 0,0 1 0,-2 6 0,-2 0 37,0-1 0,-1 1 1,0-1-1,-1 0 0,0-1 0,0 0 1,-13 14-1,11-15-2,0 1-1,-1-2 1,0 1-1,-1-1 1,0-1-1,0 0 1,-1 0-1,0-1 1,-22 9 0,12-6 67,1-2 1,-2-1-1,1 0 1,-1-2 0,0 0-1,-35 1 1,-1-8 208,49 0-211,0 1 0,-1 1 0,1 0-1,-1 0 1,-14 3 0,77-22-8363</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22.705"/>
    </inkml:context>
    <inkml:brush xml:id="br0">
      <inkml:brushProperty name="width" value="0.1" units="cm"/>
      <inkml:brushProperty name="height" value="0.1" units="cm"/>
      <inkml:brushProperty name="color" value="#0000FF"/>
    </inkml:brush>
  </inkml:definitions>
  <inkml:trace contextRef="#ctx0" brushRef="#br0">18 14 5619,'-18'-13'7270,"44"72"-6193,11 1-687,-3 2 0,29 72-1,-54-109-329,-1-1-1,-1 1 1,-1 0-1,-1 0 0,-1 1 1,-2 0-1,0-1 1,-2 1-1,-3 34 1,0-38-5,-1-1 1,-1 1-1,0-1 1,-2-1 0,0 1-1,-2-1 1,0 0-1,-1-1 1,-1 0-1,-22 28 1,-30 45-22,56-80-146,14-27-6306,0 1 271</inkml:trace>
  <inkml:trace contextRef="#ctx0" brushRef="#br0" timeOffset="439.85">401 931 9476,'-14'-2'1841,"2"5"-720,11-8-177,-1 5-800,4 1-96,-5-1-48,4 1-416,-5 6-977,-8 6-1984</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19.619"/>
    </inkml:context>
    <inkml:brush xml:id="br0">
      <inkml:brushProperty name="width" value="0.1" units="cm"/>
      <inkml:brushProperty name="height" value="0.1" units="cm"/>
      <inkml:brushProperty name="color" value="#0000FF"/>
    </inkml:brush>
  </inkml:definitions>
  <inkml:trace contextRef="#ctx0" brushRef="#br0">392 277 5298,'-10'-14'4128,"13"25"-1722,8 17-2003,-4 5-121,-1-1 0,-1 1 0,-1 47 0,-8 104 116,0-100-238,3-62-134,-2 21 37,3 1 0,1 0 0,10 59 0,-10-98-70,0-1 1,0 0 0,0 1 0,1-1 0,-1 0 0,1 1 0,0-1 0,0 0 0,0-1 0,1 1-1,0 0 1,-1 0 0,6 3 0,-8-6 4,0-1 1,0 0-1,1 0 0,-1 0 1,0 0-1,0 0 0,1 0 1,-1 0-1,0 0 0,0 0 1,1 0-1,-1 0 0,0 0 0,0 0 1,1 0-1,-1 0 0,0 0 1,0 0-1,0 0 0,1 0 1,-1 0-1,0 0 0,0-1 0,1 1 1,-1 0-1,0 0 0,0 0 1,0 0-1,1 0 0,-1-1 1,0 1-1,0 0 0,0 0 1,0 0-1,0-1 0,0 1 0,1 0 1,-1 0-1,0-1 0,0 1 1,0 0-1,0 0 0,0 0 1,0-1-1,0 1 0,0 0 1,0 0-1,0-1 0,0 1 0,0 0 1,0 0-1,0-1 0,0 1 1,0 0-1,0-1 0,0-15 27,0 15-24,-19-369 199,0 30-221,58 686 34,-37-308-20,-2-26 3,0 1 1,1 0-1,1-1 1,0 0 0,0 1-1,1-1 1,8 19-1,-6-27 2,-4-10 31,-3-12-18,-3-12-9,0-1 0,2 1 0,2-35 0,-4-38 22,-19-109 10,21 195-33,-1 13-13,3 6 10,0-1 1,1 1 0,-1 0 0,1-1 0,0 1 0,0-1 0,-1 1 0,1 0 0,0-1 0,0 1 0,1 0 0,-1-1 0,1 4 0,4 57 69,-4 78 1,0-9 2,0-104-486,1 1 0,2 0 0,10 39 0,-9-43-1367,-3-5-1355</inkml:trace>
  <inkml:trace contextRef="#ctx0" brushRef="#br0" timeOffset="430.09">193 661 4546,'-20'-15'995,"0"-1"-1,0-1 1,2 0 0,0-2-1,1 0 1,-17-25 0,28 34-866,0 0-1,0-1 1,1 0 0,1 0 0,0 0 0,0 0 0,1-1 0,1 1 0,0-1 0,0 0 0,1 0 0,1 0 0,0 0 0,0 0 0,4-17 0,-1 13-80,1-1 0,1 1 0,1 0 0,0 0 1,1 1-1,0 0 0,2 0 0,0 1 0,0 0 0,1 0 1,1 1-1,0 0 0,22-18 0,-22 21-30,1 1 1,0 0-1,1 1 0,0 0 0,0 1 0,1 0 0,0 1 0,0 1 1,0 0-1,1 1 0,-1 0 0,1 2 0,0-1 0,0 2 1,25 0-1,-18 3-12,1 0 0,-1 2 1,0 0-1,-1 2 1,1 0-1,-1 2 1,0 0-1,36 21 0,-48-23-5,0 0 0,-1 0-1,0 1 1,-1 0-1,1 0 1,-1 1 0,-1 0-1,1 1 1,-1-1-1,-1 1 1,0 0 0,0 0-1,-1 1 1,0-1-1,0 1 1,-1 0 0,-1 0-1,1 1 1,-2-1-1,1 0 1,-2 1 0,1-1-1,-1 0 1,-1 1-1,-3 19 1,1-15 16,-1 0 0,0-1 0,-1 1 1,0-1-1,-1 0 0,-1-1 0,0 0 0,-1 0 0,-1 0 0,1-1 1,-2 0-1,0-1 0,0 0 0,-1 0 0,-1-1 0,0-1 0,-14 10 1,12-10-19,-1-1 1,0 0-1,0-1 1,0-1-1,-1 0 1,0-1 0,0-1-1,-19 3 1,30-6-677,8 1 85,15 2-493,32 2-1797,1-5-859</inkml:trace>
  <inkml:trace contextRef="#ctx0" brushRef="#br0" timeOffset="962.16">1111 35 4610,'-11'-14'7583,"10"14"-7496,0 0 0,0 0 0,0 0 0,0 0-1,0 1 1,0-1 0,0 0 0,0 0 0,0 1 0,1-1 0,-1 1 0,0-1 0,0 1 0,0-1 0,1 1 0,-1-1 0,0 1-1,0 0 1,1-1 0,-1 1 0,0 1 0,-6 6-2,0 0 0,1 0 0,0 1 0,0 0 0,1 0 0,1 1 0,-1-1 0,1 1 0,-2 11 0,-2 6-13,2 1 1,-3 34-1,5-3-20,3 0 0,3 0 0,2 0 0,3 0-1,2-1 1,21 72 0,-24-108-45,1 1-1,1-1 1,1 0 0,0 0-1,2-1 1,1-1 0,19 27-1,-22-43-1881,-4-9-67,6 1-2017</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21.733"/>
    </inkml:context>
    <inkml:brush xml:id="br0">
      <inkml:brushProperty name="width" value="0.1" units="cm"/>
      <inkml:brushProperty name="height" value="0.1" units="cm"/>
      <inkml:brushProperty name="color" value="#0000FF"/>
    </inkml:brush>
  </inkml:definitions>
  <inkml:trace contextRef="#ctx0" brushRef="#br0">354 12 5747,'12'-11'4898,"-16"33"-2089,1-5-3001,-4 6 426,-1 1 1,-1-1-1,-1 0 0,-21 36 1,12-23-89,-22 41 117,-52 106 114,22-53-271,17-34-94,54-95-13,0 0 1,0 0-1,-1 0 1,1 0 0,-1 0-1,1 0 1,-1 0-1,1 0 1,-1 0-1,0-1 1,1 1-1,-1 0 1,0 0 0,0-1-1,1 1 1,-1 0-1,0-1 1,-1 1-1,-1-15 5,10-31 22,14-9-5,4 1 1,38-63-1,-30 58-29,124-201-104,-157 259 111,6-10-5,1 0 0,0 0 0,0 1 0,1 0 0,0 0-1,0 1 1,1 0 0,17-12 0,-25 25 0,-2 0-1,1 1 1,-1-1-1,0 0 1,0 0-1,-3 9 1,-7 16 31,-3 0 1,0-1-1,-23 35 1,-64 81 103,29-44-88,47-65-33,-56 92 58,81-126-69,-1-1-1,1 0 1,-1 0-1,1 0 1,-1 0-1,0 0 1,0 0-1,0 0 1,1 0-1,-1 0 1,0-1-1,0 1 1,0 0-1,-2 1 1,2-7-37,6-9 28,97-170 97,-54 103-137,45-107 1,-85 167 29,13-29-27,26-49 0,-46 100 49,-1-1-1,0 0 1,0 0 0,0 0 0,0 0 0,0 0 0,0 0 0,0 1 0,0-1 0,0 0 0,0 0-1,0 0 1,0 0 0,0 0 0,1 0 0,-1 0 0,0 0 0,0 0 0,0 1 0,0-1-1,0 0 1,0 0 0,0 0 0,1 0 0,-1 0 0,0 0 0,0 0 0,0 0 0,0 0-1,0 0 1,1 0 0,-1 0 0,0 0 0,0 0 0,0 0 0,0 0 0,0 0 0,0 0 0,1 0-1,-1 0 1,0 0 0,0 0 0,0-1 0,-1 18-9,-9 32 28,-2-2 0,-34 88-1,-35 39 102,38-88-138,24-53-4,0-1 1,-28 35-1,28-41-105,0-5-636</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1:25.713"/>
    </inkml:context>
    <inkml:brush xml:id="br0">
      <inkml:brushProperty name="width" value="0.1" units="cm"/>
      <inkml:brushProperty name="height" value="0.1" units="cm"/>
      <inkml:brushProperty name="color" value="#FF3300"/>
    </inkml:brush>
  </inkml:definitions>
  <inkml:trace contextRef="#ctx0" brushRef="#br0">144 355 5282,'0'-8'4610,"10"27"-3236,-3-6-1261,1 1 0,-2-1 0,0 1 0,0 1 0,-2-1 0,1 1 0,-2 0 0,3 26 0,9 29-60,-10-50-46,-4-12-2,1 1-1,0-1 0,1 1 1,0-1-1,1 0 0,5 10 1,-19-101 176,4 2-168,-9-85 30,15 162-37,0 3-1,0-1 1,0 1-1,-1-1 0,1 1 0,0-1 0,-1 1 0,1-1 0,-1 1 0,1-1 0,-1 1 0,1 0 0,-1-1 0,-2-1 0,3 5 46,-1 1-1,1 0 1,0 0-1,0 0 0,0 0 1,0 0-1,2 6 0,9 72 270,1 134 1,-10-191-173,-2-21-701,-2-9-1987,2 5 2364,-1 0 1,1 1-1,0-1 1,-1 1-1,1-1 1,-1 1-1,1-1 1,-1 1-1,1 0 1,-1-1-1,1 1 1,-1 0-1,0-1 1,-3-2-1114</inkml:trace>
  <inkml:trace contextRef="#ctx0" brushRef="#br0" timeOffset="456.13">45 436 4706,'-5'-9'451,"0"0"0,0 0 0,1-1 0,0 0 0,1 0 1,0 0-1,0 0 0,1 0 0,1-1 0,0 1 0,0-12 0,1 16-344,0 0-1,1 0 1,-1 0-1,1 0 1,1 0 0,-1 0-1,1 1 1,0-1-1,0 0 1,0 1 0,1-1-1,0 1 1,0 0-1,1 0 1,-1 0 0,1 1-1,0-1 1,0 1-1,1 0 1,6-5 0,5-1-59,0 0-1,1 2 1,0 0 0,1 1 0,0 0 0,0 2 0,0 0 0,1 1-1,-1 1 1,1 0 0,0 2 0,0 0 0,0 1 0,0 1 0,0 1-1,19 4 1,-27-3-41,1 0 0,-1 1 0,0 1 1,0 0-1,0 0 0,-1 1 0,0 0 0,0 1 0,18 15 0,-24-18-3,0-1 1,-1 1-1,1 0 1,-1 0 0,1 1-1,-1-1 1,0 1-1,-1-1 1,1 1-1,-1 0 1,0 0-1,0 0 1,-1 0-1,1 0 1,-1 1 0,0-1-1,-1 0 1,1 1-1,-1-1 1,0 0-1,0 1 1,-1-1-1,0 0 1,-1 7-1,-1-3 8,-1 0-1,0-1 0,0 1 0,-1-1 0,0 0 0,-1 0 0,1-1 0,-2 1 0,1-1 0,-1-1 0,0 1 0,0-1 0,-1 0 0,-8 5 0,5-5-36,1 0-1,-1 0 1,0-2-1,0 1 1,0-1-1,0-1 1,-1 0-1,0 0 1,1-1-1,-22 0 1,50 3-5623,3-4 2441</inkml:trace>
  <inkml:trace contextRef="#ctx0" brushRef="#br0" timeOffset="875.03">947 125 5571,'-13'5'4929,"2"7"-3377,-4 19-2203,11-22 1125,-5 13-314,0 1-1,2-1 1,0 2 0,1-1 0,2 1 0,0 0-1,2 0 1,1 48 0,2-56-124,0 0 1,2-1-1,-1 1 0,2-1 0,0 0 1,1 0-1,0 0 0,2-1 0,-1 1 1,2-2-1,0 1 0,0-1 0,1 0 1,21 22-1,-28-34-178,-1 0 0,0 0-1,1 0 1,-1-1 0,0 1 0,1-1 0,-1 1-1,1-1 1,-1 1 0,1-1 0,-1 0 0,1 0-1,-1 0 1,1 0 0,-1 0 0,1 0-1,-1 0 1,1 0 0,-1-1 0,1 1 0,-1 0-1,1-1 1,-1 1 0,1-1 0,-1 0 0,0 0-1,1 1 1,-1-1 0,0 0 0,0 0 0,0 0-1,2-2 1,4-1-645,10-7-2532</inkml:trace>
  <inkml:trace contextRef="#ctx0" brushRef="#br0" timeOffset="1822.03">1247 323 5426,'-5'0'4525,"5"0"-4437,1 11 1942,10 29-2102,0-3 369,-5-6-212,-1 1 0,1 50 1,-2-54-81,-1-18 11,-2-14 61,-2 0-69,0 0-1,0 0 1,-1-1-1,1 1 1,-1 0-1,0 0 1,-4-6-1,-7-19-3,8 9-2,0-1 0,2-1-1,0 1 1,1 0 0,2-1-1,0 1 1,3-25 0,-2 38-5,1 1 1,0-1-1,0 1 0,0 0 1,1 0-1,0 0 1,0 0-1,1 1 1,0-1-1,7-8 0,-8 11 3,1 0-1,0 1 0,0-1 0,0 1 0,0 0 0,1 0 1,-1 1-1,1-1 0,0 1 0,0 0 0,0 0 0,0 1 1,0-1-1,0 1 0,0 0 0,9 0 0,-7 1-2,0 0 0,0 1 0,0 0-1,-1 0 1,1 0 0,0 1 0,0 0 0,-1 1-1,1-1 1,-1 1 0,0 0 0,0 1-1,0-1 1,0 1 0,0 1 0,-1-1 0,0 1-1,0 0 1,7 9 0,-8-10-2,0 1 1,-1-1-1,0 1 0,0 0 1,0 0-1,0 0 0,-1 1 1,0-1-1,0 0 0,-1 1 1,1 0-1,-1-1 0,0 1 1,-1 0-1,1-1 0,-1 1 1,0 0-1,-1 0 0,1-1 1,-1 1-1,0 0 0,-1-1 1,-3 10-1,4-13 5,0 0 1,-1 1-1,1-1 1,-1 0-1,0 0 1,0 0-1,1 0 0,-1 0 1,-1-1-1,1 1 1,0 0-1,0-1 1,-1 0-1,-3 2 0,5-2 3,1-1-1,-1 0 0,0 0 0,0 0 1,1 1-1,-1-1 0,0 0 0,0 0 1,1 0-1,-1 0 0,0 0 0,0 0 1,1-1-1,-1 1 0,0 0 0,0 0 1,1 0-1,-1-1 0,0 1 0,1 0 0,-1-1 1,0 1-1,1-1 0,-1 1 0,0-1 1,1 1-1,-1-1 0,1 1 0,-1-1 1,1 0-1,-1 1 0,1-1 0,0 1 1,-1-1-1,1 0 0,0 0 0,-1 1 0,1-1 1,0 0-1,0 0 0,0 1 0,-1-1 1,1 0-1,0 0 0,0 1 0,0-1 1,0 0-1,1 0 0,-1 1 0,0-1 1,0-1-1,1 0-1,-1 0 0,0 0 0,1-1 0,0 1 0,-1 0 0,1 0-1,0 0 1,0 0 0,0 0 0,0 1 0,0-1 0,1 0 0,-1 0 0,0 1 0,1-1 0,-1 1 0,1-1 0,0 1 0,-1 0 0,1-1 0,0 1 0,0 0 0,0 0 0,0 0 0,4-1 0,1 0-1,0-1 1,0 1 0,1 1-1,-1-1 1,1 1-1,8 0 1,-5 1-5,0 1 0,0 0-1,0 0 1,0 2 0,0-1 0,-1 1-1,1 0 1,-1 1 0,0 1 0,18 9-1,-22-10 6,0 0-1,0 0 1,0 1-1,-1 0 1,1 0 0,-1 0-1,0 1 1,-1-1-1,1 1 1,-1 0-1,0 1 1,-1-1-1,1 1 1,-1-1-1,-1 1 1,1 0-1,1 10 1,-3-14 2,0 1 1,-1 0-1,0 0 1,0-1-1,0 1 0,0 0 1,0 0-1,-1-1 1,0 1-1,0 0 1,0-1-1,0 1 1,0-1-1,-1 1 0,1-1 1,-5 6-1,3-5 15,-1 1-1,0-1 1,0 0-1,-1 0 0,1 0 1,-1-1-1,0 1 1,0-1-1,-9 5 0,-1-2 102,0-1 0,0 0-1,-1-1 1,1-1 0,-1 0-1,0-1 1,-17 0 0,3-3 19,0-1 1,0-1 0,-39-10 0,54 11-630,29 5-2900,7-3-251</inkml:trace>
  <inkml:trace contextRef="#ctx0" brushRef="#br0" timeOffset="2941.83">2930 264 3810,'-14'-23'6924,"16"40"-5674,6 21-929,18 51-1,2 9-192,-17-67-107,-24-70 33,5 19-3,1 0-1,1 0 1,-3-24-1,7 32-51,0 1-2,0 0 0,1 0-1,0 0 1,1 0 0,0 0 0,1-1 0,3-13-1,-3 29 21,-1 1 0,2-1-1,-1 0 1,0 0 0,1 0-1,0 0 1,2 4 0,4 11 63,0 4-33,-1 1-1,-2 0 1,0 0 0,-2 1 0,-1-1 0,0 32 0,-2-49 267</inkml:trace>
  <inkml:trace contextRef="#ctx0" brushRef="#br0" timeOffset="3448.9">2763 296 5298,'-1'-3'238,"0"0"-1,0-1 1,0 1 0,0 0-1,1-1 1,-1 1-1,1-1 1,0 1-1,0-1 1,0 1-1,1-1 1,-1 1-1,1 0 1,0-1-1,0 1 1,0 0-1,0-1 1,1 1-1,2-4 1,-1 2-92,1 1 1,0 0 0,0 0-1,1 0 1,-1 0-1,1 1 1,0 0 0,0 0-1,0 0 1,0 1-1,7-3 1,7-3-34,0 2 0,0 0 0,0 1 0,0 1 1,1 1-1,0 1 0,0 0 0,0 2 0,0 0 0,28 4 0,-38-2-98,-1-1 0,1 2-1,-1-1 1,0 1 0,1 1 0,-1 0-1,-1 0 1,1 1 0,-1 0 0,0 0-1,0 1 1,0 0 0,-1 0 0,1 1-1,-2 0 1,1 0 0,-1 0 0,0 1-1,-1 0 1,0 1 0,0-1 0,0 1-1,3 12 1,-5-14-11,-1 1 0,0-1 0,0 1 0,-1 0 0,0 0 0,-1-1 0,0 1 0,0 0 0,0 0 0,-1 0 0,0 0 0,-1-1 0,0 1 0,0 0 0,0-1 0,-1 0 0,0 1 0,-1-1 0,0 0 0,0-1 0,0 1 0,-6 6 0,3-5 5,0-1 0,0 1 0,-1-1 1,0-1-1,0 1 0,-1-1 0,0-1 0,0 0 1,-1 0-1,1 0 0,-1-1 0,0-1 0,0 0 1,0 0-1,0-1 0,-15 1 0,7-2 20,-1-1-1,0-1 1,-19-4-1,-15 0 13,43 3-210,14 0-245,18 0-577,4 0-1580,45-8 1,-31 0-1515</inkml:trace>
  <inkml:trace contextRef="#ctx0" brushRef="#br0" timeOffset="3996.04">3307 0 6579,'1'0'743,"16"17"2880,1-1-3273,-2 1 0,29 36 0,-26-23-64,-1 1-1,-2 0 1,-1 1 0,22 66 0,-33-83-224,-1-1 1,0 1-1,0 0 0,-2 1 0,0-1 1,-1 0-1,0 0 0,-1 1 1,-1-1-1,-1 0 0,0 0 1,0 0-1,-2-1 0,-7 18 1,5-16-35,-1-1 1,-1 1 0,0-2-1,-1 1 1,0-1 0,-1-1-1,-14 13 1,25-26-61,0 1 1,0-1-1,-1 0 0,1 0 1,0 0-1,-1 0 0,1 1 1,0-1-1,-1 0 0,1 0 1,0 0-1,0 0 0,-1 0 0,1 0 1,0 0-1,-1 0 0,1 0 1,0 0-1,-1 0 0,1 0 1,0 0-1,-1 0 0,1 0 1,0 0-1,-1 0 0,1 0 1,0 0-1,-1-1 0,1 1 1,0 0-1,0 0 0,-1 0 1,1-1-1,0 1 0,0 0 1,-1-1-1,-8-3-2704</inkml:trace>
  <inkml:trace contextRef="#ctx0" brushRef="#br0" timeOffset="4959.03">22 1086 5491,'-22'-6'6540,"44"10"-4130,31-3-2140,0-2 0,84-13 0,-68 6-202,127-14-39,582-47 433,14 29-253,-108 4-197,-428 20-28,-49-8 24,-213 24-78,-17 0-1423,-42 6-1,27 4-1353,-6 1-2518</inkml:trace>
  <inkml:trace contextRef="#ctx0" brushRef="#br0" timeOffset="5683.38">779 1419 4562,'-14'-18'6794,"14"19"-6747,1 33 2626,-1-25-3209,6 94 1148,9 106-333,-11-184-930,-16-46-4021,3 9 1071</inkml:trace>
  <inkml:trace contextRef="#ctx0" brushRef="#br0" timeOffset="6127.13">576 1481 5555,'-2'-3'205,"1"-1"1,0 1 0,0 0 0,0 0-1,1 0 1,-1-1 0,1 1 0,-1 0-1,1-1 1,0 1 0,0 0 0,1-1-1,-1 1 1,1 0 0,-1-1 0,1 1 0,0 0-1,1 0 1,-1 0 0,4-6 0,-1 4-89,0-1 1,1 1-1,-1 1 0,1-1 1,1 1-1,-1 0 1,1 0-1,-1 0 1,12-4-1,-6 2-26,1 1 0,0 1 0,0 0 0,0 0 0,1 2 0,-1-1 0,1 1 0,0 1-1,-1 1 1,1-1 0,0 2 0,19 2 0,-24-1-79,1 0 0,-1 0 1,1 0-1,-1 1 0,0 0 0,0 1 0,0 0 0,0 0 0,-1 1 1,0 0-1,0 0 0,0 0 0,-1 1 0,1 0 0,-1 1 0,-1-1 1,1 1-1,-1 0 0,6 11 0,-10-15-6,1 0 1,0 0-1,-1 0 0,0 1 1,1-1-1,-2 0 0,1 1 0,0-1 1,0 1-1,-1-1 0,0 1 1,0-1-1,0 1 0,0-1 0,-1 1 1,1-1-1,-1 1 0,0-1 1,0 0-1,0 1 0,0-1 1,-1 0-1,1 0 0,-1 1 0,0-1 1,0-1-1,0 1 0,0 0 1,0 0-1,-5 3 0,0 0 12,0-1 0,-1 0 0,0 0 0,0 0 0,0-1 0,0-1 0,-1 1 0,1-1-1,-1-1 1,-16 4 0,14-4-22,-6 0-24,1 1 0,-25 9 0,41-12-22,0 0 0,-1 0 0,1 0 0,0 0 0,-1 1 0,1-1 0,0 0 0,-1 0 0,1 0 0,0 1 0,0-1 0,-1 0 1,1 1-1,0-1 0,0 0 0,-1 0 0,1 1 0,0-1 0,0 0 0,0 1 0,0-1 0,0 1 0,0-1 0,0 0 0,-1 1 0,1-1 0,0 0 0,0 1 0,0-1 0,0 0 0,1 1 0,-1-1 0,0 1 0,0-1 0,0 0 0,0 1 0,0-1 0,0 0 0,0 1 0,1-1 0,8 12-2284,1-4-379</inkml:trace>
  <inkml:trace contextRef="#ctx0" brushRef="#br0" timeOffset="6498.12">1394 1336 6403,'-3'0'182,"0"1"0,0 0 1,0 0-1,0 0 0,0 0 0,0 0 1,1 0-1,-1 1 0,0 0 0,1-1 1,-1 1-1,1 0 0,-1 0 0,1 0 1,0 1-1,0-1 0,0 0 0,0 1 1,0-1-1,1 1 0,-1 0 0,1 0 1,0 0-1,0-1 0,0 1 0,0 0 1,0 0-1,0 4 0,-5 16-60,1-1 1,1 1-1,2 0 1,0 0-1,1 0 1,3 32-1,-1-43-76,1 0 0,0 0 0,1 0 0,0-1 0,1 1 0,0-1 1,1 0-1,0 0 0,0 0 0,1-1 0,1 0 0,0 0 0,15 17 0,-19-25-187,-1 1 0,1-1 0,0 0 0,0 0 0,0 0 0,0 0 0,0 0 0,0-1 0,0 1 1,0-1-1,1 0 0,-1 0 0,1 0 0,-1 0 0,1-1 0,-1 1 0,1-1 0,-1 0 0,1 0 0,-1 0 0,1 0 0,-1-1 0,1 0 0,-1 1 0,1-1 0,-1-1 0,0 1 0,0 0 0,5-3 0,12-8-2705</inkml:trace>
  <inkml:trace contextRef="#ctx0" brushRef="#br0" timeOffset="6919.38">2007 1432 8196,'4'23'2724,"9"19"-1651,22 83 479,-30-95-1394,11 45 119,-39-107-5629,12 15 2166</inkml:trace>
  <inkml:trace contextRef="#ctx0" brushRef="#br0" timeOffset="7342.84">1882 1466 6643,'0'-2'183,"0"-1"0,1 1-1,-1 0 1,0 0 0,1-1 0,-1 1 0,1 0-1,0 0 1,0 0 0,0 0 0,0 0 0,0 0 0,0 0-1,0 0 1,0 0 0,1 0 0,-1 1 0,1-1-1,0 0 1,-1 1 0,1 0 0,0-1 0,0 1-1,2-1 1,8-6-29,0 1 0,21-8-1,-27 12 128,8-3-153,-1 1 1,1 1-1,0 0 0,-1 0 1,2 2-1,-1 0 0,0 0 1,0 2-1,24 1 1,-31-1-113,1 1 1,-1 0-1,0 1 1,0-1 0,0 1-1,0 1 1,0 0-1,0 0 1,-1 0 0,1 0-1,-1 1 1,0 0 0,0 1-1,-1-1 1,1 1-1,-1 0 1,0 1 0,0-1-1,0 1 1,4 7 0,-4-3-10,0 0 0,0 0 0,-1 1 0,0-1 0,-1 1 0,0 0 0,0 0 0,-2 0 0,1 0 0,-1 12 0,-1-18-2,0 0 1,0 0 0,-1 1-1,0-1 1,0 0-1,0 0 1,-1 0-1,0 0 1,0 0 0,0 0-1,0 0 1,-1-1-1,0 1 1,0-1-1,0 0 1,0 1 0,-1-1-1,0-1 1,0 1-1,0-1 1,0 1-1,-9 4 1,6-4 39,0-1 0,0 0 0,-1 0-1,1-1 1,-1 0 0,0 0 0,0-1 0,-9 1 0,-64-4 168,29 0-200,27 2-50,28 1-997,37-4-1748,-11-6-233,2-3-2379</inkml:trace>
  <inkml:trace contextRef="#ctx0" brushRef="#br0" timeOffset="7805.12">2425 1266 9028,'20'16'3436,"55"61"-2894,-66-66-471,-1 0 0,0 1 0,-1 0-1,0 0 1,-1 0 0,0 1 0,-1 0 0,0 0 0,-1 1 0,-1-1 0,0 1-1,-1 0 1,-1-1 0,0 1 0,0 0 0,-2 0 0,1 0 0,-2 0 0,0 0-1,-1 0 1,0-1 0,-7 19 0,3-16-22,-1 0-1,0 0 1,-1-1-1,-13 17 1,18-27-56,0 0 1,0 0-1,-1 0 0,0 0 1,1-1-1,-1 0 1,-1 0-1,1 0 1,-1-1-1,1 0 0,-1 0 1,0 0-1,0 0 1,-8 1-1,-12-6-806,24 2 304,0-1-1,-1 1 0,1 0 1,-1-1-1,1 1 0,-1 0 1,1 0-1,-1 1 0,-4 0 1,-7 4-5257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4:05.589"/>
    </inkml:context>
    <inkml:brush xml:id="br0">
      <inkml:brushProperty name="width" value="0.1" units="cm"/>
      <inkml:brushProperty name="height" value="0.1" units="cm"/>
    </inkml:brush>
  </inkml:definitions>
  <inkml:trace contextRef="#ctx0" brushRef="#br0">482 42 1809,'-39'2'565,"30"0"-369,-1-2 0,1 1 0,0-1 0,-1 0 0,1-1 0,-13-3 0,12 2-59,0 0 0,-1 1-1,-15 0 1,-15-2-71,33 3 32,0 0-1,1 0 1,-1 1-1,1 0 1,-1 1-1,1 0 1,-1 0-1,-8 4 0,-19 5 211,-64 15 1986,88-23-1965,0 1 0,0 1 0,-9 5 0,19-10-321,1 0 1,0 0 0,0 0 0,0 1 0,0-1 0,0 0 0,0 0 0,0 0-1,-1 0 1,1 0 0,0 0 0,0 0 0,0 1 0,0-1 0,0 0 0,0 0-1,0 0 1,0 0 0,0 0 0,0 1 0,0-1 0,0 0 0,0 0 0,0 0-1,0 0 1,0 0 0,0 1 0,0-1 0,0 0 0,0 0 0,0 0 0,0 0-1,0 0 1,0 1 0,0-1 0,0 0 0,0 0 0,0 0 0,1 0 0,-1 0-1,0 0 1,0 1 0,0-1 0,0 0 0,0 0 0,0 0 0,0 0 0,1 0-1,-1 0 1,0 0 0,0 0 0,0 0 0,0 0 0,0 0 0,1 0 0,-1 0-1,16 4 189,21-4-38,123-23 67,87-15 82,-37-10-225,-201 46-78,0 1 1,0-1 0,0 1 0,0 1-1,0 0 1,0 0 0,0 1 0,0 0-1,0 0 1,0 1 0,-1 1-1,17 5 1,-4 0 743,-20-8-60,-7-2-70,3 1-772,-1 0-1,1 1 1,-1-1 0,0 1-1,0 0 1,1 0-1,-1 1 1,0-1 0,1 1-1,-1-1 1,1 1-1,-1 0 1,1 1 0,-1-1-1,1 0 1,-1 1-1,1 0 1,0 0 0,-3 2-1,-13 10-2418</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1:22.061"/>
    </inkml:context>
    <inkml:brush xml:id="br0">
      <inkml:brushProperty name="width" value="0.1" units="cm"/>
      <inkml:brushProperty name="height" value="0.1" units="cm"/>
      <inkml:brushProperty name="color" value="#66CC00"/>
    </inkml:brush>
  </inkml:definitions>
  <inkml:trace contextRef="#ctx0" brushRef="#br0">0 68 3201,'13'10'659,"76"-1"1462,-64-6-1837,0-2-1,0 0 1,1-2-1,48-7 1,-5 0-170,149-18 127,-6 0-178,-206 26-62,1-1-1,0 0-1,0 1 0,0 0 1,0 0-1,-1 1 0,1-1 1,0 1-1,0 1 0,8 2 1,-23-5 59,-1 1 0,0 0 1,0 0-1,0 0 0,-13 3 1,-16 1-14,-77-2 53,-113 8 37,187-5-62,-24 2 580,-123 31 0,185-36-396,8 1-248,15-1-62,17-5 100,1-1 0,-1-2 0,39-12 0,-13 3-56,41-6-272,-1 5 0,141-5 0,-214 23-246,-27-2 282,-19 0 158,-9 1-319,0 1 0,-29 5 0,-17 2-1163,28-6 362</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52.832"/>
    </inkml:context>
    <inkml:brush xml:id="br0">
      <inkml:brushProperty name="width" value="0.1" units="cm"/>
      <inkml:brushProperty name="height" value="0.1" units="cm"/>
      <inkml:brushProperty name="color" value="#E71224"/>
    </inkml:brush>
  </inkml:definitions>
  <inkml:trace contextRef="#ctx0" brushRef="#br0">9 0 3602,'-1'1'77,"1"-1"1,-1 0-1,1 0 1,-1 0-1,1 1 1,0-1-1,-1 0 1,1 1-1,-1-1 1,1 0 0,0 1-1,-1-1 1,1 1-1,0-1 1,0 0-1,-1 1 1,1-1-1,0 1 1,0-1-1,-1 1 1,1-1-1,0 1 1,0-1 0,0 1-1,0-1 1,0 1-1,0-1 1,0 1-1,0-1 1,0 1-1,0-1 1,0 1-1,0-1 1,0 1-1,0-1 1,1 1 0,-1-1-1,0 1 1,0-1-1,0 1 1,1-1-1,-1 0 1,0 1-1,1-1 1,-1 1-1,0-1 1,1 0-1,-1 1 1,1-1 0,-1 0-1,0 1 1,1-1-1,-1 0 1,1 0-1,-1 1 1,2-1-1,1 2 53,0 0 1,0 0-1,0 0 0,0 0 0,1 0 0,-1-1 1,6 2-1,13-1 128,0 0 0,0-2 0,0 0 0,0-2 0,0 0 0,26-7 0,-32 7-255,11-3 34,44 0 0,-64 4-36,0 1 0,-1 1 0,1-1 0,0 1 0,0 0 0,-1 1 0,1-1-1,0 1 1,-1 1 0,0-1 0,12 7 0,-15-7 9,-1 1 0,1 0 0,-1 0 0,1 0 0,-1 0 1,0 0-1,0 1 0,0-1 0,-1 1 0,1-1 0,-1 1 0,0-1 0,0 1 0,0 0 0,0 0 0,0 4 0,-1-7 193,2-4-156,0 0 1,0 0-1,0 0 1,0 1 0,1-1-1,-1 1 1,1-1 0,0 1-1,0 0 1,0 0-1,0 0 1,0 0 0,6-1-1,54-25 12,-39 21-49,0 1 1,0 0-1,1 2 0,46-2 0,-17 5-19,63 8-1,-100-4 13,-1-1 0,26 9-1,-43-11 177,-4 1-858,1 0 0,-1 0 0,1 1 1,0 0-1,0 0 0,0 0 0,0 0 0,-6 6 0,-1 2-2285</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1:46.438"/>
    </inkml:context>
    <inkml:brush xml:id="br0">
      <inkml:brushProperty name="width" value="0.1" units="cm"/>
      <inkml:brushProperty name="height" value="0.1" units="cm"/>
      <inkml:brushProperty name="color" value="#0000FF"/>
    </inkml:brush>
  </inkml:definitions>
  <inkml:trace contextRef="#ctx0" brushRef="#br0">117 72 4466,'-2'-1'209,"0"0"0,0 0 0,0 0 0,0 0 0,0 1-1,0-1 1,0 1 0,-1-1 0,1 1 0,0 0 0,0 0 0,0 0 0,0 0 0,0 0 0,-1 0-1,1 1 1,0-1 0,0 1 0,0 0 0,0-1 0,0 1 0,0 0 0,0 0 0,0 0 0,1 1 0,-1-1-1,0 0 1,1 1 0,-1-1 0,1 1 0,-1-1 0,1 1 0,0 0 0,-2 2 0,-4 6-37,1 0 0,0 0 0,1 1 1,0 0-1,-4 14 0,7-16-130,-1 1 1,1 0-1,1 0 0,-1 0 1,2 0-1,0 0 0,0 0 0,0 0 1,1 0-1,1 0 0,0 0 1,0 0-1,1 0 0,0-1 1,1 1-1,5 9 0,-6-14-42,0 1 1,0 0-1,1-1 1,0 1-1,0-1 0,1 0 1,-1-1-1,1 1 0,0-1 1,0 0-1,1 0 0,-1 0 1,1-1-1,0 0 1,-1 0-1,2 0 0,-1-1 1,0 0-1,0 0 0,1-1 1,-1 0-1,1 0 0,-1 0 1,1-1-1,11 0 1,-14-1 1,-1 0 0,1 0 0,-1 0 0,0 0 0,1-1 0,-1 0 1,0 1-1,0-1 0,0 0 0,0 0 0,-1-1 0,1 1 0,0-1 1,-1 1-1,0-1 0,1 0 0,-1 0 0,0 0 0,2-4 0,3-7 24,0 0 0,10-29 0,-14 32-22,0 1 0,-1-1 1,0 0-1,-1 0 0,0 1 1,0-1-1,-1 0 1,-1 0-1,0 0 0,-1 0 1,-3-13-1,1 10-1,-1-1 0,0 1-1,-1 0 1,-1 1 0,0-1 0,-1 1 0,-12-16-1,18 26-6,0 0-1,0 1 1,-1-1-1,1 1 0,-1-1 1,1 1-1,-1 0 1,0 0-1,0 0 0,0 1 1,0-1-1,0 1 1,0-1-1,0 1 1,0 0-1,-1 0 0,1 0 1,0 1-1,-1-1 1,1 1-1,-1 0 0,1 0 1,0 0-1,-1 0 1,1 1-1,-1 0 1,1-1-1,0 1 0,-1 0 1,1 0-1,0 1 1,0-1-1,0 1 0,0-1 1,0 1-1,0 0 1,1 0-1,-4 3 1,-1 3-65,1 1 0,-1-1 0,2 1 0,-1 0 0,1 0 0,1 0 0,0 1 0,0 0 0,1 0 0,0 0 0,0 0 0,0 10 0,1-6-521,1-1-1,1 0 1,1 0-1,-1 0 1,5 20-1,3 1-1882</inkml:trace>
  <inkml:trace contextRef="#ctx0" brushRef="#br0" timeOffset="388.98">431 343 4914,'-2'3'1441,"7"3"-497,-1 6 81,1 4-401,1 3-240,-2 5-16,-2 0-159,-4-5 47,5 8-192,-4-13 16,2 2-80,1-8-32,-1-2 0,2-4-256,-1-4-337,5-1-991,2-4-1746</inkml:trace>
  <inkml:trace contextRef="#ctx0" brushRef="#br0" timeOffset="888.35">632 93 5955,'-1'0'273,"0"1"1,0 0 0,0 0-1,0 0 1,0 0 0,1 0 0,-1 0-1,0 0 1,0 0 0,1 0-1,-1 0 1,1 0 0,-1 0-1,1 0 1,-1 1 0,1-1-1,0 0 1,-1 2 0,-10 37-196,8-29 502,-1 2-435,1 0 0,0 0-1,1 0 1,1 0 0,0 1 0,1-1-1,2 18 1,-1-24-133,0 1 0,1-1 1,0 0-1,0 0 0,0 0 0,1-1 0,1 1 0,-1 0 1,1-1-1,0 0 0,0 0 0,0 0 0,1-1 1,0 1-1,6 4 0,-8-7-12,1 0 0,-1 0 0,0-1 1,1 1-1,-1-1 0,1 0 0,0 0 0,0-1 0,0 1 0,0-1 1,0 0-1,0 0 0,0 0 0,1 0 0,-1-1 0,0 1 0,0-1 0,0 0 1,1-1-1,-1 1 0,0-1 0,0 0 0,0 0 0,1 0 0,-1 0 1,0-1-1,-1 1 0,1-1 0,0 0 0,0-1 0,-1 1 0,1 0 1,-1-1-1,0 0 0,0 0 0,0 0 0,0 0 0,4-6 0,-3-1 12,1 0 1,-2 0-1,1 0 0,-2 0 0,1-1 0,-1 1 0,-1-1 0,0 1 0,0-1 0,-1 0 0,-2-18 0,0 14-4,0-1-1,-2 1 0,1 1 0,-2-1 0,0 0 1,0 1-1,-13-23 0,16 34-4,0 0 0,0 0-1,0 1 1,0-1 0,-1 0 0,1 1-1,-1-1 1,1 1 0,-1 0 0,0 0-1,0 0 1,0 1 0,0-1 0,0 0 0,0 1-1,0 0 1,-1 0 0,1 0 0,0 0-1,-1 1 1,1-1 0,-1 1 0,1 0-1,-1 0 1,1 0 0,-1 0 0,1 0-1,0 1 1,-1 0 0,1 0 0,-1 0-1,1 0 1,0 0 0,0 1 0,0-1 0,0 1-1,0 0 1,0 0 0,-4 3 0,4-3-148,0 1 1,-1-1 0,1 1 0,0 0 0,0 0 0,0 0 0,1 0 0,-1 0 0,1 1 0,0-1-1,-1 1 1,2 0 0,-1 0 0,0-1 0,1 1 0,0 0 0,0 0 0,0 0 0,0 1 0,0-1-1,1 0 1,0 0 0,0 0 0,0 0 0,0 0 0,1 1 0,0-1 0,0 0 0,0 0 0,0 0 0,1 0-1,2 5 1,9 11-2438</inkml:trace>
  <inkml:trace contextRef="#ctx0" brushRef="#br0" timeOffset="1693.8">997 11 4914,'3'8'5294,"7"45"-4385,-12-34-773,0-1 0,0 0-1,-2 1 1,-1-1 0,0-1-1,-1 1 1,-15 31 0,14-40-88,4-6 12,6-6-11,-1 2-46,0-1 0,0 1-1,0 0 1,1 0 0,-1 0-1,0 0 1,0 0-1,1 0 1,-1 0 0,1 1-1,-1-1 1,1 1 0,-1 0-1,1 0 1,-1 0 0,0 0-1,5 0 1,47 14 77,-12-3-45,-40-10-34,0-1 0,0 0 0,0 0 0,0 0 0,0 0 0,1 0 0,-1-1 0,0 1-1,0 0 1,0-1 0,0 0 0,0 1 0,-1-1 0,1 0 0,0 0 0,0 0 0,0 0 0,-1-1 0,4-2 0,-3 2 0,0-1 0,0 0 1,-1 1-1,1-1 0,-1 0 1,0 0-1,1 0 0,-1 0 1,-1-1-1,1 1 0,0 0 1,-1 0-1,1-6 0,-1-6 13,-1 0 0,0 0-1,-1 0 1,-5-19 0,0-1 8,14 183 793,-2-12-459,-7-87-305,17-74-4939,-4 9 1906</inkml:trace>
  <inkml:trace contextRef="#ctx0" brushRef="#br0" timeOffset="2384.25">1340 126 6419,'4'7'4699,"17"27"-3747,14 1-594,48 64 1,-78-92-347,1 0 0,-1 1 0,-1 0 0,0 0 0,0 0-1,0 0 1,3 14 0,-7-19-9,1-1 1,-1 1-1,0 0 1,1 0-1,-1 0 0,-1-1 1,1 1-1,0 0 0,-1 0 1,0 0-1,1-1 1,-1 1-1,0 0 0,0-1 1,-1 1-1,1-1 0,0 1 1,-1-1-1,0 1 1,1-1-1,-1 0 0,0 0 1,0 0-1,0 0 0,-1 0 1,1-1-1,-4 3 1,2-1 1,1-1 1,-1 0-1,0 0 1,0 0-1,0-1 1,0 1-1,0-1 1,0 0-1,0 0 1,0-1 0,0 1-1,-1-1 1,1 0-1,0 0 1,0 0-1,0 0 1,-1-1-1,-5-1 1,6 0-7,1 1 1,0 0 0,0-1-1,0 0 1,0 0-1,0 0 1,0 0 0,1 0-1,-1 0 1,1-1-1,-1 1 1,1-1 0,0 0-1,0 0 1,0 0-1,0 0 1,1 0 0,-1 0-1,1 0 1,0 0-1,0-1 1,-1-5 0,1 4 0,0-1-1,1 1 1,0-1 0,0 1 0,0-1 0,1 1 0,0-1 0,0 1-1,0 0 1,1-1 0,0 1 0,0 0 0,0 0 0,1 0 0,4-8 0,7-6-9,1 0 0,24-25 1,-1 0 1,-30 35 14,-1-1 0,0-1 1,-1 1-1,0-1 0,0 0 0,7-23 1,-12 32-2,0-1-1,-1 1 1,1-1 0,-1 1 0,0-1 0,1 1 0,-1-1 0,0 1-1,0-1 1,-1 1 0,1-1 0,-1 0 0,1 1 0,-1 0 0,0-1-1,0 1 1,0-1 0,0 1 0,0 0 0,0 0 0,-1-1 0,1 1-1,-1 0 1,1 0 0,-1 0 0,0 1 0,0-1 0,0 0 0,0 1-1,0-1 1,0 1 0,0 0 0,-1 0 0,1 0 0,0 0 0,-1 0-1,1 0 1,-1 0 0,1 1 0,-4-1 0,-2-1 0,0 1 1,0 0-1,0 0 1,-1 1-1,1 0 1,0 0-1,0 1 1,0 0-1,0 0 1,0 1-1,0 0 1,0 1-1,-9 3 1,12-3-150,0-1 1,0 1 0,0 0 0,0 0 0,1 1-1,-1-1 1,1 1 0,0 0 0,0 0 0,1 1-1,-1-1 1,1 1 0,0 0 0,0-1 0,0 1-1,1 1 1,0-1 0,0 0 0,-3 11 0,2 5-2393,0 0-1552</inkml:trace>
  <inkml:trace contextRef="#ctx0" brushRef="#br0" timeOffset="2812.34">1909 284 9796,'2'0'2450,"-1"-3"-1570,2 0-656,-3 6-224,3-6 0,2 2-48,-7 2-16</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28.859"/>
    </inkml:context>
    <inkml:brush xml:id="br0">
      <inkml:brushProperty name="width" value="0.1" units="cm"/>
      <inkml:brushProperty name="height" value="0.1" units="cm"/>
      <inkml:brushProperty name="color" value="#0000FF"/>
    </inkml:brush>
  </inkml:definitions>
  <inkml:trace contextRef="#ctx0" brushRef="#br0">21 11 3762,'0'0'81,"1"0"1,-1-1-1,0 1 0,0-1 1,0 1-1,0 0 1,0-1-1,-1 1 0,1 0 1,0-1-1,0 1 1,0-1-1,0 1 0,0 0 1,0-1-1,-1 1 1,1 0-1,0-1 1,0 1-1,0 0 0,-1 0 1,1-1-1,0 1 1,-1 0-1,1 0 0,0-1 1,0 1-1,-1 0 1,1 0-1,0 0 0,-1-1 1,1 1-1,-1 0 1,1 0-1,0 0 0,-1 0 1,1 0-1,0 0 1,-1 0-1,1 0 1,-1 0-1,1 0 0,0 0 1,-1 0-1,1 0 1,0 0-1,-1 0 0,1 0 1,-1 1 20,0-1 0,0 1 0,1-1 0,-1 1 0,1 0 0,-1-1 0,1 1 0,-1 0 0,1-1 0,-1 1 0,1 0 0,-1 0 0,1-1 0,0 1 0,-1 0 0,1 0 0,0 0 0,0-1 0,0 1 0,0 2 0,0-1-73,0 0 1,0 0-1,0 1 1,1-1-1,-1 0 1,1 0-1,0 0 1,-1 0-1,1 0 1,0 0-1,0 0 1,0 0-1,1 0 1,-1 0-1,0-1 1,1 1-1,-1 0 1,1-1 0,0 1-1,-1-1 1,1 0-1,0 1 1,0-1-1,0 0 1,0 0-1,0 0 1,0 0-1,2 0 1,2 1-12,0-1-1,0 1 1,0-1 0,0-1 0,0 1 0,0-1-1,1 0 1,9-1 0,109-24 146,-86 16-158,0 1 0,1 2 0,0 2 1,41 0-1,-74 5-5,0 0 0,0 0 1,-1 0-1,1 1 1,0-1-1,-1 2 0,0-1 1,1 1-1,-1 0 0,0 0 1,0 1-1,-1 0 0,11 8 1,-14-10-1,0 0 1,0 0-1,0 1 0,0-1 1,0 1-1,-1-1 1,1 1-1,-1 0 0,1 0 1,-1 0-1,0 0 1,0-1-1,-1 1 0,1 1 1,0-1-1,-1 0 1,0 0-1,0 0 1,0 0-1,0 0 0,0 0 1,-1 0-1,1 0 1,-1 0-1,0 0 0,0 0 1,0 0-1,0 0 1,0 0-1,-1-1 0,-3 6 1,5-8-1,0 1 1,0-1-1,0 1 0,0-1 1,0 0-1,0 1 0,0-1 1,-1 1-1,1-1 1,0 0-1,0 1 0,0-1 1,-1 0-1,1 1 0,0-1 1,0 0-1,-1 1 1,1-1-1,0 0 0,-1 0 1,1 1-1,0-1 0,-1 0 1,1 0-1,0 0 1,-1 0-1,1 1 0,0-1 1,-1 0-1,1 0 0,-1 0 1,1 0-1,0 0 1,-1 0-1,1 0 0,-1 0 1,1 0-1,0 0 0,-1 0 1,1 0-1,-1 0 1,1 0-1,0 0 0,-1-1 1,1 1-1,0 0 0,-1 0 1,1 0-1,0-1 1,-1 1-1,1 0 0,0 0 1,-1-1-1,1 1 1,0 0-1,0-1 0,-1 1 1,1 0-1,0-1 0,0 1 1,-1 0-1,1-1 1,0 1-1,0 0 0,0-1 1,0 1-1,0-1 0,0 1 1,0-1-1,-1-1 0,0-1-1,1 1 1,-1 0-1,1-1 0,0 1 1,0-1-1,0 1 1,0-1-1,0 1 1,1-5-1,2 1 12,1 1 0,-1 0-1,1 0 1,0 0 0,0 0 0,0 1 0,1-1-1,-1 1 1,1 0 0,0 1 0,1-1-1,-1 1 1,0 0 0,1 0 0,0 1 0,9-3-1,11-4 22,-1 2 0,40-7 0,-9 6-37,0 2 1,0 2-1,0 3 1,0 3-1,0 1 1,0 4-1,0 1 1,66 20-1,-83-19 17,-31-10 180,-8 1-190,0-1 0,0 1 0,0 0 0,0-1 0,0 1 1,0 0-1,0-1 0,0 1 0,0 0 0,-1-1 0,1 1 0,0 0 1,0-1-1,0 1 0,0 0 0,-1 0 0,1-1 0,0 1 1,0 0-1,0 0 0,-1-1 0,1 1 0,0 0 0,0 0 0,-1 0 1,1-1-1,0 1 0,-1 0 0,1 0 0,0 0 0,-1 0 1,1 0-1,0 0 0,0 0 0,-1 0 0,1 0 0,-1 0 0,-27-12-3041</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1:44.387"/>
    </inkml:context>
    <inkml:brush xml:id="br0">
      <inkml:brushProperty name="width" value="0.1" units="cm"/>
      <inkml:brushProperty name="height" value="0.1" units="cm"/>
      <inkml:brushProperty name="color" value="#0000FF"/>
    </inkml:brush>
  </inkml:definitions>
  <inkml:trace contextRef="#ctx0" brushRef="#br0">1 2 5410,'0'-1'497,"3"3"-497,3-4-80,-3 4 16,6-4-353,-5 4-1023</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0:55.390"/>
    </inkml:context>
    <inkml:brush xml:id="br0">
      <inkml:brushProperty name="width" value="0.1" units="cm"/>
      <inkml:brushProperty name="height" value="0.1" units="cm"/>
      <inkml:brushProperty name="color" value="#E71224"/>
    </inkml:brush>
  </inkml:definitions>
  <inkml:trace contextRef="#ctx0" brushRef="#br0">719 40 2737,'17'-39'7161,"-28"87"-6763,-2 0 0,-2 0 1,-34 72-1,-3 8-134,-5 34 37,53-149 177,7-36-4107,-3 18 1527</inkml:trace>
  <inkml:trace contextRef="#ctx0" brushRef="#br0" timeOffset="835.87">33 768 6019,'2'30'3258,"0"3"-2923,4 170 627,-7-143-808,-8-84-314,-3-19 74,4 1 118,-3-60-1,10 84 2,1 0 1,1 0-1,0 0 0,1 0 1,2 0-1,4-17 0,-7 31-12,1 0-1,-1 0 0,1 0 0,0 1 1,0-1-1,0 0 0,0 1 1,1 0-1,-1-1 0,1 1 0,0 0 1,0 0-1,0 1 0,0-1 1,1 1-1,4-4 0,-5 5-15,-1 1-1,0-1 1,1 0 0,-1 1-1,1-1 1,-1 1 0,1 0-1,-1 0 1,1 0 0,-1 0-1,1 0 1,-1 0-1,1 1 1,-1-1 0,0 1-1,1 0 1,-1 0 0,0 0-1,1 0 1,-1 0 0,0 0-1,0 1 1,0-1 0,0 1-1,0-1 1,0 1 0,3 3-1,-2-1 2,0 0 0,1-1-1,-1 1 1,-1 0 0,1 0-1,-1 1 1,1-1 0,-1 1-1,0-1 1,-1 1 0,1 0-1,-1-1 1,0 1 0,0 0-1,-1 0 1,1 0 0,-1 0-1,0 0 1,0 0 0,-1-1-1,0 1 1,0 0 0,-2 7 0,1-7-8,0 1 0,0-1 0,-1 1 0,0-1 0,0 0 0,0 0 0,-1 0 0,1-1 1,-1 1-1,-1-1 0,1 0 0,0 0 0,-1 0 0,0-1 0,0 1 0,0-1 1,0 0-1,0-1 0,-7 3 0</inkml:trace>
  <inkml:trace contextRef="#ctx0" brushRef="#br0" timeOffset="1262.01">187 910 4402,'5'4'338,"0"-1"0,-1 1 0,0 0 0,0 0 0,0 1 0,0-1 0,-1 1 0,1 0 0,3 7 0,2 5-243,-1-1-1,-1 1 1,0 0-1,6 26 0,-3-7 0,-23-68 1573,12 27-1608,-1-1-1,1 0 0,0 0 1,1 1-1,0-1 1,0 0-1,0 0 0,0 0 1,1 0-1,0 1 1,0-1-1,4-9 0,-4 12-132,-1 0 0,1 1 0,0-1 0,0 1 0,0 0-1,0-1 1,0 1 0,1 0 0,-1-1 0,1 1 0,-1 0 0,1 0-1,0 0 1,0 1 0,0-1 0,0 0 0,0 1 0,0-1 0,1 1-1,-1-1 1,0 1 0,1 0 0,-1 0 0,1 0 0,-1 1 0,1-1-1,-1 1 1,1-1 0,0 1 0,2 0 0,6 4-1244,1 0-942</inkml:trace>
  <inkml:trace contextRef="#ctx0" brushRef="#br0" timeOffset="1679.39">460 903 5571,'-2'0'149,"0"0"-1,0 0 1,0 1 0,0-1 0,0 0 0,0 1 0,0-1 0,1 1 0,-1 0 0,0-1 0,0 1 0,0 0 0,0 0 0,1 0 0,-1 1 0,0-1 0,1 0 0,-1 1 0,1-1 0,-3 4 0,2-2-64,0 0 0,1 1 1,-1-1-1,1 1 0,0 0 0,0-1 1,0 1-1,0 0 0,0-1 1,1 7-1,-1-1-48,2 0-1,-1 0 1,1 0 0,0 0-1,1 0 1,0 0 0,1 0 0,6 14-1,-8-20-31,0 0-1,1 0 1,0-1-1,0 1 1,0-1-1,0 1 1,0-1-1,0 0 1,1 0-1,-1 0 0,1 0 1,-1 0-1,1 0 1,0-1-1,0 1 1,-1-1-1,1 0 1,0 0-1,0 0 1,1 0-1,-1-1 1,0 1-1,0-1 1,0 0-1,0 0 1,0 0-1,1 0 1,-1 0-1,0-1 1,0 1-1,0-1 1,0 0-1,0 0 0,0 0 1,0 0-1,0-1 1,0 1-1,-1-1 1,1 0-1,-1 1 1,1-1-1,-1 0 1,1-1-1,-1 1 1,0 0-1,0-1 1,0 1-1,0-1 1,-1 0-1,1 1 1,-1-1-1,0 0 1,1 0-1,-1 0 1,0-4-1,0 2 10,0 0-1,-1 0 1,0 0-1,0 0 1,0 0 0,-1 0-1,0 0 1,0 0-1,0 1 1,-1-1-1,1 0 1,-1 1 0,0-1-1,0 1 1,-4-7-1,2 6 9,0-1-1,1 0 1,-2 1-1,1 0 1,-1 0-1,0 0 1,0 1-1,0-1 1,0 1-1,-12-6 1,15 9-18,0 0 0,0 1-1,0-1 1,0 1 0,0-1 0,0 1 0,-1 0 0,1 0 0,0 0 0,0 0 0,0 0 0,0 0 0,0 1 0,-1-1 0,1 1 0,0-1 0,0 1 0,0 0 0,0 0 0,0 0 0,1 0 0,-1 0 0,0 0 0,0 0 0,1 1 0,-1-1 0,1 1 0,-1-1 0,1 1 0,-1 0 0,1-1 0,0 1 0,0 0 0,0 0 0,-1 2 0,-1 2-275,0-1 1,1 1-1,0-1 1,0 1-1,0 0 1,1-1-1,0 1 1,0 0-1,0 0 1,0 0-1,2 9 1,4 7-2417</inkml:trace>
  <inkml:trace contextRef="#ctx0" brushRef="#br0" timeOffset="2286.89">624 692 5651,'12'18'4216,"4"22"-4017,-11-17-148,0-1 0,-1 1 1,-2 0-1,0 0 0,-1 0 0,-2 0 1,0 0-1,-1 0 0,-11 42 0,9-71 837,2 5-847,0-1 0,0 0 0,1 0 0,-1 0 0,1 0 0,-1-1-1,1 1 1,0 0 0,0 0 0,0-1 0,0 1 0,-1-6-1,3 5-37,-1 0-1,1-1 0,0 1 1,0 0-1,0 0 0,1 0 0,-1 0 1,1 0-1,-1 0 0,1 0 1,0 0-1,0 0 0,1 1 0,-1-1 1,0 1-1,1 0 0,0 0 0,-1 0 1,1 0-1,0 0 0,0 0 1,0 1-1,0 0 0,0-1 0,0 1 1,1 0-1,-1 0 0,4 0 0,-3 0-4,1 0 1,-1 0-1,1 1 0,0-1 0,0 1 0,-1 0 0,1 0 0,0 1 0,-1-1 0,1 1 0,0 0 0,-1 0 0,1 1 0,-1-1 0,0 1 0,1 0 0,-1 0 0,0 1 0,7 5 0,-8-5 5,0-1-1,0 1 0,0 0 1,-1 1-1,0-1 1,0 0-1,0 1 0,0-1 1,0 1-1,0 0 1,-1-1-1,0 1 1,0 0-1,0 0 0,0 0 1,-1 0-1,1 0 1,-1 0-1,0 0 0,0 0 1,-1 0-1,1 0 1,-1 0-1,0 0 1,0 0-1,0 0 0,0-1 1,-1 1-1,1 0 1,-1-1-1,0 1 0,0-1 1,-1 1-1,1-1 1,-1 0-1,1 0 1,-1 0-1,0-1 0,0 1 1,-1-1-1,1 1 1,0-1-1,-1 0 0,1 0 1,-1 0-1,0-1 1,1 0-1,-1 1 1,0-1-1,0 0 0,0-1 1,-7 1-1,6 0 1,1-1 0,-1 1-1,0-1 1,0 0 0,0-1-1,1 1 1,-1-1 0,0 0-1,1 0 1,-8-4 0,12 6-192,0-1 142,0 0 0,0 0 0,0 0 0,1 0 0,-1 0-1,0 0 1,0 0 0,0 0 0,0-1 0</inkml:trace>
  <inkml:trace contextRef="#ctx0" brushRef="#br0" timeOffset="2709.36">958 1032 5827,'-4'0'5570,"5"0"-5522,-2 0 80,-1 6-128,-7 0-192,3 2-1072,0 4-3987</inkml:trace>
  <inkml:trace contextRef="#ctx0" brushRef="#br0" timeOffset="3399.84">303 1366 6963,'-9'-5'3774,"9"12"-3575,8 39 96,-3 1-1,-2 0 1,-3 48 0,0-56-266,2-31-723,-1-22-2694,-5-2 336</inkml:trace>
  <inkml:trace contextRef="#ctx0" brushRef="#br0" timeOffset="3806.89">88 1393 5955,'2'0'1745,"-1"0"-1249,4 1 48,3-1 304,10 3-175,2-6-305,8 2-32,3-7-256,6 4 16,-1-2-96,-9-2 0,1 4 0,-7 2-80,-1-1-272,-3 3-561,-4 3-319,5-6-1137,0 3-1393</inkml:trace>
  <inkml:trace contextRef="#ctx0" brushRef="#br0" timeOffset="4185.93">513 1480 5410,'-3'2'160,"1"-1"-1,-1 1 0,1-1 0,-1 1 0,1 0 0,0 0 0,0 0 0,0 0 0,0 0 0,0 1 0,0-1 1,1 1-1,-1-1 0,1 1 0,-1-1 0,1 1 0,0 0 0,0 0 0,1-1 0,-1 1 0,0 0 0,1 0 1,-1 4-1,1-2-67,1 0 1,-1 1-1,1-1 1,0 0-1,0 0 1,0 0-1,1 0 1,-1 0 0,1-1-1,1 1 1,-1 0-1,5 7 1,-4-9-89,-1 0 1,0 0 0,0-1-1,1 1 1,-1 0 0,1-1-1,0 0 1,0 1 0,0-1-1,0 0 1,0 0-1,1-1 1,-1 1 0,1-1-1,-1 0 1,1 0 0,3 1-1,-4-2 15,0 0-1,0 0 1,0 0-1,0-1 0,0 0 1,0 1-1,0-1 1,0 0-1,0 0 1,-1-1-1,1 1 0,0 0 1,-1-1-1,1 0 1,-1 1-1,0-1 0,1 0 1,-1 0-1,0-1 1,0 1-1,0 0 0,0-1 1,-1 1-1,3-5 1,-2 3-9,0 0 0,-1 0 1,1 0-1,-1 0 0,0 0 1,0 0-1,0-1 0,-1 1 1,1 0-1,-1-1 0,0 1 0,-1 0 1,1-1-1,-1 1 0,1 0 1,-1 0-1,0-1 0,-1 1 1,1 0-1,-1 0 0,-3-6 1,2 5-9,0 0 0,0-1 0,0 1 0,-1 0 0,0 1 0,0-1 0,0 0 1,0 1-1,-1 0 0,1 0 0,-1 1 0,0-1 0,-1 1 0,-8-4 0,12 6-11,-1 0-1,1 1 1,0 0-1,-1-1 1,1 1-1,0 0 1,-1 0-1,1 0 0,0 0 1,-1 1-1,1-1 1,0 1-1,-1-1 1,1 1-1,0 0 0,0 0 1,0 0-1,0 0 1,0 0-1,0 1 1,0-1-1,0 0 1,0 1-1,0 0 0,-1 1 1,0 0-175,1 0 1,0 0-1,-1 0 1,1 0-1,0 0 1,1 1-1,-1-1 1,1 1-1,-1-1 1,1 1-1,0-1 1,0 1-1,1 0 1,-2 6-1,2 11-2302</inkml:trace>
  <inkml:trace contextRef="#ctx0" brushRef="#br0" timeOffset="4613.14">802 1349 5090,'-1'1'231,"0"0"0,0 0 0,0 0 0,0 0-1,0 1 1,0-1 0,1 0 0,-1 0 0,0 1-1,1-1 1,-1 1 0,1-1 0,0 0 0,-1 1 0,1-1-1,0 1 1,0-1 0,0 1 0,0-1 0,0 4-1,3 40-150,-2-31 521,2 155 394,-15-187-4906,3 7 1956</inkml:trace>
  <inkml:trace contextRef="#ctx0" brushRef="#br0" timeOffset="4985.68">666 1371 6451,'12'5'736,"0"-2"97,8-6-97,4-2-256,2-5-352,3 2-32,-4 4-64,-1-1-64,-6 5 0,-3 0-352,1 5-448,-2-1-657,0 8-864</inkml:trace>
  <inkml:trace contextRef="#ctx0" brushRef="#br0" timeOffset="5578.81">1108 1419 5234,'-6'-2'571,"0"0"-1,1 1 0,-1 0 1,0 0-1,0 1 0,0 0 0,-10 0 1,12 1-465,-1 0 1,1 0 0,0 0 0,-1 1-1,1 0 1,0 0 0,0 0-1,0 0 1,0 0 0,0 1-1,1 0 1,-1 0 0,1 0 0,-1 0-1,1 0 1,-4 7 0,4-7-87,1 1 1,0 0-1,0 0 1,0 0 0,0 0-1,1 0 1,-1 0-1,1 0 1,0 1-1,1-1 1,-1 0 0,1 1-1,-1-1 1,1 0-1,1 1 1,-1-1 0,1 1-1,-1-1 1,1 0-1,1 0 1,-1 1-1,3 3 1,-3-5-21,0 0 0,0 0 0,1-1 0,0 1 0,-1-1 0,1 1 0,0-1 0,0 0 0,0 0 0,1 0 1,-1 0-1,0 0 0,1 0 0,0-1 0,-1 1 0,1-1 0,0 0 0,-1 1 0,1-1 0,0 0 0,0-1 0,0 1 0,0-1 0,0 1 0,0-1 0,0 0 0,0 0 0,0 0 0,0 0 0,0-1 0,0 1 0,0-1 0,3-1 1,-3 1 2,0 0 1,0-1-1,0 1 1,0-1-1,0 0 1,0 0-1,-1 0 1,1 0-1,-1 0 1,0 0-1,1-1 1,-1 1-1,0-1 1,0 0 0,-1 0-1,1 1 1,0-1-1,-1 0 1,0 0-1,0-1 1,0 1-1,1-4 1,-1 2 1,0 0 0,0 0-1,0 0 1,-1-1 0,0 1 0,0 0 0,0 0 0,-1-1 0,0 1-1,0 0 1,0 0 0,-1 0 0,-2-8 0,3 21 16,0-1 1,0 0-1,1 0 0,2 14 1,-1-17-21,0 0 1,1 0-1,-1 0 1,1-1 0,0 1-1,0-1 1,0 1-1,1-1 1,-1 0 0,1 0-1,0 0 1,-1 0-1,1 0 1,1-1-1,-1 0 1,0 1 0,1-1-1,-1 0 1,1 0-1,-1-1 1,1 1 0,0-1-1,0 0 1,0 0-1,0 0 1,0 0 0,0-1-1,0 0 1,0 1-1,0-1 1,0-1-1,0 1 1,0-1 0,0 1-1,0-1 1,0 0-1,-1-1 1,1 1 0,0-1-1,0 0 1,5-3-1,-2 0 2,1 0 0,-1-1 0,0 0 0,0 0-1,-1-1 1,1 1 0,-2-1 0,1-1 0,-1 1 0,0-1-1,0 0 1,-1 0 0,0 0 0,-1-1 0,0 0-1,0 1 1,-1-1 0,0 0 0,0 0 0,0-11-1,0-16-7,-1 1 0,-2 0-1,-9-63 1,9 89-1,0 1 0,-1 0 1,0 0-1,-1 0 0,1 0 0,-6-9 1,8 16 8,-1 1 0,1-1 0,0 1 0,-1-1 0,1 1 0,0-1 0,-1 1 1,1-1-1,-1 1 0,1-1 0,-1 1 0,1 0 0,-1-1 0,1 1 0,-1 0 0,1 0 0,-1-1 1,1 1-1,-1 0 0,0 0 0,1 0 0,-1 0 0,1-1 0,-1 1 0,0 0 0,1 0 0,-1 0 1,1 1-1,-1-1 0,0 0 0,1 0 0,-1 0 0,1 0 0,-1 0 0,1 1 0,-1-1 1,0 0-1,1 1 0,-1-1 0,1 0 0,-1 1 0,1-1 0,-1 0 0,1 1 0,0-1 0,-1 1 1,1-1-1,-1 2 0,-19 22 149,15-15-143,0 1-1,1 0 1,0 0 0,0 0-1,1 1 1,1-1 0,0 1-1,0 0 1,1 12 0,0-1 46,1 0 1,1 0 0,7 34-1,-5-43-45,0 1 0,1 0 0,0-1-1,1 0 1,1 0 0,0 0 0,1-1 0,0 0-1,1 0 1,0-1 0,17 19 0,-17-21-132,1 0 206</inkml:trace>
  <inkml:trace contextRef="#ctx0" brushRef="#br0" timeOffset="6123.84">1571 1511 8900,'2'-6'1233,"-5"9"-417,6-3 192,0 0-767,-3-3 15,4 3-224,-5 0-32,2 3-64,-2-3-224,1 3-561,-3 6-2480,-7-2-929</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3:45.715"/>
    </inkml:context>
    <inkml:brush xml:id="br0">
      <inkml:brushProperty name="width" value="0.1" units="cm"/>
      <inkml:brushProperty name="height" value="0.1" units="cm"/>
    </inkml:brush>
  </inkml:definitions>
  <inkml:trace contextRef="#ctx0" brushRef="#br0">86 442 6019,'-6'-2'303,"1"0"1,-1 0 0,1-1 0,0 1-1,0-1 1,0-1 0,0 1 0,0-1-1,1 1 1,-1-2 0,1 1 0,0 0-1,-4-6 1,6 7-227,1 0 0,-1 0-1,1 0 1,-1 0 0,1 0 0,0-1-1,0 1 1,0 0 0,1-1-1,-1 1 1,1 0 0,0-1 0,0 1-1,0-1 1,0 1 0,1 0 0,-1-1-1,1 1 1,0 0 0,0-1 0,0 1-1,0 0 1,1 0 0,2-4 0,5-8 11,0 0 0,2 1 1,0 1-1,0 0 0,1 0 1,1 1-1,0 1 1,1 0-1,0 1 0,1 0 1,0 1-1,0 1 0,1 0 1,0 1-1,20-6 1,0 0-10,1 1 0,1 2 0,75-10 1,-94 19-68,1 0 0,-1 1 0,1 1 0,-1 1 0,1 1 0,-1 0 0,0 2 0,0 0 0,34 15 0,-7 3 22,69 47 1,-86-49-30,1-2 1,1-1-1,1-1 1,1-2-1,59 20 0,-67-29-2,1 0 0,0-2 0,1 0 0,-1-2 0,1-1-1,-1-2 1,1 0 0,-1-1 0,1-2 0,-1-1-1,0-1 1,-1-1 0,0-1 0,0-1 0,0-2 0,-1 0-1,32-21 1,20-20 23,131-116-1,-196 151 12,-10 17-85,-1 0 0,0 0 1,0-1-1,0 1 0,1 0 1,-1 0-1,0-1 1,0 1-1,0 0 0,0-1 1,0 1-1,0 0 0,1 0 1,-1-1-1,0 1 0,0 0 1,0-1-1,0 1 1,0 0-1,0-1 0,0 1 1,0 0-1,0-1 0,-1 1 1,1 0-1,0-1 0,0 1 1,0 0-1,0-1 1,0 1-1,0 0 0,-1 0 1,1-1-1,0 1 0,0 0 1,0 0-1,-1-1 0,1 1 1,0 0-1,0 0 1,-1 0-1,1-1 0,0 1 1,-1 0-1,1 0 0,0 0 1,0 0-1,-1 0 0,1 0 1,0 0-1,-1 0 0,1 0 1,0-1-1,-1 1 1,1 0-1,-1 1 0</inkml:trace>
  <inkml:trace contextRef="#ctx0" brushRef="#br0" timeOffset="509.91">2147 148 10981,'3'0'816,"-4"1"-367,2-6 511,2 6-624,0-2-208,-1 0-128,-2-1-64,0 5-176,-2 0-736,-4 5-753,-15 9-2369</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3:44.896"/>
    </inkml:context>
    <inkml:brush xml:id="br0">
      <inkml:brushProperty name="width" value="0.1" units="cm"/>
      <inkml:brushProperty name="height" value="0.1" units="cm"/>
    </inkml:brush>
  </inkml:definitions>
  <inkml:trace contextRef="#ctx0" brushRef="#br0">1 152 4290,'-1'2'87,"1"0"-1,0 0 1,0 0-1,0 0 1,0 0-1,1 0 1,-1 0-1,0 0 1,1 0-1,-1 0 1,1 0-1,0 0 1,0-1 0,-1 1-1,1 0 1,0 0-1,1-1 1,-1 1-1,0-1 1,0 1-1,1-1 1,-1 1-1,1-1 1,-1 0 0,1 1-1,-1-1 1,1 0-1,0 0 1,0-1-1,0 1 1,-1 0-1,1 0 1,0-1-1,0 1 1,0-1 0,0 0-1,0 0 1,0 1-1,0-1 1,0 0-1,3-1 1,-1 1-51,-1 0 0,1 0 1,-1 0-1,1-1 0,-1 1 1,1-1-1,-1 0 0,0 0 1,1 0-1,-1-1 0,0 1 0,0-1 1,0 0-1,0 0 0,0 0 1,0 0-1,0 0 0,-1 0 1,1-1-1,-1 0 0,0 1 0,0-1 1,3-5-1,-3 3 30,-1-1-1,0 1 1,0-1-1,-1 1 1,0-1 0,0 1-1,0-1 1,0 1-1,-1-1 1,0 1 0,0-1-1,-1 1 1,1-1 0,-1 1-1,0 0 1,-1 0-1,1 0 1,-1 0 0,0 0-1,0 1 1,-6-7-1,8 10-57,0 0 0,0 0 0,0 0-1,1 0 1,-1 0 0,0 1 0,0-1-1,-1 0 1,1 1 0,0-1 0,0 1-1,0-1 1,0 1 0,0-1 0,-1 1-1,1 0 1,0 0 0,0 0 0,-1-1-1,1 1 1,0 0 0,0 0 0,-1 1 0,1-1-1,0 0 1,0 0 0,0 1 0,-1-1-1,1 0 1,0 1 0,0 0 0,-2 0-1,0 1 35,0 0 0,-1 1-1,1-1 1,0 1 0,0 0 0,0-1-1,1 1 1,-1 1 0,1-1 0,-4 7-1,4-8-15,1 0 0,0 1 0,0-1 0,0 1-1,0-1 1,0 1 0,0-1 0,1 1 0,-1-1 0,1 1-1,0 0 1,0-1 0,0 1 0,0 0 0,0-1 0,1 4-1,0-5-18,-1 1-1,1-1 1,0 0 0,0 1-1,0-1 1,0 0-1,0 0 1,0 1-1,1-1 1,-1 0-1,0 0 1,1 0-1,-1 0 1,0-1-1,1 1 1,-1 0-1,1-1 1,-1 1-1,1-1 1,0 1 0,-1-1-1,1 0 1,-1 1-1,1-1 1,0 0-1,-1 0 1,1 0-1,0-1 1,2 1-1,2-2 0,1 1 0,0-1 0,-1 0-1,1 0 1,-1-1 0,0 0 0,0 0 0,0 0-1,0-1 1,0 0 0,-1 0 0,0-1-1,0 1 1,0-1 0,0 0 0,-1-1 0,0 1-1,0-1 1,0 0 0,-1 1 0,1-2-1,-2 1 1,5-12 0,-7 18-3,1-1-1,-1 0 1,0 0-1,0 0 1,0 0 0,0 0-1,0 0 1,0 0-1,0 0 1,0 1 0,0-1-1,0 0 1,0 0-1,0 0 1,-1 0 0,1 0-1,0 0 1,-1 1-1,1-1 1,-1 0 0,1 0-1,-1 1 1,1-1-1,-1 0 1,1 0 0,-1 1-1,0-1 1,0 0-1,-1 0 2,0 1-1,0-1 0,1 1 0,-1-1 0,0 1 1,0 0-1,1 0 0,-1 0 0,0 0 1,0 0-1,1 0 0,-1 1 0,-3 0 0,-1 0 2,-1 1-1,1 1 1,-1-1 0,1 1-1,0 0 1,-10 7-1,13-8-16,1 0 0,-1 1 0,1-1 0,-1 1 0,1 0 0,0 0 0,0 0 0,0 0 0,0 0 0,0 1 0,1-1 0,-2 4-1,3-5-115,0 0 0,-1 0 0,1 0-1,0 0 1,0 0 0,0-1-1,0 1 1,0 0 0,1 0 0,-1 0-1,1 0 1,-1 0 0,1-1-1,-1 1 1,1 0 0,0 0-1,0-1 1,0 1 0,0-1 0,0 1-1,0-1 1,1 1 0,-1-1-1,0 0 1,3 2 0,22 14-3282</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3:44.092"/>
    </inkml:context>
    <inkml:brush xml:id="br0">
      <inkml:brushProperty name="width" value="0.1" units="cm"/>
      <inkml:brushProperty name="height" value="0.1" units="cm"/>
    </inkml:brush>
  </inkml:definitions>
  <inkml:trace contextRef="#ctx0" brushRef="#br0">101 299 4994,'-12'2'373,"6"-1"31,0 0 0,0 0 0,0 0 1,0-1-1,-1 1 0,1-2 0,0 1 0,0-1 0,0 1 0,-10-4 0,15 3-331,0 0-1,0-1 1,0 1-1,0 0 1,0 0-1,0-1 1,0 1-1,1 0 1,-1-1-1,1 1 1,-1-1-1,1 1 1,-1-1-1,1 1 1,0-1-1,0 1 1,0-1-1,0 1 1,0-1-1,0 1 0,0-1 1,0 1-1,1-3 1,8-34 394,-4 29-409,0 0 1,0-1 0,1 2-1,1-1 1,-1 1-1,1 0 1,1 0 0,-1 1-1,2-1 1,-1 2-1,0-1 1,1 2 0,14-8-1,11-5-7,2 2 0,47-16 1,-49 21-23,0 2 0,0 1 0,54-5 0,-63 11-26,-1 1 0,1 1-1,0 1 1,-1 1 0,47 11 0,-60-10-1,-1 1 0,-1 0 0,1 0 0,-1 1 0,1 0 0,-1 1 1,-1 0-1,1 0 0,-1 1 0,8 7 0,6 10 22,36 52 0,10 11 16,-59-79-38,-1 1 1,1-1-1,1 0 1,-1-1-1,1 0 1,21 11-1,-16-12-2,1 1 0,-1-2 0,1 0 0,0-1 0,0-1 0,0 0 0,0-1 0,1-1 0,-1-1 0,1 0 0,-1-1 0,0-1 0,1 0 0,-1-1 0,0-1 0,0 0 0,-1-2 0,0 1 0,1-2 0,-2 0 0,1-1 0,-1 0 0,0-1 0,-1-1 0,0 0 0,-1-1 0,0 0 0,0-1 0,-1 0 0,15-23 0,-24 31-66,14-17-1237,-8 19 315,-2 14-3,-5 2-1408</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7:23.696"/>
    </inkml:context>
    <inkml:brush xml:id="br0">
      <inkml:brushProperty name="width" value="0.1" units="cm"/>
      <inkml:brushProperty name="height" value="0.1" units="cm"/>
      <inkml:brushProperty name="color" value="#66CC00"/>
    </inkml:brush>
  </inkml:definitions>
  <inkml:trace contextRef="#ctx0" brushRef="#br0">309 35 5410,'-7'-34'2268,"21"76"195,-8-25-2258,0 0 1,4 22-1,-6-6-91,-2 1 0,-1 0 1,-1 0-1,-2 0 0,-10 57 1,-50 162 49,58-240-155,-39 171 2,41-166-632,5-30-1644,5-20-228,5-7-1578</inkml:trace>
  <inkml:trace contextRef="#ctx0" brushRef="#br0" timeOffset="362.97">17 170 6515,'-2'2'106,"0"1"1,0-1-1,1 0 1,0 1-1,-1-1 1,1 1-1,0-1 1,0 1-1,0 0 1,0-1-1,1 1 1,-1 0-1,1 0 1,0-1-1,0 1 1,0 0-1,0 0 1,0 0-1,0-1 1,1 1-1,0 0 1,1 3-1,-1-3-23,1 0 1,0-1-1,0 1 1,0-1-1,1 0 1,-1 0-1,0 0 1,1 0-1,0 0 0,-1 0 1,1-1-1,0 1 1,0-1-1,0 0 1,0 0-1,0 0 0,0 0 1,0 0-1,0-1 1,0 0-1,4 1 1,13 0-1,-1-1 0,1 0 1,-1-2-1,0 0 1,0-1-1,23-6 1,116-42 366,-119 37-423,84-34-99,-123 47 23,1 1 1,-1 0-1,1 0 0,0 0 0,-1 0 0,1 0 0,0 0 0,-1 0 0,1 0 0,0 0 0,-1 0 0,1 0 0,0 0 0,-1 0 0,1 0 0,0 1 1,-1-1-1,1 0 0,-1 0 0,1 1 0,0-1 0,-1 1 0,1-1 0,-1 0 0,1 1 0,-1-1 0,1 1 0,-1-1 0,0 1 0,1-1 0,-1 1 1,0-1-1,1 1 0,-1 0 0,0-1 0,1 1 0,-1 0 0,0-1 0,0 1 0,0-1 0,0 1 0,0 0 0,0-1 0,0 1 0,0 0 0,0-1 1,0 1-1,0 0 0,0 0 0,-5 40-2543,4-35 1894,-4 28-3354</inkml:trace>
  <inkml:trace contextRef="#ctx0" brushRef="#br0" timeOffset="795.09">681 429 5491,'-1'-4'220,"1"1"0,-1-1 0,0 1 0,-1 0 0,1 0 0,-1-1 0,1 1 0,-1 0 0,0 0 1,0 0-1,0 1 0,0-1 0,-1 0 0,1 1 0,-1-1 0,-4-2 0,5 4-150,-1 0-1,1 0 0,0 1 1,-1-1-1,1 1 0,0-1 0,-1 1 1,1 0-1,0 0 0,-1 0 1,1 0-1,-1 0 0,1 1 1,0-1-1,-1 1 0,1 0 1,0-1-1,-1 1 0,1 0 1,0 0-1,0 0 0,0 1 0,0-1 1,0 0-1,-3 4 0,-4 2-38,1 0 0,0 2-1,0-1 1,0 1 0,1 0-1,1 0 1,-1 1 0,1 0-1,-7 16 1,10-18-26,-1 0 0,1 1 1,1-1-1,0 0 0,0 1 0,1-1 0,0 1 0,0 0 0,1-1 1,0 1-1,0 0 0,1-1 0,3 13 0,-3-16-7,1-1-1,-1 0 1,1-1 0,-1 1-1,1 0 1,1 0-1,-1-1 1,0 1-1,1-1 1,0 0 0,0 0-1,0 0 1,0 0-1,0 0 1,1-1 0,-1 1-1,1-1 1,-1 0-1,1 0 1,0 0-1,0-1 1,0 1 0,0-1-1,6 1 1,-5-1-10,0 0 0,1-1 0,-1 0 1,0 0-1,0 0 0,0-1 0,0 0 1,1 0-1,-1 0 0,0-1 0,-1 1 0,1-1 1,0 0-1,0-1 0,-1 1 0,1-1 0,-1 0 1,0 0-1,5-5 0,-3 2 4,-1 0 0,0 0 0,0 0-1,-1-1 1,0 0 0,0 0 0,-1 0 0,1 0-1,-2-1 1,1 1 0,2-11 0,-1-8 25,0 0 0,0-28-1,-4 45-21,5-24-51,0 28 16,3 19 21,-4 1-5,0 0 1,-1 1-1,-1 0 0,0 0 0,-2 0 1,-1 28-1,2 27-264,2-60-1393,-3-10 1583,1-1-1,-1 0 1,0-1-1,1 1 1,-1 0 0,0 0-1,1 0 1,-1 0-1,0 0 1,1 0-1,-1 0 1,0 0-1,0 0 1,1-1-1,-1 1 1,0 0-1,0 0 1,1 0-1,-1-1 1,0 1-1,0 0 1,1 0-1,-1-1 1,0 1 0,0 0-1,0 0 1,1-1-1,-1 1 1,0 0-1,0-1 1,0 1-1,0 0 1,0-1-1,0 1 1,6-16-1988</inkml:trace>
  <inkml:trace contextRef="#ctx0" brushRef="#br0" timeOffset="1176.22">832 483 1745,'7'-24'766,"-6"16"-371,2 0 0,-1 0 0,1 1 0,0-1 0,0 0 1,1 1-1,8-12 0,-12 19-341,1-1 0,-1 1 0,1 0 0,-1-1 0,1 1 0,-1 0 1,0 0-1,1 0 0,-1-1 0,1 1 0,-1 0 0,1 0 0,-1 0 0,1 0 0,-1 0 0,1 0 1,-1 0-1,1 0 0,-1 0 0,1 0 0,-1 0 0,1 0 0,-1 0 0,1 1 0,-1-1 0,1 0 0,-1 0 1,1 0-1,-1 1 0,0-1 0,1 0 0,-1 1 0,1-1 0,-1 0 0,0 1 0,1-1 0,-1 0 0,0 1 1,0-1-1,1 1 0,-1-1 0,0 0 0,0 1 0,1-1 0,-1 1 0,0 0 0,11 22 301,-8-8-258,0 0-1,-1-1 0,-1 1 1,0 0-1,-2 26 0,3 32-97,-1-68 142,-2-12-27,-2-71 335,5 64-392,0-1-1,1 1 1,0 1 0,1-1-1,0 0 1,2 1 0,-1 0-1,2 0 1,-1 1 0,2 0-1,11-15 1,-17 25-238,0 0 0,0 0 0,0 0 0,1 0-1,-1 1 1,0-1 0,1 1 0,0-1 0,-1 1 0,1 0 0,0 0-1,0 0 1,0 1 0,0-1 0,-1 0 0,1 1 0,0 0-1,0 0 1,3 0 0,15 3-4453</inkml:trace>
  <inkml:trace contextRef="#ctx0" brushRef="#br0" timeOffset="1602.09">1156 529 5987,'1'1'131,"1"0"0,-1 0-1,0-1 1,1 1 0,-1 0 0,1-1 0,-1 1 0,1-1 0,-1 1 0,1-1 0,-1 0 0,1 0 0,-1 1-1,1-1 1,-1 0 0,1 0 0,0-1 0,-1 1 0,1 0 0,-1 0 0,1-1 0,-1 1 0,1-1 0,-1 0 0,3-1-1,36-19 252,-26 12-268,-1 0-1,0-1 0,-1 0 1,0-1-1,0-1 0,16-21 1,-26 30-84,1-1 1,-1 1 0,0-1 0,0 0-1,0 0 1,-1 0 0,1 0-1,-1 0 1,0 0 0,0 0-1,-1 0 1,1 0 0,-1 0-1,0-1 1,0 1 0,0 0 0,0 0-1,-1 0 1,0-1 0,0 1-1,0 0 1,0 0 0,-1 0-1,1 0 1,-1 1 0,0-1 0,0 0-1,0 1 1,-1-1 0,-4-4-1,5 5-12,0 1 0,-1 0 0,1 0 1,0 0-1,-1 1 0,1-1 0,-1 1 0,0-1 0,1 1 0,-1 0 0,0 0 0,0 0 0,0 0 0,0 1 0,0-1 0,0 1 0,0 0 0,0-1 1,0 1-1,0 1 0,0-1 0,0 0 0,1 1 0,-1-1 0,0 1 0,0 0 0,0 0 0,0 0 0,1 1 0,-1-1 0,-4 4 0,-3 1 3,0 0 0,1 1-1,-1 0 1,2 1 0,-1 0 0,-13 16-1,17-17-18,0 1-1,0 0 1,0 0 0,1 1-1,0-1 1,1 1-1,-1 0 1,2 0 0,0 0-1,0 0 1,0 0-1,1 1 1,0-1-1,1 0 1,0 1 0,1-1-1,0 0 1,0 1-1,1-1 1,0 0 0,1 0-1,0 0 1,0 0-1,1-1 1,0 1-1,0-1 1,1 0 0,0 0-1,1-1 1,-1 1-1,12 10 1,-12-14-181,-1-1 0,1 1-1,-1-1 1,1 0 0,0-1 0,0 1 0,0-1-1,1 0 1,-1 0 0,1 0 0,-1-1 0,1 0-1,-1 0 1,1 0 0,-1-1 0,1 0 0,7-1-1,17-5-2802</inkml:trace>
  <inkml:trace contextRef="#ctx0" brushRef="#br0" timeOffset="2027.06">1628 322 5859,'-1'-1'181,"-1"-1"-1,1 1 1,-1 0 0,1 0 0,-1 0 0,0 0 0,1 1 0,-1-1-1,0 0 1,1 1 0,-1-1 0,0 1 0,0-1 0,0 1 0,0 0 0,1 0-1,-1 0 1,0 0 0,0 0 0,0 0 0,0 1 0,0-1 0,-3 2-1,2-1-70,0 1 0,0 0-1,0 0 1,0 0-1,1 1 1,-1-1-1,0 1 1,1 0-1,0-1 1,0 1-1,-3 5 1,-3 7-41,1 0 1,0 0-1,1 0 1,-5 22-1,9-26-54,0 1-1,0-1 0,1 1 0,1-1 0,0 1 0,1-1 0,0 1 0,3 11 0,-3-18-13,0 0-1,1 0 1,-1 0 0,1-1-1,1 1 1,-1 0-1,1-1 1,-1 1-1,5 3 1,-6-6-2,1 0-1,0 0 1,0 0 0,1 0 0,-1 0-1,0-1 1,1 1 0,-1-1-1,1 0 1,-1 0 0,1 0 0,-1 0-1,1 0 1,0 0 0,0-1-1,-1 1 1,6-1 0,-5 0 2,1-1 0,0 1 1,0-1-1,0 0 0,0 0 0,-1-1 1,1 1-1,-1-1 0,1 0 0,-1 0 1,1 0-1,-1 0 0,0 0 0,0-1 1,0 1-1,0-1 0,-1 0 0,1 0 1,-1 0-1,0 0 0,1-1 1,1-3-1,5-9 9,-1-1 0,0 0 0,6-22 0,18-51 137,-30 119-50,1 0 0,2 0 0,1 0 0,16 45 0,-21-69-142,1-1-1,0 1 0,1-1 0,-1 1 1,1-1-1,0 0 0,0 0 0,0-1 1,7 7-1,-9-9 23,0 0 0,0 0-1,1-1 1,-1 1 0,0-1 0,1 0 0,-1 1 0,1-1 0,-1 0-1,1 0 1,-1 0 0,0 0 0,1 0 0,-1 0 0,1 0-1,-1 0 1,1 0 0,-1-1 0,0 1 0,1-1 0,-1 1-1,0-1 1,1 1 0,-1-1 0,0 0 0,0 0 0,1 0-1,-1 1 1,0-1 0,0 0 0,0-1 0,0 1 0,0 0 0,-1 0-1,2-2 1,3-4-793,0 1 1,-1-1-1,0 0 0,6-15 0,-10 22 768,7-16-3028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3:43.674"/>
    </inkml:context>
    <inkml:brush xml:id="br0">
      <inkml:brushProperty name="width" value="0.1" units="cm"/>
      <inkml:brushProperty name="height" value="0.1" units="cm"/>
      <inkml:brushProperty name="color" value="#008C3A"/>
    </inkml:brush>
  </inkml:definitions>
  <inkml:trace contextRef="#ctx0" brushRef="#br0">84 11 4306,'2'-10'2680,"-5"29"-1932,-4 1-651,0 0-1,-16 31 0,15-35-387,0 1 0,1 0 0,0 0 0,2 1 0,-4 20 1,8-21-1570</inkml:trace>
  <inkml:trace contextRef="#ctx0" brushRef="#br0" timeOffset="439.07">458 25 3538,'1'0'352,"1"6"432,1-2 177,2 12-161,-5 6-272,0 0-16,-7 6-175,1-3-81,-5 1-240,-5 2 32,5-4-16,2-11-64,-2 7 32,11-10-256,0-2-577</inkml:trace>
  <inkml:trace contextRef="#ctx0" brushRef="#br0" timeOffset="784.11">820 146 4562,'-4'13'832,"-3"3"-399,1 5 159,0-8-144,1-1-304,5 4-112,-2-9-32,4 0 0,0 2-128,-4-4-448</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6:43.809"/>
    </inkml:context>
    <inkml:brush xml:id="br0">
      <inkml:brushProperty name="width" value="0.1" units="cm"/>
      <inkml:brushProperty name="height" value="0.1" units="cm"/>
      <inkml:brushProperty name="color" value="#E71224"/>
    </inkml:brush>
  </inkml:definitions>
  <inkml:trace contextRef="#ctx0" brushRef="#br0">101 13 3378,'-2'-1'107,"0"-1"0,0 1 1,0 0-1,1 0 1,-1 0-1,0 0 1,0 0-1,0 0 1,-1 1-1,1-1 1,0 1-1,0-1 1,0 1-1,0 0 1,0 0-1,-1 0 0,1 0 1,0 0-1,0 0 1,0 1-1,0-1 1,-1 1-1,1 0 1,0-1-1,0 1 1,0 0-1,0 0 1,1 0-1,-1 0 1,0 1-1,0-1 0,1 1 1,-1-1-1,0 1 1,1-1-1,0 1 1,-1 0-1,1-1 1,0 1-1,0 0 1,0 0-1,-1 2 1,-1 2-121,0 0 1,0 0 0,1 0 0,0 1 0,0-1-1,0 1 1,1-1 0,0 1 0,0-1-1,1 1 1,0-1 0,0 1 0,2 7 0,-2-11 12,0-1 0,0 1 0,1-1 0,0 1 0,-1-1 0,1 0 0,0 1 0,0-1 0,0 0 1,1 0-1,-1 1 0,0-1 0,1 0 0,0 0 0,-1-1 0,1 1 0,0 0 0,0 0 0,0-1 0,0 0 1,0 1-1,0-1 0,0 0 0,1 0 0,-1 0 0,0 0 0,1 0 0,-1 0 0,1-1 0,-1 1 1,4-1-1,-2 0-4,-1-1 1,1 1 0,0-1 0,0 0 0,0-1-1,-1 1 1,1-1 0,0 1 0,-1-1-1,0 0 1,1 0 0,-1-1 0,0 1 0,0-1-1,0 1 1,0-1 0,-1 0 0,1 0-1,2-4 1,-2 2 15,1-1-1,-1 0 0,0 1 1,-1-1-1,1-1 1,-1 1-1,0 0 0,-1-1 1,0 1-1,0-1 0,0 1 1,-1-1-1,1 1 1,-2-12-1,-8 119 144,0-23-129,7-56-10,-1 0 0,-8 32 0,11-52-55,4-7-1107,4-5-814,0 2-20</inkml:trace>
  <inkml:trace contextRef="#ctx0" brushRef="#br0" timeOffset="491.99">343 55 4370,'0'-1'78,"0"1"0,0-1 1,0 1-1,-1 0 0,1-1 0,0 1 1,0-1-1,-1 1 0,1-1 0,0 1 0,0 0 1,-1-1-1,1 1 0,0 0 0,-1-1 0,1 1 1,-1 0-1,1 0 0,0-1 0,-1 1 1,1 0-1,-1 0 0,1 0 0,-1-1 0,1 1 1,-1 0-1,1 0 0,-1 0 0,1 0 1,-1 0-1,1 0 0,-1 0 0,1 0 0,0 0 1,-1 0-1,0 1 0,-17 13 992,-7 24-936,19-26-115,1 1 0,1 0 0,0 0 0,0 1-1,2-1 1,-1 1 0,2-1 0,0 1 0,0 0 0,3 24 0,-2-36-16,0 1 1,1-1-1,-1 0 1,0 0-1,1 0 0,-1 1 1,1-1-1,-1 0 0,1 0 1,0 0-1,0 0 1,0 0-1,0 0 0,1 0 1,-1 0-1,0-1 1,1 1-1,-1 0 0,1-1 1,0 1-1,-1-1 0,1 1 1,0-1-1,0 0 1,0 0-1,0 0 0,0 0 1,0 0-1,0 0 1,0-1-1,0 1 0,1-1 1,-1 1-1,0-1 0,0 0 1,1 0-1,-1 0 1,0 0-1,3-1 0,-1 1 4,0-1-1,-1 0 0,0 0 0,1 0 0,-1-1 1,1 1-1,-1-1 0,0 0 0,0 0 1,0 0-1,0 0 0,0 0 0,-1-1 0,1 1 1,-1-1-1,1 0 0,-1 1 0,0-1 0,0 0 1,0-1-1,-1 1 0,1 0 0,-1 0 1,2-6-1,-2 4 3,-1 0 0,1 1-1,-1-1 1,-1 0 0,1 1 0,-1-1 0,1 0 0,-1 1 0,-1-1-1,1 1 1,-1-1 0,0 1 0,0 0 0,-2-5 0,3 8-15,0-1 1,1 1 0,-1-1-1,0 1 1,0 0-1,0 0 1,0 0 0,0-1-1,0 1 1,0 0 0,-1 0-1,1 0 1,0 1-1,-1-1 1,1 0 0,0 0-1,-1 1 1,1-1-1,-1 1 1,1-1 0,-1 1-1,1 0 1,-1-1 0,1 1-1,-1 0 1,1 0-1,-1 0 1,0 0 0,1 0-1,-1 1 1,1-1-1,-1 0 1,1 1 0,-1-1-1,1 1 1,-1 0 0,1-1-1,0 1 1,-1 0-1,1 0 1,0 0 0,0 0-1,-1 0 1,1 0-1,-1 1 1,-3 3-290,0 0 0,0 1 0,0 0 0,0 0 0,1 0 0,0 0 0,1 0 0,-1 1 0,1 0 0,0-1 0,-3 15 0,1 4-2344</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6:30.329"/>
    </inkml:context>
    <inkml:brush xml:id="br0">
      <inkml:brushProperty name="width" value="0.1" units="cm"/>
      <inkml:brushProperty name="height" value="0.1" units="cm"/>
      <inkml:brushProperty name="color" value="#E71224"/>
    </inkml:brush>
  </inkml:definitions>
  <inkml:trace contextRef="#ctx0" brushRef="#br0">87 166 2977,'-19'-13'4656,"9"25"-3949,9-11-737,-7 10 80,1 1 0,1 0 0,0 0 0,0 0 0,2 1 0,-1 0 0,-2 16 0,4-20-46,2 0 0,-1 0 0,1 0 0,1 0-1,0 1 1,0-1 0,0 0 0,2 0 0,-1 1-1,1-1 1,4 13 0,-4-18-3,0 0 0,0 0 1,1 1-1,-1-2 0,1 1 0,0 0 0,0 0 1,0-1-1,0 0 0,1 0 0,-1 0 0,1 0 1,0 0-1,0-1 0,0 1 0,5 1 0,-7-3 0,1 0-1,-1-1 0,0 1 0,1-1 0,-1 1 1,0-1-1,1 0 0,-1 0 0,1 0 0,-1 0 1,0-1-1,1 1 0,-1-1 0,1 1 0,-1-1 0,0 0 1,0 0-1,0 0 0,1 0 0,-1 0 0,0-1 1,0 1-1,0 0 0,-1-1 0,1 0 0,0 1 1,0-1-1,-1 0 0,1 0 0,-1 0 0,0 0 0,2-3 1,2-4-4,0-1 0,0 0 1,-1-1-1,0 1 0,-1-1 1,0 0-1,-1 0 0,0 0 1,-1 0-1,0 0 0,-1 0 1,0 0-1,-1 0 0,0-1 1,-1 1-1,0 0 0,-4-12 1,-1-8 4,6 25-6,0 0 1,0 0-1,0 0 1,-1 1-1,0-1 1,0 0-1,0 1 1,-1-1-1,0 1 1,0-1-1,0 1 1,-1 0-1,0 1 0,-5-7 1,7 11-9,1-1-1,-1 0 1,1 1-1,-1 0 1,1-1-1,-1 1 1,1 0-1,-1-1 1,1 1 0,-1 0-1,0 0 1,1 0-1,-1 1 1,1-1-1,-1 0 1,1 1-1,-1-1 1,1 0 0,-1 1-1,1 0 1,-1-1-1,1 1 1,0 0-1,-1 0 1,1 0 0,0 0-1,0 0 1,-1 0-1,1 0 1,0 0-1,0 0 1,-1 3-1,-4 2-145,1 0-1,0 1 1,0 0-1,-6 12 1,0 13-968,-1 4-555</inkml:trace>
  <inkml:trace contextRef="#ctx0" brushRef="#br0" timeOffset="384.12">258 381 3426,'0'4'576,"6"10"-16,-8-2 128,-2 11-271,-1-7-17,2 4-160,-4 4-96,6-6-128,-2-6 0,-5-2-16,8 0-32,-1-5-256,8-5-2465</inkml:trace>
  <inkml:trace contextRef="#ctx0" brushRef="#br0" timeOffset="860.02">443 95 4450,'-15'24'2778,"-9"17"-2200,17-23-461,1 0 0,1 1 0,-5 31 0,8-40-76,1 0-1,1 0 1,-1 0-1,2 0 1,-1 0-1,1 0 1,1 0-1,5 18 1,-6-25-40,0-1 0,0 1 0,0 0 1,1-1-1,-1 1 0,1-1 1,-1 1-1,1-1 0,0 0 0,0 1 1,0-1-1,0 0 0,0 0 1,1-1-1,-1 1 0,1 0 0,-1-1 1,1 0-1,-1 1 0,1-1 1,0 0-1,0 0 0,-1 0 0,1-1 1,0 1-1,0-1 0,0 0 0,0 0 1,0 0-1,0 0 0,0 0 1,0 0-1,0-1 0,-1 1 0,1-1 1,0 0-1,0 0 0,0 0 1,-1 0-1,1-1 0,-1 1 0,1-1 1,-1 1-1,1-1 0,-1 0 1,0 0-1,0 0 0,0 0 0,3-5 1,-1 2 2,-1 1 0,-1-1 1,1 1-1,-1-1 1,0 0-1,0 0 0,0 0 1,-1 0-1,1-1 0,-1 1 1,-1 0-1,1 0 1,-1-9-1,0 11-3,0 0 0,0 0 1,-1 0-1,0 0 0,1 0 0,-1 0 0,0 0 0,-1 0 1,1 1-1,0-1 0,-1 0 0,0 1 0,1-1 0,-1 1 1,0-1-1,0 1 0,-1 0 0,1 0 0,0 0 0,-1 0 1,1 0-1,-1 1 0,0-1 0,-3-1 0,4 3-11,0-1-1,0 1 0,0-1 1,-1 1-1,1 0 0,0 0 0,0 0 1,0 0-1,-1 0 0,1 1 1,0-1-1,0 1 0,0-1 1,0 1-1,0 0 0,0 0 0,0 0 1,0 0-1,0 0 0,0 0 1,0 0-1,1 1 0,-1-1 1,-2 3-1,2-2-41,-1 0 0,1 1 0,-1-1 0,1 1 0,0 0 0,0 0 0,0 0 0,1 0 0,-1 0 0,1 0 0,-1 0 0,1 0 0,-1 7 0,5-1-1239,4 0-830</inkml:trace>
  <inkml:trace contextRef="#ctx0" brushRef="#br0" timeOffset="1527.12">661 122 3842,'11'-1'342,"-1"0"0,1-1 1,-1 0-1,18-6 1,6-2-150,-33 7 896,-9 0-715,-16 1-125,16 5-198,-1-1-1,0 2 0,1-1 0,-1 2 0,1-1 1,0 1-1,1 0 0,-1 0 0,1 1 0,-13 13 1,19-18-47,1 0 0,-1 1 0,1-1 0,0 0 0,-1 0-1,1 1 1,0-1 0,0 0 0,0 1 0,0-1 0,0 0 0,0 0 0,0 1 0,1-1 0,-1 0 0,0 0 0,1 1 0,-1-1 0,1 0 0,-1 0 0,1 0 0,0 0 0,-1 0 0,1 0 0,0 0 0,0 0 0,0 0 0,0 0 0,0 0 0,2 1 0,36 28 15,-30-24-1,-4-3-16,-1 0 0,1 1 0,-1 0 0,0 0 0,0 0 0,-1 0 0,1 1 0,-1-1 0,0 1 1,0 0-1,-1 0 0,1 0 0,-1 0 0,2 6 0,-3-8 0,-1 0 1,0 0-1,0 0 0,0 0 1,0-1-1,0 1 0,0 0 1,-1 0-1,1 0 0,-1 0 1,0-1-1,0 1 0,0 0 1,0-1-1,0 1 0,0 0 1,-1-1-1,0 0 0,1 1 1,-1-1-1,0 0 0,0 0 1,0 0-1,0 0 0,0 0 1,-1 0-1,1-1 0,-1 1 1,-2 0-1,-3 3 51,0-1 1,0 0-1,0-1 1,0 0-1,-1 0 0,1-1 1,-1 0-1,0-1 0,-15 1 1,23-2-57,1 1 0,-1-1 0,1 0 0,-1 0 0,1 0 0,-1 0 0,1 0 0,-1 0 1,1 0-1,-1 0 0,1 0 0,-1 0 0,1-1 0,-1 1 0,1 0 0,-1 0 0,1 0 0,-1-1 0,1 1 1,-1 0-1,1-1 0,0 1 0,-1 0 0,1-1 0,-1 1 0,1 0 0,0-1 0,-1 1 0,1-1 0,0 1 1,0 0-1,-1-1 0,1 1 0,0-1 0,0 1 0,0-1 0,-1 1 0,1-1 0,0 1 0,0-1 1,0 0-1,0 1 0,0-1 0,0 1 0,0-1 0,0 1 0,0-1 0,1 1 0,-1-1 0,0 1 0,0-1 1,0 1-1,1-1 0,-1 1 0,0-1 0,0 1 0,1 0 0,-1-1 0,0 1 0,1-1 0,-1 1 0,1-1 1,23-25-776,-3 15-270,6 1-868</inkml:trace>
  <inkml:trace contextRef="#ctx0" brushRef="#br0" timeOffset="1897.99">930 214 3346,'0'0'1312,"3"3"-944,2 6 401,4 2 47,-2 1-240,5 5-384,0-1 48,-2 0-175,1 0 79,-1-8-128,-3 4 0,4-1-16,-2-8 0,-3 2-16,-3-4-593,4-6-1087,2-3-914</inkml:trace>
  <inkml:trace contextRef="#ctx0" brushRef="#br0" timeOffset="2420.12">1044 180 5555,'-2'10'512,"-7"5"32,0 3 416,-3 0-703,2 7-1,-6-1-64,-2 1-48,5-4-96,-1-1-32,-1-2-32,8-10 64,1 0-96,1-2-288,2 3-737</inkml:trace>
  <inkml:trace contextRef="#ctx0" brushRef="#br0" timeOffset="2810.86">1287 68 4434,'-9'14'3466,"-9"56"-3304,17-61-145,1 0 0,0 0 0,0 0 0,1 0 0,2 14 0,-2-19-14,0 0 0,0 0 0,0 0 0,0-1 0,0 1 0,1 0 0,0-1 0,0 1 0,0-1 0,0 0 0,0 1 0,1-1 0,0 0 0,5 4 0,-7-6 1,1 0 0,-1-1 0,0 1-1,1 0 1,0-1 0,-1 0 0,1 1 0,-1-1-1,1 0 1,0 0 0,-1 0 0,1 0 0,-1 0 0,1 0-1,0-1 1,-1 1 0,1 0 0,-1-1 0,1 1-1,-1-1 1,1 0 0,-1 1 0,0-1 0,1 0 0,2-2-1,30-27 121,-31 26-117,2-1 7,0-1 0,0 1 0,0-1 0,-1 0 1,0-1-1,-1 1 0,1-1 0,-1 0 0,0 0 1,-1 0-1,0 0 0,0 0 0,2-15 0,-4 13 42,0-1-1,-1 1 0,1 0 0,-2-1 0,0 1 0,0 0 1,0 0-1,-1 0 0,-1 0 0,-6-13 0,9 21-48,0-1-1,1 1 1,-1 0-1,0 0 0,0-1 1,0 1-1,0 0 1,0 0-1,-1 0 1,1 0-1,0 0 1,0 0-1,-1 1 0,1-1 1,0 0-1,-1 1 1,1-1-1,-1 1 1,1-1-1,-1 1 1,1 0-1,-1-1 0,1 1 1,-1 0-1,1 0 1,-1 0-1,1 0 1,-1 1-1,1-1 1,-1 0-1,1 1 0,-1-1 1,1 0-1,-1 1 1,1 0-1,0-1 1,-1 1-1,1 0 1,0 0-1,0 0 0,-2 1 1,-1 1-136,1-1-1,-1 1 1,1 0 0,0 0 0,0 0 0,0 0-1,0 0 1,0 1 0,1-1 0,-1 1 0,1 0-1,0 0 1,1 0 0,-3 4 0,1 11-1765</inkml:trace>
  <inkml:trace contextRef="#ctx0" brushRef="#br0" timeOffset="3237.99">1569 284 5699,'-1'-4'2865,"-1"3"-2625,4 2-176,-1-2-16,-2 2-96</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4:24.487"/>
    </inkml:context>
    <inkml:brush xml:id="br0">
      <inkml:brushProperty name="width" value="0.1" units="cm"/>
      <inkml:brushProperty name="height" value="0.1" units="cm"/>
      <inkml:brushProperty name="color" value="#0000FF"/>
    </inkml:brush>
  </inkml:definitions>
  <inkml:trace contextRef="#ctx0" brushRef="#br0">66 564 5442,'-14'-4'7271,"12"3"-6968,-15-21 1111,12 13-1529,0 0 1,1 0-1,-5-15 1,6 8 145,0 0 0,1 0 1,1 0-1,0 0 0,1-1 1,4-26-1,23-95-15,-24 126-9,0 0 1,1 1 0,0-1-1,0 1 1,2 0 0,-1 0-1,1 0 1,1 1 0,0 0-1,0 0 1,1 1 0,0 0-1,1 0 1,0 1 0,13-10-1,-15 13 5,0 1 0,0 0-1,1 1 1,-1-1-1,1 1 1,0 1 0,-1 0-1,1 0 1,1 0 0,10 0-1,-15 2-6,1 1 0,-1-1 0,0 1 0,0 0 0,0 0-1,1 1 1,-1-1 0,0 1 0,0 0 0,-1 0-1,1 0 1,0 1 0,-1 0 0,1-1 0,-1 1 0,0 0-1,0 0 1,0 1 0,-1-1 0,5 7 0,3 6 18,-1 1 1,0 0 0,-2 1-1,0 0 1,0 0 0,-2 1-1,5 27 1,-1-4 24,18 110 59,-25-137-97,0 0 0,-2 0 0,0 0 0,0 0 0,-1 0 0,-1 0 0,-1 0 0,-6 21 1,51-57-4315,-14 8 1153</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3:50.237"/>
    </inkml:context>
    <inkml:brush xml:id="br0">
      <inkml:brushProperty name="width" value="0.1" units="cm"/>
      <inkml:brushProperty name="height" value="0.1" units="cm"/>
    </inkml:brush>
  </inkml:definitions>
  <inkml:trace contextRef="#ctx0" brushRef="#br0">382 143 4882,'-1'0'1371,"0"1"-1304,1-1-1,0 0 1,-1 0 0,1 0-1,-1 0 1,1 1 0,0-1 0,-1 0-1,1 0 1,0 1 0,0-1-1,-1 0 1,1 1 0,0-1 0,0 0-1,-1 1 1,1-1 0,0 0-1,0 1 1,0-1 0,0 0 0,-1 1-1,1-1 1,0 1 0,0-1-1,0 0 1,0 1 0,0-1 0,0 1-1,0-1 1,0 0 0,0 1-1,0-1 1,0 1 0,0-1 0,1 0-1,-1 1 1,0-1 0,0 1-1,8 139 1567,-15 4-938,-1 121-149,9-196-495,19 127-1,9-88-21,-29-108-28,0 0 0,0-1-1,0 1 1,0 0 0,0 0-1,0 0 1,0 0 0,0 0-1,0 0 1,0 0 0,0 0-1,0 0 1,0 0 0,0 0-1,0 0 1,0 0 0,0 0-1,1 0 1,-1 0 0,0 0-1,0 0 1,0 0 0,0 0-1,0 0 1,0 0 0,0 0-1,0 0 1,0 0 0,0 0-1,0 0 1,0 0-1,0 0 1,0 0 0,0 0-1,1-13 55,-3-17 68,-5-143-67,-2 48-40,12-177 0,-1 168 0,3 206-35,-2-43 55,-2 44 0,-8 36 29,-4 159 65,11-265-124,0 1-1,0-1 1,0 0 0,0 0 0,1 0 0,0 0 0,-1 1 0,1-1 0,0 0-1,1 0 1,-1-1 0,0 1 0,1 0 0,3 4 0,-8-33 322,1 3-292,1 1 0,1-1 0,4-38-1,1 5-10,8-256-25,-13 216-8,4 153 24,12 319 200,-16-360-220,0 0-1,0 1 0,2-1 1,0 0-1,1 0 1,6 17-1,-14-87 117,-7-33-76,-2-7-29,-2-113 1,20 166-11,-2 54-18,-1-1 0,7 23 0,3 19 39,-4 37 48,-4 1 1,-10 116 0,3-117-67,14-136-7150,-7 29 3500</inkml:trace>
  <inkml:trace contextRef="#ctx0" brushRef="#br0" timeOffset="642.21">142 764 5202,'-6'-3'233,"-1"-1"-1,1-1 1,0 1-1,1-1 1,-1 0-1,1-1 0,0 1 1,0-1-1,1 0 1,-1 0-1,1-1 1,1 1-1,-1-1 1,-3-9-1,-3-12 478,1-1 0,-7-40 0,4 14 68,7 35-631,1 1 0,1-1 0,0 0 1,2 0-1,1 0 0,2-29 0,-1 38-105,1-1-1,0 1 1,1 0 0,1 0 0,-1 0 0,2 0 0,-1 0 0,2 1 0,-1 0 0,1 0 0,1 0-1,8-10 1,2 2 35,1 1-1,0 0 0,1 2 1,0 0-1,1 1 0,1 1 0,38-18 1,-44 25-59,1 0 0,0 0 0,0 2 0,0 0 0,0 1 0,1 1 0,-1 0 1,1 1-1,-1 1 0,1 0 0,-1 2 0,24 3 0,-24 0-15,-1 0 1,1 1-1,-1 0 0,0 2 0,0-1 1,-1 2-1,0 0 0,0 0 0,-1 2 1,22 22-1,-24-22 3,0 1 1,-1 0 0,0 1-1,-1 0 1,-1 0-1,0 1 1,-1 0 0,0 1-1,-1-1 1,-1 1-1,6 26 1,-9-30 5,-2 1 0,0-1 0,0 0 0,-1 0 0,0 1 0,-1-1 1,0 0-1,-1 0 0,0-1 0,-1 1 0,0 0 0,-1-1 0,0 0 0,0 0 0,-1-1 0,-1 1 1,1-1-1,-1-1 0,-1 1 0,0-1 0,0 0 0,-1-1 0,1 0 0,-2-1 0,1 1 0,-1-2 1,-19 9-1,10-4 15,-1-1 1,-1 0 0,0-2 0,0-1-1,0-1 1,-1 0 0,0-2 0,0 0-1,-41-1 1,58-4-295,12-2-123,12 0-266,118-2-4402,-84 2 2364</inkml:trace>
  <inkml:trace contextRef="#ctx0" brushRef="#br0" timeOffset="1264.55">1180 69 5955,'0'0'88,"0"0"1,-1 0 0,1 0-1,0 0 1,-1 0 0,1-1-1,0 1 1,-1 0 0,1 0-1,0 0 1,-1 0 0,1 0-1,0 0 1,-1-1 0,1 1-1,0 0 1,0 0 0,-1 0-1,1-1 1,0 1 0,0 0-1,-1 0 1,1-1 0,0 1-1,0 0 1,0-1 0,-1 1-1,-1-4 1659,-3 9-841,-13 17-635,1 1-1,1 1 0,1 1 0,1 0 0,1 1 0,1 0 0,2 1 0,1 0 1,-7 30-1,7-16-207,2 1-1,2 0 1,1 1 0,3-1 0,5 64 0,0-74-40,1-1 0,2 1-1,20 57 1,51 83 249,-48-114-251,-28-55 196,-1-8-1032,8-16-5006,-2 7 2121</inkml:trace>
  <inkml:trace contextRef="#ctx0" brushRef="#br0" timeOffset="4275.64">3074 127 6163,'5'-16'2025,"-3"4"1958,-3 15-3872,-1-1 0,1 0 1,0 1-1,0-1 0,0 1 0,0-1 1,0 1-1,1-1 0,-1 1 0,0 3 1,-3 12 11,-41 94 416,-25 68-232,22-54-43,-107 198 0,140-301-220,12-20-40,0 1 0,1-1 0,-1 1 0,1 0 0,0 0 0,-2 7 0,14-38 33,1 1 0,1 0-1,19-28 1,3-8-18,74-156-17,42-78-26,-132 269 19,-14 21 5,0 0-1,0-1 0,0 1 1,4-12-1,-19 44 9,-1 1 0,-20 33 0,-5 9 14,-50 111 39,-98 207 22,171-352-90,11-26-21,9-24-63,4-5 109,24-35 0,7-16 8,61-161-77,25-52-24,-123 281 64,-6 18-13,-11 25-7,-50 101 60,-124 205 0,121-236-768,77-114-3887,5-6 1990</inkml:trace>
  <inkml:trace contextRef="#ctx0" brushRef="#br0" timeOffset="5329.54">3591 392 4562,'-9'-10'6975,"14"23"-6322,-1 3-474,-1-1 1,-1 0 0,-1 1 0,0 0 0,-1-1 0,-3 30 0,1 33 60,6 6 45,-9 107 1,1-170-256,3-17-42,0-12-174,2-3-690,0 0 0,1 0 0,0 0 0,1 0 0,6-15 0,-2 9-1669</inkml:trace>
  <inkml:trace contextRef="#ctx0" brushRef="#br0" timeOffset="6154.64">3450 607 2561,'-3'-13'1023,"0"0"0,1 0-1,1 0 1,0 0 0,2-23 0,0 26-788,0 1 0,1 0 1,0 0-1,0-1 0,1 1 1,0 1-1,1-1 0,0 0 1,1 1-1,-1 0 0,2 0 1,-1 0-1,13-13 0,-9 11-142,0 0 0,1 1 0,0 0 0,1 1 0,0 0 1,0 0-1,1 1 0,0 1 0,0 0 0,0 1 0,1 0 0,0 1 0,0 0 0,0 1 0,0 0 0,20 0 0,-12 1-79,0 2 0,0 0 0,0 2 0,-1 0 0,1 1 0,0 1-1,-1 1 1,1 1 0,-1 1 0,-1 0 0,0 2 0,0 0 0,0 1 0,-1 1 0,-1 1 0,0 0-1,0 2 1,-2-1 0,1 2 0,-2 0 0,0 1 0,-1 0 0,18 30 0,-25-35-10,0 0-1,-2 0 1,1 0 0,-1 0 0,-1 1 0,0-1 0,-1 1-1,0 0 1,-1 0 0,0 0 0,-1 0 0,0 0 0,-1 0-1,0 0 1,-1 0 0,-4 13 0,3-12 0,-1-1 0,0 0-1,-1 0 1,-1 0 0,0 0 0,-1-1 0,0 0 0,0 0-1,-1-1 1,-1 0 0,1 0 0,-2-1 0,1 0 0,-18 12-1,5-8 16,-1-1 0,-1-1-1,0-1 1,0-1 0,-1-1-1,0-1 1,0-2 0,-1 0 0,1-2-1,-1 0 1,0-2 0,-35-3-1,-116 0 436,163 2-404,-1-1-11,1 0 0,-1 0 1,0-1-1,1-1 0,-18-6 0,45 10-553,1-2 0,-1 0-1,15-3 1,28-2-2378,-18 6-160</inkml:trace>
  <inkml:trace contextRef="#ctx0" brushRef="#br0" timeOffset="7111.65">4562 241 4770,'1'-3'527,"0"-1"-1,-1 1 1,1-1-1,-1 0 1,0 1 0,0-1-1,0 0 1,0 1-1,-1-1 1,0-4 0,0 6-442,0-1 0,0 1 1,0-1-1,0 1 1,0-1-1,-1 1 1,1 0-1,-1 0 1,1 0-1,-1 0 1,0 0-1,0 0 1,0 0-1,0 1 1,0-1-1,0 1 0,0-1 1,-1 1-1,1 0 1,0 0-1,-1 0 1,1 0-1,-1 0 1,-3 0-1,1 0-62,-1 1 0,1 0 1,-1 1-1,1 0 0,-1-1 0,1 2 0,-1-1 0,1 0 0,0 1 1,0 0-1,0 1 0,0-1 0,0 1 0,-5 3 0,1 0 6,0 0 0,0 1 0,1-1 0,0 2 0,0-1 0,-9 13 0,12-12-23,0-1 1,0 1-1,1 0 1,0 0-1,1 0 0,-1 0 1,2 1-1,-1-1 1,1 1-1,1 0 1,-2 15-1,3-19-4,0 1-1,1-1 1,-1 0-1,1 0 1,1-1-1,-1 1 1,0 0-1,1 0 1,0 0-1,0-1 1,1 1-1,-1-1 1,1 0-1,0 0 1,0 0-1,0 0 1,1 0-1,-1-1 1,1 1-1,0-1 1,0 0-1,7 4 1,-3-3 0,-1 0-1,1-1 1,0 0 0,0 0 0,1-1 0,-1 0 0,0-1 0,1 0-1,-1 0 1,1 0 0,0-1 0,8-1 0,-4-1 1,0 1 0,0-2 0,0 0 0,-1 0 0,0-1 0,1 0 0,15-9 0,-20 4-1056,-8 9 987,1 0 0,-1 0 0,0-1 0,0 1 1,0 0-1,0 0 0,1-1 0,-1 1 0,0 0 1,0 0-1,1 0 0,-1 0 0,0-1 0,0 1 1,1 0-1,-1 0 0,0 0 0,1 0 0,-1 0 1,0 0-1,0 0 0,1 0 0,-1 0 0,0 0 1,1 0-1,-1 0 0,0 0 0,1 0 0,-1 0 1,0 0-1,0 0 0,1 0 0,-1 0 0,0 0 1,1 0-1,-1 1 0,0-1 0,0 0 0,1 0 1,-1 1-1</inkml:trace>
  <inkml:trace contextRef="#ctx0" brushRef="#br0" timeOffset="8223.51">4836 19 2049,'-4'-19'8906,"16"31"-6742,19 37-1954,20 64 475,-6-13-407,-32-74-237,-1 0 0,-2 1 1,0 0-1,11 56 0,-18-64 1,-1 1 1,0-1-1,-2 0 0,0 1 1,-1-1-1,-1 0 0,-1 1 1,-7 24-1,4-21 14,-2 0 1,0-1-1,-1 0 1,-1 0-1,-15 22 1,-1 0 25,16-27 27,1-1 0,-2 0 0,0-1 0,-15 16 0,19-24-85,-3 2 84,9-8-122,4-3-104,-2-14-6120</inkml:trace>
  <inkml:trace contextRef="#ctx0" brushRef="#br0" timeOffset="9281.71">1795 646 1729,'-11'-6'240,"1"-5"-128,1 4-48,3-5-48,-7 7-16,4-2 0,-2-1 0,1 2-16,-5 0 16,6 0 0,-1 0 0,1-2-96,-1 4-160</inkml:trace>
  <inkml:trace contextRef="#ctx0" brushRef="#br0" timeOffset="11192.49">1669 429 1825,'1'-29'1298,"7"-50"0,-8 73-704,-1 0 1,-1 0-1,1-1 1,-1 1-1,0 0 0,0 1 1,-1-1-1,0 0 1,0 1-1,-6-8 1,5 6 1618,7 16-1574,23 64-335,11 116 228,-19-87-408,-11-70-103,-2-1 1,-1 1-1,-2 0 0,-1 0 1,-1 0-1,-2-1 1,-6 33-1,-5-21 40,13-59-35,0-1 0,-1 1 1,-1-1-1,-4-17 0,1-1-27,-2-42-1,6 18-32,4 0-1,2 0 0,24-112 1,-27 161 33,1 0 1,0 0 0,1 0-1,0 1 1,0-1 0,1 1 0,0 0-1,1 1 1,0-1 0,0 1-1,1 0 1,0 1 0,0 0 0,1 0-1,0 0 1,0 1 0,1 0-1,18-9 1,-17 9-7,1 1-1,-1 0 1,2 1-1,-1 0 1,0 1-1,1 0 1,-1 1-1,1 0 1,22 0-1,-28 2 7,-1 1 0,0-1 0,0 1 0,1 0 0,-1 1 0,0-1 1,0 1-1,0 0 0,-1 0 0,1 1 0,0-1 0,-1 1 0,1 0 0,-1 0 0,0 1 0,0-1 0,0 1 0,-1 0 0,1 0 0,-1 0 0,0 1 0,0-1 0,0 1 0,2 6 0,0-1 2,-2 1 0,1-1-1,-1 1 1,0 0-1,-1 0 1,-1 0 0,0 0-1,0 0 1,-1 1-1,0-1 1,-1 0-1,0 0 1,-6 20 0,5-23 1,0 0 0,-1 0 0,0 0 0,-1 0 0,0-1 0,0 1 0,0-1 0,-1 0 0,0 0 1,-1 0-1,1-1 0,-1 0 0,0 0 0,-1 0 0,0-1 0,0 0 0,0 0 0,-11 5 1,0-6 25,17-5-28,1 1 0,0 0 0,0 0 0,0 0 0,-1 0 0,1-1 0,0 1 0,0 0 0,0 0 0,-1 0 0,1-1 0,0 1 0,0 0 0,0 0 0,0-1 0,0 1 1,-1 0-1,1-1 0,0 1 0,0 0 0,0 0 0,0-1 0,0 1 0,0 0 0,0-1 0,0 1 0,0 0 0,0 0 0,0-1 0,0 1 0,0 0 0,0-1 0,1 1 0,-1-2-3,1 0 0,0 0 1,0 0-1,0 0 0,0 0 0,1 0 0,-1 1 0,0-1 0,1 1 0,-1-1 1,1 1-1,0-1 0,-1 1 0,3-2 0,8-4 4,1 1 0,0 0-1,0 0 1,0 1 0,0 1 0,1 0-1,-1 1 1,1 0 0,0 2 0,26-2 0,-32 4 0,0-1 1,0 1-1,0 1 1,0 0-1,0 0 1,-1 0-1,1 1 1,0 0-1,-1 0 1,0 1-1,0 0 1,0 1-1,0-1 1,-1 1-1,0 0 1,0 1-1,0 0 1,0 0-1,-1 0 1,5 8-1,-2-2 3,-1-1-1,-1 1 1,0-1-1,-1 2 1,0-1-1,6 24 1,-9-28 0,-1 0 0,0 0 0,0 0 1,-1 1-1,0-1 0,-1 0 1,1 0-1,-2 1 0,1-1 0,-1 0 1,0 0-1,-4 8 0,2-5 7,1-3-1,0 0 1,0 0-1,0-1 0,-1 1 0,0-1 0,-1 0 0,1 0 0,-1-1 0,-1 1 0,1-1 0,-1 0 0,0-1 0,-11 9 0,5-7 17,0 0-1,0-1 1,0 0-1,-1-1 1,0-1-1,0 0 1,0 0-1,0-1 1,-1-1 0,0 0-1,1-1 1,-1-1-1,1 0 1,-1-1-1,0 0 1,-24-6-1,-166-22 233,199 28-259,2 1 0,0-1 1,-1 1-1,1-1 0,-1 1 1,1 0-1,-1 0 0,-4 1 1,39 0-12661</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5:58.412"/>
    </inkml:context>
    <inkml:brush xml:id="br0">
      <inkml:brushProperty name="width" value="0.05" units="cm"/>
      <inkml:brushProperty name="height" value="0.05" units="cm"/>
      <inkml:brushProperty name="color" value="#33CCFF"/>
    </inkml:brush>
  </inkml:definitions>
  <inkml:trace contextRef="#ctx0" brushRef="#br0">30 132 3089,'-30'-3'6569,"65"-3"-5555,31 3-866,34-4-70,169-22-30,-266 30 29,-2 0-290,0 0 0,1 0 0,-1-1 0,1 1 0,-1 0 0,1-1 0,-1 1 0,1-1 0,-1 0 0,1 1 0,-1-1-1,1 0 1,0 0 0,-1 0 0,1 0 0,-1 0 0,1 0 0,-1-1 0,1 1 0,-1-1 0,3 0 0,15-3-2185</inkml:trace>
  <inkml:trace contextRef="#ctx0" brushRef="#br0" timeOffset="783.87">928 67 3778,'-45'3'5215,"238"-23"-2971,28-2-2228,-207 23 37,-11 2-110,-3 1-1238,3-1-196,3 0-777</inkml:trace>
  <inkml:trace contextRef="#ctx0" brushRef="#br0" timeOffset="1596.4">1735 54 3442,'-35'-1'6136,"77"4"-4414,31 0-1209,-17-10-416,98-24 0,-108 20-101,-25 7 0,1 1 1,40 1-1,-59 1 194</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5:09.817"/>
    </inkml:context>
    <inkml:brush xml:id="br0">
      <inkml:brushProperty name="width" value="0.1" units="cm"/>
      <inkml:brushProperty name="height" value="0.1" units="cm"/>
    </inkml:brush>
  </inkml:definitions>
  <inkml:trace contextRef="#ctx0" brushRef="#br0">35 144 3442,'-20'12'4148,"5"-3"-2341,16-8-1772,-1-1 0,1 1 0,0-1 0,-1 1 0,1-1 0,-1 1 0,1-1-1,0 0 1,0 1 0,-1-1 0,1 0 0,0 0 0,0 1 0,-1-1 0,1 0 0,0 0 0,0 0 0,-1 0 0,1 0 0,0 0 0,0 0 0,0 0 0,-1 0 0,1 0 0,1-1 0,23 1-82,0-1 1,-1-2-1,1 0 0,-1-2 1,36-10-1,-58 14-312,1 0 0,-1 0 0,0-1 1,0 1-1,0-1 0,0 1 0,0-1 0,0 1 0,-1-1 1,1 0-1,0 0 0,-1 0 0,2-2 0,-3-3-1874</inkml:trace>
  <inkml:trace contextRef="#ctx0" brushRef="#br0" timeOffset="727.97">65 1 4930,'-30'5'2898,"27"-1"-1457,20-2-1034,88 3 7,-36-3-3562,-37 1-593</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5:10.966"/>
    </inkml:context>
    <inkml:brush xml:id="br0">
      <inkml:brushProperty name="width" value="0.1" units="cm"/>
      <inkml:brushProperty name="height" value="0.1" units="cm"/>
    </inkml:brush>
  </inkml:definitions>
  <inkml:trace contextRef="#ctx0" brushRef="#br0">64 148 5923,'-10'-3'744,"1"1"-1,-1 0 1,0 1 0,-15-1 0,344-18 2960,-177 8-3265,1235-83 4,-1215 84-430,-181 23-1126,-1-1-1,-25 11 1,3-6-2086,-5-1-2790</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4:21.700"/>
    </inkml:context>
    <inkml:brush xml:id="br0">
      <inkml:brushProperty name="width" value="0.1" units="cm"/>
      <inkml:brushProperty name="height" value="0.1" units="cm"/>
    </inkml:brush>
  </inkml:definitions>
  <inkml:trace contextRef="#ctx0" brushRef="#br0">3576 446 5282,'-5'2'3298,"5"-2"-3232,0 13 1370,6 29-1384,-2-17 320,35 369 1098,-38-380-1443,-3-12 26,-8-17 51,1 1-98,3 3-7,0 0 0,1 0 0,0 0 1,1 0-1,0-1 0,1 0 1,0 0-1,-2-20 0,3 14-3,1 0 1,1 0-1,1 0 0,0 0 0,5-20 0,-2 12 29,-2 0 0,1-39 0,-3 64 2,-1-1 0,1 0 0,0 1 0,0-1 0,-1 1 0,1-1 0,-1 0 0,0 1 0,1-1 1,-1 1-1,0-1 0,0 1 0,0 0 0,0-1 0,0 1 0,0 0 0,0 0 0,0-1 0,-1 1 0,-1-1 0,3 2-19,-13-35-34,12 32 24,-1-1 0,1 0 1,-1 0-1,0 0 1,0 1-1,-5-7 1,-3-7-2,0-8 14,8 18-6,-1 0 0,0 0 1,0 1-1,-7-11 1,10 17-1,-1-1 0,1 1 0,-1-1 0,1 1 1,-1-1-1,1 1 0,0-1 0,-1 1 0,1-1 1,0 1-1,-1-1 0,1 0 0,0 1 0,0-1 1,0 0-1,-1 1 0,1-1 0,0 0 0,0 1 1,0-1-1,0 0 0,0 1 0,0-1 1,1 0-1,-1 1 0,0-1 0,0 1 0,0-1 1,0 0-1,1 1 0,-1-1 0,0 1 0,1-1 1,-1 0-1,0 1 0,1-1 0,-1 1 0,1-1 1,-1 1-1,1 0 0,0-1 0,2-1 23,0 1-1,1-1 0,-1 1 1,1 0-1,-1 0 0,1 0 1,6 0-1,14-2-22,-1 1-1,1 1 1,-1 1-1,1 1 1,-1 2-1,1 0 1,28 8-1,-42-8-2,0 0 0,-1 0 1,1 1-1,-1 0 0,0 1 0,0 0 0,-1 0 1,0 1-1,0 0 0,0 1 0,0 0 0,-1 0 1,0 0-1,-1 1 0,0 0 0,0 1 0,-1-1 1,0 1-1,7 15 0,-7-9 0,-1 0 0,0 1-1,-1-1 1,-1 1 0,0 0 0,-1 0-1,0 0 1,-2 0 0,0 0 0,-1 0-1,-5 20 1,5-24 5,-1 0 0,-1 0 0,0 0 0,-1-1 0,0 1 0,-1-1 0,0 0 0,-1-1 0,0 0 0,0 0 0,-1 0 0,-1-1 0,1 0 0,-1-1 0,-13 9 0,11-11 12,0 0-1,-1-1 1,0-1-1,0 0 0,0-1 1,0 0-1,0-1 0,-1 0 1,1-1-1,-1 0 0,1-1 1,-1-1-1,1 0 1,-1-1-1,1 0 0,-21-6 1,68 0-1140,-7 4-1644,48-14 0,-35 3-2459</inkml:trace>
  <inkml:trace contextRef="#ctx0" brushRef="#br0" timeOffset="442.65">4221 319 6115,'-15'-15'1066,"9"8"-417,-1 0 1,0 0-1,0 1 1,-13-9 0,18 14-568,0-1 1,-1 1 0,1 0-1,0 0 1,-1 0 0,0 1 0,1-1-1,-1 0 1,1 1 0,-1 0-1,0-1 1,1 1 0,-1 0 0,0 1-1,1-1 1,-1 0 0,0 1-1,1-1 1,-1 1 0,1 0 0,-4 1-1,0 1-37,1-1 0,0 1 0,0 1 0,-1-1 0,2 1 1,-1-1-1,0 1 0,1 1 0,0-1 0,0 1 0,0-1 0,1 1 0,-1 0 0,1 1 0,0-1 0,1 1 0,-1-1 0,1 1 0,0 0 0,-1 5 0,2-6-40,1 1 0,-1-1 0,1 0 0,0 0 0,1 0 0,-1 0 0,1 0 0,0 0 0,0 0 0,1 0 0,-1 0 0,1-1 0,0 1 0,0 0 0,1-1-1,-1 0 1,1 1 0,0-1 0,0 0 0,1 0 0,-1-1 0,1 1 0,0-1 0,5 4 0,3 2 3,0-2 0,0 1 0,1-2 0,0 1 0,15 4 0,-21-9-22,0 0 0,0 0 0,0 0 0,0-1 0,0 0 0,0-1 0,1 1 0,-1-1 0,0-1 0,0 1 0,13-4 0,-18 3-42,0 0-1,-1 0 1,1 0 0,0 0 0,0 0-1,-1 0 1,1-1 0,-1 1-1,1-1 1,-1 1 0,0-1-1,3-2 1,-3-6-1462,-2 9 1387,1 1 0,-1 0 0,0-1 0,1 1-1,-1 0 1,1-1 0,-1 1 0,0 0 0,1 0-1,-1 0 1,0 0 0,1 0 0,-1 0 0,0 0-1,1 0 1,-1 0 0,0 0 0,1 0-1,-1 0 1,-1 0 0,-13 4-2315</inkml:trace>
  <inkml:trace contextRef="#ctx0" brushRef="#br0" timeOffset="-7623.1">1 1127 5971,'-1'-5'4945,"2"5"-4846,10-3 2019,28 2-2344,-11 0 578,50-4-257,-47 4-73,51-9 0,-75 9-374,-10 3 1176,-5 0-2404</inkml:trace>
  <inkml:trace contextRef="#ctx0" brushRef="#br0" timeOffset="-7109.06">71 912 4850,'-24'-11'6723,"53"10"-5996,57-12 0,-52 7-709,43-2-1,-31 3 2,-53 10-1929,-3 1-1591,3-1 1466</inkml:trace>
  <inkml:trace contextRef="#ctx0" brushRef="#br0" timeOffset="-5147.12">992 443 5010,'-9'-18'4223,"11"30"-1879,4 24-1956,1 46-106,23 103-1,-22-144-253,-3 0 0,2 81-1,-6-117-30,0-7 52,-3-13 33,-5-9-65,1 0 0,1 0 1,1 0-1,-1-29 0,5-97-38,1 62 26,-2 63 27,6 39 9,0 1 0,-2 0 0,0 0 0,0 0 0,-2 1 0,0 24 0,0-17 24,1 31-20,-3 1 0,-12 87 1,13-132-677,5-27-4077,-8 3 2449</inkml:trace>
  <inkml:trace contextRef="#ctx0" brushRef="#br0" timeOffset="-4613.03">766 686 4338,'-3'-7'318,"0"0"1,1-1-1,0 1 0,1 0 0,-1-1 1,1 1-1,1-1 0,-1 1 1,1-1-1,2-11 0,1-6 725,13-43 0,-14 62-979,2-7 83,1 1 0,0-1 1,1 1-1,1 0 0,0 0 1,0 1-1,1 0 1,1 0-1,0 1 0,0 0 1,1 1-1,0 0 1,1 0-1,0 1 0,0 1 1,17-9-1,-17 10-121,-1 0 0,1 2 0,0-1 0,0 1 1,1 1-1,-1 0 0,1 1 0,0 0 0,-1 0 0,1 1 0,0 1 0,0 0 0,0 1 0,0 0 1,0 1-1,-1 0 0,1 1 0,21 8 0,-23-6-22,-1 0 0,1 1 0,-1 0 0,-1 0-1,1 1 1,-1 0 0,0 1 0,-1-1 0,0 2 0,0-1 0,0 1 0,-1 0 0,-1 0 0,0 1 0,0-1-1,0 1 1,5 20 0,-8-22-1,0 0 0,-1 0 0,0 0 0,0 0-1,-1 0 1,0 0 0,0 0 0,-1 0 0,0 0 0,-1 0 0,1 0-1,-2-1 1,1 1 0,-1 0 0,0-1 0,0 0 0,-1 0-1,0 0 1,0 0 0,-1 0 0,0-1 0,0 0 0,-1 0 0,-10 9-1,5-6 7,-1-1-1,0-1 0,-1 0 0,0 0 0,0-1 1,0-1-1,-1 0 0,0-1 0,0-1 0,0 0 0,0 0 1,0-2-1,-20 1 0,25-1-540,21 1-788,28 2-1374,-5-2 125</inkml:trace>
  <inkml:trace contextRef="#ctx0" brushRef="#br0" timeOffset="-4125.55">1631 328 2081,'-20'-7'5986,"6"11"-3722,11-1-2140,0 1 1,0-1 0,1 0 0,0 1-1,-1-1 1,1 1 0,0-1 0,-1 6-1,-8 18 193,1 1 0,1 0 0,2 0 0,-5 38 0,5-6 15,0 66 0,7-105-306,1 1-1,0-1 0,2 0 1,1 1-1,0-1 0,2-1 1,0 1-1,1-1 0,2 0 1,0 0-1,21 34 0,-24-46-28,-2-1-28,0 1 0,1-1 0,0 0 0,0-1 1,0 1-1,1-1 0,0-1 0,1 1 0,9 7 0,-15-13-56,1 0-1,-1 1 1,0-1 0,1 0-1,-1 1 1,1-1-1,-1 0 1,0 0 0,1 0-1,-1 0 1,1 0-1,-1-1 1,0 1-1,1 0 1,-1-1 0,0 1-1,1-1 1,1 0-1,24-14-2423,-19 10 1019,6-4-2232</inkml:trace>
  <inkml:trace contextRef="#ctx0" brushRef="#br0" timeOffset="-3166.24">1908 532 5955,'-14'-19'4092,"22"41"-2621,9 25-1082,-13-16-169,1 41 1,-2-10-118,3-10-75,-2-30-16,-2 1 0,0-1 0,-2 0 0,-2 32 0,-1-51 34,0-9-17,-6-26-6,-8-47 18,9 28-47,-1-71-1,8 99 4,2 0-1,1 0 0,1 1 1,0-1-1,11-35 0,-12 54 2,0-1-1,0 1 1,0 0-1,1 0 1,-1 0-1,1 0 0,0 0 1,0 1-1,1-1 1,-1 1-1,1 0 1,-1 0-1,1 0 1,0 0-1,0 1 1,9-4-1,-7 3 5,0 1 0,0 0 0,0 0-1,1 0 1,-1 1 0,1 0 0,-1 0 0,1 1-1,0 0 1,-1 0 0,11 2 0,-10-1-3,-1 1 1,0 0 0,-1 0 0,1 0-1,0 1 1,0 0 0,-1 0-1,0 0 1,0 1 0,0 0-1,0 0 1,0 0 0,-1 0-1,1 1 1,-1 0 0,0 0 0,-1 0-1,1 0 1,-1 0 0,0 1-1,-1 0 1,1-1 0,-1 1-1,2 6 1,-2-3 0,0-1 0,-1 1 0,1-1 1,-1 1-1,-1 0 0,0-1 0,0 1 0,-1 0 0,0-1 0,0 1 1,-1-1-1,0 1 0,-1-1 0,0 0 0,0 0 0,-8 14 0,4-10-2,-1 0 0,-1-1 0,-10 10 0,17-18 8,-1 0 0,0 0 0,0-1-1,0 1 1,0-1 0,0 0 0,-1 0 0,1 0 0,-1 0 0,1-1-1,-1 1 1,0-1 0,0 0 0,1 0 0,-8 1 0,11-2-4,0-1 0,-1 1 0,1 0 0,-1 0 0,1-1 0,0 1 0,-1 0 0,1 0 1,0-1-1,-1 1 0,1 0 0,0-1 0,-1 1 0,1-1 0,0 1 0,0 0 0,0-1 0,-1 1 0,1-1 0,0 1 0,0-1 1,0 1-1,0-1 0,0 1 0,0 0 0,0-1 0,0 1 0,0-1 0,0 1 0,0-1 0,0 1 0,0-1 0,0 1 1,0-1-1,0 1 0,0 0 0,1-1 0,-1 1 0,0-1 0,0 1 0,1 0 0,-1-1 0,1 0 0,8-18-16,-4 14 12,0 1-1,0-1 0,1 1 1,-1 0-1,1 1 0,0-1 1,0 1-1,0 1 1,0-1-1,1 1 0,-1 0 1,1 0-1,0 1 0,-1 0 1,1 0-1,0 0 1,0 1-1,0 0 0,-1 0 1,13 3-1,-8-1-6,0 0 0,0 0 0,0 1 0,0 0 0,-1 1 0,1 1 0,-1-1 0,0 2 0,-1-1 0,1 1 0,16 14 0,-23-17 6,0 1 0,1-1 0,-1 1 0,0 0 0,-1-1 0,1 1 0,-1 1 0,1-1 0,-1 0 0,-1 0 0,1 1 0,0-1 0,-1 1 0,0 0 0,0-1 0,-1 1 0,1 7 0,-2-6 4,1 1 0,-1-1 0,-1 0-1,1 0 1,-1 0 0,-1 0 0,1 0 0,-1-1 0,1 1 0,-2-1-1,-6 10 1,1-3 44,-1-1 0,-1-1 0,1 0 0,-1 0 0,-1-1 0,0 0 0,0-1 0,-1-1 0,0 0 0,-22 9 0,22-12 37,1-1 0,-1 0 1,0-1-1,-19 1 0,27-2-82,0-1-1,0 0 1,0 0 0,0-1 0,0 1 0,1-1 0,-1 0 0,0 0-1,0-1 1,1 1 0,-1-1 0,1 0 0,-1-1 0,-6-4-1,27 2-3091,5-2 296</inkml:trace>
  <inkml:trace contextRef="#ctx0" brushRef="#br0" timeOffset="-1599.98">2716 957 3025,'-1'-2'9125</inkml:trace>
  <inkml:trace contextRef="#ctx0" brushRef="#br0" timeOffset="5081.92">4510 1 4770,'-2'0'178,"0"-1"0,0 1 0,0 0 0,0 1-1,0-1 1,0 0 0,0 1 0,0-1 0,0 1 0,0-1-1,0 1 1,0 0 0,0 0 0,1 0 0,-1 0 0,0 0-1,0 0 1,1 0 0,-1 1 0,1-1 0,-1 1 0,1-1 0,0 1-1,0-1 1,-1 1 0,1 0 0,0 0 0,0 0 0,1-1-1,-1 1 1,0 0 0,1 0 0,-1 0 0,1 0 0,-1 0-1,1 4 1,0 0-82,0-1 0,1 1 0,-1-1 0,1 1 0,0-1 0,1 1 0,0-1 0,-1 0 0,2 1 0,-1-1 0,0 0 0,6 7 0,49 63 329,-29-38-239,42 67 0,-63-92-162,-1 1 0,0 1 0,0-1 0,-2 1 0,0 0 0,0 0 0,-1 0 0,-1 0 0,1 25 1,-3-21-5,-1 0 1,-1 0-1,-1 0 1,-1 0 0,0 0-1,-1-1 1,-14 32-1,2-16 21,-1 0-1,-42 55 0,-48 49 5,106-133-26,1-3-234,0 0 1,0-1 0,0 1 0,1 0 0,-1 0-1,0 0 1,1 0 0,-1 0 0,1 0 0,-1 0-1,1 0 1,-1 0 0,1 1 0,0-1 0,0 0-1,-1 0 1,1 0 0,0 0 0,0 2-1</inkml:trace>
  <inkml:trace contextRef="#ctx0" brushRef="#br0" timeOffset="6223">1018 1378 5074,'-12'-9'5097,"33"10"-2941,-15 0-2437,86 3 1089,117-10 1,-66 0-479,228-15 85,-78 3-336,717-37 382,-549 27-431,243 5 36,-680 23-114,12 1-21,-35-1 63,-1 0-1,0 0 1,0 0-1,0 0 1,0 0 0,0 0-1,0 0 1,0 0-1,0 0 1,0 0-1,0 1 1,0-1 0,1 0-1,-1 0 1,0 0-1,0 0 1,0 0 0,0 0-1,0 0 1,0 0-1,0 1 1,0-1 0,0 0-1,0 0 1,0 0-1,0 0 1,0 0-1,0 0 1,0 0 0,0 1-1,0-1 1,0 0-1,0 0 1,0 0 0,0 0-1,0 0 1,-1 0-1,1 0 1,0 0 0,0 1-1,0-1 1,0 0-1,0 0 1,0 0-1,0 0 1,0 0 0,0 0-1,0 0 1,0 0-1,-1 0 1,1 0 0,0 0-1,0 0 1,0 0-1,0 0 1,0 0 0,0 0-1,0 0 1,-1 0-1,1 0 1,0 0-1,0 0 1,0 0 0,0 0-1,0 0 1,0 0-1,0 0 1,-1 0 0,-23 10-993,-76 20-3104,50-16 515</inkml:trace>
  <inkml:trace contextRef="#ctx0" brushRef="#br0" timeOffset="6912">1774 1737 6003,'-7'-20'4254,"7"21"-4148,-1 0 0,1 0-1,0 0 1,-1 0-1,1 0 1,0 0 0,0 0-1,0 0 1,-1 0 0,1 1-1,1-1 1,-1 0-1,0 0 1,0 0 0,0 0-1,0 0 1,1 0 0,0 2-1,3 39 414,-1 1-1,-6 83 1,0 14-306,12-59-186,-6-114-2922,-7 13 1068,1 2-628</inkml:trace>
  <inkml:trace contextRef="#ctx0" brushRef="#br0" timeOffset="7353.01">1556 1843 5458,'-4'-5'271,"1"0"-1,1 0 1,-1-1-1,1 0 0,0 1 1,0-1-1,1 0 1,-1 0-1,1 0 0,1 0 1,-1 0-1,1 0 1,1-9-1,0 10-148,0 0 1,0 0-1,1 1 0,-1-1 0,1 0 1,1 1-1,-1-1 0,1 1 0,-1 0 1,1-1-1,0 1 0,1 1 0,-1-1 1,1 0-1,0 1 0,6-5 1,1 0-69,0 0 1,1 0-1,0 2 1,0-1 0,1 1-1,0 1 1,0 0 0,0 1-1,0 1 1,1 0 0,0 0-1,0 2 1,-1 0 0,1 0-1,0 1 1,0 1-1,0 0 1,0 1 0,-1 0-1,1 1 1,-1 1 0,0 0-1,1 1 1,-2 0 0,1 1-1,-1 1 1,0 0 0,14 11-1,-20-14-46,-1 0 0,0 1 1,0-1-1,0 1 0,0 1 0,-1-1 0,0 1 0,0-1 0,0 1 0,-1 0 0,0 1 1,0-1-1,2 9 0,-4-11 3,-1-1 1,1 1-1,-1-1 1,0 1 0,0-1-1,0 1 1,-1 0-1,1-1 1,-1 0-1,0 1 1,0-1 0,0 1-1,0-1 1,0 0-1,-1 0 1,0 0-1,0 0 1,0 0 0,0 0-1,0 0 1,0 0-1,-1-1 1,1 1-1,-1-1 1,0 0 0,1 0-1,-5 2 1,-28 17 29,-1-1 1,-2-3-1,-51 19 1,88-36-43,0 0-43,0 0 0,0 1-1,-1-1 1,1 1 0,0-1 0,0 1 0,0-1-1,0 1 1,0 0 0,0-1 0,0 1-1,0 0 1,1 0 0,-1 0 0,0 0-1,0 0 1,1 0 0,-1 0 0,0 0-1,1 0 1,-1 0 0,1 0 0,0 0 0,-1 0-1,1 0 1,0 0 0,-1 2 0,2-2-76,-1 0 1,0 0-1,1 0 1,-1 0-1,1 0 1,-1 0-1,1 0 1,0 0-1,-1 0 1,1 0-1,0 0 1,0-1-1,-1 1 1,1 0-1,0-1 1,0 1-1,0 0 1,0-1-1,0 1 1,0-1-1,0 1 1,0-1-1,0 0 1,0 1-1,0-1 1,0 0-1,0 0 1,1 0-1,0 0 1,25 3-2293</inkml:trace>
  <inkml:trace contextRef="#ctx0" brushRef="#br0" timeOffset="7741.9">2428 1706 7075,'-5'0'270,"-1"0"-1,1 1 1,0-1-1,-1 1 0,1 0 1,0 0-1,0 1 1,0-1-1,0 1 1,-8 5-1,10-5-180,0 0 1,0 0-1,0 1 1,0 0-1,1-1 0,-1 1 1,1 0-1,0 0 0,0 0 1,0 0-1,0 1 1,1-1-1,-1 1 0,1-1 1,-2 7-1,-3 14 43,1 1 0,1 0 0,1 1-1,1-1 1,2 0 0,0 1 0,1-1-1,2 0 1,1 0 0,1 0 0,1 0-1,12 33 1,-12-44-130,1 0 0,0-1 1,1 1-1,1-1 0,14 17 0,-22-29-118,0 0-1,0-1 0,0 1 0,1 0 0,-1-1 0,0 1 1,1 0-1,-1-1 0,0 0 0,1 1 0,-1-1 1,1 0-1,-1 0 0,1 1 0,-1-1 0,0 0 0,1-1 1,-1 1-1,1 0 0,-1 0 0,1-1 0,-1 1 0,0 0 1,1-1-1,-1 0 0,0 1 0,1-1 0,-1 0 1,0 1-1,0-1 0,0 0 0,2-1 0,11-7-2196</inkml:trace>
  <inkml:trace contextRef="#ctx0" brushRef="#br0" timeOffset="8104.1">2704 1869 6851,'11'22'585,"-1"2"0,-2-1 0,0 2 0,-2-1 0,0 1 0,-2 0 0,0 0 0,-2 0 0,-1 0 0,-3 39 0,2-63-696,0 0 0,0 1 1,-1-1-1,1 1 0,0-1 0,-1 0 0,1 1 1,0-1-1,-1 0 0,0 1 0,1-1 0,-1 0 1,-1 3-1,1-5-13,0 1-1,1 0 1,-1-1 0,0 1 0,1 0 0,-1-1-1,0 1 1,1-1 0,-1 1 0,1-1 0,-1 0 0,1 1-1,-1-1 1,1 1 0,-1-1 0,1 0 0,-1 1 0,1-1-1,0 0 1,0 0 0,-1 1 0,1-2 0,-8-13-2624</inkml:trace>
  <inkml:trace contextRef="#ctx0" brushRef="#br0" timeOffset="8572.99">2569 1863 6259,'-2'0'169,"1"-1"0,0 0 0,0 0 0,-1 0 0,1 0 0,0 0 0,0 0 0,0 0 0,0 0 0,0 0 0,0 0 1,0 0-1,1-1 0,-1 1 0,0 0 0,1-1 0,-1 1 0,1 0 0,-1-1 0,0-1 0,2 2-96,0-1-1,-1 1 1,1-1-1,0 1 1,0 0-1,0-1 1,0 1 0,0 0-1,0 0 1,0 0-1,0 0 1,1 0 0,-1 0-1,0 0 1,1 0-1,-1 0 1,1 1-1,-1-1 1,0 0 0,3 0-1,17-8 152,0 1 0,1 1 0,0 1 1,0 0-1,42-4 0,-48 9-179,0 0-1,0 1 1,1 0 0,-1 1 0,0 1 0,0 1 0,0 0-1,-1 1 1,19 7 0,-26-7-39,0 0 1,0 1-1,-1 0 1,1 0-1,-1 1 1,0-1-1,-1 2 1,1-1-1,-1 1 1,0 0-1,-1 0 1,0 1-1,0-1 1,0 1-1,-1 0 0,6 16 1,-8-16-6,1 0 0,-1-1 0,-1 1 0,0 0 0,0 0 0,0 0 0,-1 0 0,0 0 0,-1 0 0,1 0 0,-2 0 0,1 0 0,-1 0 1,0 0-1,-1-1 0,0 1 0,0-1 0,-1 0 0,-6 10 0,6-9 5,-1 0 0,-1 0 1,0-1-1,0 0 0,0 0 1,-1-1-1,0 0 0,0 0 0,0-1 1,-1 1-1,0-2 0,0 1 1,0-1-1,-1 0 0,1-1 1,-1 0-1,0 0 0,0-1 1,0 0-1,0-1 0,-17 1 0,-110-5-555,152 3-412,-1 0 1,0-1 0,0-1-1,0 0 1,19-6-1,-2-1-3257</inkml:trace>
  <inkml:trace contextRef="#ctx0" brushRef="#br0" timeOffset="8965.99">3456 1786 3201,'-15'-15'3189,"12"12"-2879,1 1 1,-1-1-1,1 1 0,-1-1 1,0 1-1,0 0 1,-5-2-1,-9-4 819,12 5-950,1 0 0,-1 1 0,-1 0-1,1 0 1,0 0 0,0 0 0,-1 1 0,1 0 0,0 0 0,-1 1 0,1-1 0,-1 1 0,-6 1 0,4 1-113,0 0 1,-1 0-1,1 1 1,1 0-1,-1 0 1,0 1-1,1 0 1,0 1-1,0 0 0,0 0 1,-10 10-1,14-12-53,0 0 0,-1 0-1,2 1 1,-1-1 0,0 1-1,1 0 1,0 0 0,0 0 0,0 0-1,0 0 1,0 0 0,1 0-1,0 1 1,0-1 0,0 1-1,1-1 1,-1 0 0,1 1-1,0-1 1,0 1 0,1-1 0,-1 1-1,2 5 1,0-5-14,-1 0 1,1 0-1,0-1 0,0 1 1,1 0-1,-1-1 1,1 0-1,0 1 0,0-1 1,1-1-1,-1 1 1,1 0-1,0-1 0,0 1 1,0-1-1,0 0 1,0-1-1,1 1 0,-1-1 1,1 0-1,0 0 1,0 0-1,0-1 0,0 1 1,0-1-1,0 0 1,0-1-1,0 1 0,0-1 1,9-1-1,-4 0-3,1 0-1,0-1 0,-1 0 1,16-6-1,-2 1-76,-15 9-687,2 0-3565,0-7 1054</inkml:trace>
  <inkml:trace contextRef="#ctx0" brushRef="#br0" timeOffset="9416">3609 1681 2321,'-10'1'9675,"26"9"-9148,-4 0-290,5 3-28,0 1-1,-1 1 1,18 21 0,-30-31-189,0 1 0,0 0 0,0 0 0,-1 0 0,0 0 0,0 0-1,-1 1 1,0-1 0,0 1 0,0-1 0,-1 1 0,0 0 0,0 0 0,-1 11 0,-2 0 48,0 0 1,-1-1-1,-1 1 0,-1-1 0,0 0 0,-1-1 0,-15 30 0,7-21 40,0-2-1,-1 0 1,-1-1 0,-28 30 0,18-29 163,11-14-756,14-9 405,1 0 0,0 0 1,0 0-1,-1 0 1,1 0-1,0 0 0,-1 0 1,1 0-1,0 0 1,-1 0-1,1 0 1,0 0-1,-1 0 0,1 0 1,0 0-1,0 0 1,-1 0-1,1 0 0,0-1 1,-1 1-1,1 0 1,0 0-1,0 0 0,-1 0 1,1-1-1,0 1 1,0 0-1,0 0 0,-1-1 1,1 1-1,0 0 1,0 0-1,0-1 1,0 1-1,-1 0 0,1-1 1</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5:34.939"/>
    </inkml:context>
    <inkml:brush xml:id="br0">
      <inkml:brushProperty name="width" value="0.05" units="cm"/>
      <inkml:brushProperty name="height" value="0.05" units="cm"/>
      <inkml:brushProperty name="color" value="#33CCFF"/>
    </inkml:brush>
  </inkml:definitions>
  <inkml:trace contextRef="#ctx0" brushRef="#br0">43 113 5010,'-1'-5'1201,"4"10"-161,-3-9-383,0 8-497,10-8 16,3 8-32,7-4 96,0-2-208,6-2 64,-3 1-96,3-5 0,-5 1 0,-5 5-16,-9 2-112,2-4-512,-6-2-321,0-3-1264</inkml:trace>
  <inkml:trace contextRef="#ctx0" brushRef="#br0" timeOffset="364.74">4 10 6355,'-4'0'896,"7"-3"-79,-3 6-401,7-6-368,11 3 16,8-4 64,2 3-112,0 2-16,-3-3 0,5 4 0,-2-2-496,5 2-1489</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5:11.956"/>
    </inkml:context>
    <inkml:brush xml:id="br0">
      <inkml:brushProperty name="width" value="0.1" units="cm"/>
      <inkml:brushProperty name="height" value="0.1" units="cm"/>
    </inkml:brush>
  </inkml:definitions>
  <inkml:trace contextRef="#ctx0" brushRef="#br0">64 298 5298,'26'-13'3957,"-19"8"-3811,0 0 0,-1-1 0,0 0 0,0 0 0,-1 0 1,0-1-1,0 0 0,0 0 0,-1-1 0,0 1 0,0-1 0,-1 1 0,3-11 1,-2 7-82,-1 0-1,0 0 1,0-1 0,-1 1 0,-1-1 0,0 0 0,-1 1 0,-1-24 0,-1 29 477,-1 8-218,-2 15-124,-3 26-190,6 2 10,2-1 0,2 0 0,9 52 1,-5-48-6,-2 0 1,-2 64 0,-2-110-17,0 0 1,-1 0 0,1 0-1,0 0 1,0 0 0,-1-1-1,1 1 1,-1 0 0,0 0-1,1-1 1,-1 1 0,0 0-1,0-1 1,0 1 0,0 0-1,-1-1 1,1 0 0,0 1-1,-1-1 1,1 0 0,0 0-1,-1 1 1,1-1 0,-1 0-1,0-1 1,1 1 0,-1 0-1,0 0 1,0-1-1,0 1 1,1-1 0,-1 1-1,0-1 1,0 0 0,0 0-1,0 0 1,0 0 0,-2 0-1,-9-2 3,0 0-1,1 0 0,-1-1 0,-20-8 1,10 3-3,-3-1 33,26 9-32,0 0 1,0 0 0,0 0 0,0 0-1,0 0 1,0 0 0,0 0 0,0 0-1,1 0 1,-1 0 0,0 0 0,0 0-1,0 0 1,0 0 0,0 0 0,0 0-1,0 0 1,0 0 0,0 0 0,0 0-1,0 0 1,0 0 0,0 0 0,0 0-1,0 0 1,0 0 0,0 0 0,0 0-1,0 0 1,0 0 0,0-1 0,0 1-1,0 0 1,1 0 0,-1 0 0,0 0-1,0 0 1,0 0 0,0 0 0,0 0-1,0 0 1,-1 0 0,1 0 0,0 0-1,0 0 1,0 0 0,0 0 0,0-1-1,0 1 1,0 0 0,0 0 0,0 0-1,0 0 1,0 0 0,0 0 0,0 0-1,0 0 1,0 0 0,0 0 0,0 0-1,0 0 1,16-1 46,49 0 60,112-17-1,-170 16-567,0 0-1,-1 0 0,1-1 1,0 0-1,-1 0 0,0-1 1,1 1-1,-1-1 0,6-6 1,-8 7-45,12-7-2397</inkml:trace>
  <inkml:trace contextRef="#ctx0" brushRef="#br0" timeOffset="392.55">408 347 5843,'-28'7'2887,"23"-2"-1218,18 1-1026,-3-6-562,-1 0 0,1 0 0,-1-1 0,0 0-1,1-1 1,-1 0 0,0-1 0,0 0 0,12-5-1,-7 3-23,26-3 292,-10 4-4335,-23 1 1607</inkml:trace>
  <inkml:trace contextRef="#ctx0" brushRef="#br0" timeOffset="830.1">740 146 5891,'-1'0'84,"1"0"1,0 0 0,0 0-1,-1 0 1,1 1-1,0-1 1,0 0 0,-1 0-1,1 0 1,0 0 0,0 1-1,0-1 1,-1 0-1,1 0 1,0 0 0,0 1-1,0-1 1,0 0 0,-1 0-1,1 1 1,0-1-1,0 0 1,0 0 0,0 1-1,0-1 1,0 0 0,0 1-1,0-1 1,0 0-1,0 0 1,0 1 0,0-1-1,0 0 1,0 1 0,0-1-1,0 0 1,0 0-1,0 1 1,0-1 0,1 0-1,-1 0 1,0 1 0,0-1-1,0 0 1,0 0-1,1 1 1,7 25 445,-1-3 106,0 30-91,-3 0 0,-6 102-1,0-49-609,2-105-215,0-14-1956,-3-2-117,-2-4-419</inkml:trace>
  <inkml:trace contextRef="#ctx0" brushRef="#br0" timeOffset="1226.66">621 98 5891,'-2'-3'414,"0"0"0,1-1 1,-1 1-1,1-1 0,0 0 1,0 1-1,0-1 0,0 0 0,0-7 1,1 9-359,1 1 0,-1-1 1,1 0-1,-1 1 0,1-1 1,0 0-1,0 1 0,0-1 1,0 1-1,0 0 0,0-1 1,0 1-1,0 0 1,1 0-1,-1-1 0,0 1 1,1 0-1,-1 0 0,1 0 1,-1 1-1,1-1 0,-1 0 1,1 1-1,0-1 0,2 0 1,8-3 10,-1 2-1,1-1 1,0 1 0,0 1 0,-1 0 0,1 0 0,0 2 0,0-1 0,0 1 0,0 1 0,22 6-1,-23-5-60,-1 0 0,0 1-1,0 0 1,-1 1-1,1 0 1,-1 0-1,0 1 1,0 0-1,-1 0 1,1 1-1,-1 1 1,-1-1-1,9 12 1,-14-16-3,0 0 0,0 0-1,0 0 1,0 0 0,0 0 0,-1 0 0,0 1 0,0-1-1,0 1 1,0-1 0,0 1 0,0-1 0,-1 1-1,0-1 1,0 1 0,0 0 0,0-1 0,-1 1-1,1-1 1,-1 1 0,0-1 0,0 1 0,0-1 0,0 1-1,-1-1 1,1 0 0,-1 0 0,0 0 0,0 0-1,0 0 1,0 0 0,-1 0 0,1-1 0,-4 3 0,-9 8 3,0-1 1,-1-1-1,-1 0 1,0-1 0,-18 7-1,9-3-8,22-12-141,-34 21 289,28-9-911,10-13 690,0-1 1,0 1 0,0-1-1,0 1 1,0-1 0,1 1-1,-1-1 1,0 0 0,0 1 0,0-1-1,1 1 1,-1-1 0,0 1-1,0-1 1,1 0 0,-1 1-1,0-1 1,1 0 0,-1 1-1,1-1 1,-1 0 0,0 1-1,1-1 1,-1 0 0,1 0-1,-1 0 1,1 1 0,-1-1 0,1 0-1,-1 0 1,0 0 0,2 0-1,12 3-2473,3-3-1547</inkml:trace>
  <inkml:trace contextRef="#ctx0" brushRef="#br0" timeOffset="1587.21">1188 116 5683,'-1'-1'160,"0"1"1,0-1-1,0 1 1,-1 0-1,1 0 1,0-1-1,0 1 1,0 0 0,-1 0-1,1 0 1,0 1-1,0-1 1,0 0-1,-1 0 1,1 1-1,0-1 1,0 0 0,0 1-1,0-1 1,0 1-1,0-1 1,0 1-1,0 0 1,0 0-1,-1 0 1,0 2-4,-1 0 1,1 0-1,0-1 1,0 1-1,1 0 1,-1 1-1,1-1 1,-3 7-1,0 5 96,1 1 0,-3 32-1,3-10 144,2 67 1,2-94-382,0-1 0,0 1 0,1 0 0,1-1 0,0 0 0,0 1 0,1-1 0,0-1 1,1 1-1,0 0 0,8 10 0,-13-19-110,1 0 1,0 0-1,0 0 1,0 0-1,-1 0 1,1-1-1,0 1 1,0 0-1,0 0 1,0-1-1,0 1 1,0-1-1,0 1 1,0-1-1,1 1 0,-1-1 1,0 0-1,0 1 1,0-1-1,0 0 1,1 0-1,-1 0 1,0 0-1,0 0 1,0 0-1,1 0 1,-1 0-1,0-1 1,0 1-1,0 0 1,0-1-1,1 1 1,-1-1-1,0 1 0,0-1 1,0 1-1,0-1 1,0 0-1,0 0 1,-1 0-1,1 1 1,0-1-1,1-1 1,7-11-2574</inkml:trace>
  <inkml:trace contextRef="#ctx0" brushRef="#br0" timeOffset="1979.27">1332 163 3970,'3'2'512,"1"1"1,-1 0-1,-1 0 0,1 0 1,0 0-1,-1 0 1,0 1-1,1-1 0,-1 1 1,-1 0-1,3 4 0,0 4-59,0-1-1,-1 1 0,3 19 1,-3-3-350,-1-1 1,-2 0-1,-3 33 1,-3-22-38,6-36-72,0 1 0,-1-1 0,0 0 0,0 0 0,0 0 0,0 1 1,0-1-1,0 0 0,0 0 0,0 0 0,-1-1 0,1 1 0,-4 3 1,4-5-45,1 0 1,0 1-1,0-1 1,-1 0 0,1 0-1,0 0 1,-1 0-1,1 0 1,0 0-1,-1 0 1,1 0 0,0 0-1,-1 0 1,1 0-1,0 0 1,-1 0-1,1 0 1,0 0 0,0 0-1,-1 0 1,1 0-1,0 0 1,-1-1 0,1 1-1,0 0 1,0 0-1,-1 0 1,1 0-1,0-1 1,0 1 0,-1 0-1,1 0 1,0-1-1,0 1 1,0 0 0,-1 0-1,1-1 1,0 1-1,0 0 1,0-1-1,0 1 1,0-1 0,-5-14-3431,4 14 3170,-4-19-4260</inkml:trace>
  <inkml:trace contextRef="#ctx0" brushRef="#br0" timeOffset="2364.33">1278 129 6051,'3'-6'3744,"-2"5"-3645,15-2 1312,27 2-1629,-27 1 667,18-2-290,-17 0-102,0 1 0,0 1 0,33 4 0,-44-2-43,-1-1-1,0 0 1,0 1-1,1 0 1,-1 0-1,0 1 1,-1-1-1,1 1 1,0 0-1,-1 1 0,1-1 1,-1 1-1,0 0 1,0 0-1,-1 0 1,6 7-1,-5-4 8,0-1 0,0 1 0,-1 0 0,1 0-1,-2 0 1,1 1 0,-1-1 0,0 1 0,0-1-1,-1 1 1,0 0 0,-1 0 0,1-1 0,-2 1 0,1 0-1,-1 0 1,0-1 0,-1 1 0,1-1 0,-1 1-1,-1-1 1,-3 8 0,2-6 6,-1 0 0,-1 0 0,1 0 0,-2-1 0,1 0 1,-1 0-1,0 0 0,0-1 0,-1 0 0,0-1 0,-1 0 0,1 0 0,-1 0 0,0-1 0,0-1 0,-11 4 0,13-5-127,-15 5 100,17-10-1419,10-7-2056,6-1-204</inkml:trace>
  <inkml:trace contextRef="#ctx0" brushRef="#br0" timeOffset="2815.38">1686 1 7475,'-1'4'2970,"1"-4"-2921,8 14 940,18 21-1188,-19-26 614,6 9-334,-2-1 0,1 2 1,-2 0-1,-1 0 0,0 0 0,-2 1 1,9 31-1,-13-37-43,-1-1-1,0 0 1,-1 0-1,0 1 1,-1-1 0,0 1-1,-2-1 1,1 1-1,-1-1 1,-1 0-1,-1 0 1,0 0 0,-5 12-1,3-15-343,1-1-1,-2 0 1,1 0 0,-1-1-1,0 0 1,-1 0-1,0-1 1,0 0 0,0 0-1,-1-1 1,0 0-1,-15 7 1,10-7-3688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3:31.629"/>
    </inkml:context>
    <inkml:brush xml:id="br0">
      <inkml:brushProperty name="width" value="0.1" units="cm"/>
      <inkml:brushProperty name="height" value="0.1" units="cm"/>
      <inkml:brushProperty name="color" value="#FF3300"/>
    </inkml:brush>
  </inkml:definitions>
  <inkml:trace contextRef="#ctx0" brushRef="#br0">11 502 3346,'-10'-11'7829,"23"13"-7537,6 0-208,0 0 1,29-2 0,-26-1 9,40 5 0,-57-3-165,20 0-1249,-25-2 1268,1 1-1,0 0 1,0-1-1,-1 1 1,1-1-1,0 1 0,-1-1 1,1 1-1,0-1 1,-1 0-1,1 1 1,-1-1-1,1 0 1,-1 1-1,1-1 1,-1 0-1,1 1 0,-1-1 1,0 0-1,0 0 1,1 0-1,-1 1 1,0-1-1,0 0 1,0 0-1,0 0 1,0 0-1,0 0 0,0 1 1,0-2-1,-2-8-1643,-2 4-1063</inkml:trace>
  <inkml:trace contextRef="#ctx0" brushRef="#br0" timeOffset="408.43">34 367 3137,'7'-2'5178,"21"-8"-4601,1 2-193,-24 7-356,0-1 0,0 1-1,0 0 1,0 0 0,1 0-1,-1 1 1,0-1 0,0 2-1,0-1 1,8 1-1,34 7-2825</inkml:trace>
  <inkml:trace contextRef="#ctx0" brushRef="#br0" timeOffset="1289.75">443 135 4562,'-2'3'370,"0"0"-1,-1 0 1,1 0-1,0 0 1,0 1-1,1-1 1,-1 1 0,1-1-1,0 1 1,-2 5-1,-7 46-271,7-34 413,1-10-380,0 1 0,1-1 1,0 1-1,1 0 0,1 0 0,1 12 0,-1-19-106,1 0 1,-1 1-1,1-1 1,0 0-1,0 0 1,1 0-1,-1 0 0,1 0 1,0-1-1,1 1 1,-1-1-1,1 0 1,0 0-1,7 6 0,-5-6-9,-1 0 0,0 0-1,1 0 1,0-1 0,0 0-1,12 5 1,-15-7-6,0-1-1,0 1 0,0-1 1,0 1-1,0-1 1,0 0-1,0 0 1,0 0-1,0-1 1,0 1-1,0-1 1,0 1-1,0-1 1,0 0-1,0 0 1,-1-1-1,5-2 1,-1 0 2,0 0 1,0-1 0,-1 0-1,0 0 1,0 0 0,-1-1-1,1 1 1,-1-1 0,0 0 0,-1-1-1,1 1 1,-1-1 0,3-11-1,-3 10-4,0-1-1,-1 0 0,0 0 1,0 0-1,-1-1 1,-1 1-1,1 0 0,-2 0 1,1 0-1,-3-13 0,0 8 0,-1 1 0,0-1 1,-1 1-1,-9-18 0,12 26-4,-1 0 0,0 1 0,-1-1 0,1 0 0,-1 1 0,0 0 0,0 0 0,0 0 0,-1 1 0,0-1-1,1 1 1,-1 0 0,0 1 0,-5-3 0,6 4-8,0 0 0,1 1-1,-1-1 1,0 1 0,0 0-1,1 0 1,-1 1 0,0-1-1,0 1 1,1 0-1,-1 0 1,1 0 0,-1 0-1,1 1 1,-1-1 0,1 1-1,0 0 1,0 0 0,0 0-1,0 0 1,0 1-1,-3 2 1,-2 2-198,1-1 0,0 2 0,1-1 0,-1 1 0,1 0 0,1 0 0,-7 13 0,-1 18-2622,9-17 389</inkml:trace>
  <inkml:trace contextRef="#ctx0" brushRef="#br0" timeOffset="1697.23">722 346 3922,'0'3'1585,"0"5"399,1-5-1263,1 7-177,0-7-128,-1 7 48,-2-4-223,-1-2 15,4-4-112,-4 3-673,4-9-895</inkml:trace>
  <inkml:trace contextRef="#ctx0" brushRef="#br0" timeOffset="2247.1">827 82 5202,'-5'-4'2698,"10"9"-1679,-2 0-875,-1 1 0,0-1 1,0 1-1,-1 0 0,0 0 1,0 0-1,0 0 0,0 9 1,-4 56 197,0-36-164,0 6-1,1-23-52,1 0 0,2 24 1,0-32-136,0-31-4201,4 7 1927</inkml:trace>
  <inkml:trace contextRef="#ctx0" brushRef="#br0" timeOffset="2650.03">980 22 4114,'-3'2'3802,"13"0"-2594,23-3-864,22-20-261,-50 17-275</inkml:trace>
  <inkml:trace contextRef="#ctx0" brushRef="#br0" timeOffset="3310.1">977 4 2721,'0'11'5674,"-4"29"-3790,-2 21-1966,-3 18 226,9-79-143,0 0 0,0 0 1,0 0-1,0 0 0,0 1 1,0-1-1,0 0 0,0 0 0,0 0 1,0 0-1,0 0 0,0 1 1,0-1-1,-1 0 0,1 0 0,0 0 1,0 0-1,1 0 0,-1 0 1,0 1-1,0-1 0,0 0 1,0 0-1,0 0 0,0 0 0,0 0 1,0 1-1,0-1 0,0 0 1,0 0-1,0 0 0,0 0 1,0 0-1,0 0 0,1 0 0,-1 1 1,0-1-1,0 0 0,0 0 1,0 0-1,0 0 0,0 0 1,0 0-1,1 0 0,-1 0 0,0 0 1,0 0-1,0 0 0,0 0 1,0 0-1,1 0 0,-1 0 1,0 0-1,0 0 0,0 0 0,0 0 1,0 0-1,1 0 0,-1 0 1,0 0-1,10-10 159,7-7-23,-12 13-127,0 1 0,0 0 0,0 0 0,1 0 0,-1 0 0,7-1 1,-10 3-8,-1 1 1,0 0-1,0-1 1,1 1-1,-1 0 1,1 0-1,-1 0 1,0 0-1,1 0 1,-1 0-1,0 1 1,1-1-1,-1 0 1,0 1-1,0-1 1,1 1-1,-1-1 1,0 1-1,0 0 1,0-1-1,0 1 1,1 0-1,-1 0 1,0 0 0,0 0-1,-1 0 1,1 0-1,0 0 1,0 0-1,0 0 1,-1 0-1,2 3 1,1 2 32,-1 0 1,1 1 0,-1-1 0,-1 1-1,1 0 1,-1 0 0,0 0 0,-1-1-1,1 1 1,-1 0 0,-1 0 0,1 0-1,-1 0 1,-1 0 0,1-1 0,-1 1-1,0 0 1,-1-1 0,1 1 0,-1-1-1,-7 11 1,9-15 28,0 0 0,-1 0 1,1 0-1,-1 0 0,1-1 0,-1 1 1,0 0-1,1-1 0,-1 1 0,0-1 1,0 0-1,0 1 0,0-1 0,0 0 1,-1 0-1,1 0 0,-4 1 0,0-2 25,0 1 0,0-1 0,0 0 0,0 0 0,-8-1 0,-13-1-41,27 2-91,-1 0 0,1 0 0,0 0-1,0 0 1,-1 0 0,1 0 0,0 0-1,-1 0 1,1-1 0,0 1 0,0 0-1,-1 0 1,1 0 0,0 0 0,0 0-1,-1-1 1,1 1 0,0 0 0,0 0-1,-1 0 1,1-1 0,0 1 0,0 0-1,0 0 1,-1 0 0,1-1-1,0 1 1,0 0 0,0-1 0,0 1-1,0 0 1,0 0 0,0-1 0,0 1-1,0 0 1,0-1 0,0 1 0,0 0-1,0-1 1,0 1 0,0 0 0,0 0-1,0-1 1,0 1 0,0 0 0,0-1-1,0 1 1,1-1 0,8-14-4405,4 5-574</inkml:trace>
  <inkml:trace contextRef="#ctx0" brushRef="#br0" timeOffset="3656.29">1121 296 7892,'0'0'1936,"0"3"-943,-3-3-225,8-6-384,-5 2-384,-2-5-1248,-1 2-961</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5:21.578"/>
    </inkml:context>
    <inkml:brush xml:id="br0">
      <inkml:brushProperty name="width" value="0.05" units="cm"/>
      <inkml:brushProperty name="height" value="0.05" units="cm"/>
      <inkml:brushProperty name="color" value="#33CCFF"/>
    </inkml:brush>
  </inkml:definitions>
  <inkml:trace contextRef="#ctx0" brushRef="#br0">9 4 1649,'-4'0'3169,"-1"-1"-2416,7 1-33,-2-1-96,-2 2-448,4-4-64,-1 5-64,-2-2-96,2 1-16,1 0-128,1 2-256,3 1-625,3-3-1408</inkml:trace>
  <inkml:trace contextRef="#ctx0" brushRef="#br0" timeOffset="439.86">1023 66 1969,'-3'-1'2657,"8"2"-2257,-8 0-208,3-2-80,4 1-64,-2 0-48,1 3 0,-2-5-784</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5:21.136"/>
    </inkml:context>
    <inkml:brush xml:id="br0">
      <inkml:brushProperty name="width" value="0.05" units="cm"/>
      <inkml:brushProperty name="height" value="0.05" units="cm"/>
      <inkml:brushProperty name="color" value="#33CCFF"/>
    </inkml:brush>
  </inkml:definitions>
  <inkml:trace contextRef="#ctx0" brushRef="#br0">1 1 2209,'1'-1'4816,"1"1"-5502,3 0-816,0 1-53</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4:36.592"/>
    </inkml:context>
    <inkml:brush xml:id="br0">
      <inkml:brushProperty name="width" value="0.1" units="cm"/>
      <inkml:brushProperty name="height" value="0.1" units="cm"/>
      <inkml:brushProperty name="color" value="#E71224"/>
    </inkml:brush>
  </inkml:definitions>
  <inkml:trace contextRef="#ctx0" brushRef="#br0">1 3 1825,'13'-1'256,"-1"0"-224,4 2 48,2 3-64,0 3-16,1-5 0,-4 10-128,4 0 0,-2 0-160</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14:33.901"/>
    </inkml:context>
    <inkml:brush xml:id="br0">
      <inkml:brushProperty name="width" value="0.1" units="cm"/>
      <inkml:brushProperty name="height" value="0.1" units="cm"/>
      <inkml:brushProperty name="color" value="#E71224"/>
    </inkml:brush>
  </inkml:definitions>
  <inkml:trace contextRef="#ctx0" brushRef="#br0">129 16 1761,'-4'-2'327,"-1"0"0,1 0 1,0 1-1,0-1 0,-1 1 1,1 0-1,-1 1 1,1-1-1,-1 1 0,1 0 1,-1 0-1,1 0 0,-1 0 1,1 1-1,-1 0 0,1 0 1,0 0-1,-1 1 0,1-1 1,0 1-1,0 0 0,-8 5 1,11-7-283,0 1 1,-1 0 0,1-1-1,0 1 1,0 0 0,0 0-1,-1 0 1,1 0 0,0 0 0,0 0-1,0 0 1,1 0 0,-1 1-1,0-1 1,0 0 0,1 0-1,-1 1 1,1-1 0,-1 0-1,1 1 1,-1-1 0,1 1 0,0-1-1,0 1 1,0-1 0,-1 1-1,2-1 1,-1 0 0,0 1-1,0-1 1,0 1 0,1-1-1,0 3 1,0-2-12,0 0-1,1 1 1,-1-1-1,1 0 1,-1 0-1,1 0 1,0 0-1,0-1 1,0 1-1,0 0 1,0-1-1,0 1 1,1-1-1,-1 0 1,0 0-1,1 0 1,-1 0-1,4 1 1,14 1 48,0 0 0,0-1 0,1-1 0,-1-1-1,22-3 1,15 1 22,145-6 155,24-1-199,-186 10-60,-1 2-1,1 1 1,65 17-1,-101-20 4,39 13 15,-41-14-21,0 1 0,0 0 0,0 0 0,0 0 0,0 0-1,0 0 1,0 0 0,-1 1 0,1-1 0,0 0 0,-1 1 0,1-1-1,-1 1 1,1 0 0,1 3 0,-4-5 6,0 0 0,1 0-1,-1 0 1,0 0 0,1 0 0,-1 0 0,0 0 0,1 0-1,-1 0 1,0 0 0,0 0 0,1 0 0,-1 0-1,0 0 1,1-1 0,-1 1 0,0 0 0,1-1 0,-1 1-1,1 0 1,-1-1 0,0 1 0,1-1 0,-1 1-1,1-1 1,-1 0 0,0 1-1,1 0 0,-1 0 0,0-1 1,1 1-1,-1 0 0,1 0 0,-1-1 0,1 1 0,-1 0 1,1-1-1,-1 1 0,1 0 0,-1-1 0,1 1 0,-1-1 1,1 1-1,0-1 0,-1 1 0,1-1 0,0 1 0,-1-1 0,1 1 1,0-1-1,0 0 0,0 1 0,-1-1 0,1 1 0,0-1 1,0 0-1,0 1 0,0-1 0,0 1 0,0-1 0,0 0 0,0 1 1,0-1-1,1 1 0,-1-2 0,11-6 5,0 1-1,1 0 0,0 0 1,0 1-1,1 1 1,23-7-1,85-16 64,-85 21-60,45-7 3,-1 2-1,110 0 1,-169 11 3,47 3-38,-63-2 20,0 1 0,1-1 1,-1 1-1,0 1 0,1-1 1,-1 1-1,0 0 0,9 4 0,-14-5 7,0-1 0,1 0 0,-1 0 0,0 0 0,0 0 0,0 1-1,1-1 1,-1 0 0,0 0 0,0 0 0,0 0 0,1 0-1,-1 0 1,0 1 0,0-1 0,1 0 0,-1 0 0,0 0-1,0 0 1,1 0 0,-1 0 0,0 0 0,0 0 0,1 0 0,-1 0-1,0 0 1,0 0 0,1-1 0,-1 1 0,0 0 0,0 0-1,1 0 1,-1 0 0,0 0 0,0 0 0,0-1 0,1 1-1,-1 0 1,0 0 0,0 0 0,0 0 0,1-1 0,-1 1 0,0 0-1,0 0 1,0-1 0,0 1 0,0 0 0,0 0 0,0 0-1,0-1 1,1 1 0,-1-5-3,0 6-191</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36.158"/>
    </inkml:context>
    <inkml:brush xml:id="br0">
      <inkml:brushProperty name="width" value="0.1" units="cm"/>
      <inkml:brushProperty name="height" value="0.1" units="cm"/>
      <inkml:brushProperty name="color" value="#E71224"/>
    </inkml:brush>
  </inkml:definitions>
  <inkml:trace contextRef="#ctx0" brushRef="#br0">50 1 2769,'-48'6'5627,"47"-6"-5557,1 0-1,0 1 1,0-1 0,0 0-1,0 1 1,0-1 0,-1 1-1,1-1 1,0 0 0,0 1-1,0-1 1,0 0 0,0 1-1,0-1 1,0 0 0,0 1-1,1-1 1,-1 0 0,0 1-1,0-1 1,0 0 0,0 1 0,0-1-1,1 0 1,-1 1 0,0-1-1,0 0 1,0 1 0,1-1-1,-1 0 1,0 0 0,0 1-1,1-1 1,-1 0 0,0 0-1,1 1 1,10 10 118,-6-7-143,0 0 0,0-1 0,1 1 0,0-1 0,-1 0 0,1-1 0,0 0 0,1 0 0,-1 0 0,0 0 0,0-1 0,1 0 0,6 0 0,16 0-7,46-3-1,-45 1 13,22-1-29,255-18-39,-251 12 13,-70 20-3399,-1-4 1072</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17.823"/>
    </inkml:context>
    <inkml:brush xml:id="br0">
      <inkml:brushProperty name="width" value="0.1" units="cm"/>
      <inkml:brushProperty name="height" value="0.1" units="cm"/>
      <inkml:brushProperty name="color" value="#E71224"/>
    </inkml:brush>
  </inkml:definitions>
  <inkml:trace contextRef="#ctx0" brushRef="#br0">20 351 5266,'4'-19'5915,"-6"91"-4384,-6-38-1312,5-23-189,0 0 1,0 0-1,1 0 1,1 0 0,0 1-1,0-1 1,1 0-1,2 16 1,-1-26-30,-1-1 1,0 1-1,0-1 1,0 1-1,0-1 1,0 1-1,0-1 1,1 1-1,-1-1 0,0 0 1,0 1-1,1-1 1,-1 1-1,0-1 1,1 0-1,-1 1 0,0-1 1,1 0-1,-1 1 1,0-1-1,1 0 1,-1 1-1,1-1 0,-1 0 1,1 0-1,-1 0 1,1 1-1,-1-1 1,1 0-1,-1 0 0,1 0 1,-1 0-1,1 0 1,-1 0-1,1 0 1,-1 0-1,1 0 1,-1 0-1,1 0 0,-1 0 1,1 0-1,-1-1 1,0 1-1,1 0 1,-1 0-1,1 0 0,0-1 1,23-16 50,-22 15-48,62-52 150,99-82 149,-22 10-250,7-4-34,-128 114 66,2 2 1,-1 0-1,2 2 0,0 0 1,41-14-1,-63 25-86,0 1-1,0-1 1,-1 1 0,1 0-1,0-1 1,0 1 0,0 0 0,0 0-1,0-1 1,0 1 0,-1 0 0,1 0-1,0 0 1,0 0 0,0 0-1,0 0 1,0 1 0,0-1 0,0 0-1,1 1 1,-9 12-551,-37 26-1326,36-33 1304,-18 17-1581,-3 0-1060</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02.929"/>
    </inkml:context>
    <inkml:brush xml:id="br0">
      <inkml:brushProperty name="width" value="0.1" units="cm"/>
      <inkml:brushProperty name="height" value="0.1" units="cm"/>
      <inkml:brushProperty name="color" value="#FF3300"/>
    </inkml:brush>
  </inkml:definitions>
  <inkml:trace contextRef="#ctx0" brushRef="#br0">1 37 5330,'1'-1'253,"0"0"-1,0 0 1,1 0-1,-1 1 1,0-1-1,1 0 1,-1 0-1,1 1 1,-1-1-1,1 1 1,-1-1-1,1 1 1,-1 0-1,1-1 1,-1 1-1,1 0 1,-1 0-1,1 0 1,0 0-1,-1 0 1,4 1-1,53 6-444,1-3 0,108-8 0,-129 1 68,-23 1 120,-1 1-1,0 1 1,17 1-1,-31 0 10,1-1 0,0 0 0,0 0 0,-1 0 0,1 0 0,0 0-1,0 0 1,0 0 0,-1 0 0,1 0 0,0 0 0,0 0 0,0 0 0,-1 0-1,1-1 1,0 1 0,0 0 0,-1-1 0,1 1 0,0 0 0,-1-1 0,1 1-1,0-1 1,-1 1 0,1-1 0,-1 1 0,1-1 0,-1 0 0,1 1 0,-1-1-1,1 0 1,-1 1 0,0-1 0,1 0 0,-1 0 0,0 1 0,1-1 0,-1 0-1,0 0 1,0 1 0,0-1 0,0 0 0,0 0 0,0 0 0,0 1 0,0-1-1,0 0 1,0 0 0,0 0 0,-1 1 0,1-2 0,-1 1-150,1 1 0,-1-1 0,0 1 1,1-1-1,-1 1 0,1 0 0,-1-1 1,0 1-1,0 0 0,1-1 0,-1 1 1,0 0-1,1 0 0,-1 0 0,0 0 0,0 0 1,1 0-1,-3 0 0,-7 4-2835</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2:40.42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98 101 4626,'-14'-8'3294,"52"-5"-2263,-9 5-820,1 2 0,0 1 1,32 0-1,95 2 156,-86 3-213,607 28 366,-259-3-381,-405-25-135,15 1 2,-38-20 144,6 15-150,0 0 0,-1 0 0,1 0 0,-1 1 1,1-1-1,-1 1 0,0 0 0,-1 0 0,1 1 0,0-1 1,-1 1-1,1 0 0,-1 0 0,-6-1 0,-9-3 2,-42-6-1,56 11-1,-129-13-92,-210 5 0,276 9 76,-582 33 45,388-15 182,248-17-108,19-2 89,27-1-92,762-9 303,-730 12-396,924 13 157,-933-15-115,-54 1-49,0 0 1,0-1 0,0 1-1,-1 0 1,1 0-1,0 0 1,0 0 0,0 0-1,0 0 1,0 0-1,0 0 1,0-1-1,0 1 1,0 0 0,0 0-1,0 0 1,0 0-1,0 0 1,0 0-1,0-1 1,0 1 0,0 0-1,0 0 1,0 0-1,0 0 1,0 0-1,0 0 1,0 0 0,0-1-1,0 1 1,0 0-1,1 0 1,-1 0-1,0 0 1,0 0 0,0 0-1,0 0 1,0 0-1,0 0 1,0-1-1,0 1 1,0 0 0,1 0-1,-1 0 1,0 0-1,0 0 1,0 0-1,0 0 1,0 0 0,0 0-1,0 0 1,1 0-1,-1 0 1,0 0 0,0 0-1,0 0 1,0 0-1,0 0 1,0 0-1,1 0 1,-1 0 0,0 0-1,-27-9 21,-7 3-18,-1 0 0,1 2 0,-38 1 0,-105 8-18,141-4 10,-719 66-60,686-59 69,-114 19 7,169-25-31,14-2-11,12 3-22,14 3 50,0-1 1,1-1 0,-1-1 0,1-2 0,37-2 0,-6 1 7,370-7 25,-43 0 28,-66 6-74,-337-7 162,-2 3-135,0 0 1,0 1-1,0 2 0,-1 0 0,1 1 0,-36 2 1,14 0-11,-1113 42-177,1155-43 130,-1 0 0,1 0 0,0 0 0,-1 0 0,1 0 0,-1 0 0,1 0 0,0 0 0,-1 0 0,1 0 0,0 0 0,-1 0 0,1 0 0,0 0 0,-1 0 0,1 0 0,0 0 0,5 16-2013,31 6 368,-35-21 1582,32 14-2418</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54.81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69 1 1665,'-68'16'7433,"73"-15"-6881,4 3-452,-3-1-23,0 0 0,0-1 1,0 1-1,0-2 0,1 1 0,-1-1 0,0 1 1,12-1-1,81-1 380,34 3-266,276 5 131,-213-7-252,167 1 112,169 3 282,456 7 224,-362-4-530,-280 7-185,-272-7 15,0 4-1,125 36 1,-105-14 0,31 9 32,-115-41-12,1-1 0,-1-1 0,1 1 0,0-2 0,-1 1 0,1-2 0,0 1 0,-1-1 0,0-1 0,1 0 0,-1 0 0,0-1 0,-1 0 0,13-8 0,6 3 74,-27 8-20,-1 3-54,0-1 0,0 0 0,0 0 0,1 0 0,-1 1 0,0-1 1,1 0-1,-1 0 0,1 0 0,-1 0 0,1 0 0,0 0 0,-1 0 0,1 0 1,0 0-1,0 0 0,0 0 0,0 0 0,0 0 0,0-1 0,1 2 0,4 2 2,-12-3-145,-40 22-5785</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2:57.193"/>
    </inkml:context>
    <inkml:brush xml:id="br0">
      <inkml:brushProperty name="width" value="0.1" units="cm"/>
      <inkml:brushProperty name="height" value="0.1" units="cm"/>
      <inkml:brushProperty name="color" value="#E71224"/>
    </inkml:brush>
  </inkml:definitions>
  <inkml:trace contextRef="#ctx0" brushRef="#br0">85 25 1649,'-4'0'221,"0"0"0,0 0 0,-1 1 0,1-1 0,0 1 0,0 0 0,0 0 0,0 1 0,0-1 0,1 1 0,-6 3 0,-1-1 181,-7 4 982,16-8-1357,1 0 0,0 0 1,0 0-1,0 0 0,0 0 0,-1 0 0,1 1 0,0-1 0,0 0 0,0 0 1,0 0-1,-1 0 0,1 0 0,0 0 0,0 0 0,0 0 0,0 0 0,0 1 1,0-1-1,-1 0 0,1 0 0,0 0 0,0 0 0,0 0 0,0 1 0,0-1 1,0 0-1,0 0 0,0 0 0,0 0 0,0 1 0,0-1 0,0 0 0,0 0 1,0 0-1,0 0 0,0 1 0,0-1 0,0 0 0,0 0 0,0 0 0,0 0 1,0 1-1,0-1 0,0 0 0,0 0 0,0 0 0,0 0 0,0 0 0,0 1 1,1-1-1,-1 0 0,0 0 0,0 0 0,0 0 0,0 0 0,0 0 0,1 0 1,-1 1-1,0-1 0,0 0 0,6 2 136,-1-1 0,1 1 0,0-1 0,-1 0 0,1 0 0,0-1 0,0 0 0,0 0-1,6 0 1,61-10-110,-51 7 42,259-24-16,-122 14-57,220-1-25,-207 15-2603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3:23.056"/>
    </inkml:context>
    <inkml:brush xml:id="br0">
      <inkml:brushProperty name="width" value="0.1" units="cm"/>
      <inkml:brushProperty name="height" value="0.1" units="cm"/>
      <inkml:brushProperty name="color" value="#FF3300"/>
    </inkml:brush>
  </inkml:definitions>
  <inkml:trace contextRef="#ctx0" brushRef="#br0">122 184 4242,'3'6'586,"-1"1"-1,0 0 1,0-1 0,-1 1-1,1 0 1,-2 0 0,1 0 0,-1 0-1,0 9 1,-10 87-248,1 3-87,11-95-431,-12-28-5702</inkml:trace>
  <inkml:trace contextRef="#ctx0" brushRef="#br0" timeOffset="394.04">18 200 3874,'-1'-2'176,"-1"0"1,0 0-1,1 0 1,-1 0-1,1 0 1,0-1-1,-1 1 1,1-1 0,0 1-1,1-1 1,-1 1-1,0-1 1,1 0-1,-1 1 1,1-1-1,0 0 1,0 1-1,0-1 1,0 0-1,0 1 1,2-6-1,0 3-66,0 1 0,0-1-1,0 1 1,1 0 0,-1 0-1,1 0 1,0 0-1,0 0 1,1 1 0,-1-1-1,6-4 1,-1 2-77,0 1 0,-1-1-1,2 1 1,-1 1 0,1-1 0,-1 2 0,1-1 0,0 1 0,0 0 0,1 1 0,-1 0-1,12-1 1,-13 4-19,0 0 0,-1 0 0,1 1 0,0 0-1,-1 0 1,1 1 0,-1 0 0,0 0 0,0 1-1,0 0 1,7 5 0,-11-7-13,-1 0 0,1 0 0,0 0 0,-1 0-1,0 0 1,1 1 0,-1-1 0,0 1 0,0 0 0,0-1 0,-1 1 0,1 0-1,-1 0 1,0 0 0,1 0 0,-1 1 0,-1-1 0,1 0 0,0 0 0,-1 1 0,1-1-1,-1 0 1,0 1 0,0-1 0,-1 0 0,1 1 0,-1-1 0,1 0 0,-2 4-1,-1-2 13,1 1 0,-1 0 0,0-1 0,0 0-1,-1 1 1,1-1 0,-1-1 0,0 1-1,-10 8 1,0-2 10,0-1 0,-18 10-1,-26 19-119,57-38-48,0 0 0,-1 0 0,1 0 0,0 1-1,0-1 1,0 0 0,0 1 0,0-1 0,0 1 0,0 0-1,0-1 1,1 1 0,-1 0 0,0-1 0,1 1 0,0 0-1,-1-1 1,1 1 0,0 0 0,0 0 0,0 2 0,5 1-1571</inkml:trace>
  <inkml:trace contextRef="#ctx0" brushRef="#br0" timeOffset="752.49">386 109 2065,'-1'0'194,"0"-1"0,0 1 0,0 0 0,0 0 0,0 0 0,0 0 0,0 0 1,0 0-1,0 1 0,0-1 0,0 0 0,0 0 0,0 1 0,0-1 0,0 1 0,0-1 0,0 1 0,0-1 0,0 1 0,1-1 1,-1 1-1,0 0 0,0 0 0,0-1 0,1 1 0,-1 0 0,1 0 0,-1 0 0,0 0 0,0 1 0,-15 32-63,15-29 221,-8 20-191,1 1-1,1-1 1,2 2 0,1-1 0,1 0-1,1 1 1,2 51 0,1-72-367,0-1 0,0 1 0,1-1-1,0 1 1,3 7 0,-5-12 124,1 0 0,-1 0 1,0 0-1,1 1 0,-1-1 0,1 0 0,0 0 0,-1 0 0,1 0 0,0-1 0,0 1 0,-1 0 0,1 0 1,0 0-1,0 0 0,0-1 0,0 1 0,0-1 0,0 1 0,0 0 0,0-1 0,0 0 0,1 1 0,-1-1 0,0 0 1,0 1-1,0-1 0,0 0 0,1 0 0,-1 0 0,2 0 0,10-4-3125</inkml:trace>
  <inkml:trace contextRef="#ctx0" brushRef="#br0" timeOffset="1333">469 142 4850,'0'0'779,"6"23"1532,-4-10-2219,-1 0 1,-1 0 0,0 0 0,-1 0 0,-4 17-1,1 13 13,2-4-33,-10 52 0,2-68 107,-1-86 760,11 47-876,1 0 1,0 0-1,2 0 0,0 0 1,0 0-1,2 1 0,9-25 0,-11 34-55,0 0-1,-1 0 1,2 1-1,-1-1 0,1 1 1,0 0-1,0 0 1,0 0-1,1 1 1,0-1-1,0 1 1,0 0-1,0 0 0,1 1 1,-1 0-1,1 0 1,0 0-1,0 0 1,0 1-1,0 0 0,11-2 1,-15 4 1,1 1 1,-1-1 0,0 0-1,0 0 1,0 1-1,1 0 1,-1-1-1,0 1 1,0 0 0,0 0-1,0 0 1,0 0-1,0 0 1,0 1 0,0-1-1,-1 0 1,1 1-1,-1 0 1,1-1-1,-1 1 1,1 0 0,-1 0-1,0 0 1,0 0-1,0 0 1,2 4 0,2 4 43,-1 0 1,-1 1 0,1-1 0,1 14 0,1 19-22,-3-1 1,-2 68-1,-1-56-57,-1-49-76,0-8-735,-1-11-1845,2 13 2351,-3-9-3317</inkml:trace>
  <inkml:trace contextRef="#ctx0" brushRef="#br0" timeOffset="1788.87">503 320 5875,'0'0'1344,"-3"0"-831,12 0-209,-1 5-80,5-5-16,1 0-160,5-2-16,1-1 0,4 0-32,-1 11-128,2-8-496,-9-2-1089,3 2-1185</inkml:trace>
  <inkml:trace contextRef="#ctx0" brushRef="#br0" timeOffset="2179.02">789 179 4082,'2'-10'3233,"-7"29"-1821,3 11-947,0-7-291,1 0 0,1 0 1,0 0-1,6 29 0,-5-47-160,0 0 1,0 0-1,1 0 1,0 0-1,0 0 1,0 0-1,0 0 0,1-1 1,-1 1-1,1-1 1,1 0-1,-1 1 0,0-2 1,1 1-1,0 0 1,0-1-1,0 1 1,0-1-1,1-1 0,-1 1 1,1 0-1,0-1 1,-1 0-1,7 2 0,-7-4-3,-1 1-1,0-1 0,1 0 0,-1 1 0,0-2 0,1 1 0,-1 0 0,0-1 0,0 1 0,1-1 0,-1 0 0,0 0 1,0-1-1,0 1 0,0 0 0,0-1 0,0 0 0,0 0 0,-1 0 0,1 0 0,2-2 0,-1 0 0,1 0 0,-1-1 0,-1 1 0,1-1 0,0 1 0,-1-1 0,0 0 0,0-1-1,-1 1 1,4-9 0,-3-5 3,-1 1 0,0-1-1,-1 0 1,-1 0 0,-1 1 0,-1-1-1,-1 0 1,-4-19 0,12 88-5287,0-37 1376</inkml:trace>
  <inkml:trace contextRef="#ctx0" brushRef="#br0" timeOffset="2923.99">1137 147 4674,'1'2'224,"0"-1"1,0 1-1,0 0 1,0 0-1,0 0 0,0 0 1,-1 0-1,1 0 0,-1 0 1,1 0-1,-1 0 0,0 0 1,0 0-1,0 3 1,-1 36-138,0-25 217,-8 152 173,8-135-374,1-31-5,-1-22 5,-1-18-22,5-57 0,-2 82-70,1 1 1,0 0-1,1 0 0,0 0 1,1 0-1,0 1 1,1 0-1,11-20 0,-13 28-7,-1 0 0,1 0-1,0 0 1,0 0 0,0 1-1,0-1 1,0 1 0,1 0-1,-1 0 1,1 0 0,0 1-1,-1-1 1,1 1 0,0 0-1,0 0 1,0 0 0,0 0-1,0 1 1,5-1 0,-7 1-5,0 0 1,0 0 0,0 0-1,0 0 1,0 0 0,0 1 0,0-1-1,0 1 1,0-1 0,0 1-1,0 0 1,-1-1 0,1 1-1,0 0 1,0 0 0,-1 1-1,1-1 1,0 0 0,-1 0-1,0 1 1,1-1 0,-1 1-1,0-1 1,1 1 0,-1 0-1,0-1 1,0 1 0,0 0 0,-1 0-1,1 0 1,0 0 0,-1 0-1,1-1 1,-1 1 0,0 0-1,1 0 1,-1 4 0,-1 1-4,0-1 0,0 1 0,0 0 1,0 0-1,-1-1 0,-1 1 1,1-1-1,-1 0 0,0 0 0,-6 10 1,5-9 1,3-4 5,1-3-2,0 1 0,-1-1 0,1 1 0,0-1 0,-1 1 0,1-1 0,0 1 0,-1-1 0,1 1 0,-1-1 0,1 1-1,-1-1 1,1 1 0,-1-1 0,1 0 0,-1 1 0,0-1 0,1 0 0,-1 0 0,1 1 0,-1-1 0,0 0 0,1 0 0,-1 0 0,1 0-1,-1 0 1,0 0 0,0-1 87,1 0-71,0 0 0,-1 0 0,1-1 0,0 1 0,0 0 0,0 0 0,0 0 0,0-1 0,0 1 0,0 0 0,0 0 0,1-1 0,-1 1 0,0 0 0,1 0 0,-1 0 0,1 0 0,-1 0 0,1 0 0,-1 0 0,1-1 0,0 2 0,0-1 0,1-2 0,0 3-10,1-1 0,0 0 0,0 1 0,0-1 0,0 1 1,0 0-1,0 0 0,0 0 0,0 0 0,0 1 0,0-1 0,0 1 1,0 0-1,0-1 0,-1 1 0,1 1 0,0-1 0,-1 0 0,1 1 1,0-1-1,-1 1 0,0 0 0,1 0 0,-1 0 0,3 3 1,0 1-1,0-1 0,-1 1 0,1 0 0,-1 0 0,-1 0 0,1 0 0,-1 1 0,0-1 0,3 12 0,-5-13-2,-1-1 1,1 1-1,-1 0 1,0-1-1,0 1 0,-1 0 1,1-1-1,-1 1 1,0-1-1,0 1 1,-1-1-1,0 1 1,1-1-1,-1 0 1,-1 0-1,-4 8 1,4-8 44,0 1 1,-1-1-1,1 0 1,-1 0-1,0 0 1,0-1-1,0 1 1,-1-1-1,1 0 1,-1 0 0,0 0-1,1-1 1,-1 0-1,-9 3 1,8-5-18,0 0 0,0 0 1,0 0-1,0-1 0,1 0 0,-1 0 1,0-1-1,1 1 0,-1-1 0,1 0 1,-1-1-1,1 0 0,0 1 1,0-2-1,0 1 0,-6-6 0,4 0-411,16 8-1159,13-3-627,-7-3-328</inkml:trace>
  <inkml:trace contextRef="#ctx0" brushRef="#br0" timeOffset="3348.13">1392 74 4626,'6'5'3190,"19"22"-2461,-19-19-620,-1 0 0,0 1 0,0 0-1,-1 0 1,0 0 0,-1 1 0,0-1 0,0 1-1,-1 0 1,0 0 0,-1 0 0,0 10 0,-1-5-14,-1 0 0,-1 0 0,0 0 0,-1 0 0,-1-1 0,0 1 0,-9 17 0,7-11-46,6-18-50,-1 0 0,1-1 1,-1 1-1,0 0 1,1-1-1,-1 1 0,-1-1 1,1 1-1,0-1 1,0 1-1,-1-1 0,0 0 1,1 0-1,-3 3 1,3-5-67,4-23-4909,2 9 2877</inkml:trace>
  <inkml:trace contextRef="#ctx0" brushRef="#br0" timeOffset="3915.93">1640 36 2481,'1'-1'142,"-1"0"0,1 0 0,-1 0 0,1 0 0,-1 0 0,0 1 0,1-1 0,-1 0 0,0 0 0,0 0-1,0 0 1,0 0 0,1 0 0,-2 0 0,1 0 0,0 0 0,0 0 0,0 0 0,0 0 0,-1 0 0,1 0 0,0 0 0,-1 0 0,1 0 0,0 1 0,-1-1 0,0 0-1,1 0 1,-1 0 0,1 1 0,-1-1 0,0 0 0,0 1 0,1-1 0,-1 0 0,0 1 0,0-1 0,0 1 0,1-1 0,-1 1 0,0 0 0,0-1 0,0 1 0,0 0-1,0 0 1,-1-1 0,0 1-70,0 0-1,0 0 0,1 0 1,-1 0-1,0 0 0,0 1 1,0-1-1,1 0 0,-1 1 0,0 0 1,1-1-1,-1 1 0,0 0 1,1 0-1,-1-1 0,1 1 1,-1 1-1,1-1 0,-1 0 1,1 0-1,0 0 0,0 1 1,0-1-1,0 1 0,0-1 0,0 1 1,-1 1-1,-1 5-29,1-1-1,0 0 0,0 1 1,1 0-1,0-1 1,0 1-1,1 0 1,-1-1-1,3 13 0,-2-16-39,0-1 0,1 1 0,0-1 0,-1 1 0,1-1-1,0 1 1,1-1 0,-1 0 0,1 1 0,-1-1-1,1 0 1,0 0 0,0 0 0,0 0 0,0-1 0,1 1-1,-1 0 1,1-1 0,0 0 0,0 0 0,0 1-1,4 1 1,-4-4 7,-1 1 0,1-1 0,0 0 0,-1 0 0,1 0 0,-1-1 0,1 1 0,0-1 0,-1 1 0,1-1 0,-1 0 0,1 0-1,-1 0 1,5-2 0,-4 1-118,1 0-1,-1 0 0,0 0 0,0 0 1,0 0-1,0 0 0,0-1 1,0 0-1,2-3 0</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2:36.01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52 17 3842,'-48'-17'5439,"65"26"-4916,9 0-413,0-1 0,0-1 0,1-2 0,41 4 0,117-1 76,-96-7-132,117-3 13,-91-1-78,104-7 8,20-1-10,-173 12 20,104 13 0,-146-12-9,24 5 7,-45-7-4,-1 1-1,1-1 0,-1 1 1,1 0-1,-1 0 0,1 0 0,-1 0 1,0 1-1,1-1 0,-1 1 1,0-1-1,0 1 0,3 3 1,-10-2 31,0 0 1,0 0 0,0-1 0,0 0 0,-10 4 0,-280 53-7,-3-25 18,76-10-29,-286 29 7,431-49 36,53-3 56,0 0 0,-48 9 0,124 6-55,33 0 25,144 7 1,89-18 168,-150-5-201,1 0-49,-27-1 9,215 24 0,-26 19-33,-276-38 31,-83-7-8,1 1-1,-51 4 0,-70 14 8,30-3-3,-657 71 250,658-75-104,74-7 87,-60 10 0,171 1-199,35-5-55,177-11 1,-174 0 11,238-10-97,85-2-115,-418 15 172,19 0-26,1-1-1,0-1 1,49-11 0,-79 13 70,-1 0 0,0 0 0,1-1 0,-1 1 0,0 0 0,1 0 0,-1 0 0,0 0 0,1 0 0,-1 0 0,0 0 0,1 0 0,-1-1-1,0 1 1,0 0 0,1 0 0,-1-1 0,0 1 0,0 0 0,1 0 0,-1-1 0,0 1 0,0 0 0,1 0 0,-1-1 0,0 1 0,0 0 0,0-1 0,0 1 0,0 0 0,0-1 0,0 1 0,1 0 0,-1-1 0,0 1 0,0 0 0,0-1 0,0 1 0,0 0 0,-1-1 0,1 1 0,0 0 0,0-1 0,0 1 0,0 0-1,0-1 1,0 1 0,0 0 0,-1-1 0,1 1 0,0 0 0,0 0 0,0-1 0,-1 1 0,1 0 0,0 0 0,0-1 0,-1 1 0,1 0 0,0 0 0,-1 0 0,1-1 0,0 1 0,-1 0 0,1 0 0,0 0 0,-1 0 0,1 0 0,-28-14 49,3 11-46,0 1 0,1 1 0,-1 0 1,-40 6-1,13-1-22,-411 27 90,108-8 34,-76 2 106,-1-37-4,342 9-102,143 34-151,-7-17 55,1-3 0,0-1-1,84 6 1,-29-5-1,30 7-152,206 1 0,-282-22-425</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57.843"/>
    </inkml:context>
    <inkml:brush xml:id="br0">
      <inkml:brushProperty name="width" value="0.1" units="cm"/>
      <inkml:brushProperty name="height" value="0.1" units="cm"/>
      <inkml:brushProperty name="color" value="#E71224"/>
    </inkml:brush>
  </inkml:definitions>
  <inkml:trace contextRef="#ctx0" brushRef="#br0">691 116 3762,'-11'-9'346,"0"1"0,-1 0 0,0 1 1,-1 0-1,0 1 0,0 0 1,0 1-1,0 0 0,-1 1 0,0 1 1,0 0-1,0 1 0,0 1 0,0 0 1,-1 0-1,-19 3 0,10 1-233,1 0 0,0 1-1,0 1 1,0 2 0,1 0 0,0 1-1,0 1 1,0 1 0,-20 14 0,20-10-25,0 1 1,-33 29 0,46-35-49,1 1-1,-1 0 1,2 0 0,-1 1 0,2 0-1,-1 0 1,-6 18 0,6-11 1,0 1 1,2-1 0,0 1-1,1 1 1,1-1-1,1 0 1,0 1-1,3 36 1,0-43-28,1 0 0,0 0-1,1 0 1,0-1 0,1 1 0,0-1 0,1 1 0,0-1-1,1-1 1,1 1 0,0-1 0,0 0 0,1-1 0,11 13-1,-2-8-7,0 0 0,0-2-1,1 0 1,1-1-1,0-1 1,1 0 0,0-2-1,1 0 1,-1-1 0,2-1-1,-1-1 1,24 3-1,-20-6 8,0 0-1,0-2 1,1 0-1,-1-2 1,0-1 0,0-1-1,0-1 1,0-1-1,-1-1 1,38-15-1,-35 8-10,0-1-1,-1-1 1,-1-2-1,0 0 1,-1-2-1,-1 0 1,-1-2-1,37-43 1,-52 54 2,1-1 1,-2 1 0,1-1 0,-2-1 0,1 1 0,-2-1 0,1 0 0,-2 0 0,1 0 0,-2 0 0,0-1 0,1-14 0,-2 6 1,-2 0 1,0 0 0,-1 0 0,-1 1 0,-1-1 0,-11-35 0,9 41-11,0 0 0,-1 0 0,0 1 1,-1 0-1,-1 0 0,0 1 0,-1 0 1,0 0-1,-1 1 0,-1 1 0,0 0 1,0 0-1,-1 1 0,0 1 0,-1 0 0,0 1 1,0 1-1,-1 0 0,0 0 0,0 2 1,-28-7-1,18 8-150,0 1-1,0 1 1,-1 2 0,1 0 0,-1 2-1,1 0 1,0 2 0,-40 11 0,45-9-440,0 2 0,0 0 1,1 1-1,0 1 0,1 1 1,-26 19-1,-2 11-3480</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53.24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69 1 4402,'2'174'3876,"10"522"-1537,0-307-1908,-21 83-199,-1-119-125,10-256-77,-8 342 15,-27-1 365,27-386-206,3 0 0,2 1 0,6 93 0,8-89-97,-7-43-41,-1 1 0,0-1 0,0 22 0,-18 166 599,15-198-586,-3 13-355,-6-29-795,6 6 839,0 0-198,1 1-1,0-1 0,0 1 1,1-1-1,0 0 0,0 0 1,0 0-1,1 0 0,-1 0 1,2 1-1,0-10 1,3-26-4434</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38.784"/>
    </inkml:context>
    <inkml:brush xml:id="br0">
      <inkml:brushProperty name="width" value="0.1" units="cm"/>
      <inkml:brushProperty name="height" value="0.1" units="cm"/>
      <inkml:brushProperty name="color" value="#0000FF"/>
    </inkml:brush>
  </inkml:definitions>
  <inkml:trace contextRef="#ctx0" brushRef="#br0">28 117 5266,'-3'8'450,"-1"0"-1,1-1 1,1 1 0,0 0-1,0 1 1,0-1-1,0 12 1,-5 71 342,6-75-694,1 0-1,1 1 1,0-1 0,1 0-1,6 20 1,-7-32-85,0 0-1,1 0 1,-1 0-1,1 0 1,0 0-1,0-1 1,1 1 0,-1-1-1,1 1 1,-1-1-1,5 4 1,-5-6-12,0 1 0,1-1 0,-1 0 0,0 0 0,0 0 0,1 0 0,-1 0 0,1 0 0,-1 0 0,0-1 0,1 1 0,0-1 0,-1 0 0,1 0 0,-1 0 0,1 0 0,-1 0 0,1-1 0,-1 1 0,4-2 0,1 0 8,-1-1 0,1 1 0,-1-2 0,0 1 0,-1 0 0,1-1 0,0 0 0,-1-1 0,0 1 0,0-1 0,0 0 0,-1 0 0,0-1 0,0 1 0,0-1 0,0 0 0,3-9 0,1-1 15,-1 0 0,-1-1 0,-1 0 0,0-1 1,3-26-1,-6 25-16,0 0 0,-2-31 1,0 44-7,-1-1 0,0 0 1,0 1-1,0-1 0,-1 1 1,0-1-1,0 1 0,-1 0 1,1 0-1,-8-11 0,9 15-4,0 1-1,-1-1 1,1 1-1,0 0 1,-1-1 0,1 1-1,0 0 1,-1 0-1,0 0 1,1 0-1,-1 0 1,0 1 0,1-1-1,-1 0 1,0 1-1,0-1 1,1 1-1,-1 0 1,0-1-1,-2 1 1,0 1-3,1-1 0,-1 1-1,1-1 1,-1 1 0,1 0 0,-1 0 0,1 1-1,0-1 1,-6 4 0,-3 4-214,0 0 0,0 0 0,-18 20 0,26-25-64,0 0-1,1 1 1,-1-1 0,1 1-1,0-1 1,1 1-1,-1 0 1,1 0-1,0 0 1,0 0 0,0 1-1,0 5 1,-6 16-2382</inkml:trace>
  <inkml:trace contextRef="#ctx0" brushRef="#br0" timeOffset="363.4">413 281 5875,'0'2'528,"-2"4"-272,1 9 304,4 1-176,-5 6-175,2 4 63,-9 0-32,4 1-32,-2-6-16,-2 1-128,5-2-16,3-8 0,-5-5-96,8-2 48,0-5-96,-2 1-416,3-7-769,10-5-1056</inkml:trace>
  <inkml:trace contextRef="#ctx0" brushRef="#br0" timeOffset="871.05">636 84 1841,'-10'-13'4872,"8"21"-1906,0 14-2905,-11 34 322,8-42-320,1 0 0,1 1 0,1-1 0,0 1-1,1 0 1,0 0 0,3 26 0,-1-33-43,1 0 0,0 0-1,0 0 1,1 0 0,0 0-1,1-1 1,-1 1 0,1-1-1,1 0 1,4 7 0,-7-12-17,1 1 0,-1-1 0,0 1 0,1-1 1,-1 0-1,1 0 0,0 0 0,-1 0 1,1-1-1,0 1 0,0-1 0,0 0 0,0 1 1,1-1-1,-1-1 0,0 1 0,0 0 0,1-1 1,-1 0-1,0 0 0,0 0 0,1 0 0,-1 0 1,0-1-1,1 1 0,-1-1 0,0 0 0,4-1 1,-1-1 5,1 1 1,-1-2-1,0 1 1,0-1-1,0 0 1,0 0-1,0 0 1,-1-1-1,0 0 1,0 0-1,0 0 1,-1-1-1,1 1 1,-1-1 0,-1 0-1,1-1 1,-1 1-1,0-1 1,-1 1-1,1-1 1,-1 0-1,-1 0 1,1 0-1,-1 0 1,0 0-1,-1-9 1,1-1 1,-2 0 0,0 0 0,-1 1 0,-1-1 0,0 0 0,-1 1 1,-1-1-1,-1 1 0,-14-28 0,17 36-10,-1 1 1,0 0-1,-1 1 1,1-1-1,-1 1 0,-8-7 1,12 11-8,0 1 1,-1 0 0,1 0 0,-1 0-1,1 0 1,-1 0 0,0 0-1,1 1 1,-1-1 0,0 0-1,1 1 1,-1-1 0,0 1-1,0 0 1,0 0 0,1-1-1,-1 1 1,0 0 0,0 1-1,0-1 1,0 0 0,1 0 0,-1 1-1,0-1 1,0 1 0,1 0-1,-1-1 1,0 1 0,1 0-1,-1 0 1,1 0 0,-3 2-1,-3 2-235,1 1 0,-1 0 0,1 0 0,0 0-1,1 1 1,0 0 0,0 0 0,0 0 0,1 0-1,0 1 1,0 0 0,1 0 0,0 0 0,1 0-1,-1 1 1,-1 15 0,5 5-1963</inkml:trace>
  <inkml:trace contextRef="#ctx0" brushRef="#br0" timeOffset="1626.04">1011 31 4850,'0'2'2633,"-3"29"-1320,3-17-1234,-1 1 0,0-1-1,-1 0 1,0 0 0,-1-1 0,-1 1-1,0 0 1,-6 13 0,-10 36 98,19-61-142,2-3 17,0-1-14,0 0 0,0 0-1,0 0 1,0 0 0,1 0-1,-1 1 1,1-1 0,-1 0-1,4-2 1,-1 2-26,0 0 0,1 0-1,-1 0 1,0 1 0,1-1 0,-1 1 0,1 0-1,-1 1 1,1-1 0,0 1 0,-1 0 0,1 0-1,-1 0 1,1 1 0,0 0 0,-1-1-1,1 2 1,8 2 0,-11-3-16,1 0-1,0-1 1,0 1-1,0-1 1,0 0-1,0 0 1,0 0-1,0 0 1,0 0-1,0 0 1,0-1-1,0 0 1,-1 1-1,1-1 1,0 0-1,0-1 1,-1 1-1,1 0 1,0-1-1,-1 1 1,1-1-1,-1 0 1,0 0-1,0 0 1,0 0-1,0 0 1,0 0-1,0-1 1,0 1-1,-1-1 1,1 1-1,-1-1 1,0 0-1,0 1 1,0-1-1,2-5 1,-1-1 12,0 0-1,0 0 1,-1-1 0,0 1 0,0 0 0,-1 0 0,-1-1 0,1 1-1,-1 0 1,-3-12 0,4 21-6,-1 0 1,1 0-1,0 1 1,0-1-1,0 0 0,0 0 1,0 0-1,0 0 0,0 0 1,0 0-1,0 0 1,0 0-1,0 0 0,0 0 1,0 0-1,0 0 0,0 0 1,0 0-1,0 0 1,0 0-1,0 0 0,-1 0 1,1 0-1,0 0 1,0 0-1,0 0 0,0 0 1,0 0-1,0 0 0,0 0 1,0 0-1,0 0 1,0 0-1,0 0 0,0 0 1,0 0-1,0 0 0,-1 0 1,1 0-1,0 0 1,0 0-1,0 0 0,0 0 1,0 0-1,0 0 0,0 0 1,0 0-1,0 0 1,0-1-1,-3 14 23,1 16 44,-12 115 116,6-77-103,7-36-57,1-27-22,0 1 0,0-1 1,-1 1-1,1 0 0,-1-1 0,0 1 1,-3 7-1,4-6 37,-15-29-2286,13 14 933,2 0-595</inkml:trace>
  <inkml:trace contextRef="#ctx0" brushRef="#br0" timeOffset="3057.53">1321 112 3041,'0'0'133,"-1"0"-1,1 0 0,0 0 0,-1 0 0,1 0 1,-1-1-1,1 1 0,-1 0 0,1 0 0,-1 0 0,1 0 1,0 0-1,-1-1 0,1 1 0,-1 0 0,1 0 1,0-1-1,-1 1 0,1 0 0,0-1 0,-1 1 1,1 0-1,0-1 0,0 1 0,-1-1 0,1 1 0,0 0 1,0-1-1,-1 1 0,1-1 0,0 1 0,0-1 1,0 1-1,0 0 0,0-1 0,0 1 0,0-1 1,0 1-1,0-1 0,0 0 0,1-1 10,0 0-1,0 0 1,0 1-1,0-1 1,0 0-1,1 1 1,-1-1 0,1 0-1,-1 1 1,3-2-1,3-3-116,0 1 0,1 0 0,0 0 0,15-7 0,-20 11-21,0 0-1,0 0 0,0 0 1,0 0-1,0 0 1,0 1-1,0-1 0,0 1 1,0 0-1,0 0 0,1 0 1,-1 1-1,0-1 0,0 1 1,0-1-1,0 1 1,0 0-1,0 0 0,0 0 1,-1 1-1,1-1 0,0 1 1,-1-1-1,1 1 1,-1 0-1,1 0 0,-1 0 1,0 1-1,0-1 0,0 0 1,0 1-1,0-1 1,0 1-1,-1 0 0,1-1 1,-1 1-1,2 6 0,-2-4 1,0 1-1,0 0 1,0 0-1,-1 0 0,0 0 1,0 0-1,-1 0 0,1 0 1,-1 0-1,-1 0 1,1 0-1,-1-1 0,0 1 1,0 0-1,-1-1 1,1 0-1,-1 1 0,-1-1 1,1 0-1,-1-1 0,1 1 1,-1-1-1,-1 1 1,1-1-1,-6 4 0,10-8 5,0 1 0,0-1 0,-1 0-1,1 1 1,0-1 0,-1 1 0,1-1-1,-1 0 1,1 1 0,0-1 0,-1 0-1,1 1 1,-1-1 0,1 0 0,-1 0-1,1 1 1,-1-1 0,1 0 0,-1 0-1,1 0 1,-1 0 0,1 0 0,-1 0-1,1 0 1,-1 0 0,1 0 0,-1 0-1,1 0 1,-1 0 0,0 0 0,1 0-1,-1 0 1,1 0 0,-1-1 0,1 1-1,0 0 1,-1 0 0,1-1 0,-1 1-1,1 0 1,-1-1 0,1 1 0,0 0-1,-1-1 1,1 1 0,0-1 0,-1 1-1,1-1 1,0 1 0,-1 0 0,1-1 0,0 1-1,0-1 1,0 1 0,-1-2-1,1 1 8,0-1 0,0 1-1,0-1 1,-1 1-1,1-1 1,1 1 0,-1-1-1,0 1 1,0 0-1,0-1 1,1 1-1,-1-1 1,1 1 0,-1-1-1,1 1 1,0 0-1,0-1 1,-1 1 0,2-2-1,1 2-12,-1-1 0,1 0 0,-1 1 1,1-1-1,0 1 0,0-1 0,0 1 0,-1 0 0,1 1 0,0-1 1,0 0-1,0 1 0,1-1 0,-1 1 0,0 0 0,0 0 0,0 1 1,0-1-1,0 0 0,0 1 0,0 0 0,0 0 0,5 2 0,2 0-2,-1 2-1,1-1 1,-1 1-1,0 1 1,12 8-1,-17-11 7,-1-1 1,0 2-1,1-1 0,-1 0 1,-1 1-1,1-1 0,0 1 0,-1 0 1,0 0-1,1 0 0,-2 0 1,1 0-1,0 0 0,-1 1 0,0-1 1,0 1-1,0-1 0,0 0 1,-1 1-1,0 0 0,0-1 1,0 1-1,-1-1 0,1 1 0,-1-1 1,0 1-1,0-1 0,-1 0 1,1 0-1,-1 1 0,0-1 0,0 0 1,0 0-1,-1 0 0,1-1 1,-1 1-1,0-1 0,0 1 0,0-1 1,-1 0-1,1 0 0,-1-1 1,1 1-1,-1 0 0,0-1 1,0 0-1,0 0 0,-1-1 0,1 1 1,0-1-1,-1 1 0,-6 0 1,-7-1 204,1 0 1,0 0 0,-1-2-1,1 0 1,-24-5-1,17 4 20,24 2-264,0 1-1,-1-1 0,1 0 0,0 0 1,-1 0-1,1 0 0,-1 0 0,1 0 1,-1 0-1,1 0 0,0 0 0,-1 0 1,1 0-1,-1 0 0,1 0 0,0 0 1,-1 0-1,1 0 0,-1-1 0,1 1 1,0 0-1,-1 0 0,1 0 0,0-1 1,-1 1-1,1 0 0,0 0 0,-1-1 0,1 1 1,0 0-1,0-1 0,-1 0 0</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2:51.303"/>
    </inkml:context>
    <inkml:brush xml:id="br0">
      <inkml:brushProperty name="width" value="0.1" units="cm"/>
      <inkml:brushProperty name="height" value="0.1" units="cm"/>
      <inkml:brushProperty name="color" value="#E71224"/>
    </inkml:brush>
  </inkml:definitions>
  <inkml:trace contextRef="#ctx0" brushRef="#br0">78 516 4850,'-7'-8'170,"-1"0"-1,1 0 0,0-1 1,1 0-1,0-1 1,1 1-1,0-1 0,0 0 1,1 0-1,0-1 1,1 1-1,0-1 0,1 0 1,0 0-1,0 1 1,1-17-1,1 12-85,0 1 1,1 0-1,1 0 1,0 0-1,1 0 1,0 0-1,1 1 1,1 0-1,0-1 1,1 1-1,0 1 1,13-19-1,-14 24-64,1 0 1,0 1-1,0 0 1,0 0-1,1 1 1,0 0-1,0 0 1,0 0-1,0 1 0,1 0 1,0 1-1,0-1 1,0 1-1,0 1 1,0 0-1,1 0 0,-1 1 1,1 0-1,-1 0 1,13 1-1,-3 0-7,-1 2 0,0 0 0,0 1 0,0 1-1,0 0 1,-1 1 0,1 1 0,-1 1 0,20 11 0,-8-2-5,0-2 1,2 0-1,-1-2 1,47 12-1,-73-23-12,-1-1 0,1 0 0,-1 1 0,1-1 0,-1 0 0,1 0 0,0 0 0,-1-1 0,1 1 0,-1-1 0,1 1 0,-1-1 0,1 0 0,-1 0-1,0 0 1,1 0 0,-1 0 0,0 0 0,0-1 0,0 1 0,0-1 0,0 0 0,0 1 0,0-1 0,-1 0 0,1 0 0,-1 0 0,1 0 0,-1-1 0,0 1 0,1 0 0,-1 0-1,0-1 1,-1 1 0,1-1 0,0-4 0,1 0-7,-1 0 0,1 0 0,-2 0-1,1 0 1,-1-1 0,0 1 0,-1 0-1,0 0 1,0-1 0,-1 1 0,1 0-1,-5-9 1,3 8 9,3 6 2,0 1 0,-1-1 0,1 1 0,-1-1-1,1 1 1,-1-1 0,1 1 0,-1 0-1,0-1 1,0 1 0,0 0 0,0 0 0,0-1-1,0 1 1,0 0 0,0 0 0,0 0-1,0 0 1,0 0 0,-1 1 0,1-1 0,0 0-1,-1 0 1,1 1 0,-1-1 0,1 1-1,-3-1 1,-3 1 51,3 0 129,10 8-49,-1-2-133,2 0 19,-1 0-1,1-1 1,0 1-1,1-2 0,-1 1 1,1-1-1,0 0 1,0 0-1,0-1 1,0 0-1,16 3 0,-1-2 7,0 0 0,0-2 0,28 0-1,-50-2-21,-1 0-1,1 0 0,-1 0 0,1 0 0,-1 0 0,1 0 0,-1 0 0,1 0 0,-1 0 0,0 0 0,1 0 0,-1 0 0,1 1 0,-1-1 0,1 0 1,-1 0-1,1 0 0,-1 1 0,0-1 0,1 0 0,-1 0 0,0 1 0,1-1 0,-1 0 0,0 1 0,1-1 0,-1 0 0,0 1 0,0-1 1,1 1-1,-1-1 0,0 1 0,-5 16 70,-26 18 117,27-31-166,-18 19 101,-2 0 1,-35 26 0,55-47-1431</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2:20.41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121 49 5250,'-5'-11'4016,"0"23"-3807,1-1 0,1 1 0,0-1 0,0 1 0,-1 15 1,-1 5-46,3-21-137,1-1 0,0 1 0,1 0 0,0 0 0,1 0 0,1 11 1,-1-17-25,0 1 1,0-1 0,1 1 0,0-1 0,0 1 0,0-1 0,0 0 0,1 0 0,0 0 0,0 0 0,1-1 0,-1 1 0,5 3 0,-7-7 0,0 0-1,0 0 0,0 0 1,0 0-1,0 0 1,0-1-1,1 1 0,-1-1 1,0 1-1,0-1 0,1 1 1,-1-1-1,0 0 1,1 1-1,-1-1 0,1 0 1,-1 0-1,0 0 0,1 0 1,-1 0-1,0 0 1,1-1-1,-1 1 0,2-1 1,0 0 1,0-1 1,0 1-1,0-1 1,-1 0 0,1 0-1,0 0 1,-1 0-1,0-1 1,5-4 0,1-4 0,-1 0 1,0-1-1,0 1 1,4-14 0,-4 10 0,-2-1 1,1 0 0,-2 0 0,3-22-1,-6 31-4,0-1 0,-1 1-1,0 0 1,0-1-1,0 1 1,-1-1-1,0 1 1,-1-1-1,0 1 1,0 0 0,-6-13-1,7 18 5,0 0 0,-1 0 0,1 0 0,-1 0 0,1 0 0,-1 1 1,0-1-1,0 1 0,1-1 0,-1 1 0,0-1 0,0 1 0,-1 0 0,1 0 0,0 0 0,0 0 0,0 1 0,-1-1 0,1 0 0,0 1 0,-1 0 0,1-1 1,-1 1-1,1 0 0,0 0 0,-1 1 0,1-1 0,0 0 0,-1 1 0,1-1 0,0 1 0,-1 0 0,-2 1 0,-4 2 31,0 0 0,1 0 0,-1 1 0,1 0 0,0 0 0,1 1 0,-10 9 0,9-7-5,1 0 0,0 0 0,1 1 0,0 0 1,1 0-1,-1 0 0,2 1 0,-1 0 0,1 0 0,1 0 0,0 1 0,-3 16 0,5-22-31,1 1 1,-1-1-1,1 1 1,0-1-1,0 1 1,1 0-1,-1-1 1,1 0-1,0 1 1,1-1-1,0 1 0,-1-1 1,2 0-1,-1 0 1,0 0-1,1 0 1,0-1-1,0 1 1,1-1-1,-1 1 1,1-1-1,0 0 1,0-1-1,0 1 1,1-1-1,4 3 1,-4-2-6,0-1 1,0 0 0,0 0 0,1-1-1,-1 0 1,1 0 0,-1 0 0,9 1-1,-11-3 2,0 0-1,0 0 0,0-1 0,0 1 0,-1-1 1,1 0-1,0 0 0,0 0 0,-1 0 0,1-1 1,-1 1-1,1-1 0,-1 1 0,0-1 0,1 0 1,-1 0-1,0 0 0,0 0 0,3-4 1,3-4 0,-1 0 0,1 0 0,-2 0 0,1-1 0,-2 0 0,1 0 0,-1-1 0,-1 1 1,0-1-1,-1 0 0,0 0 0,-1-1 0,0 1 0,-1 0 0,-1-1 0,1 1 0,-2-1 1,0 1-1,-1 0 0,-4-20 0,5 29 2,1 1 0,-1-1 0,0 0 0,0 0 0,0 1 0,-1-1 0,1 0 0,-1 1-1,1-1 1,-1 1 0,0 0 0,0 0 0,0-1 0,0 1 0,-1 1 0,1-1 0,0 0 0,-1 0 0,1 1 0,-1-1 0,0 1 0,1 0 0,-1 0 0,0 0 0,0 0 0,0 1 0,1-1 0,-1 1 0,0-1-1,0 1 1,0 0 0,0 0 0,0 1 0,0-1 0,0 0 0,0 1 0,0 0 0,0 0 0,1 0 0,-1 0 0,-4 2 0,-2 3 11,0 0 1,1 1 0,0 0-1,0 1 1,1-1-1,0 1 1,0 1 0,1-1-1,0 1 1,1 0-1,0 1 1,0-1-1,-3 12 1,6-16-7,0 1-1,0 0 1,1 0-1,0 0 1,0 0 0,0 0-1,1 0 1,0 0-1,0 1 1,2 10 0,-1-13-7,1 0-1,-1 0 1,0-1 0,1 1 0,0 0-1,0-1 1,0 1 0,0-1 0,1 0 0,-1 0-1,1 0 1,0 0 0,0 0 0,0 0 0,0-1-1,1 1 1,5 2 0,-6-3-4,1 0 0,-1-1 0,1 1 0,0-1 0,0 0 0,0 0 0,0-1 0,-1 1 1,1-1-1,0 1 0,0-1 0,0-1 0,0 1 0,0 0 0,0-1 0,0 0 0,0 0 0,0 0 0,-1 0 0,1-1 0,0 1 0,-1-1 0,1 0 0,-1 0 1,0-1-1,4-2 0,-3 2 3,0-1 0,1 0 0,-1 0 0,-1-1 0,1 1 0,-1-1 0,1 0 0,-1 0 0,-1 0 0,1 0 0,-1-1 1,0 1-1,0-1 0,0 1 0,-1-1 0,0 1 0,1-10 0,-2 3 7,0-1-1,0 1 1,-2 0 0,1 0-1,-2 0 1,1 0 0,-7-14-1,9 23-4,-1 0-1,-1 1 0,1-1 0,0 1 0,-1-1 0,1 1 0,-1-1 1,0 1-1,1 0 0,-1 0 0,0 0 0,0 0 0,-1 0 0,1 0 0,0 1 1,-1-1-1,1 1 0,-1-1 0,1 1 0,-1 0 0,0 0 0,0 0 0,1 1 1,-1-1-1,0 0 0,0 1 0,0 0 0,0 0 0,1 0 0,-1 0 0,0 0 1,0 1-1,0-1 0,0 1 0,1-1 0,-4 3 0,-5 1-282,0 0 1,1 1-1,0 0 0,0 1 0,0 0 0,1 0 1,0 1-1,0 0 0,1 1 0,0 0 1,0 1-1,-8 11 0,-5 11-2542</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27.140"/>
    </inkml:context>
    <inkml:brush xml:id="br0">
      <inkml:brushProperty name="width" value="0.1" units="cm"/>
      <inkml:brushProperty name="height" value="0.1" units="cm"/>
      <inkml:brushProperty name="color" value="#E71224"/>
    </inkml:brush>
  </inkml:definitions>
  <inkml:trace contextRef="#ctx0" brushRef="#br0">85 148 5907,'-3'1'169,"0"0"1,0 1 0,1-1 0,-1 0 0,0 1-1,1 0 1,-1-1 0,1 1 0,0 0 0,-1 0-1,1 1 1,0-1 0,0 0 0,1 1-1,-1-1 1,0 1 0,1-1 0,-1 1 0,1 0-1,-2 5 1,-3 9 242,1 1 0,-5 25 0,3-9 192,4-20-484,0-1 1,1 1-1,1 0 1,0 0-1,1-1 1,1 1-1,0 0 1,4 18-1,-3-21-91,1 0 0,0 0 0,0-1 0,1 1 0,1-1 0,0 0 0,0 0 0,1 0 0,0-1 0,12 16 0,-16-23-26,1 0 0,-1 1 0,0-1 0,0 0 0,1 0 0,-1 0 0,1-1 0,0 1 0,0-1 0,-1 1 0,1-1 0,0 0 0,0 0 0,0 0 0,0-1 0,0 1 0,1-1 0,-1 1 0,0-1 0,0 0 0,0 0 0,0-1 0,0 1 0,0 0 0,0-1 0,0 0 0,0 0 0,0 0 0,0 0 0,0 0 0,0-1 0,0 1 0,-1-1 0,1 0 0,-1 0 0,1 0 0,-1 0 0,0 0 0,4-4 0,2-4 24,1 0 0,-2 0 0,1-1 0,-1 0 0,-1 0 0,0-1 0,-1 1 0,6-20 0,-3 4-17,-2-1-1,-1-1 1,-2 1 0,0-1-1,-2 1 1,-2-1 0,0 0 0,-2 1-1,0-1 1,-12-40 0,13 63-5,0 0 0,0 1 0,-1-1 1,1 0-1,-1 1 0,0-1 0,-1 1 1,0 0-1,1 0 0,-2 0 0,1 1 0,0-1 1,-1 1-1,0 0 0,-8-5 0,10 8-6,0-1 0,0 1 0,0 0 0,-1 0 0,1 0 0,0 0 0,-1 0 0,1 1 0,-1 0 0,1-1 0,-1 1 0,1 0 0,-1 1 0,1-1 0,-1 1 0,1 0 0,-1-1 0,1 2 0,0-1-1,0 0 1,-1 1 0,1-1 0,0 1 0,0 0 0,0 0 0,1 0 0,-1 0 0,-4 5 0,-1 1-59,2-1 1,-1 1-1,1 0 1,0 0-1,1 1 1,0 0-1,0 0 0,1 0 1,0 1-1,-4 15 1,5-9-557,0 0 0,0 0 0,1 0 0,1 0 0,1 0-1,2 17 1,4 10-2564</inkml:trace>
  <inkml:trace contextRef="#ctx0" brushRef="#br0" timeOffset="409.15">545 542 7123,'-2'0'1249,"4"5"-417,-2 18-256,-4 4 129,2 5-241,-1-3-112,-2 6-112,1-6-112,0-3-64,-1-5-16,0-7-64,7 1 32,-6-12-32,6 0-288,10-14-5058,8-7 1760</inkml:trace>
  <inkml:trace contextRef="#ctx0" brushRef="#br0" timeOffset="913.68">818 166 4274,'-1'0'208,"0"0"0,0 0 0,1 0 0,-1 0 0,0 0 0,0 0 0,1 0 0,-1 0 0,0 0-1,0 0 1,1 1 0,-1-1 0,0 0 0,1 1 0,-1-1 0,0 0 0,1 1 0,-1-1 0,1 1 0,-1-1 0,0 1 0,1-1 0,-1 1 0,1-1 0,0 1 0,-1 0 0,1-1 0,-1 1 0,1 0 0,0-1-1,-1 1 1,1 0 0,0-1 0,0 2 0,-7 14-184,0-3 152,1 0-1,0 0 1,1 1-1,1 0 1,0 0-1,-2 19 1,2 1 130,-1 55 0,5-76-284,1 1 1,0-1-1,1 0 1,0 0-1,1 0 0,1 0 1,0 0-1,10 22 1,-11-30-24,-1-1 0,1 0 1,-1 0-1,1 0 0,0 0 0,0 0 1,1-1-1,-1 1 0,1-1 0,0 0 1,0 0-1,0 0 0,0-1 0,0 0 1,1 1-1,-1-1 0,1-1 1,-1 1-1,1-1 0,0 0 0,0 0 1,0 0-1,-1 0 0,1-1 0,0 0 1,0 0-1,9-2 0,-9 1 3,0 0 1,0-1-1,0 1 0,0-1 1,-1-1-1,1 1 0,-1-1 0,0 1 1,1-1-1,-1 0 0,0-1 0,-1 1 1,1-1-1,-1 0 0,1 0 1,-1 0-1,3-5 0,1-3 16,1-1 0,-2 0 0,0 0 0,9-27 0,-9 20-17,-1-2 0,-1 1 1,-1-1-1,0 1 0,-2-1 0,0 0 0,-2 0 0,0 0 1,-2 1-1,0-1 0,-1 1 0,-2-1 0,0 2 1,-1-1-1,-1 1 0,0 0 0,-13-20 0,19 37-4,0-1 0,0 1-1,-1 0 1,0-1-1,1 1 1,-1 0 0,0 0-1,0 1 1,-1-1-1,1 1 1,-7-4 0,8 5 0,0 0 1,-1 1 0,1-1-1,0 1 1,-1 0 0,1-1 0,0 1-1,-1 0 1,1 0 0,0 1-1,-1-1 1,1 0 0,0 1 0,-1-1-1,1 1 1,0 0 0,0 0-1,-1 0 1,1 0 0,0 0-1,0 1 1,-2 0 0,-4 4-33,1 0 1,-1 1-1,1-1 0,1 1 1,-1 1-1,1-1 0,0 1 0,1 0 1,0 0-1,0 1 0,0-1 1,1 1-1,1 0 0,0 1 1,-3 11-1,3-8-429,1-1 1,1 1-1,0 0 1,0 0-1,1 0 1,1 0-1,0-1 1,1 1-1,1 0 1,0-1-1,5 16 0,6 9-3057</inkml:trace>
  <inkml:trace contextRef="#ctx0" brushRef="#br0" timeOffset="1811.91">1285 83 7347,'2'2'366,"-1"0"-1,1 0 0,-1 0 0,0 0 1,0 0-1,0 0 0,0 0 1,0 1-1,0-1 0,-1 0 0,1 0 1,-1 1-1,1 2 0,0 46 764,-4-26-1122,-1 0 0,-7 28 1,-16 27 96,15-47-47,-12 56 0,24-92-48,1 0-1,0 0 0,0 0 1,0 0-1,0 0 0,0 1 0,0-1 1,1 0-1,-1 1 0,1-1 1,0 1-1,0-1 0,-1 1 0,2 0 1,2-3-1,-2 3 2,0 0 0,1 0-1,-1 1 1,1-1 0,0 1 0,-1 0-1,1-1 1,0 2 0,0-1 0,0 0-1,0 1 1,0 0 0,4 0 0,39 3-12,-31-2 4,0 0-1,21-2 0,-34 1-7,0-1-1,0 1 0,0-1 1,-1 0-1,1 0 0,0 0 1,0-1-1,-1 1 0,1 0 0,0-1 1,-1 0-1,1 0 0,-1 0 1,0 0-1,4-4 0,-2 1 3,-1 0-1,1-1 1,-1 1-1,0-1 0,0 0 1,-1 1-1,2-8 1,1-4 4,-2 0 1,0 0-1,-1 0 1,0-26-1,-1 13-13,-3-44 69,-1 91-6,0 1-1,1 19 1,3 3-28,-8 55-1,4-51-18,-8 58 6,-2 60 30,11-177-763,5-13-2135,4 15 295</inkml:trace>
  <inkml:trace contextRef="#ctx0" brushRef="#br0" timeOffset="2864.02">1763 227 4274,'-6'-2'5800,"5"1"-5658,-5-13 1801,0-22-1379,7 30-534,1 1 0,-1-1 0,1 0 0,0 1 0,0-1 0,1 1 0,-1 0 0,1 0 0,1 0 0,-1 0 0,1 0 0,-1 1 0,1 0 0,1-1 0,-1 2 0,7-6 0,1 0-11,0 1 1,0 0-1,1 1 1,-1 0 0,22-7-1,-31 13-17,0 0-1,0 0 1,0 0-1,0 0 1,0 1-1,0-1 1,0 1 0,0 0-1,0 0 1,0 0-1,0 0 1,0 0-1,0 1 1,0-1-1,0 1 1,0 0 0,0 0-1,0 0 1,0 0-1,0 1 1,-1-1-1,1 1 1,0-1-1,-1 1 1,0 0 0,1 0-1,-1 0 1,0 0-1,0 1 1,0-1-1,0 1 1,0-1-1,-1 1 1,2 3 0,0 1 5,0 0 0,0 0 0,-1 1 1,0-1-1,0 1 0,-1-1 1,0 1-1,-1 0 0,1 0 1,-1-1-1,-1 1 0,-1 9 1,-2 3 0,-2 0 0,0-1 0,-1 1 0,-1-2 0,-1 1 0,-14 23 0,-4-1 0,-46 55 0,64-85-4,0-1 0,-1 0 0,-1 0 1,-20 14-1,30-24-3,1 1 0,0-1 0,0 0 0,0 0 0,-1 0 1,1 1-1,0-1 0,0 0 0,-1 0 0,1 0 0,0 0 0,-1 0 0,1 1 0,0-1 1,-1 0-1,1 0 0,0 0 0,-1 0 0,1 0 0,0 0 0,-1 0 0,1 0 0,0 0 1,0 0-1,-1 0 0,1 0 0,0 0 0,-1-1 0,1 1 0,0 0 0,-1 0 1,1 0-1,0 0 0,0 0 0,-1-1 0,1 1 0,0 0 0,0 0 0,-1-1 0,1 1 1,0 0-1,0 0 0,0-1 0,-1 1 0,1 0 0,0 0 0,0-1 0,0 1 0,0 0 1,0-1-1,0 1 0,0 0 0,0-1 0,0 1 0,0 0 0,0-1 0,0 1 0,0 0 1,0-1-1,0 1 0,0 0 0,0 0 0,0-1 0,0 1 0,0 0 0,0-1 0,7-23-67,-5 21 65,0 0 0,0 0 0,0 1 1,1-1-1,-1 1 0,1-1 0,0 1 0,0 0 1,0 0-1,0 0 0,0 0 0,0 0 0,0 1 0,0-1 1,1 1-1,-1 0 0,1 0 0,-1 0 0,1 1 0,-1-1 1,1 1-1,-1 0 0,1 0 0,-1 0 0,1 0 1,0 1-1,-1-1 0,1 1 0,-1 0 0,0 0 0,5 2 1,1 1 0,1 0 1,-1 0-1,0 1 0,0 1 1,-1-1-1,1 1 1,-1 1-1,-1 0 1,1 0-1,6 8 1,-11-11 0,3 4 0,0 0 0,0 0-1,0-1 1,1 0 0,0-1 0,1 0-1,0 0 1,-1 0 0,2-1 0,-1 0-1,14 6 1,-20-11-2,0 0 0,0 0 1,-1 0-1,1-1 0,0 1 0,0 0 0,-1-1 0,1 1 0,0-1 0,-1 0 0,1 0 1,0 1-1,-1-1 0,1 0 0,-1 0 0,0 0 0,1-1 0,-1 1 0,0 0 0,1 0 1,-1-1-1,0 1 0,0-1 0,0 1 0,0-1 0,0-1 0,22-43-4,-20 33-28,0 0 0,0 0 0,-1 0 0,0-1 0,-2 1 0,0-15 0,2-20-1217,4 37-215,3 9-2462,-1 3 761</inkml:trace>
  <inkml:trace contextRef="#ctx0" brushRef="#br0" timeOffset="4075.14">2568 95 6515,'-3'-6'734,"1"-3"-15,-2 0 0,1 1 0,-1-1 0,0 1 0,-1 0 0,-8-11 0,11 17-662,1 0-1,-1 1 1,0-1-1,0 1 1,-1-1-1,1 1 1,0 0-1,0 0 1,-1 0-1,1 0 1,-1 0-1,1 0 1,0 0-1,-1 1 1,0 0-1,1-1 1,-1 1-1,1 0 1,-1 0-1,1 0 1,-1 1-1,1-1 1,-1 0-1,1 1 1,-1 0-1,1 0 1,-1 0 0,-3 1-1,-2 3-33,0-1 1,0 1-1,1 0 1,-1 1-1,1 0 0,0 0 1,0 0-1,1 1 0,0 0 1,0 0-1,1 1 0,0-1 1,0 1-1,1 1 1,-6 13-1,5-12-17,1 0 0,1 1 0,0 0 0,0 0 0,1-1-1,0 2 1,1-1 0,1 0 0,-1 0 0,2 0 0,-1 0 0,5 18 0,-4-25-8,0-1-1,0 1 1,0-1 0,1 1 0,-1-1 0,1 0-1,0 0 1,0 0 0,0 0 0,0 0 0,0 0-1,1 0 1,0-1 0,-1 0 0,1 1 0,0-1-1,0 0 1,0 0 0,0 0 0,1-1-1,-1 1 1,0-1 0,7 2 0,-6-2-4,1-1-1,-1 1 1,1-1 0,-1 0-1,1 0 1,-1-1 0,1 1-1,-1-1 1,0 0 0,1 0-1,-1-1 1,0 1 0,0-1-1,0 0 1,0 0 0,0 0-1,0 0 1,6-6-1,-1 0-1,1 0 0,-1-1 0,-1 0-1,0-1 1,0 0 0,-1 0-1,-1 0 1,1-1 0,-2 0-1,1-1 1,-1 1 0,-1-1 0,0 0-1,-1 0 1,0 0 0,-1 0-1,1-20 1,0-1-2,-1 23 38,-1 19 149,-13 242 44,14-183-172,0-29 39,-7 75-1,4-102-36</inkml:trace>
  <inkml:trace contextRef="#ctx0" brushRef="#br0" timeOffset="4499.15">2830 510 10917,'-6'0'1473,"17"5"-353,-13-8-127,20 9-369,-5-6-480,-6-3-32,0 3-80,0-3-32,-12 6-64,6-3-256,-1 3-32,4-3-433</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14.876"/>
    </inkml:context>
    <inkml:brush xml:id="br0">
      <inkml:brushProperty name="width" value="0.1" units="cm"/>
      <inkml:brushProperty name="height" value="0.1" units="cm"/>
      <inkml:brushProperty name="color" value="#E71224"/>
    </inkml:brush>
  </inkml:definitions>
  <inkml:trace contextRef="#ctx0" brushRef="#br0">159 244 6323,'-19'-17'5217,"17"16"-5118,0-1 0,0 1 0,-1-1 0,1 1 0,0-1 0,1 0 0,-1 0 0,0 0 0,0 0 0,1-1 0,0 1 0,-3-4 0,3 1-77,0 0-1,0 0 0,1 0 1,-1 0-1,1 0 0,0 0 1,1 0-1,-1 0 0,1 0 1,0 0-1,0 0 0,1 0 1,-1 0-1,1 1 1,0-1-1,0 1 0,1-1 1,-1 1-1,1 0 0,0 0 1,0 0-1,8-7 0,-4 3-20,0 1-1,1 0 0,0 1 0,0 0 0,0 0 1,1 1-1,0 0 0,0 0 0,0 1 1,13-4-1,-18 7 1,0 0 1,0 0-1,0 0 1,0 1 0,0-1-1,0 1 1,0 0-1,0 0 1,0 0-1,0 1 1,0 0 0,0-1-1,-1 1 1,1 1-1,0-1 1,0 0-1,-1 1 1,1 0 0,0 0-1,-1 0 1,0 0-1,0 1 1,1-1-1,-1 1 1,-1 0 0,1 0-1,0 0 1,-1 0-1,1 0 1,-1 1-1,0-1 1,0 1 0,-1-1-1,1 1 1,2 7-1,0 3 4,-1 0-1,1 0 1,-2 0-1,0 0 0,-1 0 1,-1 0-1,0 1 0,-3 27 1,-2-17-1,-1 0 0,-1 0 0,-1 0-1,-1-1 1,-1 0 0,-18 30 0,17-35-1,-1-2-1,0 1 1,-1-2 0,-1 1-1,0-2 1,-1 0-1,-1-1 1,-20 15 0,34-28-4,1 0 0,0 0 0,0 0 1,-1-1-1,1 1 0,-1 0 0,1-1 1,0 1-1,-1-1 0,1 1 0,-1-1 1,1 0-1,-1 0 0,0 1 0,1-1 1,-1 0-1,1 0 0,-1-1 0,1 1 1,-1 0-1,1 0 0,-1-1 0,1 1 1,-1-1-1,1 0 0,-1 1 0,1-1 1,0 0-1,-1 0 0,1 1 0,0-1 1,0 0-1,0 0 0,0-1 0,-1 1 1,1 0-1,1 0 0,-1 0 0,0-1 1,0 1-1,0 0 0,1-1 0,-1 1 1,1-1-1,-1 1 0,1-1 0,-1 1 1,1-1-1,0 1 0,0-1 0,0 1 1,0-1-1,0 0 0,0 1 0,0-1 1,1 1-1,-1-1 0,0 1 0,1-1 1,-1 1-1,1-1 0,0 1 0,0-2 0,1 2 0,-1 0-1,1 0 0,-1 0 0,1 0 1,-1 0-1,1 0 0,0 1 0,0-1 0,-1 0 1,1 1-1,0-1 0,0 1 0,0 0 1,0 0-1,-1 0 0,1 0 0,0 0 0,0 0 1,0 0-1,3 1 0,37 8-35,48 27 44,-70-26-6,-1-2 1,1 0 0,0-1-1,1-1 1,0-1 0,21 3-1,-38-8-22,0 0 0,0 0 0,-1 0 0,1-1 0,0 1 0,0-1 0,-1 0 0,1 0 0,-1 0 0,1 0 0,-1-1 0,1 1 0,-1-1 0,0 0 0,1 0 0,-1 0 0,0 0 0,0-1 0,-1 1 0,1-1-1,0 0 1,1-3 0,4-6-1098,-1 0 0,0 0 0,-1 0 1,7-23-1,-11 30 426,7-17-4138</inkml:trace>
  <inkml:trace contextRef="#ctx0" brushRef="#br0" timeOffset="617.07">739 332 5234,'-5'6'3809,"9"-8"-2706,4-2-802,1-1-225,-1-1-1,0 1 0,-1-1 1,0-1-1,0 0 0,0 0 0,0 0 1,-1-1-1,0 1 0,-1-2 0,0 1 1,0 0-1,-1-1 0,0 0 1,-1 0-1,1 0 0,1-10 0,2-10 68,-1 1 1,-2-1-1,0 0 0,-1-43 0,-4 111 32,4 170 984,-1-185-1157,3 48 38,-8 120 0,4-191-37,-1 0 0,0 1-1,0-1 1,0 0 0,0 1-1,-1-1 1,1 0 0,0 0-1,0 1 1,-1-1 0,1 0-1,-1 1 1,1-1 0,-1 0-1,0 0 1,1 0 0,-2 2-1,-3-22-3606</inkml:trace>
  <inkml:trace contextRef="#ctx0" brushRef="#br0" timeOffset="1528.21">84 888 4898,'-5'0'508,"0"-1"0,0 1 0,0 0 0,0 0 0,0 1-1,0-1 1,0 1 0,0 0 0,-5 3 0,-13 1 1643,23-5-2122,0 0 0,0 0 0,0 0 0,0 0-1,0 1 1,-1-1 0,1 0 0,0 0 0,0 0-1,0 0 1,0 0 0,-1 0 0,1 0 0,0 0 0,0 0-1,0 0 1,0 0 0,-1 0 0,1 0 0,0 0-1,0 0 1,0 0 0,0-1 0,0 1 0,-1 0 0,1 0-1,0 0 1,0 0 0,0 0 0,0 0 0,0 0-1,0 0 1,-1 0 0,1-1 0,0 1 0,0 0 0,0 0-1,0 0 1,0 0 0,0 0 0,0-1 0,0 1-1,0 0 1,0 0 0,0 0 0,8-4 1505,8 2-1409,-1 1-1,1-2 0,17-5 1,20-3 20,62-9 32,139-18-60,-163 29-107,1 4 1,0 4 0,108 12-1,-115-7 15,-69-4-31,-14-1 9,-3 1-2,1 0 0,0 1 0,0-1 0,0 0 0,0 0-1,0 0 1,0 0 0,-1 0 0,1 0 0,0 0 0,0 0 0,0 0 0,0 0 0,0 0 0,0 0 0,-1 0 0,1 0 0,0 0 0,0 0 0,0 0 0,0 0 0,0 0 0,-1 0 0,1 0 0,0 0 0,0 0 0,0 0 0,0 0 0,0 0 0,0-1 0,-1 1 0,1 0 0,0 0 0,0 0 0,0 0 0,0 0 0,0 0 0,0 0 0,0 0 0,0-1-1,0 1 1,0 0 0,0 0 0,-1 0 0,1 0 0,0 0 0,0 0 0,0-1 0,0 1 0,0 0 0,0 0 0,0 0 0,0 0 0,0 0 0,0-1 0,0 1 0,0 0 0,0 0 0,0 0 0,0 0 0,1 0 0,-1 0 0,0-1 0,0 1 0,-14 1 2,13 0-24,-31 18-670,15-7-907,3-8-1414</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04.250"/>
    </inkml:context>
    <inkml:brush xml:id="br0">
      <inkml:brushProperty name="width" value="0.1" units="cm"/>
      <inkml:brushProperty name="height" value="0.1" units="cm"/>
      <inkml:brushProperty name="color" value="#FF3300"/>
    </inkml:brush>
  </inkml:definitions>
  <inkml:trace contextRef="#ctx0" brushRef="#br0">75 216 4226,'0'-2'138,"-4"-17"5823,5 22-5494,5 41 64,-2 0 0,-4 87 1,-1-21-323,6 63-14,-6-279 118,3-136-290,3 106-23,13 316 832,-25 84-608,24-308-8139,-12 27 3345</inkml:trace>
  <inkml:trace contextRef="#ctx0" brushRef="#br0" timeOffset="615.98">40 458 3233,'-6'-10'673,"1"1"0,0-1 0,0 0 0,1 0 0,1-1 0,-1 1 0,2-1 0,-3-19 0,4 21-445,1-1 0,1 1-1,0-1 1,0 1 0,1 0-1,0-1 1,1 1 0,0 0-1,0 0 1,7-12 0,-4 9-149,1 1 1,0 0 0,0 0-1,1 1 1,1 0 0,0 1-1,0-1 1,1 2 0,0-1 0,0 1-1,1 1 1,0 0 0,1 1-1,14-7 1,-21 12-73,0 0 1,0 0-1,0 0 0,0 1 1,0 0-1,0 0 0,0 0 1,0 1-1,0 0 0,0 0 1,0 0-1,0 0 1,0 1-1,0 0 0,0 0 1,-1 0-1,1 0 0,6 5 1,-5-2 0,1 0 1,-1 0-1,0 0 1,0 1 0,-1-1-1,0 2 1,0-1-1,0 0 1,-1 1 0,0 0-1,5 9 1,-7-8-5,0 1-1,0-1 1,-1 0 0,0 0 0,0 1 0,-1-1 0,0 1-1,0-1 1,-1 0 0,0 1 0,-1-1 0,0 0 0,0 0-1,-1 0 1,1 0 0,-2 0 0,1 0 0,-1-1 0,-1 0-1,-4 7 1,0 0 2,-1-1-1,0 0 0,-1-1 0,-1 0 1,1 0-1,-2-2 0,0 1 1,0-2-1,-19 12 0,4-14 20,27-7-24,1 0-1,-1 0 1,0 0-1,1 1 1,-1-1-1,1-1 1,-1 1-1,0 0 0,1 0 1,-1 0-1,1 0 1,-1 0-1,1 0 1,-1-1-1,1 1 1,-1 0-1,1 0 0,-1-1 1,1 1-1,-1 0 1,1-1-1,-1 1 1,1-1-1,-1 1 1,1-1-1,0 1 0,-1 0 1,1-1-1,0 1 1,-1-1-1,1 0 1,0 1-1,0-1 1,0 1-1,-1-1 0,1 1 1,0-1-1,0-1 1,1 1-4,-1 0 0,1 0 1,0 0-1,0 0 0,-1 0 0,1 0 1,0 0-1,0 0 0,0 0 1,0 1-1,0-1 0,0 0 0,0 1 1,1-1-1,-1 0 0,0 1 1,0-1-1,0 1 0,1 0 0,-1-1 1,0 1-1,1 0 0,1 0 0,-3 0 2,4 0 2,-1-1 0,1 1 1,0 1-1,0-1 0,-1 0 0,1 1 0,-1 0 0,1 0 1,0 0-1,-1 0 0,1 1 0,-1-1 0,0 1 0,0 0 1,0 0-1,1 0 0,-2 0 0,4 3 0,8 7 9,-2 1-1,18 21 1,-11-12-18,-7-9 6,-3-2-2,0-1 0,0 0 0,1-1 0,0 0 0,1 0 0,0-1 0,0-1 0,21 11 0,-31-18-52,1 1-1,0-1 0,0 0 1,0 0-1,0-1 1,0 1-1,0 0 0,-1-1 1,1 1-1,0-1 0,0 1 1,0-1-1,-1 0 0,1 0 1,0 0-1,-1 0 0,1 0 1,-1 0-1,1 0 0,-1 0 1,0-1-1,1 1 0,-1-1 1,0 1-1,1-2 0,28-43-3787,-29 44 3604,9-17-2780</inkml:trace>
  <inkml:trace contextRef="#ctx0" brushRef="#br0" timeOffset="1083.98">560 1 6947,'13'23'4080,"46"89"-2184,-45-75-1743,-1 0-1,-1 1 0,-2 1 0,-2-1 1,6 78-1,-13-90-112,-2 0 0,0 1 0,-1-1 0,-2 0-1,-1 0 1,-1 0 0,-1-1 0,-1 0 0,-21 46 0,25-64-81,0-1 0,-1 1 0,1 0 0,-1-1 0,-1 0 0,1 0 0,-1-1 0,0 1 0,0-1 0,-11 6 0,39-4-6557</inkml:trace>
  <inkml:trace contextRef="#ctx0" brushRef="#br0" timeOffset="1573.97">1028 743 7635,'-4'-6'4120,"14"1"-2085,34-4-1238,-18 4-487,168-46-77,-190 49-677,-9 0-1181,-8-4-626,5 2-83,-3-2-1004</inkml:trace>
  <inkml:trace contextRef="#ctx0" brushRef="#br0" timeOffset="1937.55">1056 483 7267,'8'-2'4719,"19"2"-4080,-14 0-117,16-3-168,0 0 0,39-11 0,-5 0-236,-24 12-166,-35-3-870</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2:54.750"/>
    </inkml:context>
    <inkml:brush xml:id="br0">
      <inkml:brushProperty name="width" value="0.1" units="cm"/>
      <inkml:brushProperty name="height" value="0.1" units="cm"/>
      <inkml:brushProperty name="color" value="#E71224"/>
    </inkml:brush>
  </inkml:definitions>
  <inkml:trace contextRef="#ctx0" brushRef="#br0">335 261 4162,'-4'-26'1849,"4"24"-1604,0-1 0,-1 1 0,1-1 0,0 1 0,-1-1 0,1 1 0,-1 0 0,0-1 0,0 1 0,0 0 0,-2-4 0,3 6-204,0 0 0,0 0 0,0 1 0,0-1 0,0 0 0,0 0 0,0 0 0,0 0 0,0 1 0,0-1 0,0 0 0,0 0 0,0 0 0,0 0 0,0 0 0,0 1 0,0-1 0,0 0 0,0 0 0,0 0 0,0 0 0,0 0 0,0 1 0,0-1 0,0 0 0,0 0 0,-1 0 0,1 0 0,0 0 0,0 0 0,0 0 0,0 1 0,0-1 0,0 0 0,-1 0 0,1 0 0,0 0 0,0 0 1,0 0-1,0 0 0,0 0 0,-1 0 0,1 0 0,0 0 0,0 0 0,0 0 0,0 0 0,-1 0 0,1 0 0,0 0 0,0 0 0,0 0 0,0 0 0,0 0 0,-1 0 0,1 0 0,5 20-87,-3-14 192,8 44 169,-3 0 1,2 86-1,-4-49-175,9 147 212,-14-223-340,0 1 0,1-1-1,1 1 1,-1-1 0,2 0-1,0 1 1,8 20 0,-11-95 166,-53-405-71,48 439-107,3 9 4,-2 0-1,-6-24 1,2 17-12,12 51-22,10 290 142,-12-153-53,-1-140-52,-2-4-6,2 0 0,0 0-1,1 0 1,8 31 0,-8-86 130,1-99-52,-5-137-44,-10 69-35,24 367 176,-15 2-43,-1-38-36,10-29-49,2-106-3957,-5-3 1345</inkml:trace>
  <inkml:trace contextRef="#ctx0" brushRef="#br0" timeOffset="502.17">113 577 3746,'-12'-13'481,"1"0"1,0-1-1,1 0 1,1-1-1,0 0 1,1-1-1,0 1 1,2-2-1,0 1 1,0-1-1,2 1 1,0-2-1,1 1 1,0 0-1,1-34 1,2 39-398,0 0 1,1 0 0,1 0-1,0 0 1,0 0 0,2 0-1,-1 0 1,1 1-1,1 0 1,0 0 0,1 0-1,0 0 1,0 1 0,1 0-1,1 0 1,-1 1-1,2 0 1,-1 0 0,1 1-1,0 0 1,1 1 0,0 0-1,19-10 1,-12 10-48,0 0 0,0 2 0,0 0 0,1 1 0,0 0 0,35-1 0,-21 4-28,-1 1-1,1 2 1,36 6-1,-54-5-4,-1 0-1,0 0 1,1 2-1,-1 0 1,-1 0-1,1 1 0,-1 0 1,0 1-1,0 1 1,11 10-1,-18-15 0,-1 1-1,0 0 0,0 0 1,0 1-1,-1-1 0,1 1 1,-1 0-1,0 0 0,0 0 1,-1 0-1,0 0 0,0 1 1,0-1-1,0 1 0,-1 0 1,0-1-1,0 1 1,-1 0-1,1-1 0,-1 1 1,0 0-1,-1 0 0,0-1 1,0 1-1,0 0 0,-2 7 1,-2-1 6,-1 1 0,0-1 1,0 1-1,-1-2 1,-1 1-1,0-1 0,0 0 1,-15 14-1,-11 7 58,-43 32 0,49-42-19,24-19-47,0 0-1,0 0 1,-1 0-1,1-1 1,0 1-1,-1-1 0,0 0 1,1 0-1,-1-1 1,0 0-1,0 1 0,-10 0 1,45 15-3203,0-15 1185,7-7-573</inkml:trace>
  <inkml:trace contextRef="#ctx0" brushRef="#br0" timeOffset="909.34">1010 8 5971,'-3'-2'156,"0"1"0,0 0 0,0 0-1,0 1 1,0-1 0,0 1 0,0-1 0,-1 1 0,1 0 0,0 0 0,0 0 0,0 1 0,0-1 0,0 1 0,-1-1 0,1 1 0,0 0-1,1 1 1,-1-1 0,0 0 0,0 1 0,0-1 0,1 1 0,-1 0 0,1 0 0,-1 0 0,1 0 0,0 1 0,0-1 0,0 0 0,0 1 0,0 0-1,1-1 1,-1 1 0,1 0 0,-1 0 0,0 4 0,-19 39 237,2 1 0,2 0 0,2 1-1,-15 94 1,26-114-347,2 0-1,1 0 1,2 0-1,0 0 1,2 0-1,1 0 1,1 0 0,2-1-1,0 0 1,15 33-1,1-12-17,2-1-1,52 74 1,-77-120-96,1-1-1,-1 1 1,0 0-1,1 0 1,-1-1-1,1 1 1,-1 0-1,1-1 1,-1 1 0,1-1-1,0 1 1,-1 0-1,1-1 1,0 1-1,-1-1 1,1 0-1,0 1 1,0-1 0,0 1-1,5-14-2756,-4 6 1971,5-13-2715</inkml:trace>
  <inkml:trace contextRef="#ctx0" brushRef="#br0" timeOffset="1275.02">1285 771 7652,'-6'-3'1008,"3"3"-48,-4-4-223,1 4-481,3 0-176,-4 4-32,5 0-96,-3 0-224</inkml:trace>
  <inkml:trace contextRef="#ctx0" brushRef="#br0" timeOffset="3737.05">1327 367 5683,'-2'-2'3191,"2"12"-1433,2 34-984,0 33-548,-4-2 52,4 146-9,-2-217-257,4 28 13,-1-21-13,-3-11-11,0 0 0,0 0-1,1 0 1,-1 0-1,0 0 1,0 0-1,0 0 1,0 0 0,0 0-1,0 0 1,0 0-1,0 0 1,1 0-1,-1 0 1,0 0-1,0 0 1,0 0 0,0 0-1,0 0 1,0 0-1,0 0 1,1 0-1,-1 0 1,0 0 0,0 0-1,0 0 1,0 0-1,0 0 1,0 0-1,0 0 1,0 0-1,1 0 1,-1 0 0,0 0-1,0 0 1,0 0-1,0 0 1,0-1-1,0 1 1,0 0 0,0 0-1,0 0 1,0 0-1,0 0 1,0 0-1,0 0 1,0 0-1,1-1 1,-1 1 0,0 0-1,0 0 1,0 0-1,0 0 1,0 0-1,0 0 1,0 0 0,0-1-1,-1 1 1,2-1 8,-1 0 1,1-1-1,-1 1 1,0-1-1,0 1 1,0 0-1,0-1 1,0 1-1,0-1 0,0 1 1,0 0-1,-1-1 1,0 0-1,0-9 29,9-130 87,-1-11-103,-9-22 18,-12 383 771,10-163-714,3 1 0,6 67 0,-3-102 309,3-11-1413,4-16-3195,-7 12 3613,3-5-2362</inkml:trace>
  <inkml:trace contextRef="#ctx0" brushRef="#br0" timeOffset="4254.68">1124 517 5779,'-1'-5'192,"-4"-9"581,0 0 1,1 0-1,-3-19 1,7 27-634,0 1 0,0 0 0,0-1 0,0 1 0,1 0 0,0-1 0,0 1 0,0 0 0,1 0 0,0 0 0,0 0 0,4-8 0,1 3 25,-1 0 0,2 0 0,-1 1 0,2 0 0,-1 0 0,1 1 0,18-13-1,-3 4 110,2 2-1,26-13 1,-40 22-231,0 1 0,0 1 0,1 0 1,-1 0-1,1 1 0,0 1 0,0 0 1,-1 1-1,1 0 0,0 1 0,0 1 1,0 0-1,0 1 0,0 0 0,0 0 1,-1 2-1,1 0 0,23 10 0,-15-5-26,-1 1-1,0 1 0,0 1 0,-1 0 1,0 2-1,-1 0 0,17 18 0,-26-23-12,-1 1-1,0 0 0,-1 0 0,0 1 1,0 0-1,-1 0 0,-1 1 0,0-1 1,0 1-1,-1 0 0,-1 1 0,0-1 1,-1 0-1,2 18 0,-4-17 12,0-1 0,0 0 0,-1 0 0,-1 1 0,0-1 0,0 0 0,-2 0-1,1-1 1,-1 1 0,-1-1 0,0 0 0,-1 0 0,0 0 0,0-1 0,-1 1 0,-1-2 0,0 1 0,0-1 0,0 0 0,-18 13-1,5-8 56,1 0-1,-2-1 0,0-1 0,0-1 1,-1-1-1,0-1 0,-1-1 0,0-1 1,-31 4-1,37-8-27,0-1-1,1-1 1,-1-1-1,-18-2 1,26 1-22,-1 0 0,1-1 0,-1 0 0,1-1 0,0 0 0,0 0 0,-17-10 0,31 14-538,1 0 0,-1 0 0,1 0-1,-1-1 1,1 0 0,-1 0 0,1 0 0,4-1 0,19-2-2198</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4:24.470"/>
    </inkml:context>
    <inkml:brush xml:id="br0">
      <inkml:brushProperty name="width" value="0.1" units="cm"/>
      <inkml:brushProperty name="height" value="0.1" units="cm"/>
    </inkml:brush>
  </inkml:definitions>
  <inkml:trace contextRef="#ctx0" brushRef="#br0">23 0 2081,'-19'11'2249,"18"-10"-2207,1-1 0,0 1-1,0-1 1,-1 0-1,1 1 1,0-1-1,0 1 1,0-1-1,-1 1 1,1-1-1,0 1 1,0-1 0,0 1-1,0-1 1,0 1-1,0-1 1,0 0-1,0 1 1,0-1-1,0 1 1,0-1 0,0 1-1,0-1 1,0 1-1,1-1 1,-1 1-1,0-1 1,0 1-1,1-1 1,-1 1 0,2 1 75,0 1 1,0-1-1,0 0 1,0 0 0,0 0-1,0 0 1,0-1 0,1 1-1,-1-1 1,1 1 0,-1-1-1,1 0 1,-1 0 0,1 0-1,0 0 1,0 0-1,-1-1 1,1 1 0,0-1-1,4 0 1,10 13 1480,20-8-1393,0 0 1,1-3-1,74-4 0,114-25-147,-197 23-27,-20 3-21,15-4-4,0 2 0,0 1 1,0 0-1,0 2 1,39 5-1,-3-1 13,-55-4-19,-137 11 295,84-5-299,-73 0 1,-74-7-21,153 3 162,1 2-1,-70 16 1,130-16 267,22-3-300,177-37 155,-125 18-213,-35 7-42,-28 3 1,1 2 0,-1 1 1,1 2-1,0 1 0,52 3 0,-97 5 24,0-2 0,0 1 0,-18 2 0,-227 35-3,11 2 128,234-41-140,6-2-16,1 0 1,0 1-1,-1 0 0,1 0 0,-12 6 0,19-8-49,0 0-1,0 1 0,0-1 1,-1 0-1,1 1 0,0-1 1,0 0-1,0 1 0,0-1 0,0 0 1,0 1-1,0-1 0,0 1 1,0-1-1,0 0 0,0 1 1,1-1-1,-1 0 0,0 1 1,0-1-1,0 0 0,0 1 0,1-1 1,-1 0-1,0 1 0,0-1 1,0 0-1,1 0 0,-1 1 1,0-1-1,1 0 0,-1 0 1,0 1-1,0-1 0,1 0 0,0 0 1,21 14-5163,-12-11 1870</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01.124"/>
    </inkml:context>
    <inkml:brush xml:id="br0">
      <inkml:brushProperty name="width" value="0.1" units="cm"/>
      <inkml:brushProperty name="height" value="0.1" units="cm"/>
      <inkml:brushProperty name="color" value="#0000FF"/>
    </inkml:brush>
  </inkml:definitions>
  <inkml:trace contextRef="#ctx0" brushRef="#br0">69 615 5154,'8'38'2622,"-7"-36"-2500,-1 0 1,1 0 0,-1 0 0,1 0 0,0 0-1,0 0 1,0 0 0,0-1 0,0 1 0,0 0-1,1-1 1,-1 1 0,1-1 0,-1 1 0,4 2-1,-5-4-80,0 0-1,0 0 0,0 0 0,1 0 0,-1 0 0,0 0 0,0 0 0,0 0 0,0 0 0,0 0 0,1 0 0,-1 0 0,0 0 1,0 0-1,0 0 0,0-1 0,0 1 0,1 0 0,-1 0 0,0 0 0,0 0 0,0 0 0,0 0 0,0 0 0,0 0 0,1 0 1,-1-1-1,0 1 0,0 0 0,0 0 0,0 0 0,0 0 0,0 0 0,0 0 0,0-1 0,0 1 0,0 0 0,0 0 0,0 0 0,0 0 1,0-1-1,0 1 0,0 0 0,0 0 0,0 0 0,0 0 0,0 0 0,0-1 0,-1-13 635,-8-16-417,-21-45 237,18 48-380,1-1 0,2-1 1,-11-49-1,16 54-72,2-1 0,0 0-1,2 0 1,0 1 0,8-49 0,-5 59-34,1-1 1,0 1-1,1-1 1,0 1 0,1 1-1,1-1 1,0 1-1,1 0 1,0 0-1,19-20 1,-24 30-3,0 0 0,1 0 0,-1 0-1,1 1 1,-1 0 0,1 0 0,0 0 0,0 0 0,0 0 0,0 1 0,0-1 0,0 1 0,0 0 0,1 1-1,-1-1 1,0 1 0,0 0 0,1 0 0,-1 0 0,0 0 0,1 1 0,-1 0 0,0-1 0,6 4 0,-2-2 2,0 1 1,-1 0 0,0 1 0,0-1 0,0 1 0,0 1 0,0-1-1,-1 1 1,0 1 0,0-1 0,9 12 0,-3 0 23,-2 0 1,0 0-1,-1 1 0,0 0 1,-2 1-1,8 29 0,19 122 298,-24-112-261,-10-55-68,9 61 53,-8-59-42,-1 0 0,0 0 0,0 1 0,0-1 0,-1 0 1,0 0-1,0 1 0,0-1 0,-3 9 0,-2-10-431,4-12-1004,4-16-3611,2 10-80</inkml:trace>
  <inkml:trace contextRef="#ctx0" brushRef="#br0" timeOffset="503.83">597 474 8980,'2'0'2225,"-2"-3"-1585,0-2-512,2 5-128,-2-6 0,3 4-480,2-8-512,4-7-1041,-3-1-1585</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3:19.592"/>
    </inkml:context>
    <inkml:brush xml:id="br0">
      <inkml:brushProperty name="width" value="0.1" units="cm"/>
      <inkml:brushProperty name="height" value="0.1" units="cm"/>
      <inkml:brushProperty name="color" value="#E71224"/>
    </inkml:brush>
  </inkml:definitions>
  <inkml:trace contextRef="#ctx0" brushRef="#br0">215 490 2817,'2'-33'9407,"-1"45"-9383,-1 1-1,0-1 0,-1 0 1,-1-1-1,0 1 0,0 0 1,-1 0-1,-1-1 0,0 1 1,-1-1-1,-8 16 0,-10 13 1,-47 62 0,46-70-10,20-25-13,-1 0 0,-1-1 1,1 1-1,-1-2 0,0 1 1,0 0-1,-12 7 0,9-15 32,18 5-87,-2 0 52,0 0-1,1 0 1,-1-1 0,0 0-1,1-1 1,-1 1 0,1-2-1,-1 1 1,1-1 0,0 0-1,12-2 1,12-2 1,44-13 1,-57 13-6,-14 2 11,0 0-1,0 0 0,0-1 0,0 1 0,0-1 0,-1 0 0,1 0 0,-1-1 0,0 1 0,1-1 1,-2 0-1,1 0 0,0-1 0,-1 1 0,0-1 0,0 1 0,0-1 0,-1 0 0,4-10 1,-2 6 3,-2 1 1,1-1-1,-1 0 1,0 0-1,-1 0 1,0 0-1,0 0 1,-1 0-1,-1-1 0,1 1 1,-4-13-1,0 12 157,2 19-91,1 33-51,1-28-7,-14 142 60,8-109 18,1 1 0,3 0-1,4 51 1,0-90-17,2-14-1094,-3 3 542,0 0 0,0 0 0,0 0 0,0 1 0,0-1 0,1 0 0,-1 1-1,1-1 1,0 1 0,3-3 0,11-4-3078</inkml:trace>
  <inkml:trace contextRef="#ctx0" brushRef="#br0" timeOffset="864.36">776 647 2513,'-5'-7'536,"0"0"-1,0 1 1,0 0 0,-1 0-1,1 0 1,-2 0 0,1 1-1,0 0 1,-1 1-1,0-1 1,0 1 0,-1 0-1,1 1 1,-1 0-1,0 0 1,-13-3 0,16 6-490,0-1 1,0 0-1,0 1 1,0 0-1,0 0 1,0 1 0,0-1-1,0 1 1,0 0-1,0 1 1,0-1-1,1 1 1,-1 0-1,1 0 1,-1 0-1,1 1 1,-1-1 0,1 1-1,0 0 1,1 1-1,-1-1 1,0 0-1,1 1 1,0 0-1,0 0 1,0 0-1,0 0 1,-3 7 0,2-1-41,0 0 1,1 1-1,0-1 0,0 0 1,1 1-1,1 0 1,-1-1-1,2 1 1,0 0-1,0 0 1,1-1-1,2 15 1,-1-17-8,0 0 1,0 0 0,1 0-1,-1-1 1,2 1-1,-1-1 1,9 12 0,-10-15-2,1 0 0,0-1 0,0 1 0,1-1 0,-1 0 1,1 0-1,-1 0 0,1 0 0,0-1 0,0 0 0,0 1 0,1-2 1,-1 1-1,5 1 0,-6-2-3,0 0 1,1-1-1,-1 1 1,0-1-1,0 0 0,1 0 1,-1 0-1,0 0 1,0 0-1,1-1 0,-1 0 1,0 1-1,0-1 1,0 0-1,0-1 0,0 1 1,3-2-1,-1-1 8,0 1-1,-1-1 1,0 0-1,1 0 1,-1 0 0,-1 0-1,1-1 1,5-9-1,0-3 1,0 0 0,-2-1 0,0 0 0,7-34 0,-9 27-17,-1-1 1,0-46 0,-15 374 77,14-153 88,0-155-846,0 1 0,1-1 0,0 0 0,0 1 0,1 0 0,-1 0 0,1 0 0,5-3 0,3-4-3668</inkml:trace>
  <inkml:trace contextRef="#ctx0" brushRef="#br0" timeOffset="1431.14">966 693 3185,'-6'-1'5873,"0"11"-4271,1 15-1468,0 18 400,2 66-1,4-90-421,1 0-1,1-1 1,0 0 0,2 1 0,0-1-1,9 22 1,-13-37-106,1 0-1,-1 0 1,1 0-1,0 0 1,0 0-1,0 0 0,0 0 1,0-1-1,1 1 1,-1-1-1,1 0 1,0 1-1,0-1 1,0 0-1,0-1 1,0 1-1,0-1 1,0 1-1,0-1 1,1 0-1,-1 0 1,0 0-1,1-1 1,-1 1-1,1-1 1,-1 0-1,1 0 0,-1 0 1,1 0-1,-1 0 1,0-1-1,1 0 1,-1 0-1,1 0 1,-1 0-1,0 0 1,5-3-1,0-2 6,0-1 1,-1 1-1,0-1 0,-1-1 1,1 1-1,-2-1 0,1 0 0,-1-1 1,8-16-1,-3 2 1,-1-1 0,10-42 1,-16 46-5,-1 0 1,-1 0-1,-1 0 1,-1 0 0,0 0-1,-2 1 1,0-1-1,-7-22 1,7 32-5,0 1-1,0 1 1,-1-1-1,0 0 1,0 1 0,-1 0-1,-10-13 1,13 17-2,-2 0 0,1 0 0,0 1 0,-1-1 0,0 1 0,0 0 0,0 0 0,0 0 0,0 0 0,0 1 0,-1 0 0,1 0 0,-1 0 0,0 0 0,-9-1 0,9 3-5,1 0 0,-1 1 0,0-1 0,0 1 0,0 0 0,1 0 0,-1 1 0,1 0 0,-1-1 0,1 2 0,-1-1 0,1 0 0,0 1 0,0 0 0,0 0 0,0 0 0,1 0 0,-1 0-1,1 1 1,0 0 0,-4 6 0,-1 0-147,2 1-1,-1 0 0,1 0 1,1 0-1,0 0 0,1 1 0,-4 14 1,5-13-868,1-1-1,-1 26 1,4-1-1535</inkml:trace>
  <inkml:trace contextRef="#ctx0" brushRef="#br0" timeOffset="2428.16">1544 237 4898,'-15'-10'5213,"15"10"-5177,0 0 1,0 0 0,0 0-1,0 0 1,0 0-1,0 0 1,1 0-1,-1 0 1,0 0 0,0 0-1,0 0 1,0 0-1,0 0 1,0 0-1,32-3 2085,-9 0-2111,148-23 460,-56 9-537,-105 18-364</inkml:trace>
  <inkml:trace contextRef="#ctx0" brushRef="#br0" timeOffset="2808.48">1533 97 6163,'32'-6'4340,"20"-5"-3457,75-25-1,21-6-720,-132 41-223,-13 4-1308</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4:35.390"/>
    </inkml:context>
    <inkml:brush xml:id="br0">
      <inkml:brushProperty name="width" value="0.1" units="cm"/>
      <inkml:brushProperty name="height" value="0.1" units="cm"/>
      <inkml:brushProperty name="color" value="#0000FF"/>
    </inkml:brush>
  </inkml:definitions>
  <inkml:trace contextRef="#ctx0" brushRef="#br0">25 76 1809,'-14'-16'5289,"4"8"-1699,9 30-2262,3-13-1262,-1 1 0,2-1-1,-1 1 1,1-1 0,1 0-1,-1 1 1,1-2 0,6 10 0,-8-16-67,-1 1 1,1 0 0,0 0-1,0-1 1,0 1-1,0-1 1,1 0 0,-1 1-1,1-1 1,-1 0 0,1-1-1,0 1 1,0 0 0,0-1-1,0 1 1,0-1 0,0 0-1,0 0 1,0 0 0,0-1-1,0 1 1,1-1 0,-1 1-1,0-1 1,0 0-1,1-1 1,4 0 0,-4 1 5,0-1 0,-1 1 0,1-1-1,-1 0 1,1-1 0,-1 1 0,1 0 0,-1-1 0,0 0 0,0 0 0,0 0 0,0 0 0,0 0 0,0-1-1,0 1 1,-1-1 0,1 0 0,2-3 0,2-7 6,-8 19-3,-13 26 18,-4-4-15,-21 45-1,11-17 2,42-90-4977,-6 17 2523</inkml:trace>
  <inkml:trace contextRef="#ctx0" brushRef="#br0" timeOffset="583.01">314 0 4466,'-7'1'4415,"7"-1"-4321,-4 21 1683,4-13-1691,1-1 1,0 1 0,0-1 0,0 1 0,1-1 0,0 0 0,1 0-1,0 0 1,0 0 0,0 0 0,1-1 0,0 1 0,0-1-1,0 0 1,6 6 0,-7-9-86,0 0 1,0-1-1,0 1 0,0-1 1,1 0-1,-1 0 0,1 0 1,-1 0-1,1 0 0,-1-1 0,1 0 1,0 1-1,0-2 0,0 1 1,0 0-1,0-1 0,0 1 1,0-1-1,0 0 0,0-1 1,-1 1-1,1-1 0,0 0 0,0 1 1,0-2-1,0 1 0,-1 0 1,1-1-1,0 0 0,3-2 1,1-1-16,9-2 30,-14 11 5,-7 8-4,-84 185 206,68-157-233,13-21-2122</inkml:trace>
  <inkml:trace contextRef="#ctx0" brushRef="#br0" timeOffset="1120.36">648 552 8052,'-23'0'1632,"9"3"-335,0-3-289,10-1-607,6 2-241,0 1-160,-2 1-528,-6 2-209,-6 3-1248,-1 5-848</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4:32.922"/>
    </inkml:context>
    <inkml:brush xml:id="br0">
      <inkml:brushProperty name="width" value="0.1" units="cm"/>
      <inkml:brushProperty name="height" value="0.1" units="cm"/>
      <inkml:brushProperty name="color" value="#0000FF"/>
    </inkml:brush>
  </inkml:definitions>
  <inkml:trace contextRef="#ctx0" brushRef="#br0">873 1574 1969,'-9'34'9628,"11"-72"-8979,-3 17-580,4-42 130,1-35 39,17-101 0,0 65-189,29-141 70,-37 218-115,69-259 67,-75 297-56,1 0 0,1 1 0,1 0 0,0 0 0,2 1 0,0 0 1,0 1-1,29-28 0,-36 39-6,1 1 1,0-1 0,0 1-1,0 0 1,0 1 0,1 0-1,-1 0 1,1 0 0,0 1-1,0-1 1,0 2-1,0-1 1,0 1 0,0 0-1,11 0 1,-8 2-1,1-1 1,0 2-1,-1-1 1,1 1-1,-1 1 0,1 0 1,-1 0-1,0 1 1,17 10-1,-10-5 13,2 1 8,1 0-1,-2 2 1,0 0 0,0 1-1,-1 1 1,-1 0-1,17 19 1,18 42 212,-40-55-182,-1 0 0,-1 1-1,0 0 1,-2 0 0,5 23 0,17 45 166,-24-73-173,-1 1 0,0 1 1,-2-1-1,2 32 1,-5 107 133,-1-55-126,1 6 149,2 104 137,-1-203-328,0 1 0,-1-1-1,0 0 1,-3 9-1,-1 21 92,-1-5-84,2-19-28,4-14 2,0 0 0,0 0 1,0 0-1,0 0 0,0 0 0,0 0 1,0 0-1,0 0 0,1 0 1,-1 0-1,0 0 0,0 0 1,0 0-1,0 0 0,0 0 0,0 0 1,0 0-1,0 0 0,0 0 1,0 0-1,0 0 0,1 0 1,-1 0-1,0 0 0,0 0 0,0 0 1,0 0-1,0 0 0,0 0 1,0 0-1,0 1 0,0-1 0,0 0 1,0 0-1,0 0 0,0 0 1,0 0-1,1 0 0,-1 0 1,0 0-1,0 0 0,0 0 0,0 0 1,0 0-1,0 0 0,0 1 1,0-1-1,0 0 0,0 0 1,0 0-1,0 0 0,0 0 0,0 0 1,0 0-1,0-1-123,0 0 1,0 0-1,-1 1 0,1-1 0,0 0 1,0 0-1,-1 0 0,1 0 0,0 0 1,-1 0-1,1 1 0,-1-1 1,1 0-1,-1 0 0,1 0 0,-1 1 1,-1-2-1,-13-27-4634,15 21 2172</inkml:trace>
  <inkml:trace contextRef="#ctx0" brushRef="#br0" timeOffset="1173">279 43 4130,'0'4'388,"-1"0"0,1 0-1,0 1 1,-1-1 0,0 0 0,0 0 0,0 0-1,0 0 1,-1-1 0,0 1 0,0 0 0,-3 5-1,-37 61-212,38-63-145,-24 36 74,-1-1-1,-3-2 1,-41 41 0,47-61-69,26-20-28,-1 1 0,0-1-1,0 1 1,1-1 0,-1 1 0,0-1 0,0 1 0,1-1 0,-1 1 0,0-1 0,0 0 0,0 0 0,0 1 0,0-1 0,1 0-1,-1 0 1,0 0 0,0 0 0,0 0 0,0 0 0,0 0 0,0 0 0,0-1 0,0 1 0,1 0 0,-1 0 0,0-1 0,0 1-1,0-1 1,1 1 0,-2-1 0,2-4 38,0 0 0,0 0 1,1 1-1,0-1 0,0 0 0,0 1 0,0-1 0,1 1 0,4-9 0,-5 10-44,0 1 0,0 0 0,1-1 0,-1 1 0,0 0 0,1 0 0,-1 0 0,1 0 0,0 0 0,0 0 0,0 1 0,0-1 0,0 1 0,0-1 0,0 1 0,0 0 0,1 0 0,-1 0 0,0 0 0,1 0 0,-1 0 1,1 1-1,-1-1 0,1 1 0,-1-1 0,1 1 0,0 0 0,-1 0 0,1 0 0,-1 1 0,1-1 0,-1 1 0,1-1 0,-1 1 0,1 0 0,-1 0 0,0 0 0,1 0 0,-1 0 0,0 1 0,3 1 0,32 34 43,9 7 11,-44-44-233,0 1 1,0-1-1,0 0 1,0 0-1,-1 0 1,1 0 0,0 0-1,0-1 1,0 1-1,0-1 1,0 1 0,-1-1-1,1 1 1,0-1-1,0 0 1,-1 0-1,1 0 1,-1 0 0,1 0-1,2-3 1,-1 2-275,10-6-1944</inkml:trace>
  <inkml:trace contextRef="#ctx0" brushRef="#br0" timeOffset="1681.61">541 116 3362,'1'-3'3322,"-3"11"-1626,-1 1-1517,0 0 0,-1-1 0,0 1 1,0-1-1,-1 1 0,0-1 0,-10 11 0,-51 53 246,42-48-258,15-14-99,-24 23 39,31-32-98,1 1 0,-2 0 0,1-1 0,0 1 0,0-1 0,0 1 1,-1-1-1,1 0 0,-1 0 0,1 0 0,-1 0 0,-4 0 0,7-2 3,1-1-1,-1 0 0,1 1 0,0-1 1,-1 1-1,1-1 0,0 1 0,0-1 1,0 1-1,0 0 0,0-1 0,0 1 1,0 0-1,1 0 0,-1 0 0,0 0 1,4-2-1,-1 2-11,0 0 0,0 0 0,0 0-1,1 0 1,-1 1 0,0 0 0,0 0 0,0 0 0,1 1 0,-1-1 0,0 1-1,0 0 1,0 0 0,0 0 0,6 3 0,4 3 4,0 1 0,24 18 0,-27-18-6,1 0 1,0-1 0,21 10 0,-26-14-496,1-1 0,-1 0 0,1-1 1,-1 0-1,1 0 0,0-1 0,-1 1 0,1-2 0,0 1 0,12-3 0,5-2-3102</inkml:trace>
  <inkml:trace contextRef="#ctx0" brushRef="#br0" timeOffset="2468">2230 76 1809,'-14'-16'5289,"4"8"-1699,9 30-2262,3-13-1262,-1 1 0,2-1-1,-1 1 1,1-1 0,1 0-1,-1 1 1,1-2 0,6 10 0,-8-16-67,-1 1 1,1 0 0,0 0-1,0-1 1,0 1-1,0-1 1,1 0 0,-1 1-1,1-1 1,-1 0 0,1-1-1,0 1 1,0 0 0,0-1-1,0 1 1,0-1 0,0 0-1,0 0 1,0 0 0,0-1-1,0 1 1,1-1 0,-1 1-1,0-1 1,0 0-1,1-1 1,4 0 0,-4 1 5,0-1 0,-1 1 0,1-1-1,-1 0 1,1-1 0,-1 1 0,1 0 0,-1-1 0,0 0 0,0 0 0,0 0 0,0 0 0,0 0 0,0-1-1,0 1 1,-1-1 0,1 0 0,2-3 0,2-7 6,-8 19-3,-13 26 18,-4-4-15,-21 45-1,11-17 2,42-90-4977,-6 17 2523</inkml:trace>
  <inkml:trace contextRef="#ctx0" brushRef="#br0" timeOffset="3051.01">2519 0 4466,'-7'1'4415,"7"-1"-4321,-4 21 1683,4-13-1691,1-1 1,0 1 0,0-1 0,0 1 0,1-1 0,0 0 0,1 0-1,0 0 1,0 0 0,0 0 0,1-1 0,0 1 0,0-1-1,0 0 1,6 6 0,-7-9-86,0 0 1,0-1-1,0 1 0,0-1 1,1 0-1,-1 0 0,1 0 1,-1 0-1,1 0 0,-1-1 0,1 0 1,0 1-1,0-2 0,0 1 1,0 0-1,0-1 0,0 1 1,0-1-1,0 0 0,0-1 1,-1 1-1,1-1 0,0 0 0,0 1 1,0-2-1,0 1 0,-1 0 1,1-1-1,0 0 0,3-2 1,1-1-16,9-2 30,-14 11 5,-7 8-4,-84 185 206,68-157-233,13-21-2122</inkml:trace>
  <inkml:trace contextRef="#ctx0" brushRef="#br0" timeOffset="3588.36">2853 552 8052,'-23'0'1632,"9"3"-335,0-3-289,10-1-607,6 2-241,0 1-160,-2 1-528,-6 2-209,-6 3-1248,-1 5-848</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4:23.522"/>
    </inkml:context>
    <inkml:brush xml:id="br0">
      <inkml:brushProperty name="width" value="0.1" units="cm"/>
      <inkml:brushProperty name="height" value="0.1" units="cm"/>
      <inkml:brushProperty name="color" value="#0000FF"/>
    </inkml:brush>
  </inkml:definitions>
  <inkml:trace contextRef="#ctx0" brushRef="#br0">0 952 5875,'0'4'144,"0"1"0,0-1 0,1 0 0,-1 1 0,1-1 0,0 0 0,0 0 0,0 0 0,1 1 0,-1-1 0,1-1 0,0 1 0,0 0 0,1 0 0,3 5 0,-3-7-90,-1 0 0,1-1 0,-1 1 0,1 0 0,0-1-1,0 1 1,-1-1 0,1 0 0,0 0 0,0 0 0,0-1-1,0 1 1,0-1 0,1 1 0,-1-1 0,0 0 0,0 0-1,0 0 1,0-1 0,0 1 0,0-1 0,6-1 0,1-2 26,0 0 0,-1 0 0,1-1 0,-1-1 0,0 1 0,0-1 0,0-1 0,-1 0 0,0 0 0,0 0 0,-1-1 0,0 0 1,8-12-1,8-15 60,-1 0 0,18-40 1,-21 34-84,-2-1 0,-2-1 1,-2 0-1,-1 0 0,11-91 1,-22 117 217,-2 23 129,-4 34-179,-2 45-135,1-31-83,2 1 0,3 1 0,2-1 0,10 65 1,-10-114-10,0-1 0,1 1 0,0 0 0,0-1 0,0 0 0,1 1 0,-1-1 0,1 0 0,1 0 0,-1 0 0,8 7 0,-10-11 0,1 1 0,-1-1 0,0 0 0,1 0 0,0 0 0,-1 0-1,1-1 1,-1 1 0,1 0 0,0-1 0,-1 1 0,1-1 0,0 0 0,0 1 0,-1-1 0,1 0-1,2 0 1,-2-1 4,1 1 0,-1-1-1,1 0 1,-1 0 0,0 0-1,0 0 1,1 0 0,-1 0-1,0 0 1,0-1 0,0 1-1,0-1 1,-1 0 0,1 0-1,2-3 1,3-3 5,-1-1 0,0 0-1,0 0 1,-1 0 0,-1-1 0,1 1 0,3-14 0,14-76 34,-18 77-40,0 0-1,2 0 1,0 1-1,14-32 1,-19 50-1,1 0 0,-1 0 1,1 0-1,0 1 0,0-1 1,0 1-1,0-1 0,0 1 1,1 0-1,-1-1 1,1 1-1,-1 1 0,1-1 1,0 0-1,0 1 0,0-1 1,0 1-1,3-1 0,-4 1-2,1 1-1,-1 0 0,0 0 1,0 0-1,0 1 1,0-1-1,0 1 0,0-1 1,0 1-1,0-1 1,0 1-1,0 0 0,0 0 1,-1 0-1,1 0 0,0 0 1,0 0-1,-1 1 1,1-1-1,-1 1 0,1-1 1,-1 1-1,0-1 0,1 1 1,-1 0-1,0 0 1,0-1-1,1 5 0,3 4 6,-1 1 0,0-1-1,0 1 1,-1 0-1,-1 0 1,1 0 0,-2 1-1,0-1 1,0 17-1,-2-10 8,-1-1 0,0 0 0,-1 0 0,0 0 0,-11 27 0,32-131 80,-10 67-87,1-1 0,1 1 0,0 1 0,26-35-1,-31 47-1,1 0 0,-1 1-1,1 0 1,0 0 0,1 1-1,-1 0 1,1 0-1,0 0 1,0 1 0,1 0-1,-1 0 1,1 1 0,0 0-1,0 0 1,15-2-1,-20 4 4,0 1 0,0-1 0,0 1 1,0 0-1,0 0 0,0 0 0,0 1 0,0-1 0,0 1 0,1 0 0,-1-1 0,-1 1 0,1 1 0,0-1 0,0 0 0,0 1 0,-1-1 0,1 1 0,-1 0 0,1 0 0,-1 0 0,0 0 0,1 0 0,-1 1 0,0-1 0,-1 1 0,1-1 0,0 1 0,-1 0 0,1-1 0,-1 1 0,0 0 0,0 0 0,1 6 0,1 8 28,0-1 0,-1 1 0,-1 0-1,-1 0 1,-2 18 0,2-22-22,-4 45 25,2-39-38,0 0 0,2 0 1,0 0-1,6 38 0,-4-41-38,5 13-461,-6-28 436,-1-1-1,1 1 1,-1-1-1,0 0 1,1 1-1,-1-1 1,1 1-1,-1-1 1,1 0-1,-1 0 1,1 1-1,0-1 1,-1 0-1,1 0 1,-1 0-1,1 1 1,0-1 0,-1 0-1,1 0 1,-1 0-1,1 0 1,0 0-1,-1 0 1,1 0-1,-1-1 1,1 1-1,0 0 1,-1 0-1,1 0 1,-1 0-1,1-1 1,-1 1-1,1 0 1,-1-1-1,1 1 1,-1 0 0,1-1-1,-1 1 1,1-1-1,-1 1 1,0-1-1,1 0 1,20-15-2055,0-12-606</inkml:trace>
  <inkml:trace contextRef="#ctx0" brushRef="#br0" timeOffset="381.4">1390 65 6547,'4'-19'987,"-3"15"-736,0 0 1,-1 0-1,1 0 0,0 0 0,1 1 1,-1-1-1,1 0 0,0 1 1,0-1-1,3-4 0,3 29 1224,-5-6-1316,1-1-1,-2 1 0,0 0 0,-1-1 0,-1 31 0,-13 78 252,6-71-248,-49 240 227,4-31-151,41-201-336,9-55 74,1-1 0,0 0 1,-1 1-1,0-1 0,0 0 0,0 0 0,-1 0 0,1 0 1,-1 0-1,-5 5 0,6-11-210,1 1 0,-1-1 0,1 0 1,0 1-1,-1-1 0,1 0 0,0 0 0,0 1 0,0-1 1,0 0-1,0 0 0,1 0 0,-1-3 0,-8-29-1687,5-10-282</inkml:trace>
  <inkml:trace contextRef="#ctx0" brushRef="#br0" timeOffset="741.1">1129 368 6531,'4'8'832,"3"-5"-47,6 5 159,17-2-95,-2-4-337,15-9-128,2-2-176,5-6-176,7 4-32,-7-2 64,-2-1-160,-9 9-352,-11 5-1025,-6 8-544,-4 3-2081</inkml:trace>
  <inkml:trace contextRef="#ctx0" brushRef="#br0" timeOffset="1217.18">1621 585 5603,'-2'23'603,"1"0"0,1 1 1,1-1-1,1 1 0,1-1 1,10 41-1,-10-58-555,-2 1 1,1-1-1,-1 1 0,0 0 1,0 0-1,-1-1 1,0 1-1,0 0 0,0 0 1,-1 0-1,0-1 1,-1 1-1,1 0 0,-1-1 1,-1 1-1,1-1 1,-1 0-1,0 0 0,-1 0 1,-4 7-1,8-13-28,0 0-1,0 0 1,0 0-1,0 0 1,0 1-1,0-1 0,0 0 1,-1 0-1,1 0 1,0 0-1,0 0 1,0 0-1,0 0 1,0 0-1,0 0 1,0 1-1,-1-1 0,1 0 1,0 0-1,0 0 1,0 0-1,0 0 1,0 0-1,0 0 1,-1 0-1,1 0 1,0 0-1,0 0 1,0 0-1,0 0 0,0 0 1,-1 0-1,1 0 1,0 0-1,0 0 1,0 0-1,0-1 1,0 1-1,0 0 1,0 0-1,-1 0 0,1 0 1,0 0-1,0 0 1,0 0-1,0 0 1,0 0-1,0-1 1,0 1-1,0 0 1,0 0-1,-1 0 0,-2-12 316,4-16-223,0 23-99,1-1-1,0 1 1,0 0-1,0 0 1,1 0-1,0 0 1,0 0-1,0 0 1,1 1-1,-1-1 1,1 1-1,0 0 1,0 0-1,1 1 1,-1-1-1,1 1 0,0 0 1,0 0-1,0 1 1,0-1-1,0 1 1,0 0-1,1 0 1,-1 1-1,1 0 1,-1 0-1,10-1 1,-8 1-11,1-1 1,-1 1-1,0-2 0,0 1 1,0-1-1,-1 0 1,1 0-1,9-7 0,0-1 17,28-24-1,-35 25-13,-1 0-1,0-1 1,0 1-1,-1-2 0,0 1 1,-1-1-1,0 0 1,-1 0-1,0-1 0,-1 1 1,0-1-1,-1 0 0,2-23 1,-5 33-3,1 1 0,-1-1 0,0 0 0,0 0 0,0 0 0,0 0 0,0 0 0,-1 0 0,1 1 0,-1-1 0,0 0 0,0 0 0,0 1 0,0-1 0,-3-4 0,2 5-1,1 1-1,-1-1 0,1 1 0,-1-1 0,0 1 0,1 0 0,-1 0 0,0-1 1,0 1-1,0 0 0,0 1 0,0-1 0,0 0 0,-1 1 0,1-1 0,-3 0 1,-2 1 1,0 0 0,-1 0 0,1 1 0,0 0 1,0 0-1,0 0 0,0 1 0,0 0 1,0 1-1,0 0 0,-7 4 0,2 0-1,0 1-1,1 0 0,1 1 0,-1 0 1,1 1-1,1 0 0,0 1 1,0-1-1,1 2 0,0-1 0,1 1 1,1 1-1,0-1 0,0 1 1,1 0-1,1 0 0,0 0 1,1 1-1,0 0 0,1-1 0,1 1 1,0 0-1,1 0 0,0 0 1,1 0-1,6 25 0,-5-30-1,2 0-1,-1 0 1,1 0-1,0 0 1,1-1-1,0 0 1,0 0 0,1 0-1,0-1 1,0 1-1,1-2 1,0 1-1,0-1 1,16 11-1,-18-14-28,0-1 0,0 1 0,0-1-1,0 0 1,0 0 0,1-1 0,-1 0 0,1 0-1,-1 0 1,1 0 0,0-1 0,-1 0-1,1 0 1,-1-1 0,1 0 0,-1 1 0,1-2-1,-1 1 1,1-1 0,-1 0 0,0 0 0,0 0-1,0-1 1,0 1 0,0-1 0,8-8 0,-5 5-508,-1 0 0,-1 0 1,1-1-1,-1-1 1,8-11-1,5-14-2031</inkml:trace>
  <inkml:trace contextRef="#ctx0" brushRef="#br0" timeOffset="1643.22">2093 550 7443,'0'1'40,"-1"-1"0,1 0-1,0 0 1,0 0 0,0 0-1,-1 0 1,1 1 0,0-1-1,0 0 1,0 0 0,-1 0-1,1 0 1,0 1 0,0-1-1,0 0 1,0 0 0,0 1-1,-1-1 1,1 0 0,0 0-1,0 1 1,0-1 0,0 0-1,0 0 1,0 1 0,0-1-1,0 0 1,0 0 0,0 1-1,0-1 1,0 0 0,0 0-1,0 1 1,0-1 0,0 0-1,0 0 1,0 1 0,1-1-1,-1 0 1,0 0 0,0 0-1,0 1 1,0-1 0,1 0-1,-1 0 1,0 0 0,0 1-1,0-1 1,1 0 0,10 18 350,-9-15-101,3 8-175,0-1 0,0 1 0,-1 0 0,-1 0-1,0 0 1,0 1 0,-1-1 0,-1 1 0,0-1 0,-1 1 0,-1 20 0,0-17-100,-2 1-1,0-1 1,0 0 0,-1-1 0,-1 1 0,-1-1 0,0 0-1,-11 20 1,16-33-10,1 0 0,-1 0 0,1-1 0,-1 1 0,1 0 0,-1 0 0,1 0 0,-1-1 0,1 1-1,-1 0 1,0-1 0,0 1 0,1-1 0,-1 1 0,0-1 0,0 1 0,0-1 0,1 1 0,-1-1 0,-2 1-1,2-1 7,1-1 0,-1 1 0,1 0 0,-1 0 0,1-1-1,-1 1 1,1 0 0,-1-1 0,1 1 0,-1 0 0,1-1-1,-1 1 1,1-1 0,0 1 0,-1-1 0,1 1 0,0-1-1,-1 1 1,1-1 0,0 1 0,0-1 0,0 0 0,-1 0-1,0-3 23,0-1 0,0 0-1,0 1 1,1-1-1,-1 1 1,1-1 0,1-5-1,2-15 4,2 0 1,1 1-1,1 0 0,1 0 0,0 1 1,2 0-1,1 0 0,1 1 0,20-28 0,-27 44-34,1 0-1,0 1 1,0-1-1,0 1 1,11-6-1,-14 9-62,-1 0-1,1 1 1,0 0-1,-1-1 1,1 1 0,0 0-1,0 0 1,0 1-1,0-1 1,0 0 0,0 1-1,0 0 1,0 0-1,0 0 1,0 0 0,0 0-1,3 1 1,-4 0-114,-1 0-1,0 0 1,0 0 0,1 0 0,-1 0 0,0 0-1,0 1 1,0-1 0,0 0 0,0 1 0,-1-1-1,1 0 1,0 1 0,0-1 0,0 3 0,1 1-676,7 11-2987</inkml:trace>
  <inkml:trace contextRef="#ctx0" brushRef="#br0" timeOffset="2084.1">2430 490 5699,'1'-6'3585,"10"15"-3355,-7-6-166,1 1 1,-1 0 0,0 0-1,0 0 1,0 1 0,-1 0-1,0-1 1,1 1 0,-2 0-1,1 1 1,-1-1 0,1 0-1,-1 1 1,2 10 0,0 0-2,-1 1 0,-1-1 0,1 31 0,-4-16-27,-2 0 1,-11 51-1,14-81-33,0-1 1,0 1-1,0-1 0,0 0 0,0 1 1,0-1-1,0 0 0,0 1 0,0-1 1,0 0-1,0 1 0,0-1 1,-1 0-1,1 1 0,0-1 0,0 0 1,0 1-1,0-1 0,-1 0 0,1 0 1,0 1-1,0-1 0,-1 0 1,1 0-1,0 1 0,0-1 0,-1 0 1,1 0-1,0 0 0,-1 1 0,1-1 1,0 0-1,-1 0 0,1 0 1,0 0-1,-1 0 0,1 0 0,-1 0 1,-9-11 271,8 6-225,0 1 0,0-1 0,1 1 0,-1-1 0,1 1 0,0-1 0,-1-5 0,2 7-285,0-1 1,0 0-1,1 1 0,-1-1 1,1 0-1,-1 1 0,1-1 1,0 1-1,1 0 0,-1-1 0,0 1 1,1 0-1,3-5 0,6-13-1948</inkml:trace>
  <inkml:trace contextRef="#ctx0" brushRef="#br0" timeOffset="3837.39">2557 498 4146,'-5'1'1996,"9"-6"-350,13-5-718,-14 9-889,0 1 0,-1 0 0,1 0 0,-1 0-1,1 0 1,0 0 0,-1 1 0,1-1 0,-1 1 0,1 0 0,-1 0 0,1 0 0,-1 0 0,0 0-1,1 0 1,-1 0 0,4 4 0,36 36 140,-35-33-174,1 0 0,-1 0 0,13 8 0,15 10 12,-1 1 0,53 54 0,-82-74-16,1-1 0,-1 1 0,0 0 0,0 0 0,0 0 0,-1 1 0,0-1 0,-1 1 0,5 16 0,-7-21 2,0 0 0,-1 1 0,1-1 0,-1 0 0,0 1 0,0-1 0,0 0 0,-1 1 0,1-1 0,-1 0 0,0 1 0,1-1 0,-1 0 0,-1 0 0,1 0-1,0 0 1,-1 0 0,0 0 0,0 0 0,0 0 0,0-1 0,0 1 0,0-1 0,-1 1 0,1-1 0,-1 0 0,-3 3 0,-2 0 9,1-1-1,-1 0 1,0-1 0,0 1-1,0-1 1,-1-1-1,-8 3 1,14-5-14,0 1 1,0 0-1,0-1 0,0 0 1,0 0-1,0 0 0,-1 0 1,1 0-1,0 0 0,0-1 1,0 0-1,0 1 1,0-1-1,1 0 0,-1 0 1,0-1-1,0 1 0,1-1 1,-1 1-1,0-1 0,1 0 1,0 0-1,-4-3 0,6 4-74,-1 0-1,1-1 1,-1 1-1,1 0 0,0-1 1,0 1-1,-1 0 0,1-1 1,0 1-1,0 0 0,0-1 1,0 1-1,1 0 1,-1-1-1,0 1 0,0 0 1,1 0-1,-1-1 0,1 1 1,-1 0-1,1 0 0,0 0 1,-1-1-1,1 1 0,0 0 1,0 0-1,0 0 1,0 0-1,0 0 0,0 0 1,0 1-1,1-2 0,19-13-2036</inkml:trace>
  <inkml:trace contextRef="#ctx0" brushRef="#br0" timeOffset="4268.49">3054 796 4930,'2'0'178,"0"1"-1,0-1 0,0 0 0,0 0 1,1 0-1,-1 0 0,0 0 0,0 0 1,0-1-1,0 1 0,1-1 1,-1 1-1,0-1 0,0 0 0,0 0 1,0 0-1,3-2 0,33-23 765,-28 18-827,-1-1 1,0 0-1,0-1 1,-1 1-1,0-2 1,0 1 0,-1-1-1,-1 0 1,0 0-1,6-15 1,-11 22-85,1 0 0,-1 0-1,0 0 1,0-1 0,0 1 0,-1 0 0,0 0 0,0 0 0,0-1 0,0 1 0,0 0 0,-1 0 0,0 0 0,0 0 0,0 0-1,0 0 1,-1 0 0,1 0 0,-1 0 0,0 0 0,0 1 0,-1-1 0,1 1 0,-1-1 0,1 1 0,-1 0 0,0 0-1,-1 0 1,1 1 0,0-1 0,-1 1 0,1 0 0,-1 0 0,-7-3 0,6 2-16,1 1-1,-1 0 1,0 0-1,0 1 1,1 0 0,-1 0-1,0 0 1,0 0-1,0 1 1,0-1 0,0 1-1,0 1 1,0-1-1,0 1 1,0 0 0,-7 2-1,6-1-3,0 1-1,1-1 1,-1 2-1,0-1 1,1 1 0,0-1-1,0 1 1,0 1-1,0-1 1,1 1-1,-6 7 1,2-2-2,1 1 0,0 0 0,1 1 0,1-1-1,0 1 1,0 0 0,1 0 0,0 1 0,1-1 0,1 1 0,0 0 0,0 15 0,2-20-10,1-1 0,-1 0 0,2 0 0,-1 0 0,1 0 0,0 0 0,0 0 0,1 0 0,0 0 0,0-1-1,1 1 1,-1-1 0,6 6 0,-2-4 11,0 0-1,0 0 0,1-1 0,0 0 0,1 0 0,-1-1 0,1 0 0,15 7 0,-14-8-42,1 0 0,1-1 0,-1 0 0,1 0 0,-1-1-1,1-1 1,0 0 0,0-1 0,0 0 0,0-1 0,1 0-1,-1 0 1,0-2 0,0 0 0,0 0 0,16-6 0,-7-1-1268,-1-1 1,25-17 0,-16 9-1312</inkml:trace>
  <inkml:trace contextRef="#ctx0" brushRef="#br0" timeOffset="4663.78">3636 663 4578,'1'-4'248,"-1"0"0,0-1 0,0 1 0,-1 0 0,1 0 0,-1 0 0,0 0 0,0 0 0,0 0 0,0 1 0,-1-1 0,0 0 0,0 0 0,0 1 0,0-1 0,0 1 0,-1 0 0,-3-5 0,3 6-168,1 0 1,-1 0-1,1 1 0,-1-1 1,1 1-1,-1 0 0,0-1 1,0 1-1,0 0 0,0 0 0,1 1 1,-1-1-1,0 1 0,0 0 1,0-1-1,-1 1 0,1 0 1,0 1-1,0-1 0,0 0 1,0 1-1,1 0 0,-1 0 1,0 0-1,0 0 0,-3 2 1,-2 1-25,-1 1 0,1 0 0,1 0 1,-1 1-1,1 0 0,0 0 0,0 1 1,1 0-1,0 0 0,0 1 0,0 0 1,1 0-1,1 0 0,-7 15 0,8-16-47,0 0 0,0 0 0,1 0 0,0 0 0,1 1 0,0-1 0,0 1 0,0-1 0,1 1 0,0 0 0,1-1 0,-1 1 0,2-1 0,-1 1 0,1-1 0,0 0-1,0 0 1,7 13 0,-5-15-56,0 1-1,0-1 1,1 0-1,0 0 1,0-1-1,0 1 1,1-1-1,-1 0 1,1-1-1,0 1 1,0-1 0,0 0-1,1-1 1,-1 1-1,1-1 1,-1-1-1,1 1 1,0-1-1,12 1 1,-8-3-646,1-1 1,-1 0 0,0 0-1,0-1 1,15-6 0,4-5-1795</inkml:trace>
  <inkml:trace contextRef="#ctx0" brushRef="#br0" timeOffset="5944.54">3933 606 5122,'0'-1'164,"0"0"0,1-1 0,-1 1 0,0 0 0,0-1 0,-1 1-1,1 0 1,0 0 0,0 0 0,-1-1 0,1 1 0,0 0 0,-1 0-1,1 0 1,-1-1 0,0 1 0,1 0 0,-1 0 0,0 0 0,0 0-1,1 0 1,-1 1 0,0-1 0,-1-1 0,0 2-57,1-1 0,0 1 0,-1 0 1,1 0-1,-1 0 0,1 0 0,-1 0 0,1 0 1,0 0-1,-1 0 0,1 1 0,0-1 0,-1 1 0,1-1 1,0 1-1,-1-1 0,-1 2 0,-6 4 25,-1 0 0,2 1 0,-1-1 0,-10 12 0,13-11-97,-1 0 1,2 1-1,-1-1 0,1 1 0,0 0 1,0 1-1,1-1 0,1 1 1,-1 0-1,1 0 0,1 0 0,0 0 1,0 1-1,0-1 0,2 0 1,-1 1-1,2 15 0,-1-18-33,1 0 0,0-1 0,1 1 0,-1-1 0,1 1 0,1-1 0,-1 0 0,1 1 0,0-1 0,1-1 0,-1 1 0,1 0-1,0-1 1,0 0 0,1 0 0,0 0 0,0 0 0,0-1 0,0 0 0,1 0 0,0 0 0,-1-1 0,1 0 0,1 0 0,8 3 0,-8-4-2,0 1 0,1-2 0,-1 1 0,1-1 0,0 0 0,0-1 0,-1 1 0,1-2 0,0 1 0,-1-1 0,1 0 0,0-1 1,-1 0-1,1 0 0,11-5 0,-8 1 2,1 0 0,-1-1 1,0-1-1,0 0 0,-1 0 0,0-1 1,-1 0-1,13-15 0,-8 4 8,0 1 0,-1-1 0,-1-1 1,18-42-1,-17 39 9,-9 26-17,-1 14-37,-2 34 39,-1-32 2,1 1 1,0-1-1,5 25 0,-5-39-5,0 1 0,0-1 0,1 0-1,-1 0 1,1 0 0,0-1 0,0 1 0,0 0 0,1-1-1,-1 1 1,1-1 0,0 0 0,0 0 0,0 0 0,0 0-1,1 0 1,-1-1 0,1 1 0,5 2 0,0-2-2,0 0-1,1 0 1,-1-1 0,0-1 0,1 0-1,-1 0 1,1 0 0,-1-1 0,1-1-1,-1 0 1,0 0 0,1-1 0,-1 0-1,0 0 1,0-1 0,0 0 0,0-1-1,0 0 1,-1 0 0,0-1 0,0 0 0,0-1-1,-1 0 1,1 0 0,-1 0 0,-1-1-1,12-14 1,-9 9 2,-2 3-5,-1 1 1,-1 0-1,10-19 1,-14 22 8,-2 8 6,-5 14 5,6-17-16,-2 13-1,0 1 1,0 0-1,1 0 1,1 16-1,0-27 1,1 1 0,-1-1 0,1 1 0,0-1 0,0 1-1,0-1 1,0 0 0,0 0 0,1 1 0,-1-1 0,1 0 0,0 0 0,0-1-1,0 1 1,0 0 0,1-1 0,-1 1 0,1-1 0,-1 0 0,1 0 0,0 0 0,6 3-1,-6-4 2,1 0 0,-1 0 0,1 0 0,0-1 0,0 1-1,-1-1 1,1 0 0,0-1 0,0 1 0,-1-1 0,1 1-1,0-1 1,-1 0 0,1 0 0,4-3 0,4-1 2,0 0 0,-1-1 1,13-8-1,-16 7-1,1 0-1,-1 0 1,0-1-1,0 0 1,-1 0 0,0-1-1,-1 0 1,0 0-1,0-1 1,-1 0-1,-1 0 1,1 0 0,-1 0-1,-1-1 1,0 1-1,-1-1 1,0 0 0,1-17-1,-1 8 3,-2 0 1,-1 0-1,0 0 0,-1 0 0,-1 0 0,-1 0 1,-1 1-1,-1 0 0,-10-25 0,15 41-4,0 0 0,-1 0 0,1 1 0,-1-1 0,1 0-1,-1 1 1,0 0 0,1-1 0,-1 1 0,-1 0 0,1 0 0,0 0 0,0 0-1,-1 0 1,1 1 0,-1-1 0,0 1 0,1-1 0,-1 1 0,0 0 0,0 0-1,0 0 1,0 1 0,-3-1 0,4 1 0,-1 0 1,0 0-1,1 1 1,-1 0-1,0-1 0,1 1 1,-1 0-1,1 0 1,-1 1-1,1-1 1,0 0-1,0 1 0,-1-1 1,1 1-1,0 0 1,0 0-1,0 0 0,1 0 1,-1 0-1,0 0 1,1 0-1,-1 1 0,1-1 1,0 1-1,0-1 1,-1 4-1,0-2-4,1 1 0,0 1 0,0-1 0,0 0 0,0 0 0,1 0 0,0 0 0,0 1 0,0-1 0,1 0 0,0 0 0,0 0 0,0 0 0,0 1 0,4 6 1,-4-8-4,1-1 1,0 1-1,0 0 1,0 0 0,0-1-1,0 1 1,1-1 0,0 0-1,0 0 1,0 0 0,0 0-1,0 0 1,0 0 0,1-1-1,-1 0 1,1 0 0,0 0-1,6 3 1,-7-5-6,0 0 0,0 0 0,0 0-1,0 0 1,0 0 0,0-1 0,0 1 0,0-1 0,0 0 0,0 0-1,0 0 1,0 0 0,4-3 0,32-22-130,-7-14 158,-29 35-14,0 0 1,0 0 0,1 0 0,0 0-1,0 1 1,0 0 0,1-1-1,0 2 1,6-6 0,-6 7 1,0-1 1,-1 1 0,1 0-1,0 1 1,0-1 0,1 1-1,-1 0 1,0 0 0,8 0 0,-11 1-4,0 1 1,0 0 0,1-1 0,-1 1-1,-1 0 1,1 0 0,0 0 0,0 0-1,0 0 1,0 0 0,-1 0 0,1 1-1,0-1 1,-1 1 0,0-1 0,1 1-1,-1 0 1,0 0 0,0-1 0,1 1-1,-1 0 1,-1 0 0,1 0 0,0 0-1,0 0 1,-1 0 0,1 3 0,3 13 3,-1 0 0,-1 1 0,-1-1 1,-1 1-1,0 0 0,-6 35 1,3-26 7,-3-7 9,56-141 212,-43 107-222,1 1-1,0 0 0,0 0 0,1 1 0,16-16 1,-21 23-13,1 1 0,-1 0-1,1 0 1,0 0 0,0 0 0,0 1 0,0 0 0,0 0 0,0 0 0,1 0 0,-1 1 0,0 0 0,1 0 0,-1 1 0,1 0 0,0 0 0,6 0-1,-6 1 2,0 0-1,0 0 1,-1 1-1,1-1 1,-1 1-1,1 1 1,-1-1-1,0 1 0,0 0 1,0 0-1,0 0 1,0 0-1,-1 1 1,0 0-1,1 0 0,-2 0 1,1 1-1,0-1 1,-1 1-1,0 0 1,4 8-1,-1-2 0,-1 0 0,-1 1 0,0 0 0,-1-1 1,0 2-1,0-1 0,-1 0 0,-1 0 0,0 13 0,-1-24 1,0 0 1,0 0-1,0 0 0,0 0 1,0-1-1,0 1 0,1 0 0,-1 0 1,0 0-1,1 0 0,-1-1 1,0 1-1,1 0 0,-1 0 1,1-1-1,-1 1 0,1 0 0,-1-1 1,1 1-1,0-1 0,-1 1 1,2 0-1,3-2-577,-7-8-1366,-3-13-2112,-6 8-371</inkml:trace>
  <inkml:trace contextRef="#ctx0" brushRef="#br0" timeOffset="6575.5">4575 454 3602,'14'-6'1589,"5"-2"-166,-19 8-1403,0 0 0,0 0 0,0 0-1,0-1 1,0 1 0,0 0 0,0 0 0,0 0 0,0 0 0,1 0 0,-1 0 0,0 0 0,0-1 0,0 1 0,0 0 0,0 0 0,0 0 0,0 0 0,1 0 0,-1 0 0,0 0 0,0 0 0,0 0-1,0 0 1,0 0 0,1 0 0,-1 0 0,0 0 0,0 0 0,0 0 0,0 0 0,0 0 0,1 0 0,-1 0 0,0 0 0,0 0 0,0 0 0,0 0 0,0 0 0,0 0 0,1 0 0,-1 0 0,0 0-1,0 0 1,0 0 0,0 1 0,0-1 0,0 0 0,0 0 0,1 0 0,-1 0 0,0 0 0,0 0 0,0 0 0,0 1 0,0-1 0,0 0 0,0 0 0,0 0 0,0 0 0,0 0 0,0 1 0,0-1-1,0 0 1,0 0 0,0 0 0,-16 74 413,12-51-2923,3-11 247</inkml:trace>
  <inkml:trace contextRef="#ctx0" brushRef="#br0" timeOffset="6967">4402 217 4690,'-20'0'2129,"13"4"-960,-4-1-193,6-2-256,5-2-191,2 1-257,0 0-80,-1 0-160,-1-2-64,4 4-432,-1 4-305,1 1-607,12 4-1874</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4:22.064"/>
    </inkml:context>
    <inkml:brush xml:id="br0">
      <inkml:brushProperty name="width" value="0.1" units="cm"/>
      <inkml:brushProperty name="height" value="0.1" units="cm"/>
      <inkml:brushProperty name="color" value="#0000FF"/>
    </inkml:brush>
  </inkml:definitions>
  <inkml:trace contextRef="#ctx0" brushRef="#br0">94 381 5619,'-7'-4'435,"0"0"0,0-1 0,1 0 1,-1 0-1,1-1 0,0 0 0,0 0 1,1 0-1,0-1 0,-9-13 0,12 16-347,0 0 1,-1-1-1,1 1 0,1-1 0,-1 0 0,1 1 0,0-1 0,0 0 0,0 0 0,0 0 0,1 0 0,0 0 1,0 0-1,0 1 0,1-1 0,0 0 0,0 0 0,0 0 0,3-8 0,5-2 3,1 0-1,0 0 1,1 1-1,1 0 1,0 1-1,0 0 1,2 1-1,-1 1 1,2 0-1,-1 0 1,1 2-1,19-9 1,-31 16-82,1 0 0,0 0 0,0 0 0,0 1 0,0 0 0,0 0 0,0 0 0,0 0-1,0 1 1,0-1 0,0 1 0,1 0 0,-1 0 0,0 1 0,0-1 0,0 1 0,7 2 0,-7-1-2,0 0-1,-1 1 0,1-1 1,-1 1-1,0 0 0,0 0 1,0 0-1,0 1 0,0-1 1,-1 0-1,1 1 0,-1 0 1,0 0-1,0 0 1,0 0-1,2 7 0,3 16 9,-1-1 0,-1 1 1,-1 1-1,-1-1 0,-2 0 0,-2 35 0,1-22 11,9 78 0,-8-111-25,0 0 0,1 0 1,0 1-1,0-1 0,1-1 1,0 1-1,0 0 0,1-1 1,0 1-1,0-1 0,0 0 1,1 0-1,0-1 0,10 10 1,-11-12-4,1 0 0,0 0 0,1 0-1,-1-1 1,0 1 0,1-1 0,-1 0 0,1-1 0,0 1 0,-1-1 0,1 0 0,0-1 0,0 0 0,0 1 0,-1-2 0,1 1 0,0-1-1,0 0 1,6-2 0,0 0 10,-1-1-1,0-1 1,0 0-1,0 0 1,0-1-1,-1 0 0,0-1 1,0 0-1,-1-1 1,0 0-1,-1 0 1,1-1-1,-1 0 1,-1-1-1,0 1 0,10-20 1,-4 5 0,-1-1 0,-1 0-1,-1-1 1,-2 0 0,-1-1 0,6-37 0,1-56 16,-13 104-12,-1 0 1,-1 0-1,0 1 1,-1-1-1,-6-24 0,8 40-8,0 0-1,0 0 1,0 1-1,0-1 1,0 0-1,0 0 0,0 0 1,0 0-1,0 0 1,0 0-1,-1 0 1,1 0-1,0 0 1,0 0-1,0 0 0,0 0 1,0 0-1,0 0 1,0 0-1,0 0 1,0 0-1,0 0 0,0 0 1,-1 0-1,1 0 1,0 0-1,0 0 1,0 0-1,0 0 0,0 0 1,0 0-1,0 0 1,0 0-1,0 0 1,0 0-1,0-1 1,0 1-1,0 0 0,-1 0 1,1 0-1,0 0 1,0 0-1,0 0 1,0 0-1,0 0 0,0 0 1,0 0-1,0 0 1,0 0-1,0 0 1,0-1-1,0 1 1,0 0-1,0 0 0,0 0 1,0 0-1,0 0 1,0 0-1,0 0 1,0 0-1,0 0 0,0 0 1,-2 10 53,-2 19-53,4-26 23,-19 161 296,-8 101-78,-27 338-80,46-544-162,-3 0 0,-32 97-1,36-136-1,-1-1 0,-1 0-1,0 0 1,-1-1 0,-1 0-1,-1-1 1,-1 0 0,0-1-1,-1-1 1,0 0 0,-21 16-1,29-26 7,0-1-1,0 0 1,-1 0-1,0-1 1,1 0 0,-1 0-1,0 0 1,0-1-1,-1 0 1,1 0-1,0-1 1,-1 0 0,1 0-1,-1-1 1,1 0-1,-1 0 1,1-1-1,-1 0 1,1 0-1,-1-1 1,1 0 0,0 0-1,0-1 1,0 1-1,0-2 1,1 1-1,-1-1 1,1 0 0,0 0-1,-6-6 1,-1 0 9,1-1 1,0-1-1,1 0 1,1 0 0,-1-1-1,2-1 1,0 0-1,1 0 1,0 0-1,1-1 1,1 0 0,-8-30-1,9 27-8,2 0-1,0 0 1,1 0 0,1 0-1,1 0 1,1 0 0,3-27-1,-3 39-57,0 0-1,1 0 1,-1 0-1,1 0 1,0 1-1,1-1 1,-1 1-1,1-1 1,0 1-1,1 0 1,-1 0-1,1 0 1,0 0 0,0 1-1,1 0 1,-1 0-1,1 0 1,0 0-1,0 1 1,0-1-1,0 1 1,1 1-1,-1-1 1,1 1-1,0 0 1,7-2-1,32-5-2098,0 1-1,48-1 1,-47 11-1058</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4:42.512"/>
    </inkml:context>
    <inkml:brush xml:id="br0">
      <inkml:brushProperty name="width" value="0.1" units="cm"/>
      <inkml:brushProperty name="height" value="0.1" units="cm"/>
      <inkml:brushProperty name="color" value="#0000FF"/>
    </inkml:brush>
  </inkml:definitions>
  <inkml:trace contextRef="#ctx0" brushRef="#br0">1139 336 4562,'-2'-11'3499,"0"2"-18,-2 22-2049,-27 96-70,21-80-1257,1-1 0,2 2 0,-6 43 0,9-17-2,2-1-1,3 1 1,9 61-1,-6-88-82,1-1 0,1 0-1,2-1 1,1 1 0,1-2 0,1 1 0,27 45-1,-31-63-12,0-1 1,1 1-1,-1-2 0,2 1 0,-1-1 0,1-1 0,0 1 0,0-1 0,1-1 0,0 0 1,0 0-1,0-1 0,0 0 0,21 4 0,-25-7-2,0 0 0,0-1-1,0 0 1,0 0 0,0 0 0,0-1-1,1 0 1,-1 0 0,7-2 0,57-22 50,-36 12-35,-14 6-20,1-1 1,-1-1-1,-1-1 1,0-1-1,21-15 0,-13 6-5,-2-1-1,0-1 0,-2-1 0,31-39 0,-43 45 10,-1-1-1,-1 0 1,0-1 0,-1 0-1,-1 0 1,6-32 0,6-14 7,-7 27-5,-3-1 0,-1-1 0,-2 1-1,-1-1 1,-3 0 0,-2-42-1,2 16 4,0 46-3,-1 1 0,-1-1 0,-1 1 1,-1 0-1,-6-29 0,5 36 32,-1 1 0,0 0 0,-10-19 0,11 31-12,1 0 1,-1 0-1,1 0 0,-1 0 0,1 1 1,0-1-1,0 1 0,0-1 1,0 1-1,0 0 0,-2 2 1,-21 15 188,14-13-1066,13-3 397</inkml:trace>
  <inkml:trace contextRef="#ctx0" brushRef="#br0" timeOffset="971.22">2361 68 4434,'-11'7'5479,"11"-7"-5251,0 1 0,-1 0 1,-7 26 262,8-25-426,-1 3 3,-1 1 0,2 0 0,-1-1-1,1 1 1,0 0 0,0 0 0,0-1-1,1 1 1,2 10 0,-2-13-60,0 0-1,0-1 1,0 1 0,0-1 0,0 1 0,1-1 0,-1 1 0,1-1 0,-1 0 0,1 0 0,0 1-1,0-1 1,0-1 0,0 1 0,0 0 0,1 0 0,-1-1 0,0 1 0,1-1 0,-1 0 0,4 1-1,1 1-2,1 0-1,-1-1 1,0 0-1,1-1 1,0 0-1,-1 0 1,1 0-1,0-1 1,0 0-1,-1-1 0,12-1 1,-3-3 152,-21 17-69,-1 0-1,0 0 1,-1-1-1,0 0 1,-1 0-1,-12 13 1,-10 16 150,15-20-54,8-9-1203,24-23-2761,2 1 1363</inkml:trace>
  <inkml:trace contextRef="#ctx0" brushRef="#br0" timeOffset="1552.45">2594 0 3137,'-2'0'312,"0"0"0,0 0 0,0 0 0,0 1 0,0-1 0,0 1 0,0-1 0,0 1 0,1-1 0,-1 1 0,0 0 0,0 0 0,1 0 0,-1 0 0,0 0 0,-1 2 0,2-1-181,-1-1 0,1 1 0,0 0 0,0 0 0,0-1 0,0 1 0,0 0 0,0 0 0,0 0 0,0 0 0,1 0 0,-1 0 0,1 3 0,-1-2-87,1 1 0,0-1 0,0 1 0,0-1 0,1 1 0,-1-1 0,1 0 0,0 1 0,0-1 0,0 1 0,0-1 0,1 0 0,-1 0 0,1 0 0,0 0-1,0 0 1,3 4 0,2-1-32,-1 1-1,1-1 1,1-1-1,-1 1 1,1-1 0,0-1-1,0 1 1,0-1-1,1-1 1,0 0-1,-1 0 1,1 0-1,0-1 1,0-1-1,0 1 1,1-1-1,-1-1 1,0 0-1,0 0 1,0-1-1,16-3 1,-8 4 19,-17 0-27,1 0 1,-1 0-1,0 1 0,0-1 0,1 0 0,-1 1 1,0-1-1,0 0 0,0 1 0,1-1 0,-1 0 0,0 1 1,0-1-1,0 0 0,0 1 0,0-1 0,0 1 1,0-1-1,0 0 0,0 1 0,0-1 0,0 1 0,0-1 1,0 0-1,0 1 0,0-1 0,0 1 0,-19 36 236,17-34-231,-75 132 517,58-104-351,-14 35-1,1-4-80,32-60-167,2-4-830,5-10-2003,0-2-7</inkml:trace>
  <inkml:trace contextRef="#ctx0" brushRef="#br0" timeOffset="2466.91">239 93 4546,'9'-7'3900,"-9"10"-3718,0 4-68,-1 0 1,0 0-1,-1 0 1,0 0-1,0 0 0,0 0 1,-1 0-1,0-1 1,0 1-1,0-1 1,-1 0-1,-7 9 0,-8 8 1,-38 36 1,36-40-31,1 0-56,0-2-1,-29 18 1,49-34-24,0-1 1,-1 0-1,1 1 1,-1-1-1,1 1 0,0-1 1,-1 0-1,1 1 1,-1-1-1,1 0 1,-1 1-1,0-1 1,1 0-1,-1 0 0,1 1 1,-1-1-1,1 0 1,-1 0-1,0 0 1,1 0-1,-1 0 1,1 0-1,-1 0 1,1 0-1,-1 0 0,0 0 1,1 0-1,-1 0 1,1-1-1,-1 1 1,1 0-1,-1 0 1,0-1-1,1 1 0,-1 0 1,1-1-1,-1 1 1,1 0-1,0-1 1,-1 1-1,1-1 1,-1 1-1,1 0 0,0-1 1,-1 1-1,1-1 1,0 1-1,0-1 1,-1 0-1,1 1 1,0-1-1,0 1 0,0-1 1,0 1-1,-1-1 1,1 0-1,0 1 1,0-1-1,0 1 1,0-1-1,1 0 0,-1-3 16,0 1-1,0 0 1,0 0-1,0 0 1,1-1-1,0 1 1,0 0-1,0 0 1,0 0-1,2-3 1,-3 4-21,1 0 0,0 1 0,0-1 1,0 1-1,1 0 0,-1-1 0,0 1 1,0 0-1,1 0 0,-1-1 0,1 1 1,-1 0-1,1 1 0,-1-1 0,1 0 1,0 0-1,-1 1 0,1-1 0,0 1 1,0-1-1,-1 1 0,1 0 0,3-1 1,-1 2 5,1 0 1,-1 0 0,0 1 0,0 0 0,1-1 0,-1 1 0,-1 0 0,1 1 0,5 3-1,105 80 18,-113-85-177,1 0-1,-1-1 0,1 1 0,-1-1 0,1 0 0,0 1 0,-1-1 0,1 0 0,0 0 1,-1 0-1,1 0 0,0 0 0,-1 0 0,1-1 0,0 1 0,-1 0 0,1-1 0,-1 1 0,1-1 1,-1 0-1,1 0 0,-1 1 0,1-1 0,-1 0 0,0 0 0,1 0 0,-1 0 0,0-1 1,2-1-1,-1 1-253,14-10-3747</inkml:trace>
  <inkml:trace contextRef="#ctx0" brushRef="#br0" timeOffset="3000.44">570 146 1729,'-4'6'5730,"-4"16"-4452,1-1-1000,3-13-179,0-1-1,0-1 1,-1 1 0,0 0 0,0-1 0,-1 0 0,1 0-1,-1-1 1,-9 6 0,-6 4 172,-35 17 1,25-15-141,31-17-129,-1 1 0,1-1 1,0 0-1,-1 1 0,1-1 0,0 0 0,-1 1 1,1-1-1,0 0 0,-1 0 0,1 0 1,-1 1-1,1-1 0,0 0 0,-1 0 0,1 0 1,-1 0-1,1 0 0,-1 0 0,1 0 1,0 0-1,-1 0 0,1 0 0,-1 0 0,1 0 1,-1 0-1,1 0 0,0 0 0,-1-1 0,1 1 1,-1 0-1,4-13 123,18-15 47,-19 26-172,1 1 0,-1-1 0,1 1 0,-1 0 0,1-1-1,0 1 1,0 0 0,0 1 0,-1-1 0,1 0 0,0 1 0,0-1 0,0 1 0,0 0 0,0 0-1,0 0 1,0 1 0,0-1 0,0 1 0,-1 0 0,1-1 0,0 1 0,0 0 0,0 1 0,-1-1-1,1 0 1,-1 1 0,4 2 0,4 5-1,0 0 0,-1 0 0,0 1 0,-1 0 0,9 14 0,15 17-3,-31-40-1,-1-1 0,1 1 0,-1-1-1,1 1 1,0-1 0,-1 1 0,1-1 0,0 0 0,-1 1 0,1-1 0,0 0 0,0 0 0,-1 0 0,1 1 0,0-1 0,0 0 0,-1 0 0,1 0 0,0 0-1,0 0 1,-1 0 0,1 0 0,0-1 0,0 1 0,-1 0 0,1 0 0,0-1 0,0 1 0,-1 0 0,2-1 0,20-18-1421,-11 9-275,-2 3-589</inkml:trace>
  <inkml:trace contextRef="#ctx0" brushRef="#br0" timeOffset="3551.23">788 484 5795,'2'6'2401,"0"-9"-1665,0 3-320,-1-2-176,-2 2-224,6 0-16,-3 2-368,0 7-976</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4:39.379"/>
    </inkml:context>
    <inkml:brush xml:id="br0">
      <inkml:brushProperty name="width" value="0.1" units="cm"/>
      <inkml:brushProperty name="height" value="0.1" units="cm"/>
      <inkml:brushProperty name="color" value="#0000FF"/>
    </inkml:brush>
  </inkml:definitions>
  <inkml:trace contextRef="#ctx0" brushRef="#br0">1 799 6067,'4'-12'191,"2"0"0,0 0 0,0 1 1,1 0-1,0 0 0,1 1 0,0 0 0,1 0 1,0 1-1,1 0 0,18-13 0,-26 20-150,0 1 0,0-1 0,0 1 0,0 0-1,0 0 1,0 0 0,0 0 0,0 0 0,5-1 0,-7 2-19,1 0 0,0 0 1,0 0-1,0 0 1,-1 0-1,1 0 1,0 0-1,0 0 0,0 0 1,-1 1-1,1-1 1,0 0-1,0 0 0,-1 1 1,1-1-1,0 1 1,0-1-1,-1 0 1,2 2-1,-1 0 20,1 0-1,-1 0 1,0 0-1,0 0 1,0 0 0,-1 0-1,1 0 1,0 0 0,-1 0-1,1 1 1,-1-1-1,0 0 1,0 0 0,0 1-1,0-1 1,0 0 0,-1 4-1,-3 20 242,-2 1 1,-14 39-1,11-40-160,1 0 0,-5 37 0,11-48-78,1 1 0,0 0 0,1 0 0,1-1 1,0 1-1,5 17 0,-5-28-35,0 0 0,0-1 1,1 1-1,-1 0 1,1-1-1,0 0 1,1 1-1,-1-1 1,1 0-1,0 0 0,0-1 1,0 1-1,0 0 1,1-1-1,-1 0 1,1 0-1,0 0 1,0 0-1,0-1 0,0 1 1,0-1-1,1 0 1,-1 0-1,6 1 1,-4-2-8,0 0 1,1 0-1,-1 0 0,0-1 1,1 0-1,-1 0 1,0 0-1,1-1 0,-1 0 1,0 0-1,1-1 1,9-3-1,-7 0 6,1 0 0,-1 0 0,0 0 0,-1-1 0,1 0 0,-1-1 0,7-8 0,10-12 18,-2 0 1,-2-2-1,27-46 0,-38 60-26,15-32 27,35-90 0,-46 103-17,-6 18 14,-1 3-19,-7 13-3,0 0 0,0 0 0,-1 0 0,1 0 0,0 0 0,0 0 0,0 0 0,0 0 0,0 0 0,0 0 0,0 0 0,0-1 0,0 1 0,0 0-1,0 0 1,0 0 0,0 0 0,0 0 0,0 0 0,-1 0 0,1 0 0,0 0 0,0 0 0,0 0 0,0 0 0,0 0 0,0 0 0,0 0 0,0-1 0,-1 4 17,0-1 0,0 1 0,0 0 0,0-1 0,1 1 0,-1 0 0,1-1 0,-1 1 0,1 0 0,0 0 0,1 3 0,-2 9 47,-3 15-13,2 1 0,0-1 0,3 1 1,0 0-1,2-1 0,10 47 0,-11-70-56,0 1 1,1-1 0,0 1-1,0-1 1,1 0-1,0 0 1,0-1 0,0 1-1,1-1 1,0 0-1,7 7 1,-9-11 0,-1 0 0,0 0 1,0 0-1,1-1 0,-1 1 0,1-1 1,-1 0-1,1 1 0,0-1 0,-1-1 0,1 1 1,0 0-1,0-1 0,-1 1 0,1-1 1,0 0-1,0 0 0,0 0 0,0 0 0,0 0 1,0-1-1,-1 1 0,1-1 0,0 0 0,0 0 1,-1 0-1,1 0 0,-1 0 0,1-1 1,-1 1-1,1-1 0,3-2 0,6-5 6,1-1 0,-1-1 0,-1 1 0,0-2 1,0 1-1,-1-2 0,0 1 0,-2-1 0,15-27 0,-13 17 13,11-43 0,1 0 2,-21 62-22,0 1 1,1-1-1,-1 1 1,1 0 0,0 0-1,0 0 1,0 0-1,0 0 1,1 0-1,-1 1 1,1-1-1,0 1 1,-1 0-1,1-1 1,0 1-1,1 1 1,-1-1-1,0 0 1,0 1-1,1-1 1,-1 1-1,1 0 1,-1 0-1,1 1 1,-1-1-1,1 1 1,0 0-1,-1 0 1,1 0-1,0 0 1,-1 0-1,1 1 1,-1 0 0,7 1-1,-2 1 0,0 0 0,0 0 1,0 0-1,0 1 0,-1 1 0,1-1 0,-1 1 0,0 0 1,-1 1-1,1 0 0,-1 0 0,0 0 0,8 11 1,-9-9 4,-1 0 1,1 0 0,-1 1-1,-1 0 1,0-1 0,0 1 0,0 1-1,-1-1 1,-1 0 0,0 0 0,0 1-1,0-1 1,-1 0 0,-3 19 0,4-19 27,1-12 2,3-19-33,-4 14 1,1 0 0,-1 1 1,1-1-1,1 1 1,-1-1-1,1 1 1,1 0-1,-1 0 0,1 0 1,0 0-1,1 0 1,0 1-1,0 0 1,8-7-1,-5 4-4,0 1 1,0 1-1,1 0 0,0 0 1,1 0-1,-1 1 0,1 1 1,0 0-1,19-7 0,-26 11 1,-1 0-1,1 0 0,0 1 0,0-1 1,0 1-1,0 0 0,0 0 1,0 0-1,0 0 0,-1 0 1,1 0-1,0 1 0,0 0 1,0-1-1,0 1 0,-1 0 0,5 2 1,-5-1 2,0 0 0,0-1 0,0 1-1,0 0 1,-1 0 0,1 0 0,-1 0 0,1 1 0,-1-1 0,0 0 0,0 1 0,0-1 0,0 0 0,0 1 0,0-1 0,0 4 0,0 10 11,1 0 0,-2 0 1,0 0-1,-1 0 0,-4 19 1,2-7 9,2-18-9,0 1 0,1-1-1,2 18 1,-2-24-9,1 0-1,0-1 1,0 1-1,0 0 1,1-1-1,-1 0 1,1 1 0,0-1-1,0 0 1,0 0-1,0 0 1,0 0 0,1 0-1,2 2 1,-3-3-2,-1-1-1,1 0 1,-1 0 0,1 0 0,0 0 0,-1 0 0,1-1 0,0 1-1,0-1 1,-1 1 0,1-1 0,0 1 0,0-1 0,0 0 0,0 0-1,0 0 1,-1 0 0,4 0 0,0-1 4,-1 0-1,0 0 1,1-1-1,-1 0 1,0 1-1,0-1 1,7-5-1,-4 2 3,0 0-1,0-1 0,-1 0 1,1 0-1,-1-1 0,-1 1 0,1-1 1,5-10-1,-3 3-5,0 0 0,-1-1 0,-1 1 0,0-1 0,-1-1 0,-1 1 0,0-1 0,-1 0 0,-1 1 0,1-29 0,-3 35-5,0-9 20,0 18-16,0 0 0,0-1 1,0 1-1,0 0 0,0 0 0,0 0 0,0 0 0,0-1 0,0 1 0,0 0 0,0 0 0,0 0 0,0 0 0,0-1 0,0 1 0,0 0 0,0 0 0,0 0 0,-1 0 0,1 0 0,0-1 0,0 1 1,0 0-1,0 0 0,0 0 0,0 0 0,0 0 0,-1 0 0,1-1 0,0 1 0,0 0 0,0 0 0,0 0 0,-1 0 0,1 0 0,0 0 0,0 0 0,0 0 0,0 0 0,0 0 0,-1 0 0,1 0 1,0 0-1,0 0 0,0 0 0,-1 0 0,1 0 0,0 0 0,0 0 0,0 0 0,0 0 0,0 0 0,-1 0 0,1 0 0,0 0 0,0 1 0,0-1 0,0 0 0,0 0 0,-1 0 0,1 0 1,0 0-1,0 0 0,0 1 0,0-1 0,-1 1-2,1 0 0,0 0 0,0 0 0,0 1 0,-1-1 0,1 0 0,0 0 0,1 0 0,-1 0 0,0 0 0,0 0 0,0 1 0,1-1 0,-1 0 0,0 0 0,1 0 0,-1 0 0,1 0 0,0 1 0,2 4-4,0 10 26,-1 1 0,0-1 0,-1 0 0,-1 1 0,-2 16-1,1-15 2,1 0 0,0 1 0,5 27 0,-4-40-81,1-18-3401,-1 9 2540,0-13-4049</inkml:trace>
  <inkml:trace contextRef="#ctx0" brushRef="#br0" timeOffset="421.99">1722 435 4162,'6'11'0,"10"3"-512</inkml:trace>
  <inkml:trace contextRef="#ctx0" brushRef="#br0" timeOffset="1178.9">2122 655 4626,'-4'-3'215,"-1"0"-1,0 0 1,0 0 0,0 1-1,0-1 1,0 1-1,0 0 1,-1 1 0,1-1-1,-1 1 1,1 0 0,-1 1-1,0-1 1,1 1-1,-1 0 1,0 0 0,1 1-1,-1 0 1,1 0 0,-1 0-1,1 1 1,-1 0-1,1 0 1,0 0 0,0 0-1,0 1 1,0 0-1,0 0 1,1 0 0,-1 1-1,-5 5 1,1-1-134,1 1-1,-1 1 1,2 0-1,-1 0 1,1 0-1,1 1 1,0 0-1,0 0 1,1 0 0,0 1-1,1 0 1,1 0-1,-3 16 1,4-21-73,2 0 0,-1 1 0,1-1 0,0 1 0,0-1 0,1 0 0,0 1 0,0-1 0,1 0 0,0 0 0,0 0 0,1 0 0,0 0 0,0 0 0,0-1 0,1 1 0,0-1 0,1 0 0,-1 0 0,1-1 0,0 1 0,0-1 0,1 0 0,0 0 0,-1-1 0,2 0 0,-1 0 0,0 0 0,1-1 0,0 0 0,-1 0 0,1-1 0,1 1 0,7 0 0,-6-1-10,0-1-1,0 0 1,0-1-1,0 0 1,0 0 0,0-1-1,0 0 1,0-1 0,0 0-1,-1 0 1,1-1-1,16-7 1,-18 6 4,0 0 0,-1-1 0,0 0 0,0 0 1,0-1-1,0 0 0,-1 0 0,0 0 0,0 0 0,0-1 0,-1 0 0,0 0 0,-1 0 0,1 0 0,2-10 1,-2 6-2,0-1 1,-1 1-1,-1-1 1,1 1-1,-2-1 1,0 0-1,0 0 1,-1 0-1,0 0 1,-1 0-1,-1 0 1,0 1-1,0-1 1,-1 1-1,-8-19 1,11 29-1,0-1 0,-1 1 0,1-1 0,-1 1 0,0 0 1,1-1-1,-1 1 0,0 0 0,0-1 0,0 1 0,0 0 0,0 0 1,0 0-1,0 0 0,0 0 0,0 0 0,0 0 0,-1 0 1,1 0-1,0 1 0,-1-1 0,1 0 0,-1 1 0,1-1 1,-1 1-1,1 0 0,-1-1 0,1 1 0,-1 0 0,1 0 0,-1 0 1,1 0-1,-1 0 0,1 0 0,-1 1 0,1-1 0,-1 0 1,1 1-1,-1-1 0,1 1 0,0 0 0,-2 0 0,0 1-1,0 0 0,0 1 1,0-1-1,0 1 0,0-1 0,1 1 0,-1 0 0,1 0 0,0 0 0,0 0 0,0 1 0,0-1 0,0 1 0,1-1 0,-2 7 0,2-4-5,0-1 1,1 1-1,0-1 0,0 0 0,0 1 0,1-1 0,0 0 0,0 1 0,0-1 0,1 0 1,-1 0-1,1 0 0,0 0 0,1 0 0,-1 0 0,1 0 0,0-1 0,6 7 1,-7-8-11,1 0 1,-1-1-1,1 1 1,0-1 0,0 1-1,0-1 1,0 0 0,0 0-1,0-1 1,1 1-1,-1 0 1,0-1 0,1 0-1,-1 0 1,1 0 0,0 0-1,-1-1 1,1 1-1,0-1 1,-1 0 0,1 0-1,0-1 1,0 1 0,-1-1-1,1 1 1,-1-1-1,1 0 1,4-2 0,1-3 3,0 1 0,0-1 1,-1-1-1,0 0 0,0 0 1,-1-1-1,0 1 0,0-2 1,-1 1-1,8-14 0,25-29-10,-33 45 23,0-1 0,1 1 0,-1 1 1,1-1-1,1 1 0,-1 0 0,1 1 0,-1 0 0,12-5 0,-16 8-1,-1 1 0,1-1-1,0 0 1,0 1 0,0 0-1,0 0 1,0 0 0,0 0 0,0 0-1,0 0 1,0 1 0,0-1-1,0 1 1,0 0 0,0 0-1,0 0 1,0 1 0,-1-1-1,1 0 1,-1 1 0,1 0-1,-1 0 1,1-1 0,-1 1 0,0 1-1,0-1 1,0 0 0,0 0-1,0 1 1,2 4 0,0 0 2,0 1 0,0 0 0,-1 1 0,0-1 1,0 1-1,-1-1 0,0 1 0,0 0 0,-1 0 0,0 0 1,-1 17-1,-2 0 4,0 0-1,-12 46 1,12-58 0,6-20-3,11-27-7,-13 27 1,14-29 51,38-60 1,-44 80-50,1 1 1,0 0-1,0 1 0,2 0 1,-1 1-1,18-13 0,-25 22-2,-1 0 1,0 1-1,1-1 0,0 1 0,0 0 1,-1 0-1,1 0 0,0 1 0,1 0 1,8-2-1,-12 3 4,0 0-1,0 0 1,0 1-1,0-1 1,0 0 0,0 0-1,0 1 1,0 0 0,0-1-1,0 1 1,-1 0 0,1 0-1,0 0 1,-1 0 0,1 0-1,0 0 1,-1 0 0,1 0-1,-1 1 1,0-1 0,1 1-1,-1-1 1,0 1 0,0-1-1,0 1 1,0 0-1,0 0 1,-1-1 0,1 1-1,1 3 1,1 8 7,-1 0-1,0 0 0,-1 0 1,0 14-1,0-13 0,-1 0-1,2 0 1,4 21-1,-4-28-10,0 0 0,1-1 0,0 1 0,0-1 0,0 1 0,4 5 0,-6-11-4,0 0 0,-1 0 0,1 0 0,0 0 0,0 0 0,-1-1 0,1 1 0,0 0 0,0 0 0,0-1 0,0 1 0,0-1 1,0 1-1,0-1 0,0 1 0,1-1 0,-1 0 0,0 1 0,0-1 0,0 0 0,0 0 0,0 0 0,1 0 0,-1 0 0,0 0 0,0 0 0,0 0 1,0 0-1,1-1 0,-1 1 0,0 0 0,0-1 0,0 1 0,0-1 0,0 1 0,0-1 0,0 0 0,0 1 0,0-1 0,0 0 0,0 0 0,-1 0 0,1 1 1,1-2-1,2-3-395,0 0 0,0 0 1,-1 0-1,1-1 1,-1 1-1,0-1 0,-1 0 1,0 0-1,1 0 0,-2 0 1,1 0-1,1-9 1,2-10-2862</inkml:trace>
  <inkml:trace contextRef="#ctx0" brushRef="#br0" timeOffset="1589.9">2817 0 6371,'-9'24'4843,"-26"20"-4318,11-15-101,-43 54-103,-82 77-1,98-107-446,48-50-118,0 0 1,0 0-1,0 1 0,1 0 1,-1-1-1,1 1 1,0 0-1,0 0 1,-2 6-1,-1 11-2715</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4:37.649"/>
    </inkml:context>
    <inkml:brush xml:id="br0">
      <inkml:brushProperty name="width" value="0.1" units="cm"/>
      <inkml:brushProperty name="height" value="0.1" units="cm"/>
      <inkml:brushProperty name="color" value="#0000FF"/>
    </inkml:brush>
  </inkml:definitions>
  <inkml:trace contextRef="#ctx0" brushRef="#br0">430 145 2513,'-9'-22'1459,"4"9"-814,0 1 0,-1-1 0,-1 1 0,0 1 0,-13-18-1,17 26-517,0 0-1,0 0 0,-1 0 0,1 1 0,-1-1 1,1 1-1,-1 0 0,0 0 0,0 0 0,0 1 0,0-1 1,0 1-1,0 0 0,0 0 0,-1 0 0,1 1 1,0 0-1,0 0 0,-1 0 0,1 0 0,0 0 0,-6 2 1,-2 0-1,0 1 1,0 0-1,1 1 1,-1 0 0,1 1-1,0 0 1,1 1-1,-1 0 1,1 1 0,0 0-1,-13 12 1,11-7-17,0 0 0,1 1 0,1 0 0,0 1 0,1 0 0,0 1 0,-12 28 0,14-25-60,1 0 1,0 1-1,1-1 1,1 1-1,0 0 1,2 0-1,0 0 1,2 1-1,0-1 1,1 0-1,0 0 0,2 1 1,0-1-1,2-1 1,7 23-1,-7-30-48,1 1 0,0-1 1,1 0-1,1-1 0,0 0 0,0 0 0,1 0 0,0-1 0,1-1 0,-1 1 0,2-2 0,-1 1 0,1-1 0,0-1 0,1 0 0,-1-1 0,1 0 0,1 0 0,13 2 0,-10-3 3,1 0 0,-1-1 0,1-1 0,0 0 0,0-2 0,0 0 0,0 0 0,0-2 0,0 0-1,0-1 1,-1-1 0,1 0 0,-1-1 0,16-8 0,-14 4 4,0-1 0,-1 0 0,0-2 0,-1 0 0,0-1 0,-1 0 0,-1-1 0,0-1 0,-1 0 0,0-1 0,16-28 0,-22 31-5,0 1 0,-2-1 0,1 0 1,-1 0-1,-1 0 0,-1-1 0,0 1 1,0-1-1,-1 0 0,-1 0 0,-1 0 1,0 0-1,0 0 0,-2 0 0,1 0 1,-2 1-1,-6-23 0,3 21-10,0 0 1,0 0-1,-2 1 0,0 0 0,0 1 0,-1 0 0,-17-19 1,22 27-1,0 1 0,-1-1 0,0 1 0,0 0 0,0 0 0,0 0 0,-1 1 0,1-1 0,-1 2 0,0-1 0,0 0 0,0 1 0,0 0 0,0 1-1,-1-1 1,1 1 0,0 1 0,-1-1 0,1 1 0,-1 0 0,-8 1 0,4 2 2,0 0 0,1 0 0,-1 1 0,1 0-1,0 1 1,0 0 0,0 1 0,1 0 0,0 1 0,0 0-1,1 0 1,0 0 0,0 1 0,0 1 0,1-1-1,1 1 1,-1 0 0,1 1 0,1 0 0,-8 19-1,12-26 4,0-1 0,0 1-1,1 0 1,-1 0 0,1 0-1,0 0 1,-1-1 0,1 1 0,1 0-1,-1 0 1,0 0 0,1 0-1,0 0 1,-1-1 0,1 1-1,0 0 1,0-1 0,1 1-1,1 3 1,0-2-2,0-1-1,0 0 0,0 1 1,1-1-1,-1 0 1,1 0-1,0-1 1,0 1-1,0-1 1,0 0-1,5 2 1,5 1-5,1-1 0,-1 0-1,1-1 1,0 0 0,1-1 0,16 0 0,-6-2-57,-1-1 0,0-1 0,0-1 0,27-7 0,-41 7 16,0 0 1,0-1-1,0 0 0,-1-1 0,1 0 1,-1 0-1,0-1 0,-1-1 0,0 0 1,0 0-1,10-11 0,-16 14-236,1 0-1,0 0 0,-1 1 1,1-1-1,0 1 0,1 0 1,-1 0-1,1 0 0,-1 0 1,1 1-1,0 0 1,0 0-1,0 0 0,6-1 1,14 3-2167</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5:02.505"/>
    </inkml:context>
    <inkml:brush xml:id="br0">
      <inkml:brushProperty name="width" value="0.1" units="cm"/>
      <inkml:brushProperty name="height" value="0.1" units="cm"/>
      <inkml:brushProperty name="color" value="#0000FF"/>
    </inkml:brush>
  </inkml:definitions>
  <inkml:trace contextRef="#ctx0" brushRef="#br0">976 26 5010,'13'-26'8500,"-23"39"-8297,1-1-1,-1-1 1,-1 0 0,0-1-1,-1 0 1,0 0 0,-16 9-1,-32 28 58,-90 100 214,72-68-214,17-13-177,4 3 1,-85 133-1,-51 46-83,52-74 0,170-207 0,3 1 0,45-36 0,-14 13 0,224-191 1,21-21-180,-239 202 144,117-147 0,-175 198 20,-18 22-58,-11 15 68,-29 28 49,-3-2 0,-80 62 0,24-23-11,-428 462 79,520-534-117,6-8 6,1 0 1,0 1-1,-7 11 0,24-38-27,1 1-1,1 0 0,15-17 1,93-107-31,-42 46-22,-28 37 9,17-22-83,3 3 0,133-113 0,-139 142 103,-36 30 52,-2-2 0,0 0 0,-1-2 1,-2-1-1,36-43 0,-111 107-42,-120 92 51,-31 24 15,146-108-15,-72 80 0,118-118-10,-119 143 8,109-125-9,1 0 0,1 1 0,-24 53 0,40-77-44,3-8 15,9-16-2,23-28 18,3 2 0,42-43-1,8-10-79,2-4-112,3 3-1,130-108 1,-17 18 170,-174 155 59,-40 41-18,5-1 7,-226 179 86,6-6-52,118-75-30,4 5 0,-146 201 0,233-288-29,8-12 9,1 1 0,0-1 0,-10 22 0,30-55 9,0 1 0,1 0 0,1 1 1,21-22-1,79-81-4,-85 93-3,29-31-30,3-5 8,3 2-1,112-85 1,181-116 20,-351 257 23,-17 12-27,-121 85 34,-76 57 10,-13 60-6,16 19 17,87-94-38,97-106-30,-31 49 0,37-50 27,24-40-85,5-5 99,1 0 0,22-25-1,187-177-2,-98 98-41,-65 65 8,3 3-1,3 3 1,136-85 0,-190 132 16,31-23-13,-155 113 10,25-22 25,-27 33 4,5 5 0,-113 133 0,64-49-22,134-151-55,-27 51 1,327-360 156,-36 48-146,-110 109 11,29-17 76,-146 127-47,-25 21-37,-2 1 23,-124 105 72,46-29-49,-153 162 36,101-85-22,106-122-15,22-29-17,18-23-65,13-15 74,2 1 0,0 1 1,31-29-1,72-54-9,-45 40-27,315-309-34,-376 359 96,-8 8-18,0 0-1,0 0 1,-1-1-1,7-10 0,-27 25-12,0 1-1,0 0 0,-13 10 1,-70 56 18,3 5-1,4 3 1,3 4 0,4 4 0,-113 159 0,56-77-46,121-155 162,30-38-44,-10 18-380,0 0 0,0-1 0,-1 1 0,1 0 0,-1 0 0,0-1 0,0 1 0,0 0 0,0-1 0,-1 1 0,-1-6 0,0-2-1728,-1 0-795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4:11.752"/>
    </inkml:context>
    <inkml:brush xml:id="br0">
      <inkml:brushProperty name="width" value="0.1" units="cm"/>
      <inkml:brushProperty name="height" value="0.1" units="cm"/>
    </inkml:brush>
  </inkml:definitions>
  <inkml:trace contextRef="#ctx0" brushRef="#br0">116 518 2145,'4'-7'704,"1"1"-416,-5-1 17,2-2-209,-2 2 0,0 4 0,-2-2-48,2-1-32,-2 0-16,1 2 0,7-6-304,-4 5-417,2-1 1</inkml:trace>
  <inkml:trace contextRef="#ctx0" brushRef="#br0" timeOffset="779">24 173 2337,'-10'-1'7540,"10"1"-7383,4 19 823,-1-9-952,27 153 512,-8-36-493,-21-123 5,-2-10 27,-6-15-2,-1 3-70,0 1 0,1-2 0,-5-22 0,-1 1 27,9 25-38,0 0 0,1 0 0,0 0 0,1 0 0,1-1 0,0 1 0,4-31 0,-2 40 1,0 0 0,0 0 1,1 0-1,0 0 1,0 0-1,0 1 1,1-1-1,-1 1 1,1 0-1,5-6 1,-5 8 1,-1 0 0,1 0 0,0 0 0,0 1 0,0 0 0,1-1 1,-1 1-1,0 0 0,1 1 0,0-1 0,-1 0 0,1 1 0,0 0 1,0 0-1,0 0 0,7 0 0,-8 0-2,0 1-1,0 0 1,0 0-1,0 0 1,0 0-1,0 0 1,0 0 0,0 1-1,0 0 1,0 0-1,0-1 1,0 2-1,-1-1 1,1 0 0,0 0-1,-1 1 1,1 0-1,-1-1 1,1 1-1,-1 0 1,0 0-1,0 0 1,0 1 0,0-1-1,0 0 1,0 1-1,0-1 1,-1 1-1,0 0 1,1-1 0,0 6-1,0-3 4,-1 0 0,0 1 1,-1-1-1,1 1 0,-1-1 0,0 1 0,0-1 1,-1 0-1,0 1 0,0-1 0,0 0 0,0 1 1,-1-1-1,0 0 0,0 0 0,-4 7 0,0-3-22,0 1 0,-1-1 0,0 0 0,0-1 0,-1 0 0,0 0 0,0 0 0,-1-1 0,0 0 0,-15 8 0</inkml:trace>
  <inkml:trace contextRef="#ctx0" brushRef="#br0" timeOffset="1214.65">383 1 4658,'-14'14'2300,"9"2"-2028,0 0 1,0 1 0,2 0-1,0-1 1,1 1 0,0 20-1,-5 33 53,4-46-235,2 0 0,0 0-1,2 0 1,1 0 0,0 0 0,2-1 0,1 1-1,8 23 1,-9-37-69,-1-1 0,2 0 0,-1 0 0,1 0 0,0 0-1,8 8 1,-9-12-41,-1-1-1,1 0 1,0 0-1,0 0 1,0-1 0,0 0-1,1 1 1,-1-1-1,1-1 1,0 1-1,0-1 1,7 3-1,-10-4-157,-1-1 0,1 0-1,-1 0 1,0 0 0,1 0-1,-1 0 1,1 0 0,-1 0-1,1-1 1,-1 1 0,0 0-1,1-1 1,-1 1 0,0-1-1,1 1 1,-1-1 0,2-1-1,-3 2 86,14-8-3746</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6:45.324"/>
    </inkml:context>
    <inkml:brush xml:id="br0">
      <inkml:brushProperty name="width" value="0.1" units="cm"/>
      <inkml:brushProperty name="height" value="0.1" units="cm"/>
      <inkml:brushProperty name="color" value="#0000FF"/>
    </inkml:brush>
  </inkml:definitions>
  <inkml:trace contextRef="#ctx0" brushRef="#br0">77 950 4850,'-4'-1'5354,"-5"2"-2755,5 1-2412,0-1-1,-1 1 0,1 0 1,0 1-1,0-1 1,0 1-1,-5 3 1,73 3 130,-35-9-255,46 4 1,-47-1-59,48-2 0,-68-1-8,17-2-2,-25 2 7,0 0-1,1 0 0,-1 0 0,0 0 0,0 0 0,1 0 0,-1 0 0,0 0 0,0 0 0,1 0 0,-1 0 0,0 0 0,0 0 0,1 0 0,-1 0 0,0 0 0,1 0 0,-1 0 0,0 0 0,0 0 1,1 0-1,-1 0 0,0 1 0,0-1 0,0 0 0,1 0 0,-1 0 0,0 0 0,0 1 0,0-1 0,1 0 0,-1 0 0,0 0 0,0 1 0,0-1 0,0 0 0,0 0 0,1 1 0,-2 0-18,-6-20-6105</inkml:trace>
  <inkml:trace contextRef="#ctx0" brushRef="#br0" timeOffset="502.23">29 813 5475,'-8'1'954,"-10"2"1458,18-3-2363,0-1 1,0 1 0,0 0 0,0 0 0,0 0 0,0 0 0,0 0-1,0 0 1,0-1 0,0 1 0,0 0 0,0 0 0,0 0-1,-1-3 1098,1 3-1097,0 0 0,0 0 0,0 0 0,-1 0-1,1 0 1,0 0 0,0 0 0,0 0 0,0 0 0,0 0-1,-1 0 1,1 0 0,30-5 585,18-7-432,0 3 0,1 1-1,72-1 1,-107 8-603</inkml:trace>
  <inkml:trace contextRef="#ctx0" brushRef="#br0" timeOffset="1679.6">701 358 4450,'-5'-12'798,"-8"-12"4219,13 24-4991,2 16 621,27 143 648,-17-102-1015,-2 0 0,5 101 0,-15-102-163,4-91-3951,-1 13 1265</inkml:trace>
  <inkml:trace contextRef="#ctx0" brushRef="#br0" timeOffset="2189.97">579 442 3906,'-6'-25'1210,"0"-1"1,2 0-1,1 0 1,0-40-1,3 57-1123,1 1 0,0 0 0,1 0 0,-1 0 0,2 0 0,-1 0 0,1 0 0,0 1 0,1-1 0,-1 1 0,2 0 0,-1 0 0,1 0 0,0 0 0,0 1 0,1 0 0,0 0 0,11-8 0,-6 7-41,0 0 0,1 0 0,0 2 0,1-1 0,-1 1 1,1 1-1,0 1 0,0-1 0,0 2 0,1 0 0,-1 1 0,23 0 1,-26 1-40,0 0 0,0 1 1,0 0-1,0 0 1,0 1-1,-1 1 1,1-1-1,-1 2 0,0-1 1,0 1-1,0 1 1,0 0-1,0 0 1,-1 0-1,0 1 0,-1 0 1,13 13-1,-16-14-3,-1 0 0,1 0 0,-1 1 0,0-1 0,0 1 0,-1 0-1,0 0 1,0 0 0,0 0 0,-1 0 0,1 0 0,-2 1 0,1 9 0,-1-6 0,-1-1 1,0 1 0,0-1 0,-1 1 0,-1-1-1,1 0 1,-2 0 0,-5 12 0,2-7 3,0-1 0,-1 0 0,-1-1-1,0 0 1,0 0 0,-2-1 0,1-1 0,-1 1 0,-1-2 0,0 1 0,-17 9-1,16-12-4,-1-2 1,1 0-1,-22 6 0,2-2-13,21-7 11,8-2-422,22 4-3187,7-5 1532</inkml:trace>
  <inkml:trace contextRef="#ctx0" brushRef="#br0" timeOffset="2599.03">1262 178 5330,'0'-1'172,"-1"0"-1,0 0 0,0 0 0,0 0 0,0 0 1,0 1-1,0-1 0,0 0 0,0 0 0,0 1 1,0-1-1,-1 1 0,1-1 0,0 1 0,0 0 1,-1 0-1,1-1 0,0 1 0,0 0 0,-1 0 1,1 0-1,0 0 0,-1 0 0,1 0 0,0 1 1,0-1-1,-3 1 0,1 1-42,0 0-1,0 0 1,0 0-1,0 0 1,0 0-1,0 1 1,0-1-1,1 1 1,-5 6-1,-2 4-46,1 1 0,0 0-1,-10 25 1,5-5 129,2 0 0,1 1 0,1 1 0,3 0 1,-5 57-1,10-77-189,1 1 1,0-1 0,2 1 0,-1-1 0,2 0-1,0 0 1,2 0 0,-1 0 0,2 0 0,0-1 0,1 0-1,0-1 1,1 1 0,18 23 0,-23-33-66,1-1 0,0 0 1,0 0-1,1 0 0,8 6 0,-12-10-103,0 1-1,0 0 1,0-1-1,1 1 1,-1-1-1,0 1 1,1-1 0,-1 0-1,0 1 1,0-1-1,1 0 1,-1 0-1,0 0 1,1 0-1,-1 0 1,1 0-1,-1 0 1,0-1-1,0 1 1,1 0 0,-1-1-1,0 1 1,1-1-1,-1 1 1,0-1-1,0 0 1,0 1-1,0-1 1,0 0-1,2-1 1,8-11-2783</inkml:trace>
  <inkml:trace contextRef="#ctx0" brushRef="#br0" timeOffset="3380.25">1376 359 6067,'-8'-1'4146,"8"2"-4045,-1 10 982,8 18-1531,-6-26 806,8 45-204,-2-1 1,-1 2 0,-3-1 0,-4 55 0,1-55-118,-4-8-38,2-26 21,2-12 5,1-4 16,-1-1-34,0 1 1,1-1-1,-2 0 1,1 1-1,0-1 1,0 1-1,-1-1 0,0 1 1,1-1-1,-1 1 1,-1-3-1,-2-7 3,-1-13 21,1 1 1,0-1 0,2 0 0,1 1-1,1-1 1,2 0 0,0 0 0,1 0-1,8-28 1,-8 42 2,2-7 22,0 0 1,1 0-1,14-28 1,-17 41-54,0 0 1,0 1 0,0-1-1,1 1 1,-1 0 0,1 0 0,0 0-1,0 0 1,1 0 0,-1 1 0,1 0-1,0 0 1,0 0 0,0 1-1,0 0 1,9-3 0,-10 4-4,0 0 0,0 0-1,0 1 1,0 0 0,0-1 0,0 2 0,0-1-1,-1 0 1,1 1 0,0 0 0,0-1 0,0 2-1,-1-1 1,1 0 0,0 1 0,-1-1 0,1 1-1,-1 0 1,0 1 0,0-1 0,0 0 0,0 1 0,0 0-1,0-1 1,0 1 0,-1 0 0,0 1 0,0-1-1,1 0 1,1 7 0,0-4 3,-1 1-1,0 0 1,0 0-1,-1 0 1,0 0-1,0 0 1,-1 0-1,0 1 1,0-1-1,-1 0 1,0 1-1,0-1 1,-1 1 0,0-1-1,-2 10 1,0-7 3,0-1 0,-1 0-1,0 0 1,0 0 0,-1-1 0,-1 1 0,1-1 0,-1 0 0,0-1 0,-1 1 0,0-1 0,-12 9 0,18-15-4,1 0 0,-1-1 0,0 1 0,1-1 0,-1 1 0,0-1 0,0 0 0,1 1 0,-1-1 0,0 0 0,0 1 0,0-1 0,1 0 0,-1 0 0,0 0 0,0 0 0,0 0 0,0 0 0,0 0 0,1 0 0,-1 0 0,0 0 0,0 0 0,-1-1 0,2 1 0,-1-1-1,1 0 1,0 1-1,-1-1 1,1 0-1,0 1 1,-1-1-1,1 0 1,0 0-1,0 1 1,0-1-1,0 0 1,0 0-1,0 0 1,0 1-1,0-1 1,0 0-1,0 0 1,0 0-1,1 0 1,0-5-5,1 0-1,0 0 1,0 0 0,0 1-1,1-1 1,3-4 0,-3 6 0,0 0 0,1 0 0,0 0 0,0 1 0,0-1 0,0 1 1,0 0-1,0 0 0,1 1 0,0 0 0,-1-1 0,1 1 0,0 1 1,0-1-1,0 1 0,0 0 0,0 0 0,1 0 0,-1 1 0,0 0 1,0 0-1,1 0 0,6 2 0,-2-1-2,0 1 1,0 0-1,0 1 0,0 0 0,0 1 1,-1 0-1,1 1 0,-1-1 0,0 2 1,-1-1-1,9 8 0,-4-2 9,-1 0 0,0 0 0,0 2 0,-2-1-1,1 1 1,11 20 0,-20-29-3,0 0 1,0 0-1,0 0 1,-1 1-1,1-1 1,-1 0-1,0 0 1,0 1-1,-1-1 1,1 1-1,-1-1 1,0 1-1,0-1 1,-1 1-1,1-1 1,-1 1-1,0-1 0,0 0 1,0 1-1,-1-1 1,1 0-1,-1 0 1,0 0-1,-1 0 1,1 0-1,0-1 1,-1 1-1,-6 6 1,2-3 29,1-1 1,-2 0 0,1 0-1,-1 0 1,1-1 0,-2 0 0,1 0-1,0-1 1,-1 0 0,0-1-1,0 0 1,0 0 0,0-1 0,-1 0-1,1-1 1,0 0 0,-1 0-1,1-1 1,-1 0 0,1-1-1,-1 0 1,1 0 0,0-1 0,-1-1-1,-15-5 1,17 4-27,4 3-7,1 0-1,-1-1 1,1 1-1,0-1 1,-1 0 0,1 0-1,0 0 1,0 0-1,1-1 1,-5-4 0,36-5-3293,-3 2 1419,0 4-874</inkml:trace>
  <inkml:trace contextRef="#ctx0" brushRef="#br0" timeOffset="3804.24">1965 172 6755,'-6'-5'3911,"12"18"-3617,15 33 153,5 13 133,33 106 0,-53-144-496,-2-1-1,0 0 0,-2 1 1,0 0-1,-1-1 0,-1 1 1,-1 0-1,-1 0 0,-7 32 1,1-27 28,-1-1 0,-23 46 0,11-25-88,48-84-5701,-8 19 2763</inkml:trace>
  <inkml:trace contextRef="#ctx0" brushRef="#br0" timeOffset="4151.24">2348 540 8132,'-22'-4'5205,"31"9"-5153,0-1 0,0-1 0,1 1 0,-1-2 0,1 1 0,0-1 1,0-1-1,0 0 0,0 0 0,0-1 0,0 0 0,0-1 0,0 0 0,13-4 0,-5 1-245,-1-1-1,20-9 0</inkml:trace>
  <inkml:trace contextRef="#ctx0" brushRef="#br0" timeOffset="5214.21">2872 254 3009,'0'-1'457,"-1"-1"-1,1 1 0,0-1 0,0 1 0,0-1 1,-1 1-1,1-1 0,1 1 0,-1-1 0,0 1 1,0-1-1,0 1 0,1 0 0,-1-1 1,2-1-1,14 41 550,-6-5-806,-1-1 1,-1 1 0,-2 1 0,-1-1 0,0 37 0,-3-11-31,-6 89-1,4-127-239,1-19-666,-3-7-962,0-3 219,-2-5-1858</inkml:trace>
  <inkml:trace contextRef="#ctx0" brushRef="#br0" timeOffset="5594.24">2740 293 1825,'-3'-8'589,"0"1"0,0-1 0,1 0 1,0 0-1,0 0 0,1 0 0,0 0 0,1 0 1,0 0-1,0 0 0,0 0 0,3-13 1,-1 14-485,0 0 0,1 1 1,0-1-1,0 1 1,0 0-1,1-1 1,-1 2-1,2-1 1,-1 0-1,0 1 1,1 0-1,0 0 0,1 0 1,8-6-1,0 1-22,2 0-1,-1 1 0,1 0 0,1 1 1,-1 1-1,1 1 0,1 0 0,-1 1 0,1 1 1,31-3-1,-40 6-70,0 1-1,0 0 1,-1 0 0,1 1 0,-1 0 0,1 1-1,0 0 1,-1 0 0,0 0 0,0 1-1,0 1 1,0-1 0,0 1 0,0 1 0,-1-1-1,0 1 1,0 1 0,0-1 0,-1 1-1,0 0 1,0 1 0,0-1 0,8 15 0,-10-15-7,-1 0 0,-1 1 0,1-1 0,-1 1 0,0-1 0,-1 1 0,0 0 0,0-1 0,0 1 0,-1 0 0,1 0 0,-2 0 0,1 0 0,-1 0 0,0 0 0,-1-1 0,1 1 0,-1 0 0,-1-1 0,1 0 0,-5 8 0,0-1 7,0 1 0,-2-1-1,1 0 1,-2 0 0,0-1 0,0-1 0,-24 21 0,21-22-20,1-1 0,-1 0 0,-1-2 0,0 1 0,0-2 0,0 0 0,-19 5 0,28-10-177,-1 0-368</inkml:trace>
  <inkml:trace contextRef="#ctx0" brushRef="#br0" timeOffset="5941.02">3478 107 6355,'-1'-1'120,"0"1"0,1-1 1,-1 1-1,0 0 0,0-1 0,0 1 0,1 0 1,-1-1-1,0 1 0,0 0 0,0 0 0,0 0 1,0-1-1,1 1 0,-1 0 0,0 0 0,0 0 1,0 1-1,0-1 0,0 0 0,0 0 1,1 0-1,-1 1 0,0-1 0,0 0 0,0 1 1,1-1-1,-1 1 0,0-1 0,0 1 0,1-1 1,-1 1-1,0-1 0,1 1 0,-1 0 0,1 0 1,-2 1-1,-22 34 43,20-28 180,-11 20-178,1 1-1,1 0 0,2 1 0,1 0 1,2 1-1,1 0 0,1 1 1,1-1-1,2 1 0,2 0 1,3 50-1,-1-70-142,1-1 1,0 1-1,0-1 1,2 0-1,-1 0 1,1 0-1,1 0 1,10 17-1,-13-23-199,1-1-1,-1 0 1,1 0-1,0-1 1,0 1-1,0-1 1,1 1-1,-1-1 1,1 0-1,0 0 1,0-1-1,0 1 1,0-1-1,0 0 1,1 0-1,-1 0 1,1 0-1,-1-1 1,1 0-1,0 0 0,-1 0 1,1-1-1,7 1 1,9-3-2859</inkml:trace>
  <inkml:trace contextRef="#ctx0" brushRef="#br0" timeOffset="6496.56">3642 322 5907,'-1'1'168,"1"-1"1,-1 1-1,0-1 1,1 1-1,-1 0 1,1-1-1,-1 1 1,1 0-1,-1-1 1,1 1-1,-1 0 1,1 0-1,0-1 1,-1 1-1,1 0 1,0 0 0,0 0-1,0-1 1,-1 1-1,1 0 1,0 0-1,0 0 1,0 0-1,1 0 1,-1-1-1,0 3 1,5 30-120,-3-20 423,0 27-139,-2-1-1,-10 74 0,3-42-235,0-6-41,6-82-27,-1 1-1,-5-24 1,3 21-1,1 0 1,-1-20-1,4 13 0,1 0-1,1 0 1,2 0-1,7-32 1,-7 45-12,0 0 0,0 0-1,1 0 1,1 1 0,0 0 0,1 0 0,0 0-1,1 1 1,16-19 0,-22 28-6,0-1 1,1 1-1,-1-1 0,1 1 0,0 0 0,-1 0 1,1 1-1,0-1 0,0 0 0,0 1 0,0 0 1,0 0-1,1 0 0,-1 0 0,0 0 1,1 1-1,-1-1 0,0 1 0,1 0 0,-1 0 1,0 0-1,1 0 0,-1 1 0,0-1 1,1 1-1,-1 0 0,0 0 0,0 0 0,0 1 1,0-1-1,0 1 0,0-1 0,0 1 0,0 0 1,-1 0-1,1 0 0,-1 1 0,1-1 1,-1 1-1,3 3 0,3 8 34,-1 1-1,0-1 1,-2 1-1,1 0 1,-2 0 0,0 0-1,2 20 1,5 116 276,-6-55-247,-4-75-86,-1-16 8,0 0-1,1 1 0,-1-1 0,1 0 1,0 0-1,0 0 0,1 0 0,4 10 1,-9-26-1406,2 8 1029,0 0 0,1 1 0,-1-1-1,0 0 1,0 0 0,-1 1 0,1-1 0,-1 1 0,-1-4 0,-10-13-2379</inkml:trace>
  <inkml:trace contextRef="#ctx0" brushRef="#br0" timeOffset="6839.61">3640 541 6499,'3'1'1153,"-2"3"-881,12 2 352,4-5-16,7-2-336,4 1-208,2-3-16,3-3-48,2-2-256,-10 2-1537,3 2-1424</inkml:trace>
  <inkml:trace contextRef="#ctx0" brushRef="#br0" timeOffset="7233.19">4068 382 5651,'-3'-9'2473,"3"21"-632,5 5-1601,-1 1 1,-1-1-1,-1 1 1,0 28 0,-2-15-111,5 40 1,-2-40-107,-1 39 0,1-46-3,-8-38 150,0-3-146,0-1-1,1 0 0,1 0 1,0 0-1,1-1 1,1 1-1,1 0 0,1-1 1,1 1-1,0 0 0,1 0 1,1 0-1,1 0 0,10-26 1,-13 39-19,0 0 0,0 0 0,0 1-1,1-1 1,0 1 0,0 0 0,0 0 0,1 0 0,-1 0 0,1 0 0,0 1 0,0-1 0,0 1-1,6-3 1,-7 4 0,0 1 0,0 0-1,1 1 1,-1-1 0,0 1-1,0-1 1,0 1 0,1 0-1,-1 0 1,0 0-1,0 0 1,0 1 0,1 0-1,-1-1 1,0 1 0,0 0-1,0 0 1,0 1 0,0-1-1,0 1 1,-1-1 0,1 1-1,4 4 1,1 0 21,0 1 1,-1 0-1,0 0 0,0 1 1,-1 0-1,0 0 0,0 1 0,-1-1 1,0 1-1,-1 0 0,6 18 1,1 7 141,11 71 1,-15-68-87,-5-19-73,-2-14-11,0-1 1,0 1 0,0-1-1,1 0 1,-1 1 0,1-1-1,0 0 1,0 1 0,0-1-1,0 0 1,1 0 0,-1 0-1,4 5 1,18-34-6483,-12 12 1857</inkml:trace>
  <inkml:trace contextRef="#ctx0" brushRef="#br0" timeOffset="8088.18">4590 313 7011,'-4'0'2030,"4"1"-1983,0-1 1,0 0-1,0 0 0,0 0 0,0 0 0,0 0 1,0 0-1,0 1 0,0-1 0,0 0 0,0 0 1,0 0-1,-2 14 691,2 16-347,19 105 393,-16-104-744,0-12-30,-1 0 0,-1 0 0,-1 1 0,0-1 0,-2 0 0,0 0 0,-7 26 0,5-51-234,-3-18 28,-3-34 133,5 9 152,4-80-1,2 114-68,1 0-1,0 0 0,1-1 0,0 2 0,2-1 0,-1 0 0,2 1 0,0 0 0,12-21 0,-16 32-18,0 0 0,0-1 0,0 1 0,1 0 0,-1 0 0,1 1 0,-1-1 0,1 0 0,0 1 0,0 0 0,0-1 0,1 1 0,-1 1 0,0-1 0,1 0 0,-1 1 0,1 0 0,-1-1 0,1 1 0,0 1 0,0-1 0,-1 1 0,1-1 0,0 1 0,0 0 0,-1 0 0,1 1 0,0-1 0,0 1 0,-1 0 0,1 0 0,0 0 0,-1 0 0,1 1 0,-1-1 0,1 1 0,-1 0 0,0 0 0,0 0 0,0 1 0,0-1 0,0 1 0,0-1 0,-1 1 0,1 0 0,-1 0 0,3 5 0,1 2-1,0-1-1,-1 1 1,0 0-1,-1 0 1,0 1-1,0 0 1,-1-1-1,-1 1 1,1 0-1,-2 0 1,1 15-1,-2-20 2,0 1-1,0-1 1,-1 0 0,0 0-1,0 0 1,0 1 0,-1-1-1,0-1 1,0 1 0,-1 0-1,1 0 1,-1-1-1,-1 0 1,1 1 0,-1-1-1,0 0 1,0-1 0,0 1-1,0-1 1,-1 0 0,-8 6-1,12-9 3,0 0-1,0-1 1,0 1-1,0 0 1,0-1-1,0 1 0,0-1 1,0 0-1,0 1 1,0-1-1,0 0 1,0 0-1,0 1 1,0-1-1,-1 0 0,1 0 1,0 0-1,0 0 1,-1-1-1,1 1-1,1 0 0,-1-1 0,0 1 0,1-1 0,-1 1 0,1 0-1,-1-1 1,1 1 0,0-1 0,-1 1 0,1-1 0,-1 0 0,1 1 0,0-1-1,0 1 1,-1-1 0,1 0 0,0 1 0,0-1 0,0 0 0,0 1 0,-1-2-1,1-1-2,0 1 0,0-1-1,0 1 1,0-1-1,1 1 1,-1-1-1,1 1 1,0-1-1,-1 1 1,1 0-1,0-1 1,0 1-1,0 0 1,3-4-1,-2 4 6,-1 0 0,1 0 0,0 1 0,0-1 0,0 0 0,0 1 0,0-1 0,1 1 0,-1-1 0,0 1 0,1 0 0,-1 0 0,0 0 0,1 0 0,0 1 0,-1-1 1,1 1-1,-1 0 0,1-1 0,0 1 0,-1 0 0,1 0 0,-1 1 0,1-1 0,0 1 0,-1-1 0,1 1 0,-1 0 0,1 0 0,-1 0 0,0 0 0,1 0 0,-1 0 0,0 1 0,0-1 0,0 1 0,0 0 0,0-1 0,2 4 0,4 2 3,-1 0 0,-1 1-1,1 1 1,-1-1 0,-1 1 0,0 0 0,0 0 0,7 18 0,-9-19 7,-1 1 1,0 0 0,0 0 0,-1 0-1,0 0 1,0 0 0,-1 0-1,0 0 1,-1 0 0,0 0 0,0 0-1,-1 0 1,-5 14 0,5-16 61,-1-1 1,-1 1 0,1-1 0,-1 1-1,0-1 1,-1 0 0,1-1 0,-1 1-1,0-1 1,-1 0 0,1 0 0,-1 0-1,0-1 1,0 0 0,0 0 0,-1-1-1,-9 4 1,8-4-17,1-1 0,-1 0 0,0 0 0,0-1 0,0 0 0,0-1 0,0 1 0,0-1 0,0-1 0,0 0 0,0 0 0,0-1 0,1 1 0,-1-2 0,0 1 0,1-1 0,0 0 0,-10-6 0,17 9-71,0 0 0,0 0 1,0 0-1,0 0 0,-1 0 0,1 0 1,0 0-1,0 0 0,0-1 1,0 1-1,-1 0 0,1 0 1,0 0-1,0 0 0,0 0 0,0-1 1,0 1-1,0 0 0,0 0 1,-1 0-1,1 0 0,0-1 1,0 1-1,0 0 0,0 0 0,0 0 1,0-1-1,0 1 0,0 0 1,0 0-1,0 0 0,0-1 0,0 1 1,0 0-1,0 0 0,0 0 1,0 0-1,0-1 0,0 1 1,0 0-1,1 0 0,-1-1 0,10-6-979,25-7-1929,-26 11 1607,16-8-2476</inkml:trace>
  <inkml:trace contextRef="#ctx0" brushRef="#br0" timeOffset="8497.22">5057 165 2241,'-9'-3'9163,"32"24"-8519,-8-3-520,-1 2-1,-1-1 0,-1 2 0,0-1 1,-2 2-1,-1-1 0,0 1 1,-2 1-1,8 33 0,-12-39-38,-1-1 0,-1 1-1,0 0 1,-1 0 0,-1 0-1,0 0 1,-2 0-1,0-1 1,0 1 0,-2-1-1,0 0 1,-1 0-1,0 0 1,-9 14 0,2-5-46,-2-1 0,0 0 1,-22 25-1,27-33-2904</inkml:trace>
  <inkml:trace contextRef="#ctx0" brushRef="#br0" timeOffset="8855.89">5273 813 3714,'-11'1'6595,"14"1"-5235,-6-4-783,6 1 175,-6-2-560,6 3-176,-3-2-32,3-2-112,-3 1-528,0-2-689,-9-1-720</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5:07.090"/>
    </inkml:context>
    <inkml:brush xml:id="br0">
      <inkml:brushProperty name="width" value="0.1" units="cm"/>
      <inkml:brushProperty name="height" value="0.1" units="cm"/>
      <inkml:brushProperty name="color" value="#0000FF"/>
    </inkml:brush>
  </inkml:definitions>
  <inkml:trace contextRef="#ctx0" brushRef="#br0">246 156 3378,'-17'-28'1967,"8"11"-190,11 24 801,8 19-2385,-2-1-1,-1 1 0,-1 0 0,-1 1 0,1 30 0,-2 138-844,-5-124-694</inkml:trace>
  <inkml:trace contextRef="#ctx0" brushRef="#br0" timeOffset="554.09">1 325 6163,'-1'-10'171,"1"0"0,1 0-1,0 0 1,0 1 0,1-1 0,0 0 0,1 0 0,0 1 0,0-1-1,1 1 1,0 0 0,1 0 0,0 1 0,0-1 0,1 1 0,0 0-1,11-10 1,-4 6-29,0 0 0,1 0 0,0 2 0,1 0 1,0 0-1,1 2 0,0 0 0,33-12 0,-36 16-101,-1 1 0,1 0 0,0 1 1,0 1-1,0 0 0,0 0 0,1 1 0,-1 1 1,22 4-1,-26-4-33,0 1 1,0 1 0,0 0-1,-1 0 1,1 1 0,-1 0-1,0 0 1,0 1 0,0 0-1,-1 0 1,0 1-1,0 0 1,0 1 0,11 12-1,-11-9 4,1 1-1,-2 0 1,1 0-1,-1 0 1,-1 1-1,0 0 0,-1 0 1,0 0-1,-1 1 1,0-1-1,-1 1 1,-1 0-1,0 0 0,0-1 1,-1 1-1,-1 0 1,0 0-1,-1 0 1,0-1-1,-1 1 1,0-1-1,-1 0 0,-1 0 1,0 0-1,0 0 1,-1-1-1,-11 15 1,5-9 23,0-2 0,-2 1 1,1-2-1,-25 20 1,31-28-18,-1 0 0,1-1 0,-1 0 0,-1 0 0,1-1 1,-1 0-1,1 0 0,-1-1 0,0 0 0,0-1 0,-17 3 0,20-5-1,1-1-1,-1 1 1,0-1-1,0 0 1,0 0-1,1-1 1,-1 0-1,1 0 1,-1 0-1,1 0 1,-7-6-1,-7-4 47,-28-24-1,15 11-80,25 18-186,11 4-315,13 4-311,47 8-1563,-21 0 184</inkml:trace>
  <inkml:trace contextRef="#ctx0" brushRef="#br0" timeOffset="1063">938 291 4674,'-5'-5'310,"0"0"-1,0 1 1,0-1 0,-1 1-1,0 1 1,1-1-1,-2 1 1,1 0-1,0 0 1,-1 0 0,1 1-1,-1 0 1,-9-1-1,10 2-234,0 1-1,0 0 0,0 0 1,0 0-1,-1 1 0,1 0 1,0 0-1,0 0 0,1 1 0,-1 0 1,0 0-1,0 0 0,1 1 1,-1 0-1,1 0 0,0 1 1,0-1-1,0 1 0,1 0 0,-1 0 1,1 1-1,0-1 0,-5 8 1,4-4-53,0-1 0,1 2 1,0-1-1,1 0 1,-1 1-1,2-1 1,-1 1-1,1 0 1,0 0-1,1 0 0,0 0 1,1 0-1,0 0 1,0 0-1,0 0 1,2 0-1,3 17 1,-4-21-25,1 1 0,-1-1 1,1 0-1,0 0 0,1 0 1,-1-1-1,1 1 0,0-1 1,0 1-1,1-1 0,-1 0 1,1 0-1,0 0 0,0-1 1,0 1-1,0-1 0,1 0 0,0 0 1,-1 0-1,1-1 0,0 0 1,0 0-1,0 0 0,0-1 1,1 1-1,-1-1 0,0 0 1,1-1-1,-1 1 0,9-1 1,-10-1 2,1 0 0,-1 0 0,1 0 0,-1-1 0,1 1 1,-1-1-1,0 0 0,0 0 0,0-1 0,0 1 0,0-1 0,-1 0 1,1 0-1,-1 0 0,0 0 0,1-1 0,-2 1 0,1-1 0,0 0 0,-1 0 1,1 0-1,2-7 0,3-8 32,0 0 0,-1 0-1,7-33 1,-9 12 25,-2 16 72,5 52-19,-5-13-64,28 123 23,-30-134-78,1-1 0,-1 1-1,1-1 1,0 0-1,0 1 1,0-1 0,1 0-1,-1 0 1,1 0-1,-1-1 1,1 1-1,0-1 1,5 4 0,-6-5-106,0 0 0,0 0 1,0 0-1,0 0 0,0 0 1,0 0-1,1 0 0,-1-1 1,0 1-1,1-1 0,-1 0 1,0 1-1,1-1 0,-1 0 1,1 0-1,-1-1 0,0 1 1,1 0-1,-1-1 0,0 0 1,0 1-1,3-2 0,22-15-2364,5-1-1196</inkml:trace>
  <inkml:trace contextRef="#ctx0" brushRef="#br0" timeOffset="1893.33">1418 204 5042,'-3'-2'264,"0"-1"0,1 1-1,-1 0 1,0 0 0,0 0-1,0 0 1,-1 0 0,1 1-1,0-1 1,-1 1 0,1 0-1,-1 0 1,1 0 0,-1 0-1,0 1 1,1 0 0,-1-1-1,-4 2 1,2 0-149,0 0 0,0 1-1,0 0 1,0 1 0,0-1 0,0 1-1,0 0 1,1 0 0,-9 7 0,6-4-64,0 1 1,1-1-1,-1 1 1,2 1-1,-1-1 1,1 1-1,0 0 1,0 1-1,1 0 1,0-1 0,1 1-1,-6 19 1,8-24-50,1 0 1,0 1-1,0-1 1,1 0-1,-1 1 1,1-1-1,0 1 1,0-1-1,1 1 0,-1-1 1,1 1-1,0-1 1,0 0-1,1 1 1,-1-1-1,1 0 1,0 0-1,0 0 1,0 0-1,0 0 1,1-1-1,0 1 1,0-1-1,0 1 1,0-1-1,0 0 1,0 0-1,1-1 1,0 1-1,7 4 1,-7-5-4,0 0 1,0 0-1,0 0 0,0 0 1,0-1-1,1 1 0,-1-1 1,1 0-1,-1 0 1,1-1-1,-1 1 0,1-1 1,-1 0-1,1 0 0,-1-1 1,1 1-1,-1-1 1,8-2-1,-6 0 3,-1 0 0,1 0 0,-1 0 0,1-1 1,-1 0-1,0 0 0,0 0 0,-1 0 0,1-1 0,-1 0 0,7-10 0,-1-1 10,0-1 0,-2-1 0,1 0 0,-2 0 0,-1-1 0,0 0 0,5-30 0,-6 5 2,-1-64-1,-2 25-13,3 264-11,-5-149 22,10 63 0,-7-81-13,1 1-1,0 0 1,1-1 0,1 0-1,0 0 1,11 19 0,-14-30-3,0 1 0,0 0 1,0-1-1,0 1 0,0-1 1,1 0-1,6 4 0,-9-7-1,0 1 0,0 0-1,0 0 1,0-1 0,0 1 0,0 0-1,1-1 1,-1 1 0,0-1-1,0 0 1,1 1 0,-1-1 0,0 0-1,1 0 1,-1 0 0,0 0-1,1 0 1,-1 0 0,0 0 0,1 0-1,-1 0 1,0-1 0,1 1-1,-1-1 1,0 1 0,0-1 0,0 1-1,1-1 1,-1 0 0,1 0-1,4-5-10,-1 0 0,0 0 0,0 0-1,-1 0 1,0-1 0,0 0 0,0 0-1,-1 0 1,0 0 0,0-1 0,-1 1-1,0-1 1,0 0 0,1-13 0,-1 34 17,1-1 0,0 1 0,1-1 0,1 1 0,0-1 0,0 0 0,1-1 0,14 19 0,-17-25-1,-1-1 0,1 0 0,1 0 0,-1-1 1,1 1-1,-1-1 0,1 0 0,0 0 0,0 0 1,0 0-1,1-1 0,-1 1 0,1-1 0,-1 0 1,1 0-1,0-1 0,6 2 0,-7-3 1,0 0-1,0 1 1,0-1-1,0-1 0,0 1 1,0-1-1,1 1 1,-1-1-1,-1 0 1,1-1-1,0 1 1,0-1-1,0 0 0,-1 0 1,1 0-1,-1 0 1,1 0-1,-1-1 1,0 0-1,0 1 1,3-4-1,0-2 11,-1 1 0,1-1 1,-1 0-1,0-1 0,-1 1 0,0-1 0,-1 0 1,0 0-1,0 0 0,0 0 0,-2 0 0,1-1 1,-1 1-1,0-1 0,-1 1 0,0-1 0,-2-12 1,1 12-2,-1-1 0,0 1 0,0 0 0,-1 0 1,0 0-1,-1 0 0,0 1 0,-1 0 0,0-1 1,0 2-1,-1-1 0,0 1 0,0-1 0,-1 2 1,-15-15-1,20 21-9,0-1 0,0 1 0,0 0 1,0-1-1,0 1 0,0 0 0,0 0 1,0 0-1,0 1 0,0-1 0,-1 0 1,1 1-1,0-1 0,-1 1 0,1 0 1,0 0-1,-1 0 0,1 0 0,0 0 0,-1 1 1,-2 0-1,1 0 2,1 1 0,-1 0 0,1 0 0,0 0 0,0 0 0,0 0 0,0 1-1,0-1 1,0 1 0,1 0 0,-1 0 0,-2 3 0,-2 5-56,1 1 0,0-1 1,0 1-1,1 0 0,0 0 0,-5 25 0,9-28-332,0 1 1,0-1-1,1 1 0,1 0 0,-1-1 1,2 1-1,-1-1 0,1 0 1,1 1-1,-1-1 0,2 0 1,-1 0-1,7 10 0,7 17-3933</inkml:trace>
  <inkml:trace contextRef="#ctx0" brushRef="#br0" timeOffset="4279.06">2583 146 5026,'-3'-2'227,"-1"-1"-1,1 1 1,-1 0-1,0 1 1,0-1-1,0 1 0,0-1 1,0 1-1,0 0 1,0 1-1,0-1 1,0 1-1,0-1 1,-1 1-1,1 1 1,0-1-1,-7 2 0,5 0-94,0 0-1,1 0 0,-1 1 0,1-1 0,-1 1 0,1 1 0,0-1 0,0 1 0,1 0 0,-1 0 0,-4 6 0,1-2-98,1 1 0,0 1 0,0-1 1,1 1-1,1 1 0,0-1 0,0 1 0,1-1 1,0 2-1,1-1 0,0 0 0,-2 20 0,5-25-32,0 0 0,1 0 0,0 0-1,-1 0 1,2 0 0,-1-1 0,1 1-1,0 0 1,0-1 0,0 1-1,1-1 1,0 0 0,0 0 0,0 0-1,1 0 1,0 0 0,0-1 0,7 7-1,-7-8-7,-1 0 0,1 0 0,1-1-1,-1 1 1,0-1 0,1 1 0,-1-1 0,1-1-1,-1 1 1,1-1 0,0 0 0,0 0 0,0 0-1,0 0 1,0-1 0,0 0 0,0 0-1,-1-1 1,1 1 0,0-1 0,0 0 0,9-3-1,-5 1-14,-1-1-1,0-1 0,0 1 0,0-1 0,0 0 0,-1-1 0,0 0 1,0 0-1,0 0 0,-1-1 0,0 0 0,0-1 0,-1 1 1,0-1-1,0 0 0,-1 0 0,0 0 0,0-1 0,-1 0 0,0 1 1,-1-1-1,0 0 0,0 0 0,-1-1 0,0 1 0,0 0 1,-1 0-1,-1 0 0,1-1 0,-2 1 0,-3-16 0,3 18 23,-6-27 150,4 30 82,3 20 157,10 171-253,-4-120-120,-8 167-23,2-215 12,-6 66-19,6-84-35,0-5-81,-5-18-273,-3-30-271,4-51-455,14-174 1,-9 276 1145,2-28-52,-2 28 84,0 0 1,0 0-1,0-1 0,0 1 1,0 0-1,0 0 0,0 0 1,0-1-1,0 1 0,0 0 0,-1 0 1,1 0-1,-1-1 0,1 1 1,-1 0-1,1 0 0,-2-1 1,0 6 730,6 6-520,13 14-349,-12-16 189,12 19-72,-13-17-16,2-1-1,-1 0 0,1-1 1,12 14-1,-16-20-14,0 0 1,0-1-1,0 1 0,1 0 0,-1-1 0,1 1 1,-1-1-1,1 1 0,-1-1 0,1 0 0,0 0 1,0-1-1,0 1 0,-1-1 0,1 1 0,0-1 1,0 0-1,0 0 0,0 0 0,0 0 1,5-2-1,-4 1-15,0 0-1,0-1 1,-1 0 0,1 0 0,0 0 0,-1 0 0,0 0 0,1-1 0,-1 0 0,0 0-1,0 0 1,-1 0 0,1 0 0,-1 0 0,1-1 0,-1 1 0,0-1 0,0 1 0,2-6-1,3-9 4,-1 1-1,7-33 0,-13 49 18,3-14 8,-1 0 1,-1-1-1,-1-29 1,0 20 80,-1 44 12,2 0 0,0 1 1,0-1-1,2 0 0,1 1 1,9 29-1,-10-40-159,0 0 0,1 0 0,1-1-1,0 1 1,0-1 0,0 0 0,8 8 0,-11-14 33,0 0 0,0 0 1,0-1-1,0 1 0,0 0 0,1-1 0,-1 0 0,0 1 1,1-1-1,0 0 0,-1 0 0,1 0 0,-1-1 0,1 1 1,0-1-1,0 1 0,-1-1 0,1 0 0,0 0 0,0 0 1,-1-1-1,1 1 0,0-1 0,0 1 0,-1-1 0,1 0 1,-1 0-1,1 0 0,4-2 0,-1 0-381,1-1-1,-1 0 1,0 0 0,0 0-1,0-1 1,7-7 0,-11 10 282,0-1 0,0 0 1,0 1-1,0-1 0,0 0 1,0 0-1,-1-1 1,0 1-1,1 0 0,-1 0 1,-1-1-1,1 1 0,0 0 1,-1-1-1,1 1 0,-1-6 1,-5-29 732,0-2 688,5 40-1227,-1-1 0,1 0 0,0 1 0,0-1 0,0 1 0,0-1 0,0 0 0,0 1 0,0-1 0,0 0 0,0 1 0,0-1 0,0 0 0,0 1 0,0-1 0,1 1 0,-1-1 0,0 0 0,0 1 1,1-1-1,-1 1 0,0-1 0,1 1 0,-1-1 0,1 1 0,-1-1 0,0 1 0,1-1 0,-1 1 0,1-1 0,0 1 0,31 5 49,-28-3-110,1-1 0,0 0 0,0 0-1,-1-1 1,1 1 0,0-1 0,9-1 0,-12 1-4,1-1-1,-1 0 0,0 0 1,0 0-1,1 0 0,-1 0 1,0 0-1,0-1 0,0 1 1,0-1-1,0 1 0,0-1 1,-1 0-1,1 0 1,-1 0-1,1 0 0,-1 0 1,0 0-1,1 0 0,-1 0 1,0-1-1,0 1 0,-1 0 1,1-1-1,0 1 0,-1 0 1,0-1-1,1 1 1,-1-1-1,0 1 0,0-1 1,0 1-1,-1-4 0,-23-40 354,21 46-174,3 0-182,-1 0 0,1 0-1,0 0 1,-1-1 0,1 1 0,0 0-1,-1 0 1,1 0 0,0 0 0,0 0-1,-1 0 1,1 0 0,0 0 0,-1 0-1,1 1 1,0-1 0,-1 0 0,1 0-1,0 0 1,-1 0 0,1 0 0,0 0-1,0 1 1,-1-1 0,1 0 0,0 0-1,0 0 1,-1 1 0,1-1 0,0 0-1,0 0 1,0 1 0,-1-1 0,1 0-1,0 0 1,0 1 0,0-1 0,-1 1-125,1 0 0,-1-1 0,1 1 1,-1 0-1,1-1 0,0 1 0,-1 0 1,1-1-1,0 1 0,0 0 0,0 0 1,-1 0-1,1-1 0,0 1 0,0 0 1,0 0-1,0 0 0,0-1 0,-2 9 3587,-3 6-2786,-7 42-563,7-36-91,0 0 0,-1 32 0,5-38-19,0-5-4,0 1 1,1-1-1,0 1 0,1 0 0,0-1 1,0 1-1,1-1 0,1 0 0,0 0 0,7 18 1,-10-28-9,0 1 0,1-1 0,-1 0 1,0 0-1,0 0 0,0 0 1,0 0-1,0 1 0,0-1 0,0 0 1,0 0-1,0 0 0,1 0 0,-1 0 1,0 0-1,0 1 0,0-1 1,0 0-1,0 0 0,0 0 0,1 0 1,-1 0-1,0 0 0,0 0 0,0 0 1,0 0-1,1 0 0,-1 0 1,0 0-1,0 0 0,0 0 0,0 0 1,1 0-1,-1 0 0,0 0 1,0 0-1,0 0 0,0 0 0,1 0 1,-1 0-1,0 0 0,0 0 0,0 0 1,0 0-1,0 0 0,1-1 1,6-9-76,3-19 72,-10 26-11,1 1-2,0-1-1,0 1 1,0 0-1,0-1 1,1 1-1,-1 0 1,1 0-1,-1 0 1,1 0-1,0 0 1,0 0-1,-1 0 1,1 0-1,1 1 1,-1-1-1,0 1 1,0 0-1,0-1 1,1 1-1,-1 0 1,1 0-1,-1 1 1,1-1-1,-1 0 1,1 1-1,-1 0 1,1-1-1,0 1 1,-1 0-1,1 0 1,-1 1-1,1-1 1,4 1-1,-3 0 25,0-1 0,1 0-1,-1 0 1,0-1 0,0 0-1,0 1 1,1-1 0,-1 0-1,0-1 1,5-2-1,41-23 44,-25 13-38,-18 10-9,0 0 0,-1-1 0,0 0 0,0 0 0,0 0 0,-1-1 0,1 0 0,-1 0 0,-1 0 0,1-1 0,-1 1 0,0-1 0,-1 0 0,5-11-1,-7 14 23,1 0 0,-1 0 0,0 0 0,0 0 0,0 0 0,-1 0-1,1 0 1,-1-1 0,0 1 0,0 0 0,0 0 0,-1-1 0,0 1-1,0 0 1,0 0 0,0 0 0,0 0 0,-1 0 0,0 0 0,0 0-1,0 1 1,0-1 0,0 1 0,-1-1 0,0 1 0,1 0 0,-5-4-1,5 6-10,1 0-1,0 1 0,0-1 0,0 0 1,0 1-1,0-1 0,-1 0 0,1 1 1,0-1-1,0 1 0,-1 0 1,1 0-1,0-1 0,-1 1 0,1 0 1,0 0-1,-1 0 0,1 0 0,0 0 1,-1 1-1,1-1 0,0 0 0,-1 1 1,0 0-1,-2 0 2,1 1-1,0 0 1,0 0 0,0 0-1,0 0 1,0 1-1,1-1 1,-5 7 0,-1 1 8,0 1-1,1 0 1,1 0 0,-8 17 0,11-17-19,-1-1 0,1 1 0,1 0 0,0 0 0,0 0 0,1 1 0,1-1-1,1 17 1,-1-22-2,1 0-1,-1 0 0,1 0 0,1-1 0,-1 1 1,1 0-1,0-1 0,0 1 0,0-1 1,1 0-1,0 0 0,0 0 0,1 0 0,-1 0 1,1-1-1,0 0 0,8 8 0,-8-10-29,-1 0-1,1 0 1,0-1-1,0 1 1,-1-1-1,1 0 0,0 0 1,0 0-1,0 0 1,0-1-1,0 0 1,0 0-1,0 0 1,0 0-1,0-1 1,0 1-1,0-1 0,0 0 1,5-2-1,1-1-545,1 0-1,-1-1 1,0 0-1,-1 0 1,15-11-1,-12 3-1790</inkml:trace>
  <inkml:trace contextRef="#ctx0" brushRef="#br0" timeOffset="4686.33">3758 376 6739,'0'2'1521,"2"-2"-1089,1-4-48,-3 3-336,11-6-16,-8 6-32,3-2-704,-1-5-1265</inkml:trace>
  <inkml:trace contextRef="#ctx0" brushRef="#br0" timeOffset="5144.33">3877 365 6243,'0'0'1216,"5"-4"-687,1 2 127,3 2-320,-6 2-64,8-6-160,-6 4 0,2-3-64,1 3-48,-7-1 0,5-1-128,8 4-928,-7-7-897,7 5-2017</inkml:trace>
  <inkml:trace contextRef="#ctx0" brushRef="#br0" timeOffset="5145.33">4175 348 4210,'2'5'2033,"3"-5"-1057,0 3-143,2-10-465,-1 7-96,1-1-144,-4-2-128,3 3 0,1 0-16,0 0-432,-3 0-1105</inkml:trace>
  <inkml:trace contextRef="#ctx0" brushRef="#br0" timeOffset="5539.33">4423 330 7924,'1'-4'832,"3"8"-144,1-4 257,-3-4-353,0 4-400,1 0-32,1-1-128,0 1-32,-4-3-48,3-1-816</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4:55.426"/>
    </inkml:context>
    <inkml:brush xml:id="br0">
      <inkml:brushProperty name="width" value="0.1" units="cm"/>
      <inkml:brushProperty name="height" value="0.1" units="cm"/>
      <inkml:brushProperty name="color" value="#0000FF"/>
    </inkml:brush>
  </inkml:definitions>
  <inkml:trace contextRef="#ctx0" brushRef="#br0">237 620 6163,'-5'-1'239,"-1"1"-1,0-1 1,1 1 0,-1 0 0,0 0 0,1 0-1,-1 1 1,0 0 0,1 0 0,-1 1 0,1-1-1,-1 1 1,-7 4 0,5-1-53,1 0 0,0 0 0,0 0 0,0 0 0,1 1 0,-1 1 0,1-1 0,-6 9 1,1 2-43,0 0 0,2 1 1,0 0-1,0 0 1,2 1-1,0 0 1,-4 23-1,8-28-103,0 1 1,2-1-1,-1 0 0,2 1 0,0-1 0,1 0 1,0 1-1,1-1 0,6 24 0,-6-31-40,0-1 1,0 0-1,1 0 0,0-1 1,0 1-1,0 0 0,1-1 0,0 0 1,0 0-1,0 0 0,0 0 1,1-1-1,0 1 0,0-1 1,0 0-1,0-1 0,1 1 0,-1-1 1,1 0-1,0-1 0,0 1 1,0-1-1,13 2 0,-11-2 3,1-2-1,0 1 1,-1-1 0,1 0-1,0-1 1,-1 0-1,1-1 1,0 0 0,-1 0-1,0 0 1,1-1 0,-1-1-1,0 1 1,-1-1-1,1-1 1,-1 1 0,0-1-1,0-1 1,0 1-1,0-1 1,-1 0 0,0-1-1,8-11 1,-8 10 5,1-1-1,-2 0 1,1-1-1,-1 1 1,-1-1 0,1 0-1,-2 0 1,0-1 0,0 1-1,0-1 1,-2 1 0,1-1-1,-1 0 1,-1 1-1,0-1 1,0 0 0,-1 0-1,-4-18 1,5 29-6,0 0 0,0 1 0,-1-1 0,1 0 0,0 0 0,0 0 0,0 0 0,0 0-1,0 1 1,-1-1 0,1 0 0,0 0 0,0 0 0,0 0 0,-1 0 0,1 0 0,0 0 0,0 0 0,0 0 0,-1 0 0,1 0 0,0 0 0,0 0 0,0 0 0,0 0 0,-1 0 0,1 0-1,0 0 1,0 0 0,0 0 0,-1 0 0,1 0 0,0 0 0,0 0 0,0-1 0,0 1 0,-1 0 0,1 0 0,0 0 0,0 0 0,0 0 0,0 0 0,0-1 0,-1 1 0,1 0 0,0 0-1,0 0 1,0 0 0,0-1 0,0 1 0,0 0 0,0 0 0,0 0 0,0-1 0,0 1 0,0 0 0,0 0 0,0 0 0,0-1 0,-7 22 152,5-15-186,-1 4 40,-3 8 2,0 0 0,1 1-1,1 0 1,1 0-1,-1 23 1,4-37-12,1 1 0,-1-1 0,1 0 0,0 1 0,0-1 0,0 0 0,1 0 0,0 0 0,0 0 0,0 0 0,0 0 0,1 0 0,0-1 0,0 1 0,0-1 0,1 0 0,-1 0 0,1 0 0,0 0 0,0-1 0,1 0 0,-1 0 0,0 0 0,7 3 0,-6-3 1,0-1 0,0 0-1,1 0 1,-1 0-1,1-1 1,-1 0 0,1 0-1,0 0 1,0-1-1,-1 1 1,1-1 0,0-1-1,-1 1 1,1-1-1,0 0 1,-1 0-1,1-1 1,-1 0 0,1 0-1,-1 0 1,0 0-1,6-4 1,-5 2-1,0-1 1,0 1-1,0-1 1,0 0-1,-1 0 1,0-1-1,0 1 1,-1-1-1,1 0 1,-1-1-1,0 1 1,-1-1-1,0 0 0,0 0 1,0 0-1,2-13 1,-3 6 5,0-1 0,-1 1 0,-1-1 0,-1 1 1,0-1-1,0 1 0,-2-1 0,0 1 0,0 0 0,-1 0 1,-1 0-1,-1 0 0,0 1 0,-11-18 0,15 27-6,1 1-1,-1-1 0,-1 1 1,1 0-1,0 0 0,-1 0 1,0 0-1,0 0 1,0 1-1,0-1 0,0 1 1,0 0-1,0 0 1,-1 0-1,1 0 0,-1 1 1,0-1-1,1 1 1,-1 0-1,0 0 0,0 0 1,0 1-1,0-1 1,-4 1-1,3 1 2,0-1 0,0 1 0,0 1 1,0-1-1,0 1 0,1-1 0,-1 2 0,0-1 0,1 0 1,-1 1-1,1 0 0,0 0 0,0 0 0,0 0 0,0 1 0,1 0 1,-6 7-1,3-3-3,-1 0 1,2 1-1,-1 0 0,1 1 1,1-1-1,0 1 1,0 0-1,1 0 0,-2 12 1,3-15-4,2 0 1,-1 0 0,1 0-1,0 0 1,0 0-1,1 0 1,0 0 0,0 0-1,1 0 1,0 0 0,0-1-1,0 1 1,1 0-1,7 11 1,-6-12-42,1 1 1,0-1-1,0 0 0,1 0 0,-1-1 1,1 1-1,1-1 0,-1-1 1,1 1-1,-1-1 0,1 0 0,0-1 1,1 1-1,-1-2 0,1 1 0,12 2 1,-16-4 24,0 0 0,0-1 0,0 0-1,0 0 1,0 0 0,1 0 0,-1-1 0,0 1 0,0-1 0,0 0 0,0 0 0,0-1 0,0 1 0,-1-1 0,1 0 0,0 0 0,-1 0-1,1 0 1,-1-1 0,0 1 0,0-1 0,0 0 0,0 0 0,0 0 0,0-1 0,-1 1 0,0 0 0,0-1 0,0 0 0,0 1 0,0-1 0,-1 0-1,2-6 1,12-41 55,-8 27 19,0 1 0,13-27 0,-17 43-44,0 1 0,0 1 0,1-1 0,0 0 0,0 1 0,0 0 0,1 0 0,-1 0 0,1 0 1,0 1-1,1 0 0,9-6 0,-12 9-8,-1-1 1,1 1-1,0 0 0,0 0 1,0 0-1,0 0 1,0 0-1,0 1 0,0-1 1,0 1-1,0 0 0,0 0 1,0 0-1,0 0 1,0 0-1,0 1 0,0-1 1,0 1-1,0 0 1,0 0-1,0 0 0,-1 0 1,1 1-1,0-1 0,-1 1 1,1 0-1,-1 0 1,1-1-1,-1 1 0,0 1 1,0-1-1,0 0 0,0 1 1,0-1-1,2 5 1,2 3 4,-1 0 0,0 0 0,0 0 0,-1 1 0,-1-1 0,0 1 0,0 0 0,1 16 0,-5 63-19,-3-39 345,3-70-280,1 1 0,0-1 0,2 0 0,0 1 0,1 0 0,1-1 0,1 1 0,0 0 0,10-20 0,-11 29-50,0 1 1,1-1-1,0 1 1,1 0-1,-1 0 1,2 0-1,-1 1 1,13-11-1,-15 15-4,1-1-1,0 1 1,0 0 0,0 0-1,0 1 1,1-1 0,-1 1-1,1 0 1,0 1 0,-1-1-1,1 1 1,0 1 0,0-1-1,0 1 1,7 0 0,-10 0 3,0 0 1,1 0 0,-1 0 0,0 1-1,0 0 1,0-1 0,0 1 0,0 0-1,0 0 1,0 1 0,0-1 0,0 1-1,0-1 1,0 1 0,-1 0 0,1 0 0,-1 0-1,0 0 1,1 1 0,-1-1 0,0 1-1,0-1 1,0 1 0,-1 0 0,1 0-1,-1-1 1,1 1 0,-1 0 0,1 5-1,0 1 6,-1 1-1,0-1 0,-1 1 0,0-1 0,0 1 0,-1-1 1,0 1-1,-4 16 0,-2-5-61,-6 32 85,12-51-116,1 0 1,0-1-1,0 1 0,0 0 1,0 0-1,0 0 0,0 0 1,0 0-1,1 0 1,-1-1-1,1 1 0,-1 0 1,1 0-1,0 0 0,-1-1 1,1 1-1,0 0 0,0-1 1,0 1-1,1-1 1,-1 1-1,2 1 0,9-1-1711,12-5-859</inkml:trace>
  <inkml:trace contextRef="#ctx0" brushRef="#br0" timeOffset="736.1">1595 735 5410,'-2'-5'405,"-1"1"0,1 0-1,-1 0 1,0 0 0,1 0-1,-2 0 1,1 0 0,0 1-1,-1 0 1,0-1 0,-6-3-1,7 6-306,0-1 1,0 1-1,0 0 0,-1 0 1,1 0-1,0 0 0,-1 1 0,1-1 1,0 1-1,-1 0 0,1 0 1,-1 0-1,1 1 0,0-1 0,-1 1 1,1 0-1,0 0 0,-6 2 1,-4 2 9,1 2 0,-1-1 1,1 2-1,1 0 1,-1 0-1,1 1 0,1 0 1,-1 1-1,-16 21 1,20-23-74,1 1 0,0 0 0,0 0 0,1 0 0,0 1 0,0 0 0,1 0 0,0 0 0,1 0 0,0 1 0,1-1 0,0 1 0,0 15 0,2-16-31,1-1 0,0 1 0,0-1 0,1 1 0,0-1 0,1 0 0,0 0 1,0 0-1,1 0 0,8 13 0,-10-18-6,1 0 0,0-1 0,-1 0 0,2 1 0,-1-1 0,0 0 1,1 0-1,-1-1 0,1 1 0,0-1 0,0 1 0,0-1 0,0-1 0,0 1 0,0-1 0,1 1 0,-1-1 0,0 0 0,1 0 1,-1-1-1,1 0 0,-1 0 0,1 0 0,7-1 0,-5-1-1,1 0 0,-1 0 0,0-1 0,0 0 0,0 0 1,0-1-1,0 0 0,-1 0 0,0 0 0,0-1 0,0 0 0,0 0 0,-1-1 1,0 0-1,0 0 0,7-11 0,3-5 19,-1-1 0,-1-1 1,14-36-1,-8 4-16,-3-1 0,-2-1 0,12-103 0,-4 20 32,-21 136-21,0 9 7,0 22 30,-3 38 16,-1 27-54,10 103-1,-6-179-18,1 1-1,1 0 1,0-1-1,1 0 1,8 18-1,-11-30 6,0 1 0,1-1 0,0 0 0,-1 0 0,1 0-1,0-1 1,1 1 0,-1 0 0,0-1 0,1 1 0,0-1-1,-1 0 1,5 3 0,-5-4-3,0-1 1,1 1-1,-1 0 1,0-1-1,0 0 0,1 1 1,-1-1-1,0 0 1,1 0-1,-1 0 0,0 0 1,1-1-1,-1 1 1,0-1-1,0 1 0,1-1 1,-1 0-1,0 0 1,0 0-1,0 0 0,0 0 1,3-2-1,4-3-9,-1-1 0,1 1-1,-1-1 1,-1-1 0,1 0 0,-2 0-1,1 0 1,-1-1 0,0 0 0,0 0-1,-1 0 1,6-17 0,-3 4 25,-1-1 0,-1 1 0,-1-1 1,3-39-1,-29 180 312,13-85-417,2 0-1,-5 65 1,22-115-5237</inkml:trace>
  <inkml:trace contextRef="#ctx0" brushRef="#br0" timeOffset="1113.14">1961 392 7523,'2'-4'561,"0"8"-561,6 7-561,5 5-4257</inkml:trace>
  <inkml:trace contextRef="#ctx0" brushRef="#br0" timeOffset="1932.42">2292 687 1857,'0'-7'1096,"1"-4"11,-1 0-1,-1 0 1,0 1 0,0-1-1,-5-17 1,5 26-1002,0 1-1,1-1 1,-1 1 0,0-1 0,0 1-1,1-1 1,-1 1 0,0-1 0,-1 1-1,1 0 1,0 0 0,0 0 0,0-1-1,-1 1 1,1 0 0,-1 0 0,1 1 0,-2-2-1,0 2-21,1-1 0,0 1 0,-1 0 0,1 0 0,0 0 1,-1 0-1,1 0 0,0 0 0,-1 1 0,1-1 0,0 1 0,0 0 0,-1-1 0,1 1 0,0 0 0,0 1 0,-3 0 0,-2 3-54,0 0 1,0 1-1,0-1 0,1 1 1,-1 1-1,1-1 0,1 1 1,-1 0-1,1 0 0,1 1 1,-1-1-1,1 1 0,0 0 1,1 0-1,0 1 1,0-1-1,1 1 0,-1 9 1,1-12-15,1 0 1,1 1 0,-1-1 0,1 1 0,0-1 0,1 1 0,-1-1 0,1 1 0,1-1 0,-1 0 0,1 1-1,0-1 1,0 0 0,1 0 0,0 0 0,0-1 0,0 1 0,1-1 0,0 0 0,0 1 0,0-2-1,0 1 1,1 0 0,0-1 0,6 5 0,-7-7-17,1 1 0,-1-1 0,1 0 0,-1 0-1,1 0 1,0 0 0,0-1 0,0 0 0,0 0 0,0 0 0,0 0 0,0-1-1,0 0 1,0 0 0,9-2 0,-7 0-3,0 0 0,0 0 0,0-1 0,0 1 0,0-2 0,0 1 0,-1-1 0,0 0 0,11-9 0,-6 3-2,-1 0 1,0-1-1,-1 0 1,0 0-1,0-1 0,-1 0 1,-1 0-1,0-1 0,-1 0 1,7-20-1,-14 46 27,0 1 1,1 0-1,1 0 1,2 16-1,-2-19-23,1 0 1,0-1-1,0 0 1,1 1-1,1-1 0,-1 0 1,2 0-1,-1-1 0,8 11 1,-9-15 0,1-1 0,-1 0 0,1 0 1,0 0-1,0 0 0,1-1 0,-1 1 1,1-1-1,0 0 0,0-1 0,0 1 0,0-1 1,0 0-1,0 0 0,10 1 0,-9-2-1,0-1 0,1 0-1,-1 0 1,0-1-1,0 0 1,0 0 0,0-1-1,0 1 1,0-1 0,0 0-1,0-1 1,0 0-1,-1 0 1,6-3 0,-4 0 1,0 1 0,0-2 0,-1 1 0,1 0 1,-2-1-1,1 0 0,-1-1 0,0 1 0,0-1 0,-1 0 0,0 0 1,0-1-1,-1 1 0,0-1 0,-1 1 0,0-1 0,0 0 1,1-15-1,1 11 34,-5 13-22,0 1-10,0 1-2,0 1 1,1-1-1,-1 0 0,1 1 0,0-1 1,0 0-1,0 1 0,0-1 0,0 1 0,1 2 1,0 1 13,-1 7 3,1-1-1,1 1 1,0-1-1,0 1 1,1-1-1,1 0 1,0 0-1,8 15 0,-9-22-16,-1 0-1,1 1 0,1-1 0,-1 0 1,1-1-1,-1 1 0,1 0 0,0-1 1,1 0-1,-1 0 0,1 0 0,0-1 1,0 0-1,0 0 0,0 0 0,1 0 1,-1-1-1,1 0 0,9 3 0,-10-5 2,-1 0 0,0 0 0,1-1-1,-1 1 1,1-1 0,-1 0-1,0 0 1,1 0 0,-1-1-1,0 0 1,0 1 0,0-2-1,0 1 1,0 0 0,-1-1-1,1 1 1,-1-1 0,1 0 0,-1 0-1,5-7 1,-1 2 5,0-2 1,0 1-1,-1 0 1,0-1-1,0-1 1,-1 1-1,3-12 1,-5 11-5,0 0-1,-1 1 1,-1-2 0,0 1-1,-1 0 1,0 0 0,0 0 0,-1 0-1,0 0 1,-1 0 0,-1 0-1,0 1 1,0-1 0,-1 1 0,0-1-1,-1 1 1,0 0 0,-1 1-1,0-1 1,0 1 0,-1 1 0,0-1-1,0 1 1,-1 0 0,-11-9-1,14 15 3,1-1-1,0 1 0,0 0 0,-1 0 0,0 0 0,1 1 0,-1-1 0,0 1 0,1 0 0,-1 1 0,0-1 0,0 1 0,0 0 0,0 0 0,0 0 0,1 1 0,-1 0 0,0 0 0,0 0 0,-9 4 0,8-3-4,0 1 0,0 0-1,1 1 1,-1 0 0,1-1-1,-1 2 1,1-1 0,0 1-1,1-1 1,-1 1 0,1 1-1,0-1 1,0 0 0,-5 12-1,7-14-50,1 1-1,-1 0 1,1 1-1,0-1 0,0 0 1,0 0-1,1 0 0,-1 1 1,1-1-1,0 0 0,0 0 1,0 1-1,1-1 0,0 0 1,0 0-1,0 1 0,0-1 1,1 0-1,-1 0 0,1-1 1,3 6-1,-3-5-187,1-1 0,-1 0 0,1 0 1,0 0-1,0 0 0,0-1 0,0 1 0,0-1 0,1 1 0,-1-1 1,1 0-1,0-1 0,-1 1 0,1-1 0,4 2 0,23 2-2512</inkml:trace>
  <inkml:trace contextRef="#ctx0" brushRef="#br0" timeOffset="2404.5">3046 677 4546,'0'-1'166,"0"1"0,1-1 0,-1 0 0,0 0 0,0 0 0,0 1 0,0-1 0,1 0 0,-1 0 0,0 1 0,1-1 0,-1 0 0,1 1 0,-1-1 0,1 0 0,-1 1 0,1-1 0,-1 1 0,1-1 0,-1 0 0,1 1 0,0 0 0,-1-1 0,1 1 0,0-1 0,0 1 0,-1 0 0,1-1 0,0 1 0,0 0 0,1 0 0,28-10 573,-25 10-700,0 0-1,-1 0 1,1 0 0,0 1 0,-1 0-1,1 0 1,-1 0 0,1 0 0,-1 1-1,0-1 1,1 1 0,-1 0 0,0 1-1,0-1 1,0 1 0,0 0 0,-1 0-1,1 0 1,-1 0 0,0 0 0,0 1 0,0-1-1,0 1 1,-1 0 0,1 0 0,-1 0-1,0 0 1,2 7 0,0 0-18,0-1 1,-1 1-1,0 0 1,-1 1-1,0-1 1,-1 0-1,-1 1 1,1-1-1,-2 1 1,-2 17-1,2-18-3,-1-1-1,0 0 0,-1 0 1,0 0-1,-8 16 1,-2-66 1198,13 29-1174,0 1 0,1-1 0,0 0 0,1 1 0,0-1 0,0 1 0,2 0 0,-1 0 0,10-19 1,-6 13-31,2 2 1,-1-1-1,2 1 1,0 0 0,18-18-1,-24 28-13,0 0 0,1 0 0,-1 1 0,1 0 1,0 0-1,0 0 0,0 1 0,0-1 0,1 1 0,-1 0 0,0 1 0,1-1 0,-1 1 0,1 0 0,10 0 0,-13 1 0,0 1 1,1-1-1,-1 0 0,0 1 1,0 0-1,0-1 0,0 1 1,0 0-1,-1 1 1,1-1-1,0 1 0,0-1 1,-1 1-1,1 0 0,-1 0 1,1 0-1,-1 0 0,0 0 1,0 0-1,0 1 0,0-1 1,0 1-1,-1 0 0,1-1 1,-1 1-1,1 0 1,-1 0-1,0 0 0,1 3 1,-1 5-158,1-1 1,-1 1-1,-1-1 1,0 1-1,-1 0 1,0-1-1,0 1 1,-1-1-1,0 0 1,-1 1-1,-5 11 1,4-10-225,0 1 0,1 0 0,0 0 1,1 0-1,1 0 0,0 18 1,2-23-2922</inkml:trace>
  <inkml:trace contextRef="#ctx0" brushRef="#br0" timeOffset="3257.03">3682 679 5651,'-1'-5'383,"1"0"247,0 0-1,-1 0 1,0-1-1,0 1 1,0 0-1,-4-8 0,5 12-538,0 0 0,-1 0-1,1 1 1,-1-1-1,1 0 1,-1 1-1,1-1 1,-1 0-1,0 1 1,1-1 0,-1 1-1,0-1 1,0 1-1,1 0 1,-1-1-1,0 1 1,0 0 0,1-1-1,-2 1 1,0 0-34,0 0 0,0 0 0,1 0-1,-1 0 1,0 1 0,1-1 0,-1 0 0,0 1 0,1-1 0,-1 1 0,1 0 0,-1 0 0,-1 1 0,-4 2 7,2 1 0,-1 0 0,1 1 1,-1-1-1,1 1 0,1 0 0,-1 0 1,1 0-1,0 1 0,1 0 0,-1-1 1,1 1-1,1 1 0,-1-1 0,-2 14 1,2-6-55,0 1 1,1 0-1,1 0 1,0 0-1,1-1 1,3 29-1,-1-37-11,-1 0 0,1 0 0,1 0 0,-1 0 0,7 12 0,-8-18-6,-1 1 0,1-1-1,0 1 1,0-1 0,0 0 0,0 1 0,0-1 0,0 0 0,0 0 0,0 0 0,0 0 0,0 0 0,1 0 0,-1 0 0,0 0 0,1 0 0,-1-1 0,1 1 0,-1 0 0,1-1 0,-1 1 0,1-1 0,-1 0 0,1 0-1,-1 1 1,1-1 0,0 0 0,-1 0 0,1 0 0,-1-1 0,1 1 0,-1 0 0,1-1 0,2 0 0,7-5-43,-1 0 1,-1 0-1,1-1 0,-1 0 0,0-1 1,-1 0-1,0 0 0,0-1 1,7-11-1,3-6-9,-1 0-1,16-35 1,-31 57 81,-1 0 0,1 0 0,-1 0 0,0 0 0,0-1 0,0 1 0,-1 0 0,1-5-1,-2 34 480,0-1-330,4 35 1,-2-52-174,0-1 1,0 1-1,1 0 1,0-1-1,0 0 1,1 1-1,-1-1 1,1 0 0,1 0-1,4 7 1,-6-11-2,0 0 0,0 0 0,0 0 1,0 0-1,0 0 0,1 0 1,-1-1-1,1 1 0,-1-1 1,1 0-1,0 0 0,0 0 1,-1 0-1,1 0 0,0 0 1,0-1-1,0 1 0,0-1 1,0 0-1,0 0 0,-1 0 1,1 0-1,0-1 0,0 1 1,0-1-1,0 0 0,0 0 1,-1 0-1,4-1 0,9-5-9,-1 0 1,0-1-1,0 0 0,14-12 0,-15 11 29,17-14-18,-1-1 0,-1-1-1,-1-1 1,-1-2 0,-2 0 0,0-2 0,-2 0 0,-2-2 0,0 0-1,-3-1 1,0-1 0,-2-1 0,14-51 0,-16 41-1,13-76 1,-24 102 32,0-1 1,-1 1 0,-1 0-1,-1-1 1,0 1 0,-8-33 0,8 47 8,-1-1 0,1 1 0,-1 0 0,0 0 1,-1 0-1,-5-8 0,8 12-29,-1 0 0,0 0 0,0 0 0,1 1 0,-1-1 0,0 0 1,0 1-1,0-1 0,1 0 0,-1 1 0,0-1 0,0 1 0,0 0 0,0-1 0,0 1 0,0 0 0,0 0 0,0-1 0,0 1 0,0 0 0,0 0 1,0 0-1,0 0 0,-1 0 0,1 0 0,0 1 0,0-1 0,0 0 0,0 0 0,0 1 0,0-1 0,0 1 0,1-1 0,-1 1 0,0-1 0,0 1 0,0-1 1,0 1-1,1 0 0,-1 0 0,0-1 0,0 1 0,0 2 0,-6 4-9,2 1 0,-1 0 0,1 0 0,0 0 0,1 1 0,-1-1 0,2 1 1,-1 0-1,2 1 0,-5 17 0,0 15 13,-2 48 1,7-69-1,-2 37-14,-33 284 9,34-325-27,0 0 0,1 0-1,1-1 1,1 1 0,0 0 0,4 19 0,-4-35-1,0-1-1,0 1 1,0-1 0,0 1 0,0-1-1,1 1 1,-1-1 0,0 1 0,0-1-1,1 1 1,-1-1 0,0 1 0,0-1-1,1 0 1,-1 1 0,1-1 0,-1 1-1,0-1 1,1 0 0,-1 0 0,1 1-1,-1-1 1,1 0 0,-1 0 0,1 1 0,-1-1-1,1 0 1,-1 0 0,1 0 0,-1 0-1,1 0 1,-1 0 0,1 0 0,-1 0-1,1 0 1,0 0 0,24-11-461,-20 7-67,-1 1 0,0 0 0,0-1 0,0 0 0,0 0 1,0 0-1,-1-1 0,4-6 0,-3-1-2519</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5:14.089"/>
    </inkml:context>
    <inkml:brush xml:id="br0">
      <inkml:brushProperty name="width" value="0.1" units="cm"/>
      <inkml:brushProperty name="height" value="0.1" units="cm"/>
      <inkml:brushProperty name="color" value="#0000FF"/>
    </inkml:brush>
  </inkml:definitions>
  <inkml:trace contextRef="#ctx0" brushRef="#br0">565 11 3762,'-107'-10'4226,"86"9"-3902,-1 1 1,0 1-1,0 1 1,0 2 0,-25 6-1,13 1-25,0 2 0,1 2 0,0 1 0,-33 22 0,47-27-212,7-4-19,0 1-1,-17 14 1,26-21-61,1 1 1,0 0-1,0 0 0,0 0 1,0 0-1,0 1 1,0-1-1,0 0 0,1 1 1,-1-1-1,1 1 0,0 0 1,0-1-1,0 1 1,0 0-1,0 0 0,0 0 1,1-1-1,0 1 0,-1 4 1,2-6-8,-1-1 1,1 1 0,-1-1-1,1 1 1,-1-1 0,1 1 0,-1-1-1,1 1 1,-1-1 0,1 1-1,0-1 1,-1 0 0,1 1-1,0-1 1,-1 0 0,1 0-1,0 0 1,0 1 0,-1-1-1,1 0 1,0 0 0,0 0-1,-1 0 1,1 0 0,0 0-1,-1-1 1,2 1 0,25-3 44,-3-2-26,0 2 0,1 1 0,-1 0 0,1 2 1,-1 1-1,40 7 0,-52-6-19,-1 1 0,0 0 0,0 1-1,0 0 1,0 1 0,-1 0 0,11 7 0,-15-8 1,-1 1 0,1-1 1,-1 1-1,0 0 0,0 0 0,0 1 1,-1-1-1,0 1 0,0 0 0,0 1 1,-1-1-1,4 9 0,-5-9 3,0 1-1,0-1 1,-1 1 0,0-1-1,0 1 1,0 0-1,-1-1 1,0 1-1,-1 0 1,1-1 0,-1 1-1,0-1 1,-1 1-1,0-1 1,0 1 0,0-1-1,0 0 1,-1 0-1,0 0 1,-1 0-1,1 0 1,-1-1 0,0 0-1,-1 0 1,1 0-1,-1 0 1,0-1 0,0 1-1,-8 4 1,5-3 1,-1-1-1,0 1 1,0-1 0,0-1 0,0 0 0,-1 0 0,0-1 0,0 0 0,0-1-1,0 0 1,0 0 0,0-1 0,0-1 0,-1 0 0,1 0 0,0-1 0,0 0-1,-13-3 1,22 4-6,-60-23 45,58 22-46,0 0 0,0-1-1,0 1 1,0-1-1,0 0 1,0 0 0,0 0-1,1 0 1,-1-1 0,1 1-1,0 0 1,0-1-1,0 0 1,0 0 0,0 0-1,-2-3 1,4 5 0,0 1 1,0-1-1,0 1 1,0-1-1,0 1 1,0-1-1,1 1 1,-1-1-1,0 1 1,0 0 0,0-1-1,0 1 1,1-1-1,-1 1 1,0 0-1,0-1 1,1 1-1,-1-1 1,0 1-1,1 0 1,-1 0-1,0-1 1,1 1-1,-1 0 1,0-1-1,1 1 1,-1 0-1,1 0 1,-1 0-1,0 0 1,2-1-1,23-5-28,30 3 47,17 9-33,100 20 0,-148-21 9,0-2 0,0 0 1,40-2-1,-53-2 5,-1 1 0,0-2 1,0 1-1,0-2 0,-1 1 0,1-1 0,0 0 1,-1-1-1,0-1 0,0 1 0,13-9 1,-18 9-5,0 0 0,0-1 1,0 1-1,-1-1 1,0 0-1,0 0 1,0 0-1,0 0 1,-1-1-1,0 1 0,0-1 1,0 1-1,-1-1 1,0 0-1,1-7 1,0-5 30,0-1 1,-2 1-1,-2-27 1,1 91 197,0-35-210,1 1 1,0-1-1,0 1 1,1 0-1,0-1 1,1 1-1,6 21 1,-7-32-46,-1-1 0,0 1 1,0-1-1,0 1 0,0-1 1,1 1-1,-1-1 0,0 1 1,0 0-1,1-1 0,-1 1 1,0-1-1,1 0 0,-1 1 1,0-1-1,1 1 0,-1-1 1,1 0-1,-1 1 0,1-1 1,-1 0-1,1 1 0,-1-1 0,1 0 1,-1 0-1,1 1 0,-1-1 1,1 0-1,0 0 0,-1 0 1,1 0-1,-1 0 0,1 0 1,0 0-1,13-15-3229,-3 0 628</inkml:trace>
  <inkml:trace contextRef="#ctx0" brushRef="#br0" timeOffset="372.72">703 74 2865,'-7'-5'4658,"5"8"-3745,2-7 816,0 2-1297,0 4-144,0-4-256,0 4-32,-1-2 0,-1 1-16,5 6-576,1 4-145,1-2-703,6 6-1730</inkml:trace>
  <inkml:trace contextRef="#ctx0" brushRef="#br0" timeOffset="939.01">1071 467 3858,'0'0'3217,"0"-3"-2512,2 1-289,-2 1 272,-2 1-608,6-4 64,-2 8-128,3-4 80,6 0-80,-1 0-16,3 0 0,1-4-48,6 8-432,-1-11-817,8 4-944</inkml:trace>
  <inkml:trace contextRef="#ctx0" brushRef="#br0" timeOffset="1410.02">1415 411 3906,'0'0'2321,"0"-3"-1569,4 6-320,-2-6-31,-2 6-161,0-11-208,3 13 64,4-10-64,4 5 0,-2 0-32,7-3-16,-4-1-32,1 8-513,1-4-591,15-4-641,-1 9-752</inkml:trace>
  <inkml:trace contextRef="#ctx0" brushRef="#br0" timeOffset="1411.02">1825 385 5234,'40'-12'4813,"42"16"-6478,-49-1-1133,-8-3-577</inkml:trace>
  <inkml:trace contextRef="#ctx0" brushRef="#br0" timeOffset="1806.99">2257 385 3634,'-5'-5'3185,"7"9"-2160,-2-8-673,3 1 128,1-7-256,1 10 48,-1-3-128,5 0-144,-2-2 0,0 10-64,4-10-64,-1 5-720,1 0-561,5 0-1344</inkml:trace>
  <inkml:trace contextRef="#ctx0" brushRef="#br0" timeOffset="2202.97">2556 348 5138,'-2'0'2065,"0"3"-1296,4-6 47,0-1-48,-6 4-287,6-3-65,0 6-240,-4-3-176,4 0-16,5 4-448,2-4-49,5 6-911,-3-3-577,5-3-1345</inkml:trace>
  <inkml:trace contextRef="#ctx0" brushRef="#br0" timeOffset="2203.97">2903 335 7043,'-3'3'544,"6"-11"-319,4 8 95,0-2-176,-1-6-48,3 8-80,-2-8-32,0 5-817</inkml:trace>
  <inkml:trace contextRef="#ctx0" brushRef="#br0" timeOffset="2640.02">3338 324 2577,'-1'0'5267,"4"-3"-4467,-1 3-512,0-3 304,1 3-400,-1-3-63,-2 6-65,-2-3-96,2 3-193,0-6-607,-3 6-465,-1 5-1792</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5:20.278"/>
    </inkml:context>
    <inkml:brush xml:id="br0">
      <inkml:brushProperty name="width" value="0.1" units="cm"/>
      <inkml:brushProperty name="height" value="0.1" units="cm"/>
      <inkml:brushProperty name="color" value="#0000FF"/>
    </inkml:brush>
  </inkml:definitions>
  <inkml:trace contextRef="#ctx0" brushRef="#br0">3 160 4930,'-2'0'176,"7"-1"225,0-1 335,4 2-176,4-6-288,-2 6-48,5 0-224,1 0 16,1-3 16,5 1-64,2 0-112,2-2-1024,5 0-241,0-2-1040</inkml:trace>
  <inkml:trace contextRef="#ctx0" brushRef="#br0" timeOffset="437.73">575 65 3618,'2'-3'224,"9"-1"368,0 0-464,-1 0-80,14 0-48,-10-1-80,11 2-928</inkml:trace>
  <inkml:trace contextRef="#ctx0" brushRef="#br0" timeOffset="438.73">1919 10 3025,'0'-3'865,"8"0"-865,-5 0-1425</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5:34.958"/>
    </inkml:context>
    <inkml:brush xml:id="br0">
      <inkml:brushProperty name="width" value="0.1" units="cm"/>
      <inkml:brushProperty name="height" value="0.1" units="cm"/>
      <inkml:brushProperty name="color" value="#0000FF"/>
    </inkml:brush>
  </inkml:definitions>
  <inkml:trace contextRef="#ctx0" brushRef="#br0">470 52 5282,'-6'-5'381,"-1"-1"1,0 1-1,1 1 0,-1-1 0,-1 1 0,1 0 0,-1 1 0,1 0 0,-1 0 0,0 1 0,0 0 0,-1 0 0,-13-1 0,10 3-190,0 0 0,1 1 0,-1 0 1,1 1-1,-1 1 0,1-1 0,0 2 0,-20 8 0,5 1-138,1 1-1,1 1 1,0 2-1,2 0 1,0 1 0,0 1-1,-18 23 1,37-39-48,0 0 0,1 0-1,-1 0 1,1 0 0,0 0 0,0 1 0,0-1 0,-2 6 0,4-8-5,0 0 0,0-1 0,0 1 0,0-1 0,0 1 1,0 0-1,0-1 0,0 1 0,0-1 0,0 1 0,0 0 0,0-1 1,0 1-1,1-1 0,-1 1 0,0 0 0,0-1 0,1 1 0,-1-1 0,0 1 1,1 0-1,1 0-2,-1 0 1,0-1-1,0 1 0,0 0 1,1 0-1,-1-1 1,0 1-1,1-1 1,-1 1-1,1-1 1,-1 0-1,3 1 1,74 8 33,-22-3-3,103 25 1,-143-27-31,-1 1 1,0 1-1,0 0 1,0 1-1,0 1 1,-1 0-1,-1 1 1,0 1-1,0 0 1,0 0-1,11 14 1,-21-20-1,0-1 0,0 1 0,0-1-1,-1 1 1,1 0 0,-1 0 0,0 0 0,0 0 0,0 1 0,-1-1 0,0 1-1,1-1 1,-2 0 0,1 1 0,0 0 0,-1-1 0,0 1 0,0-1 0,0 1 0,-1 0-1,1-1 1,-1 1 0,0-1 0,-1 0 0,-1 5 0,0-2 5,0-1 0,-1 0 0,0 0 0,0-1 0,-1 1 0,1-1 0,-1 0 0,0 0 0,-1 0 0,1-1 0,-1 0 0,0 0 0,0 0 0,0-1 0,-11 4 0,6-2 1,-1-2 0,0 1 0,-1-2 0,1 0 0,0 0 0,-1-1 0,1-1 0,-1 0 0,1 0 0,0-1 0,-20-5 0,26 5-7,0 0-1,0-1 0,0 0 0,0 0 1,1 0-1,-1-1 0,1 0 0,0 0 1,0 0-1,0-1 0,0 1 0,0-1 1,1 0-1,0-1 0,0 1 0,0-1 1,0 0-1,1 0 0,-1 0 0,1 0 1,1 0-1,-1-1 0,1 0 0,0 1 1,-2-10-1,4 14-1,-1-1 0,1 0-1,0 1 1,-1-1 0,1 0 0,0 1 0,0-1 0,1 0-1,-1 1 1,0-1 0,0 1 0,1-1 0,-1 0-1,1 1 1,-1-1 0,1 1 0,0-1 0,0 1 0,0 0-1,0-1 1,0 1 0,0 0 0,1-2 0,1 1 1,-1 1 0,1-1 1,-1 1-1,1 0 0,0 0 1,-1 0-1,1 0 0,0 0 1,0 0-1,0 1 0,0-1 1,3 1-1,10 0 2,0 1 1,0 0-1,28 6 0,-37-5-2,34 6-12,1-1 1,0-3-1,0-1 1,0-2-1,0-2 1,43-6-1,-80 6-9,1 0-1,-1 0 1,1-1-1,-1 0 0,0 0 1,1 0-1,-1-1 1,0 0-1,0 0 1,-1 0-1,1 0 1,-1-1-1,1 0 1,-1 0-1,0 0 0,-1 0 1,7-10-1,-6 7 24,0-1 0,-1 0-1,0 1 1,0-1-1,-1-1 1,0 1-1,0 0 1,-1 0 0,0-1-1,0 1 1,-2-12-1,0-50 8,8 199 170,-1-60-119,-5-64-104,0 1 1,1-1-1,-1 0 1,1 1 0,0-1-1,0 0 1,1 0-1,-1-1 1,1 1 0,4 5-1,-6-10-63,-1 0 0,1 0 0,-1 0 0,0 0 0,1 0 0,-1 0 0,1 0 0,-1 0 0,0 0 0,1 0 0,-1-1 0,0 1 0,1 0 0,-1 0 0,0 0-1,1-1 1,-1 1 0,0 0 0,1 0 0,-1-1 0,0 1 0,0 0 0,0-1 0,1 1 0,-1 0 0,0-1 0,0 1 0,0 0 0,0-1 0,1 1 0,-1 0 0,0-1 0,0 1 0,0-1 0,1-1-438,7-17-3900</inkml:trace>
  <inkml:trace contextRef="#ctx0" brushRef="#br0" timeOffset="376.74">849 43 6387,'0'3'688,"1"2"-624,8 7-32,11 4-16,7 10-32,8 5-240,10 1-1072,14-7-1714</inkml:trace>
  <inkml:trace contextRef="#ctx0" brushRef="#br0" timeOffset="754.87">1688 171 5731,'-2'-3'237,"-1"0"0,0 0 0,0 0 0,1 1 1,-2-1-1,1 1 0,0 0 0,0 0 0,-1 0 1,1 0-1,-1 1 0,0 0 0,1-1 0,-1 1 1,0 0-1,0 1 0,0-1 0,1 1 0,-1-1 1,0 1-1,0 1 0,0-1 0,-4 1 0,-13 1-142,0 2 0,-39 11-1,47-11 167,-49 16 482,-107 50 0,169-70-743,0 0 1,0 0-1,-1 0 0,1 0 1,0 0-1,-1 0 0,1 1 1,0-1-1,0 0 0,-1 0 1,1 0-1,0 0 0,0 0 1,0 0-1,-1 1 0,1-1 1,0 0-1,0 0 0,0 0 1,-1 1-1,1-1 0,0 0 1,0 0-1,0 0 0,0 1 1,0-1-1,-1 0 0,1 0 1,0 1-1,0-1 0,0 0 1,0 1-1,0-1 0,0 0 0,0 0 1,0 1-1,0-1 0,0 0 1,0 0-1,0 1 0,0-1 1,0 0-1,0 0 0,1 1 1,-1-1-1,0 0 0,0 0 1,0 1-1,0-1 0,0 0 1,0 0-1,1 1 0,-1-1 1,0 0-1,21 11-38,31 1-25,-8-8 79,3 1-4,50 11 0,-84-13-21,1 1 0,-1 0 0,0 1 1,0 0-1,-1 1 0,0 1 0,0 0 0,14 10 0,-24-15 7,1-1 0,-1 1 0,0 0 0,0 0 0,0 0 0,0 1 0,0-1 0,-1 0 0,1 1 0,-1-1 0,1 1 0,-1-1 0,0 1-1,0 0 1,0-1 0,-1 1 0,1 0 0,0 0 0,-1 0 0,0 0 0,0-1 0,0 1 0,0 0 0,-1 5 0,0-4 3,0-1 1,-1 1 0,1-1 0,-1 0-1,0 1 1,0-1 0,0 0 0,0 0-1,-1 0 1,1-1 0,-1 1 0,1-1-1,-1 1 1,0-1 0,0 0 0,0 0-1,-1 0 1,-5 2 0,-7 3 9,-1-1 1,0-1-1,0-1 1,0 0 0,0-1-1,-1-1 1,-26 0-1,18-3 5,0 0 0,0-2-1,1-1 1,-38-10 0,39 3-25,20 3-349,17 1-924,65-4-1423,-25 7 74</inkml:trace>
  <inkml:trace contextRef="#ctx0" brushRef="#br0" timeOffset="1180.99">2036 283 3378,'-2'-4'376,"0"0"1,1 1 0,-1-1 0,0 1-1,-1 0 1,1-1 0,-1 1 0,1 0-1,-1 0 1,0 1 0,0-1 0,0 1 0,-1-1-1,1 1 1,0 0 0,-1 0 0,-6-2-1,4 2-178,-1 1 0,1-1 0,-1 1-1,1 1 1,-1-1 0,1 1 0,-1 0 0,1 1-1,-1-1 1,-7 3 0,3 0-148,0 0 1,0 0-1,0 1 0,1 0 1,0 1-1,0 0 1,0 1-1,0 0 0,1 1 1,0 0-1,1 0 1,-13 13-1,17-15-50,1 0-1,0 0 1,0 0 0,1 0 0,-1 0-1,1 0 1,0 1 0,1-1-1,-1 1 1,1-1 0,0 1 0,0 0-1,1 0 1,0-1 0,0 1 0,0 0-1,1 0 1,0-1 0,0 1-1,0 0 1,0-1 0,1 1 0,0-1-1,1 0 1,-1 0 0,1 1 0,0-2-1,0 1 1,0 0 0,6 6-1,-5-7-14,-1 0-1,1 0 0,0-1 0,0 1 0,1-1 0,-1 1 1,1-2-1,-1 1 0,1 0 0,0-1 0,0 0 0,0 0 1,1 0-1,-1-1 0,0 0 0,1 0 0,-1 0 0,0-1 1,1 1-1,-1-1 0,1 0 0,-1-1 0,1 0 1,-1 0-1,0 0 0,1 0 0,-1-1 0,0 0 0,0 0 1,0 0-1,0-1 0,6-3 0,0-2 13,-1 1 1,1-2-1,-1 0 0,-1 0 1,0-1-1,0 0 0,-1 0 1,0-1-1,-1 0 0,0 0 1,-1-1-1,0 0 0,-1 0 1,0 0-1,-1-1 0,0 0 1,3-24-1,-6 48 151,0 0-1,1 0 1,5 22 0,4 26-51,-10-50-124,0 0-1,0-1 0,0 1 1,1-1-1,0 1 0,1-1 1,0 0-1,0 0 0,1 0 1,4 7-1,-8-14-6,0-1-1,1 0 0,-1 0 1,0 0-1,0 0 1,0 1-1,0-1 1,0 0-1,1 0 0,-1 0 1,0 0-1,0 0 1,0 0-1,1 0 0,-1 1 1,0-1-1,0 0 1,0 0-1,1 0 1,-1 0-1,0 0 0,0 0 1,0 0-1,1 0 1,-1 0-1,0 0 1,0 0-1,0 0 0,1 0 1,-1 0-1,0-1 1,0 1-1,0 0 0,1 0 1,-1 0-1,0 0 1,0 0-1,0 0 1,1 0-1,-1-1 0,0 1 1,0 0-1,0 0 1,0 0-1,0 0 0,1 0 1,-1-1-1,0 1 1,0 0-1,0 0 1,0 0-1,0-1 0,0 1 1,0 0-1,0 0 1,0 0-1,0-1 0,0 1 1,0 0-1,4-6-950,14-14-2283</inkml:trace>
  <inkml:trace contextRef="#ctx0" brushRef="#br0" timeOffset="1683.99">2224 30 7315,'3'4'509,"0"-1"0,-1 1 0,1 0 0,-1 0 0,0 0-1,0 0 1,-1 0 0,2 5 0,15 61 457,-11-29-1078,4 67 1,-10-90 104,-1 42-18,-1-55-23,1 0 1,-1 0 0,0 0 0,0 0 0,0-1-1,-1 1 1,0 0 0,0-1 0,-3 6 0,3-12 38,0 1 0,0-1 0,0-1 0,1 1 0,-1 0 0,0 0 0,1 0 0,0-1 0,-1 1 0,0-4 0,0-1 60,0 1 1,0-1 0,1 0-1,0 0 1,0 0-1,0 0 1,1 0 0,0 0-1,1 0 1,0 0 0,0 0-1,0 0 1,1 0-1,0 0 1,4-8 0,-4 10-41,0 0 1,1 1 0,-1-1 0,1 1 0,1-1 0,-1 1-1,0 0 1,1 0 0,0 1 0,0-1 0,0 1-1,1 0 1,-1 0 0,1 0 0,-1 1 0,1-1 0,0 1-1,0 0 1,0 0 0,0 1 0,9-2 0,-4 2-8,0 1 1,1 0 0,-1 1 0,1-1 0,-1 2-1,1 0 1,-1 0 0,0 1 0,0 0 0,0 1-1,-1 0 1,17 9 0,-14-6-11,0 0 1,-1 1-1,0 0 0,0 1 0,-1 0 1,0 1-1,-1 0 0,0 1 1,10 15-1,-17-24 8,0 1 1,0 0-1,0 0 1,-1 0-1,1 1 1,-1-1-1,0 0 0,0 0 1,-1 1-1,1-1 1,0 1-1,-1-1 1,0 1-1,0-1 1,0 0-1,0 1 0,-1-1 1,1 1-1,-1-1 1,0 0-1,0 1 1,0-1-1,0 0 0,-1 0 1,1 0-1,-1 0 1,0 0-1,0 0 1,0 0-1,-4 4 0,1-2 6,-1-1 0,1 1-1,-1-1 1,0 0-1,0-1 1,-1 1 0,1-1-1,-1 0 1,1-1-1,-1 0 1,0 0 0,0 0-1,0-1 1,-7 1-1,1-1 19,0-1 0,0 0 0,-18-3 0,27 2-45,0 0-1,0 0 0,0 0 0,1 0 0,-1-1 0,1 1 1,-6-4-1,8 4-26,0 0-1,0 1 1,0-1 0,0 0 0,0 0 0,0 0 0,0 0 0,0 0-1,1 0 1,-1 0 0,0-1 0,1 1 0,-1 0 0,0 0 0,1-1-1,0 1 1,-1 0 0,1-1 0,0 1 0,0 0 0,-1-2 0,2 2-78,-1 0-1,0 0 1,0 0 0,0 0 0,1 1 0,-1-1 0,0 0 0,1 0 0,-1 0 0,1 1 0,-1-1 0,1 0 0,-1 1 0,1-1 0,-1 0 0,1 1-1,0-1 1,-1 1 0,1-1 0,0 1 0,0-1 0,-1 1 0,1 0 0,0-1 0,1 1 0,1-2-436,15-7-2762</inkml:trace>
  <inkml:trace contextRef="#ctx0" brushRef="#br0" timeOffset="2205.58">2839 326 6003,'12'0'782,"0"-1"0,1 0 0,-1-1 0,0 0 0,21-8 1,-23 6-663,1 0 0,-1-1 0,0 0 0,0-1 0,-1 0 0,1 0 0,-1-1 0,-1 0 0,1-1 0,12-16 0,-19 22-97,0 0 0,0 0-1,-1 0 1,1 0 0,-1 0-1,0 0 1,0-1 0,0 1-1,0-1 1,0 1 0,0-1-1,0 1 1,-1-1 0,0 1-1,1-1 1,-1 0 0,0 1-1,0-1 1,0 1 0,-1-1-1,1 0 1,0 1 0,-1-1-1,0 1 1,0-1 0,0 1-1,0-1 1,0 1 0,0 0-1,0 0 1,-3-3 0,2 2 0,-1 0 0,0 1 0,0-1-1,0 1 1,0 0 0,-1 0 0,1 0 0,0 1 0,-1-1 0,0 1 0,1-1 0,-1 1 0,0 0 0,1 1 0,-1-1 0,0 1-1,0-1 1,0 1 0,1 0 0,-1 1 0,-5 0 0,-3 2-3,0 0 0,1 1 0,-1 0 0,1 1 0,0 1 0,0 0 0,0 0 0,1 1 0,0 0 0,0 1 0,1 0 0,0 0 0,0 1 0,1 0 0,-8 12 0,10-14-21,1 0-1,0 1 1,0-1 0,1 1-1,0 0 1,0 0 0,1 1-1,0-1 1,0 1 0,1-1-1,0 1 1,1 0 0,0 0-1,0 0 1,1 0 0,0 0-1,0 0 1,1 0 0,1 0 0,-1-1-1,6 16 1,-6-21-4,0 0 0,0 0 0,1 0 0,-1 0 1,1 0-1,0 0 0,-1-1 0,1 1 0,0-1 0,1 1 0,-1-1 0,0 0 1,1 0-1,-1 0 0,1 0 0,0 0 0,-1-1 0,1 1 0,0-1 1,0 0-1,0 1 0,0-1 0,0-1 0,1 1 0,-1 0 0,0-1 1,0 0-1,0 0 0,1 0 0,-1 0 0,0 0 0,0 0 0,1-1 0,4-1 1,8-4-425,0 0 0,0-1 0,-1 0 0,0-2 0,18-12-1,-8 5-1577,-6 5-1191</inkml:trace>
  <inkml:trace contextRef="#ctx0" brushRef="#br0" timeOffset="2759.73">3432 437 4498,'-14'0'6467,"17"-3"-5939,1 1 1,-4-1-353,2 3-128,-2 2 0,1-2-96,3 1 16,5 3-64,7-4-561,2 3-1296,7-5-512</inkml:trace>
  <inkml:trace contextRef="#ctx0" brushRef="#br0" timeOffset="3165.79">3717 414 3169,'0'-2'3954,"4"2"-3249,-2-1-353,6-1-48,1-3 64,-3 5-80,-1 0-112,-3 0-160,-2 4 0,11-3 32,3-4-96,7 1-176,6-2-752,9 2-1746</inkml:trace>
  <inkml:trace contextRef="#ctx0" brushRef="#br0" timeOffset="3166.79">4088 392 5218,'0'0'2225,"-4"0"-1568,8 3-305,1-3-176,2 1 48,9-2-208,6-2 112,3-1-128,3 4-64,-5 0-592,2 0-1425,8 2-1041</inkml:trace>
  <inkml:trace contextRef="#ctx0" brushRef="#br0" timeOffset="3571.78">4529 372 2785,'4'0'3538,"-3"0"-2898,5 2-176,1 1 17,9-1-193,0-7-96,0 2-128,-2 4-32,-1-5-32,6-1 0,1 2-16,3-4-1393,2-1-1600</inkml:trace>
  <inkml:trace contextRef="#ctx0" brushRef="#br0" timeOffset="3572.78">4837 331 3730,'-1'3'4802,"1"-5"-4210,1 2-272,1 0 16,-2-3-127,0 6 31,0-6-208,0 0 16,0 6-48,0 2-224</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5:19.849"/>
    </inkml:context>
    <inkml:brush xml:id="br0">
      <inkml:brushProperty name="width" value="0.1" units="cm"/>
      <inkml:brushProperty name="height" value="0.1" units="cm"/>
      <inkml:brushProperty name="color" value="#0000FF"/>
    </inkml:brush>
  </inkml:definitions>
  <inkml:trace contextRef="#ctx0" brushRef="#br0">24 13 4226,'-7'0'880,"-2"0"-640,2-1 801,11-1-913,-1 1-96,-3 2-48,11-1 32,-4 0 16,7-1-32,0-1-96,6 2-864,-2-6-385</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32.20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204 148 4754,'-33'-5'1287,"-42"-11"0,-2 0 1125,59 13-921,35 5-634,44 5-545,102-1-1,-50-4-163,120 7-102,977 44 154,-1169-51-205,56 5-74,1-5 1,101-11 0,-199 9 78,0 0 1,0 0-1,0 0 1,0 0-1,1 0 1,-1 0-1,0 0 1,0 0-1,0 0 1,0 0-1,0 0 1,1 0-1,-1 0 1,0 0-1,0 0 1,0 0-1,0 0 1,0 0-1,1 0 1,-1 0-1,0 0 1,0 0-1,0-1 1,0 1-1,0 0 1,0 0-1,1 0 1,-1 0-1,0 0 1,0 0-1,0 0 1,0-1-1,0 1 1,0 0-1,0 0 1,0 0-1,0 0 1,0 0-1,0-1 1,0 1-1,0 0 1,0 0-1,0 0 1,0 0-1,0 0 1,0-1-1,0 1 1,0 0-1,0 0 1,0 0-1,0 0 1,0 0-1,0-1 1,0 1-1,0 0 1,0 0-1,0 0 1,0 0-1,0 0 1,0 0-1,-1-1 1,-12-9 1,-28-10-25,-32 1 10,-2 3 1,-122-10-1,144 20 3,-219-23 56,-377 10-1,131 36 91,443-18 117,157 11-274,689 27 82,-435-30-103,-129 3-58,131 2-91,-367-24 245,1-3-1,-7 4-35,-1 1-1,0 2 1,-73-6 0,33 4 9,-436-31 103,-1 32 16,499 9-141,-507 6 384,520-4-389,8 3-77,5 0 59,0-1 0,0 0 0,0-1 0,1-1 0,16 2 0,4 0 19,385 42 60,4-25-152,-275-15-31,484 6-2639,-678-22-908,-7 16 84</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6:47.416"/>
    </inkml:context>
    <inkml:brush xml:id="br0">
      <inkml:brushProperty name="width" value="0.1" units="cm"/>
      <inkml:brushProperty name="height" value="0.1" units="cm"/>
      <inkml:brushProperty name="color" value="#E71224"/>
    </inkml:brush>
  </inkml:definitions>
  <inkml:trace contextRef="#ctx0" brushRef="#br0">70 24 3762,'-4'1'222,"0"0"-1,0-1 1,0 1 0,0-1 0,0 0-1,0 0 1,0 0 0,0 0 0,0-1 0,1 1-1,-1-1 1,0 0 0,0 0 0,-5-3 0,3 0 2041,28 12-1506,2-5-473,1-2 1,45-4 0,-14 0-83,749-18 711,-246 28-905,-450 3 18,-132-12-827,19 2 426,1 0 1,0 0 0,0 0-1,0 1 1,0-1 0,0 1-1,0-1 1,0 1-1,0 0 1,0 1 0,0-1-1,0 0 1,-3 3-1,-5 9-3293</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9:00.29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11 88 3458,'-10'-5'3839,"61"13"-2119,-45-9-1685,80-3 265,94-17 0,-124 14-181,91-1-1,-17 2-50,276-10-6,-83 6 6,47 19-42,-178 1 39,179 17 9,90 1 97,170-2 75,-506-22-184,0-7 1,128-18-1,77-4 31,179 23-85,-271 3-3,155 13 26,-67-1-8,-88-3 13,106-1-30,309-42 85,-570 30-71,116 11 1,-37 1-27,-19-3 34,70 1-19,316-34-30,-108 3 29,-228 9-4,80-1 24,254 6-24,-518 9-6,112-4-5,195-2-39,-136 15 44,81 0-17,-220-8 28,97-6-32,-97 1 7,16-2-18,0 3 1,75 3-1,-128 2-51</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7:48.413"/>
    </inkml:context>
    <inkml:brush xml:id="br0">
      <inkml:brushProperty name="width" value="0.1" units="cm"/>
      <inkml:brushProperty name="height" value="0.1" units="cm"/>
      <inkml:brushProperty name="color" value="#0000FF"/>
    </inkml:brush>
  </inkml:definitions>
  <inkml:trace contextRef="#ctx0" brushRef="#br0">10 81 3089,'-3'8'394,"1"0"-1,1 0 1,-1 1-1,1-1 0,0 0 1,1 0-1,0 0 0,2 16 1,0-24-376,-1 0 1,0 0-1,0-1 1,0 1-1,0 0 1,0-1-1,0 1 1,1-1-1,-1 1 1,0-1-1,0 0 1,0 1-1,-1-1 1,1 0-1,0 0 1,0 0-1,0 0 1,0 0-1,0-1 1,24-23 176,-9 7-179,68-69 14,-81 85-42,-1-1-4,1 1-1,-1 0 0,1 0 1,-1 0-1,1 0 1,0 0-1,0 0 0,0 1 1,0-1-1,0 1 1,5-2-1,-6 3-73,-2 0-13,1 0 0,-1 0 0,0 0 0,1 0 0,-1 0 0,1 0 0,-1 0 0,0 0 0,1 0 0,-1 0 1,0 0-1,1 0 0,-1 0 0,0 1 0,1-1 0,-1 0 0,0 0 0,1 0 0,-1 0 0,0 1 0,0-1 0,1 0 0,-1 0 1,0 1-1,0-1 0,1 0 0,-1 1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6:03.646"/>
    </inkml:context>
    <inkml:brush xml:id="br0">
      <inkml:brushProperty name="width" value="0.1" units="cm"/>
      <inkml:brushProperty name="height" value="0.1" units="cm"/>
      <inkml:brushProperty name="color" value="#FF3300"/>
    </inkml:brush>
  </inkml:definitions>
  <inkml:trace contextRef="#ctx0" brushRef="#br0">263 340 2929,'-13'-2'6605,"12"3"-6369,-1 15 895,2-1-1123,9 292 926,-2-152-772,-6-138-154,3 50 27,-3-64-37,-1 1 1,1 0 0,0-1-1,0 1 1,0-1-1,0 0 1,1 1 0,-1-1-1,1 0 1,0 0-1,0 0 1,0 0 0,1 0-1,2 3 1,-4-5-1,-1-1 0,0 0 0,1 0 0,-1 0 0,0 0 0,1-1 0,-1 1 0,0 0 0,0 0 0,1 0 0,-1 0 0,0 0 0,1 0 0,-1 0 0,0 0 0,0-1 0,1 1 0,-1 0 0,0 0 0,0 0 0,1-1 0,-1 1 0,0 0 0,0 0 0,0-1 0,1 1 0,-1 0 0,0 0 0,0-1 0,0 1 0,0 0 0,0-1 0,0 1 0,1 0 0,-1-1 0,0 1 0,0 0 0,0-1 0,0 1 0,0 0 0,0 0 0,0-1 0,0 1 0,-1 0 0,1-1 0,0 1 0,0-1 0,2-21 101,-2 19-83,2-265 99,-3 49-113,3 199-8,-1 14 11,-1 1 0,1-1 0,-1 0 0,0 1 0,-1-1 0,-1-7 0,-1 7 41,2 11 4,1 14-4,3 13 27,-2 0 1,-1 1 0,-1-1-1,-2 0 1,-11 50 0,-4 59 164,18-129-213,2-16 34,4-23 14,4-43-12,-3-1-1,-5-128 1,-5 182 35,3 38-59,7 107 111,-1 5-78,-4-113-154,1 0 0,1-1 0,0 1 0,11 26-1,-11-41-527,6-23-6681</inkml:trace>
  <inkml:trace contextRef="#ctx0" brushRef="#br0" timeOffset="524.28">27 500 6819,'-6'-16'400,"1"0"0,1 0-1,0-1 1,1 1 0,1-1 0,1 0-1,0 0 1,1 0 0,1 1 0,0-1-1,1 0 1,1 0 0,1 1 0,10-28-1,-9 31-362,0 1-1,1 0 1,0 1-1,1-1 1,0 1-1,1 1 1,1-1-1,-1 2 1,1-1-1,1 1 1,0 0-1,0 1 1,1 0-1,0 1 0,0 0 1,1 1-1,0 0 1,0 0-1,16-4 1,-20 8-34,0 0 0,0 0 0,0 0 0,1 1 0,-1 0 0,0 1 0,1 0 0,-1 0 0,0 1 0,1 0 0,-1 0 0,0 1 1,0 0-1,0 1 0,0 0 0,0 0 0,-1 0 0,1 1 0,-1 0 0,0 1 0,0-1 0,0 2 0,-1-1 0,0 1 0,0-1 0,0 2 0,9 12 0,-8-9 1,-1 0 0,0 0 0,-1 1-1,0 0 1,0 0 0,-1 0 0,-1 1 0,0-1-1,0 1 1,-1 0 0,-1 0 0,0 0 0,0 0-1,-2 0 1,1 0 0,-1-1 0,-1 1 0,0 0-1,-1 0 1,0-1 0,-1 1 0,0-1 0,-1 0-1,0 0 1,-9 14 0,4-11 3,0 0 1,-1-1-1,-1 0 0,0-1 0,0 0 1,-1-1-1,-1 0 0,0-1 1,-1-1-1,1 0 0,-2-1 0,1 0 1,-1-1-1,-17 4 0,31-10-63,-1-1-1,1 1 1,-1 0-1,1 0 1,-1 1 0,1-1-1,0 0 1,0 1-1,-3 2 1,2 16-8448</inkml:trace>
  <inkml:trace contextRef="#ctx0" brushRef="#br0" timeOffset="2598.82">849 218 3986,'-1'-4'417,"-1"1"0,1 0 0,0-1 1,0 1-1,1-1 0,-1 1 0,1-1 0,-1 0 1,1 1-1,0-1 0,1 1 0,-1-1 0,0 0 0,1 1 1,2-6-1,-3 9-389,0 0 0,-1 1 283,1-1-283,0 0 0,0 0 0,0 0 1,0 0-1,0 0 0,0 0 0,-1 0 1,1 0-1,0 0 0,0 0 0,0 0 0,0 0 1,0 0-1,0 0 0,0 0 0,0 0 1,0 0-1,0 0 0,-1 0 0,1 0 0,0 0 1,0 0-1,0 0 0,0 0 0,0 0 1,-1-1 225,1 1-226,-8 14 326,7-12-348,-59 140 373,50-114-291,2 1 0,0 0-1,-4 43 1,8-27-37,2 1 0,2 0 0,2-1 0,1 0 0,3 1 0,2-1 0,26 84 0,-30-121-52,-4-12 121,-6-16-540,6 11-890</inkml:trace>
  <inkml:trace contextRef="#ctx0" brushRef="#br0" timeOffset="4567.74">1077 327 4706,'-1'0'119,"1"-1"0,-1 1 0,1-1 0,0 1 0,0-1 0,-1 1 0,1 0-1,0-1 1,0 1 0,-1-1 0,1 1 0,0-1 0,0 1 0,0-1 0,0 0 0,0 1 0,0-1-1,0 1 1,0-5 1882,-4 5-1664,17 66 1506,-2 6-1731,-3 0-1,-4 0 1,-5 88-1,-6-116-4,7-47-50,0 1 1,0 0 0,0 0 0,0-1-1,-1 1 1,1 0 0,-1 0 0,0 0-1,0-1 1,-1-2 0,-8-25-18,8 8-49,1 1 0,1-1 0,1 1 1,1-1-1,5-22 0,31-108 13,-22 95-9,-13 46 7,1-1 0,0 1 0,1 0-1,12-19 1,-15 25-5,1 0-1,0 1 1,1 0-1,-1 0 1,1 0-1,0 0 1,0 1-1,0-1 1,0 1-1,1 0 1,-1 0-1,1 1 1,8-4-1,-11 5 3,0 1 0,0 0-1,0-1 1,0 1 0,0 0 0,0 0-1,0 0 1,0 0 0,0 0 0,0 1-1,0-1 1,0 0 0,0 1 0,0 0-1,0-1 1,0 1 0,-1 0-1,4 2 1,-1 0-1,0 0-1,-1 0 0,1 0 0,-1 1 1,1-1-1,-1 1 0,4 7 1,-1-3-6,-2 1 1,1 0 0,-1 0-1,-1 0 1,1 0 0,-2 1 0,3 12-1,-4-15 5,-1 1 0,-1-1 0,1 1 0,-1-1 0,-1 0 0,1 0 0,-1 1 0,0-1 0,-1 0 0,0-1 0,0 1 0,0 0 0,-1-1 0,0 0 0,0 0-1,-1 0 1,1 0 0,-1-1 0,-1 1 0,-7 5 0,13-11 4,0 1-1,0-1 1,-1 1 0,1-1-1,0 0 1,-1 1 0,1-1-1,0 0 1,-1 1 0,1-1-1,-1 0 1,1 1-1,-1-1 1,1 0 0,0 0-1,-1 0 1,1 1 0,-1-1-1,1 0 1,-1 0-1,1 0 1,-1 0 0,1 0-1,-1 0 1,1 0 0,-1 0-1,1 0 1,-1 0 0,1 0-1,-1 0 1,1 0-1,-1 0 1,1-1 0,-1 1-1,1 0 1,-1 0 0,1-1-1,-1 1 1,1 0 0,0 0-1,-1-1 1,1 1-1,0 0 1,-1-1 0,1 1-1,0-1 1,-1 1 0,1-1-1,0 1 1,0 0-1,-1-1 1,1 1 0,0-1-1,0 1 1,0-1 0,0 1-1,-1-1 1,1-1-7,0 0-1,-1 0 1,1 0 0,0 0-1,0 0 1,0 0 0,0 0 0,0 1-1,1-1 1,-1 0 0,0 0-1,1 0 1,0 0 0,-1 1-1,2-3 1,0 1 6,1 0 0,-1 1-1,1-1 1,-1 1 0,1-1 0,0 1-1,0 0 1,0 0 0,0 0-1,1 0 1,-1 1 0,0-1 0,1 1-1,-1 0 1,1 0 0,-1 0-1,1 1 1,0-1 0,-1 1 0,1 0-1,0 0 1,-1 0 0,1 0-1,0 1 1,-1-1 0,5 2 0,1 0-5,-1 1 1,0-1-1,1 1 1,-1 1 0,-1 0-1,1 0 1,0 0-1,-1 1 1,0 0 0,7 6-1,-7-4 6,-1 0-1,1 0 1,-1 1 0,0-1-1,-1 1 1,0 1 0,0-1-1,-1 1 1,0-1 0,0 1-1,-1 1 1,-1-1-1,1 0 1,-1 1 0,-1-1-1,1 13 1,-2-14 5,0-1 0,-1 0-1,0 0 1,-1 1 0,1-1 0,-1 0 0,-1 0-1,1-1 1,-1 1 0,0 0 0,-1-1 0,0 0-1,0 0 1,0 0 0,0 0 0,-1-1-1,0 1 1,0-1 0,-1-1 0,0 1 0,1-1-1,-9 5 1,7-5 15,0 1 0,-1-2 0,0 1 0,1-1 0,-1 0 0,-1 0 0,1-1 0,0 0 0,-1-1 0,1 0 0,-1 0 0,1-1 0,-15-1 0,10-1 16,0-1-1,0 0 0,0-1 0,1 0 1,-1-1-1,1 0 0,-22-15 0,26 13-455,16 4-647,28 7-1857,-26-2 1812,13 0-2232</inkml:trace>
  <inkml:trace contextRef="#ctx0" brushRef="#br0" timeOffset="5506.65">1641 421 5154,'2'19'5181,"7"76"-3996,-2 175-742,-8-241-454,-1-18 53,0-10 226,-3-13-239,1 0 0,1-1 0,0 1 0,1-1 0,0 0 0,0 1 1,2-1-1,0 0 0,0 0 0,1 0 0,1 0 0,5-24 0,0 6-33,20-76 21,-23 95-16,0 0 0,1 0 1,1 0-1,0 1 0,0 0 1,11-14-1,-11 19 4,-1-1 0,1 1 0,0 0 0,0 1 0,1-1 0,0 1 0,0 0 0,8-3 0,-13 6-1,1 1-1,-1 0 1,0 1-1,1-1 1,0 0 0,-1 1-1,1-1 1,-1 1-1,1 0 1,0 0-1,-1 0 1,1 0-1,-1 1 1,1-1-1,0 1 1,-1-1-1,1 1 1,-1 0-1,0 0 1,1 0-1,-1 0 1,0 0-1,1 1 1,-1-1-1,0 1 1,0-1-1,0 1 1,0 0 0,0 0-1,2 4 1,2 2 6,0 0 0,-1 1 0,0 0 0,0 1 0,-1-1 0,0 1 0,-1-1 0,0 1 0,-1 0 1,0 0-1,2 17 0,-2 15 21,-4 67 1,-1-19 10,5-63 16,7 38-1,-5-41-12,-1-17 108</inkml:trace>
  <inkml:trace contextRef="#ctx0" brushRef="#br0" timeOffset="6369.02">2141 968 5282,'2'-1'189,"0"0"-1,0 1 0,0-1 0,0 0 0,0 0 0,-1 0 0,1 0 0,0-1 0,0 1 1,-1 0-1,1-1 0,-1 1 0,1-1 0,-1 1 0,1-1 0,-1 0 0,0 0 0,0 0 1,0 0-1,0 1 0,0-1 0,-1 0 0,1-1 0,0-1 0,2-4 17,-1 0 0,0 0 0,0 0 1,0-1-1,-1-11 0,-10-198 1182,8 173-1321,3-62-13,-1 95-13,1 0-1,0 0 1,0 0 0,2 0 0,-1 1 0,9-19 0,-9 25-23,0 0 0,1 0 0,-1 0 0,1 0 0,0 0 0,0 1 0,1 0 0,-1 0 0,1 0 0,0 0 0,0 1 0,0 0 1,1 0-1,-1 0 0,1 0 0,10-2 0,-11 3-12,0 1 1,0 0-1,0 1 0,0-1 1,0 1-1,0 0 0,0 0 1,0 0-1,1 1 0,-1 0 1,0 0-1,-1 0 1,1 1-1,0-1 0,0 1 1,0 0-1,-1 0 0,1 1 1,-1 0-1,6 4 0,-2 0 11,0 1 0,-1 0 0,0 0 0,-1 1 0,1 0 0,-2 0 0,1 0 0,-1 1 0,-1 0 0,0 0 0,0 0 0,-1 0 0,4 21 0,-1 9 22,-2 1 1,-2 57 0,0-8 6,4 6-27,-13-103-2418,-7-2-629,8 1 399</inkml:trace>
  <inkml:trace contextRef="#ctx0" brushRef="#br0" timeOffset="6748.71">2118 650 2129,'-7'0'5238,"15"1"-3372,7 2-1201,1-1-402,1 0 0,-1-2 0,1 1 0,-1-2 0,33-5 1,-12 1-72,-21 4-252,0 0-385,0 0-1,0-1 0,0-1 0,-1-1 1,1 0-1,15-6 0,-18 5-2216</inkml:trace>
  <inkml:trace contextRef="#ctx0" brushRef="#br0" timeOffset="7246.11">2813 194 4738,'0'-4'316,"1"0"1,-1 0-1,0-1 0,0 1 0,0 0 0,0 0 1,-1 0-1,0 1 0,0-1 0,0 0 1,0 0-1,-1 0 0,1 0 0,-1 1 0,0-1 1,0 1-1,-5-7 0,6 9-263,-1-1 0,1 1 0,-1 0 0,1-1 1,-1 1-1,0 0 0,0 0 0,0 0 0,0 0 0,0 1 0,0-1 0,0 0 0,0 1 0,0-1 1,0 1-1,0 0 0,0 0 0,0 0 0,0 0 0,0 0 0,0 0 0,0 0 0,-1 1 0,1-1 1,0 1-1,0-1 0,0 1 0,1 0 0,-1 0 0,0 0 0,0 0 0,0 0 0,1 0 0,-1 1 1,-1 1-1,-4 2-27,2 1 0,-1 0 0,0 0-1,1 0 1,0 1 0,1-1 0,0 1 0,0 1 0,0-1 0,1 1 0,0-1 0,0 1 0,1 0 0,0 0 0,0 0 0,1 0 0,0 0 0,0 15 0,1-15-23,0 0 0,1-1 0,0 1 0,0-1 0,0 1 0,1-1 0,0 1 0,0-1 0,1 0 1,0 0-1,1 0 0,-1-1 0,1 1 0,0-1 0,1 0 0,-1 0 0,1 0 0,1 0 0,-1-1 0,11 8 0,-13-11-5,0-1 0,1 1 0,-1-1-1,1 0 1,-1 0 0,1 0 0,-1-1 0,1 1-1,0-1 1,-1 0 0,1 0 0,0 0 0,-1 0-1,1-1 1,0 1 0,-1-1 0,1 0 0,-1 0-1,1-1 1,-1 1 0,0-1 0,4-1 0,-7 2-84,1 1 0,-1-1 0,0 1 0,0-1 0,0 1 1,1-1-1,-1 1 0,0-1 0,0 1 0,0-1 0,0 1 1,0-1-1,0 1 0,0-1 0,0 1 0,0-1 0,-1 1 1,1-1-1,0 1 0,0-1 0,0 1 0,0-1 0,-1 1 1,1 0-1,0-1 0,-1 1 0,1-1 0</inkml:trace>
  <inkml:trace contextRef="#ctx0" brushRef="#br0" timeOffset="8162.68">2836 512 1793,'3'-8'0,"2"-1"-144</inkml:trace>
  <inkml:trace contextRef="#ctx0" brushRef="#br0" timeOffset="8874.68">3012 18 5507,'-19'-18'3876,"19"18"-3827,0 1 1,0-1-1,-1 0 1,1 0-1,0 0 1,0 0-1,0 1 1,-1-1-1,1 0 1,0 0-1,0 0 1,0 1-1,0-1 1,0 0-1,0 0 1,-1 1-1,1-1 1,0 0-1,0 0 1,0 1-1,0-1 1,0 0-1,0 0 1,0 1 0,0-1-1,0 0 1,0 0-1,0 1 1,0-1-1,0 0 1,0 0-1,1 1 1,-1-1-1,0 0 1,0 0-1,0 1 1,0-1-1,0 0 1,0 0-1,1 0 1,-1 1-1,0-1 1,23 52 1050,-17-40-1104,10 23 76,-2 1-1,-1 0 0,-2 1 0,-2 0 1,-1 1-1,-2 0 0,-1 0 0,-3 0 1,-1 53-1,-8-13 58,-3 0 1,-3-1-1,-33 107 0,41-161-84,4-16-1,-1-1-1,1 0 0,-1 0 0,0 0 0,-4 6 0,7-14-324,0 0 0,0-1 0,0 1 0,0-1-1,-1 0 1,1 1 0,-1-1 0,1 1 0,-1-5 0</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4:39.698"/>
    </inkml:context>
    <inkml:brush xml:id="br0">
      <inkml:brushProperty name="width" value="0.1" units="cm"/>
      <inkml:brushProperty name="height" value="0.1" units="cm"/>
      <inkml:brushProperty name="color" value="#0000FF"/>
    </inkml:brush>
  </inkml:definitions>
  <inkml:trace contextRef="#ctx0" brushRef="#br0">8 66 1985,'-1'0'79,"1"-1"1,0 0-1,-1 1 1,1-1-1,0 1 1,0-1-1,-1 0 0,1 1 1,0-1-1,0 0 1,0 1-1,0-1 1,0 0-1,0 0 0,0 1 1,0-1-1,0 0 1,0 1-1,0-1 1,0 0-1,0 1 0,1-1 1,-1 0-1,0 1 1,0-1-1,1 0 1,0-6 283,1-5 220,-2 6 279,-2 8 177,-2 21-814,2-1 0,1 1 1,2 36-1,-1-58-220,8 36 46,-8-36-49,0-1-1,1 1 1,-1 0-1,0-1 1,1 1-1,-1-1 0,0 1 1,1-1-1,-1 1 1,1-1-1,-1 1 1,1-1-1,-1 1 0,1-1 1,-1 0-1,1 1 1,0-1-1,-1 0 1,1 1-1,1-1 0,-1 0 4,0 0 0,0 0-1,0 0 1,-1-1 0,1 1-1,0 0 1,0-1 0,0 1-1,0 0 1,0-1-1,0 1 1,0-1 0,0 1-1,-1-1 1,1 0 0,0 1-1,-1-1 1,1 0-1,0-1 1,11-11 33,-1-2 0,14-24 0,-13 19 23,23-29 0,-31 44-56,0 1 0,0-1-1,0 1 1,1 1 0,-1-1 0,1 0 0,0 1-1,0 0 1,1 0 0,-1 1 0,7-3-1,13-4-73,-46 66-3207,14-34 2033</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4:33.385"/>
    </inkml:context>
    <inkml:brush xml:id="br0">
      <inkml:brushProperty name="width" value="0.1" units="cm"/>
      <inkml:brushProperty name="height" value="0.1" units="cm"/>
      <inkml:brushProperty name="color" value="#0000FF"/>
    </inkml:brush>
  </inkml:definitions>
  <inkml:trace contextRef="#ctx0" brushRef="#br0">5 0 3233,'-4'0'3781,"4"2"-3729,1 0 0,0-1 0,0 1 0,0 0 0,0-1 0,0 1 0,0-1 0,0 1 0,0-1 0,1 0 0,-1 1 0,1-1 0,-1 0 0,1 0-1,-1 0 1,1 0 0,-1 0 0,1 0 0,0-1 0,0 1 0,-1-1 0,1 1 0,0-1 0,0 1 0,0-1 0,2 0 0,8 3-48,1-1 0,0-1 0,13 0 0,-6-2 8,0-1 0,26-6 0,-26 4-7,0 1 0,28-2 0,-31 39-1924,-13-25 548,4 3-413</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9:39.420"/>
    </inkml:context>
    <inkml:brush xml:id="br0">
      <inkml:brushProperty name="width" value="0.1" units="cm"/>
      <inkml:brushProperty name="height" value="0.1" units="cm"/>
      <inkml:brushProperty name="color" value="#0000FF"/>
    </inkml:brush>
  </inkml:definitions>
  <inkml:trace contextRef="#ctx0" brushRef="#br0">2 8 1713,'0'0'44,"-1"0"-37,1 0 0,0 0 0,0 0 0,0-1 0,0 1 0,0 0 0,0 0 0,0 0 0,-1-1 0,1 1 0,0 0 0,0 0 0,0-1 0,0 1 0,0 0 0,0 0 0,0 0 0,0-1 0,0 1 0,0 0 0,0 0 0,0-1 0,0 1 0,0 0 0,1 0 0,-1 0 0,0-1 0,0 1 0,0 0 0,0 0 0,0 0 0,0-1 0,1 1 0,-1 0 0,0 0 0,5 0 2302,-4 17-1948,-1-11-1726</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9:05.771"/>
    </inkml:context>
    <inkml:brush xml:id="br0">
      <inkml:brushProperty name="width" value="0.1" units="cm"/>
      <inkml:brushProperty name="height" value="0.1" units="cm"/>
      <inkml:brushProperty name="color" value="#E71224"/>
    </inkml:brush>
  </inkml:definitions>
  <inkml:trace contextRef="#ctx0" brushRef="#br0">2038 416 3474,'-2'-11'301,"-1"-1"1,0 1-1,0 1 0,-1-1 1,-1 0-1,0 1 1,0 0-1,-1 0 1,0 1-1,-1-1 1,0 1-1,0 1 1,-14-14-1,-4 2-14,11 8-170,-1 0 0,0 1 0,-1 0 1,-25-12-1,-18-3 244,-1 3 1,-1 2 0,-126-24 0,142 38-242,-1 2 0,0 3 0,0 1-1,0 2 1,0 3 0,-63 12 0,75-9-55,0 2 0,1 1 0,0 1 0,1 2 0,1 1 1,0 2-1,1 1 0,0 1 0,-27 23 0,55-39-60,-199 161 319,147-115-167,-80 93 0,100-98-69,2 1 1,1 1-1,3 2 1,2 1-1,2 1 0,-21 57 1,18-30 63,3 0 0,4 2 0,3 0 0,-12 132 0,25-120-78,5 0 0,3 0 0,4-1 0,4 1 0,4-2 0,3 0 0,62 166 0,-47-169 1,3-1 0,76 123 0,-90-172-64,1-1 0,2-1 1,1-1-1,1-1 0,2-2 0,1-1 1,2-1-1,40 26 0,-33-31-11,2-1-1,0-1 1,1-3-1,0-1 1,1-3-1,1-1 1,1-3-1,-1-1 1,1-2 0,0-3-1,90-4 1,-101-2-5,-1-2 1,0-2 0,0-1 0,-1-2 0,53-22 0,-32 8 25,-2-3 1,74-51 0,-69 37-25,-1-3 0,49-52 1,-80 70 10,-2-1 0,0-1 1,30-51-1,44-98 41,-52 90-19,-12 25-21,-3-1 0,-3-1 1,-3-2-1,-2 0 0,-3-1 1,-4-1-1,11-99 0,-21 107-2,10-191 18,-15 228-24,-11-378 8,4 330-9,-3 0 0,-3 1 1,-37-114-1,34 139-25,-2 1 0,-2 0-1,-1 2 1,-3 1 0,-1 0 0,-58-69-1,62 87 1,0 1 0,-2 1 0,0 0 0,-2 2 0,0 1 0,-1 1 0,0 1 0,-1 1 0,-1 2 0,-1 0 0,-49-13 0,36 16-292,-1 2 1,0 1 0,0 3 0,0 2 0,0 1 0,-1 2-1,1 2 1,0 3 0,0 0 0,1 3 0,0 2 0,0 1 0,-58 27-1,-23 24-2228</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9:02.80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2 390 2433,'-2'-8'2698,"16"-2"-1259,16-4-208,11 2-571,-1 3 1,72-9-1,86 6 190,16-2-338,297-61-299,31-4-119,-306 46-39,134-13 159,-228 31-165,50-4 19,-31 7-58,20-1 20,632 33 176,-392-1-110,-179-12-21,271-2 14,-314-6-69,-47-2-5,-54 0 15,172 16 0,-138-1-28,152-5 0,-63-4-4,104 19-7,-50-3 5,-16 17 23,-194-25-14,143 30 10,-89-15 0,140 11 0,11-25-71,-67 7 44,-30-2-8,-6 3 32,-8-1-13,-66-16 4,85 7-6,43 5 38,342 13 197,37 11-267,-432-23 52,50 6 9,-115-9-21,111 0 0,-188-14-9,-1-1-1,1-1 1,-1-2-1,34-9 1,-11 2 0,27-7-6,-44 10 1,0 1 1,46-4 0,-39 7 13,-1-1 0,0-2-1,47-18 1,52-10 35,-64 19 128,-66 16-134,0 0 0,0 0 1,-1-1-1,1 0 0,9-5 0,11-3 22,-20 8-40,120-29 120,-87 28-146</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53.59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113 0 4578,'-109'40'2644,"109"-40"-2627,-1 0-1,1 1 1,0-1 0,0 0 0,0 0-1,0 0 1,0 0 0,-1 0 0,1 0-1,0 0 1,0 0 0,-1 1 134,1-1-135,0 0 1,0 0 0,0 0 0,0 0-1,0 1 1,-1-1 0,1 0 0,0 0-1,0 0 1,0 0 0,0 0 0,0 1-1,0-1 1,0 0 0,0 0 0,0 0-1,0 0 1,0 0 0,0 1 0,0-1-1,0 0 1,0 0 0,0 0 0,0 0-1,1 0 1,-1 1 0,0-1-1,0 0 1,0 0 0,0 0 0,10 9 261,15 4-48,-13-10-103,1 0 0,0-1-1,0 0 1,0-1 0,17-1-1,71-6 242,-77 4-277,59-6 175,88-6 23,-2 7-166,247 2-99,-371 12-80,-44-4 2,-7 0 97,-1-1-27,-16 7-69,-1-1 0,0 0-1,-32 4 1,-84 8-339,106-16 312,-330 57-384,296-45 485,1 2 0,-85 37 1,119-36 18,32-18-41,1-1 0,-1 1 0,1-1 0,-1 1 0,0-1 0,1 1 0,-1-1 1,1 1-1,0-1 0,-1 1 0,1 0 0,-1-1 0,1 1 0,0-1 1,-1 1-1,1 0 0,0 0 0,0-1 0,0 1 0,-1 0 0,1-1 0,0 1 1,0 0-1,0 0 0,0-1 0,0 1 0,1 0 0,-1 0 0,0-1 1,0 1-1,0 0 0,0-1 0,1 1 0,-1 0 0,0-1 0,1 1 0,-1 0 1,1-1-1,-1 1 0,1-1 0,-1 1 0,2 1 0,1-2-33,0 1 0,0 0-1,0-1 1,0 1 0,1-1-1,-1 0 1,0 0 0,0 0-1,1 0 1,-1-1 0,0 1-1,0-1 1,0 0 0,0 0-1,6-3 1,9-1-337,16 1-935,1 1 1,50 2-1,-43 3 101</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7:50.494"/>
    </inkml:context>
    <inkml:brush xml:id="br0">
      <inkml:brushProperty name="width" value="0.1" units="cm"/>
      <inkml:brushProperty name="height" value="0.1" units="cm"/>
      <inkml:brushProperty name="color" value="#0000FF"/>
    </inkml:brush>
  </inkml:definitions>
  <inkml:trace contextRef="#ctx0" brushRef="#br0">10 122 4082,'-3'9'2926,"-3"46"-2429,5-51-486,1-1 1,1 1-1,-1-1 1,0 1-1,1-1 0,0 0 1,1 6-1,-2-9-6,0 1-1,0-1 1,1 0-1,-1 1 1,0-1-1,0 0 1,0 0-1,1 0 1,-1 1-1,0-1 1,0 0-1,1 0 1,-1 0-1,0 1 0,0-1 1,1 0-1,-1 0 1,0 0-1,1 0 1,-1 0-1,0 0 1,0 0-1,1 0 1,-1 0-1,0 1 1,1-1-1,-1 0 1,0-1-1,1 1 1,-1 0-1,1 0 1,14-12 304,154-160-40,-157 162-248,-11 9-20,1 0 1,-1 0 0,1 0-1,-1 0 1,1 0 0,-1-1-1,0 1 1,0-1 0,0 1-1,0-1 1,1-1-1,3-8 185,-6 22-3015,0-5 1260</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4:34.191"/>
    </inkml:context>
    <inkml:brush xml:id="br0">
      <inkml:brushProperty name="width" value="0.1" units="cm"/>
      <inkml:brushProperty name="height" value="0.1" units="cm"/>
      <inkml:brushProperty name="color" value="#0000FF"/>
    </inkml:brush>
  </inkml:definitions>
  <inkml:trace contextRef="#ctx0" brushRef="#br0">7 31 4290,'-1'0'98,"1"-1"1,0 1-1,-1 0 0,1 0 0,0 0 1,-1 0-1,1-1 0,0 1 0,-1 0 1,1 0-1,0-1 0,-1 1 1,1 0-1,0-1 0,0 1 0,0 0 1,-1 0-1,1-1 0,0 1 1,0-1-1,0 1 0,0 0 0,-1-1 1,1 1-1,0 0 0,0-1 1,0 1-1,0 0 0,0-1 0,0 1 1,0-1-1,0 1 0,0-1 0,15-5 1300,40 4-1410,-27 1 293,-12-1-268,11-2 9,0 2 1,1 0 0,-1 2 0,1 0-1,-1 2 1,0 2 0,28 6-1,-43-6-638,-29-8-867,-6-1-724,8 6-1138</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9:40.270"/>
    </inkml:context>
    <inkml:brush xml:id="br0">
      <inkml:brushProperty name="width" value="0.1" units="cm"/>
      <inkml:brushProperty name="height" value="0.1" units="cm"/>
      <inkml:brushProperty name="color" value="#0000FF"/>
    </inkml:brush>
  </inkml:definitions>
  <inkml:trace contextRef="#ctx0" brushRef="#br0">5 2 3858,'-2'0'592,"4"0"-368,-4-2 176,-1 2-400,6 0 0,-1 0-896,5 4-97</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57.81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20 10 3394,'-18'-9'3965,"18"9"-3923,-1 131 825,1 97-253,2-174-508,3 0-1,15 65 1,8 38 59,-4-13 99,35 236 539,-6-29-557,-33-240-99,5 128 1,-13 110 376,-11-310-476,14 138 72,-1 15-51,-15-81-40,6 178 70,0-187-51,-5 0-1,-3 1 0,-26 148 1,22-197 61,3 0 1,4 90-1,1-23-2,1 153 152,-3-222-152,-8 63 0,4-78-55,1 0-1,3 0 1,1 0-1,6 53 1,-1-52-10,-1 1-1,-2 0 1,-1 0 0,-9 65 0,-43 152 229,43-219-240,1 0-1,2 1 1,-1 60 0,-3 33 62,7-112-81,0 0 0,0 0 0,-7 20 0,-3 19-15,10-42 13,0-7-7,0-1-1,1 1 1,1 0 0,-1 0 0,1 0 0,1 0-1,-1 0 1,4 13 0,2-6-35,-6-19 195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7:55.097"/>
    </inkml:context>
    <inkml:brush xml:id="br0">
      <inkml:brushProperty name="width" value="0.1" units="cm"/>
      <inkml:brushProperty name="height" value="0.1" units="cm"/>
      <inkml:brushProperty name="color" value="#FF3300"/>
    </inkml:brush>
  </inkml:definitions>
  <inkml:trace contextRef="#ctx0" brushRef="#br0">54 100 2945,'-6'-1'3471,"5"1"-3408,-14 3 1488,14-3-1482,0 0 0,0 0-1,-1 0 1,1 0 0,0 1-1,0-1 1,0 0 0,0 1-1,0-1 1,0 1 0,0-1-1,0 1 1,0-1-1,0 1 1,0 0 0,0-1-1,0 1 1,0 0 0,0 0-1,1 0 1,-1 0 0,0 0-1,1 0 1,-1 0 0,0 1-1,0 1 24,-1 1 1,1-1-1,0 1 0,1-1 0,-1 1 1,1-1-1,-1 1 0,1 5 0,1-1-30,-1 1 1,1-1-1,1 0 0,-1 0 1,1 0-1,1 0 0,5 13 1,-4-14-42,0 0 1,1 0-1,-1-1 1,1 1-1,1-1 1,-1 0-1,1-1 0,0 1 1,0-1-1,1 0 1,0-1-1,0 1 1,0-1-1,0-1 1,0 1-1,1-1 1,0-1-1,0 1 1,-1-1-1,1-1 1,9 2-1,558-18 1329,-436 5-1293,161 9 1,-281 2-52,6-1 9,1 2 0,-1 1 0,47 11 0,-53-8-8,-1 0-1,0 1 0,0 1 1,0 1-1,-1 1 0,0 0 1,19 16-1,-33-23-2,-1-1 0,0 1 0,1 0 0,-1 0 0,0 0 1,-1 0-1,1 0 0,-1 1 0,1-1 0,-1 0 0,0 1 0,0-1 0,0 7 0,0-7-1,-1-1 0,1 1 0,-1-1 0,0 1 0,0-1 0,0 1 0,-1-1 0,1 1 0,-1-1 0,1 1 0,-1-1 0,0 1 0,0-1 0,0 1 0,0-1 0,0 0 0,0 0 0,-1 0 0,-2 4 0,2-8 11,0-1 1,1 0-1,-1 0 0,1 0 0,0 0 0,0 1 0,0-1 0,0-1 0,0 1 0,1 0 0,-1 0 0,1 0 0,0 0 0,0-6 0,4-1-12,0 1-1,1 0 1,0 0 0,0 1-1,1-1 1,0 1-1,1 1 1,-1-1 0,2 1-1,-1 0 1,1 0-1,0 1 1,0 0 0,1 1-1,-1 0 1,1 0-1,0 1 1,1 0 0,16-5-1,69-3 5,34-1 20,-101 11 9,194-14 122,-157 17-110,72 11 0,-85-6-9,1-2 0,81-3 0,-21-2-62,-76 2 24,289 33 89,-192-15-7,-13 3-26,0-2 64,-81-11-88,54 3 0,-20-12 15,-1-3-1,94-15 0,-136 14-51,12-1 22,0 3 0,0 1 1,44 6-1,-75-5-12,1 0 0,-1-1-1,14-2 1,-16 1-3,1 0-1,-1 2 1,1-1-1,18 2 1,-21-1 25,-1 0 0,1-1 0,0-1 0,0 1 0,-1-1 0,11-4 0,-8 2 5,23-7 40,0-2-1,44-25 1,-74 37-68,63-24-4,-49 16 26,0 0 1,0-1-1,-1-1 1,0 0-1,-1-1 0,-1-1 1,1 0-1,-2-1 1,14-18-1,36-61 25,-57 84-264,-5 8-45,0-1 0,0 0 0,0 0 0,0 0 0,0 0-1,0 1 1,-1-1 0,1 0 0,-1 0 0,1-4 0,-1 5 135,0 0 0,-1 0 0,1 0 1,-1 0-1,1 0 0,-1 1 0,0-1 0,1 0 0,-1 0 1,0 0-1,1 1 0,-1-1 0,0 0 0,0 1 0,0-1 1,0 0-1,0 1 0,0-1 0,1 1 0,-1 0 0,0-1 1,0 1-1,0 0 0,-1 0 0,-1-1 0</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4:04.395"/>
    </inkml:context>
    <inkml:brush xml:id="br0">
      <inkml:brushProperty name="width" value="0.1" units="cm"/>
      <inkml:brushProperty name="height" value="0.1" units="cm"/>
      <inkml:brushProperty name="color" value="#0000FF"/>
    </inkml:brush>
  </inkml:definitions>
  <inkml:trace contextRef="#ctx0" brushRef="#br0">0 0 2753,'1'4'2599</inkml:trace>
</inkml:ink>
</file>

<file path=word/ink/ink3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03.818"/>
    </inkml:context>
    <inkml:brush xml:id="br0">
      <inkml:brushProperty name="width" value="0.1" units="cm"/>
      <inkml:brushProperty name="height" value="0.1" units="cm"/>
      <inkml:brushProperty name="color" value="#0000FF"/>
    </inkml:brush>
  </inkml:definitions>
  <inkml:trace contextRef="#ctx0" brushRef="#br0">1135 323 2209,'-1'-24'796,"1"17"-560,-1 1 0,1-1 0,-1 0 0,0 1 0,-1-1 0,1 1 0,-1-1 0,-1 1 0,-5-12 0,-2 3 183,-1 1 1,-1 0-1,0 1 1,-1 0-1,0 1 0,-28-19 1,6 4 270,32 25-643,0 0 1,0 0 0,-1 0-1,1 1 1,-1-1-1,0 1 1,1 0 0,-1 0-1,0 0 1,0 0 0,0 1-1,0 0 1,-5 0-1,-56 6 271,29-1-126,14-3-91,-1 2 0,1 1-1,0 0 1,1 2-1,-1 1 1,1 0 0,1 1-1,-1 2 1,2 0-1,-34 25 1,-7 11 120,-98 104-1,106-98 17,31-30-144,1 0 0,1 2 1,1 0-1,1 2 0,-13 27 0,7-7 18,3 0 0,-18 63-1,15-20 55,5 1-1,-8 98 1,24-161-148,4 48-1,-1-24 9,19 196 65,-17-223-75,3 14 3,2 0 1,1-1 0,2 0-1,2 0 1,1-1 0,2 0-1,2-2 1,28 44 0,-29-54 4,2-2 0,1-1 0,1 0 1,0-2-1,2 0 0,42 28 0,-50-39-11,0-2-1,0 0 0,0 0 0,1-2 0,17 5 1,85 15 82,-90-20-85,21 5 14,0-3-1,1-1 1,-1-3-1,1-2 1,0-2-1,78-11 0,-72 2-15,79-16 27,-116 20-25,0 0 0,0-1 0,-1 0 0,33-20 0,-14 4 8,-18 13-8,0-2-1,-1 0 1,-1 0 0,0-2 0,28-29-1,-17 10 11,-11 13 1,0-1 0,-1-1 0,19-34 0,-12 6 26,-3 0-1,-1 0 1,-3-2 0,-2 0 0,-2-1-1,5-68 1,-8 37 27,-5-1 0,-9-142 0,-5 94 7,7 67-53,-3-1-1,-25-109 1,11 99 18,8 24-27,-37-96 1,41 132-10,0 0-1,-1 1 0,0 1 0,-1-1 1,-1 1-1,0 1 0,-1 0 1,-1 1-1,-23-19 0,20 19-7,-25-20 1,-2 2 0,-49-27-1,78 51-3,-1 0-1,0 0 0,0 2 0,0 0 0,0 0 0,-1 1 0,0 1 0,0 1 0,0 0 0,0 1 0,-20 2 0,12 2-53,-1 0 1,1 2-1,0 1 0,0 1 1,1 1-1,0 2 0,0 0 1,-39 24-1,31-14-757,1 3-1,0 0 1,2 2 0,0 1-1,-27 34 1,14-11-1866</inkml:trace>
</inkml:ink>
</file>

<file path=word/ink/ink3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4:21.074"/>
    </inkml:context>
    <inkml:brush xml:id="br0">
      <inkml:brushProperty name="width" value="0.1" units="cm"/>
      <inkml:brushProperty name="height" value="0.1" units="cm"/>
      <inkml:brushProperty name="color" value="#0000FF"/>
    </inkml:brush>
  </inkml:definitions>
  <inkml:trace contextRef="#ctx0" brushRef="#br0">7 7 3233,'-3'-6'4929,"10"14"-3332,-5-6-1570,0-1 0,1 1-1,-1-1 1,0 0 0,0 0 0,1 0 0,-1 0-1,0 0 1,1-1 0,-1 1 0,1-1 0,2 1-1,41 3 144,-23-3-141,16 4 15,59 3 29,-73-8 245,-50-1 215,-57 2-242,-56-2-283,128-2-16,9 3 10,1 0 0,-1-1 0,1 1 0,-1 0 0,1-1 0,-1 1 0,1 0 0,-1 0 0,1-1 0,-1 1 0,0 0 0,1 0 0,-1 0 0,1 0 0,-1 0 0,1 0 0,-1 0 0,0 0-1,1 0 1,-1 0 0,1 0 0,-1 0 0,0 0 0,1 1 0,-1-1 0,1 0 0,-1 0 0,1 1 0,-1-1 0,1 0 0,-1 1 0,1-1 0,-1 1 0,73 1 62,-8-3-29,94-15-1,-109 10-10,-44 6 8,-14-1-11,0 0 0,0 0 0,1 1-1,-1 0 1,-16 3 0,-2-1 14,-62 7-24,60-5-7,-37 1 0,78-2-20,-8-2 10,0 0 0,0-1 1,0 1-1,0-1 1,-1 0-1,1 0 0,6 0 1,24-4 211,7 0-3734,-33 1 1138</inkml:trace>
</inkml:ink>
</file>

<file path=word/ink/ink3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3:06.782"/>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0 1 1777,'64'39'288,"15"19"-144,1 19-48,-2 22-96,7 12-16,7-1-288</inkml:trace>
</inkml:ink>
</file>

<file path=word/ink/ink3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2:58.439"/>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47 64 3121,'-3'-2'290,"0"-1"-1,-1 1 1,1-1 0,0 0-1,0 0 1,0 0-1,1-1 1,-1 1-1,1 0 1,0-1-1,0 0 1,-12-22 3450,20 35-2559,25 19-985,0-1 0,2-2 0,1-1 0,37 19-1,96 55 29,-148-87-206,0-1 1,0 0-1,21 7 0,32 15 83,-34-9-23,37 30 1,-44-29-56,65 36 0,14-1 131,59 28 191,-105-58-230,86 55 0,-114-63-89,25 13 25,-28-17-1,-1 2 1,34 26-1,-35-23-46,58 32 0,-32-22 4,-21-3 51,-30-23-58,1-1 1,-1 1-1,1-1 0,0-1 1,9 5-1,-6 0 47,6 2-77,-15-11-17,-38-10-4926</inkml:trace>
</inkml:ink>
</file>

<file path=word/ink/ink3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7:37.031"/>
    </inkml:context>
    <inkml:brush xml:id="br0">
      <inkml:brushProperty name="width" value="0.1" units="cm"/>
      <inkml:brushProperty name="height" value="0.1" units="cm"/>
      <inkml:brushProperty name="color" value="#0000FF"/>
    </inkml:brush>
  </inkml:definitions>
  <inkml:trace contextRef="#ctx0" brushRef="#br0">6 18 5442,'-5'-11'5968,"5"10"-5769,17-5-6814</inkml:trace>
</inkml:ink>
</file>

<file path=word/ink/ink3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6:33.408"/>
    </inkml:context>
    <inkml:brush xml:id="br0">
      <inkml:brushProperty name="width" value="0.1" units="cm"/>
      <inkml:brushProperty name="height" value="0.1" units="cm"/>
      <inkml:brushProperty name="color" value="#E71224"/>
    </inkml:brush>
  </inkml:definitions>
  <inkml:trace contextRef="#ctx0" brushRef="#br0">1 35 3874,'40'-3'4988,"53"-4"-5203,67-18 247,-134 31-23,-17-2 61,-16-4 85,-23-1-2033,24 3 205</inkml:trace>
</inkml:ink>
</file>

<file path=word/ink/ink3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34.50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235 54 3410,'-16'3'1090,"0"0"0,0 0 0,-17-1 0,-5-12 3411,37 9-4468,27 17 210,-4-11-157,1-2 0,0 0 1,0-2-1,-1 0 0,1-2 0,27-3 0,20 0-43,-16 4 23,183-7-52,-152-7-23,-9 1 4,-42 6 16,12 0 5,-38 6 87,-24-3 7,16 4-109,-71-9 86,-133-2 0,-69 21 49,-38 0 124,250-15 7,352 22-204,-102-11-67,142 3-370,-329-9 374,0 0-1,0 0 0,0 0 1,0 0-1,1 0 0,-1 0 1,0 0-1,0-1 0,0 1 1,0-1-1,2-1 0,-17-6 25,-44-4 24,-8 8-973,0 2 0,-1 4 0,-67 10 0,109-7-1364</inkml:trace>
</inkml:ink>
</file>

<file path=word/ink/ink3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9:55.124"/>
    </inkml:context>
    <inkml:brush xml:id="br0">
      <inkml:brushProperty name="width" value="0.1" units="cm"/>
      <inkml:brushProperty name="height" value="0.1" units="cm"/>
      <inkml:brushProperty name="color" value="#0000FF"/>
    </inkml:brush>
  </inkml:definitions>
  <inkml:trace contextRef="#ctx0" brushRef="#br0">1144 117 2241,'-2'-5'185,"-1"-1"1,1 0-1,-1 1 0,0 0 0,0 0 1,0 0-1,-1 0 0,0 0 1,0 0-1,0 1 0,0 0 0,-1 0 1,0 0-1,0 1 0,0-1 1,0 1-1,0 0 0,-1 1 1,1-1-1,-1 1 0,0 0 0,-7-1 1,-15-4 82,0 2 1,0 2-1,-43-2 1,41 4-29,-13-1-145,1 1 0,-1 2 0,1 3 0,-1 1 0,1 1 0,1 3 0,-48 16 0,24-4 54,2 3-1,-115 61 1,166-77-101,0 0 0,0 1 1,1 0-1,0 1 0,1 0 0,0 0 1,1 1-1,0 0 0,0 1 0,1 0 1,1 1-1,0-1 0,1 1 0,0 0 1,-5 21-1,7-19-3,1 1 0,0-1 0,2 1 0,0-1 0,0 1-1,2 0 1,0-1 0,1 1 0,0-1 0,1 1 0,1-1 0,0 0 0,1 0 0,8 15 0,-4-10-20,2-1-1,0 0 1,1-1 0,0 0 0,2-1-1,0 0 1,1-1 0,1-1 0,0 0-1,29 19 1,-18-17-7,1-1 1,1-1-1,0-1 0,0-2 0,2-1 1,50 11-1,-43-14-14,1-1 0,0-3 1,0-1-1,0-1 0,1-3 0,-1-1 1,0-2-1,0-1 0,-1-3 0,1 0 0,65-26 1,-70 21 20,0-2 1,-1-2-1,50-32 1,-69 39-25,-1-1-1,0 0 1,0 0 0,-2-1-1,1-1 1,-2 0-1,1 0 1,-2-1 0,0 0-1,9-21 1,-12 23 7,-1 1 0,0-2 0,-1 1-1,0 0 1,-1-1 0,0 0 0,-1 1 0,-1-1 0,0 0-1,0 0 1,-2 0 0,1 0 0,-2 0 0,0 0 0,-7-25-1,4 21-9,-1 0-1,-1 0 0,-1 1 0,0-1 0,-1 2 1,-1-1-1,-1 1 0,0 1 0,-1 0 0,0 1 1,-1 0-1,0 0 0,-1 2 0,-1 0 0,1 0 1,-2 1-1,0 1 0,0 1 0,-30-12 0,3 9-54,-1 2 0,0 1 0,-84-2-1,115 9 18,-17-1-311,0 0 1,0 3-1,-1 0 1,1 2-1,0 1 1,0 2-1,1 1 0,0 1 1,-46 19-1,5 10-1978</inkml:trace>
</inkml:ink>
</file>

<file path=word/ink/ink3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4:12.593"/>
    </inkml:context>
    <inkml:brush xml:id="br0">
      <inkml:brushProperty name="width" value="0.1" units="cm"/>
      <inkml:brushProperty name="height" value="0.1" units="cm"/>
      <inkml:brushProperty name="color" value="#0000FF"/>
    </inkml:brush>
  </inkml:definitions>
  <inkml:trace contextRef="#ctx0" brushRef="#br0">1406 1171 2561,'-11'6'16,"2"0"-16,3-2-464</inkml:trace>
  <inkml:trace contextRef="#ctx0" brushRef="#br0" timeOffset="759.99">1143 1245 4546,'0'0'60,"-1"0"-1,1 0 1,0 1 0,-1-1-1,1 0 1,0 0 0,-1 1-1,1-1 1,0 1-1,-1-1 1,1 0 0,0 1-1,-1-1 1,1 0 0,0 1-1,0-1 1,0 1 0,-1-1-1,1 1 1,0-1-1,0 1 1,0-1 0,0 1-1,0-1 1,0 0 0,0 1-1,0-1 1,0 1 0,0-1-1,0 1 1,0-1 0,0 1-1,1-1 1,-1 1-1,0-1 1,0 1 0,0-1-1,1 0 1,-1 1 0,0-1-1,0 0 1,1 1 0,-1-1-1,0 1 1,1-1-1,-1 0 1,1 0 0,-1 1-1,0-1 1,1 0 0,-1 0-1,1 1 1,-1-1 0,1 0-1,-1 0 1,0 0-1,1 0 1,-1 0 0,1 0-1,-1 0 1,1 0 0,-1 0-1,1 0 1,-1 0 0,1 0-1,4 1 55,0 0 1,0-1-1,0 0 0,-1 1 0,1-2 0,5 0 1,-5 0-37,0-1 1,0 0 0,0 0 0,0-1 0,0 0 0,-1 0 0,0 0 0,1 0 0,-1 0 0,0-1 0,-1 0 0,1 0-1,-1 0 1,1 0 0,4-10 0,0 1 51,0-1 0,-1 0 0,-1 0 0,6-19 0,-8 16-27,0-1 0,-1 0-1,-1 0 1,-1 0-1,0 0 1,-2 0-1,0 0 1,-4-21-1,-38-141 64,40 169-158,-59-197 93,52 168-91,1 0-1,3-1 1,1 0-1,2 0 1,1 0 0,8-72-1,-5 100-14,1 1 0,1 0-1,0 0 1,0 0 0,1 0 0,11-20-1,-12 26 4,0 0-1,0 1 0,1-1 1,0 1-1,0 0 0,1 0 0,-1 0 1,1 1-1,0 0 0,0-1 1,0 2-1,1-1 0,0 1 0,7-4 1,-9 6-6,0 0 1,0 1-1,0-1 1,0 1 0,0 0-1,0 0 1,0 1 0,0-1-1,0 1 1,0 0-1,0 0 1,0 0 0,-1 0-1,1 1 1,5 2-1,-2-1-95,-1 1 1,1 0-1,-1 0 0,1 1 0,-1-1 0,-1 1 0,8 8 0,-7-6-216,-1 2 0,0-1 0,-1 0 0,0 1 0,0 0 0,-1 0 0,0 0 0,0 0 0,-1 1 0,0-1 0,0 15-1,2 39-2953</inkml:trace>
  <inkml:trace contextRef="#ctx0" brushRef="#br0" timeOffset="1676">1063 1406 3137,'0'-6'302,"0"0"-1,0 0 0,0 0 0,1 0 1,0 0-1,0 0 0,1 0 0,-1 0 1,1 0-1,1 1 0,-1-1 1,1 1-1,0 0 0,0 0 0,0 0 1,1 0-1,0 0 0,0 1 0,0-1 1,0 1-1,1 0 0,-1 1 0,10-6 1,-10 6-253,1 0 0,0 0 0,0 0 0,0 1 0,1 0 0,-1 0 0,0 1 0,1-1 0,-1 1 0,1 0 0,-1 1 0,1-1 0,0 1 0,-1 0 0,1 1 0,0-1 0,-1 1 0,1 0 0,-1 1 0,1-1 0,-1 1 1,0 0-1,0 0 0,0 1 0,8 4 0,-7-2-30,0 1 0,0-1 1,-1 1-1,1 0 0,-1 1 1,-1-1-1,1 1 0,-1 0 0,0 0 1,-1 1-1,0-1 0,0 1 1,0-1-1,-1 1 0,0 0 1,-1 0-1,0 0 0,0 0 1,0 11-1,-2 16 0,0-1 1,-3 1-1,-8 40 1,9-60-14,-23 164 27,24-154-30,1 0-1,1-1 0,1 1 1,1-1-1,8 32 0,-6-40 15,1-1 0,1 0 0,0-1 0,1 1-1,0-1 1,2 0 0,-1-1 0,2 0 0,0 0 0,0-1-1,1-1 1,0 0 0,1 0 0,1-1 0,14 10 0,-19-16-9,-1-1 0,1 1 0,0-2 0,0 1 1,0-1-1,0 0 0,0 0 0,1-1 0,-1 0 1,13-1-1,-4-1 7,-1-1 1,0-1 0,0 0-1,17-6 1,-31 8-27,0 0 1,0 0-1,-1 0 0,1 1 1,0-1-1,-1-1 1,1 1-1,-1 0 0,0 0 1,1-1-1,1-2 1,12-7-287</inkml:trace>
  <inkml:trace contextRef="#ctx0" brushRef="#br0" timeOffset="3519.88">347 1000 3394,'9'-13'909,"-8"12"-759,0 0 0,0 0 0,0-1 0,0 1 0,-1 0 0,1 0 0,0 0 0,-1 0 0,1-1 0,0 1 0,-1 0 0,0-1 0,1 1 0,-1 0 0,0-1 0,0 1 0,0 0 0,0-1 0,0 1 0,0-1 0,0 1 0,0 0 0,0-1 0,-1 1 0,1 0 0,-1-1 0,1 1 0,-1 0 1,1 0-1,-1-1 0,0 1 0,1 0 0,-1 0 0,-2-2 0,1-1-67,0 1 0,0-1 0,-1 1-1,1-1 1,-1 1 0,0 0 0,0 0 0,0 0 0,0 0 0,-1 1 0,1-1 0,-1 1 0,0 0 0,0 0 0,1 0 0,-1 1 0,0-1 0,0 1 0,-1 0 0,1 0-1,0 0 1,0 1 0,0 0 0,-1-1 0,1 1 0,0 1 0,-1-1 0,1 1 0,0-1 0,0 1 0,0 1 0,0-1 0,-7 4 0,-2 0-40,1 1 0,0 0 1,0 1-1,0 1 0,1 0 1,1 0-1,-1 1 0,1 1 1,1 0-1,-16 20 0,12-12-20,1 0 0,0 0-1,2 1 1,0 1-1,2-1 1,-8 26 0,14-41-24,1-1 1,0 1-1,-1 0 1,2 0 0,-1-1-1,0 1 1,1 0 0,0 0-1,0 0 1,0 0-1,0 0 1,1 0 0,-1-1-1,1 1 1,0 0 0,0 0-1,0-1 1,1 1-1,0 0 1,1 3 0,-2-6 2,1-1 0,-1 1 1,0 0-1,0-1 1,1 1-1,-1 0 0,0-1 1,1 1-1,-1-1 1,0 0-1,1 0 0,-1 1 1,1-1-1,-1 0 1,0 0-1,1 0 0,-1 0 1,1-1-1,-1 1 1,0 0-1,1 0 0,-1-1 1,1 1-1,-1-1 1,1 0-1,38-17 171,-37 16-144,10-4 1,-1 0 0,1 1-1,0 1 1,0 0 0,0 1 0,0 0 0,0 1 0,1 1 0,-1 0 0,1 0 0,26 4 0,-30-2-25,0 1 0,-1 0 0,1 1 1,-1 0-1,0 0 0,0 1 0,0 0 1,-1 0-1,1 1 0,-1 1 0,0-1 1,0 1-1,-1 0 0,0 1 1,0 0-1,0 0 0,10 15 0,-11-12 7,1 0 1,-2 0-1,1 0 0,-1 1 0,-1 0 0,0 0 0,0 0 1,-1 0-1,-1 1 0,0-1 0,0 1 0,-1 0 1,-1-1-1,0 1 0,-3 22 0,-1-16-2,-1-1 1,-1 0-1,0 0 0,-1 0 1,-1-1-1,0 0 0,-21 28 1,25-39 15,-1 1 1,1-1-1,-1 0 1,0-1 0,-1 1-1,1-1 1,-1 0-1,0 0 1,0 0-1,0-1 1,0 0 0,0 0-1,-1-1 1,0 0-1,1 0 1,-1 0-1,0-1 1,0 0 0,0 0-1,0-1 1,0 0-1,0 0 1,-13-2-1,-4-3 51,0-1-1,1 0 1,-1-2-1,1-1 1,1-1-1,0-1 1,0 0-1,-21-17 1,38 23-82,8 3-206,17 5-553,10 1-73,-19-4-113,1-1 0,-1 0 1,21-5-1,8-5-2817</inkml:trace>
  <inkml:trace contextRef="#ctx0" brushRef="#br0" timeOffset="4269.93">783 890 4274,'1'-4'461,"0"1"1,-1-1-1,1 1 1,-1-1-1,0 1 1,0-1-1,0 1 1,-1-4-1,0-16 468,1 19-808,0 0 0,0 0 0,-1 1 0,1-1 0,-1 0 0,0 0 0,0 1 0,0-1 0,0 1 0,-1-1 0,1 1 0,-1-1 0,0 1 0,0 0 0,0 0 0,-1 0 0,1 0 0,-1 0 0,1 0 0,-1 1 0,0-1 0,0 1 0,0 0 0,-4-2 0,4 2-96,0 1 0,0-1 0,0 1-1,0 0 1,0 0 0,0 1 0,0-1-1,-1 1 1,1-1 0,0 1-1,0 0 1,-1 0 0,1 0 0,0 1-1,0-1 1,0 1 0,0 0 0,-1 0-1,1 0 1,0 0 0,0 0-1,1 1 1,-1-1 0,0 1 0,0 0-1,1 0 1,-1 0 0,1 0 0,-3 3-1,-6 6 6,1 1-1,1 0 1,0 0-1,0 1 1,2 0-1,-1 0 1,-8 25-1,13-30-24,1 0-1,-1 0 1,2 1-1,-1-1 0,1 1 1,1-1-1,-1 1 1,1-1-1,1 1 1,0-1-1,0 1 0,0-1 1,1 1-1,1-1 1,4 12-1,-4-15-1,0 0 0,0 1 1,1-1-1,-1-1 0,1 1 0,0 0 0,1-1 0,-1 0 0,1 0 0,0 0 0,0-1 1,0 1-1,1-1 0,-1 0 0,1-1 0,-1 1 0,1-1 0,0-1 0,0 1 1,10 1-1,-9-2 7,0 0-1,0 0 1,0-1 0,0 0 0,-1 0 0,1-1 0,0 0 0,0 0 0,0-1 0,-1 1-1,1-1 1,-1-1 0,1 1 0,-1-1 0,0-1 0,0 1 0,0-1 0,5-4 0,-10 7-22,-1 1 0,1-1 1,0 1-1,-1-1 1,1 1-1,0-1 1,0 1-1,-1-1 1,1 1-1,0-1 0,0 1 1,0 0-1,0 0 1,-1-1-1,1 1 1,0 0-1,0 0 0,0 0 1,0 0-1,0 0 1,0 0-1,-1 0 1,3 1-1</inkml:trace>
  <inkml:trace contextRef="#ctx0" brushRef="#br0" timeOffset="4644.98">986 1157 6211,'-7'-3'4370,"7"1"-3874,2 5-240,-2-1-288,-4 1-16,1 9-752,-4 1-737,6 1-1632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5:40.739"/>
    </inkml:context>
    <inkml:brush xml:id="br0">
      <inkml:brushProperty name="width" value="0.1" units="cm"/>
      <inkml:brushProperty name="height" value="0.1" units="cm"/>
      <inkml:brushProperty name="color" value="#FF3300"/>
    </inkml:brush>
  </inkml:definitions>
  <inkml:trace contextRef="#ctx0" brushRef="#br0">293 225 7363,'32'224'2096,"12"149"-14,-39-289-1623,-13-144-186,-1 12-215,-48-404-18,54 403-10,6 41 1,5 29 15,1 14 182,-2 1 1,-1 1-1,3 64 1,-14 112 310,-1-46-402,6-158-396,0-28-3684,0-3 544</inkml:trace>
  <inkml:trace contextRef="#ctx0" brushRef="#br0" timeOffset="420.5">57 539 7443,'-13'-32'728,"5"17"-334,1-1 0,1 0 0,1 0 0,0-1 0,1 1-1,1-1 1,1 0 0,0 0 0,1-19 0,2 21-318,1 0 0,1 0 0,0 0 0,1 0 0,0 0 0,2 1 0,-1-1 0,2 1 0,0 1 0,1-1 0,0 1 0,1 1 0,0-1 0,1 2 0,0-1 0,1 1 0,0 1 0,17-12 0,-18 14-64,1 1 0,1 1 0,-1 0 0,1 0 0,0 1-1,0 0 1,0 1 0,1 1 0,0 0 0,0 0-1,-1 1 1,1 1 0,0 0 0,0 1 0,1 1-1,-1 0 1,0 0 0,-1 1 0,1 1 0,0 0 0,21 9-1,-27-10-7,-1 1 0,1 1 0,0-1 0,-1 1 0,1 0 0,-1 1 0,0-1 0,-1 1 0,1 1 0,-1-1 0,0 1 0,0-1 0,-1 1-1,0 1 1,0-1 0,0 1 0,-1-1 0,0 1 0,0 0 0,0 0 0,-1 1 0,0-1 0,-1 0 0,1 9 0,-1 1 9,-1 0 0,-1 0 1,-1 0-1,0 0 1,-1 0-1,-1 0 0,-1-1 1,0 0-1,-11 24 0,-5 0 6,0 0-1,-3-2 0,-1-1 0,-51 58 0,76-95-151,0 1 0,0-1 0,0 1 0,0 0 0,0-1 0,0 1 0,0 0 0,0-1 0,0 1 1,0-1-1,1 1 0,-1 0 0,0-1 0,0 1 0,1-1 0,-1 1 0,0-1 0,1 1 0,-1-1 0,0 1 0,1-1 0,-1 1 0,1-1 0,-1 1 0,1-1 0,-1 0 0,1 1 0,-1-1 0,1 0 0,-1 1 0,1-1 0,0 0 0,-1 0 0,1 0 0,-1 1 1,2-1-1,14 4-3514</inkml:trace>
  <inkml:trace contextRef="#ctx0" brushRef="#br0" timeOffset="797.62">910 41 3378,'-48'-7'5982,"43"7"-5643,0 1-1,-1-1 1,1 1-1,0 0 1,0 0-1,-6 3 1,6-2-240,0 0 1,1 1-1,-1 0 1,1-1 0,0 2-1,0-1 1,0 0-1,0 1 1,1 0 0,0 0-1,-1 0 1,1 0 0,0 0-1,1 1 1,-5 8-1,-2 10 95,0 0 0,2 1 0,-7 32 0,0 1 79,1-3-137,3 1 1,1 0 0,-1 91-1,11-51 59,17 121 0,-17-210-195,10 63-29,-10-64 25,0 1-1,1 0 1,0-1-1,0 1 1,1-1-1,0 1 1,-1-1-1,7 7 1,-8-9-62,1-1 0,0 0 0,0 0 0,0-1-1,0 1 1,0 0 0,0-1 0,4 3 0,-5-4 8,0 1-1,0-1 1,0 0-1,0 0 1,0 0-1,1 0 1,-1 0-1,0 0 1,0 0-1,0-1 1,0 1-1,0 0 1,0-1-1,0 1 1,0 0 0,0-1-1,0 1 1,0-1-1,0 0 1,0 1-1,0-1 1,0 0-1,1-1 1,4-4-565,0 0 0,-1 0 0,1-1 0,6-11 0,3-4-1387,7-9-1720</inkml:trace>
  <inkml:trace contextRef="#ctx0" brushRef="#br0" timeOffset="1287.08">1178 391 6419,'-8'-4'534,"0"1"0,0 0 0,-1 0-1,1 1 1,-1 0 0,0 1 0,1 0 0,-1 0 0,-9 1 0,12 0-404,-1 1 1,1 0-1,-1 1 1,1-1-1,-1 1 1,1 1-1,0-1 1,0 1-1,0 0 1,0 0-1,1 1 1,-7 5-1,3-3-5,-2 2 48,1 1 0,-18 18 1,26-25-161,0 0 1,0 1-1,1-1 0,-1 0 1,0 1-1,1 0 1,0-1-1,0 1 0,-1 0 1,1 0-1,1 0 0,-1-1 1,0 1-1,1 0 1,0 0-1,-1 0 0,1 0 1,1 5-1,-1-6-15,1-1 0,0 1 0,0 0 0,0-1 0,0 1 0,0-1 0,0 1-1,0-1 1,1 1 0,-1-1 0,0 0 0,1 0 0,-1 0 0,1 0 0,-1 0 0,1 0 0,0 0-1,1 1 1,38 14-40,-32-14 39,13 5 2,-1 1 1,0 1 0,0 1-1,-1 0 1,27 19-1,-42-25 1,0 0 0,0 0 0,-1 1 0,1-1 0,-1 1 0,0 0-1,0 0 1,-1 1 0,1-1 0,-1 1 0,0 0 0,-1 0 0,1 0 0,-1 0 0,-1 0-1,1 0 1,-1 1 0,0-1 0,0 1 0,-1-1 0,0 1 0,0-1 0,0 0 0,-2 8 0,0-6 5,0 0 1,0 0 0,-1 0 0,0 0 0,-1-1 0,1 0-1,-1 0 1,-1 0 0,1 0 0,-1 0 0,0-1 0,-1 0-1,0 0 1,0 0 0,0-1 0,0 0 0,-1 0 0,0-1 0,-13 7-1,14-8 1,1-1-1,-1 1 1,0-1-1,0-1 1,0 1-1,0-1 1,0 0-1,0 0 0,0-1 1,0 0-1,0 0 1,0 0-1,0-1 1,-1 0-1,1 0 1,1 0-1,-1-1 0,0 0 1,0 0-1,0-1 1,1 1-1,0-1 1,-1-1-1,1 1 1,0-1-1,0 1 1,-4-6-1,5 4-17,0 1 1,0-1-1,1 1 1,0-1 0,0 0-1,0-1 1,0 1-1,1 0 1,0-1-1,0 1 1,1-1-1,-1 0 1,0-9-1,1 11-57,1 0 1,0 1-1,0-1 1,1 0-1,-1 1 0,1-1 1,-1 1-1,1-1 0,0 1 1,0-1-1,1 1 0,-1-1 1,1 1-1,0 0 1,0 0-1,0 0 0,0 0 1,0 0-1,0 0 0,1 1 1,0-1-1,5-3 1,2 0-665,0 0 0,0 1 0,1 0 0,0 1 0,0 0 0,1 1 0,16-3 0,19-3-4115</inkml:trace>
  <inkml:trace contextRef="#ctx0" brushRef="#br0" timeOffset="1699.23">1315 521 7475,'-3'1'150,"0"0"0,1 1 0,-1-1 0,0 1 0,0-1 0,1 1-1,-1 0 1,1 0 0,-1 0 0,1 0 0,0 0 0,0 1 0,0-1-1,0 1 1,0-1 0,1 1 0,-1 0 0,1-1 0,0 1 0,0 0-1,0 0 1,0 0 0,0 0 0,0 0 0,1 0 0,-1 4 0,-1 9 35,1 1 0,0-1 0,3 26 0,-1-31-148,0-1 0,1 0 1,0-1-1,1 1 0,1 0 0,-1-1 1,1 1-1,1-1 0,0 0 1,0-1-1,0 1 0,9 9 1,-11-15-31,0 1 1,0-1-1,0 0 1,1 0 0,-1 0-1,1 0 1,0 0 0,0-1-1,0 0 1,0 0 0,0 0-1,0 0 1,1 0 0,-1-1-1,1 0 1,-1 0 0,1 0-1,-1-1 1,1 1 0,-1-1-1,1 0 1,0-1 0,-1 1-1,1-1 1,-1 1 0,1-2-1,-1 1 1,8-3 0,-6 1-1,-1 0 1,0 1 0,0-2 0,0 1 0,0 0 0,-1-1-1,1 0 1,-1 0 0,0-1 0,0 1 0,0-1 0,-1 0-1,0 0 1,0 0 0,0 0 0,0 0 0,-1-1-1,0 1 1,0-1 0,-1 0 0,1 1 0,-1-1 0,0 0-1,-1 0 1,1 0 0,-1 0 0,-1 0 0,1 0 0,-1 1-1,-1-9 1,-1 3 23,1-1 0,-1 1 0,-1-1 0,0 1 0,-1 0 0,0 0-1,0 1 1,-2 0 0,1 0 0,-1 0 0,0 1 0,-1 0 0,-17-16 0,22 22-23,0 0 1,-1 1 0,1-1-1,-1 1 1,0 0 0,0 0 0,0 0-1,0 1 1,0-1 0,0 1-1,0 0 1,0 0 0,-1 0-1,1 1 1,0 0 0,0 0 0,-1 0-1,1 0 1,-7 1 0,6 1-9,1 0 1,-1 0-1,1 0 1,-1 1 0,1-1-1,0 1 1,0 0-1,0 0 1,0 1 0,1-1-1,-1 1 1,1-1-1,0 1 1,0 0-1,0 1 1,-3 6 0,2-2-200,-1-1 1,1 1-1,1 1 0,0-1 1,0 1-1,1-1 1,0 1-1,1 0 1,0-1-1,0 1 0,1 0 1,0 0-1,3 13 1,5 8-2558</inkml:trace>
  <inkml:trace contextRef="#ctx0" brushRef="#br0" timeOffset="2373.73">1533 116 7860,'1'15'4391,"5"13"-4108,7 31 113,-3 1 0,4 98-1,-9-91-286,-3 19-50,-2-57-35,1 0 0,1 0 0,8 38 0,-9-65-48,-1 1-1,1 0 1,0-1-1,0 1 1,0 0 0,0-1-1,0 1 1,0-1-1,1 0 1,0 1-1,-1-1 1,4 3 0,-5-5 13,1 0 0,-1 1 0,1-1 0,-1 0 1,1 0-1,-1 1 0,1-1 0,-1 0 1,1 0-1,-1 0 0,1 0 0,-1 0 0,1 0 1,0 0-1,-1 0 0,1 0 0,-1 0 1,1 0-1,-1 0 0,1 0 0,-1 0 0,1-1 1,0 1-1,16-16-192,-9 5 114,-1-1 1,0 0-1,0 0 0,-2 0 1,1-1-1,-2 0 0,1 0 0,-2 0 1,0 0-1,0-1 0,0-21 1,-7 69 989,-3 29-671,7-57-209,1 1-1,-1 0 1,1-1 0,1 1 0,-1 0 0,1-1 0,1 0 0,-1 1-1,6 9 1,-7-14-19,0-1-1,1 1 1,-1-1-1,0 1 1,0-1-1,1 1 1,-1-1-1,1 0 1,-1 0-1,1 0 1,0 0 0,-1 0-1,1 0 1,0 0-1,0-1 1,0 1-1,-1 0 1,1-1-1,0 0 1,0 1-1,0-1 1,0 0-1,0 0 1,0 0-1,0 0 1,0 0-1,0-1 1,0 1-1,-1-1 1,1 1-1,0-1 1,0 0 0,0 1-1,-1-1 1,1 0-1,0 0 1,-1 0-1,1-1 1,1 0-1,5-4 16,1-1 1,-1 0-1,-1 0 0,1 0 0,-1-1 0,0 0 1,-1-1-1,0 0 0,-1 0 0,6-11 0,-8 14-13,0 0 0,0-1 1,-1 1-1,1-1 0,-2 0 0,1 0 0,-1 0 0,0 0 0,0 0 0,-1 0 0,0 0 0,0 0 1,-1 0-1,0 0 0,0 0 0,-3-9 0,-2 0 39,-1-1-1,0 1 1,-2 0 0,-19-28-1,25 40-28,1 1 0,-1 0 0,0 0-1,0 0 1,0 1 0,-1-1 0,1 1 0,-1-1-1,1 1 1,-1 0 0,0 1 0,-4-2-1,5 2-8,0 1-1,0-1 1,1 1 0,-1 0-1,0 0 1,0 0-1,0 0 1,0 1-1,0-1 1,0 1-1,1 0 1,-1 0-1,0 0 1,1 0-1,-1 0 1,0 1-1,1-1 1,0 1-1,-5 3 1,3-1-34,-1 0 0,1 0 1,0 1-1,0 0 0,0 0 1,1 0-1,-1 0 0,1 1 0,0-1 1,1 1-1,0 0 0,-1 0 1,2 0-1,-1 0 0,-1 11 0,2-2-519,0 0 0,0 0 0,1 1 0,1-1 0,4 21-1,5 5-2575</inkml:trace>
  <inkml:trace contextRef="#ctx0" brushRef="#br0" timeOffset="3304.71">2110 316 7235,'7'9'811,"-1"1"0,0 1-1,-1-1 1,0 1 0,5 17-1,-4-6-467,-1-1 0,4 33 0,-6-9-386,-2-1-1,-6 69 1,3-95 81,1-1 0,1 30 1,-14-137 405,-10-87-72,22 151-359,1-1 0,1 1-1,2 0 1,8-47 0,-8 67-13,-1 0-1,1 0 1,0-1-1,1 1 1,-1 1 0,1-1-1,0 0 1,1 1-1,-1-1 1,1 1 0,0 0-1,0 0 1,10-7-1,-11 9-3,1 1 1,-1 0-1,1 0 0,-1 0 0,1 1 0,0 0 0,0-1 0,0 1 0,0 0 0,0 1 0,0-1 0,0 1 0,0 0 0,0 0 0,0 0 1,0 0-1,0 1 0,0-1 0,0 1 0,0 0 0,-1 0 0,7 3 0,-5-1 5,-1-1 1,0 1-1,1-1 0,-1 1 1,0 0-1,-1 1 0,1-1 0,-1 1 1,1 0-1,-1-1 0,0 1 1,0 1-1,-1-1 0,1 0 1,-1 1-1,0-1 0,0 1 0,-1 0 1,1-1-1,-1 1 0,0 0 1,0 0-1,-1 0 0,1 8 1,-1-1 7,0 1 0,-1-1 0,0 0 0,-1 0 0,0 0 0,-1 0 0,0 0 0,-1-1 0,-5 12 0,6-14-6,-2-1 1,1 0-1,-1 0 1,0 0-1,0 0 1,-1-1-1,0 0 1,-1 0-1,-12 11 0,18-18 1,1 0 0,-1 1 0,1-1 0,0 0 0,-1 0-1,1 0 1,-1 1 0,1-1 0,-1 0 0,1 0 0,-1 0-1,1 0 1,-1 0 0,1 0 0,-1 0 0,1 0 0,-1 0-1,0 0 1,1 0 0,-1 0 0,1 0 0,0-1 0,-1 1-1,1 0 1,-1 0 0,1 0 0,-1-1 0,1 1 0,-1 0-1,0-1 1,-7-16 89,7 13-85,1 1 0,-1 0 0,1 0 0,-1-1 0,1 1 0,0 0 0,1-1-1,-1 1 1,1-5 0,1 5-7,-1 0 0,1 0-1,0 1 1,-1-1 0,1 0-1,0 1 1,1-1 0,-1 1 0,0 0-1,1 0 1,-1 0 0,1 0-1,0 0 1,-1 1 0,1-1-1,0 1 1,6-3 0,-5 3-3,1 0 0,0 1 0,0-1 0,0 1 0,0 0 0,0 0 0,0 0 0,0 1 0,-1-1 0,1 1 0,5 2 0,-3-1-6,0 0 1,-1 1 0,1 0 0,-1 0 0,1 0 0,-1 1-1,0 0 1,0 0 0,-1 1 0,1 0 0,-1 0 0,0 0 0,-1 0-1,1 1 1,-1 0 0,5 7 0,-7-7 1,0 0-1,0 0 1,-1 0 0,1 0-1,-2 0 1,1 1 0,0-1-1,-1 0 1,0 0 0,-1 1-1,0-1 1,0 0 0,0 0-1,0 0 1,-1 0 0,0 0 0,0 0-1,-1 0 1,0-1 0,0 1-1,0-1 1,0 0 0,-6 6-1,4-4 46,0-1 0,-1 1-1,0-1 1,-1-1-1,1 1 1,-1-1-1,0 0 1,0 0 0,-1-1-1,1 0 1,-1-1-1,0 0 1,0 0-1,0 0 1,0-1-1,-12 2 1,7-3 90,1 0 0,0-1 0,-1 0 0,1-1 0,-25-4 0,41 4-970,10-3-684,0-1 1,0 0-1,14-8 1,-1-2-3409</inkml:trace>
  <inkml:trace contextRef="#ctx0" brushRef="#br0" timeOffset="3828.74">2566 145 6691,'-25'-14'3252,"19"13"-1245,19 11-1389,-5-3-429,1 1 0,-1 0-1,-1 1 1,1-1-1,-1 1 1,10 18-1,-1 3 82,14 31 0,-24-43-242,0 0 0,-1 0 0,-1 0 1,0 1-1,-2-1 0,0 1 0,-1 0 0,-1-1 0,0 1 1,-2 0-1,-4 23 0,-3 1 157,-2-1 0,-2-1 0,-32 71 0,36-85-125,8-23-57,1 0-1,-2 1 1,1-1 0,0 0 0,-1 0 0,0 0 0,0 0 0,0 0 0,-1 0 0,1-1 0,-1 1 0,0-1 0,0 1 0,-6 5 0,5-20-3319</inkml:trace>
  <inkml:trace contextRef="#ctx0" brushRef="#br0" timeOffset="4572.68">3015 824 6643,'-16'-3'6545,"22"5"-5932,17 1-545,1 0 0,-1-2 1,1 0-1,0-2 0,-1 0 0,27-6 0,-12 3-57,-38 4-3,5-1-77,-1 1-1,1-1 0,-1 1 1,0-1-1,0 0 0,1-1 1,6-2-1,-9 3-127,-1 0 1,0 0 0,0 0-1,0-1 1,0 1 0,0 0-1,-1 0 1,1 0-1,0-1 1,-1 1 0,1 0-1,0-1 1,-1 1-1,0-1 1,1 1 0,-1-1-1,0 1 1,0-1 0,0 1-1,0 0 1,0-1-1,0 1 1,0-1 0,0 1-1,0-1 1,-1 1-1,0-2 1,-2-8-3483</inkml:trace>
  <inkml:trace contextRef="#ctx0" brushRef="#br0" timeOffset="5006.67">3017 663 7139,'-3'0'3491,"12"2"-2008,19 0-846,40-20-195,-45 12-440,0 0 1,0 1-1,29-2 0,1-2-4756,-40 5 1749</inkml:trace>
</inkml:ink>
</file>

<file path=word/ink/ink3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3:58.179"/>
    </inkml:context>
    <inkml:brush xml:id="br0">
      <inkml:brushProperty name="width" value="0.1" units="cm"/>
      <inkml:brushProperty name="height" value="0.1" units="cm"/>
      <inkml:brushProperty name="color" value="#0000FF"/>
    </inkml:brush>
  </inkml:definitions>
  <inkml:trace contextRef="#ctx0" brushRef="#br0">0 24 1985,'11'-1'193,"173"-20"1440,-152 20-1672,1 1 0,-1 1 0,55 10 0,40 5-1168,-121-16 1123,26 4-455</inkml:trace>
  <inkml:trace contextRef="#ctx0" brushRef="#br0" timeOffset="1276.12">96 40 2273,'-4'0'537,"0"0"0,0 0 0,0 0 0,0-1 0,0 0 0,-1 0 0,1 0 0,0 0 0,1 0 0,-8-4 0,33 2 693,296 15-192,106-1-564,-315-15-429,74-4 38,-159 6-79,1-1 14,0 1 0,-1 1 0,1 1 0,47 7 0,-42 1 319,-30-8-346,0 0 0,0 0 0,0 0 0,0 0 0,0 0 0,0 0 0,0 0 0,0 1 1,1-1-1,-1 0 0,0 0 0,0 0 0,0 0 0,0 0 0,0 0 0,0 0 0,0 1 0,0-1 0,0 0 0,0 0 0,0 0 0,0 0 0,0 0 0,0 0 0,0 0 0,0 1 0,0-1 0,0 0 0,0 0 0,0 0 0,0 0 0,0 0 1,0 0-1,0 1 0,0-1 0,0 0 0,0 0 0,0 0 0,0 0 0,0 0 0,0 0 0,-1 0 0,1 0 0,0 1 0,0-1 0,0 0 0,0 0 0,0 0 0,0 0 0,0 0 0,0 0 0,-1 0 0,1 0 0,0 0 0,0 0 0,0 0 1,0 0-1,0 0 0,0 0 0,-1 0 0,1 0 0,0 0 0,0 0 0,-18 11-6193,8-7 4025</inkml:trace>
</inkml:ink>
</file>

<file path=word/ink/ink3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3:46.451"/>
    </inkml:context>
    <inkml:brush xml:id="br0">
      <inkml:brushProperty name="width" value="0.1" units="cm"/>
      <inkml:brushProperty name="height" value="0.1" units="cm"/>
      <inkml:brushProperty name="color" value="#0000FF"/>
    </inkml:brush>
  </inkml:definitions>
  <inkml:trace contextRef="#ctx0" brushRef="#br0">5 138 4146,'0'-4'189,"-1"1"-52,0 1 0,0-1-1,1 1 1,-1-1 0,1 1 0,0-1 0,0 0 0,0 1-1,0-1 1,0 0 0,1 1 0,-1-1 0,1 1-1,0-1 1,0 0 0,0 1 0,0 0 0,0-1 0,0 1-1,0 0 1,1-1 0,-1 1 0,1 0 0,2-2 0,3-3-46,0 1 1,0-1 0,0 2-1,1-1 1,-1 1 0,2 0 0,-1 1-1,0-1 1,1 2 0,0-1-1,0 1 1,0 1 0,0 0-1,0 0 1,0 0 0,1 1 0,-1 1-1,0 0 1,1 0 0,15 3-1,-15-2-71,-1 1 0,0 0 0,1 1-1,-1 0 1,0 0 0,0 1 0,0 0-1,-1 1 1,1 0 0,-1 0 0,0 1 0,-1 0-1,1 0 1,-1 1 0,-1 0 0,1 0-1,-1 0 1,0 1 0,9 16 0,-10-13 0,-1 1 0,1-1 0,-2 1 0,1 0 1,-2 0-1,0 0 0,0 0 0,-1 1 0,0-1 1,-1 1-1,-3 16 0,-3 10 123,-2 0 0,-16 47-1,13-47 67,-14 75 0,21-83-161,1 0 0,1 0 0,2 0 0,1 0 0,1 0 0,2 0 0,1 0 0,2-1 0,0 1 0,19 43 0,-21-61-44,1-1-1,1 0 1,0 0-1,14 19 1,-18-28-10,0 0 0,0 0 0,0 1 0,0-2 0,1 1 0,-1 0 0,1-1 0,0 1 0,0-1 0,0 0 0,0 0 0,0-1 0,0 1 0,0-1 0,0 0 0,1 0 0,-1 0 0,6-1 0,-8 0 8,-1 0-1,0 0 0,0 0 1,0-1-1,0 1 0,0 0 0,0-1 1,0 1-1,0-1 0,0 1 1,0-1-1,0 1 0,-1-1 1,1 0-1,0 0 0,0 1 1,0-1-1,-1 0 0,1 0 0,-1 0 1,1 0-1,0 0 0,-1 0 1,1 0-1,-1 0 0,0 0 1,1 0-1,-1 0 0,0 0 1,0 0-1,0 0 0,1 0 0,-1-2 1,0-2 3,0 0 0,0 0 0,0 0 0,-1 0 0,-1-9 0,2 14-5,0 0 0,0 0 0,0 0 0,0-1 0,0 1 0,0 0 0,0 0-1,0 0 1,0 0 0,-1-1 0,1 1 0,0 0 0,0 0 0,0 0 0,0 0 0,0-1 0,0 1 0,-1 0 0,1 0 0,0 0 0,0 0-1,0 0 1,0 0 0,-1 0 0,1-1 0,0 1 0,0 0 0,0 0 0,-1 0 0,1 0 0,0 0 0,0 0 0,0 0 0,-1 0 0,1 0 0,0 0-1,0 0 1,0 0 0,-1 0 0,1 0 0,0 0 0,0 0 0,0 0 0,-1 1 0,1-1 0,0 0 0,0 0 0,-11 11-16,-6 18 21,1 0 0,1 1 0,2 0 0,1 1 0,2 1 0,-8 38 0,-32 274 147,20-111-133,29-223-20,-1 1 0,-1 0 0,0-1 0,0 1 0,-1-1 0,-7 14 0,9-21 11,1-1-1,-1 1 1,0 0-1,0-1 1,0 1-1,0-1 1,0 0-1,-1 0 1,1 0-1,-1 0 1,1 0 0,-1 0-1,0-1 1,0 1-1,0-1 1,0 0-1,0 0 1,0 0-1,0 0 1,0 0-1,0-1 1,0 1-1,0-1 1,-1 0-1,1 0 1,-3 0 0,-12-2 50,1-1 0,-1-1 0,1 0 0,0-1 0,-29-14 0,36 14-608,-1-1 0,2 0-1,-11-8 1,12 7-1616</inkml:trace>
  <inkml:trace contextRef="#ctx0" brushRef="#br0" timeOffset="2635.12">1007 821 3201,'0'0'87,"0"1"0,-1-1-1,1 0 1,0 0 0,0 1-1,0-1 1,0 0-1,0 0 1,0 1 0,0-1-1,0 0 1,0 0-1,-1 1 1,1-1 0,0 0-1,0 0 1,1 1 0,-1-1-1,0 0 1,0 0-1,0 1 1,0-1 0,0 0-1,0 0 1,0 1-1,0-1 1,0 0 0,0 0-1,2 2 434,-2-2-433,0 0-1,0 0 1,0 0-1,1 0 1,-1 1 0,0-1-1,0 0 1,1 0-1,-1 0 1,0 0 0,0 0-1,1 0 1,9-12 1850,3-3-1669,10-12-202,0-1-1,-1-2 0,-2 0 1,-1-1-1,-2 0 1,-1-2-1,14-41 0,-21 47-64,6-37 0,2-8 256,-28 114-93,1 0 0,2 1 0,2 0 0,2 0-1,2 0 1,4 49 0,3-48-117,2 22-18,0 78-1,-7-125-29,-1-1 0,-1 1 1,-1-1-1,0 1 0,-1-1 0,-1 0 1,-1-1-1,-1 1 0,-8 16 0,13-31 5,0-1 0,0 1 0,-1-1-1,1 0 1,0 1 0,-1-1-1,1 0 1,-1 0 0,0-1 0,0 1-1,0-1 1,0 1 0,0-1 0,0 0-1,0 0 1,0 0 0,0 0 0,0-1-1,-1 1 1,1-1 0,0 0 0,0 0-1,-1 0 1,1 0 0,-5-2-1,2 1 6,-1 0 0,1 0-1,0-1 1,0 0-1,0 0 1,0 0-1,0-1 1,0 0-1,1 0 1,0 0-1,-1-1 1,-4-4-1,9 8-7,1-1-1,0 1 0,0 0 1,0 0-1,-1 0 0,1-1 1,0 1-1,0 0 0,0 0 0,0-1 1,-1 1-1,1 0 0,0 0 1,0-1-1,0 1 0,0 0 1,0 0-1,0-1 0,0 1 1,0 0-1,0-1 0,0 1 0,0 0 1,0 0-1,0-1 0,0 1 1,0 0-1,0 0 0,0-1 1,0 1-1,1 0 0,-1 0 1,0-1-1,0 1 0,0 0 0,0 0 1,0-1-1,1 1 0,-1 0 1,0 0-1,0 0 0,0-1 1,1 1-1,-1 0 0,0 0 1,1 0-1,20-8 14,38-1 4,-48 7-17,28-1 23,41 1 0,-72 2-24,-8 0-58,1 0-1,-1 0 0,1 0 0,-1 0 0,1 0 1,-1 0-1,1 0 0,-1 0 0,1 0 0,-1 0 0,1 0 1,-1 0-1,1 0 0,-1 0 0,1-1 0,-1 1 0,1 0 1,-1 0-1,1-1 0,-1 1 0,1 0 0,-1-1 1,0 1-1,1 0 0,-1-1 0,0 1 0,1-1 0,-1 1 1,0-1-1,1 1 0,-1-1 0,0 1 0,0 0 0,1-2 1,7-12-1973,4 5-475</inkml:trace>
  <inkml:trace contextRef="#ctx0" brushRef="#br0" timeOffset="3573.96">1579 534 3169,'-1'-4'208,"0"1"0,-1 0 0,1-1 0,-1 1 0,0 0 0,0 0-1,0 0 1,0 0 0,-1 0 0,1 1 0,-1-1 0,0 1-1,1-1 1,-1 1 0,0 0 0,-1 0 0,1 0 0,0 1 0,0-1-1,-1 1 1,1-1 0,-1 1 0,1 1 0,-1-1 0,0 0-1,1 1 1,-1-1 0,0 1 0,1 0 0,-1 1 0,-4 0-1,1 1-170,0 1-1,1 0 0,-1 1 0,1-1 0,-1 1 0,1 1 0,0-1 1,1 1-1,-1 0 0,1 0 0,0 1 0,0 0 0,0-1 0,-4 10 1,2-5-15,1 1 1,1 0-1,-1 0 0,2 1 1,-1-1-1,2 1 1,0 0-1,-2 14 1,4-20-18,1 0 0,0 1 0,0-1 0,0 0 1,1 1-1,0-1 0,0 0 0,1 0 0,0 0 0,0 0 1,0 0-1,1 0 0,-1 0 0,2-1 0,-1 1 0,0-1 0,1 0 1,0 0-1,0-1 0,1 1 0,6 5 0,-7-7-1,0 0 0,0-1 0,0 1 0,1-1 0,-1 0 1,1 0-1,-1 0 0,1 0 0,0-1 0,0 0 0,0 0 0,0 0 0,0-1 0,0 1 0,0-1 0,0 0 0,-1-1 0,1 1 0,0-1 0,0 0 0,0-1 0,0 1 0,0-1 0,-1 1 0,1-2 1,-1 1-1,5-3 0,-6 3 1,0-1 0,0 1 0,-1-1 0,1 1 0,-1-1 0,1 0 0,-1 0 1,0 0-1,0 0 0,0 0 0,-1-1 0,1 1 0,1-7 0,0 0 5,-1 0 0,0 0 1,1-17-1,0-4 0,-1 18 1,-1 0 0,0 1 0,-1-1 1,0 0-1,-3-12 0,3 25-6,0 0-1,0 0 1,0 0-1,0 0 1,0 0 0,0 0-1,-1 0 1,1 0-1,0 0 1,0 0 0,0 0-1,0 0 1,0 0-1,0 0 1,0 0 0,-1 0-1,1 0 1,0 0-1,0 0 1,0 0 0,0 0-1,0 0 1,0 0-1,0 0 1,0 0 0,-1 0-1,1 0 1,0 0-1,0 0 1,0 0 0,0 0-1,0 0 1,0 0-1,0-1 1,0 1 0,0 0-1,-1 0 1,1 0-1,0 0 1,0 0 0,0 0-1,0 0 1,0 0-1,0 0 1,0-1 0,0 1-1,0 0 1,0 0-1,0 0 1,0 0 0,0 0-1,0 0 1,0 0-1,0-1 1,0 1-1,0 0 1,0 0 0,0 0-1,0 0 1,-4 15 80,-2 21-59,-4 44 6,0-8 28,-1 82 0,-1 26 28,12-178 5,2-11-453,0-1-495,0-1 1,1 1 0,7-17 0,0 9-846,1 1-538</inkml:trace>
  <inkml:trace contextRef="#ctx0" brushRef="#br0" timeOffset="4300.97">1792 587 4002,'-4'-12'3934,"-4"20"-2446,-9 27-1413,14-28 230,-8 19-154,2 0 0,1 0-1,1 1 1,1 0-1,1 1 1,2-1 0,1 1-1,1 30 1,2-45-133,0 1 0,1-1 0,0 1 0,1-1 0,5 15 0,-6-24-15,-1 0 0,1 0-1,-1 0 1,1 0 0,0 0 0,0 0 0,1-1 0,-1 1 0,1-1-1,0 0 1,0 0 0,0 0 0,0 0 0,0 0 0,1-1 0,-1 0-1,1 1 1,-1-1 0,1 0 0,6 2 0,-5-4 1,0 1 0,0-1-1,0 0 1,0-1 0,0 1 0,-1-1 0,1 0 0,0 0 0,-1 0 0,1-1 0,0 1-1,-1-1 1,0-1 0,1 1 0,-1 0 0,0-1 0,0 0 0,4-4 0,4-2 24,-1-2-1,0 0 1,0 0 0,12-18 0,-11 9 0,0-1 0,-1 0-1,-1-1 1,-1 0 0,-1 0-1,-1-1 1,6-34 0,-10 38-3,0 0 0,-2 0 0,0-29 0,-1 41-18,0 0 0,-1 0-1,0 0 1,0 0-1,-1 0 1,0 1 0,0-1-1,0 0 1,-1 1 0,0 0-1,-1 0 1,-6-11-1,5 12 9,1 0 0,-1 0 0,0 0 0,0 0-1,0 1 1,0 0 0,-1 0 0,-8-4-1,9 6-9,0 1-1,1 0 1,-1 0-1,0 1 0,0-1 1,1 1-1,-1 0 1,0 0-1,0 0 1,0 1-1,1 0 0,-1 0 1,-5 2-1,-2 0-59,1 1-1,0 1 1,0 0 0,0 0-1,1 1 1,0 1-1,0 0 1,0 0-1,1 1 1,-16 16 0,16-14-475,1 0 1,0 0 0,1 1 0,1-1 0,-1 2-1,-5 14 1,0 5-1891</inkml:trace>
</inkml:ink>
</file>

<file path=word/ink/ink3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3:38.670"/>
    </inkml:context>
    <inkml:brush xml:id="br0">
      <inkml:brushProperty name="width" value="0.1" units="cm"/>
      <inkml:brushProperty name="height" value="0.1" units="cm"/>
      <inkml:brushProperty name="color" value="#0000FF"/>
    </inkml:brush>
  </inkml:definitions>
  <inkml:trace contextRef="#ctx0" brushRef="#br0">6 18 1761,'-4'-7'464,"6"7"64,-4-5-32,4 5-111,-4-3-193,2 0-64,2 3 16,-2 2-144,0-4-16,-3 4 0,3 1-672,3 0-81</inkml:trace>
</inkml:ink>
</file>

<file path=word/ink/ink3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3:17.294"/>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35 339 4418,'-34'-16'4799,"34"15"-4684,62-14-27,-29 11-62,0 2-1,1 1 0,-1 2 1,46 7-1,46 0 27,132 3-57,-228-11 0,4 1 1,0-2 1,51-8-1,-82 9-3,0 0 0,1 0 1,-1 0-1,0-1 0,0 1 1,0-1-1,0 1 0,0-1 1,0 0-1,-1 0 0,1 0 1,0 0-1,0 0 0,-1 0 1,1-1-1,0 1 0,-1-1 1,1 1-1,-1-1 0,0 1 1,1-1-1,-1 0 0,0 1 1,0-1-1,0 0 0,0 0 0,-1 0 1,1 0-1,0 0 0,-1 0 1,1 0-1,-1 0 0,0 0 1,0 0-1,0 0 0,0 0 1,0-1-1,0 1 0,0 0 1,-1-2-1,-3-9-71,-1 0 1,0 0-1,0 1 1,-1-1-1,-10-13 0,-5-14-65,17 31 119,-1 1 1,0-1-1,-1 1 1,1 0-1,-2 1 1,1-1 0,-1 1-1,-11-9 1,-3-4 36,6 4-65,3 3 506,9 14-225,5 6-126,1-1-73,0 1-1,1 0 1,0-1 0,10 12-1,-9-12-14,9 10-3,0 0 0,1-2 1,0 0-1,1 0 1,31 19-1,99 47 86,-77-44-81,-58-30-16,5 2 5,-1 1-1,0 0 1,23 19 0,-38-27-2,0 0-1,-1-1 0,1 1 1,0 0-1,0-1 1,-1 1-1,1-1 1,0 1-1,-1 0 0,1-1 1,-1 1-1,1-1 1,-1 1-1,1-1 1,-1 0-1,1 1 1,-1-1-1,1 1 0,-1-1 1,0 0-1,1 1 1,-1-1-1,1 0 1,-2 0-1,-19 11 79,-28 13-3,0 1 0,2 2-1,-81 62 1,119-82-102,-1 0-1,0 0 1,0-1 0,0-1 0,-1 0-1,0 0 1,0-1 0,0-1-1,-1 1 1,-13 1 0</inkml:trace>
</inkml:ink>
</file>

<file path=word/ink/ink3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3:14.853"/>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89 209 2705,'-13'2'439,"10"-1"-194,0 0 1,-1 0 0,0-1-1,1 0 1,-1 0-1,1 0 1,-1 0 0,1 0-1,-1-1 1,-4-1-1,7 2-137,-1 0-1,0 0 1,1 0 0,-1 0-1,0 0 1,1 0-1,-1 0 1,1 1-1,-1-1 1,0 0-1,1 1 1,-1 0 0,1-1-1,-1 1 1,-7 7 1127,24 0-1154,-1-4-42,0 0 0,0-1 0,0 0 1,0-1-1,0-1 0,1 0 0,17-1 0,35 3-16,80 1 36,-38-11-88,36 0 66,-107 3-57,-32 3 19,1 0 1,-1 0 0,1 1 0,-1 0 0,1 0-1,7 1 1,55 3 30,-59-4-33,1 0 0,-1-1 0,1 0 1,18-4-1,26-2 6,-54 7-8,0 1 0,0-1 0,0 0 0,0 0 0,0 0 0,-1 0 1,1 0-1,0-1 0,0 1 0,0 0 0,0 0 0,0-1 0,-1 1 0,1 0 0,0-1 1,0 1-1,0-1 0,-1 1 0,1-1 0,0 1 0,0-1 0,-1 1 0,1-1 0,-1 0 0,1 1 1,-1-1-1,1 0 0,-1 0 0,1 1 0,-1-1 0,1-1 0,-1-1-34,0 1-1,0 0 1,0-1-1,0 1 1,0 0-1,-1 0 1,1-1-1,-1 1 0,0 0 1,1 0-1,-1 0 1,-2-3-1,-3-6-108,0 0-1,-1 1 1,-16-20-1,8 12 132,-18-16 34,9 11 20,21 19 7,0 0 0,-1 1 0,1-1 0,-1 1 0,1 0 0,-1 0 0,0 0 0,0 1 0,-1-1 0,1 1 0,0 0 0,-1 0 0,1 1 0,-1-1 0,0 1 0,-5-1 0,9 8-11,0 0 1,1 0-1,0-1 1,1 1-1,-1 0 1,3 11-1,0-11-26,-1 0 0,1 0-1,1 0 1,-1 0-1,1 0 1,0 0-1,1-1 1,-1 0 0,1 0-1,0 0 1,0-1-1,0 1 1,1-1-1,0 0 1,-1-1-1,1 0 1,11 5 0,11 3 46,1-2 0,54 11 0,-14-3-18,-61-15-27,1 1 1,-1 0-1,-1 1 1,14 8-1,-19-12-7,-1 1 0,0-1 0,0 1 0,0 0 0,0-1 0,0 1 1,0 0-1,0 0 0,0 0 0,0 0 0,-1 0 0,1 0 0,0 0 0,-1 0 0,1 0 0,0 0 0,-1 0 0,1 0 0,-1 1 0,0-1 0,1 0 0,-1 0 0,0 1 0,0-1 0,0 0 0,0 0 0,0 1 0,0-1 0,0 0 0,0 0 1,0 1-1,-1-1 0,1 0 0,0 0 0,-1 0 0,1 1 0,-1-1 0,1 0 0,-1 0 0,-1 2 0,-33 37 11,-78 70 1,4-5 13</inkml:trace>
</inkml:ink>
</file>

<file path=word/ink/ink3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3:00.058"/>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58 1227 3073,'-17'16'1374,"-24"18"2626,65-51-2410,42-38 0,7-7-1222,39-36-101,-88 74-227,2 0-1,0 2 0,2 1 1,38-23-1,60-21 11,116-67-4,-29 14-40,-129 75 23,305-187 67,-213 99 40,-124 91-110,-39 29-16,0 1 0,0 0 0,23-12 1,33-19-11,-52 34 87,-9 4 2,0 0 0,0 0 0,-1-1-1,1 0 1,-1 0 0,0-1 0,11-10-1,-17 14-76,-1 1-1,1-1 1,-1 0 0,1 1-1,-1-1 1,1 1 0,0-1-1,-1 1 1,1-1-1,0 1 1,-1 0 0,1-1-1,0 1 1,-1 0-1,1-1 1,0 1 0,0 0-1,-1 0 1,1 0 0,1 0-1,-28 2-588,24-2 371,0 0 0,0 0 0,0 1 0,0-1 0,0 1 0,0-1 0,0 1 1,0 0-1,0 0 0,0 0 0,0 0 0,1 0 0,-4 2 0</inkml:trace>
</inkml:ink>
</file>

<file path=word/ink/ink3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53.01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51 71 4962,'-51'2'3166,"61"0"-2869,-1 1-226,0-1-1,-1 1 1,1-2-1,0 0 0,1 0 1,-1 0-1,0-1 1,0 0-1,10-2 1,15 0 105,800-61 808,-817 61-984,47-6-1,0 2-1,1 3 1,74 5 0,-128 1-24,-11 3 99,-20 6-62,-222 82-2917,182-70 1304,0-1-333</inkml:trace>
</inkml:ink>
</file>

<file path=word/ink/ink3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52.11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83 41 4322,'-83'-7'3386,"109"10"-3020,0-2 0,-1-1 0,1-1 0,0-1 1,29-7-1,23 0-98,916-8 383,-896 18-670,-97-1-13,-1 0 1,0 0 0,0 0-1,1 0 1,-1 0-1,0 0 1,0 0-1,1 0 1,-1 0-1,0 1 1,3 3-599,-3-4 599,0 0-1,0 1 1,0-1-1,0 0 1,0 0-1,0 1 1,0-1-1,0 0 1,0 0-1,0 1 1,-1-1-1,1 0 1,0 0-1,0 1 1,0-1-1,0 0 1,-1 1-63</inkml:trace>
</inkml:ink>
</file>

<file path=word/ink/ink3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51.46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108 105 2817,'-44'-3'1795,"38"3"-1431,1 0-1,-1 0 1,0 0-1,1-1 1,-1 0-1,0 0 1,1 0-1,-13-6 1438,23 11-1200,22 8-449,-7-6-69,1-2 0,-1 0 0,1-1 1,0-1-1,30-1 0,110-13 135,-80 4-105,162-13 60,231-16-61,-154 9-77,-234 18-29,-55 5 8,41 0 0,-55 8 2,-24 2-498,0 0-1,0-1 0,0 1 0,0-2 0,-9 4 0,-22 12-1664,11 0 287</inkml:trace>
</inkml:ink>
</file>

<file path=word/ink/ink3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16.593"/>
    </inkml:context>
    <inkml:brush xml:id="br0">
      <inkml:brushProperty name="width" value="0.1" units="cm"/>
      <inkml:brushProperty name="height" value="0.1" units="cm"/>
      <inkml:brushProperty name="color" value="#0000FF"/>
    </inkml:brush>
  </inkml:definitions>
  <inkml:trace contextRef="#ctx0" brushRef="#br0">1 201 3826,'0'-1'275,"0"0"1,1-1-1,-1 1 1,1 0-1,-1 0 1,1-1-1,0 1 1,0 0-1,-1 0 1,1 0-1,0 0 1,0 0-1,0 0 1,0 0-1,2-1 1,-3 2-214,0 0 1,0 0 0,0 1-1,0-1 1,0 0-1,0 0 1,0 1-1,0-1 1,0 0-1,0 0 1,0 1-1,0-1 1,1 0-1,-1 0 1,0 0 0,0 1-1,0-1 1,0 0-1,0 0 1,0 0-1,1 1 1,-1-1-1,0 0 1,0 0-1,0 0 1,0 1-1,1-1 1,-1 0 0,0 0-1,0 0 1,0 0-1,1 0 1,-1 0-1,0 0 1,0 0-1,1 1 1,-1-1-1,0 0 1,0 0-1,1 0 1,-1 0 0,0 0-1,0 0 1,1 0-1,-1 0 1,0-1-1,0 1 1,1 0-1,-1 0 1,0 0-1,0 0 1,0 0-1,1 0 1,-1 0 0,0 0-1,0-1 1,0 1-1,1 0 1,-1 0-1,0 0 1,0 0-1,0-1 1,0 1-1,1 0 1,-1 1-24,0 1-1,0-1 1,0 1 0,0-1 0,0 1-1,0-1 1,1 1 0,-1-1-1,1 1 1,-1-1 0,1 0 0,0 1-1,-1-1 1,3 2 0,6 21 359,-8 4-176,-4 51 0,0-11-116,3-67-105,0-1 1,0 1 0,-1 0 0,1-1 0,0 1 0,0 0-1,0-1 1,0 1 0,0 0 0,0-1 0,0 1 0,0 0-1,0-1 1,0 1 0,1 0 0,-1-1 0,0 1 0,0 0-1,1-1 1,-1 1 0,0-1 0,1 1 0,-1-1-1,0 1 1,1 0 0,-1-1 0,1 0 0,-1 1 0,1-1-1,-1 1 1,2 0 0,15-13 104,1-3-12,142-107 53,-97 71-84,2 2 1,100-55-1,-133 87-61,-12 5 2,2 1 0,-1 1-1,1 0 1,24-5 0,-45 17 46,2 0 58,-12 0-82,-35 36-3001,8-18 118,0 9-1761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0:55.439"/>
    </inkml:context>
    <inkml:brush xml:id="br0">
      <inkml:brushProperty name="width" value="0.05" units="cm"/>
      <inkml:brushProperty name="height" value="0.05" units="cm"/>
      <inkml:brushProperty name="color" value="#33CCFF"/>
    </inkml:brush>
  </inkml:definitions>
  <inkml:trace contextRef="#ctx0" brushRef="#br0">70 95 4162,'-7'-3'3583,"2"18"-2436,-7 16-811,1-1 0,2 2 0,0 0 0,-4 37 1,11-49-299,1-1 0,0 1 0,1 0 1,1 0-1,1-1 0,1 1 0,1 0 1,7 21-1,-10-38-36,1 5 12,0 0 0,1 0 0,0 0 0,0-1 1,1 1-1,0-1 0,0 0 0,1 0 0,0 0 0,9 9 0,-12-14-6,0-1 0,0 0 0,0-1 0,0 1 0,0 0 1,0-1-1,1 1 0,-1-1 0,0 1 0,0-1 0,0 0 0,0 0 0,1 0 0,-1 0 0,0 0 0,0-1 0,0 1 0,1-1 0,-1 1 0,3-2 0,2-1 28,0 0 0,0 0 0,0-1 1,9-6-1,-6 3-22,-1-2 0,0 1 0,0-1-1,-1-1 1,-1 0 0,1 0 0,-1 0 0,-1-1 0,0 0 0,0 0-1,5-18 1,0-2 7,-2-1-1,-1 0 1,5-39-1,-11 53 3,-1 0-1,0-1 1,-1 1-1,-1 0 1,-6-29-1,5 36-3,-1 0 0,0 0 0,0 0 0,-2 1 0,1-1 0,-1 1 0,-1 0 0,0 0 0,0 0 0,-9-9 0,14 18-18,0 0 0,-1 0 0,1 0 0,-1 0 0,0 0 0,1 0 0,-1 0 0,1 0 0,-1 1 0,0-1 0,0 0 0,1 1 0,-1 0 0,0-1 0,0 1 0,0 0 0,0 0 0,1 0 0,-1 0 0,0 0 0,0 1 0,0-1 0,0 0 0,1 1 0,-1 0 0,0-1 0,1 1-1,-1 0 1,0 0 0,1 0 0,-1 0 0,1 0 0,-1 0 0,-1 2 0,-8 6-19,1-1 1,1 2-1,-14 15 0,17-18-36,1 0-217,0 0 0,0 0 0,1 0 0,0 1 0,0 0 0,1 0 0,0 0 0,1 0 0,0 0-1,0 1 1,0-1 0,1 11 0,-1 12-1679</inkml:trace>
</inkml:ink>
</file>

<file path=word/ink/ink3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6:32.465"/>
    </inkml:context>
    <inkml:brush xml:id="br0">
      <inkml:brushProperty name="width" value="0.1" units="cm"/>
      <inkml:brushProperty name="height" value="0.1" units="cm"/>
      <inkml:brushProperty name="color" value="#E71224"/>
    </inkml:brush>
  </inkml:definitions>
  <inkml:trace contextRef="#ctx0" brushRef="#br0">66 90 5058,'-19'0'1497,"-18"1"864,37-2-2305,0 1 0,-1 0 0,1 0-1,0 0 1,-1 0 0,1 0 0,0 0 0,-1 0 0,1 0 0,0 0-1,-1 0 1,1 0 0,0 0 0,-1 1 0,1-1 0,0 0-1,0 0 1,-1 0 0,1 0 0,0 0 0,0 1 0,-1-1 0,1 0-1,0 0 1,0 0 0,-1 1 0,1-1 0,0 0 0,0 0 0,0 1-1,-1-1 1,1 0 0,0 1 0,0-1 0,0 0 0,0 0 0,0 1-1,0-1 1,0 0 0,0 1 0,0-1 0,0 0 0,0 1-1,0-1 1,0 0 0,0 1 0,0-1 0,0 0 0,0 1 0,0-1-1,0 0 1,0 0 0,0 1 0,1-1 0,-1 0 0,0 1 0,0-1-1,0 0 1,0 0 0,1 1 0,6 3 20,0 0 0,0 0 0,0 0 0,1-1 0,0 0 0,-1-1 0,12 3 0,6-1-39,1-1 0,-1-1 0,1-1 0,51-5 0,-34 1-11,280 0 6,-315 4-32,5 0 3,0-1 1,0 0-1,0 0 0,22-5 0,-34 5-2,1-1 1,-1 1-1,1-1 0,-1 1 1,0-1-1,1 0 0,-1 0 0,0 0 1,0 0-1,0 0 0,1 0 1,-1 0-1,0 0 0,0 0 0,1-2 1,-2 2-2,0 1 1,1-1 0,-1 1 0,0-1 0,1 0-1,-1 1 1,0-1 0,0 0 0,1 1-1,-1-1 1,0 0 0,0 1 0,0-1 0,0 0-1,0 1 1,0-1 0,0 0 0,0 0-1,0 1 1,-1-1 0,1 0 0,0 1-1,0-1 1,0 0 0,-1 1 0,1-1 0,0 1-1,-1-1 1,1 0 0,-1 1 0,0-2-1,-34-38 40,28 34-19,0 1-1,-1-1 0,1 1 0,-1 1 0,-11-6 0,-10-5 38,98 51 126,-33-22-181,-21-8-6,0 0-1,0 1 1,22 15 0,-36-22 7,-1 0 1,0 1-1,0-1 1,1 1-1,-1-1 1,0 0-1,0 1 1,1-1 0,-1 1-1,0-1 1,0 0-1,0 1 1,0-1-1,0 1 1,0-1-1,0 1 1,0-1 0,0 1-1,0-1 1,0 0-1,0 1 1,0-1-1,0 1 1,0-1-1,0 1 1,0-1-1,-1 0 1,1 1 0,0-1-1,0 1 1,0-1-1,-1 0 1,1 1-1,-17 19 121,-29 13 54,9-10-55,32-19-113,-1 0 1,0 0-1,0-1 0,0 1 1,0-1-1,-1-1 1,1 1-1,-1-1 0,-12 3 1,18-6-32,1 1 1,-1 0-1,1 0 0,-1 0 1,0 0-1,1 0 1,-1 0-1,1 0 0,-1 0 1,1 0-1,-1 0 0,1 0 1,-1 0-1,1 0 1,-1 1-1,1-1 0,-1 0 1,1 0-1,-1 0 1,1 1-1,0-1 0,-1 0 1,1 1-1,-1-1 0,1 0 1,0 1-1,-1-1 1,1 1-1,0-1 0,-1 0 1,1 1-1,0-1 1,0 1-1,-1-1 0,1 1 1,0-1-1,0 1 0,0-1 1,0 1-1,0-1 1,0 1-1,0-1 0,0 1 1,0-1-1,0 1 0,0-1 1,0 1-1,0-1 1,0 1-1,0-1 0,0 1 1,0-1-1,1 1 1,13 17-2110,2-5-35,10 0-997</inkml:trace>
</inkml:ink>
</file>

<file path=word/ink/ink3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6:37.042"/>
    </inkml:context>
    <inkml:brush xml:id="br0">
      <inkml:brushProperty name="width" value="0.1" units="cm"/>
      <inkml:brushProperty name="height" value="0.1" units="cm"/>
      <inkml:brushProperty name="color" value="#E71224"/>
    </inkml:brush>
  </inkml:definitions>
  <inkml:trace contextRef="#ctx0" brushRef="#br0">679 108 1969,'-3'-9'690,"0"1"1,-1 0-1,0 1 0,0-1 0,0 1 1,-1-1-1,-8-7 0,10 11-589,-1 1 0,1-1 0,-1 1 0,0 0 0,-1 0 0,1 1 0,0-1 0,-1 1 0,1 0-1,-1 0 1,0 1 0,0-1 0,1 1 0,-1 0 0,0 0 0,0 1 0,0-1 0,0 1 0,0 0 0,-8 1-1,-10 2-75,-1 1-1,1 1 0,-25 9 0,19-6 175,6-1-109,0 1 0,0 1-1,1 1 1,0 0 0,1 2 0,0 1 0,1 0-1,1 2 1,0 0 0,1 1 0,-17 19 0,20-17-63,1 0 1,0 1-1,2 0 1,0 1 0,2 1-1,0 0 1,1 0-1,-12 45 1,18-51-1,1-1 0,1 1 1,1-1-1,0 1 0,1 0 1,0-1-1,1 1 0,1-1 1,0 0-1,1 0 0,1 0 1,0 0-1,1-1 0,0 0 1,1 0-1,15 22 0,-4-11-15,1-1 0,1 0 0,0-2 0,2 0 0,0-1 0,2-2 0,30 20 0,-40-30-12,0 0 1,1-1-1,0-1 1,0 0-1,0-1 0,1-1 1,0 0-1,0-1 1,0-1-1,0 0 0,0-1 1,0-1-1,0-1 0,0 0 1,17-4-1,-19 3 5,0-2 0,-1 0 0,1 0 0,-1-1-1,0-1 1,0 0 0,-1-1 0,0 0 0,0-1 0,0 0 0,-1-1-1,0 0 1,-1-1 0,0 0 0,-1-1 0,0 0 0,12-19-1,-4 0 4,0-1-1,-2-1 1,20-61-1,-29 71-10,-1 0-1,-1 0 0,-1-1 0,-1 1 1,0-1-1,-2 1 0,-3-26 0,1 26-9,-2-1-1,0 1 0,-15-43 0,15 54-6,-1 0 0,-1 0 0,0 0 0,0 1 0,-1 0 0,0 0 0,-1 1 0,0 0-1,-12-10 1,3 4-128,0 2-1,-1 0 0,-1 1 0,-31-16 1,41 24-65,0 0 0,0 1 1,0 0-1,-1 0 0,1 1 1,-1 0-1,0 1 0,1 0 1,-1 0-1,0 1 0,0 0 1,-17 4-1,-21 10-2007,-2 7-1680</inkml:trace>
</inkml:ink>
</file>

<file path=word/ink/ink3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6:28.175"/>
    </inkml:context>
    <inkml:brush xml:id="br0">
      <inkml:brushProperty name="width" value="0.1" units="cm"/>
      <inkml:brushProperty name="height" value="0.1" units="cm"/>
      <inkml:brushProperty name="color" value="#E71224"/>
    </inkml:brush>
  </inkml:definitions>
  <inkml:trace contextRef="#ctx0" brushRef="#br0">152 38 3041,'-3'0'241,"0"-1"1,0 1-1,0-1 0,0 0 0,0 0 0,0 0 0,1-1 0,-1 1 0,0-1 0,1 1 0,-1-1 0,-2-3 0,-13-8 2124,-1 6-92,33 12-368,-2-4-1815,1 0 0,-1 0 1,1-1-1,-1 0 0,17-3 0,38 0 30,-36 4-104,-22-2-15,-1 1 0,1 1-1,-1-1 1,0 1 0,1 1 0,9 3 0,-5 2 106,-31-7 99,-6-1-188,-126 0-14,103 0 13,-75-3 63,220 9-69,-15-11-3,-37 2-11,-1 2 0,65 5 1,-99 0-17,-12-1 116,1-2-134,0 0-1,0 0 0,0 0 1,0 0-1,0 0 1,0 0-1,0 0 1,0 0-1,0 0 1</inkml:trace>
</inkml:ink>
</file>

<file path=word/ink/ink3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6:22.20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35 175 4002,'-34'-6'4682,"53"5"-4116,-1-1 0,34-8 0,21-2 100,167 0 171,62-15-460,-35 18-158,250-16-6,162 5 187,-415 9-374,-18 0 25,18 1 83,51-1 34,172 5 35,-422 5-216,-1 2 1,101 16 0,8 1 14,58-20 25,-194 2-15,13-1 64,-46 1-58,-1-1 0,1 1 0,-1 0 0,1-1 1,-1 1-1,1 1 0,-1-1 0,1 1 0,-1-1 1,6 3-1,-5-3 23,-4 0 23,0 1-41,-9-2-81,6 0-181,1 0 0,-1 0 0,0 1-1,1-1 1,-1 1 0,0-1 0,0 1-1,1 0 1,-1 0 0,0 0 0,0 0-1,1 1 1,-5 0 0</inkml:trace>
</inkml:ink>
</file>

<file path=word/ink/ink3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6:17.970"/>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185 64 1889,'-1'-6'670,"0"0"1,-1 0-1,1 0 1,-1 0-1,-3-6 1,-10-8 1205,14 20-1816,1-1 0,0 1 0,-1 0 0,1 0 0,-1 0 0,1 0 0,-1 0 0,1 0 0,-1 0 0,1 0 0,-1 0 0,1 0 0,0 0 0,-1 0 0,1 0 0,-5 2 659,4-1-659,-8 8 71,1 0 0,0 0 0,1 1 1,0 0-1,-8 17 0,-26 59 378,35-72-420,-2 3-42,1 0 0,1 1 1,0 0-1,1 0 0,1 0 0,1 1 1,1-1-1,0 1 0,1 0 0,1-1 1,1 1-1,1 0 0,0-1 1,2 1-1,0-1 0,1 0 0,10 25 1,-13-39-49,3 9 2,2-1 0,-1 0 0,1 0 0,12 14 0,-18-24 0,1 0-1,-1 0 1,1-1 0,-1 1 0,1 0 0,0-1-1,-1 1 1,1-1 0,0 0 0,0 0-1,0 1 1,0-1 0,0 0 0,0-1-1,0 1 1,1 0 0,-1-1 0,0 1 0,0-1-1,1 1 1,-1-1 0,0 0 0,1 0-1,-1 0 1,0-1 0,0 1 0,1 0 0,-1-1-1,0 1 1,0-1 0,0 0 0,1 0-1,-1 0 1,0 0 0,2-2 0,6-5 12,0-1-1,-1 0 1,0-1 0,0 0 0,-1-1 0,-1 0 0,0 0 0,0 0 0,-1-1-1,0 0 1,7-25 0,-5 12-6,-1-1 0,-1 0-1,-1-1 1,-1 0 0,0-27-1,-4 29-2,-1-84 15,0 98-18,0 0 0,-1 0 0,0 1 1,-1-1-1,0 0 0,0 1 0,-8-15 1,10 22 2,-1 1 0,1-1 0,-1 0 0,0 0 0,0 1 0,0-1 0,0 1 0,0 0 0,-1 0 0,1 0 0,0 0 0,-1 0 0,0 0 0,0 0 0,1 1 0,-1-1 0,0 1 0,0 0 0,0 0 0,0 0 0,0 1 0,0-1 0,-1 0 0,-4 1 0,3 1 3,0-1-1,0 2 1,0-1-1,1 0 1,-1 1-1,0 0 1,1 0 0,0 0-1,-1 1 1,1 0-1,0-1 1,0 1-1,0 1 1,1-1-1,-4 4 1,-2 3 4,0 0 0,1 1 0,1 0 0,0 0 0,0 1 0,1-1-1,0 1 1,1 1 0,1-1 0,0 1 0,0-1 0,2 1 0,-1 0 0,2 1 0,-1 13 0,2-3-255,1-1 0,1 1 0,1-1 0,2 1 0,0-1 0,1-1 0,16 38 0,-16-29-3598</inkml:trace>
</inkml:ink>
</file>

<file path=word/ink/ink3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6:15.45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26 60 4242,'-25'-14'6353,"35"12"-4873,538 0 38,-293-14-1383,-216 13-102,576-20 95,-321 50 42,-25-2-57,-27-26-25,-215 0-85,158-7 66,-27 3 31,48 0 77,-150 4-91,91-12 1,-114 10-92,-2 0 8,47 4-1,11-1 25,-61 0-25,52 6 0,-58-4 2,-1 0-1,1-1 1,0-1-1,33-4 1,-50 3-1,-1 1 0,1 0-1,-1 0 1,1 1 0,-1-1 0,6 2 0,15 2 6,-16-4 0,-1 0 0,1 1 1,-1 0-1,1 1 0,-1 0 0,10 3 0,14 1 100,-30-6-95,1 0-1,0 0 0,-1 0 1,1 1-1,0-1 1,-1 1-1,1 0 0,4 2 1,-5-3-144,0-1 0,0 1 1,0-1-1,0 0 1,0 0-1,0 0 1,-1 0-1,1 0 1,0 0-1,0 0 0,1-2 1</inkml:trace>
</inkml:ink>
</file>

<file path=word/ink/ink3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7:19.030"/>
    </inkml:context>
    <inkml:brush xml:id="br0">
      <inkml:brushProperty name="width" value="0.1" units="cm"/>
      <inkml:brushProperty name="height" value="0.1" units="cm"/>
      <inkml:brushProperty name="color" value="#E71224"/>
    </inkml:brush>
  </inkml:definitions>
  <inkml:trace contextRef="#ctx0" brushRef="#br0">2 252 4290,'-2'-22'7849,"44"214"-6657,-25-98-1082,-11-57-107,-1 0 1,-2 67-1,-4-91-3,-2-19 86,-27-77-49,27 66-34,0-1 0,1 0 0,1 1 0,1-1 1,0 0-1,1 0 0,1 0 0,5-21 0,-1 14-3,2 1 0,0 0 1,1 1-1,2-1 0,16-26 1,-23 42-3,1 1 0,0 0 0,0 1 0,1-1 0,-1 1 0,2 0 0,-1 1 0,1-1 0,-1 1 0,1 0 0,1 1 0,-1 0 0,1 0 0,-1 1 0,1-1 0,0 2 0,1-1 0,-1 1 1,0 0-1,1 1 0,-1 0 0,0 1 0,1-1 0,-1 1 0,12 2 0,-16-1-3,0 0 0,0 0 1,0 1-1,0-1 0,0 1 0,0 0 1,0 0-1,-1 0 0,1 0 1,-1 1-1,1 0 0,-1-1 0,0 1 1,0 0-1,0 1 0,-1-1 0,1 0 1,-1 1-1,0 0 0,0-1 0,0 1 1,0 0-1,-1 0 0,1 0 0,-1 0 1,0 0-1,0 0 0,-1 0 1,1 1-1,-1 5 0,0-1 1,0 0 1,0 0-1,-1 1 1,0-1-1,-1 0 0,0 0 1,-1 0-1,1 0 1,-2-1-1,1 1 0,-1-1 1,-1 0-1,-5 10 0,5-12 5,0 1 0,-1-1 0,1 0 0,-1 0 0,0 0 0,0-1 0,-1 0 0,0 0 0,0-1 0,0 0 0,0 0 0,-1 0 0,-10 2 0,18-5-1,0-1 0,-1 0 0,1 0 0,0 0 0,0 0 0,0 0 0,-1 0 0,1 0 0,0 0 0,0 0 0,0-1 0,0 1 0,-1 0 0,1 0 0,0 0 0,0 0 0,0 0 0,-1 0 0,1 0 0,0 0 0,0 0 0,0-1 0,0 1 0,-1 0 0,1 0 0,0 0 0,0 0 0,0 0 0,0-1 0,0 1 1,0 0-1,0 0 0,0 0 0,-1-1 0,1 1 0,0 0 0,0 0 0,0 0 0,0-1 0,0 1 0,0 0 0,0-1 0,1-14-3,10-13-3,-7 24 6,1-1 0,0 1-1,1 0 1,-1 0 0,1 0 0,-1 1 0,1 0 0,0 0 0,1 0-1,-1 1 1,0 0 0,1 0 0,-1 1 0,1 0 0,-1 0 0,1 0-1,0 1 1,8 0 0,2 1-3,-1 1 1,1 0-1,-1 1 0,0 0 1,0 2-1,20 7 0,-27-8-3,1 0-1,-1 1 1,0 0 0,0 1-1,-1 0 1,1 0-1,-1 1 1,-1 0-1,1 0 1,6 10-1,-11-13 9,0-1-1,-1 1 1,1 0-1,-1 0 1,0 0-1,-1 0 1,1 1-1,-1-1 1,1 0-1,-1 1 1,0-1-1,-1 1 1,1-1-1,-1 1 1,0-1-1,0 1 1,0-1-1,-1 1 1,0-1-1,0 1 1,0-1-1,0 1 1,-1-1-1,1 0 1,-4 7-1,0-4 18,1-1 0,-1 0-1,0 1 1,0-1-1,-1-1 1,1 1 0,-1-1-1,0 0 1,-1 0 0,0-1-1,1 0 1,-1 0-1,0-1 1,-1 0 0,1 0-1,-1 0 1,1-1-1,-1 0 1,0-1 0,-15 2-1,-2-2 75,1-1 1,-1 0-1,0-2 0,0-1 0,-33-9 0,49 10-85,5 1-7,1 0 1,-1 0-1,1 0 0,-1 1 1,0-1-1,0 1 0,1 0 1,-1 0-1,-4 1 1,38 3-3391,-5-6 1159,5-2-1340</inkml:trace>
  <inkml:trace contextRef="#ctx0" brushRef="#br0" timeOffset="469.01">740 19 7427,'0'-1'129,"0"0"0,0 0-1,0 1 1,0-1-1,0 0 1,1 0-1,-1 0 1,0 1-1,0-1 1,1 0-1,-1 1 1,1-1 0,-1 0-1,1 1 1,-1-1-1,1 0 1,-1 1-1,1-1 1,-1 1-1,1-1 1,0 1-1,-1-1 1,1 1 0,0-1-1,-1 1 1,1 0-1,0-1 1,0 1-1,-1 0 1,1 0-1,0 0 1,0-1 0,0 1-1,-1 0 1,1 0-1,0 0 1,0 0-1,0 0 1,-1 0-1,1 1 1,1-1-1,40 10-236,-37-8 457,6 2-282,0 0 0,-1 1 0,1 0 0,-1 1-1,0 0 1,-1 0 0,0 1 0,0 0 0,0 1 0,-1 0-1,0 0 1,7 11 0,-5-6-4,-1 1 0,-1 1-1,0 0 1,-1 0 0,0 0 0,-1 1 0,6 28-1,-7-15 9,0 1 0,-2 0 0,-2 0 0,0 0 0,-2 0 0,-1 0 0,-2-1 0,-1 1 0,-8 29 0,5-32 12,-1 1-1,-1-2 0,-14 26 0,19-43-79,0 0 0,0 0-1,-1-1 1,0 0-1,-1 0 1,0 0-1,0-1 1,-1 0 0,1-1-1,-1 1 1,-17 8-1,24-14-200,-1 0-1,0 0 0,1-1 0,-1 1 1,0-1-1,0 1 0,1-1 1,-1 0-1,0 0 0,0 1 0,1-1 1,-1-1-1,0 1 0,0 0 0,-1-1 1,-6 0-2332</inkml:trace>
</inkml:ink>
</file>

<file path=word/ink/ink3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7:14.310"/>
    </inkml:context>
    <inkml:brush xml:id="br0">
      <inkml:brushProperty name="width" value="0.1" units="cm"/>
      <inkml:brushProperty name="height" value="0.1" units="cm"/>
      <inkml:brushProperty name="color" value="#E71224"/>
    </inkml:brush>
  </inkml:definitions>
  <inkml:trace contextRef="#ctx0" brushRef="#br0">135 293 3362,'-11'-29'7657,"17"45"-6980,4 23-353,-1 1 0,-2 0 0,-1 0-1,-1 75 1,9 58-233,-20-262 3,8-102 0,0 57-98,3 161 285,12 66 36,-18 121 177,-1-159-439,1-50-65,1 1 0,0-1-1,0 0 1,0 0-1,1 0 1,-1 0-1,1 1 1,1-1-1,-1 0 1,1 0-1,4 9 1,-6-15-113,1 1 1,-1 0-1,0 0 0,1 0 1,-1-1-1,1 1 0,-1 0 1,0 0-1,1-1 0,-1 1 1,0 0-1,1-1 1,-1 1-1,0 0 0,0-1 1,1 1-1,-1 0 0,0-1 1,0 1-1,1-1 0,-1 1 1,0-1-1,0 1 0,0 0 1,0-1-1,0 1 0,0-1 1,0 1-1,0-1 0,0 1 1,0-1-1,2-5-922,5-8-1474</inkml:trace>
  <inkml:trace contextRef="#ctx0" brushRef="#br0" timeOffset="427.92">32 422 5667,'-9'-32'1411,"1"0"0,-5-58 0,12 78-1178,0-1 0,1 0-1,1 1 1,0-1-1,0 0 1,2 1 0,-1-1-1,2 1 1,-1 0-1,7-14 1,-6 19-170,1 1-1,-1-1 1,1 1 0,0-1-1,0 1 1,1 1 0,0-1-1,0 1 1,0 0 0,1 1-1,0-1 1,0 1 0,0 1-1,9-5 1,3 1 5,1 1-1,0 0 1,1 1-1,24-2 1,-36 6-57,-1 1 1,1 0-1,0 0 0,0 1 1,-1 0-1,1 1 1,0-1-1,-1 2 0,1-1 1,-1 1-1,0 1 0,0-1 1,0 1-1,-1 1 1,1-1-1,-1 2 0,7 5 1,-8-6-12,0 0 1,0 1-1,-1 0 1,0 0 0,0 0-1,0 1 1,-1 0-1,0 0 1,0 0 0,-1 0-1,0 0 1,0 1-1,-1-1 1,0 1 0,0 0-1,-1 0 1,0 0-1,0 12 1,-2-7 6,0 0-1,-2 0 1,1 0-1,-2 0 1,0-1 0,0 0-1,-1 0 1,-1 0-1,0 0 1,0-1 0,-1 0-1,-1 0 1,-13 15-1,10-13-8,-1-1 0,-1-1-1,1 0 1,-1-1 0,-1 0-1,0-1 1,-1-1 0,1 0-1,-2-1 1,-15 6 0,31-13-35,0 0-1,-1 0 1,1 0 0,0 0 0,0 0-1,-1 0 1,1 0 0,0 0 0,0 0 0,-1 0-1,1 0 1,0 1 0,0-1 0,-1 0 0,1 0-1,0 0 1,0 0 0,0 1 0,-1-1-1,1 0 1,0 0 0,0 0 0,0 1 0,0-1-1,0 0 1,-1 0 0,1 1 0,0-1 0,0 0-1,0 0 1,0 1 0,0-1 0,0 0 0,0 1-1,0-1 1,0 0 0,0 0 0,0 1-1,0-1 1,0 0 0,0 0 0,0 1 0,0-1-1,0 0 1,0 0 0,1 1 0,-1-1 0,0 0-1,0 0 1,0 1 0,0-1 0,0 0-1,1 0 1,-1 0 0,0 1 0,0-1 0,1 0-1,-1 0 1,0 0 0,0 0 0,0 0 0,1 1-1,18 8-3172,-1-8 187</inkml:trace>
  <inkml:trace contextRef="#ctx0" brushRef="#br0" timeOffset="789.97">830 138 6643,'-1'0'161,"0"1"-1,0-1 1,-1 0-1,1 0 1,0 0-1,0 1 1,0-1-1,0 1 1,0-1-1,0 1 1,0-1-1,0 1 1,0-1-1,0 1 1,0 0 0,0 0-1,0-1 1,1 1-1,-1 0 1,0 0-1,0 0 1,1 0-1,-1 0 1,1 0-1,-1 0 1,1 0-1,-1 0 1,1 0-1,0 0 1,-1 2-1,-11 45-394,9-37 681,-7 37-1,2-1 0,2 1 0,0 95 0,7-117-390,1-1 0,1 0 0,1 0 0,1 0 0,2 0 1,0-1-1,1 0 0,2 0 0,16 29 0,-23-48-80,0 0 0,0 0-1,0 0 1,1-1 0,0 1-1,0-1 1,0 0 0,1 0-1,6 5 1,-8-8-166,-1 0-1,0 0 1,1 0 0,-1 0-1,1 0 1,-1-1 0,1 1 0,0-1-1,-1 0 1,1 1 0,-1-1-1,1-1 1,0 1 0,-1 0 0,1 0-1,-1-1 1,1 0 0,-1 1-1,1-1 1,-1 0 0,1 0 0,-1 0-1,4-3 1,12-7-2438</inkml:trace>
  <inkml:trace contextRef="#ctx0" brushRef="#br0" timeOffset="2046.18">1444 293 4290,'0'-15'3184,"0"14"-3069,0 0 0,0 0-1,0 0 1,0 0 0,0 0 0,0 0 0,0 0-1,0 0 1,0 0 0,0 0 0,0 0-1,-1 0 1,1 0 0,0 0 0,-1 0 0,1 0-1,-1 0 1,1 0 0,-1 0 0,-1-1 0,-9-9 842,8 8-835,0 0-1,1 0 0,-2 0 0,1 1 0,0 0 0,0-1 0,-1 1 0,1 0 0,-7-2 1,-4 0-26,-1 0 0,0 1 0,1 1 0,-1 0 0,0 1 1,0 1-1,0 0 0,0 1 0,0 1 0,0 0 1,0 1-1,0 0 0,1 1 0,0 1 0,0 1 0,0 0 1,0 0-1,-24 17 0,36-22-96,-1 1 0,1 0 0,0-1 0,-1 1 0,1 0 1,0 0-1,0 1 0,0-1 0,0 0 0,1 0 0,-1 1 0,1-1 0,-1 1 0,1 0 0,0-1 0,0 1 1,0 0-1,0 0 0,1-1 0,-1 1 0,1 0 0,0 0 0,-1 0 0,1 0 0,0 0 0,1 0 0,-1 0 1,1 0-1,-1-1 0,1 1 0,0 0 0,0 0 0,0 0 0,0-1 0,0 1 0,1-1 0,-1 1 0,1-1 0,0 0 1,0 1-1,0-1 0,0 0 0,0 0 0,0 0 0,0 0 0,1-1 0,-1 1 0,1-1 0,-1 1 0,1-1 1,0 0-1,0 0 0,-1 0 0,1 0 0,0-1 0,0 1 0,0-1 0,0 1 0,3-1 0,12 0 16,0-1 0,0-1 0,0 0 0,27-8-1,-24 5-10,0 1 0,43-3 0,-46 7-6,0 1 0,0 1 0,0 0 0,0 1 0,-1 1 0,33 12 0,-46-15-1,1 1 0,-1 0 0,1 0 0,-1 1 0,0-1 0,0 1 0,0 0 0,0 0 1,0 0-1,-1 0 0,1 1 0,-1 0 0,0 0 0,0-1 0,0 2 0,-1-1 0,1 0 0,-1 0 0,0 1 0,0 0 0,-1-1 0,1 1 1,-1 0-1,0-1 0,-1 1 0,1 0 0,-1 0 0,0 0 0,0 0 0,-1 5 0,-1 1 7,-1-1 0,0 1 0,0-1 0,-1 0 0,-1 0 1,0-1-1,0 1 0,0-1 0,-2 0 0,1-1 0,-1 1 0,0-1 0,-15 13 0,14-14 8,-1 1-1,0-1 0,-1-1 0,1 0 1,-1 0-1,0-1 0,-1 0 0,1-1 1,-1 0-1,0 0 0,0-2 0,0 1 1,-12 0-1,11-2 46,0-2 0,0 1 0,0-2 0,0 1 0,-21-7 0,26 5-30,-1 1 0,1-1 0,0 0 0,1 0 0,-1-1 0,1 0 0,-1 0 0,1-1 0,0 0 0,-7-7 0,12 11-42,0 0 1,0 0-1,1 1 0,-1-1 1,0 0-1,1 0 0,-1 0 1,0 1-1,1-1 0,-1 0 0,1 0 1,-1 0-1,1 0 0,0 0 1,-1 0-1,1 0 0,0 0 1,0 0-1,0-1 0,0 1 0,0 0 1,0 0-1,0 0 0,0-1 1,1 1-29,0 0 0,-1 1 1,1-1-1,0 0 0,0 1 1,0-1-1,0 0 1,-1 1-1,1-1 0,0 1 1,0-1-1,0 1 0,0 0 1,0 0-1,0-1 0,0 1 1,1 0-1,-1 0 1,1 0-1,10-1-450,0 2 1,-1-1-1,15 3 1,-22-2 316,6 0-678,0 0 1,0 0-1,0-1 0,17-2 1,15-5-3532</inkml:trace>
  <inkml:trace contextRef="#ctx0" brushRef="#br0" timeOffset="2544.2">1873 76 5122,'-4'-6'432,"1"1"-1,-1 0 0,0 0 1,0 1-1,-1-1 0,1 1 1,-1 0-1,0 0 1,0 0-1,-1 1 0,1 0 1,-1 0-1,1 0 0,-1 0 1,-11-2-1,11 4-374,0-1 0,0 2 1,0-1-1,-1 1 0,1-1 0,0 2 0,0-1 0,-1 1 1,1 0-1,0 0 0,0 1 0,0 0 0,0 0 0,0 0 0,1 0 1,-1 1-1,1 0 0,-1 1 0,1-1 0,0 1 0,0 0 1,1 0-1,-1 0 0,1 1 0,-5 6 0,3-3-42,1 0 0,0 1-1,0 0 1,1 0 0,0 0-1,1 0 1,0 1 0,0-1-1,1 1 1,1 0 0,-1 0-1,1 0 1,1 0 0,0 0 0,0 0-1,1 0 1,1 0 0,3 16-1,-3-20-11,0 1-1,0-1 1,0 0 0,1 0-1,0 0 1,1 0 0,-1 0-1,1 0 1,0-1-1,0 0 1,1 0 0,-1 0-1,1 0 1,1-1-1,-1 0 1,0 0 0,1 0-1,0-1 1,0 1 0,0-2-1,0 1 1,0-1-1,1 1 1,-1-2 0,1 1-1,-1-1 1,1 0-1,11 0 1,-6-1 0,-1-1-1,0-1 1,0 0 0,0 0-1,0-1 1,13-5 0,-13 4-370,1 0 1,-1 1-1,0 1 0,13-2 1,-11 6-1262,3 1-1111</inkml:trace>
</inkml:ink>
</file>

<file path=word/ink/ink3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15.35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16 39 4786,'-16'-5'4126,"16"5"-4085,27 11 915,1-6-677,0-1 1,1-1 0,47-1 0,-5 0-122,150-2 273,-52-2-293,102-7-91,-80 0-6,340-12-23,-99 6 10,-237 11-8,207 5 71,1-1 29,465 8-40,-647 17-74,7 2 34,-111-20-51,106 2-16,-143-2 25,-478 3 126,130-1-328,-601 39-361,7 34-211,855-81 767,-384 42-297,-521 41 489,745-81 67,84-3 88,-124 15 0,203-15-299,0 1 0,-1 0 1,1 0-1,0 0 0,0 0 1,0 1-1,-1 0 0,2 0 1,-5 2-1,8-4-35,-1 1 1,1-1-1,0 0 0,-1 1 0,1-1 1,0 0-1,-1 1 0,1-1 0,0 0 1,0 1-1,-1-1 0,1 1 0,0-1 0,0 1 1,0-1-1,0 0 0,0 1 0,0-1 1,0 1-1,0-1 0,0 1 0,0-1 1,0 1-1,0-1 0,0 0 0,0 1 0,0-1 1,0 1-1,0-1 0,0 1 0,1-1 1,0 2-4,0 0 0,1 0 0,-1-1 0,1 1 0,-1-1 0,1 0 1,0 1-1,0-1 0,0 0 0,3 2 0,8 2 10,-1-1-1,1 0 1,0-1-1,0 0 1,0-1 0,1-1-1,-1 0 1,25-2-1,-9 2 21,822-23 468,-812 20-497,430-30 90,-161 8-37,1190-33-68,-1191 82 34,-307-25-40,0-1 0,0 0 0,0 0 0,0 0 0,0 1 0,0-1 0,0 0 0,0 0 0,0 0 0,-1 1 0,1-1 0,0 0 0,-1 1 0,1-1 0,0 0 0,-1 0 0,1 1 0,-1-1 0,1 1 0,-1-1 0,1 0 0,-1 1 0,1-1 0,-1 1 0,0-1 0,1 1 0,-1 0 0,0-1 0,0 1 0,1 0 0,-1-1 0,0 1 0,-1 0 0,-2-2-387,0 0 0,0 1 0,-1-1 0,1 1 0,0 0 0,-1 1-1,1-1 1,-9 1 0</inkml:trace>
</inkml:ink>
</file>

<file path=word/ink/ink3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7:05.345"/>
    </inkml:context>
    <inkml:brush xml:id="br0">
      <inkml:brushProperty name="width" value="0.1" units="cm"/>
      <inkml:brushProperty name="height" value="0.1" units="cm"/>
      <inkml:brushProperty name="color" value="#E71224"/>
    </inkml:brush>
  </inkml:definitions>
  <inkml:trace contextRef="#ctx0" brushRef="#br0">1 861 7619,'88'-22'3661,"69"-10"-3527,-113 23 185,-29 10-995,-23-6-2527,0-3-265</inkml:trace>
  <inkml:trace contextRef="#ctx0" brushRef="#br0" timeOffset="400.89">11 662 7411,'-1'-1'3138,"4"-1"-2674,11 5-304,15-4 368,-1 1-432,6-5-64,4 5 16,1 0-96,-11 3-224,5-1-464,0-1-433,8 1-1008,8-5-3057</inkml:trace>
  <inkml:trace contextRef="#ctx0" brushRef="#br0" timeOffset="1210.57">720 378 5939,'-2'-5'100,"-8"-15"5315,8 30-4309,2 155-211,1-50-690,-2-29-80,13 114 0,-11-174-128,-1-21 4,0-1 0,0 0-1,1 1 1,-1-1 0,1 0 0,0 1-1,2 5 1,-3-11 0,0 1 0,0 0-1,0 0 1,0 0 0,0 0 0,0 0-1,0 0 1,0 0 0,0 0 0,0 0-1,0-1 1,0 1 0,0 0 0,0 0-1,1 0 1,-1 0 0,0 0 0,0 0 0,0 0-1,0 0 1,0 0 0,0 0 0,0-1-1,0 1 1,0 0 0,0 0 0,0 0-1,0 0 1,0 0 0,1 0 0,-1 0-1,0 0 1,0 0 0,0 0 0,0 0 0,0 0-1,0 0 1,0 0 0,0 0 0,1 0-1,-1 0 1,0 0 0,0 0 0,0 0-1,0 0 1,0 0 0,0 0 0,0 0-1,0 0 1,0 0 0,1 0 0,-1 0 0,0 0-1,0 0 1,0 0 0,0 0 0,0 1-1,0-1 1,0 0 0,0 0 0,0 0-1,0 0 1,0 0 0,0-14 33,-15-72 9,-9-143 0,18 146-33,1 30-5,1 25 3,2 0 0,1-44 0,17 165 251,-12-18-235,9 106 8,-9-142-29,3-1-1,17 60 1,-18-83-10,-3-19-11,-5-24-18,-39-206 41,28 183-7,4 22 11,2-1-1,1-1 0,1 1 1,0-40-1,5 83-1,2 0 0,0 0-1,6 23 1,-4-23 2,-1 1 1,-1-1-1,2 27 0,-7 67 22,0 33-57,7-99-931</inkml:trace>
  <inkml:trace contextRef="#ctx0" brushRef="#br0" timeOffset="1643.99">485 375 7315,'-6'-16'472,"-1"0"0,2 0-1,0-1 1,1 1 0,0-1-1,2 0 1,-2-28 0,5 38-382,-1 0 1,1 0-1,0 0 0,0 0 1,1 0-1,0 0 1,0 0-1,1 1 1,0-1-1,0 1 0,0 0 1,1 0-1,0 0 1,0 0-1,1 1 0,0-1 1,-1 1-1,2 0 1,-1 1-1,1-1 1,7-4-1,2-1-40,1 0 0,0 1 1,1 1-1,0 1 0,0 0 0,1 1 1,0 1-1,0 1 0,0 0 0,0 1 1,1 1-1,-1 1 0,1 1 0,-1 0 1,1 1-1,-1 2 0,32 6 0,-42-6-47,-1-1-1,1 2 1,-1-1 0,1 1-1,-1 0 1,-1 0-1,1 1 1,0 0-1,-1 0 1,0 0-1,0 1 1,-1 0-1,1 0 1,-1 1-1,-1-1 1,1 1-1,-1 0 1,-1 1-1,1-1 1,-1 0-1,4 14 1,-4-9 0,-1 0-1,0 0 1,-1 0 0,0-1-1,-1 1 1,0 0 0,-1 0 0,-1 0-1,0 0 1,0 0 0,-1 0-1,0-1 1,-1 1 0,-6 11-1,-1-3-13,0-1-1,-1-1 0,-1 0 0,0 0 1,-1-2-1,-1 1 0,-1-2 1,0 0-1,-1-1 0,-1-1 0,0 0 1,-1-2-1,0 0 0,-22 9 0,43-17-545,0 0-1,1-1 0,-1 0 0,1 1 0,0-1 0,0 0 1,5 3-1,-5-3-81,22 16-2992</inkml:trace>
  <inkml:trace contextRef="#ctx0" brushRef="#br0" timeOffset="2088.69">1340 206 4706,'-3'-1'472,"1"1"0,-1-1 0,0 1 0,0 0 0,0-1 0,0 1 0,0 1 1,0-1-1,0 0 0,1 1 0,-5 1 0,4-1-394,1 0 1,0 0-1,0 1 1,0-1-1,1 1 1,-1-1 0,0 1-1,1 0 1,-1 0-1,1 0 1,-1 0-1,1 0 1,0 0-1,0 0 1,0 0 0,0 1-1,0-1 1,0 0-1,1 1 1,-1-1-1,0 4 1,-8 46 448,3 1 1,-1 82-1,20 107 345,-9-214-833,1 1 0,1-1-1,1 0 1,2-1 0,0 0-1,2-1 1,1 0 0,1 0-1,21 29 1,-33-54-88,-1 0 0,1 0-1,-1 0 1,1 0 0,0-1-1,-1 1 1,1 0 0,0 0 0,-1-1-1,1 1 1,0 0 0,0-1-1,0 1 1,0-1 0,0 1 0,-1-1-1,1 1 1,0-1 0,0 0-1,0 0 1,0 1 0,0-1 0,1 0-1,23-11-3821,-23 9 3651,19-12-2355</inkml:trace>
  <inkml:trace contextRef="#ctx0" brushRef="#br0" timeOffset="2762">1984 414 5971,'-5'-10'617,"-1"0"1,0 1 0,0 0-1,-1 0 1,0 1-1,0-1 1,-1 2-1,0-1 1,0 1 0,-11-7-1,12 10-538,1 0-1,-1 1 1,1 0-1,-1 0 1,0 1 0,0 0-1,0 0 1,0 0-1,-1 1 1,1 0-1,0 0 1,-1 1 0,1 0-1,0 0 1,-1 1-1,-6 2 1,-8 1 20,1 2 0,0 0 0,0 2 0,1 0 0,0 1 0,0 1 0,-19 14 0,36-22-91,0 0 1,1 0-1,-1 1 0,0-1 1,1 1-1,0 0 1,0 0-1,-1 0 0,2 0 1,-1 0-1,0 0 0,1 0 1,-1 0-1,1 1 0,0-1 1,0 1-1,0-1 0,0 1 1,1-1-1,0 8 0,0-9-11,0 0 0,0 0 1,1 0-1,-1 0 0,1 0 0,0 0 0,-1 0 0,1 0 0,0 0 1,0 0-1,0 0 0,1-1 0,-1 1 0,0 0 0,1-1 0,-1 1 0,1-1 1,-1 1-1,1-1 0,0 0 0,-1 0 0,1 1 0,0-1 0,0-1 1,0 1-1,0 0 0,0 0 0,0-1 0,0 1 0,0-1 0,0 0 0,1 1 1,-1-1-1,3 0 0,48 1 46,-7 0-3,85 13 0,-117-12-43,0 1 1,0 1-1,-1 1 1,0 0 0,0 0-1,0 1 1,-1 1-1,1 0 1,-2 1-1,18 14 1,-24-17-2,0 0 1,0 1-1,0 0 1,-1 0-1,0 0 0,0 1 1,-1-1-1,0 1 1,0 0-1,0 0 0,-1 0 1,0 0-1,0 1 1,-1-1-1,0 0 0,0 8 1,0 1 4,-2 0 1,0 0-1,0 0 1,-2 0-1,0-1 1,-7 23-1,7-32 4,1 1-1,-1-1 0,0 0 1,0 1-1,0-2 1,-1 1-1,0 0 1,0-1-1,-1 1 0,1-1 1,-1-1-1,-1 1 1,1-1-1,0 1 0,-1-1 1,0-1-1,0 1 1,0-1-1,0 0 1,-1-1-1,1 1 0,-1-1 1,1-1-1,-1 1 1,0-1-1,0 0 0,0-1 1,-13 0-1,8-2 43,-1 0 0,1-1 0,0-1 0,0 0-1,0 0 1,-19-11 0,27 13-52,1 0 0,0 0 0,0 0 0,0-1 0,0 1 0,0-1 1,0 1-1,0-1 0,1 0 0,-1 0 0,1 0 0,0-1 0,0 1 0,0 0 0,1-1 0,-1 0 0,1 1 0,0-1 0,0 0 1,0 1-1,0-1 0,1 0 0,-1 0 0,1 0 0,0 0 0,1-6 0,-1 9-56,1-1 0,0 1 0,-1-1-1,1 1 1,0 0 0,0-1 0,0 1 0,0 0 0,0 0-1,0 0 1,1 0 0,-1 0 0,0 0 0,0 0 0,1 0-1,2-1 1,27-12-851,-24 12 636,47-15-2965,-24 8 834</inkml:trace>
  <inkml:trace contextRef="#ctx0" brushRef="#br0" timeOffset="3202.85">2246 283 6707,'0'-3'294,"0"-1"0,-1 1 0,0-1 0,0 1-1,0-1 1,0 1 0,-1 0 0,1 0 0,-1-1 0,0 1 0,0 0 0,0 1-1,0-1 1,0 0 0,-1 0 0,1 1 0,-1 0 0,-5-4 0,6 4-231,1 1 1,-1-1 0,0 1 0,-1 0 0,1 0 0,0 0 0,0 0-1,0 0 1,-1 0 0,1 1 0,0-1 0,-1 1 0,1 0 0,0-1-1,-1 1 1,1 0 0,-1 1 0,1-1 0,0 0 0,-1 1 0,1-1-1,0 1 1,-1-1 0,1 1 0,0 0 0,0 0 0,0 0 0,-3 2-1,-1 3-48,-1 1-1,1-1 0,0 1 0,1 1 1,0-1-1,0 1 0,0 0 0,1 0 1,0 0-1,1 0 0,0 1 0,0 0 0,0-1 1,2 1-1,-1 0 0,0 10 0,1-12-14,0 1-1,1 0 0,0 0 1,1 0-1,-1 0 1,1-1-1,1 1 0,0 0 1,0-1-1,0 1 0,1-1 1,0 1-1,0-1 1,1 0-1,0-1 0,0 1 1,1-1-1,-1 1 1,7 5-1,-6-8-1,1 1-13,-1 0 1,1 0 0,0 0 0,9 4 0,-13-8 9,-1 0 0,1-1 0,0 1 0,-1 0 0,1-1 0,0 1 0,-1-1 0,1 0 0,0 0 0,0 1 0,-1-1 0,1 0 0,0 0 0,0-1 0,-1 1 0,1 0 0,0-1 0,0 1 0,-1-1 0,1 1 0,-1-1 0,1 0 0,0 1 0,2-3 0,4-4-834,1 0 0,-1-1 0,-1 0-1,9-10 1,-8 8-2032</inkml:trace>
  <inkml:trace contextRef="#ctx0" brushRef="#br0" timeOffset="3592.93">2455 167 6595,'4'1'4935,"12"12"-4358,-5-1-449,-2 1 0,1 0 0,-2 1 0,0 0 0,0 0-1,-2 1 1,1 0 0,-2 0 0,0 0 0,-1 1 0,3 19 0,-1 9 4,-2-1 0,-2 1-1,-3 45 1,-3-38-42,-3 1 1,-2-1-1,-2 0 0,-20 54 0,4-48-821,26-69-2225,4 1-1238</inkml:trace>
  <inkml:trace contextRef="#ctx0" brushRef="#br0" timeOffset="4363.01">2910 271 4514,'-14'-25'7477,"20"43"-6398,8 29-789,-3 1 1,-1 0-1,-2 0 0,-2 1 1,-1 50-1,-15 88-90,10-185-479,0-7-548,-3-14-1068,-5-11-2481,5 15 759</inkml:trace>
  <inkml:trace contextRef="#ctx0" brushRef="#br0" timeOffset="4772.93">2799 595 5571,'-9'-1'5697,"15"8"-4135,-4-5-1522,0-1 1,0 1-1,1 0 0,-1-1 1,1 1-1,0-1 0,-1 0 0,5 2 1,16-2 85,0-1 0,1-1 0,-1 0 0,-1-2 0,43-11 0,-51 11-117,28-9-1030,-33 8 439,1 1-1,0 0 0,0 1 1,0 0-1,13-1 1,-1 5-2009</inkml:trace>
  <inkml:trace contextRef="#ctx0" brushRef="#br0" timeOffset="5220.87">3390 283 7043,'-4'-3'5251,"54"450"-2832,-38-328-2333,-12-112-31,2-10-173,-2-10-307,-8-12-213,-5-16-984,3-31-2524,8 31 915</inkml:trace>
  <inkml:trace contextRef="#ctx0" brushRef="#br0" timeOffset="5755.22">3334 332 4834,'-5'-9'686,"1"-1"0,0 1 0,0-1 0,1 0-1,1 0 1,-3-16 0,5 21-540,0 0 0,1 0 0,-1 0 0,1 0 0,0 0 0,0 0 0,0 0 0,1 0 0,-1 1 0,1-1 0,0 1 0,1-1 0,-1 1 0,1 0 0,6-8 0,-3 5-61,1 1 1,0 0 0,0 0-1,0 0 1,1 1-1,0 0 1,0 1 0,0-1-1,0 2 1,1-1-1,0 1 1,-1 0 0,1 1-1,16-2 1,-13 2-46,0 1-1,0 0 1,0 1 0,0 1 0,-1 0-1,1 0 1,0 1 0,0 1-1,-1 0 1,0 0 0,12 6 0,-17-6-36,0 1 0,-1 0 0,1 0 0,-1 0 0,1 1 0,-1 0 0,-1 0 0,1 0 0,-1 1 0,0-1 0,0 1 0,0 0 0,-1 0 0,0 0 0,0 1 0,-1-1 0,0 1 0,0 0 0,1 6 0,-1-1 3,0 0 0,0-1 0,-2 1 0,1 0-1,-1 0 1,-1 0 0,0 0 0,-1 0 0,-7 22 0,4-18 2,-2-1 0,0 0 0,-1 0 0,0-1 0,-1 0 0,-20 23 0,21-28-6,0-1 0,0 0 0,-1 0-1,0-1 1,0 0 0,0 0-1,-1-1 1,0-1 0,-1 0 0,-16 7-1,22-12 35,0 1 0,1-1-1,-1 0 1,0 0 0,1-1-1,-10-1 1,3-3-1088,24 1-3589,7 4 1911</inkml:trace>
  <inkml:trace contextRef="#ctx0" brushRef="#br0" timeOffset="6306.52">3999 260 3810,'-7'-9'1629,"-13"-11"2176,19 20-3732,1 0 1,-1-1-1,0 1 1,1 0 0,-1 0-1,1 0 1,-1-1-1,0 1 1,1 0-1,-1 0 1,1 0-1,-1 0 1,0 0-1,1 0 1,-1 0-1,0 0 1,1 0-1,-1 0 1,1 1-1,-1-1 1,0 0-1,1 0 1,-1 1-1,1-1 1,-1 0-1,1 1 1,-1-1-1,1 0 1,-1 1-1,1-1 1,-1 1-1,1-1 1,-1 1-1,1-1 1,0 1-1,-1-1 1,1 1-1,0-1 1,-1 2-1,-7 13 41,0 1 0,1 1 0,1-1 0,1 1 0,0 0 0,1 0 0,1 1 0,0-1 0,0 36 0,4 4 235,16 101 0,-13-136-311,0-1 0,1-1 0,2 1 0,0-1 0,17 35-1,-16-41-35,0-1-1,0 0 1,1 0-1,1-1 1,0 0-1,1-1 1,0 0-1,21 16 1,-31-27-103,1 1 0,-1-1 1,1 1-1,-1-1 1,1 1-1,0-1 1,-1 0-1,1 0 1,0 0-1,-1 0 1,1 0-1,0 0 1,-1 0-1,1-1 1,-1 1-1,1 0 1,0-1-1,-1 1 1,1-1-1,-1 0 0,1 0 1,-1 1-1,0-1 1,1 0-1,-1 0 1,0 0-1,0 0 1,1-1-1,0-1 1,4-1-238,10-10-2407</inkml:trace>
  <inkml:trace contextRef="#ctx0" brushRef="#br0" timeOffset="7194.5">4269 378 5234,'-2'-23'4453,"9"44"-1148,11 43-3024,6 203-1,-16-169-277,-1-315 127,-2 177-118,16-69 0,-17 94-15,0 1 0,1 0-1,1 0 1,0 1 0,1-1 0,0 1-1,1 1 1,10-14 0,-15 23 2,-1 0 1,1 1-1,-1-1 1,1 1-1,0 0 1,0 0-1,0 0 1,0 0-1,0 0 1,0 1-1,0-1 1,1 1-1,-1 0 1,1 0-1,-1 0 1,1 0-1,-1 1 0,1-1 1,5 1-1,-4 1-5,0 0 0,0 0 0,0 0 0,0 1 0,-1-1 0,1 1 0,-1 1 0,1-1 0,-1 0 0,0 1 0,0 0 0,7 6 0,-4-3 1,-1 0 1,0 1 0,0 0 0,0 0-1,-1 0 1,0 1 0,-1 0 0,0 0-1,0 0 1,0 0 0,-1 0 0,0 1-1,-1 0 1,0-1 0,1 16 0,-3-17-1,-2 0 0,1 0 0,-1 0 0,0 0 0,0 0 0,0 0 0,-1 0 0,-1-1 1,1 1-1,-1-1 0,-7 9 0,5-7 6,0 0 0,0 0 0,-1-1-1,0-1 1,0 1 0,-1-1 0,0 0 0,-9 5 0,16-11 0,1 1 0,-1-1 0,0 1 0,1-1 0,-1 0-1,0 1 1,1-1 0,-1 0 0,0 1 0,1-1 0,-1 0 0,0 0 0,0 0 0,1 0 0,-1 0 0,0 0 0,0 0 0,1 0 0,-1 0 0,0 0-1,0 0 1,1-1 0,-1 1 0,-1 0 0,2-1 2,0 0-1,-1 1 0,1-1 1,0 0-1,-1 1 0,1-1 1,0 1-1,0-1 1,0 0-1,0 0 0,0 1 1,-1-1-1,1 0 0,0 1 1,1-1-1,-1 0 1,0 1-1,0-1 0,0 0 1,0 0-1,2-3-4,-1 0 0,0 0 1,1 0-1,0 0 0,-1 0 0,2 1 0,2-6 1,1 3 3,1 0 1,0 0 0,0 1 0,1-1-1,-1 2 1,1-1 0,0 1 0,0 0 0,1 1-1,-1 0 1,1 0 0,0 1 0,0 0 0,-1 0-1,12 0 1,-9 2-3,0-1-1,0 2 0,0-1 1,0 2-1,0-1 1,0 1-1,0 1 1,-1 0-1,1 1 1,-1 0-1,0 0 0,12 8 1,-18-10-1,0 1 0,1 0 0,-1 0-1,-1 1 1,1-1 0,0 1 0,-1 0 0,0 0 0,0 0 0,0 0 0,0 1 0,-1-1 0,1 1 0,-1 0-1,0-1 1,-1 1 0,1 0 0,-1 0 0,0 0 0,0 0 0,-1 1 0,1-1 0,-1 0 0,0 0-1,-1 0 1,1 0 0,-1 0 0,0 0 0,-2 6 0,0-1 17,-1 0-1,1 0 1,-2-1 0,1 1-1,-2-1 1,1 0 0,-1-1-1,0 1 1,-1-1 0,0 0 0,0-1-1,-1 0 1,-14 11 0,11-11 33,0-1 0,-1 0 0,0-1 0,0 0 1,0-1-1,0 0 0,-1-1 0,0 0 0,1-1 1,-21 1-1,23-3-35,1 0 1,0 0-1,0-1 1,-1 0 0,1 0-1,0-1 1,0 0-1,0-1 1,1 0-1,-1 0 1,1-1-1,-1 0 1,1-1-1,1 0 1,-11-8-1,17 13-26,1 0 1,0 0-1,-1 0 0,1 0 0,0 0 0,0 0 0,-1-1 0,1 1 1,0 0-1,0 0 0,0 0 0,-1-1 0,1 1 0,0 0 1,0 0-1,0-1 0,0 1 0,-1 0 0,1 0 0,0-1 0,0 1 1,0 0-1,0-1 0,0 1 0,0 0 0,0 0 0,0-1 0,0 1 1,0 0-1,0-1 0,0 1 0,0 0 0,0 0 0,0-1 0,0 1 1,0 0-1,0-1 0,0 1 0,0 0 0,1 0 0,-1-1 0,0 1 1,0 0-1,0 0 0,0-1 0,1 1 0,-1 0 0,0 0 0,0 0 1,1-1-1,-1 1 0,0 0 0,0 0 0,1 0 0,19-6-1071,-11 5 1020,59-10-2904,-31 4 406</inkml:trace>
  <inkml:trace contextRef="#ctx0" brushRef="#br0" timeOffset="7623.83">4913 180 7155,'-1'0'138,"1"0"-1,-2-2 961,1 2-961,1-1 0,0 1 1,0 0-1,-1-1 0,1 1 0,0-1 1,0 1-1,0 0 0,0-1 0,-1 1 1,1-1-1,0 1 0,0 0 0,0-1 1,0 1-1,0-1 0,0 1 1,0 0-1,0-1 0,0 1 0,1-1 1,12 4 828,19 14-925,-20-10 35,-1 0 0,0 1-1,-1 1 1,0 0 0,0 0-1,-1 1 1,0 0 0,-1 1 0,0-1-1,0 2 1,-1-1 0,8 19 0,-7-9 1,-1 1 0,-1 0 0,-1 0 0,-1 0 0,-1 0 0,0 1 0,-2-1 0,-1 1 0,-3 29 0,-4 6 18,-2 0 1,-24 78-1,26-108-69,4-15-47,0 0 0,-1 0-1,-11 22 1,17-37-448,-1 0 1,1 1-1,-1-1 0,1 0 0,0 1 0,-1-1 0,1 1 0,0 0 1,3-2-1,3-2-435,19-14-2358</inkml:trace>
  <inkml:trace contextRef="#ctx0" brushRef="#br0" timeOffset="8055.99">5553 592 7940,'-11'-7'5435,"35"6"-4915,4-1-339,237-24 270,-268 23-441,0 1 0,0 0 0,0 0 0,0 0 0,0 1 0,0-1 1,0 1-1,0-1 0,-5 0 0,-24-2-5,-1 1-1,1 2 1,-38 3-1,-50-3 26,102 1-8,16 0-20,-1 1 0,1-1 0,-1 0 0,1 0 0,-1 0 0,1 0 0,-1-1 0,1 1 0,-1-1 0,1 1 0,-1-1 0,1 0 0,0 0 0,-1 0 0,1 0 0,-3-2 0,10 2-198,-1 1 0,1 0 0,-1 0-1,1 0 1,-1 0 0,1 1 0,5 1 0,4 0-527,36 2-2427,13 0-3883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0:30.960"/>
    </inkml:context>
    <inkml:brush xml:id="br0">
      <inkml:brushProperty name="width" value="0.1" units="cm"/>
      <inkml:brushProperty name="height" value="0.1" units="cm"/>
      <inkml:brushProperty name="color" value="#E71224"/>
    </inkml:brush>
  </inkml:definitions>
  <inkml:trace contextRef="#ctx0" brushRef="#br0">45 243 4642,'-5'7'150,"-1"0"195,0 1 0,1 0-1,0-1 1,1 2 0,-7 15-1,10-22-276,1-1 0,0 1-1,-1-1 1,1 1-1,0 0 1,0-1 0,0 1-1,0 0 1,0-1-1,0 1 1,0 0 0,1-1-1,-1 1 1,1-1-1,-1 1 1,2 2-1,-1-2-20,1 0 0,-1-1 0,1 1 0,-1-1 0,1 1 0,0-1 0,0 0 0,-1 0 0,1 1-1,0-1 1,0 0 0,0-1 0,0 1 0,0 0 0,0-1 0,3 1 0,2 0 45,-1 0 0,1 0 0,0-1-1,-1 0 1,1-1 0,-1 0 0,1 0 0,-1 0 0,1 0 0,9-5 0,64-28 356,-73 30-405,56-27 193,-27 12-170,0 2-1,1 1 0,1 1 0,53-12 1,-51 20-69,1 1 1,0 2-1,81 4 1,-94 1-7,-1 3 1,1 0-1,-1 1 1,1 2-1,-2 1 1,48 21-1,-72-28 1,0 0 0,0 1 0,0-1 0,0 1 0,0-1 0,0 1 0,0 0 0,2 4 0,-4-6 12,0 0 0,0 0 0,0 1 0,0-1 0,0 0 0,0 0-1,0 0 1,0 0 0,0 1 0,0-1 0,0 0 0,0 0 0,0 0 0,0 0 0,0 1-1,0-1 1,1 0 0,-1 0 0,0 0 0,0 0 0,0 0 0,0 1 0,0-1-1,0 0 1,0 0 0,1 0 0,-1 0 0,0 0 0,0 0 0,0 0 0,0 0 0,1 1-1,-1-1 1,0 0 0,0 0 0,0 0 0,0 0 0,1 0 0,-1 0 0,0 0 0,0 0-1,0 0 1,0 0 0,1 0 0,-1 0 0,0 0 0,0 0 0,0 0 0,1-1 0,-1 1-1,0 0 1,0 0 0,0 0 0,0 0 0,0 0 0,1 0 0,3-8 17,0 0 1,0 0-1,1 1 0,0-1 1,1 1-1,-1 1 1,1-1-1,1 1 1,-1 0-1,1 0 1,0 1-1,1 0 1,-1 0-1,1 1 0,0-1 1,12-3-1,16-6 25,0 2 0,56-10 0,-81 19-28,90-15 102,0 4 0,1 5 0,-1 4 0,1 5 0,0 4 0,117 20 0,-196-21-17,41 13 0,-51-42 241,23-31-6037,-29 47 1789</inkml:trace>
  <inkml:trace contextRef="#ctx0" brushRef="#br0" timeOffset="397.45">2537 1 8260,'-3'1'992,"-3"-1"-63,-12 2 47,-4 3-800,3-2 16,7-3-144,-1-1-48,5 1 0,4-2-208</inkml:trace>
</inkml:ink>
</file>

<file path=word/ink/ink3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6:49.701"/>
    </inkml:context>
    <inkml:brush xml:id="br0">
      <inkml:brushProperty name="width" value="0.1" units="cm"/>
      <inkml:brushProperty name="height" value="0.1" units="cm"/>
      <inkml:brushProperty name="color" value="#E71224"/>
    </inkml:brush>
  </inkml:definitions>
  <inkml:trace contextRef="#ctx0" brushRef="#br0">0 211 5266,'4'80'6474,"4"75"-6294,5 66 119,0 59-163,-12-275-96,0-13-1,1-20 23,-1-91 26,-2-103-74,0 186-18,1 1 0,2 0 0,1-1 0,2 1 0,11-40 0,-13 67 2,0 0 1,1 0 0,0 0-1,0 0 1,1 1-1,0-1 1,1 1 0,-1 1-1,1-1 1,0 1-1,1 0 1,0 0-1,0 1 1,0 0 0,0 0-1,1 0 1,0 1-1,0 1 1,0-1 0,0 1-1,1 0 1,14-2-1,-17 4 2,0-1-1,0 1 1,0 1-1,1-1 0,-1 1 1,0 0-1,0 1 0,0-1 1,0 1-1,0 1 1,0-1-1,0 1 0,-1 0 1,1 0-1,0 0 1,-1 1-1,0 0 0,1 0 1,-1 1-1,0-1 0,-1 1 1,1 0-1,-1 0 1,1 1-1,-1-1 0,-1 1 1,1 0-1,-1 0 0,1 0 1,-1 0-1,-1 1 1,1 0-1,1 5 0,-2-3 1,-1 0-1,1 0 1,-1 0-1,-1 0 1,0 0-1,0 0 1,0 0-1,-1 0 1,0 0-1,-1 0 1,0-1-1,0 1 1,-1 0-1,1-1 1,-2 1-1,-4 7 1,3-4-1,-2-1 1,1 1-1,-2-1 1,1-1-1,-1 1 1,-1-2-1,1 1 1,-2-1 0,-18 13-1,27-20 0,1 0 1,-1-1-1,0 1 0,0-1 1,0 1-1,0-1 1,0 0-1,0 1 0,0-1 1,0 0-1,0 0 0,0 1 1,0-1-1,0 0 0,0 0 1,0 0-1,-1-1 0,1 1 0,1 0 0,0 0 0,-1-1 0,1 1 0,-1 0 0,1 0 0,0-1 0,-1 1 0,1 0 0,0-1 0,-1 1 0,1-1 0,0 1 0,0-1 0,-1 1 0,1 0 0,0-1 0,0 1 0,0-1 0,-1 1 0,1-1 0,0 1 0,0-1 0,0 0 0,0-2-2,0 1-1,0-1 1,0 0 0,1 1 0,-1-1 0,1 0 0,0 1 0,-1-1 0,1 1 0,0-1-1,2-2 1,2-3 2,0 2 0,1-1 0,0 1-1,0 0 1,0 0 0,0 0 0,1 1-1,0 0 1,0 0 0,1 1 0,-1 0-1,1 0 1,0 1 0,0 0 0,0 0-1,17-2 1,-14 2-1,0 2 1,1 0-1,-1 0 0,1 1 1,-1 0-1,1 1 1,-1 0-1,0 1 0,0 0 1,0 1-1,0 1 0,15 5 1,-15-3 0,-1 0 1,1 0 0,-1 1-1,0 0 1,-1 1 0,0 0 0,0 1-1,-1 0 1,0 0 0,0 0-1,-1 1 1,0 0 0,-1 1-1,0 0 1,-1 0 0,7 19-1,-9-21 5,-1 0 0,0 1 0,0-1-1,-1 1 1,-1-1 0,1 1 0,-1 0-1,-1-1 1,0 1 0,0-1 0,-1 1-1,0-1 1,-1 0 0,0 0 0,0 0 0,-1 0-1,0 0 1,-1-1 0,0 1 0,0-1-1,-12 13 1,4-8 37,0 0 0,-1-1 0,-1-1 0,0 0 0,0-1 0,-1 0 0,0-2 0,-1 0 0,0-1 0,0 0 0,-1-1 0,1-2 0,-1 1 0,-1-2 0,1 0 0,0-2 0,-1 0 0,1 0-1,0-2 1,-1-1 0,1 0 0,0-1 0,0-1 0,0 0 0,0-2 0,1 0 0,-18-9 0,32 14-43,1 0 1,-1 0-1,1 0 0,-1-1 0,1 1 0,0-1 1,0 0-1,0 1 0,0-1 0,-3-4 0,11 0-340,14 2-67,7 2-1051,0 1 0,41 4 0,-29 0-1016</inkml:trace>
  <inkml:trace contextRef="#ctx0" brushRef="#br0" timeOffset="662.28">761 6 5827,'-12'-3'347,"-5"1"3591,17 2-3879,0 1 0,-1-1 1,1 1-1,0-1 0,0 1 0,0-1 0,-1 1 0,1-1 1,0 1-1,0-1 0,0 1 0,0-1 0,0 1 0,0-1 1,0 1-1,0-1 0,0 1 0,0-1 0,1 1 0,-1-1 1,0 0-1,0 1 0,0-1 0,0 1 0,1-1 0,-1 1 1,0-1-1,1 1 0,-1-1 0,0 0 0,1 1 0,42 76 837,-27-50-687,22 48-1,-20-21-145,-3 1 0,-2 0 0,-3 1 0,-2 0 0,-2 0-1,-2 57 1,-5-77 3,0-1 1,-3 0-1,-1 0 0,-1 0 0,-2-1 0,-2 0 0,-1 0 0,-21 45 0,29-72-29,-8 16 21,7-15-37,2-9 5,10-13-5186</inkml:trace>
</inkml:ink>
</file>

<file path=word/ink/ink3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6:43.880"/>
    </inkml:context>
    <inkml:brush xml:id="br0">
      <inkml:brushProperty name="width" value="0.1" units="cm"/>
      <inkml:brushProperty name="height" value="0.1" units="cm"/>
      <inkml:brushProperty name="color" value="#0000FF"/>
    </inkml:brush>
  </inkml:definitions>
  <inkml:trace contextRef="#ctx0" brushRef="#br0">32 101 2625,'-2'-23'1811,"2"20"-1366,0-1 0,0 1 1,0 0-1,0 0 0,-1 0 0,0-1 0,1 1 1,-1 0-1,0 0 0,-1 0 0,1 0 0,0 0 1,-3-4-1,1 5-396,-4-6 1689,6 25-620,-2 78-527,0-53-447,2 0 1,8 70 0,0-70-89,1-1 1,2 0 0,19 48 0,-22-72-45,0 0 0,1-1 1,0 0-1,2-1 1,0 0-1,1 0 0,0-1 1,1-1-1,0 0 0,18 14 1,-24-22-9,-1-1 1,1 0 0,0-1-1,0 0 1,1 0 0,-1 0-1,1-1 1,-1 1 0,1-2-1,13 3 1,-17-4-2,1 1-1,-1-1 1,1-1-1,-1 1 1,1 0 0,-1-1-1,1 0 1,-1 0 0,1 0-1,-1 0 1,0 0 0,0-1-1,1 1 1,-1-1-1,0 0 1,0 0 0,-1 0-1,1-1 1,0 1 0,-1 0-1,1-1 1,3-5 0,8-14 6,-1 0 1,-1 0-1,-1-1 1,-1-1-1,-1 1 1,-1-2 0,9-47-1,-5-11 33,2-89-1,-10 104-35,-7 1 7,1 52-7,1 0-1,1 0 0,1-19 1,-2 20 24,0 11 22,0 8 114,2-4-237,0 0-1,-1 0 1,1 1 0,0-1 0,0 0-1,0 0 1,0 0 0,0 0 0,0 0-1,0-1 1,0 1 0,0 0 0,0 0-1,0-1 1,2 2 0,17 14-1217,7 10-3423,-14-7-1255</inkml:trace>
</inkml:ink>
</file>

<file path=word/ink/ink3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6:25.311"/>
    </inkml:context>
    <inkml:brush xml:id="br0">
      <inkml:brushProperty name="width" value="0.1" units="cm"/>
      <inkml:brushProperty name="height" value="0.1" units="cm"/>
      <inkml:brushProperty name="color" value="#E71224"/>
    </inkml:brush>
  </inkml:definitions>
  <inkml:trace contextRef="#ctx0" brushRef="#br0">422 494 4034,'-3'-43'1472,"2"33"-605,0-1 0,0 1 0,1-1 1,3-20 655,-3 40-330,8 41-902,-3 1-1,-1 0 1,-7 99 0,-1-27-176,0 18-39,0-75-58,3-1 0,11 97 0,-5-140-35,-2-29-14,-1-35 61,3-119 46,1 23-38,-16-244-35,7 336-8,3-1-1,2 1 1,8-53 0,-10 107-2,0 1 0,0-1 0,1 0 0,0 1 0,0-1 0,3 9 0,2 16 32,-1 32 4,-6 70 0,0-75-10,-3 39-12,1-57 8,1 1 0,3-1 0,8 60 0,-2-76 10,-7-25-26,0-1 1,0 1-1,0 0 0,1 0 0,-1-1 0,0 1 1,0 0-1,1-1 0,-1 1 0,0 0 0,1-1 0,-1 1 1,1-1-1,-1 1 0,1-1 0,-1 1 0,1-1 0,-1 1 1,1-1-1,-1 1 0,1-1 0,0 0 0,-1 1 1,1-1-1,0 0 0,-1 0 0,1 1 0,0-1 0,-1 0 1,2 0-1,3-17-15,1-21 53,-2-1 1,-2 0 0,-2-38-1,-16-118-17,2 43-9,13 140-13,-4-20-17,7 42 26,-1-1 0,0 1 0,0-1 1,-1 1-1,-1 12 0,1 10 27,6 463 166,-6-472-254,0-3-98,0 1 0,1 0 0,1-1 0,6 29 1</inkml:trace>
  <inkml:trace contextRef="#ctx0" brushRef="#br0" timeOffset="552.81">157 920 6019,'-31'-56'1132,"2"-2"0,3-1 1,2-1-1,-15-64 0,36 109-1038,1 0 0,1-1 1,0 1-1,1-1 0,0 1 0,1-1 1,1 1-1,0-1 0,2 1 0,-1 0 0,2 0 1,0 1-1,1-1 0,0 1 0,1 0 1,1 1-1,0 0 0,0 0 0,2 0 0,0 1 1,14-13-1,-9 9-67,1 1 0,1 1 1,1 1-1,0 0 0,0 1 0,1 1 0,1 1 1,0 0-1,0 2 0,1 0 0,0 2 1,0 0-1,1 1 0,30-3 0,-40 7-16,0 1 1,1 0-1,-1 0 0,0 2 1,0-1-1,0 1 0,0 1 0,0 0 1,0 1-1,-1 0 0,0 1 1,0 0-1,0 0 0,0 2 0,-1-1 1,0 1-1,0 1 0,-1 0 1,0 0-1,0 0 0,-1 1 0,0 1 1,-1-1-1,0 2 0,7 11 1,-4-2-3,0 1 0,-1-1 0,-1 2 0,-1-1 1,-1 1-1,-1 1 0,-1-1 0,2 42 0,-6-49 0,0 0 0,-1 0 0,-1 0 0,0 0-1,-2 0 1,1 0 0,-2 0 0,0-1-1,0 0 1,-1 0 0,-1 0 0,-1-1-1,-16 24 1,14-25-1,0-1 0,-1 1 0,0-2 0,-1 0 0,0 0 0,0-1 0,-1 0 0,0-1 0,-1-1 0,0 0 0,0-1 0,0 0 0,-1-1 0,0-1 0,-17 3 0,12-7-39,19 0 15,1-1-1,0 1 1,0 0-1,0 0 1,0 0-1,-1-1 1,1 1-1,0 0 1,0 0-1,0-1 1,0 1 0,0 0-1,0 0 1,0-1-1,0 1 1,0 0-1,0 0 1,0-1-1,0 1 1,0 0-1,0 0 1,0-1 0,0 1-1,0 0 1,0 0-1,0-1 1,1 1-1,-1 0 1,0 0-1,0-1 1,0 1-1,0 0 1,0 0-1,1 0 1,-1-1 0,0 1-1,0 0 1,1 0-1,2-3-147,0 0-1,0 0 0,0 0 1,1 1-1,-1-1 0,1 1 1,6-3-1,7-1-822,0 1-1,1 0 1,32-3 0,-35 5 136,32-3-2777</inkml:trace>
  <inkml:trace contextRef="#ctx0" brushRef="#br0" timeOffset="1009.88">1307 183 6547,'-3'-2'161,"1"1"0,-1 0 0,0 0 0,1 0 0,-1 0 1,0 0-1,0 0 0,0 1 0,0 0 0,0-1 0,0 1 0,0 0 0,0 1 0,0-1 0,0 0 1,1 1-1,-1 0 0,0-1 0,0 1 0,0 0 0,1 1 0,-1-1 0,0 0 0,1 1 0,-1-1 0,1 1 1,0 0-1,-1 0 0,1 0 0,0 0 0,-3 4 0,-4 6 29,0-1 0,0 1 1,1 0-1,1 1 0,-7 17 0,-1 4 6,2 1-1,2 1 0,1 0 1,2 0-1,1 1 1,2 0-1,2 0 0,1 57 1,4-51-134,2 0 0,2 0 1,2 0-1,2 0 0,1-1 1,2-1-1,21 43 0,24 19-5,-22-43-42,-22-38-48,-22-33-4595</inkml:trace>
  <inkml:trace contextRef="#ctx0" brushRef="#br0" timeOffset="10128">2286 519 3842,'-24'-59'2574,"19"45"-1799,-1-1 0,-1 1 0,-14-23-1,18 32-625,-1 0 0,0 1-1,0-1 1,0 1 0,0 0 0,-1 1-1,0-1 1,0 1 0,0 0-1,0 0 1,0 0 0,0 1 0,-12-4-1,1 2-31,0 0-1,-1 2 1,1-1-1,-1 2 1,0 0-1,0 1 1,1 1-1,-1 1 1,0 0-1,-23 6 1,28-5-63,-1 1-1,1 1 1,0 0 0,0 0-1,0 1 1,1 1 0,0 0-1,0 0 1,1 1 0,0 0-1,0 1 1,1 0 0,-16 21-1,22-25-39,-1 1 0,1-1 0,1 1 0,-1 0 1,1-1-1,0 1 0,0 0 0,1 1 0,0-1 0,0 0 0,0 0 0,1 0 0,0 11 0,0-14-10,1 0-1,-1-1 1,1 1 0,-1 0-1,1 0 1,0-1 0,0 1-1,0-1 1,1 1 0,-1-1-1,0 1 1,1-1 0,0 0-1,-1 0 1,1 0 0,0 0-1,0 0 1,0 0 0,1 0-1,-1-1 1,0 1 0,1-1-1,-1 1 1,1-1-1,-1 0 1,1 0 0,-1 0-1,1-1 1,0 1 0,-1 0-1,1-1 1,5 0 0,9 1 24,-1-1-1,0-1 1,1 0 0,-1-1 0,0-1 0,25-8-1,-15 3-5,0 1-1,1 1 1,-1 2-1,1 0 1,44 1-1,-55 3-12,-1 2 0,1 0 0,-1 0 0,1 1 0,-1 1 1,0 1-1,0 0 0,-1 1 0,0 1 0,0 0 0,13 9 0,-17-9-6,0 1-1,-1 0 1,0 0-1,-1 1 1,1 0 0,-2 1-1,1-1 1,-2 1-1,1 1 1,-1 0 0,-1 0-1,7 17 1,-9-19-1,0 1 1,0 0-1,-1-1 0,0 1 1,-1 0-1,0 0 1,-1 0-1,0 1 0,0-1 1,-1 0-1,0 0 0,-1-1 1,0 1-1,-1 0 1,-5 13-1,2-13 0,0 0-1,-1 0 1,0-1 0,-1 0 0,0 0-1,0-1 1,-1 0 0,-13 10 0,6-5 3,3-2 17,0-1-1,0-1 1,-1 0 0,-1-1-1,1 0 1,-1-1-1,0-1 1,-1 0 0,-26 6-1,31-10 6,1-1-1,-1 0 0,1 0 1,-1-1-1,1 0 0,-1-1 1,1 0-1,-1-1 1,1 0-1,0-1 0,0 0 1,0 0-1,0-1 0,0 0 1,1-1-1,-10-6 1,17 10-25,-105-76 156,73 46-356,60 40-1221,42 18-4522,-47-22 1675</inkml:trace>
  <inkml:trace contextRef="#ctx0" brushRef="#br0" timeOffset="13523.66">2753 65 3938,'0'-3'355,"-1"1"-1,0-1 1,0 1 0,0-1 0,0 1-1,0-1 1,0 1 0,-1-1 0,1 1-1,-1 0 1,1 0 0,-1 0 0,0 0-1,0 0 1,0 0 0,0 0-1,-1 1 1,1-1 0,0 1 0,-1 0-1,1-1 1,-3 0 0,-1-1-222,1 1 0,-1-1 0,0 1 0,0 0 0,0 1 0,0 0 0,-1 0 0,-10-1 0,3 4-38,-1 0-1,1 1 1,0 0 0,0 1-1,1 1 1,-1 0 0,1 0-1,0 2 1,1 0 0,-1 0-1,2 1 1,-15 12 0,17-13-81,-1 2 0,2-1 1,-1 1-1,1 0 0,1 1 1,-1 0-1,2 0 0,-1 0 1,2 1-1,-1 0 1,1 0-1,1 1 0,0-1 1,-4 22-1,8-27-13,-1 1 0,1-1-1,0 0 1,1 1 0,0-1 0,0 0-1,0 1 1,1-1 0,0 0-1,0 0 1,0 0 0,1 0 0,0-1-1,0 1 1,0-1 0,1 0 0,0 1-1,0-2 1,0 1 0,0 0 0,1-1-1,0 0 1,0 0 0,8 5 0,-7-5-4,1 0 1,0-1 0,-1 0-1,1 0 1,1 0 0,-1-1 0,0 0-1,1 0 1,-1-1 0,1 0 0,-1 0-1,1-1 1,-1 0 0,1 0-1,0-1 1,-1 0 0,1 0 0,-1-1-1,0 0 1,12-4 0,6-4 12,-19 8-8,0 0 0,1 0 0,-1-1 1,0 0-1,0 0 0,0-1 0,-1 1 0,1-1 1,7-8-1,-13 12-10,0 0 1,1-1-1,-1 1 0,0-1 1,1 1-1,-1 0 1,1-1-1,-1 1 0,1 0 1,-1-1-1,1 1 1,-1 0-1,1 0 0,-1 0 1,1-1-1,-1 1 1,1 0-1,0 0 0,-1 0 1,1 0-1,-1 0 1,1 0-1,-1 0 1,1 0-1,0 0 0,-1 0 2,0 0-1,0 1 1,0-1-1,0 0 1,0 0-1,0 0 0,0 0 1,0 0-1,0 0 1,0 0-1,0 0 1,0 0-1,0 0 1,0 1-1,0-1 0,0 0 1,0 0-1,0 0 1,0 0-1,0 0 1,0 0-1,0 0 1,0 0-1,0 0 1,0 1-1,0-1 0,0 0 1,0 0-1,0 0 1,0 0-1,0 0 1,0 0-1,1 0 1,-1 0-1,0 0 0,0 0 1,0 0-1,0 0 1,0 0-1,0 1 1,0-1-1,0 0 1,0 0-1,0 0 0,1 0 1,-1 0-1,0 0 1,0 0-1,0 0 1,0 0-1,0 0 1,0 0-1,0 0 0,0 0 1,0 0-1,1 0 1,-3 10-3975,-4-3 1009</inkml:trace>
</inkml:ink>
</file>

<file path=word/ink/ink3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0:21.788"/>
    </inkml:context>
    <inkml:brush xml:id="br0">
      <inkml:brushProperty name="width" value="0.1" units="cm"/>
      <inkml:brushProperty name="height" value="0.1" units="cm"/>
      <inkml:brushProperty name="color" value="#E71224"/>
    </inkml:brush>
  </inkml:definitions>
  <inkml:trace contextRef="#ctx0" brushRef="#br0">0 586 3201,'12'-13'6169,"54"-52"-5820,1 20-301,-55 36-30,0 0 0,1 1 0,20-9 0,3-3-4,-4 3-6,1 2 1,1 0 0,0 3 0,1 1 0,38-7 0,-34 12 0,72-2-1,-7 1 10,-101 7-20,-1-1 0,1 1 0,0 0 0,-1-1 0,1 0 1,-1 1-1,1-1 0,-1 0 0,1 0 0,-1-1 0,1 1 0,-1 0 1,0-1-1,0 1 0,0-1 0,0 0 0,0 0 0,2-2 1,-3 2-4,0 0 1,-1 0 0,1 0 0,-1 0 0,1 0-1,-1 0 1,0 0 0,0 0 0,0 0-1,0 0 1,0 0 0,0 0 0,-1 0 0,1 0-1,-1 0 1,1 0 0,-1 0 0,0 1 0,0-1-1,1 0 1,-1 0 0,-1 1 0,-1-3-1,-22-29-15,23 31 27,1 1 0,-1-1 0,1 1 0,-1-1 0,0 1 0,0 0 0,1 0 1,-1 0-1,0 0 0,0 0 0,0 0 0,0 0 0,0 1 0,-4-1 0,5 6 483,1-4-482,1 0 1,-1 0 0,1 0-1,0 0 1,0 0-1,-1 0 1,1 0 0,0 0-1,0-1 1,0 1-1,0 0 1,0-1 0,0 1-1,2 0 1,8 4 13,0-1-1,0-1 1,0 0 0,1-1 0,-1 0 0,1-1 0,-1 0-1,15-1 1,38 5-31,-62-4 8,0-1 0,-1 0 0,1 0-1,-1 1 1,1-1 0,0 1 0,-1-1 0,1 1 0,-1 0 0,0-1 0,1 1 0,-1 0 0,0 0 0,1 0 0,-1 0 0,0 0 0,0 0 0,0 1 0,0-1 0,0 0 0,2 3 0,-3-2 5,1 0-1,-1 1 1,0-1 0,0 0-1,0 0 1,0 0-1,0 0 1,0 0 0,-1 1-1,1-1 1,-1 0 0,1 0-1,-1 0 1,0 0-1,0 0 1,0 0 0,-1 2-1,-43 58 157,20-29-99,21-29-59,1 0 0,-1 1-1,1-1 1,0 1 0,0-1-1,1 1 1,-1 0-1,1 0 1,-3 10 0,-3-3 126,7-10-741</inkml:trace>
  <inkml:trace contextRef="#ctx0" brushRef="#br0" timeOffset="1009.98">1371 55 3394,'-21'1'3300,"13"-1"-1177,24-1-1319,-7 2-791,207-34 157,-216 33-179,1 0 0,-1 0 0,0 0 0,1-1 0,-1 1 0,0 0 0,1 0 0,-1 0 0,0 0 0,1 0 0,-1 0 0,1 0 0,-1 0 0,0 0 0,1 0 0,-1 0 0,0 0 0,1 0 0,-1 0 0,0 0 0,1 0 0,-1 0 0,1 1 0,-1-1 0,0 0 0,1 0 0,-1 0 0,0 1-1,0-1 1,1 0 0,-1 0 0,0 1 0,1-1 0,-14 4-1170,7-3 691,0 1-1,-1-1 0,1 1 1,1 0-1,-10 4 0,-4 2-1370,7-2-19</inkml:trace>
  <inkml:trace contextRef="#ctx0" brushRef="#br0" timeOffset="1826.48">1374 65 3249,'0'-1'225,"-1"0"-1,1 0 0,-1 0 1,1 1-1,-1-1 0,0 0 1,1 0-1,-1 1 0,0-1 0,0 0 1,1 1-1,-1-1 0,0 1 1,0-1-1,0 1 0,0-1 0,0 1 1,1 0-1,-3-1 0,-1 19 2114,2 2-2569,-5 25 588,3-31-322,2 1 1,0-1-1,0 1 0,1 0 0,1 0 0,4 27 0,-4-32-28,0-10-7,0 0 0,-1 1 1,1-1-1,0 0 0,0 1 0,0-1 1,0 1-1,0-1 0,0 0 0,0 1 1,0-1-1,0 0 0,0 1 1,0-1-1,0 1 0,0-1 0,0 0 1,0 1-1,1-1 0,-1 0 0,0 1 1,0-1-1,0 0 0,0 1 1,1-1-1,-1 0 0,0 1 0,0-1 1,1 0-1,-1 0 0,0 1 0,1-1 1,-1 0-1,0 0 0,1 0 1,-1 1-1,0-1 0,1 0 0,-1 0 1,0 0-1,1 0 0,0 0 0,2-1 19,1-1 0,-1 0-1,0 0 1,0-1-1,1 1 1,4-6-1,15-11 77,-6 9-88,-4 1-4,0 1-1,0 0 1,1 1 0,1 0-1,16-4 1,-26 9-5,-1 2 0,1-1 0,0 0 0,0 1 0,-1 0 0,1 0 0,0 0 1,0 0-1,-1 1 0,1 0 0,0 0 0,-1 0 0,1 1 0,-1-1 0,0 1 0,1 0 0,-1 1 0,0-1 0,0 1 0,0-1 0,0 1 0,3 4 0,2 2 7,0 1-1,0 0 1,-1 0 0,-1 1-1,0 0 1,0 0-1,-1 1 1,0 0-1,-1 0 1,4 15 0,-8-21-1,1-1 1,-1 0 0,-1 1-1,1-1 1,-1 1 0,0-1-1,0 1 1,0-1 0,-1 1-1,0-1 1,-3 11 0,2-12 5,1-1 0,-1 1 0,-1-1 0,1 1 0,0-1 0,-1 0 0,1 0 0,-1 0 1,0 0-1,0 0 0,0-1 0,-1 1 0,1-1 0,-1 0 0,1 0 0,-1 0 0,-7 2 0,5 0 40,-1-2-1,1 1 0,-1-1 1,0 0-1,0 0 0,0-1 1,0 0-1,0 0 1,0-1-1,0 0 0,0 0 1,0-1-1,-10-1 0,6-1 32,0 0-1,0-1 1,0 0-1,0-1 1,-10-5-1,4-2-35,30 10-1065,16-1-270,22-3-1693,-20-6 633</inkml:trace>
  <inkml:trace contextRef="#ctx0" brushRef="#br0" timeOffset="2630.16">1853 55 3410,'-6'-9'5167,"32"7"-4423,0-1-1,28-7 1,-13 5-737,-32 4-5,1 0 0,0-1 0,-1 0 0,1 0-1,14-6 1,-23 7 2,1 0 0,-1 0 0,1 0 0,0 0 0,-1 0 0,1 1 0,0-1 0,-1 0 0,1 1 0,0 0 0,0-1 0,0 1 0,0 0 0,-1 0 0,1 0-1,0 0 1,0 0 0,0 0 0,0 1 0,-1-1 0,1 1 0,0-1 0,0 1 0,-1-1 0,1 1 0,0 0 0,-1 0 0,1 0 0,-1 0 0,1 0 0,-1 0 0,1 1 0,-1-1 0,0 0-1,0 1 1,0-1 0,0 1 0,0-1 0,0 1 0,0 0 0,0-1 0,0 1 0,-1 0 0,1-1 0,-1 1 0,1 0 0,-1 0 0,0 2 0,3 12 52,-1-1 0,-1 2 1,0-1-1,-3 23 0,2-28-34,-4 31 320,-13 62 0,-3 19 35,16-86-294,-13 49 0,34-171-5654,-11 63 2802</inkml:trace>
  <inkml:trace contextRef="#ctx0" brushRef="#br0" timeOffset="3046.64">1974 305 5218,'12'2'4907,"47"0"-3931,-43-2-918,1-2 0,-1 0 0,0-1 0,0 0 1,-1-2-1,1 0 0,-1 0 0,16-9 0,-18 11-60,-12 3 0,0 0 1,-1 0-1,1 0 0,0 0 1,-1 0-1,1 0 0,0 0 1,0 0-1,-1-1 0,1 1 1,0 0-1,-1 0 0,1-1 1,0 1-1,-1 0 0,1-1 1,-1 1-1,1-1 0,-1 1 1,1 0-1,-1-1 0,1 0 1,-1 1-1,1-1 0,0 0 1</inkml:trace>
  <inkml:trace contextRef="#ctx0" brushRef="#br0" timeOffset="3459.98">2469 346 5715,'4'-2'2353,"-1"-2"-2145,1 0-128,-2 2-48,-2 6-16,5-8-32,-5 0-48,0 0-256</inkml:trace>
</inkml:ink>
</file>

<file path=word/ink/ink3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25.769"/>
    </inkml:context>
    <inkml:brush xml:id="br0">
      <inkml:brushProperty name="width" value="0.1" units="cm"/>
      <inkml:brushProperty name="height" value="0.1" units="cm"/>
      <inkml:brushProperty name="color" value="#0000FF"/>
    </inkml:brush>
  </inkml:definitions>
  <inkml:trace contextRef="#ctx0" brushRef="#br0">3 140 2865,'-3'-1'4992,"10"2"-4112,6 0-532,-1-1-248,0 0 1,0-1-1,0 0 0,0-1 1,19-5-1,-8 0-69,191-51 98,-189 53-133,0 2 1,1 1 0,-1 1-1,1 1 1,0 1 0,44 8-1,-66-8 2,0 0 0,0 0 0,0 1-1,0-1 1,0 1 0,0 0 0,0 1 0,0-1-1,-1 0 1,0 1 0,1 0 0,-1 0 0,4 4-1,-6-5 8,1 0 1,-1-1-1,0 1 0,0 0 0,0 0 0,0 0 0,0 0 0,0 0 0,0 0 0,-1 1 0,1-1 0,-1 0 1,1 0-1,-1 1 0,0-1 0,0 0 0,0 0 0,0 1 0,0-1 0,-1 0 0,1 0 0,-1 0 1,1 1-1,-1-1 0,0 0 0,-2 3 0,-9 4 216,13-9-204,-1 0-1,0-1 0,0 1 1,0 0-1,0 0 1,0 0-1,0 0 0,1 0 1,-1 0-1,0 0 1,0 0-1,0-1 0,0 1 1,0 0-1,0 0 1,0 0-1,0 0 0,0 0 1,0 0-1,0-1 1,0 1-1,0 0 0,0 0 1,0 0-1,0 0 1,0 0-1,0-1 0,0 1 1,0 0-1,0 0 0,0 0 1,0 0-1,0 0 1,0-1-1,0 1 0,0 0 1,0 0-1,0 0 1,0 0-1,0 0 0,0 0 1,0-1-1,0 1 1,-1 0-1,1 0 0,0 0 1,0 0-1,0 0 1,0 0-1,0 0 0,0 0 1,-1 0-1,1 0 1,0-1-1,0 1 0,0 0 1,0 0-1,0 0 1,0 0-1,-1 0 0,1 0 1,0 0-1,0 0 1,0 0-1,0 0 0,-1 0 1,1 0-1,0 1 1,13-27 431,-4 18-428,0 0-1,1 1 1,0 0 0,0 0 0,1 1 0,16-7 0,71-24 17,-61 26-26,0 2 1,0 2-1,1 1 1,45 0 0,-5 5 49,80 8 1,-45 11-23,-80-11-6,0-1 1,49 1-1,-82-8-31,0 0 0,-1 1 0,1-1-1,0 1 1,0-1 0,-1 0 0,1 1 0,-1-1 0,1 1 0,0-1-1,-1 1 1,1 0 0,-1-1 0,1 1 0,-1-1 0,1 1 0,-1 0-1,1-1 1,-1 1 0,0 0 0,1 0 0,-1-1 0,1 1 0,-2 0-1,1-1-190,0 1-1,-1-1 0,1 1 0,-1-1 0,1 1 0,0 0 1,-1 0-1,1 0 0,-1-1 0,1 1 0,-1 1 1,1-1-1,-1 0 0,1 0 0,-1 0 0,1 1 1,0-1-1,-1 1 0,1-1 0,0 1 0,-1 0 0,-1 1 1,-10 6-2661</inkml:trace>
</inkml:ink>
</file>

<file path=word/ink/ink3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7:27.684"/>
    </inkml:context>
    <inkml:brush xml:id="br0">
      <inkml:brushProperty name="width" value="0.1" units="cm"/>
      <inkml:brushProperty name="height" value="0.1" units="cm"/>
      <inkml:brushProperty name="color" value="#0000FF"/>
    </inkml:brush>
  </inkml:definitions>
  <inkml:trace contextRef="#ctx0" brushRef="#br0">4 30 4706,'-3'4'6337,"3"-3"-6239,11 10 1296,20 10-1467,-17-16 169,0-1 0,1-1 0,-1 0 0,1 0 0,-1-2 0,1 0 0,0 0 0,16-2 0,3 1-8,9-2 5,1-1-1,56-12 1,-50 7-74,61-3-1,-76 10-6,1 1 1,41 7-1,-65-5-15,0 0 0,0 1 1,0 0-1,0 1 0,-1 0 0,0 1 0,1 0 0,-2 1 0,1 0 0,11 9 0,-19-12 3,0 0-1,-1 0 1,1 0-1,-1 1 1,1-1-1,-1 1 1,-1-1-1,1 1 1,0 0-1,-1 0 1,0 0-1,2 7 1,-2-9 3,-1 0 0,1 0 1,-1 0-1,0 0 0,0 1 0,0-1 1,0 0-1,0 0 0,0 0 0,-1 0 1,1 1-1,-1-1 0,1 0 0,-1 0 1,0 0-1,0 0 0,0 0 0,0 0 1,0 0-1,0 0 0,0-1 0,-1 1 1,1 0-1,-4 2 0,-3-33 61,8 26-62,-1 0-1,1 0 1,0 0-1,0 0 1,1-1 0,-1 1-1,1 0 1,-1 0-1,1 0 1,0 0-1,0 0 1,0 0 0,1 0-1,-1 1 1,1-1-1,-1 0 1,4-3 0,0 1 5,0 0 1,0 0 0,0 0 0,1 1 0,-1 0 0,1 0 0,10-5 0,7-1 17,0 1 0,0 1 0,39-7 0,18-2-18,149-10 0,-179 25 0,0 3 0,0 1 0,0 3-1,59 13 1,-96-15-4,0 0 0,0 1 0,0 0 0,0 1 0,-1 1 0,0 0 0,0 0 0,12 10 0,6 1 248,-31-17 55,-3 0-1185,0 0-1,0 1 1,0-1 0,0 1 0,1-1 0,-8 3 0,0 1-2318</inkml:trace>
</inkml:ink>
</file>

<file path=word/ink/ink3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0:10.010"/>
    </inkml:context>
    <inkml:brush xml:id="br0">
      <inkml:brushProperty name="width" value="0.1" units="cm"/>
      <inkml:brushProperty name="height" value="0.1" units="cm"/>
      <inkml:brushProperty name="color" value="#E71224"/>
    </inkml:brush>
  </inkml:definitions>
  <inkml:trace contextRef="#ctx0" brushRef="#br0">12 20 3666,'-9'-16'3517,"7"12"-2375,2 8 303,4 6-1163,1 0 0,0 0 1,1-1-1,10 14 0,-2-2-147,0 0 0,-2 0 0,0 2 0,-1-1 0,-2 1 0,0 1 1,10 45-1,-17-51-62,-1 0 1,0 0-1,-1 0 1,-1 0-1,-1 0 1,-1 0-1,0 0 1,-1-1-1,-1 1 0,-12 29 1,13-35-38,1-1-1,1 1 1,-2 18 0,3-21-20,-1 1-1,1 0 1,-1 0 0,-1 0 0,-6 14-1,-22 52 236,28-69-213,0-1 1,1 1-1,-1 0 0,2 0 0,-2 7 1,1-6 22,-5 6 82,6-13-140,0 0 0,1-1 0,-1 1 0,1 0 0,-1 0 0,1-1 0,-1 1 0,1 0 0,0 0 0,-1 0 0,1 0 0,0 0 0,0 0 0,-1 0 0,1 0 0,0-1 0,0 3 0,0 0 19,0-1 8,3-11-762,11-51-6431</inkml:trace>
</inkml:ink>
</file>

<file path=word/ink/ink3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0:08.528"/>
    </inkml:context>
    <inkml:brush xml:id="br0">
      <inkml:brushProperty name="width" value="0.1" units="cm"/>
      <inkml:brushProperty name="height" value="0.1" units="cm"/>
      <inkml:brushProperty name="color" value="#E71224"/>
    </inkml:brush>
  </inkml:definitions>
  <inkml:trace contextRef="#ctx0" brushRef="#br0">107 5 2961,'0'-4'4562,"-45"66"-2393,35-41-1961,1 0 0,0 0 0,2 1-1,1 1 1,1-1 0,-5 45 0,5-6 110,5 86 1,1-133-304,1 0 1,0-1-1,1 1 1,1-1-1,0 0 0,0 0 1,8 14-1,0-4-3,0-1-1,31 40 0,-18-13 5,-24-48-118,0-1 1,0 1-1,0 0 0,0-1 0,0 1 0,0-1 0,0 1 0,1-1 0,-1 1 0,0-1 0,0 0 0,0 0 0,1 0 0,-1 1 0,0-1 0,0 0 0,0 0 0,1-1 0,-1 1 0,0 0 0,0 0 0,0-1 0,2 1 0,29-11-2976,-30 10 2801,24-8-3813</inkml:trace>
</inkml:ink>
</file>

<file path=word/ink/ink3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7:21.806"/>
    </inkml:context>
    <inkml:brush xml:id="br0">
      <inkml:brushProperty name="width" value="0.1" units="cm"/>
      <inkml:brushProperty name="height" value="0.1" units="cm"/>
      <inkml:brushProperty name="color" value="#0000FF"/>
    </inkml:brush>
    <inkml:brush xml:id="br1">
      <inkml:brushProperty name="width" value="0.1" units="cm"/>
      <inkml:brushProperty name="height" value="0.1" units="cm"/>
      <inkml:brushProperty name="color" value="#0000FF"/>
    </inkml:brush>
  </inkml:definitions>
  <inkml:trace contextRef="#ctx0" brushRef="#br0">4329 899 5731,'-1'1'144,"1"0"0,-1-1 1,1 1-1,-1-1 1,1 1-1,-1 0 0,0-1 1,1 0-1,-1 1 1,0-1-1,1 1 0,-1-1 1,0 0-1,0 0 1,1 1-1,-7-4 2337,15-2-1462,-8 3-941,1 0-1,-1 0 1,0 0-1,1-1 1,-1 1-1,0 0 1,-1 0-1,1 0 1,0 0-1,-1-1 1,1 1-1,-1 0 1,1 0-1,-1 0 1,-1-2-1,-1-6 111,-4-34 200,-4-69 0,13-222-103,-1 312-260,1 0-1,0 0 0,2 1 0,0-1 0,2 1 0,0 0 0,20-42 0,-22 54-12,2 1 0,-1 0-1,1 1 1,0-1 0,1 1 0,0 1-1,0-1 1,1 1 0,0 0-1,0 1 1,1 0 0,0 0-1,0 1 1,0 0 0,0 0 0,1 1-1,0 0 1,0 1 0,17-3-1,-14 3-4,-1 1 1,1 1-1,0 0 0,0 1 0,0 0 0,0 1 0,-1 1 1,1 0-1,0 1 0,20 6 0,-24-5-2,-1 0-1,0 0 1,0 0 0,-1 1-1,1 0 1,-1 1-1,0 0 1,0 0 0,-1 0-1,0 1 1,0-1 0,-1 2-1,1-1 1,-2 1-1,1-1 1,4 12 0,-3-4 21,-1-1-1,-1 1 1,0 0 0,-1 1 0,0-1 0,0 32 0,-10 98 283,0-30 70,7-76-228,-1-3 31,2 1 0,8 56 0,-5-44-193,-4-50-224,0 0 0,0-1 0,0 1 0,0 0 1,0 0-1,0 0 0,0-1 0,1 1 0,-1 0 0,0 0 0,1 0 0,-1 0 0,1 0 0,0 0 1,-1 0-1,1 0 0,0 0 0,-1 0 0,1 0 0,1-1 0,7-8-3431</inkml:trace>
  <inkml:trace contextRef="#ctx0" brushRef="#br0" timeOffset="407.13">5297 788 8932,'-18'11'2033,"12"-6"-928,3 0-241,3-1-384,5 0-464,-3-3-32,5-2-160,4 4-592,5 0-897,-2-3-1248</inkml:trace>
  <inkml:trace contextRef="#ctx0" brushRef="#br1" timeOffset="75439.21">1 2512 6883,'65'-81'3130,"-32"34"-2939,-1-1-1,-2-2 1,-3 0 0,-2-2 0,-2-1 0,24-83 0,-1 10 41,-46 126-228,0 0 0,0 0 0,0 0 0,0 0-1,0 0 1,1-1 0,-1 1 0,0 0 0,0 0-1,0 0 1,0 0 0,0 0 0,0 0 0,1-1-1,-1 1 1,0 0 0,0 0 0,0 0 0,0 0 0,1 0-1,-1 0 1,0 0 0,0 0 0,0 0 0,0 0-1,1 0 1,-1 0 0,0 0 0,0 0 0,0 0-1,1 0 1,-1 0 0,0 0 0,0 0 0,0 0 0,0 0-1,1 0 1,-1 0 0,0 1 0,0-1 0,0 0-1,0 0 1,0 0 0,1 0 0,-1 0 0,0 0-1,0 1 1,0-1 0,0 0 0,0 0 0,0 0-1,0 0 1,0 0 0,1 1 0,-1-1 0,0 0 0,0 0-1,0 0 1,0 0 0,0 1 0,0-1 0,0 0-1,0 0 1,0 0 0,0 1 0,0-1 0,12 26 163,11 45 61,-16-31-165,-2 0 0,-2 0 0,-2 50-1,0-26-30,-2-32-18,-2 1 0,-1-1 0,-12 50 0,23-96-1710,0 0 0,15-20 0,-1 11-1177</inkml:trace>
  <inkml:trace contextRef="#ctx0" brushRef="#br1" timeOffset="75974.25">633 2112 6707,'0'0'77,"-1"-1"-1,0 1 1,0 0-1,0-1 1,1 1-1,-1-1 1,0 1-1,1-1 1,-1 1-1,0-1 1,1 1-1,-1-1 1,1 0-1,-1 1 1,0-1-1,1 0 1,0 1-1,-1-1 1,1 0-1,-1 0 1,1 0-1,0 1 1,0-1-1,-1 0 1,1 0-1,0 0 1,0 0 0,0 1-1,0-1 1,0 0-1,0 0 1,0 0-1,0 0 1,1 1-1,-1-1 1,0 0-1,0 0 1,1-1-1,11-36 656,-3 20-580,1 1 0,1 0-1,1 0 1,0 2-1,1-1 1,1 2-1,0-1 1,1 2-1,24-17 1,-37 28-147,0 1 0,1-1 0,-1 1 1,1-1-1,-1 1 0,1 0 0,-1 0 0,1 0 1,0 0-1,0 1 0,0-1 0,-1 1 0,1 0 0,0-1 1,0 1-1,0 1 0,0-1 0,0 0 0,-1 1 1,1-1-1,0 1 0,0 0 0,-1 0 0,1 0 1,0 0-1,-1 0 0,1 1 0,-1-1 0,0 1 0,1 0 1,-1-1-1,0 1 0,0 0 0,2 3 0,1 1 6,0 0-1,-1 1 0,1-1 0,-1 1 0,-1 0 1,0 1-1,0-1 0,0 0 0,0 1 1,-1 0-1,1 11 0,-2-3-3,0 1 0,-1-1 0,-1 1 0,-1-1 0,0 0 0,-1 1 0,-1-1 0,0 0 0,-1-1 0,-1 1 0,-1-1 0,-8 16 0,2-8 4,-1-1-1,-1 0 0,-1-1 0,-1 0 0,-1-1 0,-34 28 1,46-42-11,3-3 4,0 0-1,0-1 0,0 1 0,0-1 0,0 0 0,0 0 0,-1 0 0,1 0 0,-1 0 1,1-1-1,-1 0 0,0 0 0,1 0 0,-1 0 0,-5 1 0,8-2-1,1 0-1,0 0 1,0-1-1,-1 1 1,1 0-1,0 0 1,-1 0-1,1 0 1,0 0-1,0 0 1,-1 0-1,1 0 1,0-1-1,0 1 1,-1 0-1,1 0 0,0 0 1,0-1-1,-1 1 1,1 0-1,0 0 1,0 0-1,0-1 1,0 1-1,-1 0 1,1-1-1,0 1 1,0 0-1,0 0 1,0-1-1,0 1 1,0 0-1,0-1 1,0 1-1,0-1 1,2-15-4,10-14-20,-11 28 21,0 1 1,0 0-1,0 0 1,0 0-1,0 0 1,0 0-1,0 0 1,0 0-1,0 0 1,1 0-1,-1 0 1,0 0-1,1 1 1,-1-1-1,1 1 1,-1-1-1,0 1 1,1-1-1,-1 1 1,1 0-1,-1 0 1,1 0-1,0 0 1,-1 0-1,1 0 1,-1 0-1,1 0 1,-1 1-1,1-1 1,-1 0-1,2 2 1,7 1-5,-1 1 1,0 1 0,17 10-1,1 0 4,3 1 26,-26-13-26,0 0 1,1-1-1,-1 1 0,1-1 1,0 0-1,-1-1 1,1 1-1,0-1 1,0 0-1,10 1 1,-10-1-79,0-1 0,-1 0-1,1 0 1,0-1 0,-1 0 0,1 1 0,0-1 0,-1-1 0,1 1 0,-1-1 0,0 0-1,1 0 1,-1 0 0,0 0 0,0-1 0,0 1 0,-1-1 0,1 0 0,4-6 0,39-42-4689,-20 22 585</inkml:trace>
  <inkml:trace contextRef="#ctx0" brushRef="#br1" timeOffset="76531.81">1312 1871 3249,'-7'-7'845,"0"0"0,-1 0-1,0 1 1,0 0-1,0 1 1,-14-8 0,19 12-768,1 0 1,-1 0-1,0 0 1,0 0-1,0 1 1,1-1 0,-1 1-1,0-1 1,0 1-1,0 0 1,0 0-1,0 1 1,0-1 0,0 1-1,1-1 1,-1 1-1,0 0 1,0 0-1,1 0 1,-1 0-1,0 0 1,1 1 0,-1-1-1,1 1 1,0 0-1,-3 2 1,-3 4-34,1-1 1,0 2-1,1-1 0,-1 1 1,1 0-1,1 0 0,0 1 1,0-1-1,1 1 0,1 0 1,-1 0-1,1 1 0,-1 13 1,2-17-23,1 1 0,1-1 0,-1 1 0,2-1 0,-1 1 1,1-1-1,0 0 0,0 1 0,1-1 0,-1 0 0,2 0 0,-1 0 1,1 0-1,0 0 0,1-1 0,0 1 0,0-1 0,0 0 0,1 0 1,5 5-1,-6-6-22,0 0-1,1-1 1,-1 0 0,1 0 0,0-1 0,0 1 0,1-1 0,-1 0 0,1 0 0,-1-1 0,1 0 0,0 0 0,0 0 0,0-1 0,0 1-1,0-2 1,0 1 0,1-1 0,-1 1 0,0-2 0,0 1 0,0-1 0,0 0 0,0 0 0,0-1 0,0 1 0,0-1 0,0-1-1,0 1 1,-1-1 0,1 0 0,-1 0 0,0-1 0,9-7 0,-5 4 6,-1 0 0,0-1 0,-1 0 0,0 0 0,0-1-1,-1 0 1,0 0 0,0 0 0,-1-1 0,-1 1 0,1-1 0,-1-1 0,-1 1 0,0 0 0,-1-1 0,0 0 0,0 1-1,-1-1 1,0 0 0,-1 0 0,-1 0 0,-2-17 0,5 9 18,-2 11-4,-7 12-11,5 7-14,-5 33 12,-24 121 42,23-121-22,-4 81 0,4-29-33,9-59-18,-1-33-233,1 1 1,-1-1-1,0 1 1,0-1 0,0 1-1,0-1 1,-2 7-1,0 6-2309,0-5-1609</inkml:trace>
  <inkml:trace contextRef="#ctx0" brushRef="#br1" timeOffset="76939.88">67 2785 4498,'-6'1'743,"4"-1"-420,-1 0-1,0 0 0,0 0 1,1 0-1,-1 0 0,0-1 1,0 1-1,1-1 0,-1 0 1,1 1-1,-1-1 0,0 0 0,-4-3 1,11 5-185,0 0 1,0 0-1,-1 0 0,1 0 1,0-1-1,0 1 1,0-1-1,0 0 0,0-1 1,6 0-1,-1 1 53,487-45 1523,-3-28-1218,-347 49-412,-94 18-85,95 2 0,-113 4-26,-23 3-99,-20-5-506,7 2 484,0 0 0,0 0 0,0-1-1,0 1 1,0 0 0,0 1 0,0-1 0,0 0 0,0 1 0,0-1 0,0 1 0,0-1 0,0 1-1,-3 2 1,-29 14-2182,32-16 2162,-41 28-3380</inkml:trace>
  <inkml:trace contextRef="#ctx0" brushRef="#br1" timeOffset="77773.97">327 2962 4738,'-1'-4'296,"0"-1"0,1 1 1,0-1-1,-1 1 0,1-1 0,1 1 0,-1-1 0,1 1 0,0 0 1,0-1-1,0 1 0,0 0 0,4-6 0,2 78 2503,-8-40-2739,-1 0 1,-2 1 0,-1-1-1,-1 0 1,-1-1-1,-1 0 1,-2 0 0,-1-1-1,0 0 1,-21 31 0,29-51-39,-1 0 0,-1 0 0,1-1 0,-1 0 0,0 0 0,-7 6 1,11-10-14,0 0 0,0 0 0,0 0 0,0-1 0,0 1 0,-1 0 0,1-1 0,0 1 0,0 0 0,-1-1 0,1 0 1,0 1-1,0-1 0,-1 0 0,1 0 0,0 1 0,-1-1 0,1 0 0,0 0 0,-1 0 0,1-1 0,0 1 0,-1 0 1,1 0-1,0-1 0,-1 1 0,1-1 0,0 1 0,0-1 0,0 0 0,-1 1 0,1-1 0,0 0 0,0 0 0,0 0 0,-1-1 1,2 1-10,-1 1 0,1-1 1,-1 0-1,1 1 0,0-1 1,-1 1-1,1-1 0,0 0 1,0 1-1,0-1 0,0 0 1,-1 0-1,1 1 0,0-1 1,0 0-1,0 1 0,1-1 1,-1 0-1,0 1 0,0-1 1,0 0-1,0 0 0,1 1 1,-1-1-1,0 1 0,0-1 1,1 0-1,-1 1 0,1-1 1,-1 1-1,0-1 0,1 1 1,-1-1-1,1 1 0,0-1 1,-1 1-1,1-1 0,-1 1 1,1 0-1,0-1 0,-1 1 1,1 0-1,-1-1 0,1 1 1,0 0-1,0 0 1,-1 0-1,2 0 0,37-10-3,-13 10 6,0 0 0,41 7 0,21 0 7,-52-4-11,-25-1-1,0-1 0,0 0 0,-1-1 0,18-1 0,-26 1 1,0-1 1,1 1 0,-1-1-1,0 0 1,0 1 0,0-1 0,1 0-1,-1 0 1,0 0 0,0-1-1,0 1 1,-1 0 0,1-1 0,0 1-1,0-1 1,-1 0 0,1 1-1,-1-1 1,1 0 0,-1 0 0,0 0-1,0 0 1,0 0 0,0 0-1,0 0 1,0-3 0,3-11 6,-2 0 0,0 0 0,-1 0 0,-1 0 0,0-1 0,-1 1 0,-6-31 0,7 47-5,0 0-1,0 0 1,0 0-1,0 0 1,0 0 0,0 0-1,0 0 1,0 0-1,0 0 1,-1 0 0,1 0-1,0 0 1,0 0-1,0 0 1,0 0 0,0 0-1,0 0 1,0 0-1,0 0 1,0 0 0,0 0-1,0 0 1,0 0-1,0 0 1,0 0 0,0 0-1,0 0 1,0 0-1,-1 0 1,1 0 0,0 0-1,0 0 1,0 0-1,0 0 1,0 0 0,0-1-1,0 1 1,-2 12 2,0 15 6,-4 57 30,3-59-20,0 1 0,2 0-1,1 0 1,7 47 0,-4-28 0,-3-39-19,0 1-1,1 0 1,-1-1-1,1 1 1,2 8-1,-5 8 18,2-22-179,-1-1 0,1 1-1,-1 0 1,1-1 0,0 1-1,-1 0 1,1 0 0,0-1-1,0 1 1,0 0-1,-1 0 1,1 0 0,0 0-1,0-1 1,0 1 0,0 0-1,1 0 1,-1 0 0,0-1-1,0 1 1,0 0 0,1 0-1,-1-1 1,0 1-1,1 0 1,-1 0 0,0-1-1,1 1 1,-1 0 0,1-1-1,-1 1 1,1-1 0,0 1-1,-1 0 1,1-1 0,-1 1-1,2 0 1,8-1-2770</inkml:trace>
  <inkml:trace contextRef="#ctx0" brushRef="#br1" timeOffset="78863.13">1418 3025 5859,'-2'0'187,"0"1"-1,0-1 1,0 1 0,0 0 0,0-1 0,0 1 0,1 0 0,-1 0 0,0 0 0,1 0 0,-1 1 0,0-1-1,1 0 1,0 1 0,-1-1 0,1 1 0,0-1 0,0 1 0,0-1 0,0 1 0,0 0 0,0 0 0,0 0-1,0-1 1,1 1 0,-1 3 0,-4 10-109,2 0 0,-4 22 0,5-23 402,0 5-347,0 0 0,0 0 1,2 0-1,1 0 0,0 1 0,1-1 1,9 34-1,-9-46-118,0 0 0,0 0-1,0 0 1,1-1 0,0 1 0,0-1-1,1 0 1,0 0 0,0 0 0,0 0-1,1-1 1,0 1 0,0-1 0,0-1-1,1 1 1,0-1 0,-1 0 0,2 0-1,-1 0 1,0-1 0,1 0 0,-1 0-1,1-1 1,8 2 0,-5-2-5,0 0 1,0 0-1,0-1 0,19-1 1,-24-1-8,0 0 0,1 0 0,-1-1 0,0 1 0,0-1 0,0-1 0,0 1 0,-1-1 0,1 1 0,-1-1 0,6-5 0,-2 2 1,0 0 1,0 0-1,0-1 0,-1-1 1,0 1-1,0-1 0,-1 0 1,0 0-1,-1-1 1,1 0-1,-2 0 0,1 0 1,-1 0-1,-1-1 0,0 0 1,0 0-1,-1 0 0,2-16 1,-2 9 2,-2-1 1,0 1-1,-1 0 1,0-1-1,-2 1 0,0 0 1,-1 0-1,0 0 1,-2 0-1,-12-28 1,14 37-9,0 1 0,-1-1 1,0 1-1,0-1 1,-1 1-1,1 1 0,-1-1 1,-1 1-1,1 0 0,-1 1 1,0-1-1,-1 1 0,1 1 1,-1-1-1,0 1 1,0 1-1,0-1 0,-1 1 1,1 1-1,-1 0 0,1 0 1,-1 1-1,-9-1 0,9 2 1,1 0-1,-1 1 0,1 1 0,0-1 1,-1 1-1,1 1 0,0-1 0,0 1 0,1 1 1,-1-1-1,-8 7 0,5-3-33,0 0 0,1 1 0,0 0 0,0 1 0,1 0-1,-14 17 1,20-21-88,-1 0-1,1 0 0,0 0 0,0 0 1,1 1-1,0-1 0,0 1 1,0 0-1,0-1 0,1 1 0,-1 7 1,2-10-182,0 0 1,0 1 0,0-1-1,1 0 1,-1 0 0,1 1-1,0-1 1,0 0 0,0 0-1,0 0 1,0 0 0,4 6-1,10 13-3929</inkml:trace>
  <inkml:trace contextRef="#ctx0" brushRef="#br1" timeOffset="79983.29">2263 2427 7043,'-7'0'609,"0"0"0,0 0 0,0-1-1,1 0 1,-1 0 0,0 0 0,0-1 0,1 0 0,-12-5-1,48 15 456,52 8-1,-58-14-1041,0-2 0,0-1 1,47-7-1,-5 1-21,22-2 18,-118-2 88,22 8-106,-1 0 0,1 0-1,-1 1 1,0 0 0,0 0 0,0 1 0,-17 0 0,-66 8 12,53-3-9,-117 17 81,49-2 419,163-2-544,-31-14 40,0 0-1,0-2 0,0 0 0,-1-2 1,40-6-1,26 0 0,-12-2-9,-54 5-18,37-1-1,-110-6 77,7 8-46,0 2-1,0 1 1,0 3-1,0 1 1,-47 12 0,68-12 10,8-3 11,7 1-32,14 5-28,-3-4 28,2 1 5,0 0 1,0 0 0,0-1-1,1 0 1,0-1 0,-1 1-1,1-1 1,0-1 0,0 0-1,0 0 1,16-1 0,11 0 0,46-9 0,-70 8-2,154-31-75,-154 30 74,-24-1 49,0 0-37,-10 0 0,0 1 0,0 2 0,0 0 0,-46 6 1,38-3 15,-282 45 58,310-48-80,1 0-52,0 0 0,0 0 0,0 1 0,0-1 0,0 1 0,0-1 0,1 1 1,-1-1-1,0 1 0,0 0 0,0 0 0,1 0 0,-1 0 0,-2 2 0,14 18-1384,-10-19 1190,0 0 0,1-1 0,-1 1 0,1 0 0,0-1 0,-1 1 0,1 0 0,0-1 0,0 1 1,0-1-1,0 1 0,0-1 0,1 1 0,-1-1 0,0 0 0,0 0 0,1 1 0,-1-1 0,1 0 0,-1 0 0,1-1 0,0 1 0,-1 0 0,3 0 0,18 1-5687</inkml:trace>
  <inkml:trace contextRef="#ctx0" brushRef="#br1" timeOffset="81676.22">2438 1152 4834,'-2'0'200,"0"0"0,0 0 0,0 0 0,0 0 0,-1 1 0,1-1 0,0 1 0,0-1 0,0 1 0,0 0 0,0-1 0,1 1 0,-1 0 0,0 0 0,0 0 0,0 1 0,-1 1 0,2-2-91,0 0 0,0 1 0,0-1 0,0 1 1,1-1-1,-1 1 0,0-1 0,1 1 0,-1-1 0,1 1 1,0-1-1,0 1 0,0 0 0,-1-1 0,1 1 1,1-1-1,-1 4 0,1 0 3,0 0-1,1 1 1,0-1-1,0 0 1,0 0 0,0 0-1,1-1 1,0 1 0,0-1-1,0 1 1,6 5 0,-4-5-61,1-1 1,0 0 0,-1 0 0,1-1-1,1 1 1,-1-2 0,0 1 0,1 0-1,-1-1 1,1 0 0,12 1-1,5 0 69,0 0-1,25-2 1,19-5 97,-1-3 1,110-25-1,42-6 121,68 20-96,-233 19-239,1 3 0,-1 2-1,-1 3 1,1 1 0,-2 3-1,60 23 1,-91-28-2,0 1 0,-1 0 0,0 2-1,0 0 1,23 19 0,-31-22-3,-1 2 0,0 0 1,-1 0-1,0 1 0,-1 0 0,0 0 0,-1 1 0,0 0 1,8 18-1,-16-29 4,1 0 0,-1-1 1,0 1-1,1 0 0,-1 0 0,0 0 1,0-1-1,1 1 0,-1 0 0,0 0 1,0 0-1,0 0 0,0-1 0,0 1 1,0 0-1,0 0 0,0 0 0,0 0 1,-1-1-1,1 1 0,0 0 0,-1 0 1,1 0-1,0-1 0,-1 1 0,1 0 1,-1-1-1,1 1 0,-1 0 0,1-1 1,-1 1-1,1 0 0,-1-1 1,0 1-1,1-1 0,-1 1 0,0-1 1,0 0-1,1 1 0,-1-1 0,0 0 1,0 1-1,0-1 0,1 0 0,-1 0 1,-2 1-1,2-1 1,0 0 0,0 0 0,0 0 0,0 0 0,0 0 0,0 0 0,0 0 1,-1 0-1,1 0 0,0-1 0,0 1 0,0 0 0,0-1 0,0 1 0,0 0 0,0-1 0,0 1 0,0-1 0,0 0 0,1 1 0,-1-1 1,0 0-1,0 0 0,0 1 0,1-1 0,-1 0 0,0 0 0,1 0 0,-1 0 0,1 0 0,-1 0 0,1 0 0,-1-2 0,1-1-3,0-1 0,1 1-1,0-1 1,0 1 0,0 0-1,0-1 1,0 1-1,1 0 1,0 0 0,0 0-1,0 0 1,1 0 0,-1 0-1,1 1 1,0-1-1,0 1 1,0-1 0,0 1-1,0 0 1,7-4-1,4-4-1,1 1 0,0 1 0,30-14 0,5 2 19,0 4 0,0 1 1,2 2-1,0 3 0,0 2 0,1 3 0,99 0 0,376 20 28,-437-12-68,0-4 0,98-14 0,-141 4 28,4 0 14,2 4 359,-54 8-324,-29-6-5956,18 6 3520</inkml:trace>
  <inkml:trace contextRef="#ctx0" brushRef="#br1" timeOffset="83426.77">5588 805 2977,'2'6'817,"-6"-10"-289,8 0 0,-1 8-80,-3-8-79,-3 12-305,3-16-32,-6 16-32,-8-8-785,8 5-1360</inkml:trace>
  <inkml:trace contextRef="#ctx0" brushRef="#br1" timeOffset="84681.96">3455 968 4082,'-5'-4'976,"14"0"-415,-2-2-481,-2 2-80,-5 8-64,4-4-417,3 0-719</inkml:trace>
  <inkml:trace contextRef="#ctx0" brushRef="#br1" timeOffset="140026.19">4217 1780 2321,'3'-14'7145,"-3"14"-7113,-1 0 1,1 1-1,0-1 1,-1 0-1,1 0 0,0 1 1,-1-1-1,1 0 0,0 1 1,-1-1-1,1 0 0,0 1 1,0-1-1,-1 1 1,1-1-1,0 0 0,0 1 1,0-1-1,-1 1 0,1-1 1,0 1-1,0-1 1,0 1-1,0-1 0,0 0 1,0 1-1,0-1 0,0 2 1,-7 104 509,3-35-385,-14 74 0,8-69-107,9-59-16,-1 0 1,0 0-1,-1 0 0,-1-1 1,-11 29-1,8-31 71,9-21-573,14-25-1196,25-13-1407,-17 19 254</inkml:trace>
  <inkml:trace contextRef="#ctx0" brushRef="#br1" timeOffset="140856.18">4364 1975 4386,'-1'-2'200,"-1"1"-1,1-1 1,0 0 0,0 0-1,0 0 1,1 0 0,-1 0-1,0 0 1,1 0 0,-1 0 0,1-1-1,0 1 1,0 0 0,0 0-1,0 0 1,0 0 0,0-1-1,0 1 1,1 0 0,-1 0-1,1 0 1,0 0 0,-1 0-1,1 0 1,0 0 0,0 0-1,0 0 1,1 0 0,-1 1-1,2-3 1,6-6-167,0 1-1,0 0 0,1 1 1,13-9-1,2-3 419,-20 15-431,0 2-1,0-1 1,0 1 0,1 0-1,-1 0 1,1 0-1,0 1 1,0-1 0,0 1-1,0 1 1,0-1-1,7 0 1,-10 2-14,0 0 0,-1 0 0,1 0 0,-1 0 0,1 0 0,0 0 1,-1 1-1,1-1 0,-1 1 0,1 0 0,-1 0 0,1 0 0,-1 0 0,0 0 0,1 0 0,-1 1 0,0-1 0,0 1 0,0 0 0,0-1 0,0 1 0,0 0 1,-1 0-1,1 0 0,0 0 0,-1 1 0,0-1 0,1 0 0,-1 1 0,1 4 0,0-1 3,-1 1 0,0 0 0,-1-1 0,1 1 0,-1 0-1,-1-1 1,1 1 0,-1-1 0,0 1 0,-1-1 0,0 1 0,0-1 0,0 0 0,-1 1 0,-4 8 0,-8 11-10,0 0 0,-21 25 1,32-46 0,-89 136 44,59-88-16,21-38-28,6-10 51,8-8-47,0-1-1,0 1 1,1 0 0,-1 0-1,1 0 1,0 0 0,0 0-1,0 0 1,0 1 0,1-1-1,-1 1 1,1-1-1,-1 1 1,1 0 0,0 0-1,0 0 1,0 0 0,0 1-1,0-1 1,0 1 0,0 0-1,1 0 1,-1 0 0,1 0-1,-1 0 1,0 1-1,1-1 1,-1 1 0,1 0-1,-1 0 1,1 1 0,-1-1-1,1 1 1,-1-1 0,0 1-1,1 0 1,-1 1 0,0-1-1,0 0 1,6 5 0,26 24 5,-30-25-8,1 1 0,0-1-1,-1 0 1,2 0 0,-1-1 0,0 1-1,1-1 1,0-1 0,0 0 0,0 0-1,9 3 1,-14-5-1,1-1 0,0 1-1,0 0 1,-1-1-1,1 0 1,0 0 0,0 0-1,0 0 1,0 0 0,-1 0-1,1-1 1,0 1 0,0-1-1,-1 0 1,1 0 0,0 0-1,-1 0 1,1-1 0,-1 1-1,1 0 1,-1-1 0,0 0-1,1 0 1,-1 0 0,0 0-1,0 0 1,-1 0 0,1 0-1,0 0 1,1-4 0,4-6 2,-2 1 0,1-1 1,-2 0-1,1 0 0,-2 0 1,0-1-1,0 0 0,-1 1 1,1-14-1,-2 13-1,-2-25-415</inkml:trace>
  <inkml:trace contextRef="#ctx0" brushRef="#br1" timeOffset="142326.08">5101 1784 1649,'0'0'123,"0"-1"1,-1 1-1,1 0 1,-1 0-1,1 0 1,-1 0-1,1 0 1,-1 0-1,1 0 0,0 0 1,-1 0-1,1 1 1,-1-1-1,1 0 1,-1 0-1,1 0 1,0 0-1,-1 0 1,1 1-1,0-1 1,-1 0-1,1 0 1,-1 1-1,1-1 1,0 0-1,0 1 0,-1-1 1,1 0-1,0 1 1,0-1-1,-1 0 1,1 1-1,0-1 1,0 1-1,0-1 1,-1 0-1,1 1 1,0-1-1,0 1 1,0-1-1,0 1 1,0-1-1,0 1 0,0-1 1,0 0-1,0 1 1,0-1-1,0 1 1,0-1-1,1 1 1,-1-1-1,0 0 1,1 1-1,-1 11-259,0 9 473,1-1-113,-1 0 1,-1 0-1,-1-1 1,-6 27-1,-13 29 166,-14 99-1,32-119-285,1-59-487,-1 0 0,1 1 1,0-1-1,0 0 0,0 0 0,1 0 0,-1-1 0,1 1 1,0 0-1,1 0 0,-2-5 0,2-5-1623</inkml:trace>
  <inkml:trace contextRef="#ctx0" brushRef="#br1" timeOffset="142688.43">4928 2040 4466,'5'-1'3692,"-4"2"-3612,0 1-1,1-1 1,-1 0-1,0 0 1,1 0-1,-1 0 1,1-1-1,-1 1 1,1 0-1,0 0 1,-1-1-1,1 1 0,0-1 1,-1 0-1,1 1 1,0-1-1,2 0 1,42 4 469,29-14-368,-49 5-111,47-2-1,-52 3-456,-20 4 370,-1 0-1,0 0 1,0-1 0,0 1-1,0 0 1,1 0-1,-1 0 1,0-1-1,0 1 1,0 0 0,1 0-1,-1 0 1,0 0-1,0 0 1,0 0 0,1 0-1,-1 0 1,0 0-1,0-1 1,1 1 0,-1 0-1,0 0 1,0 0-1,1 0 1,-1 0 0,0 1-1,0-1 1,1 0-1,-1 0 1,0 0 0,0 0-1,1 0 1,-1 0-1,0 0 1,0 0 0,1 0-1,-1 1 1,0-1-1,0 0 1,0 0-1,0 0 1,1 0 0,-1 1-1,0-1 1,0 0-1,0 0 1,0 0 0,0 1-1,1-1 1,-1 0-1,0 0 1,0 1 0,0-1-1,0 0 1,0 0-1,0 1 1,0-1 0,0 0-1,11-3-4304</inkml:trace>
  <inkml:trace contextRef="#ctx0" brushRef="#br1" timeOffset="143603.21">5510 1735 4050,'1'-1'100,"-1"1"0,0 0 101,0 0-101,1-1 1,-1 1-1,0 0 0,0 0 1,0-1-1,1 1 0,-1 0 1,0-1-1,0 1 0,0 0 1,0 0-1,0-1 0,0 1 1,0 0-1,0-1 0,0 1 1,0 0-1,0-1 0,0 1 0,0 0 1,0-1-1,0 1 0,0 0 1,0-1-1,0 1 0,0 0 1,0 0-1,-1-1 0,1 1 1,0 0-1,0-1 0,0 1 1,0 0-1,-1 0 0,1-1 1,-7 19 1678,2 15-1679,-3-1 0,0 0 0,-2-1-1,-2 1 1,0-2 0,-2 0 0,-1-1 0,-30 43 0,41-64-108,3-10-11,1 1 49,15-8-9,-7 6-8,0 1-1,0 1 1,1-1 0,-1 1-1,1 1 1,-1 0 0,0 0-1,1 0 1,-1 1 0,1 0-1,11 4 1,65 13 11,-83-18-24,1 1-1,-1-1 1,0 0 0,1 0-1,-1 0 1,0 0 0,1 0-1,-1-1 1,0 1 0,1-1-1,-1 1 1,0-1 0,1 0-1,-1 0 1,0 0 0,0 0-1,0 0 1,0 0 0,0-1 0,0 1-1,0-1 1,-1 1 0,1-1-1,0 0 1,-1 0 0,0 0-1,1 0 1,-1 0 0,0 0-1,0 0 1,1-2 0,4-11 18,0 1 1,-1 0-1,6-29 1,-7 27-14,-2 3 1,-1 0 0,0 0 0,-2-20 0,1 10 2,0 23-8,0 0-1,-1 0 1,1 0-1,0 0 1,0 0-1,0 0 0,0 0 1,0 0-1,0 0 1,0 0-1,0 0 1,0 0-1,0 0 0,0 0 1,0 0-1,0 0 1,0 0-1,0 0 1,0 0-1,0 0 0,-1 0 1,1 0-1,0 0 1,0 0-1,0 0 1,0 0-1,0 0 0,0 0 1,0 0-1,0 0 1,0 0-1,-5 15 42,-6 30 71,8-31-111,-28 99 178,15-60-124,2 1 0,-11 89 1,18-108-35,5-20-170,18-39-929,-7 7 298,-1 3-418,0 0 1,15-20-1,-3 15-1561</inkml:trace>
  <inkml:trace contextRef="#ctx0" brushRef="#br1" timeOffset="144486.92">5854 1821 3954,'1'-7'3235,"-1"7"-3171,0 0 1,0 0 0,0 0 0,0 0-1,1 0 1,-1 0 0,0 0-1,0 0 1,0 0 0,19-9 728,23-5-863,92-10 320,-142 23-112,-9 0-119,0 1 0,0 0 1,0 1-1,1 1 0,-21 4 1,28-3 13,1 0 1,0 1 0,0 0-1,0 0 1,0 1 0,1-1-1,0 2 1,0-1-1,0 1 1,0 0 0,1 0-1,0 1 1,1 0-1,-9 13 1,11-16-29,1 0 0,-1 0 0,1 1 0,-1-1 1,1 1-1,1-1 0,-1 1 0,1 0 0,0 0 0,0 0 0,0 0 0,0 0 0,1 5 0,1-6-5,-1 0 0,1 0 0,0 0 0,1 0 0,-1 0 0,1-1 0,-1 1-1,1 0 1,0-1 0,1 0 0,-1 1 0,1-1 0,-1 0 0,1 0 0,0 0 0,3 2-1,-5-4 3,0 0 0,0-1 1,0 1-1,0 0 0,1-1 0,-1 0 0,0 1 0,0-1 0,0 1 0,1-1 0,-1 0 0,0 0 0,0 0 0,1 0 0,-1 0 0,0 0 0,0 0 0,1 0 0,-1 0 0,0-1 0,0 1 0,2-1 0,32-16 130,-5 3-33,-21 13-81,-1 1-1,1-1 1,0 2-1,0-1 1,0 2 0,0-1-1,-1 1 1,1 0 0,0 1-1,-1 0 1,0 0-1,0 1 1,0 0 0,0 0-1,0 1 1,-1 0 0,0 0-1,0 1 1,-1 0-1,1 0 1,-1 1 0,0-1-1,-1 1 1,0 1 0,0-1-1,0 1 1,4 12-1,-7-17 3,-1 2 0,0-1 0,-1 0-1,1 0 1,-1 0 0,1 0-1,-1 0 1,0 0 0,-1 1-1,1-1 1,-1 0 0,0 0-1,0 0 1,0 0 0,-1 0-1,1 0 1,-4 6 0,-1-1 68,0 0-1,0-1 1,-1 1 0,0-1-1,-14 12 1,16-17-41,0 0 0,0 1-1,0-2 1,-1 1 0,0 0 0,1-1 0,-1 0 0,0-1-1,0 1 1,0-1 0,0 0 0,0-1 0,0 1 0,0-1-1,0 0 1,0-1 0,0 0 0,-7-1 0,-5-2 62,0 0 0,0-1 0,1-1 0,-29-13 0,30 10-91,2 0-22,13 9-3,1 0-1,0 0 1,0 0-1,0 0 1,0 0-1,0 0 1,-1-1-1,1 1 0,0 0 1,0 0-1,0 0 1,0 0-1,0 0 1,-1 0-1,1 0 1,0 0-1,0 0 1,0 0-1,0 0 1,-1 0-1,1 0 1,0 0-1,0 0 0,0 0 1,0 0-1,-1 0 1,1 1-1,0-1 1,0 0-1,0 0 1,0 0-1,0 0 1,-1 0-1,1 0 1,0 0-1,0 0 1,0 1-1,0-1 0,0 0 1,0 0-1,0 0 1,0 0-1,0 0 1,-1 1-1,1-1 1,0 0-1,0 0 1,0 0-1,0 0 1,0 0-1,0 1 1,0-1-1,0 0 1,0 0-1,8 15-4271,2-1 2126</inkml:trace>
  <inkml:trace contextRef="#ctx0" brushRef="#br1" timeOffset="146255.19">4221 2687 3442,'-13'-7'1059,"11"6"-780,0 0 1,0 1-1,0-1 1,0 0-1,0 0 1,0 0-1,1-1 1,-1 1-1,0 0 1,1-1-1,-1 1 1,1-1-1,-1 1 1,1-1-1,0 0 1,-2-3-1,18 2 3251,65-13-3087,240-31 306,23-2-551,499-5-1,-763 52-186,96 0 5,33-3-40,-189 3 47,-10 1-4,-10 0-10,-10 3-368,1 0 0,-1 1 0,1 0 0,-1 1 0,-16 8 0,-63 34-2975,41-18 722</inkml:trace>
  <inkml:trace contextRef="#ctx0" brushRef="#br1" timeOffset="147511.82">4556 3125 3314,'0'-5'439,"0"0"0,1 1 1,-1-1-1,1 0 1,1 0-1,-1 0 1,1 1-1,-1-1 1,1 1-1,5-7 1,-3 3 766,-7 27 8,3-5-1098,-1-1 1,-1 0 0,0 1-1,-5 19 1,0-1-52,2-9-17,-2 0 0,-13 31 0,6-18-29,3-3 18,-2-1 0,-1 0 1,-30 50-1,34-71-40,12-21 123,15-25 46,-15 33-163,1-1 0,-1 1 0,1-1 0,0 1 0,0 0 0,0 0 0,0 0 0,0 0 0,0 1 1,0-1-1,0 1 0,1 0 0,-1 0 0,1 0 0,-1 0 0,1 1 0,-1-1 0,1 1 0,-1 0 0,1 0 0,-1 0 0,1 0 1,-1 1-1,1 0 0,5 1 0,9 1-2,-1-1 0,1-1 1,31-3-1,-4 1 26,-44 1-28,0 0 0,0 0 0,1-1 0,-1 1 0,0 0 1,0-1-1,0 1 0,0 0 0,0-1 0,0 1 0,0-1 0,0 0 0,0 1 1,0-1-1,0 0 0,-1 0 0,1 1 0,0-1 0,0 0 0,1-2 1,10-28 5,-2-41 34,-9 63-33,2-32-2,-1 0 1,-4-46-1,2 85 1,1 6 1,2 15 11,1 32 59,-15 43 16,1-16 97,1 150 0,8-202-119,1-20-69,2-8-155,3-6-1215,0 0 1,0 1-1,1 0 1,10-10-1,-7 4-2566</inkml:trace>
  <inkml:trace contextRef="#ctx0" brushRef="#br1" timeOffset="148326.19">5245 3092 4322,'-2'-3'180,"0"0"0,0 0 1,0 0-1,-1 0 0,1 1 0,-1-1 0,-4-2 1,-11-14 970,17 16-1052,-1 1 0,0-1 0,0 1 0,0 0 0,0 0 0,-1 0 0,1 0 0,0 0 0,-1 1 0,0-1 0,1 1 0,-1 0 0,0-1 0,1 1 0,-1 0 0,0 1 0,0-1-1,-4 0 1,-1-1 82,1 2 0,0-1 0,-1 1-1,1 0 1,-1 0 0,-8 2 0,7 0-135,0 0 0,1 0 0,-1 1 0,1 0 0,0 1 1,-1 0-1,2 0 0,-1 1 0,1 0 0,-1 0 0,1 1 0,1 0 1,-1 0-1,1 0 0,0 1 0,0 0 0,1 0 0,0 1 1,-4 8-1,4-8-32,1 1 0,-1 0 1,2 1-1,-1-1 0,2 1 0,-1-1 1,1 1-1,0 0 0,1 0 0,1 0 1,-1 0-1,1 0 0,1 0 1,0-1-1,0 1 0,1 0 0,0 0 1,1-1-1,7 17 0,-9-23-12,1 0 0,0 0-1,0 0 1,0 0 0,0-1 0,1 1 0,-1-1-1,1 1 1,-1-1 0,1 0 0,0 0-1,0 0 1,0 0 0,0-1 0,0 1 0,0-1-1,1 0 1,-1 0 0,0 0 0,1 0-1,-1 0 1,7-1 0,-4 1 2,1-1 0,0 0 0,0 0 0,0 0 0,-1-1 0,1 0 0,0-1 0,-1 1 0,1-1 0,10-5 1,-7 1 1,-1 0 1,0-1-1,1 0 1,-2 0 0,1-1-1,-1 0 1,-1-1-1,1 1 1,-1-2 0,-1 1-1,0-1 1,0 0-1,-1 0 1,0 0 0,-1-1-1,0 0 1,-1 0 0,0 0-1,0 0 1,-1 0-1,-1-1 1,0-16 0,-3 16 9,-4 27 0,-5 34 26,-62 281 265,70-318-276,2 0-1,-1 0 1,1 16 0,-2 19-12,4-41-28,-3-8 7,10-21-2314,-7 22 2159,-1-1-1,0 1 1,1 0 0,-1-1-1,1 1 1,-1 0 0,1-1-1,-1 1 1,1 0 0,0 0-1,0 0 1,0-1 0,0 1-1,1-1 1,1-1-188,9-11-1739</inkml:trace>
  <inkml:trace contextRef="#ctx0" brushRef="#br1" timeOffset="148941.11">5418 3182 4882,'-2'1'144,"0"0"0,1-1 0,-1 1 0,0 0 0,1 0 0,-1 0 0,1 0 0,-1 0 0,1 1 0,0-1 0,0 0 0,-1 1 0,1-1 0,0 1 0,0-1 0,0 1 0,0-1 0,1 1 0,-1 0 0,0-1 0,1 1 0,-1 2 0,-9 45 789,7-24-670,-1 7 92,1-1 0,1 1 1,4 36-1,-2-61-312,1 0 0,-1 0 0,2 0 0,-1 0 0,1 0 0,0 0-1,1 0 1,0 0 0,0-1 0,0 1 0,1-1 0,0 0 0,0 0 0,0 0 0,1-1 0,0 1 0,0-1 0,0-1-1,10 8 1,-10-9-39,0-1-1,-1 0 0,1 0 1,0 0-1,1-1 0,-1 1 1,0-1-1,0 0 0,1-1 0,-1 1 1,0-1-1,1 0 0,-1 0 1,6-2-1,6-1 18,0-1 1,31-12-1,-17 6 7,-25 8-25,0-1-1,0 0 1,-1 0 0,1-1 0,0 1 0,-1-1 0,0 0 0,0-1 0,0 1-1,-1-1 1,0 0 0,0 0 0,0 0 0,0-1 0,-1 1 0,0-1 0,3-6-1,-1 1 10,-1 0-1,0 0 1,-1-1-1,0 0 1,-1 1-1,0-1 1,-1 0-1,0-17 0,-2-5-9,-2 0 0,-9-42 0,9 62 2,-1 1 0,0-1 0,-1 1 0,0 0 0,-1 0 1,0 0-1,-1 1 0,-11-15 0,14 23 0,-1-1-1,1 1 0,-1 0 1,0 0-1,0 0 1,0 0-1,-1 1 1,1 0-1,-1 0 1,0 1-1,1-1 0,-1 1 1,0 1-1,-1-1 1,1 1-1,0 0 1,0 0-1,-1 1 1,1 0-1,0 0 0,-7 1 1,4 0-26,-1 0 0,1 1 0,-1 1 1,1-1-1,0 2 0,0-1 0,0 1 1,0 0-1,1 1 0,0 0 0,0 1 0,0-1 1,-8 9-1,3-2-439,0 1 0,2 0 0,0 0 0,0 2 0,1-1 0,1 1 1,-14 31-1,7-10-1964</inkml:trace>
</inkml:ink>
</file>

<file path=word/ink/ink3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2:44.199"/>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216 231 5843,'-216'36'2686,"332"-42"-896,127-38-1179,-84 12-539,1007-123-85,-906 140-167,-57 5-24,-97 5-344,137 13-1,-228-5 416,-19 1-25,-22 3 89,-254 29 186,76-13-84,-989 181 372,998-167-221,-109 22 414,275-51-264,28-7-203,6-1-26,52-8 0,37-7-7,909-129-116,-972 141 28,817-58-1130,-814 60 1054,-27 0 47,1 1 1,-1 0-1,0 0 1,1 1 0,-1 0-1,0 0 1,0 0-1,8 3 1,-16-2 16,0-1 0,-1 1-1,1-1 1,0 0 0,-1 0 0,1 0 0,-1 0 0,1 0 0,-1 0 0,0 0-1,1-1 1,-1 1 0,0 0 0,-3 0 0,-186 43 8,92-24 15,-428 70 260,255-48-216,-379 79 424,620-115-435,-8 3 172,0-3 1,-43 3-1,146-12-165,116-21-1,-60 5-21,1149-71-319,-1227 89 154,1 2 0,67 9-1,-158-3 114,-40 3 14,-774 92 105,14 42 30,642-100 317,167-37-303,106-19-4,309-44-3,110-15-128,432 4-234,-876 68 104,-97 8-66,-382 57-1642,-2 29-1269,347-74 2604,-45 10-1835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3:33.69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408 33 3698,'-29'-7'621,"1"2"1,-1 0 0,0 2 0,0 1-1,-37 2 1,-61-4 1149,57-2 734,110 14-2129,34 5-386,46-9 31,134-12 1,-93 1 4,-76 4-16,387 5-140,-455-1 44,1 1 1,-1 0 0,19 7-1,-28-6-75,-18 2 40,-52 13 130,-1-3 0,0-2 1,-68 4-1,-11 2 20,61-5-31,-215 33 67,208-37 102,-120-3 1,197-7-147,1 0 0,-1-1 1,1 0-1,-1-1 0,-17-4 1,25 1-8,11 0-10,18-6 4,-23 10-5,62-18-11,2 2 0,81-11 0,144-4-1,-287 32 10,105-8-14,203 13-1,-302-4-5,2-1-36,0 2 0,-1-1 0,16 6-1,-28-7 55,0 0 0,0 0 0,0 0 0,0 0 0,0 0 0,0 0 0,0 0 0,0 0 0,-1 0 0,1 0 0,0 0 0,0 0 0,0 0 0,0 0 0,0 0 0,0 0 0,0 0 0,0 0 0,0 0 0,0 1-1,0-1 1,0 0 0,0 0 0,0 0 0,0 0 0,0 0 0,0 0 0,0 0 0,0 0 0,0 0 0,0 0 0,0 1 0,0-1 0,0 0 0,0 0 0,0 0 0,0 0 0,0 0 0,0 0 0,0 0 0,0 0 0,0 0 0,0 0-1,0 0 1,0 1 0,0-1 0,0 0 0,0 0 0,0 0 0,0 0 0,0 0 0,0 0 0,0 0 0,1 0 0,-1 0 0,0 0 0,0 0 0,0 0 0,0 0 0,0 0 0,0 0 0,0 0 0,0 0 0,0 0 0,-13 5-66,-21 4-7,33-9 74,-232 47 90,-34 6 42,-107 14 281,358-64-403,14-3-9,0 1 0,1 0 0,-1-1 0,0 0 0,0 1 0,0-1-1,0 0 1,0 0 0,0 0 0,1 0 0,-1 0 0,0-1 0,0 1 0,0 0-1,0-1 1,0 0 0,1 1 0,-4-2 0,10-2 47,26-7-46,0 1 0,0 1-1,1 2 1,50-5 0,-37 5 0,102-11-4,0 6 1,0 6 0,195 17-1,-322-9-7,-11-2-17,-1 1 0,1-1 0,0 2 0,-1 0 0,14 4 0,-22-6 23,1 0 1,-1 0 0,0 0-1,0 0 1,0 0 0,1 0-1,-1 0 1,0 0-1,0 0 1,0 0 0,0 0-1,1 0 1,-1 0 0,0 0-1,0 0 1,0 0-1,1 1 1,-1-1 0,0 0-1,0 0 1,0 0 0,0 0-1,0 0 1,0 1 0,1-1-1,-1 0 1,0 0-1,0 0 1,0 0 0,0 1-1,0-1 1,0 0 0,0 0-1,0 0 1,0 1-1,0-1 1,0 0 0,0 0-1,0 0 1,0 0 0,0 1-1,0-1 1,0 0-1,0 0 1,0 0 0,0 1-1,0-1 1,-13 6-28,-62 14 88,-122 14 0,152-27-46,-90 15 61,10-1 68,-173 8 0,273-32-105,24 3-36,1 0 1,0 0-1,0 0 1,0 0-1,-1 0 1,1 0 0,0-1-1,0 1 1,0 0-1,-1 0 1,1 0-1,0 0 1,0 0-1,0-1 1,0 1-1,0 0 1,-1 0-1,1 0 1,0-1-1,0 1 1,0 0-1,0 0 1,0 0-1,0-1 1,0 1-1,0 0 1,0 0-1,0-1 1,0 1-1,0 0 1,0 0-1,0-1 1,0 1-1,0 0 1,0 0 0,0 0-1,0-1 1,0 1-1,0 0 1,0 0-1,1 0 1,-1-1-1,0 1 1,0 0-1,3-3 3,0 0 0,0 1 0,0 0 0,0-1 0,0 1-1,1 0 1,-1 0 0,7-1 0,30-13 11,1 3-1,0 1 1,1 2 0,0 2-1,49-3 1,215 1-72,-301 10 55,26 1-51,-55 3-11,-23 3 32,35-5 33,-319 51-347,219-39-236,-113-2 1</inkml:trace>
</inkml:ink>
</file>

<file path=word/ink/ink3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0:13.909"/>
    </inkml:context>
    <inkml:brush xml:id="br0">
      <inkml:brushProperty name="width" value="0.1" units="cm"/>
      <inkml:brushProperty name="height" value="0.1" units="cm"/>
      <inkml:brushProperty name="color" value="#E71224"/>
    </inkml:brush>
  </inkml:definitions>
  <inkml:trace contextRef="#ctx0" brushRef="#br0">5 59 2769,'-4'-14'480,"6"2"-223,-2 6-33,9-2-208,0-2-32,4 2-64,3 8-641</inkml:trace>
</inkml:ink>
</file>

<file path=word/ink/ink3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05.391"/>
    </inkml:context>
    <inkml:brush xml:id="br0">
      <inkml:brushProperty name="width" value="0.1" units="cm"/>
      <inkml:brushProperty name="height" value="0.1" units="cm"/>
      <inkml:brushProperty name="color" value="#0000FF"/>
    </inkml:brush>
  </inkml:definitions>
  <inkml:trace contextRef="#ctx0" brushRef="#br0">428 115 6659,'0'-2'201,"-1"1"0,0 0 0,0 0 0,0 0 1,-1 0-1,1 0 0,0 0 0,0 0 0,0 0 0,-1 1 0,1-1 0,0 0 0,-1 1 0,1-1 0,-1 1 1,1 0-1,0-1 0,-1 1 0,1 0 0,-1 0 0,1 0 0,-3 0 0,2 0-84,-1 1-1,1 0 0,0 0 1,-1 0-1,1 0 0,0 0 1,-1 0-1,1 1 0,0-1 1,0 1-1,-4 3 0,-4 6-205,0 1-1,1 0 1,-13 22 0,13-20 607,-9 13-364,1 2 0,1 0 1,1 1-1,2 1 1,-19 61-1,29-77-140,0-1-1,0 1 1,1 0 0,1 0-1,1 0 1,0 0-1,1 0 1,0-1 0,1 1-1,1 0 1,1 0 0,0-1-1,0 0 1,2 0-1,9 19 1,-10-24-16,1-1 1,1 1-1,-1-1 0,1 0 0,1 0 1,0-1-1,0 0 0,0-1 1,1 1-1,11 5 0,-15-9-1,1 0 0,-1 0 0,1 0 0,0-1 0,0 0 1,0 0-1,0-1 0,0 0 0,0 0 0,0 0 0,0-1 0,1 0 0,-1 0 0,0 0 0,0-1 0,0 0 0,0 0 0,11-4 0,-12 2 10,0 0 0,0 0-1,0-1 1,-1 1-1,1-1 1,-1 0-1,0 0 1,-1-1-1,1 1 1,-1-1 0,1 0-1,-1 0 1,-1 0-1,1 0 1,-1 0-1,0-1 1,0 1 0,0-1-1,1-10 1,0 1-5,-1-1 1,-1 1-1,0-1 1,-1 1 0,0-1-1,-4-20 1,0 17 2,0 0 1,-1 1-1,-12-27 0,13 35 2,-1 1 0,0 0 0,0 0 0,-1 0-1,0 0 1,0 1 0,-1 0 0,-10-8-1,14 13-8,1 1 0,-2 0 0,1 1 0,0-1 0,0 0-1,-1 1 1,1 0 0,0 0 0,-1 0 0,1 0-1,-1 0 1,0 1 0,1-1 0,-1 1 0,1 0-1,-1 0 1,0 1 0,1-1 0,-1 1 0,1 0 0,-1 0-1,1 0 1,-1 0 0,-5 3 0,3-1-22,0 0 0,1 0-1,-1 1 1,1 0 0,-1 0 0,1 0 0,1 1 0,-1 0 0,0 0 0,1 0 0,0 0-1,-5 10 1,5-8-235,1 0 0,0 0 0,0 0 0,1 1 0,0-1 0,0 1-1,1 0 1,0-1 0,1 1 0,-1 0 0,1 0 0,1 0 0,-1-1-1,1 1 1,1 0 0,-1-1 0,2 1 0,-1-1 0,1 1 0,0-1 0,0 0-1,8 11 1,14 18-3857</inkml:trace>
  <inkml:trace contextRef="#ctx0" brushRef="#br0" timeOffset="551.76">726 259 3778,'-12'-1'2170,"1"3"1179,2 16-2324,3 0-819,1 0 0,0 0 0,1 1 0,1 0 1,1 0-1,0 0 0,2 0 0,0 0 0,5 29 0,-3-32-142,1 1 0,1 0 0,1-1 1,0 0-1,1 0 0,1 0 0,0-1 0,2 0 0,-1-1 1,20 25-1,-24-34-61,0-1 1,1 1 0,-1-1 0,1 0 0,0-1-1,0 1 1,0-1 0,1 0 0,-1 0 0,11 3 0,-14-5-3,1 0 1,0-1 0,0 1-1,-1-1 1,1 1 0,0-1 0,0 0-1,0 0 1,0-1 0,-1 1 0,1 0-1,0-1 1,0 0 0,-1 0 0,1 0-1,0 0 1,-1 0 0,1 0 0,-1 0-1,0-1 1,1 0 0,-1 1 0,0-1-1,4-4 1,3-4 9,-1-1-1,0 0 1,0-1-1,-1 0 1,-1 0-1,0-1 1,-1 0-1,0 0 1,-1 0-1,0 0 1,-1-1-1,0 0 1,-2 1-1,2-26 1,-4 14-3,0 1 0,-1 0 0,-1-1 0,-2 2 0,0-1 0,-2 0 0,-13-33-1,17 51-12,1 1 0,-1 0 0,0 0 0,0 0 0,0 0 0,-1 0 0,0 1 0,0-1 0,0 1 0,-1 0 0,1 0 0,-1 1 0,0-1-1,0 1 1,0 0 0,0 1 0,-1-1 0,1 1 0,-1 0 0,1 0 0,-1 1 0,0-1 0,0 1 0,0 1 0,0-1 0,1 1-1,-1 0 1,0 0 0,0 1 0,0 0 0,0 0 0,0 0 0,1 1 0,-1-1 0,0 1 0,1 1 0,-1-1 0,1 1 0,0 0 0,0 0-1,0 1 1,1-1 0,-1 1 0,1 0 0,0 0 0,0 1 0,0-1 0,0 1 0,1 0 0,-6 10 0,4-6-172,0 1 0,1-1 0,0 1 0,0 1 1,1-1-1,0 0 0,1 1 0,-1 13 0,3-11-520,0 0 0,1-1-1,0 1 1,1-1 0,0 1 0,8 21-1,8 20-4221</inkml:trace>
  <inkml:trace contextRef="#ctx0" brushRef="#br0" timeOffset="963.79">1206 238 6467,'3'80'6210,"0"-36"-5802,-4 73 1,-5-64-264,-9 135 62,21-161-282,-15-40-1677,-10-28-1850,10 15 515</inkml:trace>
  <inkml:trace contextRef="#ctx0" brushRef="#br0" timeOffset="1380.73">1040 438 6851,'-2'0'1345,"4"4"-401,7 2 97,6 4-449,8 0-128,15-4-128,-3-6-48,8-6-63,-6-4-145,-1-2-80,-9 8 112,-9 0-208,-5-8 96,-2 12-144,2-8-833,-4 2-752,9-4-1392</inkml:trace>
  <inkml:trace contextRef="#ctx0" brushRef="#br0" timeOffset="1790.63">1527 148 7251,'0'142'4601,"-2"220"-3250,2-275-1297,13-137-5198,-9 22 2121</inkml:trace>
  <inkml:trace contextRef="#ctx0" brushRef="#br0" timeOffset="2189.74">1608 313 4610,'0'-6'578,"0"1"0,1-1 0,-1 1 0,1-1 0,1 1 0,-1-1 0,3-5 0,-2 5-436,1 1 0,1 0-1,-1 0 1,1 0 0,0 0 0,0 0 0,0 1 0,0-1 0,1 1-1,7-5 1,-9 7-121,1-1 1,-1 1-1,1 0 0,0 0 0,0 1 0,-1-1 1,1 1-1,0 0 0,0 0 0,1 0 1,-1 0-1,0 1 0,0-1 0,0 1 0,0 0 1,1 1-1,-1-1 0,0 1 0,0 0 0,0 0 1,6 2-1,-7-2-15,0 1 0,0-1 0,0 1-1,0 0 1,0-1 0,-1 1 0,1 1 0,-1-1 0,1 0 0,-1 1 0,0-1 0,0 1 0,0-1 0,0 1 0,0 0-1,-1 0 1,1 0 0,-1 0 0,0 0 0,0 0 0,0 0 0,0 1 0,-1-1 0,1 0 0,-1 1 0,0-1 0,0 4 0,0 2 1,0-1 1,-1 1-1,0-1 0,-1 1 1,0-1-1,0 0 1,-1 0-1,0 0 1,0 0-1,-1 0 1,0 0-1,0-1 1,-1 0-1,-6 8 1,0-3-12,8-9 35,4-11 225,0 0-3,-1 5-241,1 1-1,-1-1 1,1 1 0,-1 0 0,1 0 0,0-1-1,0 1 1,0 0 0,0 0 0,0 0-1,1 0 1,-1 0 0,0 0 0,1 0 0,0 0-1,-1 1 1,1-1 0,0 1 0,4-3-1,-3 2-8,1 0-1,0 1 0,-1 0 0,1 0 1,0 0-1,0 0 0,-1 1 0,1-1 0,0 1 1,0 0-1,6 1 0,-1 0-7,-1 0 0,1 1 0,-1 0-1,1 1 1,-1 0 0,0 0 0,0 0 0,0 1 0,-1 1-1,14 9 1,-16-10 5,-1 1 1,1 0-1,-1 0 0,0 1 0,-1-1 0,0 1 0,1-1 0,-2 1 0,1 0 1,-1 0-1,0 1 0,0-1 0,0 0 0,-1 1 0,1 8 0,-2-6 1,1 0-1,-1 0 1,-1 1-1,0-1 1,0 0 0,0 0-1,-1-1 1,-1 1-1,0 0 1,-6 13-1,7-17 1,-33 56 92,33-57-77,-1 0 1,0-1 0,-1 1-1,1 0 1,-1-1 0,1 0-1,-1 0 1,0 0 0,0 0-1,0 0 1,-8 2 0,-1 0 100,11-3-76,0-1 0,0 0 0,0 0 0,-1 0 0,1-1 0,0 1 0,-1 0 0,1-1-1,0 0 1,-1 1 0,1-1 0,-1 0 0,1 0 0,-1 0 0,1-1 0,0 1 0,-1-1 0,1 1 0,0-1 0,-1 0 0,1 0 0,0 0 0,0 0 0,0 0 0,-4-3 0,2 2-58,0-1 0,1 0-1,-1 0 1,1 0 0,0 0 0,0-1 0,0 1 0,0-1 0,0 0 0,1 0 0,0 0 0,0 0 0,0 0 0,0 0 0,1 0 0,-1-1 0,1 1 0,0-1 0,1 1 0,-1-1 0,1 1 0,0-6-1,29 2-4173,-18 11 1558</inkml:trace>
  <inkml:trace contextRef="#ctx0" brushRef="#br0" timeOffset="2706.03">2155 149 6803,'0'0'61,"0"0"0,0 1 0,0-1 0,-1 0 0,1 1 0,0-1 0,0 0-1,0 1 1,0-1 0,-1 0 0,1 0 0,0 1 0,0-1 0,-1 0 0,1 0 0,0 1 0,-1-1 0,1 0 0,0 0-1,-1 0 1,1 0 0,0 0 0,-1 1 0,1-1 0,0 0 0,-1 0 0,1 0 0,0 0 0,-1 0 0,1 0-1,0 0 1,-1 0 0,1 0 0,0 0 0,-1 0 0,1 0 0,-1-1 0,1 1 0,0 0 0,-1 0 0,1 0 0,0 0-1,0 0 1,-1-1 0,1 1 0,0 0 0,-1 0 0,1-1 0,0 1 0,0 0 0,0 0 0,-1-1 0,1 1 0,0 0-1,0-1 1,0 1 0,-1 0 0,1-1 0,0 1 0,0 0 0,0-1 0,0 1 0,0 0 0,0-1 0,0 1 0,0-1-1,-11 31 980,11-28-1215,-6 20 261,1 0-1,2 0 0,0 0 0,1 1 0,1-1 1,1 0-1,1 1 0,1-1 0,2 0 0,0 0 1,1 0-1,1 0 0,0-1 0,2 0 0,15 28 1,-21-45-89,0 0 0,0 0 1,1-1-1,-1 1 0,1-1 0,0 0 1,0 0-1,0 0 0,0 0 1,0 0-1,1-1 0,-1 0 0,1 1 1,4 1-1,-4-3 0,1 0 1,-1 0-1,0-1 1,1 0-1,-1 1 0,1-1 1,-1-1-1,0 1 0,1-1 1,-1 0-1,0 0 1,1 0-1,6-3 0,-3 0 6,0 0 0,0 0 0,0-1 0,-1 0 0,0 0 0,0-1-1,0 0 1,0 0 0,-1-1 0,0 1 0,-1-1 0,8-12 0,-2 1 4,0-1 1,-1 0-1,-1-1 1,8-26-1,-13 33 4,0 0-1,-1 0 1,-1 0-1,0 0 1,-1-1 0,-1 1-1,0-1 1,-1 1 0,0-1-1,-6-25 1,-1 14 16,0 0 0,-2 1 1,-1 0-1,-21-36 0,29 55-23,-1 0-1,1 0 1,-1 1-1,0-1 1,-1 1-1,1 0 1,-1 0-1,1 1 1,-1-1-1,0 1 1,-10-5-1,11 6-6,0 1 0,1-1 0,-1 1 0,0 0 0,0 0 0,0 1 0,0-1 0,0 1 0,0-1 0,0 1 0,0 1 0,0-1 0,0 0 0,0 1 0,0 0 0,0 0 0,0 0 0,0 0 0,-4 3 0,-6 4-118,1 1 0,0 1 0,0 0 0,1 0 0,0 2 0,1-1 0,0 1 0,-12 19 0,9-10-1057,0 0 0,-14 33-1,7-12-2500</inkml:trace>
  <inkml:trace contextRef="#ctx0" brushRef="#br0" timeOffset="3944.76">37 1149 4530,'-4'-1'1245,"-1"1"0,1-1 0,0-1 1,-1 1-1,1-1 0,-6-3 0,10 5-1204,0 0 1,0-1-1,0 1 0,0 0 1,0-1-1,0 1 0,0 0 1,0 0-1,0-1 0,0 1 0,0 0 1,0 0-1,1-1 0,-1 1 1,0 0-1,0 0 0,0-1 1,1 1-1,-1 0 0,0 0 1,0 0-1,0 0 0,1-1 1,-1 1-1,0 0 0,0 0 0,1 0 1,-1 0-1,0 0 0,1 0 1,-1 0-1,0-1 0,0 1 1,1 0-1,-1 0 0,1 0 1,23-7 413,39-7-571,-51 12 300,177-27 129,230-6 1,-343 31-274,195-10 46,378-33 108,-98-21-168,-507 61-49,-14 2 23,50-2-1,-103 4-3165,-3 11-852,7 1 574</inkml:trace>
</inkml:ink>
</file>

<file path=word/ink/ink3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0:02.142"/>
    </inkml:context>
    <inkml:brush xml:id="br0">
      <inkml:brushProperty name="width" value="0.1" units="cm"/>
      <inkml:brushProperty name="height" value="0.1" units="cm"/>
      <inkml:brushProperty name="color" value="#0000FF"/>
    </inkml:brush>
  </inkml:definitions>
  <inkml:trace contextRef="#ctx0" brushRef="#br0">140 34 3426,'-9'1'422,"0"0"1,0-1-1,0 0 1,0-1 0,0 1-1,1-1 1,-10-3-1,-36-2 2440,49 6-2042,8 0-316,21 2-147,40-1-186,108-13 8,28-1-22,-124 11-168,-141 6 144,-90 16-1,13-1-138,118-16 53,-1 0 0,1 2-1,-26 8 1,163-15 294,59-27-318,2-1-24,-150 31 13,-25 1-1,-12 0 62,0 0-55,0 0 0,-24 8 1,-8 2-5,-39 2-25,40-4 26,0-3 1,-1-1 0,0-3-1,-69-3 1,93-7-899,34 26-3247,1-8 1715</inkml:trace>
</inkml:ink>
</file>

<file path=word/ink/ink3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9:26.352"/>
    </inkml:context>
    <inkml:brush xml:id="br0">
      <inkml:brushProperty name="width" value="0.1" units="cm"/>
      <inkml:brushProperty name="height" value="0.1" units="cm"/>
      <inkml:brushProperty name="color" value="#0000FF"/>
    </inkml:brush>
  </inkml:definitions>
  <inkml:trace contextRef="#ctx0" brushRef="#br0">359 152 1857,'-4'-40'1531,"5"35"-1324,-1 0-1,-1-1 1,1 1 0,-1 0-1,1 0 1,-2-1 0,1 1-1,-2-5 1,0 6-67,0-1 0,0 1-1,-1 0 1,1 0 0,-1 0 0,0 1 0,0-1 0,0 1 0,0 0 0,-1 0 0,1 0-1,-1 1 1,0 0 0,1-1 0,-1 2 0,0-1 0,-1 1 0,1-1 0,0 1 0,0 1-1,0-1 1,-9 1 0,2-1-77,0 1 1,0 1-1,0 0 0,1 1 0,-1 0 1,0 0-1,1 2 0,-1-1 0,-11 6 1,17-5-10,0 0 1,1 0-1,-1 0 1,1 1 0,0 0-1,0 0 1,-8 11 0,-25 43 391,35-52-422,-1 0 1,2 0-1,-1 0 1,1 0 0,0 0-1,0 1 1,1-1-1,0 1 1,0-1 0,1 1-1,0-1 1,1 1-1,-1-1 1,1 1 0,1-1-1,-1 0 1,4 9 0,-2-7-25,1 0 1,0 0-1,1 0 1,-1-1-1,2 0 1,-1 0-1,1-1 1,0 1 0,1-1-1,0 0 1,0-1-1,0 0 1,11 8-1,-15-12-1,0 0 0,0 0 0,0-1 0,1 1 0,-1-1 0,0 1 0,1-1 0,-1 0 0,1-1 0,-1 1-1,1 0 1,-1-1 0,1 0 0,0 0 0,-1 0 0,1 0 0,-1-1 0,1 1 0,-1-1 0,1 0-1,-1 0 1,1 0 0,-1 0 0,0-1 0,0 1 0,1-1 0,-1 0 0,0 0 0,-1 0 0,1 0 0,5-6-1,0-1 11,0-1 1,0 0-1,-1 0 0,0-1 0,-1 0 0,0 0 0,7-23 0,6-5-8,-15 32 5,0 0-1,0-1 1,-1 1-1,0-1 1,0 0-1,-1 0 1,0 0-1,2-13 0,-4 9 113,-2 24 130,2-11-208,-3 20 147,-22 94 371,-11 70-329,31-124-190,2 0 0,5 65 0,-4-109-45,4-17 39,1-20 130,-2-3-140,1 0 0,1 0 0,1 0 0,1 1 0,14-41 0,-9 31-21,-2 1 0,5-42 0,-8 41-1,19-64 0,-16 66-9,-15 53 6,-4 48 26,-38 120 1,33-135-24,11-15 16,3-68 62,2 11-74,0 1 0,1-1-1,5-30 1,2-18-10,-1-30 11,1-59 9,-12 222 16,-23 116-1,19-151-13,2 0 0,1 1-1,-1 44 1,6-83-14,0-9-61,0 0-1,1 0 1,1 0 0,5-23 0,0 22-1639,-7 14 1560,0 0 0,1 0 1,-1 0-1,0 0 1,1 0-1,-1 0 1,1 0-1,-1 1 1,0-1-1,1 0 0,-1 0 1,1 0-1,-1 0 1,0 0-1,1 1 1,-1-1-1,0 0 1,1 0-1,1 4-1365,-1-3 1365,6 5-2933</inkml:trace>
</inkml:ink>
</file>

<file path=word/ink/ink3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28:18.272"/>
    </inkml:context>
    <inkml:brush xml:id="br0">
      <inkml:brushProperty name="width" value="0.1" units="cm"/>
      <inkml:brushProperty name="height" value="0.1" units="cm"/>
      <inkml:brushProperty name="color" value="#0000FF"/>
    </inkml:brush>
  </inkml:definitions>
  <inkml:trace contextRef="#ctx0" brushRef="#br0">169 1277 4642,'8'-48'6857,"-7"79"-6164,0-19-634,0-1-1,-1 0 0,-1 1 1,0-1-1,0 0 0,-4 12 0,-6 18-20,-2 1-1,-2-2 0,-2 0 1,-24 41-1,24-50-12,15-25-22,-1 0 0,0-1 0,0 1 0,-1-1-1,0 1 1,0-1 0,0 0 0,0-1 0,-9 8 0,12-12 1,1 1 1,0-1-1,0 0 1,-1 0 0,1 0-1,0 0 1,0 0 0,-1 0-1,1 0 1,0 0 0,-1 0-1,1 0 1,0 0-1,0 0 1,-1 0 0,1 0-1,0 0 1,-1 0 0,1 0-1,0 0 1,0 0 0,-1 0-1,1-1 1,0 1-1,0 0 1,-1 0 0,1 0-1,0 0 1,0-1 0,0 1-1,-1 0 1,1 0 0,0 0-1,0-1 1,0 1-1,0 0 1,-1 0 0,1-1-1,0 1 1,0 0 0,0-1-1,0 1 1,0 0 0,0-1-1,-4-18 361,5 18-354,1 0 1,-1 0-1,0 1 0,0-1 1,0 0-1,1 0 0,-1 1 1,1-1-1,-1 1 0,0-1 1,1 1-1,-1-1 0,1 1 1,-1 0-1,1 0 0,-1 0 1,1 0-1,1 0 0,36 1 6,104 25 7,-139-25-23,1 0 0,0 0 0,0 0 0,0-1 0,-1 0 0,1 0 0,0 0 0,0 0-1,0-1 1,0 0 0,-1 0 0,1 0 0,0 0 0,-1-1 0,1 0 0,-1 0 0,0 0 0,1 0 0,-1-1 0,0 1-1,0-1 1,-1 0 0,1-1 0,-1 1 0,1-1 0,-1 1 0,0-1 0,0 0 0,-1 0 0,1 0 0,-1-1 0,0 1-1,0 0 1,2-8 0,3-5 8,-2 1-1,0-2 0,0 1 1,-2 0-1,0-1 1,1-29-1,-5 29 117,0 37 18,-1 17-110,-33 274 178,31-267-162,3 1 0,6 70 0,-3-118-201,-1 0 0,1 0 0,-1 1 0,1-1 0,0 1 0,0-1 0,1 1 0,-1 0 0,6-5 0,36-37-2285,-16 22 322,5-1-710</inkml:trace>
  <inkml:trace contextRef="#ctx0" brushRef="#br0" timeOffset="675.52">901 1430 4866,'1'-4'206,"-1"0"-1,1 0 0,-1 0 1,0 0-1,0 0 0,0 0 1,0 0-1,-1 0 0,1 0 1,-1 1-1,0-1 0,-1 0 1,1 0-1,-1 1 0,1-1 1,-1 0-1,0 1 1,0 0-1,-1 0 0,1-1 1,-1 1-1,1 0 0,-1 1 1,0-1-1,0 0 0,0 1 1,-1 0-1,1 0 0,0 0 1,-1 0-1,1 0 0,-1 1 1,-5-2-1,5 1-119,-1 1 1,0 0-1,0 0 0,0 0 1,0 1-1,0-1 0,0 1 0,0 0 1,0 1-1,0-1 0,0 1 1,0 0-1,0 0 0,-9 4 1,7-2-17,0 1 0,-1 0 0,1 0 0,1 1 0,-1 0 0,1 0 0,0 1 0,-9 9 0,5-3-27,1 0 0,0 1 0,1 0-1,0 1 1,1 0 0,0 0 0,1 0 0,1 1-1,-4 18 1,7-27-43,1 0 0,0 1 0,0-1 0,1 1 1,0-1-1,0 1 0,1-1 0,-1 1 0,2-1 0,-1 1 0,0-1 0,1 0 0,1 1 0,-1-1 0,1 0 0,0-1 0,0 1 1,0 0-1,1-1 0,0 0 0,0 0 0,0 0 0,1 0 0,0-1 0,0 1 0,0-1 0,0 0 0,1-1 0,-1 0 0,1 1 1,0-2-1,0 1 0,0-1 0,10 3 0,-8-4 1,-1 0 1,0 0-1,0 0 1,0-1-1,0-1 1,1 1-1,-1-1 1,0 0-1,0-1 1,0 1-1,0-1 1,0-1-1,-1 1 1,1-1-1,-1-1 1,1 1-1,-1-1 1,0 0-1,0 0 1,-1-1-1,0 0 1,1 0-1,-1 0 1,-1 0-1,1-1 1,-1 0-1,0 0 1,0 0-1,-1 0 1,0-1-1,0 0 1,0 1-1,2-14 1,-1 6 2,-1 0 0,-1-1 0,0 1 1,0 0-1,-2-1 0,0 1 0,-1-1 1,0 0-1,-5-19 0,6 106-68,0-31 84,-3 1 0,-7 42 0,7-56-5,-18 90 46,-2 18 49,25-111-97,-1-31-456,0 0 1,1 0 0,0-1-1,0 1 1,0 0-1,1 1 1,0-1-1,0 0 1,0 1-1,1 0 1,0-1-1,0 1 1,6-6-1,14-7-2940</inkml:trace>
  <inkml:trace contextRef="#ctx0" brushRef="#br0" timeOffset="1150.34">1143 1480 4626,'-1'-1'191,"0"1"-1,0 0 1,0-1-1,1 1 0,-1 0 1,0-1-1,0 1 1,0 0-1,0 0 1,0 0-1,0 0 1,1 0-1,-1 0 1,0 0-1,0 0 1,0 0-1,0 0 1,0 0-1,0 1 1,1-1-1,-1 0 1,0 1-1,0-1 1,0 0-1,1 1 0,-2 0 1,1 1-67,1-1 0,-1 1 0,1 0 0,-1 0 0,1 0 0,0-1-1,0 1 1,0 0 0,0 0 0,1 3 0,-1 18 75,-3 14 246,3-1 1,7 73 0,-5-97-414,0 1 0,1 0-1,0-1 1,1 0 0,1 1 0,0-2-1,0 1 1,1-1 0,0 1-1,1-2 1,16 20 0,-20-26-32,0-2 1,0 1 0,0 0-1,0-1 1,0 1 0,1-1-1,-1 0 1,1 0 0,0 0-1,-1 0 1,1-1 0,0 0-1,0 0 1,0 0 0,0 0 0,0 0-1,0-1 1,0 1 0,8-2-1,-6 0 6,0 0 0,0-1 0,0 0-1,0 0 1,-1-1 0,1 1 0,-1-1 0,0 0-1,0-1 1,0 1 0,0-1 0,5-5 0,0-1 5,-1 0 1,0-1-1,0 0 1,-1 0-1,-1-1 1,0 0-1,0 0 0,-1 0 1,-1-1-1,0 0 1,4-18-1,-6 12 0,-1-1-1,-1 1 0,-1 0 0,-1-1 1,0 1-1,-1 0 0,-6-22 0,4 26-6,0 0 0,-1 1 0,0 0 0,-1 0-1,-1 0 1,0 1 0,-1 0 0,0 0 0,-17-18-1,22 28 0,0-1-1,-1 1 1,0 1-1,1-1 1,-1 0-1,0 1 1,0 0-1,0 0 0,-1 0 1,1 0-1,0 1 1,-1 0-1,1 0 1,-1 0-1,0 0 1,1 1-1,-1 0 0,1 0 1,-1 0-1,0 0 1,1 1-1,-1-1 1,1 1-1,-1 1 1,1-1-1,-1 0 0,-4 4 1,0-1-4,-1 0 0,2 1 0,-1 1 0,1-1 0,-1 1 0,1 1 0,1 0 0,0 0 0,0 0 0,0 1 0,-9 14-1,11-15-150,1 0-1,0 0 0,0 0 1,1 1-1,0 0 0,1-1 1,-1 1-1,1 0 0,1 0 0,0 1 1,0-1-1,0 0 0,1 0 1,0 0-1,1 1 0,0-1 1,0 0-1,1 0 0,0 0 0,4 11 1,10 15-2441</inkml:trace>
  <inkml:trace contextRef="#ctx0" brushRef="#br0" timeOffset="1947.51">2496 59 5042,'1'-40'3659,"-2"22"1390,-2 31-4765,0 0 1,1 0-1,-2 26 0,1-2-108,0 16-46,2 0 0,2 0 1,10 64-1,-4-67-19,-3 1 0,-2-1 0,-8 88 1,3-104-74,3-26-21,0 0-1,-1 0 0,0 0 0,-4 14 1,4-19 12,2-5-25,0 1-20,-1 0 0,0 0-1,0 1 1,0-1 0,0 0 0,0 1 0,0-1-1,0 0 1,0 0 0,0 1 0,-1-1-1,1 0 1,0 1 0,0-1 0,-1 0 0,1 1-1,0-1 1,-2-1 0,-1-2-232,0 0 1,1 0-1,-1-1 0,1 1 1,0-1-1,0 0 0,0 1 1,0-1-1,1 0 0,0 0 1,0 0-1,1 0 0,-1 0 1,1 0-1,0-1 1,0 1-1,1 0 0,-1 0 1,1 0-1,0 0 0,1 0 1,2-7-1,5-16-2295</inkml:trace>
  <inkml:trace contextRef="#ctx0" brushRef="#br0" timeOffset="2419.77">2353 343 5987,'-24'-2'3601,"16"1"-1488,14 1-360,12-2-1436,0-1 0,1 0-1,33-12 1,-22 7-194,10-4-63,92-20 80,-112 28-132,-8 2 9,-14 3 12,-23 2-351,23-3 132,-1 0 1,1 0 0,0 0 0,-1 0-1,1 1 1,0-1 0,-1 1-1,1-1 1,0 1 0,0 0-1,0 0 1,-1 0 0,1 0-1,-2 2 1,-1 4-1967,8 8-821</inkml:trace>
</inkml:ink>
</file>

<file path=word/ink/ink3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30.048"/>
    </inkml:context>
    <inkml:brush xml:id="br0">
      <inkml:brushProperty name="width" value="0.1" units="cm"/>
      <inkml:brushProperty name="height" value="0.1" units="cm"/>
      <inkml:brushProperty name="color" value="#0000FF"/>
    </inkml:brush>
  </inkml:definitions>
  <inkml:trace contextRef="#ctx0" brushRef="#br0">36 253 7635,'-3'-3'176,"0"0"-1,0 1 0,0-1 1,0 0-1,1-1 0,-1 1 1,1 0-1,0-1 0,0 1 1,0-1-1,1 0 0,-1 0 1,1 0-1,0 1 0,0-1 1,0 0-1,1 0 0,-1 0 0,1-6 1,1 5-115,0 0 0,0-1 1,1 1-1,-1 0 0,1 0 1,0 0-1,1 0 0,-1 0 1,1 1-1,0-1 0,0 1 1,0 0-1,1-1 0,5-4 1,3-2 2,0 0 1,2 1-1,-1 0 1,1 1-1,0 1 1,27-12-1,-33 16-50,0 1-1,0 0 1,1 0-1,-1 1 0,1 0 1,-1 1-1,1 0 1,0 0-1,0 1 1,0 0-1,-1 0 1,1 1-1,0 0 1,10 3-1,-14-2-6,0 1 0,0-1 0,0 1 0,0 0 0,0 0 0,-1 1 0,0 0 0,0-1 0,0 1 0,0 1 0,0-1 0,-1 0 0,0 1 0,1 0 0,-2 0 0,1 0-1,-1 0 1,0 0 0,0 1 0,0-1 0,-1 0 0,2 9 0,0 7 1,-1-1-1,0 1 1,-2 0-1,-3 38 1,-1-31-4,0-1 1,-2 1 0,-1-1-1,-1 0 1,-22 46 0,11-35 0,-2 0 0,-2-1 0,-28 36 0,18-36-1,31-35-3,0 1 0,-1-1-1,1 0 1,-1 0 0,0-1 0,0 1-1,0 0 1,0-1 0,0 0-1,0 0 1,-6 2 0,8-3-2,0 0 1,0 0 0,0 0-1,0-1 1,0 1-1,0 0 1,0 0-1,0-1 1,0 1 0,0-1-1,0 1 1,0-1-1,0 1 1,0-1-1,0 1 1,0-1 0,1 0-1,-1 0 1,0 1-1,0-1 1,1 0-1,-1 0 1,0 0-1,1 0 1,-1 0 0,1 0-1,-1 0 1,1 0-1,0 0 1,-1 0-1,1 0 1,0 0 0,0 0-1,0 0 1,0 0-1,0 0 1,0-2-1,0 1-1,-1 1 0,1-1 0,0 0 0,0 1 0,0-1 0,1 1 0,-1-1 0,0 0 0,0 1 0,1-1 0,-1 1 0,1-1 0,0 1 0,-1-1 0,1 1 0,0-1 0,0 1 0,0 0 0,0-1 0,0 1 0,0 0 0,0 0 0,0 0 0,3-2 0,-2 2 0,1 1 0,-1-1-1,1 1 1,-1 0 0,1-1-1,-1 1 1,1 0 0,-1 1 0,0-1-1,1 0 1,-1 1 0,1-1-1,-1 1 1,0 0 0,1 0 0,-1 0-1,0 0 1,0 0 0,1 0-1,2 3 1,4 4-4,0-1 1,0 1-1,8 11 0,-5-6-3,-2-3 9,0-1-1,1 0 1,0-1 0,0 0-1,1 0 1,0-1 0,0-1-1,1 0 1,18 6-1,-26-11-4,0 1 0,-1-1 0,1 0 0,0 0 0,0-1 0,0 1 0,0-1 0,0 0 0,0 0 0,0-1 0,0 0 0,0 1 0,0-2 0,-1 1 0,1 0 0,0-1 0,-1 0 0,1 0 0,-1-1 0,1 1 0,-1-1 0,0 0 0,0 0 0,0 0 0,-1 0 0,1-1 0,-1 0 0,0 1-1,3-6 1,-3 6-2,18-36-31,-20 38 32,0 0 1,-1-1 0,1 1 0,-1 0 0,1 0-1,-1-1 1,0 1 0,1 0 0,-1-1-1,0 1 1,0 0 0,0-1 0,0 1 0,0-1-1,0 1 1,-1 0 0,1-1 0,0 1-1,-1 0 1,1-1 0,-1 1 0,1 0 0,-1 0-1,1-1 1,-1 1 0,0 0 0,-2-2-1,2 2-46,-1 1 0,1-1 0,-1 1-1,0-1 1,1 1 0,-1 0 0,0 0-1,1-1 1,-1 1 0,0 0 0,0 1-1,1-1 1,-1 0 0,0 0 0,1 1-1,-1-1 1,0 1 0,1-1 0,-1 1-1,1 0 1,-3 1 0,-34 21-1835,10-2-279,-4 1-1622</inkml:trace>
</inkml:ink>
</file>

<file path=word/ink/ink3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29.544"/>
    </inkml:context>
    <inkml:brush xml:id="br0">
      <inkml:brushProperty name="width" value="0.1" units="cm"/>
      <inkml:brushProperty name="height" value="0.1" units="cm"/>
      <inkml:brushProperty name="color" value="#0000FF"/>
    </inkml:brush>
  </inkml:definitions>
  <inkml:trace contextRef="#ctx0" brushRef="#br0">138 36 6211,'0'-1'19,"-26"-25"1818,10 18-456,15 8-1321,1 0 0,-1 0-1,1 0 1,-1 0 0,1 0-1,0 0 1,-1 0 0,1 0 0,-1 0-1,1 0 1,0 0 0,-1 1 0,1-1-1,-1 0 1,1 0 0,0 0 0,-1 1-1,1-1 1,0 0 0,0 1-1,-1-1 1,1 0 0,0 0 0,-1 1-1,1-1 1,0 1 0,0-1 0,0 0-1,0 1 1,-1-1 0,1 0-1,0 1 1,0-1 0,0 1 0,-25 76 405,10-34-321,2 1-1,-12 77 1,22-94-102,1 1 0,1-1-1,1 0 1,2 1 0,0-1-1,13 51 1,-13-69-42,1 1-1,0-1 1,1 0-1,0-1 1,0 1-1,1-1 1,0 0-1,1 0 0,-1 0 1,1-1-1,1 1 1,0-1-1,0-1 1,0 0-1,1 0 1,-1 0-1,2-1 1,-1 0-1,0 0 1,1-1-1,0-1 1,18 6-1,-18-7 3,-1-1-1,1 0 1,0-1-1,0 0 1,-1 0-1,1-1 1,0 0-1,0 0 1,-1-1-1,1 0 1,-1-1-1,0 0 1,1 0-1,-1-1 1,-1 0-1,1 0 1,-1-1-1,1 0 1,-1 0-1,0-1 1,-1 0-1,0 0 1,6-7-1,-5 5 3,0 0-1,-1 0 0,0 0 0,-1-1 1,0 0-1,0 0 0,0 0 0,-2 0 1,1-1-1,-1 0 0,0 0 0,-1 0 1,0 0-1,-1 0 0,0 0 0,0 0 1,-1 0-1,-1-1 0,-2-15 1,-1 9 1,-1 1 1,-1 0 0,0 0 0,-1 0 0,0 1 0,-2 0-1,-12-18 1,18 29-4,-1-1 0,1 0-1,-1 1 1,0 0 0,0 0-1,-1 0 1,1 0-1,-1 1 1,0-1 0,0 1-1,0 1 1,0-1 0,-1 1-1,1-1 1,-1 2 0,1-1-1,-1 1 1,0-1 0,0 2-1,0-1 1,1 1 0,-1-1-1,0 2 1,-11 0 0,5 3 0,1-1 1,0 1 0,0 1-1,0 0 1,0 1 0,1 0-1,0 1 1,0 0 0,1 0-1,-1 1 1,-12 14 0,15-14-27,-1 0 1,1 1-1,1 0 1,0 0 0,0 1-1,0 0 1,2 0-1,-1 0 1,1 0 0,0 1-1,1 0 1,-3 20-1,6-26-135,0 0-1,1 1 1,0-1-1,0 0 0,0 0 1,0 0-1,1 0 1,0 0-1,0 0 0,0 0 1,1-1-1,-1 1 1,1-1-1,0 0 0,1 0 1,-1 0-1,1 0 0,0 0 1,-1-1-1,2 1 1,-1-1-1,5 3 0,32 19-2718</inkml:trace>
</inkml:ink>
</file>

<file path=word/ink/ink3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28.996"/>
    </inkml:context>
    <inkml:brush xml:id="br0">
      <inkml:brushProperty name="width" value="0.1" units="cm"/>
      <inkml:brushProperty name="height" value="0.1" units="cm"/>
      <inkml:brushProperty name="color" value="#0000FF"/>
    </inkml:brush>
  </inkml:definitions>
  <inkml:trace contextRef="#ctx0" brushRef="#br0">88 477 3554,'-4'-2'278,"-1"-1"1,1 0 0,0-1 0,0 1 0,0-1 0,0 0-1,1 0 1,0 0 0,-1 0 0,1-1 0,1 1-1,-1-1 1,1 0 0,-1 0 0,2 0 0,-1 0 0,0 0-1,1 0 1,0 0 0,-1-7 0,1-4-18,0 0-1,0 0 1,1 0 0,1 0-1,5-21 1,-3 20-168,0 0-1,2 0 1,0 1 0,1 0-1,1 0 1,0 0 0,1 1-1,15-21 1,-18 28-82,2 0 0,-1 1 1,1 0-1,0 0 0,1 1 0,-1-1 0,1 2 1,1-1-1,-1 1 0,1 0 0,-1 1 0,2 0 1,-1 0-1,0 1 0,1 0 0,10-1 0,-10 2-11,0 1-1,0 0 0,0 0 0,0 1 0,0 0 0,0 1 0,16 3 0,-22-2 2,1-1-1,-1 1 1,1 0 0,-1 0 0,1 0 0,-1 1 0,0 0 0,0 0 0,0 0-1,-1 0 1,1 0 0,-1 1 0,0-1 0,0 1 0,0 0 0,0 0 0,4 8-1,-2 2 5,0-1 0,0 1 0,-1-1 0,-1 1-1,0 0 1,-1 1 0,0-1 0,-2 0 0,1 1-1,-2-1 1,0 0 0,0 0 0,-6 20-1,-1-1 2,-1 0 0,-1-1 0,-2 0 0,-25 47 0,-7-3 3,-2-3 1,-80 96 0,113-153-2,-2-1 1,0 0 0,0-1-1,-23 16 1,38-30-7,-1 0 0,1 0 0,-1 1 1,1-1-1,0 0 0,-1 1 1,1-1-1,-1 0 0,1 0 0,-1 0 1,1 0-1,-1 0 0,1 1 1,-1-1-1,1 0 0,-1 0 1,1 0-1,-1 0 0,1 0 0,-1 0 1,1-1-1,-1 1 0,1 0 1,-1 0-1,1 0 0,-1 0 0,1-1 1,-1 1-1,1 0 0,0 0 1,-1-1-1,1 1 0,-1 0 0,1-1 1,0 1-1,-1 0 0,1-1 1,-1 0-1,-9-18 19,9 14-9,-2-1-10,0 0 0,1 0-1,0-1 1,1 1 0,-1-1-1,1 1 1,0-1 0,1 1-1,0-1 1,0 1 0,0-1 0,1 0-1,0 1 1,0-1 0,0 1-1,1-1 1,0 1 0,4-8-1,-5 13-1,1 0-1,-1-1 0,0 1 0,1 0 0,0 0 1,-1 0-1,1 0 0,-1 0 0,1 1 0,0-1 1,0 1-1,-1-1 0,1 1 0,0-1 0,0 1 1,0 0-1,0 0 0,0 0 0,-1 0 0,3 0 1,40 7-13,-28-1 17,-1 1 0,-1 1 0,17 10 0,24 12 7,-36-21-101,-6-3-267,0 0 0,0-1 0,26 6 0,-36-10 272,0-1 0,0 1 0,0-1 0,0 0-1,0 0 1,0 0 0,0 0 0,0-1 0,0 1 0,0-1-1,0 0 1,0 1 0,-1-1 0,1-1 0,0 1-1,0 0 1,-1-1 0,1 1 0,-1-1 0,1 0 0,-1 0-1,0 0 1,3-3 0,16-18-2244</inkml:trace>
</inkml:ink>
</file>

<file path=word/ink/ink3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18.84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333 181 3810,'-51'2'994,"34"0"-89,-1-1 0,1-1 0,0-1 0,-33-5 1,79 10-263,0-1 1,1-1 0,32-2-1,121-7-421,-175 7-172,1370-102 281,-820 67-344,-525 35 22,200 0 8,-17 0 13,-95-2-36,-309 6-44,-217 33-1,-193 41-84,521-68 107,-108 11-20,-234 35-77,112-7 86,-146 29 9,131-35 93,294-40-57,19-2 14,3 0 9,0-1 0,0 1 0,0-1 0,0 0 1,0-1-1,-10-1 0,108 5 307,375-21 68,-199 1-320,-184 14-73,308-16 58,-103 6-35,-13 1-41,-141 3 3,474-19-16,-519 30 23,72-3 18,-106-5 3,-31 3-29,0 0 1,-1 2-1,45 3 0,-69-3 5,0 1 0,0 0-1,1 0 1,-1 0 0,0 0-1,0 0 1,0 0 0,1 0-1,-1 0 1,0 0 0,0 0-1,0 0 1,0 0 0,1 0 0,-1 0-1,0 0 1,0 0 0,0 0-1,0 0 1,1 0 0,-1 0-1,0 0 1,0 0 0,0 0-1,0 0 1,1 1 0,-1-1-1,0 0 1,0 0 0,0 0-1,0 0 1,0 0 0,1 0-1,-1 1 1,0-1 0,0 0-1,0 0 1,0 0 0,0 0-1,0 1 1,0-1 0,0 0-1,0 0 1,0 0 0,0 0-1,0 1 1,0-1 0,0 0-1,0 0 1,0 0 0,0 0-1,0 1 1,0-1 0,0 0-1,0 0 1,0 0 0,0 0-1,0 1 1,0-1 0,0 0 0,0 0-1,0 0 1,-12 4 50,5-5-48,-1 1 0,1 0 1,0 0-1,0 0 0,0 1 1,0 1-1,0-1 0,-10 4 1,-20 4-6,-222 35-67,-242 36-129,-802 95-54,1151-151 259,-45 4 14,159-24-18,0 1 0,1 2 0,0 1 0,0 2 0,1 2 0,-38 17 0,74-28-2,-1-1 0,0 1 0,0 0 0,1-1 0,-1 1 0,0-1 0,1 1 0,-1 0 1,1 0-1,-1-1 0,1 1 0,-1 0 0,1 0 0,0 0 0,-1 0 0,1-1 0,0 1 1,0 0-1,0 0 0,0 0 0,-1 0 0,1 0 0,0 0 0,0 0 0,1 0 0,-1-1 1,0 1-1,0 0 0,0 0 0,1 0 0,-1 0 0,0 0 0,1 0 0,-1-1 0,1 2 1,1 2-2,0 0 0,0 0 1,1-1-1,-1 1 1,1-1-1,3 5 1,1-3 1,0 1 1,0-1 0,0 0 0,1-1 0,0 0 0,0 0 0,0-1 0,0 0 0,0 0 0,10 1 0,13 2 12,45 3 1,-43-6-12,61 4 41,137-6 1,95-26 104,-122 7-102,278-28-19,40-2-59,1 35 56,-503 14-31,-1 0 0,1 2 0,-1 0 0,25 8 0,-97-2 121,-416 32-175,-3-25 22,111-5 45,29-2 8,-75 3-56,55 0 75,372-7-76,22 0 20,409-20 156,-271 6-52,590-42 69,-306 17-96,-163 6-20,1 0 10,-257 25-40,60-6-34,-55 5-24,-47-3 58,0-1 1,-1 0-1,0 0 1,0 0 0,-1 0-1,0 0 1,0 0-1,-1-1 1,-1-8 0,-8-83-10,2-108 0,8 158 11,0 24 0,0 0 0,-2-1 0,-1 1 1,-2 0-1,-10-44 0,11 61-11,-4-14-23,5 17 8,0 7 0,2 119-17,2 186 16,1-288-9,-2-4 10,-11-27 67,-14-27-46,14 25-13,1 0 0,0-1 0,1 0 0,1-1 0,-6-18 0,-6-30-29,11 40 26,0 0-1,2-1 1,1 0-1,-4-51 1,11 115-61,13 70-1,1 19 61,-14-103 6,-1 4-294,-3 57 1,2-77-90,-2 0 1,1 0-1,-1 0 1,-1 0 0,1 0-1,-1 0 1,-1 0-1,1-1 1,-1 1-1,0-1 1,-7 8 0</inkml:trace>
</inkml:ink>
</file>

<file path=word/ink/ink3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05.881"/>
    </inkml:context>
    <inkml:brush xml:id="br0">
      <inkml:brushProperty name="width" value="0.1" units="cm"/>
      <inkml:brushProperty name="height" value="0.1" units="cm"/>
      <inkml:brushProperty name="color" value="#0000FF"/>
    </inkml:brush>
  </inkml:definitions>
  <inkml:trace contextRef="#ctx0" brushRef="#br0">233 118 6803,'-2'-1'151,"0"0"0,0 0 0,0 0 0,-1 1 1,1-1-1,0 1 0,-1-1 0,1 1 0,0 0 0,-1 0 0,1 0 0,0 0 0,-1 0 0,1 0 0,0 1 1,-1-1-1,1 1 0,0 0 0,0-1 0,-1 1 0,1 0 0,-3 2 0,-1 2 32,0 0-1,1 0 1,-1 1-1,1-1 1,-8 13-1,-4 5-56,0 2-1,2-1 1,1 2-1,1 0 0,1 1 1,1 0-1,2 1 1,0 0-1,-4 32 1,10-42-67,1-1 1,1 1-1,1 0 1,0 0-1,1-1 0,1 1 1,1 0-1,0-1 1,1 1-1,1-1 1,1 0-1,1-1 0,0 0 1,1 0-1,0 0 1,14 18-1,-7-14-63,1 0 0,1-1 0,1 0 0,0-1 0,1-2 0,1 0 0,1-1 0,0 0 0,41 19 0,-55-31-1,-1-1 0,1 1 0,0-2 1,0 1-1,-1-1 0,1 0 0,12 1 0,-15-3 2,0 1 0,-1 0 1,1-1-1,0 0 0,0 0 1,0 0-1,-1 0 0,1-1 0,0 1 1,-1-1-1,0 0 0,1 0 1,-1 0-1,0 0 0,5-6 1,2-2 12,-1 0 0,-1-1 1,0 0-1,0-1 1,-1 0-1,0 0 1,7-22-1,0-7 24,11-47 1,-20 64-30,-2-1 0,0 0 0,-1 0 0,-2 0 1,-4-39-1,-25-118-2,23 155 2,-2 0 0,-16-43 1,20 61-5,0 0 1,-1 0 0,0 1 0,0-1-1,0 1 1,-1 1 0,-1-1 0,1 1-1,-1 0 1,-15-12 0,17 16-2,-1 0 0,0 1 0,-1-1 0,1 1 0,0 0 0,-1 1 0,1-1 0,-1 1 0,1 1 0,-1-1 0,0 1 0,1 0 0,-1 1 0,-8 1-1,-1 1 1,-1 0 0,1 2-1,1 0 1,-26 11-1,25-8-8,-1 1-1,1 1 1,1 0-1,0 1 1,-27 26-1,36-31-53,-1 0 0,1 1 0,1 0 0,-1 1 0,1-1 0,1 1 0,-1 0 0,1 0 0,1 0-1,-1 1 1,1-1 0,1 1 0,0 0 0,-2 13 0,3-11-324,1 1 0,0 0 1,1-1-1,0 1 0,0-1 0,2 0 0,-1 1 0,1-1 1,1 0-1,0-1 0,8 15 0,21 23-3012</inkml:trace>
  <inkml:trace contextRef="#ctx0" brushRef="#br0" timeOffset="362.89">753 735 5122,'-16'86'4112,"0"46"-2057,-4 25-1400,9-124-451,8-23-471,5-17-1431,1 1-279,5-4-963</inkml:trace>
  <inkml:trace contextRef="#ctx0" brushRef="#br0" timeOffset="801.97">1123 154 4322,'-2'-1'6036,"3"0"-5956,1 0 1,-1 0 0,1 0 0,0 0 0,-1 1 0,1-1 0,0 1-1,0-1 1,0 1 0,-1 0 0,3-1 0,44-4 205,83-21 0,-115 22-261,27-2 11,10-3-2,-29 2-1200,-53 13-1979,4 0 839</inkml:trace>
  <inkml:trace contextRef="#ctx0" brushRef="#br0" timeOffset="1465.05">1123 113 3394,'-10'-3'1376,"-13"-3"2299,23 6-3615,-1-1 0,1 1 0,0 0 0,-1 0 0,1 0 0,0 0 0,-1 0 0,1 0-1,-1 0 1,1 0 0,0 0 0,-1 0 0,1 0 0,-1 1 0,1-1 0,0 0 0,-1 0 0,1 0-1,0 0 1,-1 1 0,1-1 0,0 0 0,-1 0 0,1 0 0,0 1 0,-1-1 0,1 0 0,0 1-1,0-1 1,-1 0 0,1 1 0,0-1 0,0 0 0,0 1 0,0-1 0,-1 0 0,1 1 0,0-1-1,0 1 1,0-1 0,0 0 0,0 1 0,-1 18 27,-2 1-1,0-2 1,-1 1-1,-10 31 1,8-34-62,1 1 0,1-1 1,0 0-1,1 1 0,1 0 0,1 0 1,1 23-1,3-17 7,-1-17 13,-1-10 9,11-5 122,-4 3-152,0 1 0,0-1 0,0 2 1,1-1-1,0 1 0,0 0 0,0 1 0,0 0 0,1 1 1,-1-1-1,1 2 0,-1 0 0,1 0 0,0 0 0,-1 1 1,1 1-1,0 0 0,-1 0 0,1 1 0,-1 0 1,1 0-1,-1 1 0,0 0 0,0 1 0,0 0 0,0 1 1,-1 0-1,0 0 0,0 0 0,0 1 0,12 13 0,-1 2-17,0 1 0,-2 0 0,-1 1 0,20 39-1,-32-55-2,0 1 0,0 0 0,-1 1 0,0-1 0,-1 0 0,0 1 0,0 0 0,-1-1 0,0 1 0,0 0 0,-1 0 0,0-1 0,-1 1 0,0 0 0,0 0 0,-1-1 0,0 1 0,-5 12 0,1-10 77,1 0 1,-2-1-1,1 1 1,-1-2 0,-1 1-1,0-1 1,0 0-1,-1 0 1,0-1-1,0-1 1,-1 1-1,0-1 1,0-1-1,-1 0 1,-21 8-1,23-12 20,0 0-1,-1-1 1,1 0-1,0 0 1,-1-1-1,1-1 0,-1 0 1,-11-2-1,-5-2 46,-41-15 0,55 16-116,-15-7 22,13 4-43,13 7-10,0 0 1,1-1 0,-1 1-1,0 0 1,1 0 0,-1-1-1,1 1 1,-1 0 0,0 0-1,1-1 1,-1 1 0,1-1-1,-1 1 1,1-1 0,-1 1-1,1-1 1,-1 1-1,1-1 1,0 1 0,-1-1-1,1 0 1,0 1 0,-1-1-1,-1-3-184,2 2 165,9-4-3854,13-13-739,-5 8-122</inkml:trace>
  <inkml:trace contextRef="#ctx0" brushRef="#br0" timeOffset="3173.29">1761 275 2353,'-79'-40'8161,"77"3"-6296,6 30-1859,1-1 0,-1 2 0,2-1-1,-1 0 1,1 1 0,0 0 0,0 0 0,0 1 0,1 0 0,0 0 0,0 0-1,0 1 1,1 0 0,14-5 0,-4 2 3,0 1 1,0 1-1,1 1 0,-1 0 1,34-1-1,-41 4-8,-1 1-1,0 1 1,1 0-1,-1 0 0,1 1 1,-1 0-1,0 1 1,0 0-1,0 1 1,11 5-1,-17-7 1,0 1-1,-1-1 0,1 0 0,-1 1 0,1 0 1,-1 0-1,0 0 0,0 0 0,0 1 0,-1-1 1,1 1-1,-1-1 0,0 1 0,0 0 0,0 0 1,-1 0-1,1 0 0,-1 0 0,0 1 0,0-1 1,0 0-1,-1 0 0,1 1 0,-1-1 0,0 0 1,-1 9-1,-1-3 1,-1 0 0,1 0-1,-2-1 1,1 0 0,-1 1 0,0-1 0,-1-1 0,0 1 0,-1-1 0,0 1 0,-10 10-1,-4 2 15,0-2-1,-40 31 0,52-44-7,0-1-1,-1 0 1,1 0-1,-1-1 0,0 0 1,-9 2-1,18-6-5,0 1 0,-1-1-1,1 0 1,0 0-1,-1 0 1,1 1 0,-1-1-1,1 0 1,0 0-1,-1 0 1,1 0-1,-1 0 1,1 0 0,0 0-1,-1 0 1,1 0-1,-1 0 1,1 0-1,0 0 1,-1 0 0,1 0-1,0 0 1,-1 0-1,1-1 1,-1 1 0,1 0-1,0 0 1,-1 0-1,1-1 1,0 1-1,-1 0 1,1 0 0,0-1-1,0 1 1,-1 0-1,1 0 1,0-1 0,-1 0-1,6-16 45,19-16 18,-17 29-65,1 0 0,-1 1 0,0-1 0,1 1 1,0 1-1,-1 0 0,1 0 0,0 0 0,0 1 0,0 0 0,0 0 0,1 1 0,-1 0 0,0 1 0,0 0 0,0 0 0,14 5 0,-7-3-1,-1 1 0,0 1-1,-1 1 1,1 0-1,-1 1 1,-1 0-1,1 0 1,-1 2-1,14 12 1,-17-14 1,-1 1 0,0 1 0,-1 0 0,0 0 1,0 0-1,-1 1 0,0 0 0,8 21 0,-11-24 3,-1 0-1,0 0 0,-1 1 0,0-1 0,0 0 1,-1 1-1,0-1 0,0 1 0,0-1 0,-1 1 1,0-1-1,-1 0 0,0 0 0,-5 13 0,3-10 9,-1 0-1,-1 0 0,0-1 1,0 0-1,0 0 0,-1-1 1,-1 0-1,0 0 0,0 0 0,0-1 1,-1-1-1,0 1 0,0-1 1,-17 8-1,15-9 44,0 0 0,0-1 1,-1 0-1,1-1 0,-1 0 1,1-1-1,-1 0 0,0-1 0,0 0 1,0-1-1,0 0 0,0-1 1,-17-3-1,22 2-13,-16-2 141,1-2 0,0-1 1,-29-13-1,34 13-146,15 7-31,0-1 0,0 1 1,0-1-1,0 0 1,0 0-1,0 0 0,1 0 1,-1 0-1,0 0 0,1-1 1,-1 1-1,-1-2 1,6 5-159,-1 0 1,1 0-1,0-1 1,0 1-1,0-1 1,1 1-1,-1-1 1,0 0 0,0 0-1,1 0 1,-1-1-1,0 1 1,1-1-1,-1 0 1,1 0 0,-1 0-1,6-1 1,7 0-1216,1-1 1,27-6-1,6-4-1810</inkml:trace>
  <inkml:trace contextRef="#ctx0" brushRef="#br0" timeOffset="3711.85">2588 44 1969,'25'1'8633,"39"-7"-7435,0-1-1150,-64 7-48,19 0 23,0-2 1,0 0-1,27-8 0,8 0-204,-57 7-516,-2-1-514,-13 7-341,-2 3-567,-6 6-1101</inkml:trace>
  <inkml:trace contextRef="#ctx0" brushRef="#br0" timeOffset="4454.36">2590 29 5346,'1'22'5088,"-10"15"-3331,-22 51-2345,18-54 1055,13-33-466,-6 13 4,0 1 1,1 0-1,1 0 1,0 1-1,1-1 1,1 1-1,0-1 1,2 1-1,0 19 1,4-32-34,2-10 20,9-19 57,-10 17 12,9-12 19,1 0-1,2 2 0,22-23 1,-33 36-66,1 0 1,0 0-1,1 1 1,-1 0-1,1 0 1,0 1-1,0 0 1,1 1-1,-1-1 1,1 2-1,0-1 1,-1 1-1,1 0 1,0 1-1,0 0 1,0 1-1,18 0 1,-14 2-9,0 1-1,0 0 1,-1 0 0,1 1 0,-1 1 0,0 0-1,0 0 1,-1 2 0,1-1 0,-2 1 0,20 17 0,-17-13-10,-1 0 1,0 1 0,-1 1 0,-1 0 0,0 1 0,0 0 0,-2 0 0,1 1 0,9 26-1,-13-28 7,-1-1-1,-1 2 1,0-1-1,-1 0 0,0 1 1,-1-1-1,-1 1 1,0-1-1,-1 1 0,0-1 1,-1 1-1,-6 21 1,6-26 15,-2 0 1,1 0 0,-1 0-1,-1 0 1,0-1 0,0 1-1,0-1 1,-1 0 0,0-1-1,-1 0 1,0 0 0,0 0-1,0-1 1,-11 7 0,6-4 57,-1-2 1,0 1 0,-1-2-1,1 0 1,-1 0 0,0-2-1,-1 1 1,1-2-1,-1 0 1,-16 1 0,-5-3 188,13 1-140,0-1 0,0-1 0,0-1 1,0-1-1,0-1 0,-39-11 1,31 2 288,31 12-426,1 0 1,-1 0 0,0 0-1,0 0 1,0 0 0,0 0 0,0 0-1,0 0 1,0 0 0,0-1-1,0 1 1,0 0 0,0 0-1,0 0 1,0 0 0,0 0-1,0 0 1,0 0 0,0 0-1,0 0 1,0 0 0,0 0-1,0 0 1,0 0 0,0 0 0,0 0-1,0 0 1,0-1 0,0 1-1,0 0 1,0 0 0,0 0-1,0 0 1,0 0 0,0 0-1,0 0 1,0 0 0,0 0-1,0 0 1,0 0 0,0 0-1,0 0 1,0 0 0,0 0 0,0 0-1,0-1 1,0 1 0,0 0-1,0 0 1,0 0 0,0 0-1,0 0 1,0 0 0,17 2-3258,-1-2 1007,5-3-1714</inkml:trace>
  <inkml:trace contextRef="#ctx0" brushRef="#br0" timeOffset="4841.35">3406 795 7347,'-7'2'3634,"5"-4"-2962,2 4-175,-2-6-433,-5 4-48,9 2-16,0-6-417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1:25.402"/>
    </inkml:context>
    <inkml:brush xml:id="br0">
      <inkml:brushProperty name="width" value="0.1" units="cm"/>
      <inkml:brushProperty name="height" value="0.1" units="cm"/>
      <inkml:brushProperty name="color" value="#E71224"/>
    </inkml:brush>
  </inkml:definitions>
  <inkml:trace contextRef="#ctx0" brushRef="#br0">62 39 5218,'-7'-6'819,"0"1"-1,0 0 0,-1 0 1,1 0-1,-1 1 0,-10-5 0,25 67 1717,-4-47-2499,1 1 0,0-1 0,0 0-1,1 0 1,0 0 0,1-1 0,0 0 0,1 0 0,0 0 0,0-1 0,15 14 0,6 2-54,1-1 1,42 27 0,3 1-5,-62-46-4,-9-5 13,-1 0 1,0 0 0,1 0-1,-1 0 1,0 1 0,1-1 0,-1 1-1,0 0 1,2 2 0,-5-1 17,0 1 1,0 0-1,0-1 1,0 1-1,-1-1 0,1 1 1,-3 3-1,-3 7-3,-15 34 32,-2 0-1,-2-2 0,-1-1 1,-3-1-1,-68 75 0,71-84-11,17-18-76,13-43-2872,5 17 239,11-5-1440</inkml:trace>
  <inkml:trace contextRef="#ctx0" brushRef="#br0" timeOffset="603.92">652 195 5603,'0'0'121,"-1"0"0,1 0 1,0-1-1,-1 1 0,1 0 1,0 0-1,-1-1 0,1 1 1,-1 0-1,1 0 0,0 0 1,-1 0-1,1 0 0,-1 0 1,1 0-1,0-1 0,-1 1 1,1 0-1,-1 1 0,1-1 1,-1 0-1,1 0 0,0 0 1,-1 0-1,1 0 0,-1 0 1,1 0-1,0 1 1,-1-1-1,1 0 0,0 0 1,-1 1-1,-12 15 1351,-7 30-1334,17-38 234,-4 18-226,0 0 0,2 0 0,1 0 0,1 0 0,1 1 0,4 51 0,-2-67-122,1-1-1,1 1 1,0 0 0,0-1-1,1 0 1,0 1 0,1-1-1,6 13 1,-8-21-23,-1 1 0,1-1 1,-1 0-1,1 0 0,0 0 1,0 0-1,0 0 0,0 0 0,0 0 1,0-1-1,0 1 0,1-1 1,-1 0-1,0 1 0,1-1 0,0 0 1,-1 0-1,1-1 0,-1 1 1,1 0-1,0-1 0,-1 0 0,1 0 1,0 0-1,0 0 0,-1 0 0,1 0 1,0-1-1,-1 1 0,1-1 1,0 0-1,-1 1 0,1-1 0,-1-1 1,1 1-1,-1 0 0,3-2 1,3-2 5,1 0 0,-1 0 0,-1-1 0,1 0 0,-1 0 0,0-1 0,-1 0 0,1 0 1,-1 0-1,-1-1 0,1 0 0,-2 0 0,1-1 0,-1 1 0,0-1 0,0 0 1,-1 0-1,3-16 0,-1-7 15,0-1 0,-3 1 0,0 0 0,-4-39 0,1 58-16,0-1 0,0 0 1,-2 0-1,1 1 0,-9-23 0,11 34 1,-1 0 0,0-1 0,0 1 0,0 0 0,0-1 0,0 1 0,-1 0 0,1 0 0,-1 0-1,1 0 1,-1 0 0,0 1 0,1-1 0,-1 0 0,0 1 0,0-1 0,0 1 0,-1 0 0,1 0 0,0 0 0,0 0 0,-1 0 0,1 0 0,0 0 0,-1 1 0,1-1 0,-1 1-1,1 0 1,-1 0 0,1 0 0,-1 0 0,1 0 0,-1 0 0,1 1 0,-1-1 0,1 1 0,0 0 0,-1 0 0,-2 1 0,-2 1-18,0 0-1,0 1 1,1 0 0,0 1 0,0-1-1,0 1 1,0 0 0,0 0 0,1 1-1,0 0 1,0 0 0,1 0 0,0 0 0,0 1-1,0 0 1,1 0 0,0 0 0,-4 13-1,2 0-819,1 0 1,1-1-1,0 1 0,2 0 0,0 0 0,2 21 0,2 5-4827</inkml:trace>
  <inkml:trace contextRef="#ctx0" brushRef="#br0" timeOffset="1128.4">969 535 2001,'2'5'930,"0"0"0,0 0 0,-1 0 1,0 0-1,0 1 0,1 7 0,-2 6 33,-4 35-1,2-30-306,-5 36 62,-1 29-358,14-108-5290,0 7 1083</inkml:trace>
  <inkml:trace contextRef="#ctx0" brushRef="#br0" timeOffset="1516.67">1310 48 5635,'2'2'418,"1"1"0,-2-1 0,1 1 0,0-1 0,0 1 0,-1-1 0,0 1 0,1 0 0,-1 0 0,0 0 0,0 0 0,-1 0 0,1 3 0,1 4-129,-2-1 1,1 0-1,-1 0 0,-2 12 0,-3 13-325,-14 49-1,17-77 242,-42 237 339,41-207-824,2-37-61,0 0 0,0-1 0,0 1 0,0 0 0,0 0 0,0 0 0,1-1 0,-1 1 1,0 0-1,1-1 0,-1 1 0,1 0 0,-1-3 0</inkml:trace>
  <inkml:trace contextRef="#ctx0" brushRef="#br0" timeOffset="2257.91">1486 106 3426,'11'-6'6127,"17"-1"-6042,-25 6 386,44-9-121,52-19 1,-93 29-2620,-17 2-613,-26-5 1715,30 1 1863,0 1-1,0 1 1,0-1-1,-1 1 1,-7 1-1,12 0-556,0 1 1,0-1-1,0 0 0,0 1 0,1 0 0,-1-1 0,0 1 0,1 1 0,-1-1 0,1 0 1,0 0-1,0 1 0,0-1 0,-4 7 0,-20 39 544,19-31-519,-14 40 117,20-53-270,0 1 1,0-1 0,0 1-1,0-1 1,1 1 0,0 0-1,0-1 1,0 1 0,1-1-1,1 8 1,-2-12-13,0 1 0,1-1 0,-1 1 0,1 0 0,-1-1 0,0 1 0,1-1-1,-1 0 1,1 1 0,0-1 0,-1 1 0,1-1 0,-1 0 0,1 1 0,0-1 0,-1 0 0,1 0-1,0 1 1,-1-1 0,1 0 0,0 0 0,-1 0 0,1 0 0,0 0 0,-1 0 0,1 0 0,0 0 0,-1 0-1,1 0 1,0 0 0,-1-1 0,1 1 0,0 0 0,-1 0 0,1-1 0,0 1 0,-1 0 0,1-1 0,-1 1-1,1-1 1,-1 1 0,2-2 0,34-23 228,-27 18-161,-6 4-55,0 1 0,1-1 0,-1 1 1,1 0-1,0 0 0,-1 0 1,1 0-1,0 1 0,0 0 0,0 0 1,0 0-1,0 0 0,1 0 0,-1 1 1,0 0-1,0 0 0,0 0 1,0 0-1,1 1 0,-1-1 0,0 1 1,0 0-1,0 1 0,0-1 0,0 0 1,0 1-1,-1 0 0,1 0 1,-1 0-1,1 1 0,-1-1 0,0 1 1,4 3-1,-1 1-2,-1-1-1,0 1 1,0 1-1,0-1 1,-1 1-1,0-1 1,0 1-1,-1 1 1,0-1 0,-1 0-1,0 1 1,0-1-1,-1 1 1,0-1-1,0 12 1,-1-4 53,0 1-1,-1-1 1,-1-1 0,0 1-1,-10 30 1,11-42-15,0 0-1,-1-1 1,1 1-1,-1 0 1,0-1 0,0 0-1,-1 1 1,1-1-1,-1 0 1,1 0-1,-1 0 1,0 0 0,0-1-1,0 1 1,-1-1-1,1 0 1,-1 0-1,1 0 1,-1 0 0,0-1-1,1 1 1,-1-1-1,0 0 1,0 0 0,0 0-1,0-1 1,0 1-1,0-1 1,0 0-1,-4-1 1,-3 1 1,0-1 1,1-1-1,-1 0 1,0 0-1,1-1 0,0-1 1,-1 0-1,1 0 0,1-1 1,-1 0-1,1 0 1,0-1-1,0 0 0,-8-8 1,14 11-98,3 3-48,0-1-1,-1 1 1,1 0 0,0-1-1,0 1 1,0 0 0,-1-1-1,1 1 1,0 0 0,0-1-1,-1 1 1,1 0 0,0 0-1,-1-1 1,1 1 0,0 0-1,-1 0 1,1-1 0,0 1-1,-1 0 1,1 0 0,-1 0-1,1 0 1,0 0 0,-1 0-1,1 0 1,-1 0 0,1 0-1,0 0 1,-1 0 0,1 0-1,-1 0 1,1 0 0,0 0-1,-1 0 1,1 0 0,-1 0-1,1 1 1,0-1-1,-1 0 1,1 0 0,0 0-1,-1 1 1,1-1 0,0 0-1,-1 0 1,1 1 0,0-1-1,0 0 1,-1 1 0,1-1-1,0 0 1,0 1 0,-1-1-1,0 2-350</inkml:trace>
</inkml:ink>
</file>

<file path=word/ink/ink3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05.028"/>
    </inkml:context>
    <inkml:brush xml:id="br0">
      <inkml:brushProperty name="width" value="0.1" units="cm"/>
      <inkml:brushProperty name="height" value="0.1" units="cm"/>
      <inkml:brushProperty name="color" value="#0000FF"/>
    </inkml:brush>
  </inkml:definitions>
  <inkml:trace contextRef="#ctx0" brushRef="#br0">74 184 6819,'-1'0'104,"0"0"0,0 0 0,0 1 0,0-1 1,0 0-1,0 0 0,0 1 0,0-1 0,0 1 0,0-1 0,1 1 0,-1-1 0,0 1 0,0-1 1,0 1-1,1 0 0,-1-1 0,0 1 0,1 0 0,-2 1 0,3-1-62,-1-1 0,1 1 0,-1 0 0,0 0 0,1 0 0,0-1 0,-1 1 0,1 0 0,-1 0 0,1-1 0,0 1 0,-1-1 0,1 1 0,0-1 0,0 1 0,0-1 0,-1 1 0,1-1 0,0 0 0,0 1 0,0-1 0,0 0 0,1 1 0,9 1 64,0 0 1,0 0-1,1-1 1,-1-1-1,0 1 1,1-2 0,-1 0-1,0 0 1,12-4-1,3 2 32,19-2-126,-21 3-125,1 0 0,-1-2-1,0-1 1,0-1 0,27-10 0,-51 16 63,0 0 0,1 0 0,-1 0 1,0 0-1,0-1 0,1 1 0,-1 0 1,0 0-1,0 0 0,1 0 0,-1 0 0,0-1 1,0 1-1,0 0 0,1 0 0,-1 0 0,0-1 1,0 1-1,0 0 0,0 0 0,1 0 1,-1-1-1,0 1 0,0 0 0,0 0 0,0-1 1,0 1-1,0 0 0,0 0 0,0-1 0,0 1 1,0 0-1,0-1 0,0 1 0,0 0 1,0 0-1,0-1 0,0 1 0,0 0 0,0 0 1,0-1-1,0 1 0,0 0 0,-1 0 0,1-1 1,0 1-1,0 0 0,0 0 0,0 0 0,-1-1 1,1 1-1,0 0 0,0 0 0,0 0 1,-1 0-1,1-1 0,0 1 0,0 0 0,-1 0 1,1 0-1,0 0 0,0 0 0,-1 0 0,1 0 1,0 0-1,-1 0 0,-4-5-1150,-8-8-2828</inkml:trace>
  <inkml:trace contextRef="#ctx0" brushRef="#br0" timeOffset="378.67">2 17 7219,'0'-2'865,"-2"6"-305,4-6-16,1 4-352,12-2-176,21 0 128,11-2-32,15-2-64,-6 0-32,4 0-16,-4 0-128,6 6-1264,5-2-1842</inkml:trace>
</inkml:ink>
</file>

<file path=word/ink/ink3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30.476"/>
    </inkml:context>
    <inkml:brush xml:id="br0">
      <inkml:brushProperty name="width" value="0.1" units="cm"/>
      <inkml:brushProperty name="height" value="0.1" units="cm"/>
      <inkml:brushProperty name="color" value="#0000FF"/>
    </inkml:brush>
  </inkml:definitions>
  <inkml:trace contextRef="#ctx0" brushRef="#br0">139 188 6995,'-136'56'3701,"136"-56"-3675,0 0 0,0 0 0,0 0 0,-1 0 1,1 0-1,0 0 0,0 0 0,0 1 0,0-1 0,0 0 1,0 0-1,-1 0 0,1 0 0,0 0 0,0 0 1,0 0-1,0 1 0,0-1 0,0 0 0,0 0 1,0 0-1,0 0 0,-1 0 0,1 1 0,0-1 0,0 0 1,0 0-1,0 0 0,0 0 0,0 0 0,0 1 1,0-1-1,0 0 0,0 0 0,0 0 0,0 0 1,0 1-1,0-1 0,1 0 0,-1 0 0,0 0 1,0 0-1,0 1 0,8 6 300,17 7-57,-11-11-139,0-1 0,0 0 0,0-1 0,15 0 0,-8 0-52,61-1 147,0-2 0,110-19 0,161-47-33,-290 55-178,614-137-28,-550 129-184,-98 18 116,-10 1-246</inkml:trace>
</inkml:ink>
</file>

<file path=word/ink/ink3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32.840"/>
    </inkml:context>
    <inkml:brush xml:id="br0">
      <inkml:brushProperty name="width" value="0.1" units="cm"/>
      <inkml:brushProperty name="height" value="0.1" units="cm"/>
      <inkml:brushProperty name="color" value="#0000FF"/>
    </inkml:brush>
  </inkml:definitions>
  <inkml:trace contextRef="#ctx0" brushRef="#br0">18 74 8708,'-7'-8'480,"3"-2"80,-3-4-560,12-8-400,-1 2-1745</inkml:trace>
</inkml:ink>
</file>

<file path=word/ink/ink3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32.462"/>
    </inkml:context>
    <inkml:brush xml:id="br0">
      <inkml:brushProperty name="width" value="0.1" units="cm"/>
      <inkml:brushProperty name="height" value="0.1" units="cm"/>
      <inkml:brushProperty name="color" value="#0000FF"/>
    </inkml:brush>
  </inkml:definitions>
  <inkml:trace contextRef="#ctx0" brushRef="#br0">27 208 4946,'0'1'179,"-1"-1"0,1 0 0,-1 0-1,0 1 1,1-1 0,-1 0 0,1 1 0,-1-1-1,1 0 1,-1 1 0,1-1 0,-1 1 0,1-1-1,-1 1 1,1-1 0,-1 1 0,1-1 0,0 1-1,-1-1 1,1 1 0,0 0 0,0-1 0,-1 1-1,1 1 1,-6 20 21,6-19 7,-5 36 145,2 0 0,1 1 0,3-1-1,0 1 1,3-1 0,10 48 0,-12-79-331,-1 0 0,1-1 1,1 1-1,-1 0 0,1-1 0,1 1 1,-1-1-1,1 0 0,1 0 1,-1 0-1,8 7 0,-9-10-18,1-1 0,0 0 0,0 0 0,0 0 0,0 0 0,0-1 0,1 1 0,-1-1 0,1 0 0,0-1 0,-1 1 0,1-1 0,0 0 0,0 0 0,0 0 0,0-1 0,0 1 0,0-1-1,5-1 1,-2 0-2,0 0 0,0 0 0,-1-1 0,1 0 0,-1 0 1,0 0-1,1-1 0,-1-1 0,0 1 0,-1-1 0,1 0 0,11-10 0,-10 7 2,-1-1 0,0 0 0,0 0 0,-1 0 0,-1-1 0,1 0 0,-1 0 0,6-16 0,-1-3 11,-2 0 1,-2-1 0,0 0-1,-2 0 1,2-51-1,-6 61-7,-1-1 0,0 1 0,-2 0 0,0 0 0,-1 1 0,0-1-1,-2 1 1,0 0 0,-9-17 0,10 25-5,1 1 1,-2 0 0,1 0-1,-1 1 1,0-1-1,-1 1 1,0 1-1,0-1 1,-1 1 0,0 1-1,0-1 1,0 1-1,-1 1 1,0-1 0,0 2-1,-1-1 1,1 1-1,-14-3 1,19 5-5,0 1 1,-1 1-1,1-1 0,0 1 0,-1-1 1,1 1-1,-1 1 0,1-1 1,0 1-1,-1-1 0,1 1 1,0 0-1,0 1 0,-1-1 1,-5 4-1,4-1-33,1 0 0,-1 0-1,1 1 1,-1-1 0,2 1 0,-1 0 0,0 1-1,1-1 1,-5 10 0,3-7-242,1 1 0,0 0 0,0 0 0,1 1-1,1-1 1,-1 1 0,-2 13 0,4 25-2017</inkml:trace>
</inkml:ink>
</file>

<file path=word/ink/ink3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31.973"/>
    </inkml:context>
    <inkml:brush xml:id="br0">
      <inkml:brushProperty name="width" value="0.1" units="cm"/>
      <inkml:brushProperty name="height" value="0.1" units="cm"/>
      <inkml:brushProperty name="color" value="#0000FF"/>
    </inkml:brush>
  </inkml:definitions>
  <inkml:trace contextRef="#ctx0" brushRef="#br0">288 52 2769,'-8'-6'840,"1"0"-1,-1 0 1,0 0-1,0 1 1,0 1 0,-1-1-1,-9-3 1,14 7-749,1 0 1,-1 0-1,1 0 1,-1 0 0,1 1-1,-1-1 1,0 1-1,1 0 1,-1 0-1,0 1 1,1-1 0,-1 1-1,1-1 1,-1 1-1,1 0 1,-1 1-1,1-1 1,0 0 0,-1 1-1,1 0 1,0 0-1,-4 3 1,-6 6-9,1 1 1,-1 1-1,2 0 1,0 1-1,1 0 1,0 1-1,1-1 1,-7 18-1,12-24-75,0 1 0,0-1 0,1 1-1,1 0 1,0 0 0,0 0 0,0 1-1,1-1 1,1 0 0,0 1 0,0-1-1,0 0 1,1 1 0,1-1 0,0 0-1,5 17 1,-2-14-10,0-1 0,1 0 0,0 0 1,1-1-1,0 1 0,0-2 0,1 1 0,10 9 0,-15-16 2,0-1-1,0 1 0,1-1 0,-1 0 1,1 1-1,-1-2 0,1 1 1,0 0-1,0-1 0,0 1 1,-1-1-1,1 0 0,1-1 0,-1 1 1,0-1-1,0 1 0,0-1 1,0 0-1,0-1 0,0 1 0,0-1 1,0 0-1,0 0 0,0 0 1,0 0-1,0-1 0,0 0 0,3-2 1,2-1-5,-1 0 0,0-1 0,-1 0 1,1 0-1,-1-1 0,0 0 0,-1 0 0,0 0 1,0-1-1,-1 0 0,1-1 0,4-11 0,1-6-14,-1 1-1,-1-2 0,5-30 0,-11 42 15,-1 0-1,-1-29 1,-1 41 5,-17 169 396,2-42-341,5-48-16,5-51-32,1 1-1,2 1 1,1-1 0,3 38-1,-3-57-918,8-19-3234,10-7 1779</inkml:trace>
</inkml:ink>
</file>

<file path=word/ink/ink3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1:31.373"/>
    </inkml:context>
    <inkml:brush xml:id="br0">
      <inkml:brushProperty name="width" value="0.1" units="cm"/>
      <inkml:brushProperty name="height" value="0.1" units="cm"/>
      <inkml:brushProperty name="color" value="#0000FF"/>
    </inkml:brush>
  </inkml:definitions>
  <inkml:trace contextRef="#ctx0" brushRef="#br0">367 1 5747,'0'0'133,"-1"1"1,1-1 0,-1 1-1,1-1 1,0 1 0,-1 0-1,1-1 1,0 1-1,0-1 1,-1 1 0,1 0-1,0-1 1,0 1 0,0 0-1,0-1 1,0 1 0,0 0-1,0-1 1,0 1 0,0 1-1,0 12 119,-1 0 0,0 0 0,-1 1 0,0-1 0,-1-1 0,-1 1 0,-10 25 0,-5 4 34,-24 41 0,-66 92 154,103-165-420,-1 0 1,-1-1-1,0 0 0,0 0 0,-1-1 0,0 0 0,0-1 0,-1 0 0,0 0 1,-14 7-1,23-14-17,0-1 1,-1 1-1,1-1 0,0 0 1,-1 1-1,1-1 1,-1 0-1,1 0 0,-1 0 1,1 0-1,0 0 1,-1-1-1,1 1 0,-1 0 1,1-1-1,0 1 1,-1-1-1,1 1 0,0-1 1,-1 1-1,1-1 1,0 0-1,0 0 0,-2-1 1,1 0 2,-1 0 1,1 0-1,-1-1 1,1 1 0,0-1-1,0 1 1,0-1-1,-2-4 1,100 31-2,-17 7 44,39 12-52,-104-39 1,0 0 1,1-1-1,-1-1 0,1-1 1,-1 0-1,20-1 1,-31 0 1,0-1-1,0 0 1,0 1 0,0-1 0,0 0-1,-1-1 1,1 1 0,0 0 0,-1-1-1,1 1 1,-1-1 0,1 0 0,-1 0-1,0 0 1,0 0 0,1 0 0,-2-1-1,1 1 1,0-1 0,0 1 0,1-4-1,2-5 3,0 0 0,-1 0 0,5-21 0,-7 26-4,0-8 6,0 1 0,0-1-1,-1 0 1,-1 1 0,-1-1 0,-2-19 0,-1-33 25,8 46 83,-4 20-108,0 0 0,0 0 0,0 0 0,0 0 0,0-1 0,0 1 0,1 0-1,-1 0 1,0 0 0,0 0 0,0 0 0,0 0 0,0 0 0,1 0 0,-1 0 0,0 0-1,0 0 1,0 0 0,0 0 0,0 0 0,1 0 0,-1 0 0,0 0 0,0 0-1,0 0 1,0 0 0,0 0 0,0 0 0,1 0 0,-1 0 0,0 1 0,0-1 0,0 0-1,0 0 1,0 0 0,0 0 0,0 0 0,1 0 0,-1 0 0,0 0 0,0 1 0,0-1-1,0 0 1,0 0 0,0 0 0,0 0 0,0 0 0,0 0 0,0 1 0,0-1 0,0 0-1,0 0 1,0 0 0,0 0 0,9 33 209,-8 13-162,-2-1 0,-1 0 0,-3 0-1,-15 65 1,-3 26 15,16-100-119,0 9-180,7-45 207,0 0 0,0 0 1,0 0-1,0 0 0,-1 1 0,1-1 0,0 0 0,0 0 0,0 0 0,0 0 0,0 0 0,0 1 0,0-1 0,0 0 0,0 0 0,1 0 0,-1 0 0,0 1 0,0-1 0,0 0 0,0 0 0,0 0 0,0 0 0,0 0 0,0 0 0,0 1 0,0-1 0,0 0 0,1 0 0,-1 0 0,0 0 0,0 0 0,0 0 0,0 0 0,0 0 0,0 0 0,1 1 0,-1-1 0,0 0 0,0 0 0,0 0 0,0 0 0,0 0 0,1 0 0,-1 0 0,0 0 0,0 0 0,0 0 0,0 0 0,0 0 0,1 0 0,-1 0 0,0 0 0,0 0 1,0 0-1,0 0 0,0-1 0,1 1 0,-1 0 0,0 0 0,0 0 0,0 0 0,0 0 0,0 0 0,0 0 0,1-1 0,10-9-2562,-10 9 2389,13-17-2079</inkml:trace>
</inkml:ink>
</file>

<file path=word/ink/ink3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7:11.988"/>
    </inkml:context>
    <inkml:brush xml:id="br0">
      <inkml:brushProperty name="width" value="0.1" units="cm"/>
      <inkml:brushProperty name="height" value="0.1" units="cm"/>
      <inkml:brushProperty name="color" value="#E71224"/>
    </inkml:brush>
  </inkml:definitions>
  <inkml:trace contextRef="#ctx0" brushRef="#br0">20 203 3698,'-3'-10'5596,"1"24"-4704,-4 18 39,-2 61 0,8-91-923,-1-1 1,1 0-1,0 0 0,0 0 0,0 0 0,1 0 0,-1 1 1,0-1-1,0 0 0,1 0 0,-1 0 0,1 0 1,-1 0-1,1 0 0,-1 0 0,1 0 0,-1 0 1,1 0-1,1 1 0,-1-1-6,0-1 1,0 0-1,-1 1 0,1-1 1,0 0-1,0 0 0,0 0 1,0 1-1,0-1 0,-1 0 1,1 0-1,0-1 0,0 1 1,0 0-1,0 0 0,0 0 1,-1 0-1,1-1 0,0 1 1,1-1-1,5-2 25,-1-1-1,1-1 1,0 1 0,7-8 0,-13 11-22,319-223 219,-240 173-221,-71 44-5,0 1 0,1 0 1,0 1-1,1 0 0,-1 0 0,1 1 0,0 0 0,0 1 0,17-2 0,-27 5-12,0 0-1,-1 1 0,1-1 0,0 1 0,0 0 1,-1-1-1,1 1 0,0 0 0,-1-1 0,1 1 0,0 0 1,-1 0-1,1-1 0,-1 1 0,1 0 0,-1 0 0,0 0 1,1 0-1,-1 0 0,0-1 0,0 1 0,1 0 1,-1 0-1,0 0 0,0 2 0,5 40-618,-2-16-598,4 6-810,4 7-498</inkml:trace>
</inkml:ink>
</file>

<file path=word/ink/ink3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52.051"/>
    </inkml:context>
    <inkml:brush xml:id="br0">
      <inkml:brushProperty name="width" value="0.1" units="cm"/>
      <inkml:brushProperty name="height" value="0.1" units="cm"/>
      <inkml:brushProperty name="color" value="#FF3300"/>
    </inkml:brush>
  </inkml:definitions>
  <inkml:trace contextRef="#ctx0" brushRef="#br0">355 315 1713,'-174'-162'48,"-6"9"-48</inkml:trace>
</inkml:ink>
</file>

<file path=word/ink/ink3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55.31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138 8 5010,'-7'-2'277,"0"0"0,0 1 0,0 0 0,0 0 0,-1 0 0,1 1 0,0 1 0,0-1 0,-1 1 0,1 0 0,0 0 0,0 1 0,0 0 0,0 0 0,-12 7 0,18-9-254,0 1 0,1-1-1,-1 1 1,0 0 0,0-1 0,1 1 0,-1-1 0,1 1 0,-1 0 0,0-1 0,1 1 0,-1 0 0,1 0 0,0 0 0,-1-1 0,1 1 0,0 0-1,-1 0 1,1 0 0,0 0 0,0 0 0,0 0 0,0-1 0,0 1 0,0 0 0,0 0 0,0 0 0,0 0 0,0 0 0,0 0 0,1 0 0,-1 0-1,0-1 1,1 1 0,-1 0 0,0 0 0,1 0 0,-1-1 0,1 1 0,-1 0 0,1-1 0,0 2 0,2 1 24,-1 0 1,1 0 0,0 0-1,0-1 1,0 1-1,0-1 1,0 0-1,0 1 1,5 1 0,10 3 60,1-1-1,-1-1 1,1 0 0,0-2 0,31 3 0,102-4 71,-119-3-136,807-2 139,-692-2-142,-230 5-36,0 4 0,-85 15 0,19-2-6,-138 15 21,-93 8 13,664-67-155,28-4-34,-204 23-61,221-10-3344,-190 16-112</inkml:trace>
</inkml:ink>
</file>

<file path=word/ink/ink3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56.87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48 66 1873,'-47'-66'5482,"79"107"-4820,-26-28-573,0 0 0,-1 0 0,0 1 0,-1-1 1,-1 1-1,0 0 0,-1 0 0,0 0 0,-1 25 0,-7-64 210,5 24-291,-1 26 147,26 135 658,-6-48-322,10 248 516,-15-150-787,85 609 319,-1 110-130,-82-693-274,20 363 397,-6-152-428,-25-358-58,-11 129 0,1-137 29,4 0 0,10 99 0,3 18 105,-8-95-29,0-67-84,-2-22-3,0-1 0,-1 1 0,-2 26 0,0-20 10,2-17-67,0 0-1,0 0 0,0 0 1,0 0-1,-1-1 1,1 1-1,-1 0 1,0 0-1,-1 2 0,1-1 6,0-1 0,0 1 0,1 0-1,-1-1 1,1 1 0,0 0 0,0-1-1,1 8 1,-1 13 24,-4-11-4,5-9-28,-2 5 0,0-5 3,3-9-73,-1 3-19,-1 2 80,0 0-1,0 0 1,0 0 0,0-1 0,0 1-1,0 0 1,0 0 0,-1 0 0,1 0-1,0 0 1,0 0 0,0 0 0,0 0-1,0 0 1,0 0 0,0 0 0,0 0-1,0 0 1,-1 0 0,1 0 0,0 0 0,0 0-1,0 0 1,0 0 0,0 0 0,0 0-1,0 0 1,0 0 0,0 0 0,0 0-1,-1 0 1,1 0 0,0 0 0,0 1-1,0-1 1,0 0 0,0 0 0,0 0-1,0 0 1,0 0 0,0 0 0,0 0 0,0 0-1,0 0 1,0 0 0,0 0 0,0 0-1,0 1 1,0-1 0,-1 0 0,1 0-1,0 0 1,0 0 0,0 0 0,0 0-1,0 0 1,0 0 0,0 0 0,0 1-1,1-1 1,-1 0 0,0 0 0,0 0 0,0 0-1,0 0 1,0 0 0,0 0 0,-13-7-348,-14-16-1646,14 3-223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0:42.400"/>
    </inkml:context>
    <inkml:brush xml:id="br0">
      <inkml:brushProperty name="width" value="0.1" units="cm"/>
      <inkml:brushProperty name="height" value="0.1" units="cm"/>
      <inkml:brushProperty name="color" value="#0000FF"/>
    </inkml:brush>
  </inkml:definitions>
  <inkml:trace contextRef="#ctx0" brushRef="#br0">125 166 4290,'0'-3'267,"0"1"1,-1 0-1,1 0 0,-1 0 1,1-1-1,-1 1 0,0 0 1,0 0-1,0 0 0,-2-2 1,3 4-213,0 0 0,-1-1 1,1 1-1,0 0 0,0 0 1,-1 0-1,1 0 0,0 0 1,-1 0-1,1-1 0,0 1 1,0 0-1,-1 0 0,1 0 1,0 0-1,-1 0 1,1 0-1,0 0 0,-1 0 1,1 0-1,0 0 0,0 1 1,-1-1-1,1 0 0,0 0 1,-1 0-1,1 0 0,0 0 1,0 0-1,-1 1 0,1-1 1,0 0-1,0 0 0,-1 0 1,1 1-1,0-1 0,0 0 1,0 0-1,-1 1 0,-3 6 379,-1 0 0,1 0 0,1 0 0,-4 11-1,-2 2-467,-4 7 234,1 1 0,1 1 1,2-1-1,1 2 0,1-1 0,-3 34 1,8-45-170,1 0 0,1-1 0,1 1 0,1 0 0,0-1 0,1 1 0,1-1 0,0 1 0,2-1 0,0-1 0,15 30 0,-11-28-10,0-1 0,16 19 0,-24-33-22,0 0 0,0 0 0,1 0 0,-1 0 0,1-1 0,0 1 0,-1-1 0,1 0 0,0 0 0,1 0 0,-1 0 0,0 0 0,1-1 0,-1 1 0,0-1 0,1 0 0,0 0 0,-1 0 0,8 0-1,-7-3 11,0 1 0,1-1-1,-1 0 1,-1 0-1,1 0 1,0-1-1,0 1 1,-1-1-1,0 0 1,1 0 0,-1 0-1,0-1 1,-1 1-1,1-1 1,0 1-1,-1-1 1,2-5-1,5-4 15,8-12-18,-2 0 1,0-1 0,-2 0-1,-1-1 1,-1-1 0,-1 0-1,-2 0 1,-1-1 0,-1 0-1,-1 0 1,-2 0 0,-1-1-1,-1 1 1,-1-1 0,-8-46-1,5 63-3,0 1 1,-2 0-1,1 0 0,-1 0 0,-1 0 0,0 1 0,-1 0 0,0 0 0,-1 1 1,0 0-1,0 0 0,-1 1 0,-1 0 0,-16-12 0,23 18-4,0 1 0,0-1 0,0 1 0,0 0 0,-1 0 0,1 0 0,0 0 0,-1 1 0,0 0-1,1-1 1,-1 1 0,0 1 0,0-1 0,0 0 0,0 1 0,1 0 0,-1 0 0,0 0 0,0 0 0,0 1 0,0 0-1,0-1 1,1 1 0,-1 1 0,0-1 0,1 0 0,-1 1 0,1 0 0,-1 0 0,1 0 0,0 0 0,0 0-1,0 1 1,0 0 0,0-1 0,1 1 0,-5 5 0,0 2-44,-1 1 1,1-1-1,1 1 0,0 1 1,1-1-1,0 1 0,1 0 1,0 0-1,0 0 0,-2 20 1,4 8-1508,1 1 0,7 61 1,0-28-2021</inkml:trace>
  <inkml:trace contextRef="#ctx0" brushRef="#br0" timeOffset="519">677 556 7219,'-3'45'3815,"-5"50"-2646,6-64-936,-1 0 0,-11 51 0,5-54-110,-1-1-1,-27 52 1,31-63-601,14-20-716,23-26-1891,-25 23 2202,17-15-2041</inkml:trace>
  <inkml:trace contextRef="#ctx0" brushRef="#br0" timeOffset="1211.95">1000 360 2737,'-1'0'293,"0"0"0,0 0 0,0 0-1,1 0 1,-12-8 4684,12 7-4684,-1 1 0,1-1 0,0 0-1,-1 1 1,1-1 0,-1-1 0,5-26 1639,-2 20-2086,1-2 208,0 0 1,0 0-1,1 1 0,1-1 0,0 1 1,0 0-1,0 1 0,1-1 1,1 1-1,-1 0 0,1 1 0,1-1 1,-1 1-1,1 1 0,0 0 1,1 0-1,0 0 0,0 1 0,0 0 1,0 1-1,1 0 0,17-4 1,-24 7-53,0 0 1,0 0 0,0 1-1,0 0 1,0 0 0,0 0-1,0 0 1,0 0 0,0 0-1,0 1 1,0-1 0,0 1-1,0 0 1,0 0 0,0 0-1,0 1 1,0-1 0,0 1 0,-1-1-1,1 1 1,2 2 0,-2-1-2,0 1 1,-1 0-1,1 0 1,-1 0-1,1 0 1,-1 0-1,0 0 1,-1 0-1,1 1 1,-1-1-1,0 1 1,0-1-1,1 10 1,-1 1 13,-1 0 1,-1 1-1,0-1 1,-1 0-1,-7 29 1,-28 73-24,20-78 14,-2 0 0,-1-1 0,-1-1 0,-3-1 0,-1-1 0,-1-2 0,-39 39 0,67-83 65,-2 8-72,1 1 0,-1-1-1,0 0 1,1 0 0,0 0-1,-1 0 1,1 1-1,0-1 1,1 0 0,-1 1-1,0-1 1,1 1-1,-1-1 1,4-3 0,-3 5-2,-1 0 0,1 0 1,0 0-1,0 0 0,0 1 0,-1-1 1,1 1-1,0-1 0,0 1 1,0-1-1,0 1 0,0 0 0,0 0 1,0 0-1,0 0 0,0 0 1,0 1-1,0-1 0,0 1 0,0-1 1,-1 1-1,1 0 0,0-1 0,0 1 1,0 0-1,2 2 0,7 4 5,-1 1-1,0 0 0,12 12 0,7 5 9,-21-19-13,0-1-1,0 0 1,0 0-1,1-1 1,17 6-1,-23-9 4,-1 0-1,1-1 1,-1 0-1,1 1 0,-1-1 1,1 0-1,-1 0 1,1 0-1,-1-1 1,1 1-1,-1-1 0,0 1 1,1-1-1,-1 0 1,0 0-1,1 0 0,-1 0 1,0 0-1,0 0 1,0-1-1,0 1 1,0-1-1,0 1 0,0-1 1,0 0-1,-1 0 1,1 0-1,2-3 1,7-13-166,0-1 1,-1 0-1,-1-1 1,-1 0 0,0 0-1,5-26 1,-13 44-278,1 0 1,0 0-1,0 0 1,0 0 0,0 1-1,0-1 1,0 0-1,1 1 1,-1-1-1,1 0 1,2-1 0,3-3-2456</inkml:trace>
  <inkml:trace contextRef="#ctx0" brushRef="#br0" timeOffset="1655.94">1646 79 5779,'-17'-4'4596,"45"12"-3160,3-8-1295,1-1 0,-1-2 0,33-6 0,14-2-17,-70 11-563,-19 1-1337,-13 2-2046,10 0-239</inkml:trace>
  <inkml:trace contextRef="#ctx0" brushRef="#br0" timeOffset="2356.98">1671 51 6579,'1'1'290,"0"0"0,0 0 0,0 0 0,0 0 0,0 0 0,0 1 0,0-1 0,-1 0 0,1 0 0,0 1 0,-1-1 0,1 0 0,-1 1 0,1-1 0,-1 3 0,4 33 755,-5-20-1046,0-1 0,-8 32 1,-27 71 149,33-106-162,1 9 89,3-22-53,1-1 0,-1 1-1,0 0 1,0-1 0,0 1 0,0-1-1,1 0 1,-1 1 0,0-1-1,0 0 1,0 0 0,0 0 0,-1 1-1,1-1 1,1-2 0,10-6 16,-1 0 1,1 1-1,0 0 1,1 1 0,-1 1-1,1 0 1,1 0-1,-1 1 1,1 1-1,16-3 1,-24 7-38,0 0 0,1 0 1,-1 1-1,0 0 0,0 0 1,0 0-1,0 1 0,0-1 0,0 2 1,-1-1-1,1 1 0,0-1 1,-1 2-1,0-1 0,0 0 0,0 1 1,0 0-1,-1 0 0,1 1 1,-1-1-1,0 1 0,0 0 1,-1 0-1,0 0 0,1 0 0,2 9 1,-2-6 0,0 0 0,-1-1 1,0 1-1,0 1 0,-1-1 1,0 0-1,0 1 0,-1-1 1,0 1-1,-1-1 0,0 1 1,0 0-1,-1-1 0,0 1 1,0-1-1,-1 1 0,0-1 1,-6 15-1,4-15 64,-1 1 0,0-1 1,0 0-1,-1 0 0,0-1 0,0 0 0,-1 0 0,0 0 0,0-1 1,0 0-1,-1 0 0,0-1 0,0 0 0,-1-1 0,1 1 0,-1-2 1,0 1-1,0-1 0,0 0 0,-1-1 0,1 0 0,-1-1 0,1 0 1,-1 0-1,1-1 0,-1 0 0,1-1 0,-1 0 0,-16-4 0,23 4-49,-2 0 10,0-1-1,0 1 1,0-1 0,0 0 0,0 0-1,0-1 1,1 0 0,-5-3-1,8 5-51,2 2-187,-1 0 0,1-1 1,-1 1-1,1 0 0,-1 0 0,1-1 0,-1 1 0,1-1 0,0 1 0,-1 0 1,1-1-1,0 1 0,0-1 0,-1 0 0,1 1 0,0-1 0,0 0 1,0 1-1,-1-1 0,1 0 0,0 0 0,0 0 0,0 1 0,1-1 0,11 2-2777</inkml:trace>
  <inkml:trace contextRef="#ctx0" brushRef="#br0" timeOffset="3665.48">1715 51 2481,'-20'-16'6446,"27"17"-6239,-1 1-1,0-1 1,1 0 0,-1 0 0,0-1 0,1 0 0,-1 0 0,1 0-1,9-2 1,76-16-346,-38 7 216,15 1-77,-100 23-3906,21-7 1793</inkml:trace>
  <inkml:trace contextRef="#ctx0" brushRef="#br0" timeOffset="4773.2">1684 45 4210,'0'-15'4514,"1"22"-4245,1-1-1,-2 1 1,1 0-1,-1-1 1,0 12-1,-21 67 149,12-61-372,1 1-16,5-33 175,1-1-1,0 0 0,1 0 0,-1-13 1,3 10-217,-1 7 11,0 1 1,1-1-1,-1 1 0,1 0 0,0-1 0,0 1 0,0 0 0,1 0 0,3-8 0,14 20-78,-18-8 64,19-18-94,-11 7 120,-9 10-10,1 0 1,-1-1-1,1 1 1,0 0 0,-1 0-1,1 0 1,0 0-1,0 0 1,0 0-1,0 0 1,-1 0 0,1 0-1,0 0 1,1 1-1,-1-1 1,0 0-1,0 1 1,0-1-1,0 1 1,1-1 0,-1 1-1,0-1 1,0 1-1,1 0 1,1 0-1,9 3 10,1-1-1,-1 0 1,0 0 0,1-1-1,0-1 1,-1 0-1,19-3 1,-21 2-15,15 0 7,-1-1-1,1-2 0,37-9 1,-62 13-2,0-1 0,0 1 0,0 0 1,0 0-1,0 0 0,0 0 0,0 0 1,0 0-1,0 0 0,-1 0 0,1-1 0,0 1 1,0 0-1,0 0 0,0 0 0,0 0 1,0 0-1,0 0 0,0 0 0,0-1 1,0 1-1,0 0 0,0 0 0,0 0 0,0 0 1,0 0-1,1 0 0,-1 0 0,0-1 1,0 1-1,0 0 0,0 0 0,0 0 0,0 0 1,0 0-1,0 0 0,0 0 0,0 0 1,0 0-1,0-1 0,1 1 0,-1 0 1,0 0-1,0 0 0,0 0 0,0 0 0,0 0 1,0 0-1,0 0 0,1 0 0,-1 0 1,0 0-1,0 0 0,0 0 0,0 0 1,0 0-1,0 0 0,0 0 0,1 0 0,-1 0 1,0 0-1,0 0 0,0 0 0,0 0 1,0 0-1,-14-2 54,-24 3 31,34-1-85,-19 5 2,-45 2-1,72-8-6,0 1 0,-1-1 0,1 0 0,0 0-1,-1 0 1,1 0 0,5-3 0,21-6 3,-22 9 82</inkml:trace>
  <inkml:trace contextRef="#ctx0" brushRef="#br0" timeOffset="6391.86">1695 75 2385,'-1'6'448,"-1"0"-1,1-1 0,-1 1 1,0 0-1,-1-1 1,-3 7-1,0-23 4121,0 12-3864,-1 10-414,-8 26-344,4-12 93,5 2 43,6-28-58,0-2-21,-3-31-2,2 27 2,1 0 0,-1 0 0,1 0 0,0 0 0,1 0 0,2-11-1,1-3 14,-1 11-45,-5 24 53,-12 37 48,10-43-69,2 1 0,-1-1 0,1 1 1,0-1-1,-1 17 0,14-75 397,-10 39-390,1 0 0,0 0 1,0 0-1,1 1 0,6-15 0,-29 92 190,10-43-186,3-9 5,2 0-1,-7 22 1,12-30-57,3-7 50,6-16 89,16-53 11,-3-9-126,-31 108 21,-12 41 74,18-64-61,-3 6-8,1-1 1,0 1-1,1 0 1,1 0-1,0 1 1,-2 22-1,5-35 65,4-6 447</inkml:trace>
</inkml:ink>
</file>

<file path=word/ink/ink3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58.51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1 383 5298,'10'3'596,"1"1"0,0-2 0,0 1 0,0-2-1,0 1 1,12-1 0,85-2-134,-38 0 76,619-26 311,-134 0-794,104 43 200,155-4 323,-223-51-509,10 0-69,-489 34 2,246-1 49,-130 19-37,280 10 34,171-17 66,-569-13-69,164-33-1,-49 5 65,543 5 3,-687 30-109,-20 1-14,150-5 82,-159 1-85,-1-3 0,56-13 0,-94 15 3,0-1 0,0 0 0,16-9 0,-16 8 39,-1 0 1,1 1-1,17-5 1,100-28 2,-88 23-12,1 3 1,1 1-1,71-8 1,-65 13-48,50-2 24,96 13-28,-19-7 29,-170 2 9,0 0-1,-1 0 1,1-1-1,0 0 1,0-1-1,7-2 1,22-3 11,33 5 127,-42 0 262,-27 2-401,1 0-1,-1 0 1,1 0 0,-1 0-1,1 0 1,-1 0 0,1 0-1,0 0 1,-1 0 0,1 0-1,-1 0 1,1 0 0,-1 1-1,1-1 1,-1 0 0,0 0-1,1 1 1,-1-1 0,1 0-1,-1 1 1,1-1 0,-1 0-1,0 1 1,1-1 0,-1 1-1,1 0 1,0 0-21,0-5 45</inkml:trace>
</inkml:ink>
</file>

<file path=word/ink/ink3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54.30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121 149 5683,'-24'-8'627,"11"5"-142,0-1 0,-1-1 0,2-1 0,-20-10 0,31 16-384,0 0-1,0-1 1,1 0 0,-1 1 0,0-1 0,0 1 0,0-1 0,1 0 0,-1 1 0,0-1 0,1 0-1,-1 0 1,1 0 0,-1 0 0,1 1 0,-1-3 0,1 3-80,0 0 0,0-1 0,0 1-1,1-1 1,-1 1 0,0 0 0,0-1 0,0 1 0,0 0 0,1 0 0,-1-1 0,0 1 0,0 0-1,1-1 1,-1 1 0,0 0 0,1 0 0,-1 0 0,0-1 0,1 1 0,-1 0 0,0 0 0,1 0-1,-1 0 1,0 0 0,1-1 0,-1 1 0,1 0 0,41-3-33,-30 3 232,176-20 488,-96 8-544,195-19-52,467 11 0,-748 20-113,25 1-9,0 1-1,0 1 1,40 11 0,-71-14 8,-1 0 0,1 0 0,0 0 0,0 0 0,-1 0 0,1 0 0,0 1 0,-1-1 0,1 0 0,0 0 0,0 0 1,0 1-1,-1-1 0,1 0 0,0 0 0,0 0 0,0 1 0,-1-1 0,1 0 0,0 1 0,0-1 0,0 0 0,0 0 1,0 1-1,0-1 0,0 0 0,0 1 0,0-1 0,0 0 0,0 1 0,0-1 0,0 0 0,0 0 0,0 1 0,0-1 0,0 0 1,0 1-1,0-1 0,0 0 0,0 1 0,0-1 0,1 0 0,-1 0 0,0 1 0,0-1 0,0 0 0,1 0 0,-1 0 0,0 1 1,0-1-1,0 0 0,1 0 0,-1 0 0,0 1 0,1-1 0,-1 0 0,0 0 0,0 0 0,1 0 0,-1 0 0,0 0 0,1 0 1,-1 0-1,0 0 0,0 0 0,1 0 0,-1 0 0,1 0 0,-28 14 22,22-12-19,-67 24 59,-143 32 1,85-25-60,-265 87 69,11 10-110,357-116 29,27-14 10,0 1 1,0-1-1,0 0 0,-1 0 0,1 0 0,0 1 0,0-1 0,0 0 1,0 0-1,0 1 0,0-1 0,0 0 0,0 0 0,0 0 1,1 1-1,-1-1 0,0 0 0,0 0 0,0 0 0,0 1 0,0-1 1,0 0-1,0 0 0,0 0 0,1 1 0,-1-1 0,0 0 1,0 0-1,0 0 0,0 0 0,1 0 0,-1 1 0,0-1 0,0 0 1,0 0-1,1 0 0,-1 0 0,0 0 0,0 0 0,0 0 1,1 0-1,-1 0 0,0 0 0,0 0 0,1 0 0,-1 0 0,0 0 1,0 0-1,0 0 0,1 0 0,-1 0 0,0 0 0,59 1-58,211-17 145,261 3-119,-469 16 54,-6-1-19,77 14-1,-105-8-49,-28-8 49,0 0-1,1 0 1,-1 0-1,0 0 1,0 0-1,0 0 0,0 0 1,1 0-1,-1 1 1,0-1-1,0 0 1,0 0-1,0 0 1,1 0-1,-1 0 1,0 0-1,0 1 1,0-1-1,0 0 0,0 0 1,0 0-1,1 0 1,-1 1-1,0-1 1,0 0-1,0 0 1,0 0-1,0 0 1,0 1-1,0-1 1,0 0-1,0 0 0,0 0 1,0 1-1,0-1 1,0 0-1,0 0 1,0 0-1,0 1 1,0-1-1,0 0 1,-9 8 10,-18 4 5,24-11-12,-49 17 11,0-3-1,-1-3 1,-108 13 0,-55-15 58,127-9-42,-86-6-36,105 1 11,-88 5 1,146-1 3,-9 1 38,21-1-47,0 0 0,-1 0 0,1 0 0,0 0 0,0 0 0,-1 0 0,1 0 0,0 0-1,0 0 1,0 0 0,-1 1 0,1-1 0,0 0 0,0 0 0,-1 0 0,1 0 0,0 0 0,0 0 0,-1 0-1,1 1 1,0-1 0,0 0 0,0 0 0,0 0 0,-1 0 0,1 1 0,0-1 0,0 0 0,0 0 0,0 1-1,0-1 1,0 0 0,-1 0 0,1 0 0,0 1 0,0-1 0,0 0 0,0 0 0,0 1 0,0-1 0,0 0-1,0 0 1,0 1 0,0-1 0,0 0 0,0 0 0,0 1 0,1-1 0,-1 1 0,3 3-5,1 1 0,-1 0 0,1-1 0,0 0 0,0 0 0,1 0 0,-1 0 0,1-1 0,0 1 0,0-1 0,0-1 0,9 5 0,2 0 6,1-1-1,1-1 1,20 5-1,48 2 17,1-3 0,130-5-1,-146-4-14,325 2-45,-382-1 50,-19 0 13,-31 2 40,-192 20 13,-21 2-9,-149-18 18,369-7-79,0 1-1,0 1 1,0 2 0,-43 11 0,68-13-43,-1-1 0,1 1 1,1 1-1,-1-1 0,0 0 1,0 1-1,1 0 0,0 0 0,-1 0 1,1 0-1,0 0 0,1 1 1,-1-1-1,0 1 0,1 0 1,0 0-1,0 0 0,0 0 1,1 0-1,-3 7 0,3-8-159,1 0 1,-1 0-1,1 0 0,-1 0 0,1 0 0,0 0 0,0 0 0,0 0 0,0 0 0,1 0 0,-1 0 0,1 0 0,0 0 1,0 0-1,0 0 0,0-1 0,0 1 0,1 0 0,-1-1 0,1 1 0,0-1 0,-1 1 0,1-1 0,0 0 0,1 1 0,-1-1 1,0 0-1,1-1 0,4 4 0,25 5-3724</inkml:trace>
</inkml:ink>
</file>

<file path=word/ink/ink3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7:05.062"/>
    </inkml:context>
    <inkml:brush xml:id="br0">
      <inkml:brushProperty name="width" value="0.1" units="cm"/>
      <inkml:brushProperty name="height" value="0.1" units="cm"/>
      <inkml:brushProperty name="color" value="#E71224"/>
    </inkml:brush>
  </inkml:definitions>
  <inkml:trace contextRef="#ctx0" brushRef="#br0">1027 138 4018,'-19'-17'752,"-1"1"1,0 2 0,-1 0-1,0 1 1,-1 1 0,-39-16-1,47 23-629,-1 0 1,0 1-1,0 1 0,0 0 0,0 1 0,0 1 0,0 0 1,0 1-1,-1 1 0,1 0 0,0 1 0,-20 5 1,2 4-61,-1 2 1,2 1 0,-1 1 0,2 2-1,0 1 1,1 1 0,1 2 0,1 1-1,1 1 1,1 1 0,1 1 0,2 2 0,0 0-1,-30 49 1,29-37-26,2 1 0,1 1 0,2 0 0,2 2 0,2 0-1,2 1 1,2 0 0,1 1 0,3 0 0,1 0 0,2 48 0,5-56-12,2 1 0,2 0 0,2-1 0,1 0 0,26 71 0,-13-56 49,1-1-1,3-2 0,44 66 0,-51-90-48,1-1-1,2-1 0,0-1 0,1 0 0,1-2 0,27 18 1,5-1-8,99 50 1,-118-69-15,1-2 0,0-1 0,1-3 0,1 0 0,79 11 0,-99-21 3,2-2 1,-1 0-1,0-1 0,-1-1 1,1-1-1,0 0 0,-1-2 1,1 0-1,-1-1 1,33-16-1,5-7 20,-2-3 0,51-39-1,-83 55-24,15-10-6,-1-2 0,-1-2 0,50-54 0,-70 66 2,-2 0 0,0-1 1,-1 0-1,-1-1 0,0 0 0,-2-1 0,-1 0 0,0-1 0,5-23 0,-1-20-75,-3-1 1,-3 0-1,-3 0 1,-3 0-1,-3 0 0,-12-79 1,10 108-48,-3 1 0,-1 0 0,-1 1-1,-26-64 1,25 79 110,0 0 0,-1 1 0,-1 0-1,-1 0 1,-1 1 0,0 1 0,-1 1-1,-1 0 1,-22-18 0,10 15-25,0 0 0,-1 2-1,-1 1 1,0 2 0,-63-22 0,39 20-508,-2 3 0,-96-11 0,131 22 41,1 1 0,-41 3 0,-43 18-1660</inkml:trace>
</inkml:ink>
</file>

<file path=word/ink/ink3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7:19.498"/>
    </inkml:context>
    <inkml:brush xml:id="br0">
      <inkml:brushProperty name="width" value="0.1" units="cm"/>
      <inkml:brushProperty name="height" value="0.1" units="cm"/>
      <inkml:brushProperty name="color" value="#33CCFF"/>
    </inkml:brush>
  </inkml:definitions>
  <inkml:trace contextRef="#ctx0" brushRef="#br0">789 295 2417,'-7'-14'568,"0"0"0,-1 0 0,0 0-1,-1 1 1,-1 1 0,-13-15 0,17 21-443,0 0 1,-1 0-1,1 0 0,-1 1 1,0 0-1,-1 1 1,1 0-1,-1 0 1,0 0-1,0 1 0,0 0 1,0 1-1,-12-3 1,4 4-24,0 1-1,0 0 1,1 1 0,-1 0 0,0 2 0,1 0 0,-1 0-1,1 1 1,0 1 0,-17 9 0,-16 9 199,-74 49-1,104-60-223,-1 0-10,0 1 1,1 1-1,0 1 0,2 0 1,-1 1-1,2 1 1,-18 26-1,23-29-51,1 2-1,1-1 0,0 1 1,1 0-1,1 1 1,0 0-1,1 0 1,1 0-1,-3 34 1,6-31 6,0 1 1,2 0 0,0-1 0,2 1 0,0-1 0,1 0 0,1 0 0,1 0 0,0 0 0,2-1 0,18 34 0,-20-42-18,1-1 0,1 1 0,-1-1 0,1 0 0,1-1 0,0 0 0,0 0 0,1-1 0,0 0 0,0-1 0,1 0 0,0 0 1,0-2-1,1 1 0,0-1 0,-1-1 0,2 0 0,-1-1 0,0 0 0,19 2 0,-3-3 4,0-1 0,0-1 1,0-1-1,1-1 0,-2-2 0,1-1 1,0-1-1,-1-2 0,0 0 0,50-24 0,-44 15-1,-1-1 0,-1-2 0,57-47 0,-71 52-6,-1-1 0,0 0-1,-2-1 1,0-1 0,-1 0-1,0-1 1,18-38 0,-18 22 7,-1-1 0,-2 0-1,-1-1 1,-2 0 0,3-43 0,-9 63-6,0-1-1,-1 1 1,-1-1-1,0 0 1,-1 1 0,-1 0-1,-1-1 1,-1 1-1,0 1 1,-1-1 0,-1 1-1,0 0 1,-13-19-1,13 23-3,-1 1 0,0 0 0,-1 1 0,0 0 0,-1 1 0,0-1 0,-1 2 1,0 0-1,0 0 0,0 1 0,-1 0 0,0 1 0,-1 0 0,1 1 0,-1 0 0,0 1 0,-21-3 0,4 3-3,-1 1 0,0 2 0,0 1 0,0 2 1,0 1-1,-42 9 0,36-3-136,1 1 0,1 1 1,0 2-1,-64 34 0,78-35-323,1 1 0,1 1-1,0 1 1,0 1 0,2 0-1,0 1 1,1 1 0,-26 36-1,4 5-3543</inkml:trace>
</inkml:ink>
</file>

<file path=word/ink/ink3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04.972"/>
    </inkml:context>
    <inkml:brush xml:id="br0">
      <inkml:brushProperty name="width" value="0.1" units="cm"/>
      <inkml:brushProperty name="height" value="0.1" units="cm"/>
      <inkml:brushProperty name="color" value="#FF3300"/>
    </inkml:brush>
  </inkml:definitions>
  <inkml:trace contextRef="#ctx0" brushRef="#br0">16 22 3426,'-15'-2'4933,"24"-3"-2156,29-1-2065,4 4-553,414 2 592,151 1-489,-499-4-247,-49 1-13,333-1 34,-287 20 246,-123-23-1219,15 5 537,1 0 1,0-1-1,0 2 1,0-1-1,-1 0 1,1 0-1,-1 1 1,1-1-1,0 1 1,-1 0 0,1 0-1,-3 0 1,-17 5-4441</inkml:trace>
</inkml:ink>
</file>

<file path=word/ink/ink3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5:52.943"/>
    </inkml:context>
    <inkml:brush xml:id="br0">
      <inkml:brushProperty name="width" value="0.1" units="cm"/>
      <inkml:brushProperty name="height" value="0.1" units="cm"/>
      <inkml:brushProperty name="color" value="#0000FF"/>
    </inkml:brush>
  </inkml:definitions>
  <inkml:trace contextRef="#ctx0" brushRef="#br0">1193 97 3314,'-49'-14'1192,"0"2"0,0 3 0,-77-6 1,125 15-1184,-36-2 186,1 1 0,0 1 0,0 3 0,-1 0 0,2 3 1,-62 16-1,-29 11 34,72-22-93,2 4-1,0 1 0,-56 26 1,81-28 86,0 1 1,-37 28 0,55-37-171,0 1 1,1 1 0,0 0-1,0 0 1,1 0-1,0 1 1,1 0-1,-1 0 1,2 1-1,-6 12 1,9-15-45,0-1 0,0 1 1,1 1-1,0-1 1,0 0-1,1 0 1,0 0-1,0 0 1,1 0-1,0 1 0,0-1 1,1 0-1,-1 0 1,2-1-1,-1 1 1,5 9-1,-3-8 2,0 0 0,1 0 0,0 0 0,0-1 1,1 1-1,0-1 0,1-1 0,-1 1 0,1-1 0,0 0 0,1-1 0,9 7 0,12 2 3,0-1-1,0-1 1,1-2 0,44 9-1,128 10 59,321 28 84,-270-37-137,-102-11-36,-14 13 14,-99-15 21,25 6-15,89 12-1,-134-23-5,1-1 0,-1 0 1,0-1-1,1-1 0,-1-1 1,0-1-1,24-6 0,189-53 74,210-7 60,-195 38-20,-197 26 10,-23 4-86,-1-2-1,50-13 1,-28 2 164,78-37-1,-121 50-170,0-1 0,-1 0 0,1-1-1,0 1 1,-1 0 0,1-1 0,-1 0 0,0 0 0,0 0 0,0 0-1,-1-1 1,1 1 0,-1-1 0,1 1 0,-1-1 0,0 0 0,-1 0-1,1 0 1,-1 0 0,1 0 0,-1 0 0,0 0 0,-1-1 0,1 1-1,-1 0 1,0 0 0,0-1 0,-1-3 0,2 0 4,-2 0 0,1 1 0,-1-1 0,-1 1 0,1-1 1,-1 1-1,0 0 0,-1 0 0,0 0 0,0 0 0,-1 0 0,1 0 0,-1 1 0,-7-9 0,1 5-3,0 0-1,-1 0 1,0 1-1,0 1 1,-1 0-1,-22-12 1,-28-11-1,-2 3 1,-126-38-1,-141-13 43,306 74-70,-436-66-640,404 66-46,-1 2 0,-69 6 0,-112 23-4977,155-14 1245</inkml:trace>
</inkml:ink>
</file>

<file path=word/ink/ink3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12.046"/>
    </inkml:context>
    <inkml:brush xml:id="br0">
      <inkml:brushProperty name="width" value="0.1" units="cm"/>
      <inkml:brushProperty name="height" value="0.1" units="cm"/>
      <inkml:brushProperty name="color" value="#FF3300"/>
    </inkml:brush>
  </inkml:definitions>
  <inkml:trace contextRef="#ctx0" brushRef="#br0">19 99 5683,'-19'-8'4089,"63"12"-2010,209-32-745,111-8-753,480 9 130,-675 23-653,60 10-85,41-2-16,-219-7 46,239-3 37,-201 10 725,-101-3-2285,0 0 0,0 0 0,-12 4 1,0 5-2024</inkml:trace>
</inkml:ink>
</file>

<file path=word/ink/ink3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10.512"/>
    </inkml:context>
    <inkml:brush xml:id="br0">
      <inkml:brushProperty name="width" value="0.1" units="cm"/>
      <inkml:brushProperty name="height" value="0.1" units="cm"/>
      <inkml:brushProperty name="color" value="#FF3300"/>
    </inkml:brush>
  </inkml:definitions>
  <inkml:trace contextRef="#ctx0" brushRef="#br0">11 231 2449,'-10'-47'1425,"18"-1"-1425,4 7-160,6 11 144,1 5-32,4 10 32,5 6-16,-3 1 0,16 5 32,0-1 0,14 5 32,12 1-32</inkml:trace>
</inkml:ink>
</file>

<file path=word/ink/ink3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7:09.348"/>
    </inkml:context>
    <inkml:brush xml:id="br0">
      <inkml:brushProperty name="width" value="0.1" units="cm"/>
      <inkml:brushProperty name="height" value="0.1" units="cm"/>
      <inkml:brushProperty name="color" value="#E71224"/>
    </inkml:brush>
  </inkml:definitions>
  <inkml:trace contextRef="#ctx0" brushRef="#br0">964 114 4562,'-21'-19'2537,"19"15"-2188,-1 1-1,0 0 0,0 1 0,0-1 0,0 0 0,0 1 0,-1-1 1,1 1-1,-7-3 0,10 8-224,0 1-1,1-1 1,-1 0 0,1 0-1,0 0 1,0 1-1,0-1 1,0 0 0,1 0-1,-1 0 1,1 0 0,0-1-1,0 1 1,0 0 0,0-1-1,4 5 1,3-2-114,0 0-1,0 0 1,1-1-1,-1 0 0,1-1 1,-1 0-1,1-1 1,0 0-1,0 0 1,1-1-1,16 0 1,-1-1-2,-1-1 0,1-1 1,39-9-1,-54 9-11,0-1 1,0 0-1,0-1 0,0 0 1,0-1-1,-1 0 0,0 0 1,0-1-1,0-1 0,15-12 1,-20 14 13,-1 1-6,1 1-1,-1-1 1,0 0-1,0-1 1,0 1-1,-1-1 0,0 0 1,0 1-1,5-11 1,1-6 18,-10 42 21,-12 48 27,1 0 17,-4 73 1,-6 44 249,-11 25-79,33-211-259,0 1-1,0-1 1,0 1-1,0-1 1,0 1-1,0 0 1,0-1-1,0 1 1,0-1-1,0 1 1,0-1 0,0 1-1,0-1 1,0 1-1,0-1 1,1 1-1,-1-1 1,0 1-1,0-1 1,1 1 0,-1-1-1,0 1 1,0-1-1,1 0 1,0 1-1,-1 0-3,0-1 0,1 0-1,-1 0 1,0 0 0,0-1-1,0 1 1,1 0-1,-1 0 1,0 0 0,0 0-1,1 0 1,-1 0 0,0 0-1,0 0 1,0 0 0,1 0-1,-1-1 1,0 1 0,0 0-1,0 0 1,0 0 0,1 0-1,-1 0 1,0-1 0,0 1-1,0 0 1,0 0 0,0 0-1,0-1 1,0 1-1,1 0 1,-1 0 0,0-1-1,0 1 1,0 0 0,0 0-1,0 0 1,0-1 0,0 1-1,0 0 1,0 0 0,0-1-1,0 1 1,0 0 0,0 0-1,-1-1 1,3-25-1676,5-34-1,-1 14-1935,-4 14-399</inkml:trace>
  <inkml:trace contextRef="#ctx0" brushRef="#br0" timeOffset="397.61">1116 397 4914,'-11'1'1121,"-3"1"1397,25 4-930,5-3-1477,0-2 1,0 1 0,0-2-1,0 0 1,0-1 0,31-6-1,4 0 1,-23 3-1063,-1-1 0,36-12-1,-40 11 135,-5 0-2000</inkml:trace>
  <inkml:trace contextRef="#ctx0" brushRef="#br0" timeOffset="942.2">1647 275 6067,'-2'-2'192,"0"0"1,0-1-1,0 1 1,0 0 0,1-1-1,-1 1 1,1-1-1,-1 0 1,1 1-1,0-1 1,0 0-1,1 0 1,-1 1-1,0-1 1,1 0 0,0 0-1,0 0 1,0 0-1,0 0 1,0 0-1,0 0 1,1 0-1,-1 0 1,1 1-1,2-7 1,-1 2-85,1-1 0,0 0-1,0 1 1,1 0 0,0 0 0,0 0-1,0 0 1,10-11 0,-5 9 24,1 0 0,-1 1-1,2-1 1,-1 2 0,1 0 0,0 0 0,22-9 0,-29 14-126,0 1-1,0-1 1,0 1 0,0 0 0,0 1 0,0-1 0,0 1 0,0 0-1,0 0 1,0 0 0,0 0 0,0 1 0,0 0 0,0 0 0,0 0-1,0 0 1,0 0 0,0 1 0,0 0 0,-1 0 0,1 0-1,-1 0 1,1 1 0,-1-1 0,0 1 0,0 0 0,0-1 0,3 6-1,-1-2-2,-2 0 0,1 1 0,-1-1 0,0 1 0,0-1 0,0 1 0,-1 0 0,0 0 0,-1 1 0,0-1 0,0 0 0,0 0 0,-1 1 0,0-1 0,0 0 0,-1 1-1,0-1 1,0 0 0,-4 10 0,-1 6 9,-1-1 0,-1 0-1,-1 0 1,-21 34 0,16-32-14,-8 16 2,-2 0-1,-50 60 1,53-81 29,15-15-15,10-14 10,1-8-38,-5 16 13,1 0 0,-1 0 0,0 0 0,1 0 0,-1 0 0,1 0 1,0 0-1,-1 0 0,1 1 0,0-1 0,0 0 0,0 0 0,2-1 0,-2 1-1,0 1 0,1-1 0,-1 1 0,1-1 1,-1 1-1,1 0 0,0-1 0,0 1 0,-1 0 0,1 0 0,0 0 0,0 1 0,0-1 0,0 0 0,0 1 0,0-1 0,0 1 0,0 0 1,1-1-1,-1 1 0,0 0 0,0 0 0,0 1 0,0-1 0,0 0 0,0 1 0,0-1 0,0 1 0,0 0 0,0-1 0,0 1 0,0 0 1,3 2-1,5 4-3,0 1 0,0 0 1,-1 0-1,15 17 1,-4-3-1,-16-18 3,0-1 1,0 1-1,0-1 1,0 0-1,1 0 1,0 0 0,-1 0-1,1-1 1,0 0-1,0 0 1,0 0-1,1-1 1,-1 1-1,0-1 1,0 0-1,1-1 1,-1 0 0,1 1-1,-1-2 1,1 1-1,-1-1 1,0 1-1,1-2 1,-1 1-1,0 0 1,0-1-1,0 0 1,0 0 0,0-1-1,0 1 1,-1-1-1,1 0 1,-1 0-1,0-1 1,0 1-1,0-1 1,0 0-1,0 0 1,-1 0 0,0-1-1,0 1 1,0-1-1,3-7 1,-4 8-8,15-34 32,-16 37-42,0-1 0,-1 1 0,1-1 0,-1 0 1,0 1-1,1-1 0,-1 0 0,0 1 0,0-1 0,0 0 1,0 1-1,0-1 0,-1 0 0,1 0 0,0 1 0,-1-1 1,1 1-1,-1-1 0,0 0 0,1 1 0,-2-2 1,1 2-33,0 0 1,0 1 0,0-1 0,0 1-1,0-1 1,1 1 0,-1 0 0,0-1 0,0 1-1,0 0 1,0 0 0,0 0 0,0-1 0,0 1-1,0 0 1,0 0 0,0 1 0,0-1-1,0 0 1,0 0 0,0 0 0,0 1 0,0-1-1,0 0 1,0 1 0,0-1 0,0 1-1,-1 0 1,-28 20-1285,24-17 1026,-23 19-1177,-4 8-677</inkml:trace>
  <inkml:trace contextRef="#ctx0" brushRef="#br0" timeOffset="1556.85">840 885 3185,'-1'1'249,"0"-1"-1,0 0 1,0 1-1,0-1 0,0 0 1,-1 0-1,1 0 1,0 0-1,0 0 0,0 0 1,0 0-1,0 0 0,0 0 1,-1-1-1,1 1 1,0 0-1,0-1 0,0 1 1,0-1-1,0 1 0,0-1 1,0 0-1,0 1 1,1-1-1,-1 0 0,0 0 1,0 1-1,0-1 0,0-2 1,15-1 428,1 0 0,0 0 0,26-2 0,249-18 262,220-14-613,-361 36-286,210 22-1,-349-19-40,-1 0-1,0 1 0,0 0 1,0 0-1,0 1 0,0 0 1,13 7-1,-10-7 18,-9-2-7,-12-1-55,-104-3-4170,79 0 1114,-3-1-2522</inkml:trace>
  <inkml:trace contextRef="#ctx0" brushRef="#br0" timeOffset="-1133.41">16 2013 5555,'-15'0'3316,"30"9"-2393,-10-6-846,0 0 1,0-1-1,1 1 1,-1-1-1,1 0 1,0 0-1,0-1 1,-1 0-1,1 0 1,11 1-1,66-2 258,-70 0-303,5-1-94,46-3 302,-60 3-355,0 1 0,0-1 0,1-1 0,-1 1 0,0 0-1,0-1 1,0 0 0,-1 0 0,1 0 0,0-1 0,6-4 0,-9 6-73,-1-1 0,1 1-1,0 0 1,0 0 0,0-1 0,-1 1 0,1-1 0,-1 1-1,1 0 1,-1-1 0,0 1 0,1-1 0,-1 1 0,0-1-1,0 0 1,0 1 0,0-1 0,-1-2 0,0-14-2701</inkml:trace>
  <inkml:trace contextRef="#ctx0" brushRef="#br0" timeOffset="-773.23">140 1849 2721,'-7'-6'6691,"9"4"-6515,9 4 81,7 4 15,4-4 64,10 0-320,3-6 48,3-6-64,-9-2-32,9-4-192,-5 8-913,10-16-752,1-7-2849</inkml:trace>
  <inkml:trace contextRef="#ctx0" brushRef="#br0" timeOffset="3950.77">1105 1246 4866,'4'-19'2538,"-4"16"-2364,0 1 0,0 0 0,1-1 0,-1 1 0,1 0 0,-1-1 0,1 1 0,0 0 0,0 0-1,0 0 1,0-1 0,1 1 0,1-2 0,3-4 1306,-12 28-863,5-10-592,0-1 1,-1 0-1,0 1 1,-1-1-1,0 0 0,-1-1 1,-5 12-1,-40 63 65,26-46-68,-17 18-25,-5 9 3,38-56 19,8-21 79,9-19 20,-7 28-115,0 0-1,0 0 1,0 0 0,0 0 0,1 1-1,-1 0 1,1-1 0,0 1-1,0 1 1,0-1 0,1 0-1,-1 1 1,1 0 0,-1 0 0,1 0-1,0 1 1,9-2 0,0 2 3,-1 0-1,1 1 1,0 1 0,26 4 0,-22-2-12,-1-1-1,36-1 1,-51-1 7,0 0 0,1-1 0,-1 1 1,0-1-1,1 0 0,-1 0 0,0 0 0,0 0 1,0 0-1,0-1 0,0 1 0,0 0 0,0-1 1,0 0-1,0 1 0,-1-1 0,3-2 0,0-2 4,-1 1-1,1-1 0,-1 0 0,0 0 1,-1 0-1,3-8 0,0-2 1,-1 0 0,-1-1 1,-1 1-1,1-27 0,-1 1 48,0 55 46,0 1-75,0 1 0,-1-1 0,0 15 0,-34 327 155,34-307-44,0-42-396,0-32-1262,-1 23 1344,0 1 0,0-1 1,0 1-1,1-1 0,-1 0 0,0 1 0,1-1 0,0 1 0,-1-1 0,1 1 0,0-1 1,0 1-1,-1 0 0,1-1 0,0 1 0,0 0 0,1 0 0,1-2 0,14-12-2328</inkml:trace>
  <inkml:trace contextRef="#ctx0" brushRef="#br0" timeOffset="4483.77">1729 1227 5683,'-2'-3'287,"-2"-5"371,-1 1 1,0 0 0,0 0 0,-1 0 0,0 0 0,-11-9 0,15 15-599,0 0 0,0 0 0,0 0 0,-1 0-1,1 0 1,0 0 0,-1 0 0,1 1 0,0-1 0,-1 1 0,1 0 0,-1 0 0,1 0 0,-1 0-1,1 0 1,-1 0 0,1 1 0,0-1 0,-1 1 0,1-1 0,0 1 0,-1 0 0,1 0 0,0 0 0,0 0-1,0 1 1,0-1 0,0 1 0,-3 2 0,-5 4-19,0 1 0,0 0 1,1 1-1,1 0 0,-1 0 0,2 1 0,-1 0 1,2 0-1,-1 1 0,-4 13 0,8-18-40,0-1 0,1 1 0,0-1 1,0 1-1,1 0 0,0 0 0,0 0 0,0-1 0,1 1 0,0 0 0,0 0 0,1 0 1,0 0-1,0 0 0,1 0 0,0 0 0,0-1 0,0 1 0,1-1 0,0 0 0,4 7 1,-5-10-3,-1 0 0,1-1 0,0 0 0,0 1 0,0-1 0,0 0 0,1 0 1,-1 0-1,0 0 0,1 0 0,-1-1 0,1 1 0,0-1 0,0 0 0,-1 0 1,1 0-1,0 0 0,0 0 0,0 0 0,0-1 0,0 1 0,0-1 0,0 0 1,0 0-1,0 0 0,0-1 0,0 1 0,0-1 0,0 1 0,0-1 0,0 0 1,0 0-1,0 0 0,0-1 0,-1 1 0,1-1 0,4-2 0,5-5 13,-1-1-1,0 1 0,0-2 0,-1 1 0,0-1 1,13-19-1,-17 21-4,0 1 0,-1-1-1,0-1 1,0 1 0,-1-1 0,0 1 0,-1-1 0,0 0 0,0-1 0,-1 1-1,-1 0 1,0-1 0,0-13 0,-1 24-7,0 0-1,0 0 1,0 0 0,0 0 0,0 0-1,0 0 1,-1 0 0,1 0-1,0 0 1,0 0 0,0 0 0,0 0-1,0 0 1,0 0 0,0 0-1,0 0 1,-1 0 0,1 0 0,0 0-1,0 0 1,0 0 0,0 0-1,0 0 1,0 0 0,0 0 0,0 0-1,0-1 1,0 1 0,0 0-1,-1 0 1,1 0 0,0 0 0,0 0-1,0 0 1,0 0 0,0 0-1,0 0 1,0-1 0,0 1 0,0 0-1,0 0 1,0 0 0,0 0-1,0 0 1,0 0 0,0-1 0,-4 16-14,-58 340 115,58-335-98,0 2 1,0 0-1,1 36 1,3-58-14,0 0 1,0 0-1,0 0 1,0-1-1,0 1 1,0 0-1,0 0 1,0 0-1,0 0 0,0 0 1,0 0-1,0-1 1,0 1-1,0 0 1,0 0-1,0 0 1,0 0-1,0 0 0,1 0 1,-1 0-1,0 0 1,0-1-1,0 1 1,0 0-1,0 0 1,0 0-1,0 0 0,1 0 1,-1 0-1,0 0 1,0 0-1,0 0 1,0 0-1,0 0 1,0 0-1,1 0 0,-1 0 1,0 0-1,0 0 1,0 0-1,0 0 1,0 0-1,1 0 1,-1 0-1,0 0 0,0 0 1,0 0-1,0 0 1,0 0-1,0 0 1,0 0-1,1 1 1,-1-1-1,0 0 1,0 0-1,0 0 0,0 0 1,0 0-1,0 0 1,0 0-1,0 0 1,0 1-1,0-1 1,1 0-1,-1 0 0,0 0 1,0 0-1,11-14-1923,-5 7 864,10-7-596,0-4-1094</inkml:trace>
  <inkml:trace contextRef="#ctx0" brushRef="#br0" timeOffset="4933.71">1933 1280 6531,'-3'3'257,"0"-1"0,1 0 0,-1 1 0,1-1 1,0 1-1,0 0 0,0 0 0,0 0 0,0 0 0,0 0 0,1 1 0,0-1 1,-1 0-1,1 1 0,-1 6 0,-7 63 44,8-51 132,-2 5-270,2 0 0,1-1-1,1 1 1,8 50 0,-6-67-132,-1 0-1,1 0 0,1 0 1,0-1-1,0 0 0,1 1 0,6 7 1,-8-12-23,1 0 1,0-1-1,0 1 1,0-1-1,1 0 1,-1 0-1,1-1 1,0 1-1,0-1 1,1 0-1,-1-1 1,0 1 0,7 1-1,-8-3-7,1 0 0,-1 0 0,0-1-1,1 0 1,-1 0 0,1 0 0,-1 0 0,1-1 0,-1 0-1,0 0 1,1 0 0,-1 0 0,0-1 0,0 1 0,0-1-1,0 0 1,0-1 0,0 1 0,0-1 0,3-3 0,0 1 9,0-1 0,0 0 0,-1-1 1,0 0-1,-1 0 0,1 0 0,-2 0 1,1-1-1,5-11 0,-2-4-6,0 0 0,-2 0 0,0 0 0,-2-1 0,0 1 0,-2-1 0,-1 0 0,0 0-1,-2 0 1,-1 0 0,-1 0 0,-1 1 0,-1-1 0,0 1 0,-2 0 0,-13-27 0,18 44-9,-1 1 0,1-1 1,-1 1-1,-1 0 0,1 0 0,-1 0 1,0 1-1,0-1 0,0 1 1,-7-5-1,8 7 1,0 0 0,0 0 0,0 1 0,0-1 0,0 1-1,-1 0 1,1 0 0,0 0 0,-1 0 0,1 1 0,-1-1 0,1 1 0,0 0 0,-1 0 0,1 0 0,-1 0 0,1 1 0,-1 0 0,-5 1-1,-6 3-87,0 1-1,0 0 0,1 1 0,-1 1 0,2 0 0,-1 1 0,1 1 1,-21 19-1,24-19-410,0 0 0,1 1 1,1 0-1,-1 1 1,2 0-1,-9 17 0,-2 20-2821</inkml:trace>
  <inkml:trace contextRef="#ctx0" brushRef="#br0" timeOffset="5844.11">859 2239 3906,'-36'-7'2506,"32"6"-2162,0 0 0,0 0 0,0 0 0,1 0 0,-1 1 0,0-1 0,0 1 0,0 0 1,0 0-1,0 1 0,-7 0 0,10 0-190,0-1 1,-1 0 0,1 1-1,0-1 1,0 0 0,0 0-1,0 0 1,-1 0 0,1 0-1,0 0 1,0 0 0,0 0-1,-1 0 1,1-1 0,-2 0-1,4-1 665,14 1-441,12 1-214,-1-1 1,1-2-1,35-8 1,13-1 1,284-38 236,154-19-222,-462 63-175,328-29 38,-368 35-26,5-1 65,-15-1-48,-6-1-26,-1 0-84,1 2-1,-1-1 0,1 1 0,-1-1 1,0 2-1,0-1 0,0 1 1,1-1-1,-1 2 0,0-1 1,0 1-1,1-1 0,-1 2 1,0-1-1,-5 2 0,-4 3-684,0 0-1,1 1 1,0 1-1,-18 12 1,0-2-2024</inkml:trace>
</inkml:ink>
</file>

<file path=word/ink/ink3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8:10.06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425 1 2113,'-15'3'278,"0"1"0,0 1 1,0 0-1,1 2 0,0-1 0,-18 13 1,8-3-48,-23 16 1134,-44 39 0,47-34-535,35-28 536,13-1-659,-1-5-614,0 0 0,0 0 0,0-1 0,0 1 1,1-1-1,-1 0 0,1 0 0,-1 0 1,1-1-1,-1 1 0,1-1 0,0 0 0,0 0 1,0 0-1,0 0 0,0-1 0,5 1 1,14 0 95,39-2 1,-59 1-150,152-11 322,210-3 17,377 26-222,0-32-44,-42-26 56,493-29-85,-905 78-84,-139 2 5,367 34-37,-356-23 22,27 4 7,121 10-12,0-27-2,-93-7 59,4 0-44,-144-1-17,304-25-45,-339 27 71,0 1 0,0 2-1,43 5 1,6 14-39,-29-13 45,-40-5-14,1 1 0,-1 0-1,1 2 1,-1 0 0,-1 1-1,1 1 1,29 14 0,2 4-5,-36-18 9,-1 1-1,0 0 1,16 12 0,-5-3-8,-21-14 6,0 1 0,0-1-1,0 1 1,-1 0 0,1 0-1,3 4 1,-6-7 0,-1 1-1,1 0 1,-1-1-1,1 1 1,0-1-1,-1 1 1,1-1-1,0 1 1,-1-1-1,1 0 1,0 1-1,-1-1 1,1 0-1,0 0 1,0 1-1,0-1 1,-1 0 0,1 0-1,1 0 1,-1 0-1,-1 0 0,1 0 1,0 0-1,-1 0 1,1 0-1,-1 1 1,1-1-1,0 0 0,-1 0 1,1 0-1,-1 1 1,1-1-1,-1 0 1,1 1-1,-1-1 0,1 0 1,-1 1-1,1-1 1,-1 0-1,0 1 1,1-1-1,-1 1 1,1-1-1,-1 2 0,0-2-1,1 0 1,-1 0-1,0 1 0,0-1 0,0 0 0,0 0 0,0 1 0,0-1 0,0 0 0,0 0 0,0 1 0,0-1 0,0 0 1,0 1-1,0-1 0,0 0 0,0 0 0,0 1 0,0-1 0,0 0 0,0 0 0,-1 0 0,1 1 0,0-1 0,0 0 1,0 0-1,0 1 0,0-1 0,-1 0 0,1 0 0,0 0 0,0 0 0,0 1 0,-1-1 0,1 0 0,0 0 0,0 0 1,-1 0-1,1 0 0,0 0 0,0 1 0,-1-1 0,1 0 0,0 0 0,-23 5 66,-2 1-62,-185 38-34,192-41 30,-387 54 20,166-49-10,11-1 24,-478 15-99,123-48 31,367 8 17,-85-3-39,-345-6-47,-48-25 84,574 40 19,-132-5 5,60 6 11,-263-8-26,342 20 5,-50 2 1,-339 11 67,82-18-59,-15-1-17,407 5 16,-1 0 0,0 2-1,1 1 1,-1 1 0,1 1 0,0 2-1,1 1 1,-52 21 0,8 1 10,30-13 6,-57 31 0,85-41-20,-1 0 0,0-2 0,-16 6 1,-29 11 3,41-13 26,12-7-28,0 1 0,-1 0 0,1 0 0,0 0 0,1 1 1,-1 0-1,1 0 0,-1 0 0,1 1 0,0-1 0,1 1 0,-1 1 0,1-1 0,-5 9 0,8-12-1,1 0-1,-1 1 1,1-1-1,0 0 1,-1 0-1,1 1 1,0-1-1,1 0 1,-1 0-1,0 1 1,1-1-1,-1 0 1,1 0-1,0 0 1,-1 1-1,1-1 1,0 0-1,0 0 1,1 0-1,1 2 1,-1 0-2,1 0 1,0-1-1,0 1 1,1 0-1,-1-1 1,1 0 0,-1 0-1,7 4 1,1-2 7,0 0 0,1-1 1,-1 0-1,1-1 0,0 0 1,0-1-1,23 2 1,91-6 50,-75-1-19,553-30 176,100-4-213,82 74 253,-747-34-247,330 30 61,169 9-41,-359-24 96,287 64-1,-342-57-71,1-6 0,201 6-1,157-6-56,43 0-15,-416-20 31,32 0 36,184 21 0,-183-6-61,0-6 1,0-7 0,147-17-1,-234 13 13,69 7-1,-72-2 0,80-4-1,-24-11 11,23 14-30,-97 0-22,-35-1 45,0 0 0,0 0 0,0 0 0,0 0-1,0 0 1,1 0 0,-1 0 0,0 0 0,0 1-1,0-1 1,0 0 0,0 0 0,0 0-1,0 0 1,0 0 0,0 0 0,0 1 0,0-1-1,0 0 1,1 0 0,-1 0 0,0 0-1,0 0 1,0 1 0,0-1 0,0 0 0,0 0-1,0 0 1,0 0 0,0 0 0,-1 1 0,1-1-1,0 0 1,0 0 0,0 0 0,0 0-1,0 0 1,0 0 0,0 1 0,0-1 0,0 0-1,0 0 1,0 0 0,0 0 0,-1 0 0,1 0-1,0 0 1,0 0 0,0 1 0,0-1-1,0 0 1,0 0 0,-1 0 0,1 0 0,0 0-1,-6 4-58,-5 6 29,-1-2-1,0 1 1,0-2-1,-1 0 0,0 0 1,-20 7-1,-90 22-158,88-27 164,-69 13-150,-211 17 1,122-20 102,41-4 66,0-7 1,-171-12 0,-908-13 22,1225 17-16,-797-42 2,1-58 3,696 86-4,-333-23-62,-3 29 17,351 7 69,-137-8-41,-115 2 56,-78 32 84,297-16-104,-84 0 12,-4-6 103,81-3-46,111 0-76,-32 1 43,-1 2 0,-56 10 1,64-8 9,37-5-55,1 0 0,-1 0-1,1 1 1,-1 0 0,1 1-1,0-1 1,0 1 0,-1 1-1,-8 3 1,15-5-15,1 0 0,-1-1 0,0 1 0,0 0 0,1 0 0,-1 0 0,0-1 0,1 1 0,-1 0 0,0 0 0,1 0 0,-1 0 0,1 0 0,0 0 0,-1 0-1,1 0 1,0 0 0,0 0 0,0 0 0,-1 1 0,1-1 0,0 0 0,0 0 0,1 0 0,-1 0 0,0 0 0,0 0 0,0 0 0,1 0 0,-1 0 0,2 2 0,-1 0-142,0-1-1,1 1 1,-1-1 0,1 1 0,0-1-1,0 0 1,0 0 0,0 0 0,0 0-1,0 0 1,1 0 0,4 2 0,-1-1-333,1 0 1,0-1-1,0 0 1,-1 0-1,1-1 1,0 0 0,0 0-1,13-1 1,39-1-3914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0:28.911"/>
    </inkml:context>
    <inkml:brush xml:id="br0">
      <inkml:brushProperty name="width" value="0.1" units="cm"/>
      <inkml:brushProperty name="height" value="0.1" units="cm"/>
      <inkml:brushProperty name="color" value="#E71224"/>
    </inkml:brush>
  </inkml:definitions>
  <inkml:trace contextRef="#ctx0" brushRef="#br0">52 213 3217,'-3'-2'571,"-1"1"-1,1 0 0,-1 0 1,0 0-1,0 0 0,1 1 1,-1-1-1,0 1 0,-10 2 3116,22 2-3152,17 2-501,6-6 72,-1-1-1,35-6 1,21-1 35,63 10-223,-133-2-591,-26-3-1032,-28-2-1951,19 6 626</inkml:trace>
  <inkml:trace contextRef="#ctx0" brushRef="#br0" timeOffset="443.83">0 30 6739,'1'0'178,"-1"-1"0,1 1-1,-1-1 1,0 1 0,1-1-1,-1 1 1,1-1 0,-1 1-1,1 0 1,-1-1 0,1 1 0,-1 0-1,1-1 1,-1 1 0,1 0-1,0 0 1,-1 0 0,1 0 0,-1-1-1,1 1 1,0 0 0,-1 0-1,1 0 1,-1 0 0,1 0 0,0 0-1,0 1 1,29-5-284,-27 3 425,97-2 538,-23 1-719,141-12-143,-203 15-1342,-23-1-1028,3-1 46</inkml:trace>
  <inkml:trace contextRef="#ctx0" brushRef="#br0" timeOffset="804.68">570 149 7091,'-10'0'1073,"-7"2"-337,-2-2-240,2-3-272,4-1-176,2-2-96,3 5-208,-3-4-832</inkml:trace>
</inkml:ink>
</file>

<file path=word/ink/ink3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50.143"/>
    </inkml:context>
    <inkml:brush xml:id="br0">
      <inkml:brushProperty name="width" value="0.1" units="cm"/>
      <inkml:brushProperty name="height" value="0.1" units="cm"/>
      <inkml:brushProperty name="color" value="#FF3300"/>
    </inkml:brush>
  </inkml:definitions>
  <inkml:trace contextRef="#ctx0" brushRef="#br0">185 854 6275,'-12'-9'4985,"10"6"-4466,-1-2-269,-1 1 0,1 0 1,-1 0-1,0 0 0,-9-6 1,-10-11 146,14 10-304,0-2 1,1 1-1,0-1 0,1 0 0,-10-27 0,-17-74 88,27 85-128,1 3-21,1 0-1,2 0 1,1 0 0,0-34 0,15-107 187,-11 156-208,1 0-1,0 0 0,1 1 1,0-1-1,1 1 0,0 0 0,0 0 1,1 0-1,1 1 0,-1-1 0,1 2 1,1-1-1,0 1 0,0 0 0,1 1 1,-1 0-1,2 0 0,-1 1 0,1 0 1,0 0-1,0 1 0,0 1 0,1 0 1,0 0-1,15-3 0,-13 5-12,0 1 0,-1 0 0,1 1 0,0 0 0,0 1 0,0 0 0,-1 1 0,1 1 0,-1 0 0,24 9 0,-11-1-1,-1 2 0,0 1 0,-1 0 0,23 20 0,-36-26 4,-1 1-1,0 0 1,0 1 0,-1 0 0,0 0 0,-1 0-1,0 1 1,-1 0 0,0 1 0,-1-1 0,0 1-1,5 18 1,1 17 6,13 96 0,-12-59-7,-7-53 96,-1 0 0,-1 1 0,-3 55 0,-1-75-203,0 1-1,1-1 1,0 0-1,1 0 1,1 0-1,3 16 1,-5-27 13,1-1 0,-1 0 1,0 0-1,1 1 0,-1-1 1,0 0-1,1 0 0,-1 0 1,1 1-1,-1-1 0,0 0 1,1 0-1,-1 0 0,0 0 1,1 0-1,-1 0 0,1 0 1,-1 0-1,0 0 0,1 0 1,-1 0-1,1 0 0,-1 0 1,0-1-1,1 1 0,-1 0 0,1 0 1,-1 0-1,0 0 0,1-1 1,-1 1-1,1 0 0,12-9-2809,0-4-1019</inkml:trace>
  <inkml:trace contextRef="#ctx0" brushRef="#br0" timeOffset="589.62">1005 720 6739,'-3'-4'240,"1"8"-240,4-8-608,5 4-2257</inkml:trace>
</inkml:ink>
</file>

<file path=word/ink/ink3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18.238"/>
    </inkml:context>
    <inkml:brush xml:id="br0">
      <inkml:brushProperty name="width" value="0.1" units="cm"/>
      <inkml:brushProperty name="height" value="0.1" units="cm"/>
      <inkml:brushProperty name="color" value="#FF3300"/>
    </inkml:brush>
  </inkml:definitions>
  <inkml:trace contextRef="#ctx0" brushRef="#br0">751 166 5955,'-16'-32'2549,"13"26"-2101,0-1 0,0 1 0,0 0 0,-1 1 0,-8-11 0,3 7-355,-1 0-1,0 1 1,-1 0 0,0 1 0,0 0-1,0 1 1,-1 0 0,0 1 0,-1 0 0,1 1-1,-1 0 1,1 1 0,-1 1 0,0 0-1,0 0 1,-24 1 0,12 2-34,0 1 0,0 0 0,1 2 0,-1 1 0,1 1 0,0 1 0,0 1-1,-23 12 1,29-11-36,-1 2 0,1 0-1,0 1 1,1 1 0,1 0-1,-25 27 1,30-29 5,1 2 0,0-1 0,1 1 1,0 0-1,1 1 0,1 0 0,0 0 0,1 1 0,-7 27 1,12-40-27,0 0 1,1 1-1,-1-1 1,1 0-1,0 1 1,-1-1-1,1 0 1,1 1-1,-1-1 1,0 1-1,0-1 1,1 0 0,-1 1-1,1-1 1,0 0-1,0 0 1,0 0-1,0 1 1,0-1-1,0 0 1,0 0-1,1 0 1,-1-1-1,1 1 1,0 0-1,-1 0 1,1-1 0,0 1-1,0-1 1,3 2-1,-1-1 8,1 0-1,0-1 0,0 1 1,0-1-1,0 0 1,0 0-1,0-1 1,0 1-1,0-1 1,0 0-1,0-1 0,0 1 1,8-3-1,72-17 102,-41 8-91,1 2 0,81-6 0,-82 14-19,0 2-1,-1 2 0,1 2 1,-1 2-1,0 1 0,63 21 1,-92-23 0,0 1-1,0 1 1,-1 1 0,0 0-1,0 0 1,-1 1 0,0 1 0,-1 0-1,0 1 1,20 23 0,-25-26 1,-1 0-1,1 0 1,-1 0 0,0 0 0,-1 1 0,0 0 0,-1 0-1,1 0 1,-2 0 0,1 1 0,-1-1 0,-1 1 0,0-1-1,0 1 1,-1-1 0,0 1 0,-1 0 0,-2 12-1,2-16 5,-1 0 0,0 0 0,-1-1 0,1 1 0,-1-1-1,0 0 1,-1 0 0,1 0 0,-1 0 0,0 0-1,0-1 1,-1 0 0,1 0 0,-1 0 0,0 0-1,0-1 1,0 0 0,0 0 0,-1 0 0,1-1-1,-1 1 1,-11 2 0,-9 1 75,0-1 0,-1-1 0,-50 1 0,53-4-10,-41-2 103,1-2 0,0-4 0,-81-18 0,97 16-73,19 4-45,0 1-1,0 2 1,0 1-1,-33 2 1,14-2-96,29 1 14,13 0-726,22 18-5361,-2-8 2732</inkml:trace>
</inkml:ink>
</file>

<file path=word/ink/ink3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5:54.889"/>
    </inkml:context>
    <inkml:brush xml:id="br0">
      <inkml:brushProperty name="width" value="0.1" units="cm"/>
      <inkml:brushProperty name="height" value="0.1" units="cm"/>
      <inkml:brushProperty name="color" value="#0000FF"/>
    </inkml:brush>
  </inkml:definitions>
  <inkml:trace contextRef="#ctx0" brushRef="#br0">460 294 6371,'0'0'157,"0"-1"0,0 1 1,0 0-1,0-1 0,-4-5 2515,4 6-2515,-1-1 1,1 1-1,0 0 0,-1 0 0,1 0 0,-1 0 1,1-1-1,-1 1 0,1 0 0,0 0 0,-1 0 1,1 0-1,-1 0 0,1 0 0,-1 0 0,0 0 1,1 1-113,0-1 0,-1 1 0,1-1 0,0 1 0,-1-1 0,1 1 1,0-1-1,0 1 0,-1-1 0,1 1 0,0 0 0,0-1 0,0 1 0,0-1 1,0 1-1,0 0 0,0-1 0,0 1 0,0-1 0,0 1 0,0 0 1,0-1-1,0 1 0,0-1 0,1 1 0,-1 0 0,0-1 0,0 1 1,1-1-1,-1 1 0,0-1 0,1 1 0,-1-1 0,1 1 0,0 0 0,9 20 19,0 0-1,-1 1 1,-1 0-1,-1 1 1,-1-1-1,-2 1 1,3 26-1,4 172 7,-10-158-47,-2 338 38,0-415-53,0 1 0,-1 0 0,-5-16-1,-2-8 5,-6-67-10,4-1 1,5-202 0,18 157 29,-11 158-25,0 0 0,1 1 0,0-1 0,1 0-1,4 12 1,8 24 56,-11-21-32,-1 0 0,-1 0 1,-1 0-1,-2 31 0,-16 93 154,7-74-150,6-44-50,-5 75-223,-2-128-7019,10 14 3050</inkml:trace>
  <inkml:trace contextRef="#ctx0" brushRef="#br0" timeOffset="505.51">170 820 3346,'-21'-21'2956,"-36"-45"1,45 49-2512,0-1-1,0 0 1,2-1-1,1 0 1,0 0-1,-7-25 1,12 30-353,2 0 0,-1 0 1,2 0-1,0 0 0,0 0 0,1 0 1,1 0-1,1-1 0,0 1 0,1 0 1,0 1-1,1-1 0,0 1 0,1-1 0,1 1 1,0 1-1,1-1 0,10-14 0,-1 5-38,2 0-1,0 2 1,1 0-1,0 1 0,2 1 1,0 0-1,1 2 1,35-19-1,-30 18-42,1 2 1,0 0-1,2 2 0,-1 2 0,2 0 1,-1 2-1,1 2 0,36-5 0,-38 9-16,0 2 0,0 1-1,43 6 1,-56-4 3,-1 1-1,1 1 1,-1 1 0,0 0-1,0 1 1,0 0-1,-1 2 1,14 8 0,-15-8 4,-1 1 0,0 0 0,-1 1 0,0 0 0,-1 0 0,0 1 0,0 1 0,8 14 0,-13-17 1,0 0 0,0 0-1,-2 0 1,1 1 0,-1 0-1,0 0 1,-1-1 0,0 2-1,-1-1 1,0 0 0,0 0-1,-2 16 1,-1-11 5,0 0 0,-1 0 1,-1-1-1,0 1 0,-1-1 0,-1 0 0,0-1 0,-1 1 0,0-1 1,-1 0-1,0-1 0,-1 0 0,-1 0 0,-10 10 0,0-3-1,-1-1-1,0 0 0,-1-2 0,-1-1 0,0-1 0,-45 21 0,46-26 18,-34 10-1,51-17-29,-1-1 1,1 1 0,-1-1-1,1 0 1,-1-1-1,1 0 1,-1 0 0,1 0-1,-1 0 1,1-1-1,-1 0 1,-7-2-1,19 5-751,0-1 0,0 1-1,0-1 1,1-1 0,9 1 0,15 1-1753,6 2-1100</inkml:trace>
  <inkml:trace contextRef="#ctx0" brushRef="#br0" timeOffset="958.56">1299 165 6147,'-11'-20'3702,"4"14"-2754,5 11 794,-15 17-197,12-13-1466,-7 13 73,0 0 0,1 2-1,2-1 1,0 1 0,-5 28 0,2 19-42,4 1 1,3 0-1,3 0 1,3 0-1,3 0 1,19 102-1,-20-155-101,1 0 0,1 0 0,0-1 0,1 0 0,2 0 0,-1 0 0,2 0 0,0-2 1,1 1-1,1-1 0,1 0 0,25 26 0,-25-31 10,-10-8-27,1 0 1,-1 0-1,1 0 1,0-1-1,0 1 1,0-1-1,0 0 0,0 0 1,0 0-1,1 0 1,-1-1-1,0 1 1,1-1-1,0 0 0,-1 0 1,5 1-1,-7-3-68,0 0-1,0 1 0,0-1 1,-1 0-1,1 0 1,0 1-1,0-1 0,-1 0 1,1 0-1,0 0 0,-1 0 1,1 0-1,-1 0 1,1 0-1,-1 0 0,0 0 1,1 0-1,-1 0 0,0-2 1,1 0-185,7-13-1374,7-4-1140</inkml:trace>
</inkml:ink>
</file>

<file path=word/ink/ink3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07.334"/>
    </inkml:context>
    <inkml:brush xml:id="br0">
      <inkml:brushProperty name="width" value="0.1" units="cm"/>
      <inkml:brushProperty name="height" value="0.1" units="cm"/>
      <inkml:brushProperty name="color" value="#FF3300"/>
    </inkml:brush>
  </inkml:definitions>
  <inkml:trace contextRef="#ctx0" brushRef="#br0">32 128 4690,'-14'-21'8183,"15"24"-8061,2 0-78,0 1 0,-1 0 0,1-1 0,-1 1-1,0 0 1,0 1 0,-1-1 0,2 6 0,31 308 738,-30-216-699,4 35 23,-9-134-79,-1-11-14,-7-20-58,5 16 35,0 1 1,1-1-1,1 0 0,0 0 1,-1-20-1,-4-25-100,-6-10-48,-19-80-95,31 139 250,0-1-1,0 1 1,1 0 0,0 0 0,0 0-1,1 0 1,0 0 0,4-15-1,0 1 7,-3 15-9,0 0 0,1 0 0,0 1 0,0-1 0,1 1 0,0-1 0,0 1 0,0 0-1,11-10 1,2-2 9,30-24-1,-35 33-5,-1 2-1,1-1 1,1 2-1,-1-1 0,1 2 1,0 0-1,0 0 1,1 1-1,0 1 0,-1 0 1,23-1-1,-27 3 0,-1 1 0,0 0 0,1 0 0,-1 1 0,0 0 0,0 0 0,0 1 0,0 0 0,0 0 0,0 1 0,0 0 0,0 0 0,-1 1 0,0 0 0,0 1-1,0-1 1,0 1 0,-1 1 0,0-1 0,11 13 0,-8-6 5,0 0-1,-1 1 0,0 0 1,-1 0-1,-1 1 1,0 0-1,7 25 1,-12-33-3,0 0 1,0 0 0,0 0 0,-1 0-1,0 0 1,-1 0 0,1 0 0,-1 0-1,0 0 1,0 0 0,-1 0 0,0 0-1,0 0 1,-1-1 0,1 1 0,-1-1-1,0 1 1,0-1 0,-1 0 0,0 0-1,-7 7 1,0-2 3,-1 1 0,-1-1 0,1-1 1,-2 0-1,1-1 0,-1-1 0,0 0 0,-1-1 0,0 0 0,0-1 0,0-1 0,0 0 0,-26 2 1,41-6-4,-1 0 0,1 0 0,0 0 0,-1 1 0,1-1 0,0 0 0,-1 0 0,1 0 0,0 0 0,-1 0 0,1 0 0,0 0 0,-1-1 1,1 1-1,0 0 0,-1 0 0,1 0 0,0 0 0,-1 0 0,1 0 0,0-1 0,-1 1 0,1 0 0,0 0 0,0 0 0,-1-1 0,1 1 1,0 0-1,0 0 0,-1-1 0,1 1 0,0 0 0,0-1 0,0 1 0,0 0 0,0-1 0,-1 1 0,1 0 0,0-1 0,0 1 0,0 0 1,0-1-1,0 1 0,0 0 0,0-1 0,0 1 0,0 0 0,0-1 0,0 1 0,0 0 0,0-1 0,1 1 0,-1 0 0,0-1 0,0 1 0,0 0 1,0 0-1,1-1 0,-1 1 0,0 0 0,0-1 0,0 1 0,1 0 0,-1 0 0,0 0 0,0-1 0,1 1 0,-1 0 0,1 0 0,17-20-27,-8 13 23,-1 0-1,1 1 0,0 0 1,1 0-1,0 1 0,-1 1 1,1 0-1,1 0 0,-1 1 1,0 1-1,1 0 0,0 0 1,-1 1-1,1 1 1,0 0-1,-1 0 0,17 4 1,-14-3 5,-1 2 0,1-1 0,-1 2 0,0 0 0,0 1 0,0 0 0,-1 0 0,0 2 0,0-1 0,0 2 0,-1 0 0,0 0 0,0 1 0,16 17 0,-22-18 4,0-1 1,0 1-1,-1 0 1,0 1-1,-1-1 1,0 1-1,0 0 1,-1 0-1,0-1 1,0 1-1,-1 1 1,0-1-1,-1 0 1,0 0-1,0 0 1,-1 0-1,-3 15 1,3-18 6,0 1 0,-1-1 0,0 0 0,0 0 0,0 1-1,-1-1 1,0-1 0,0 1 0,0 0 0,-1-1 0,0 1 0,0-1 0,0 0 0,-1-1 0,0 1 0,0-1 0,0 0 0,0 0 0,0 0 0,-1-1 0,0 0 0,0 0-1,0 0 1,0-1 0,-7 2 0,-17 1 66,0-1-1,-1-2 1,0-1-1,0-1 1,-45-7-1,41 0-8,0-2 1,-60-22-1,0-1 7,67 21-586,28 10 77,15 6 61,-11-4-327,0 1-1,-1-1 0,1 0 0,0 0 1,0-1-1,0 1 0,1-1 0,4 0 0,7 0-3546</inkml:trace>
</inkml:ink>
</file>

<file path=word/ink/ink3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5:57.614"/>
    </inkml:context>
    <inkml:brush xml:id="br0">
      <inkml:brushProperty name="width" value="0.1" units="cm"/>
      <inkml:brushProperty name="height" value="0.1" units="cm"/>
      <inkml:brushProperty name="color" value="#0000FF"/>
    </inkml:brush>
  </inkml:definitions>
  <inkml:trace contextRef="#ctx0" brushRef="#br0">12 1 5795,'-11'6'7040,"11"-5"-6961,3 13-203,-1-2 247,0-1 0,1 1 0,1-1 0,0 0 0,0 0 0,7 12 0,43 65 220,-13-21-122,-3 3-53,44 112 1,-70-148-131,-1 1-1,-1 0 1,-2 1-1,-2 0 1,3 60-1,-7-60 1,-3 1 0,-1 0 0,-2-1 0,-1 1 0,-2-1 0,-1-1 0,-2 1 0,-1-1-1,-25 51 1,18-53 126,-2-1-1,0 0 0,-42 47 1,32-38 364,16-36-797,14-5 152,-1 1-1,1-1 1,-1 0 0,1 0 0,-1 0 0,1 1-1,-1-1 1,1 0 0,-1 0 0,1 0 0,-1 0-1,1 0 1,-1 0 0,1 0 0,-1-1-1,1 1 1,-1 0 0,1 0 0,-1 0 0,1 0-1,-1-1 1,1 1 0,-1 0 0,1 0 0,-1-1-1,1 1 1,-1 0 0,1-1 0</inkml:trace>
  <inkml:trace contextRef="#ctx0" brushRef="#br0" timeOffset="428.48">633 1528 11717,'-7'-2'481,"7"-7"-481,4 6-64,-8-7-1937</inkml:trace>
</inkml:ink>
</file>

<file path=word/ink/ink3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5:56.661"/>
    </inkml:context>
    <inkml:brush xml:id="br0">
      <inkml:brushProperty name="width" value="0.1" units="cm"/>
      <inkml:brushProperty name="height" value="0.1" units="cm"/>
      <inkml:brushProperty name="color" value="#0000FF"/>
    </inkml:brush>
  </inkml:definitions>
  <inkml:trace contextRef="#ctx0" brushRef="#br0">624 0 7395,'5'8'5684,"-5"-8"-5577,-5 27 1107,-14 30-1202,-95 172 752,45-95-450,-240 406 379,286-503-645,2 1 0,2 0 0,-20 55 0,39-91-48,-7 16 0,4-13 0,2-7 0,3-4-372,-1 0 0,1-1 0,0 1 0,0 0 0,1 0 0,0 0 0,0 1 0,0-1 0,1 1 0,7-10 0,10-4-2483</inkml:trace>
</inkml:ink>
</file>

<file path=word/ink/ink3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7:26.976"/>
    </inkml:context>
    <inkml:brush xml:id="br0">
      <inkml:brushProperty name="width" value="0.1" units="cm"/>
      <inkml:brushProperty name="height" value="0.1" units="cm"/>
      <inkml:brushProperty name="color" value="#0000FF"/>
    </inkml:brush>
  </inkml:definitions>
  <inkml:trace contextRef="#ctx0" brushRef="#br0">335 1520 3490,'-43'12'1332,"5"-3"634,-64 26-1,71-27 130,28-9-986,19-3-452,1-2-540,-1 0 0,0-1 0,0 0 0,-1-2 0,0 0 0,27-20 0,-10 6-13,210-133 64,394-190 0,-533 297-132,123-55 40,-207 100-63,-20 5-11,1-1-1,-1 0 0,1 1 0,-1-1 0,0 1 0,1-1 1,-1 0-1,0 1 0,1-1 0,-1 0 0,0 0 0,0 0 1,1 0-1,-1 0 0,0 1 0,1-1 0,-1 0 1,0-1-1,0 1 0,1 0 0,-1 0 0,0 0 0,0 0 1,0-1-1,0 1-9,0 0 1,-1 0-1,1 0 1,0 0-1,0 1 1,0-1 0,0 0-1,0 0 1,0 1-1,0-1 1,0 1-1,0-1 1,0 1-1,0-1 1,0 1-1,1-1 1,-1 1 0,0 0-1,-1 1 1,-23 19-485,22-17 343,-9 6-401,4-3-79,1-1 0,0 1 0,0 1 0,-8 11 0,-8 15-1727</inkml:trace>
  <inkml:trace contextRef="#ctx0" brushRef="#br0" timeOffset="857.93">16 4325 4418,'-1'0'120,"1"0"-1,0 1 1,-1-1-1,1 0 1,0 0 0,-1 0-1,1 1 1,-1-1-1,1 0 1,0 0 0,-1 0-1,1 0 1,0 0-1,-1 0 1,1 0-1,-1 0 1,1 0 0,-1 0-1,1 0 1,0 0-1,-1 0 1,1 0 0,-1 0-1,1 0 1,0-1-1,-1 1 1,1 0 0,0 0-1,-1 0 1,1-1-1,0 1 1,-1 0 0,1 0-1,0-1 1,-1 1-1,1 0 1,0-1-1,0 1 1,0 0 0,-1-1-1,1 1 1,0 0-1,0-1 1,0 1 0,-1-1-1,4-1 138,0-1-1,-1 1 0,1 0 1,0 1-1,0-1 0,0 0 1,6-1-1,-6 1-42,408-245 1444,-143 78-1504,170-72-85,-29-14-12,-328 200-39,-75 51-13,3-1-4,-1-1 0,0 0 0,0 0 0,-1 0 0,10-12-1,-6 9 27,-11 9-14,-2 1-2,-11 4-142,1 1-1,0 1 1,-13 9-1,7-5-313,-5 9-537,6-5-157,13-12 604,1 0-1,0 0 1,0 0-1,0 0 1,0 0-1,-5 7 1,-1 8-3176</inkml:trace>
  <inkml:trace contextRef="#ctx0" brushRef="#br0" timeOffset="4738.08">1981 47 2865,'-12'-6'927,"-47"-25"2022,56 29-2682,-1 1 0,1 0 0,-1-1-1,1 1 1,-1 0 0,1 1 0,-1-1 0,0 1 0,1 0-1,-1 0 1,0 0 0,0 0 0,-6 1 0,9 0-214,1 0 0,-1 0 1,0 1-1,1-1 0,-1 0 0,0 0 1,1 0-1,-1 1 0,1-1 0,0 0 1,-1 0-1,1 1 0,0-1 0,0 0 1,0 1-1,0-1 0,0 0 0,0 1 1,0-1-1,0 0 0,1 0 0,-1 1 1,0-1-1,1 0 0,0 2 0,3 3-24,0-1 0,0-1-1,0 1 1,0 0 0,1-1-1,0 0 1,0 0-1,0-1 1,0 1 0,0-1-1,1 0 1,0-1-1,-1 1 1,1-1 0,0 0-1,0 0 1,0-1 0,9 1-1,13 2-20,-1-2 1,49-2-1,-73 0-6,217-24 71,-130 11-106,-53 7 31,64-18-1,-84 21 18,-16 16 34,-3 4-46,-14 288 157,14 70 399,9 560 18,-2-793-546,29 473 24,-24-521-64,-1-22 12,0 115 0,-12-126 18,-1-16-31,5 55-1,7-62 20,-7-36-6,0 0 1,-1 0 0,1-1 0,-1 1-1,1 0 1,-1 0 0,0 0-1,0-1 1,0 1 0,0 0 0,0 0-1,0 0 1,0 0 0,-1 0 0,1-1-1,-1 1 1,1 0 0,-1 0 0,0-1-1,1 1 1,-3 2 0,-5 6 30,7-10-32,0 1-1,0 0 1,0 0 0,0 0 0,1 0 0,-1 0 0,0 0 0,0 0 0,1 0 0,-1 0 0,1 0 0,-1 0 0,1 1 0,-1-1 0,1 0 0,0 2-1,-1-2 7,1 1 0,-1 0 0,1 0-1,-1 0 1,0 0 0,0-1 0,1 1-1,-1 0 1,-1-1 0,1 1 0,0-1-1,0 1 1,0-1 0,-1 1 0,1-1-1,-3 2 1,-6 7 42,6-5-47,0 0 1,-1 0 0,0-1-1,1 0 1,-1 0 0,-1 0-1,1-1 1,0 1 0,-1-1-1,0-1 1,0 1-1,0-1 1,0 0 0,0 0-1,0-1 1,0 0 0,-1 0-1,1 0 1,-1-1-1,1 0 1,0 0 0,-1 0-1,1-1 1,-7-2 0,-28-6-17,0-3 0,2-1 1,-52-24-1,83 33-75,0-1-1,0 0 1,0 0 0,0-1-1,-8-9 1,13 14-60,1-1 1,0 0-1,0 0 1,0 0-1,1-1 1,-1 1-1,0 0 1,1-1-1,-1 1 1,1-1-1,0 0 1,0 1-1,0-1 1,0 0-1,1 1 1,-1-1-1,1 0 1,-1 0-1,1 0 1,0 0-1,1-5 1,10-23-2481,6 7-1291</inkml:trace>
  <inkml:trace contextRef="#ctx0" brushRef="#br0" timeOffset="5541.03">1724 1439 5939,'-16'-1'1019,"13"1"-765,0 0 0,1 0 1,-1 0-1,0-1 0,1 1 0,-1 0 1,0-1-1,1 0 0,-4-1 0,51 6 1766,-26-5-1965,-1-1 0,0-1 1,0-1-1,0-1 0,24-9 0,-20 6-41,0 2 0,34-6 0,-56 12-14,1 0 0,-1 0-1,0 1 1,1-1 0,-1 0-1,0 0 1,1 1-1,-1-1 1,0 0 0,1 1-1,-1-1 1,0 1-1,0-1 1,0 0 0,1 1-1,-1-1 1,0 1 0,0-1-1,0 1 1,0-1-1,0 1 1,0-1 0,0 0-1,0 1 1,0-1-1,0 1 1,0-1 0,0 1-1,0-1 1,0 1 0,0 0-1,-3 22 81,3-17-76,-9 90 111,-4 82 69,13-143-107,1-1 0,2 1-1,9 42 1,3-10 139,33 92 0,-21-62-100,-10-32-90,-10-42-1,-1 0 0,-2 1 1,3 37-1,-6-58-21,-1 0 0,0 0-1,0 0 1,0 0 0,0 0 0,-1 0 0,1 0-1,-1 0 1,0 0 0,0 0 0,0 0 0,0 0-1,0-1 1,-1 1 0,1 0 0,-1-1 0,0 1-1,1-1 1,-1 0 0,0 1 0,0-1 0,-1 0-1,1 0 1,0 0 0,-1-1 0,1 1 0,-1-1-1,0 1 1,1-1 0,-1 0 0,0 0 0,0 0-1,0 0 1,-4 0 0,-10 2 16,-1-1 0,0-1 0,1 0 0,-33-4 0,11 1 41,-26 1 82,30-1-29,1 2 0,-1 1 1,0 2-1,-36 8 1,66-11-192,7-2-490,10-3-393,57-2-4442,-37-1 970</inkml:trace>
</inkml:ink>
</file>

<file path=word/ink/ink3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41.068"/>
    </inkml:context>
    <inkml:brush xml:id="br0">
      <inkml:brushProperty name="width" value="0.1" units="cm"/>
      <inkml:brushProperty name="height" value="0.1" units="cm"/>
      <inkml:brushProperty name="color" value="#0000FF"/>
    </inkml:brush>
  </inkml:definitions>
  <inkml:trace contextRef="#ctx0" brushRef="#br0">11 1244 7251,'-11'-2'2566,"19"3"-1393,36 4-1146,1-1 92,217-2 402,-189-4-461,-59 2-363,0-1-1,0-1 1,0 0-1,0-1 0,17-5 1,-27 6 161,1 1 0,-1-1 1,0 0-1,0 0 0,1-1 1,-2 1-1,1-1 0,0 0 1,0 0-1,-1 0 0,1 0 0,-1-1 1,0 1-1,0-1 0,-1 0 1,1 0-1,-1 0 0,0 0 1,2-5-1,1-16-2230</inkml:trace>
  <inkml:trace contextRef="#ctx0" brushRef="#br0" timeOffset="359.04">21 1066 6051,'-11'0'1344,"6"0"-399,12 0-321,-3-2-160,16 10-160,9-6 241,14-4-353,6 0 48,11 2-224,-2-2 48,2-2-32,-11 4-32,-2-4 0,-12 0-80,1 0-833,6-4-1055,10 2-2226</inkml:trace>
  <inkml:trace contextRef="#ctx0" brushRef="#br0" timeOffset="816.02">1853 378 5202,'0'0'145,"-1"0"0,1-1 0,-1 1 0,1 0 0,-1 0-1,1-1 1,-1 1 0,0 0 0,1 0 0,-1 0 0,1 0-1,-1 0 1,1 0 0,-1 0 0,0 0 0,1 0 0,-1 0-1,1 1 1,-1-1 0,1 0 0,-1 0 0,1 0 0,-1 1-1,1-1 1,-1 0 0,1 0 0,-1 1 0,0 0 0,3 25 1494,8 30-1320,-4 2 0,-1-1-1,-3 0 1,-3 1 0,-2-1-1,-11 63 1,-9 21-191,22-126-117,6-14-1330,-3-2 1024,-1-1-1,0 1 1,0-1 0,0 1 0,0-1-1,0 1 1,0-1 0,0 0 0,-1 1-1,1-1 1,0 0 0,0-2-1,5-27-3476</inkml:trace>
  <inkml:trace contextRef="#ctx0" brushRef="#br0" timeOffset="1207.38">1543 511 5683,'-2'-3'186,"-6"-6"453,1 0 0,0-1 0,1 0 0,-8-16 1,13 23-526,0-1 1,-1 1 0,2 0 0,-1 0 0,0 0 0,1 0 0,-1-1 0,1 1-1,0 0 1,0-1 0,0 1 0,1 0 0,-1 0 0,1-1 0,0 1 0,0 0-1,0 0 1,0 0 0,0 0 0,1 0 0,-1 0 0,3-3 0,4-5-36,1 1 1,1 0-1,0 1 1,0 0-1,0 0 1,1 1-1,1 0 1,-1 1-1,16-7 1,-2 3 10,1 0 1,0 1 0,45-9 0,-38 12-58,0 2 0,1 1 0,0 1 0,47 4 0,-60 0-30,0 1 0,-1 2 1,0 0-1,1 1 0,-1 1 0,-1 1 1,1 1-1,22 12 0,-34-15-4,0 0-1,0 0 0,-1 1 0,0 0 1,0 0-1,0 1 0,-1 0 0,0 0 1,0 0-1,-1 1 0,1 0 0,-2 0 1,1 0-1,-1 1 0,-1-1 0,5 16 1,-6-16 5,-1 0 1,0 0-1,0 0 1,-1-1 0,0 1-1,0 0 1,-1 0-1,0 0 1,0 0 0,-1-1-1,0 1 1,0-1-1,-1 1 1,0-1-1,0 0 1,-1 0 0,0 0-1,0 0 1,0-1-1,-6 7 1,-5 2 11,0 1 0,-2-2 0,1 0 0,-2-1 0,0-1 0,-37 20 0,7-9-43,-83 26 1,119-45-22,4 0-1538,24 4-467,9 0-351,15-6-1841</inkml:trace>
  <inkml:trace contextRef="#ctx0" brushRef="#br0" timeOffset="1582.18">2784 244 5795,'-2'-2'227,"-1"1"-1,1 0 1,-1 0 0,1 0 0,-1 1 0,0-1 0,1 0 0,-1 1 0,0 0-1,0 0 1,0 0 0,1 0 0,-6 1 0,5 0-152,1 0 1,0 1 0,0 0-1,0-1 1,0 1-1,0 0 1,0 0-1,0 0 1,0 0-1,1 0 1,-1 0 0,1 1-1,0-1 1,0 0-1,0 1 1,-1 2-1,-14 34 281,1 0-1,3 1 0,1 0 0,2 0 0,-4 49 0,8-35-196,3 0-1,1 0 0,11 82 0,-6-110-135,1 0 1,1-1-1,1 1 0,15 34 0,-18-51-36,0 0 0,0 0 1,1-1-1,0 1 0,0-1 0,1-1 0,0 1 0,1-1 0,-1 0 0,1 0 0,1-1 0,-1 0 0,1 0 0,0-1 1,10 5-1,-16-9-84,1 0 1,-1-1 0,1 1-1,-1 0 1,1-1 0,-1 0-1,1 0 1,-1 0 0,1 0 0,-1 0-1,1 0 1,-1 0 0,1-1-1,-1 1 1,0-1 0,1 0-1,2-1 1,35-24-2801,-30 19 1901,21-17-3953</inkml:trace>
  <inkml:trace contextRef="#ctx0" brushRef="#br0" timeOffset="2286.05">3847 345 6931,'-2'-8'328,"0"0"0,0 0 1,-1 0-1,0 0 0,0 1 0,-1-1 0,0 1 0,-1 0 1,1 0-1,-1 0 0,-1 1 0,-10-11 0,11 13-240,1 0 0,-1 1-1,0 0 1,1 0-1,-1 0 1,-1 1 0,1 0-1,0 0 1,-1 0 0,1 0-1,-1 1 1,1 0 0,-1 0-1,0 0 1,1 1-1,-1 0 1,0 0 0,1 1-1,-12 1 1,-9 5 70,-1 1 0,1 2 0,1 0 0,0 2 0,1 0-1,-34 24 1,2 4 173,-72 66-1,128-106-327,-10 9 32,0 0 0,1 1 0,-9 11 0,16-18-32,0 0-1,0 0 1,1 0-1,-1 0 0,1 1 1,-1-1-1,1 1 0,0-1 1,0 1-1,1-1 1,-1 1-1,1-1 0,0 1 1,0 0-1,0 3 0,0-5-2,1 0 0,-1 0-1,1-1 1,-1 1-1,1 0 1,0-1 0,-1 1-1,1 0 1,0-1-1,0 1 1,0-1-1,1 1 1,-1-1 0,0 0-1,1 1 1,-1-1-1,0 0 1,1 0-1,-1 0 1,1 0 0,0 0-1,-1 0 1,1-1-1,0 1 1,-1 0 0,5 0-1,0 0-5,0 0 1,0 0-1,0 0 0,0-1 1,12 0-1,18-6 34,68-18-1,-72 15-29,0 2-1,58-7 1,-49 12 4,1 2 0,0 2 0,60 11 0,-80-9-12,0 1 0,-1 1 0,0 0 0,0 2 0,0 1 0,-1 1 0,-1 0 0,25 17-1,-42-25 10,1 0 0,0 1-1,-1-1 1,1 1-1,-1-1 1,0 1-1,1 0 1,-2 0-1,1 0 1,0 0-1,0 0 1,-1 0-1,0 1 1,0-1-1,0 0 1,0 1 0,0-1-1,0 1 1,-1-1-1,0 1 1,0-1-1,0 1 1,0-1-1,0 1 1,-1-1-1,0 1 1,1-1-1,-1 1 1,-1-1 0,1 0-1,0 0 1,-4 7-1,-2 1 9,1 0 1,-2 0-1,1-1 1,-2 1-1,1-2 0,-1 1 1,-18 13-1,16-14 2,-1-1 0,0 0 0,-1-1 0,0 0 1,0-1-1,0-1 0,-1 0 0,0-1 0,0 0 0,0-1 0,0 0 0,-29 0 0,20-3 8,1-1-1,-1-1 1,1-2 0,-1 0-1,1-1 1,1-1-1,-34-14 1,54 20-15,-5-3-7,0 0 0,-1 1 0,1-1 0,-1 2 0,0-1 0,0 1 0,0 0 0,-8 0 0,33 11-1588,28 1-1024,21-9-2670</inkml:trace>
  <inkml:trace contextRef="#ctx0" brushRef="#br0" timeOffset="3363.02">5966 314 4706,'-4'-4'5890,"13"16"-5070,8 23-536,0 1 0,-3 0 1,-1 1-1,12 54 0,17 158 212,-33-184-439,-6-41-55,-3-18-3,0 1-1,1-1 0,0 0 1,1 0-1,2 9 0,-1-13-350,-3-11 11,-3-15-94,-36-123-491,21 90 867,-18-119 0,32 140 166,2 0 0,3-43 0,0 65-25,1 0-1,0-1 1,1 1-1,0 0 1,1 0-1,0 1 0,2-1 1,9-18-1,-10 25-61,0 1 0,0-1 0,1 2 0,0-1 0,0 0 0,1 1 0,-1 0 0,1 1 0,0 0 0,1 0 0,13-6 0,-8 5-4,0 0 0,1 1-1,-1 1 1,1 0-1,0 1 1,16-1 0,-23 3-14,-1 0 0,1 1 0,-1-1 0,1 1-1,-1 1 1,1-1 0,-1 1 0,0 0 0,0 1 0,0 0 0,0 0 0,0 0 0,0 0 0,-1 1 0,0 0 0,0 0 0,0 0 0,0 1 0,0 0 0,-1 0-1,0 0 1,0 0 0,0 1 0,-1-1 0,0 1 0,0 0 0,0 0 0,1 8 0,0-2 1,0 0 0,-2 0 1,1 0-1,-2 0 0,0 0 0,0 1 0,-1-1 0,0 0 1,-1 1-1,-1-1 0,0 0 0,0 0 0,-1 0 1,-6 15-1,4-15 2,-1 0 0,0-1 1,-1 0-1,-14 20 0,18-27 4,-1 0-1,0 1 1,-1-1-1,1 0 0,-1-1 1,1 1-1,-1-1 1,0 0-1,-1 0 1,1-1-1,0 0 0,-11 4 1,16-6-4,-1 0 0,1 0 1,-1 0-1,1 0 0,0 0 1,-1 1-1,1-1 0,-1 0 0,1 0 1,-1 0-1,1 0 0,-1 0 1,1 0-1,-1-1 0,1 1 0,-1 0 1,1 0-1,-1 0 0,1 0 1,-1-1-1,1 1 0,0 0 0,-1 0 1,1-1-1,-1 1 0,1 0 1,0 0-1,-1-1 0,1 1 0,0-1 1,-1 1-1,1 0 0,0-1 1,0 1-1,-1-2 0,1 2 3,0-1-1,0 0 1,0 0-1,0 0 1,0 0 0,0 0-1,0 0 1,0 0-1,0 0 1,0 1-1,1-1 1,-1 0-1,0 0 1,1 0 0,-1 0-1,1 1 1,-1-1-1,1 0 1,0-1-1,4-3 4,1 0-1,0 0 1,-1 1 0,1 0-1,1 0 1,-1 0-1,1 1 1,-1 0-1,1 0 1,0 1 0,0 0-1,12-3 1,-3 2-16,0 1 1,0 1-1,0 0 1,30 2-1,-33 1 1,0 0 0,-1 1 0,0 1 0,0 0 0,0 1 0,0 0 0,-1 1 0,0 0 0,0 0 0,0 1 1,-1 1-1,0 0 0,0 0 0,-1 1 0,0 0 0,-1 1 0,9 12 0,-12-15 3,0 0 0,-1 0 0,0 0 0,0 0 0,-1 1 0,1 0 0,-2 0 0,1 0 0,-1 0 0,0 0 0,-1 0 0,0 0 0,-1 1 0,1-1 0,-1 0 0,-1 1 0,0-1 0,0 0 0,0 0-1,-1 1 1,0-1 0,-1-1 0,0 1 0,0 0 0,-1-1 0,-7 13 0,1-8 12,0 0 0,0-1 0,-2 0 0,1-1 0,-1 0-1,0-1 1,-1 0 0,0-1 0,-1 0 0,0-1-1,0-1 1,-29 10 0,25-11 4,1 0 1,-1-2-1,0 0 0,0 0 1,0-2-1,0 0 1,0-1-1,0-1 0,0-1 1,-30-6-1,39 5-16,1 0-1,-1 0 1,1-1 0,0 0-1,0 0 1,0-1 0,-12-10-1,20 15-11,0 0 1,-1 0-1,1-1 0,0 1 0,0-1 1,-1 1-1,1 0 0,0-1 0,0 1 0,0-1 1,0 1-1,0 0 0,-1-1 0,1 1 1,0-1-1,0 1 0,0-1 0,0 1 1,0-1-1,0 1 0,0 0 0,0-1 0,0 1 1,1-1-1,-1 1 0,0-1 0,0 1 1,0 0-1,0-1 0,1 1 0,-1-1 1,0 1-1,0 0 0,1-1 0,-1 1 0,1-1 1,10-9-440,-11 10 416,7-4-367,-1 0 0,1 1 0,-1 0 0,13-4 0,-1 0-837,24-11-2613</inkml:trace>
  <inkml:trace contextRef="#ctx0" brushRef="#br0" timeOffset="3788.02">6866 4 8596,'1'0'120,"0"-1"0,0 1 0,0-1 0,0 1 0,0-1 0,1 1 0,-1 0 0,0 0 0,0-1 0,0 1 0,0 0 0,0 0 0,1 0 0,-1 0 0,0 1 0,0-1 0,0 0 0,0 0 0,0 1 0,1-1 0,-1 1 0,0-1 0,0 1 0,2 1 0,37 19 319,-11-1-314,-2 0-1,0 2 1,-1 1-1,-2 1 1,0 1 0,-2 1-1,0 1 1,-2 0 0,-1 2-1,19 39 1,-27-44-92,0 1 0,-2 0 0,-1 1 0,-1 0 0,-1 0 0,-1 1 0,-1-1 0,-2 1 0,0 0 0,-2 0 0,-1 0 0,-1 0-1,-2 0 1,0-1 0,-2 1 0,-1-1 0,-1-1 0,-1 1 0,-22 42 0,14-37-295,-1-1 0,-2-1 0,-1-1 0,-1-1 0,-1-1-1,-2-1 1,-53 43 0,52-52-2342</inkml:trace>
  <inkml:trace contextRef="#ctx0" brushRef="#br0" timeOffset="4426.62">2737 1748 5811,'-31'0'1398,"28"0"-1202,1 1 0,-1-1 1,0 0-1,0 0 1,0 0-1,0 0 0,0 0 1,0-1-1,0 1 1,0-1-1,1 0 0,-5-4 1766,16 4-1487,14 1-330,35 0 274,1-3 0,62-10-1,-44 3-257,430-32 640,-239 23-522,529-37 1,-367 32-206,-25 2-84,-77-1 2,371-29-24,-490 38-2,-165 14 16,1 1 0,63 11 0,-72-3-23,-33-7-6,-13 0-180,-19-1-672,0 2-1,0 2 0,0 0 1,-31 11-1,-14 5-2104</inkml:trace>
  <inkml:trace contextRef="#ctx0" brushRef="#br0" timeOffset="4953.02">3639 2358 4994,'-7'-52'4784,"18"96"-1842,-5-12-2699,4 23 167,5 66-1,-11-68-324,18 81 1,-7-81-2442,-35-87-2529,9 7 30</inkml:trace>
  <inkml:trace contextRef="#ctx0" brushRef="#br0" timeOffset="5329.79">3402 2333 5891,'-3'-4'166,"1"-1"1,0 1 0,1-1 0,-1 1 0,1-1 0,0 0-1,0 0 1,1 1 0,-1-1 0,1 0 0,0 0-1,0 0 1,1 0 0,-1 1 0,1-1 0,0 0-1,0 0 1,1 1 0,0-1 0,-1 1 0,1-1-1,1 1 1,-1 0 0,1 0 0,0 0 0,-1 0-1,8-6 1,4-4 59,1 0 0,0 2 0,1 0 0,0 0 0,29-14 0,-23 16-142,-1 0-1,2 1 0,-1 1 0,1 1 0,0 0 0,0 2 0,1 1 1,0 1-1,25 1 0,-34 2-69,-1 0-1,0 2 1,0 0-1,1 0 1,-1 2-1,-1-1 1,17 8 0,-21-7-13,0 0 0,-1 1 0,0 0 0,0 0 0,0 1 0,0 0 0,-1 0 0,0 1 0,-1 0 0,1 0 0,7 13 0,-9-13 6,-1 1 0,-1-1 1,0 1-1,0 0 0,0 0 0,-1 0 1,0 0-1,0 1 0,-1-1 1,0 0-1,-1 1 0,0-1 0,0 1 1,-1-1-1,0 0 0,0 1 0,-1-1 1,0 0-1,-1 0 0,0 0 0,0 0 1,-8 14-1,4-9-2,-1 0 0,-1-1 0,0 1 0,0-1 0,-1-1 0,-1 0 0,0-1 0,0 0 0,-1 0 0,0-1 0,-25 13 0,29-18-6,0-1 1,0 0 0,-1 0 0,1-1 0,0 0 0,-1 0-1,1-1 1,-1-1 0,0 1 0,1-1 0,-1-1-1,0 1 1,-12-4 0,21 4-12,-18-3 3,18 3-30,0-1-1,-1 1 1,1 0 0,-1 0 0,1 0 0,-1 0 0,1 0 0,-1 0-1,1 0 1,-1 0 0,1 0 0,0 0 0,-1 0 0,1 0 0,-1 0 0,1 0-1,-1 0 1,1 1 0,-1-1 0,1 0 0,0 0 0,-1 0 0,1 1 0,-1-1-1,1 0 1,0 1 0,-1-1 0,1 0 0,0 1 0,-1-1 0,1 0 0,0 1-1,15 8-3591,0 4 1084</inkml:trace>
  <inkml:trace contextRef="#ctx0" brushRef="#br0" timeOffset="5757.03">4584 2251 3730,'-13'-2'1075,"0"1"1,0 1 0,0 0 0,-14 2-1,23-1-965,0-1 0,0 1 0,0 0 0,0 0-1,0 1 1,0-1 0,1 1 0,-1 0 0,1 0-1,-1 0 1,1 0 0,0 0 0,0 1 0,0 0-1,0 0 1,0 0 0,1 0 0,-3 3-1,-1 5 8,1 0 0,0 0-1,1 1 1,0 0-1,1-1 1,-3 25-1,-4 76 288,9-81-317,2 1 0,0 0 0,2-1-1,2 0 1,10 39 0,-10-51-83,1 0 0,1-1 0,1 0 0,0 0 0,2 0 0,0-2-1,1 1 1,0-1 0,22 23 0,-30-36-148,0 0 1,0 0-1,0 0 1,1 0-1,-1-1 1,1 1-1,0-1 0,-1 0 1,1 0-1,0 0 1,0-1-1,0 0 1,0 1-1,1-1 0,-1-1 1,0 1-1,0-1 1,1 1-1,-1-1 1,0 0-1,0-1 0,1 1 1,-1-1-1,0 0 1,0 0-1,6-2 0,21-13-2998</inkml:trace>
  <inkml:trace contextRef="#ctx0" brushRef="#br0" timeOffset="6465.04">4861 2395 2369,'-12'-12'5162,"15"18"-2746,13 21-1868,-7-6-457,-1 0 0,-1 1-1,-1 0 1,-1 0-1,4 40 1,-4 116 6,-5-130-89,0-21 72,-1-29-72,1 0 0,-1-1 0,1 1 0,-1 0 1,0 0-1,0 0 0,0-1 0,0 1 0,-2-3 0,-9-22 26,6-12 33,-3-11 24,2-1-1,3 0 0,2-56 1,2 94-81,1 0 1,1 0-1,0 0 1,1 0-1,0 1 1,1-1-1,0 1 1,1-1 0,0 1-1,1 1 1,0-1-1,1 1 1,1 0-1,-1 1 1,2 0-1,-1 0 1,14-12-1,-19 20-10,-1 0 0,1 0 0,0 0-1,0 0 1,0 0 0,0 0-1,0 1 1,0-1 0,1 1 0,-1 0-1,0 0 1,1 0 0,-1 0 0,0 1-1,1 0 1,-1-1 0,1 1-1,5 1 1,-5 0-4,1 1 0,0-1 0,-1 1 0,1 1 0,-1-1-1,1 1 1,-1-1 0,0 1 0,0 1 0,-1-1 0,1 0 0,3 5 0,2 2 2,-1 0 1,-1 1-1,0-1 1,-1 1 0,0 1-1,0-1 1,-1 1-1,0 0 1,-2 0-1,1 1 1,-1-1 0,-1 1-1,0 0 1,-1-1-1,0 1 1,-1 0-1,-1 0 1,0 0 0,0-1-1,-1 1 1,-1 0-1,0-1 1,-1 0-1,0 0 1,-1 0 0,0 0-1,-8 11 1,1-12 53,12-11-51,0-1-1,-1 1 1,1-1 0,0 1-1,0 0 1,0-1 0,0 1-1,0-1 1,0 1 0,0-1-1,0 1 1,0-1-1,0 1 1,0 0 0,0-1-1,0 1 1,0-1 0,0 1-1,0-1 1,0 1-1,0 0 1,1-1 0,-1 1-1,0-1 1,0 1 0,1 0-1,-1-1 1,0 1 0,0 0-1,1-1 1,3-6 1,-1 0-1,0 0 0,1-1 0,0 1 0,0 1 0,1-1 0,0 1 1,0-1-1,0 1 0,1 1 0,0-1 0,0 1 0,11-7 0,-8 6-5,1 1 1,0 0-1,0 1 0,0 0 1,1 0-1,-1 1 1,1 1-1,0-1 0,0 2 1,0 0-1,15 0 1,-18 1-3,-1 1 0,1 0 0,-1 1 1,1 0-1,-1 0 0,0 0 0,0 1 1,0 0-1,0 0 0,0 1 0,-1 0 1,1 0-1,-1 1 0,0-1 0,0 1 1,-1 1-1,6 5 0,-6-5 6,0 1-1,0 0 1,0 0-1,-1 0 1,0 0-1,0 1 1,-1-1-1,0 1 1,0 0-1,-1 0 1,0 0-1,-1 0 1,2 15-1,-3-17 5,0-1-1,-1 1 0,0 0 1,0-1-1,0 1 0,0-1 1,-1 1-1,0-1 0,0 1 1,-1-1-1,1 0 0,-1 0 1,0-1-1,0 1 0,-1 0 1,1-1-1,-1 0 0,0 0 1,-1 0-1,1 0 0,-5 2 1,-1 1 25,1-1 1,-1-1-1,0 0 1,-1 0-1,0-1 0,1 0 1,-1-1-1,0 0 1,0-1-1,-16 2 1,4-3 77,1-1 0,-1-1 0,1-1 0,-31-7 0,11 4 92,15 0-1105,59-2-1090,3-1-135,1-6-1727</inkml:trace>
  <inkml:trace contextRef="#ctx0" brushRef="#br0" timeOffset="6875.01">5635 2116 3282,'6'-9'7195,"-6"8"-7069,32 10 534,-29-8-467,15 6-106,-1 1 1,0 0-1,0 1 0,-1 1 0,0 1 1,-1 0-1,-1 1 0,1 1 1,-2 0-1,0 1 0,0 0 0,-2 1 1,0 1-1,0-1 0,-1 2 1,-1-1-1,12 33 0,-17-30-59,0 0 0,-1 0 0,0 1 0,-2 0 0,0-1 0,-2 1 0,0-1 0,-1 1 0,-1-1 0,-1 1 0,0-1 0,-1 0 0,-10 22 0,2-12 9,0 0 0,-2-1 0,-1-1 0,-1 0 0,-1-2 0,-1 0 1,-34 34-1,46-52-16,0-1 1,0 0 0,0 0-1,-1 0 1,-8 4 0,15-9-168,-1 0 1,0 0-1,1-1 1,-1 1-1,1 0 0,-1-1 1,0 1-1,1-1 1,-1 0-1,0 1 1,0-1-1,1 0 0,-1 0 1,0 0-1,0 0 1,1-1-1,-1 1 1,0 0-1,1-1 0,-1 1 1,0-1-1,1 0 1,-1 1-1,1-1 0,-1 0 1,1 0-1,-1 0 1,1 0-1,0 0 1,-1 0-1,1-1 0,0 1 1,0 0-1,-2-3 1,-8-17-4876</inkml:trace>
</inkml:ink>
</file>

<file path=word/ink/ink3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6:02.043"/>
    </inkml:context>
    <inkml:brush xml:id="br0">
      <inkml:brushProperty name="width" value="0.1" units="cm"/>
      <inkml:brushProperty name="height" value="0.1" units="cm"/>
      <inkml:brushProperty name="color" value="#FF3300"/>
    </inkml:brush>
  </inkml:definitions>
  <inkml:trace contextRef="#ctx0" brushRef="#br0">0 57 6659,'0'14'3888,"1"-8"-3761,0 0-1,1-1 1,-1 1 0,1 0-1,1-1 1,-1 1 0,1-1-1,0 0 1,4 6-1,-2-6-67,1-1 0,-1-1-1,1 1 1,0-1 0,0 0-1,1 0 1,-1-1 0,1 0-1,-1 0 1,1 0 0,0-1-1,-1 0 1,1 0 0,11-1-1,9-1 55,-1-1 0,38-8 0,-33 4-11,178-15 170,-83 10-213,-82 6-36,220-16-17,-225 20-16,-1 2 0,1 2 0,-1 1 0,68 18-1,-93-18 3,0 0 0,0 1 0,0 0-1,-1 2 1,0-1 0,0 1-1,-1 1 1,15 12 0,-21-15 0,0 0 0,0 0 0,0 0 1,-1 1-1,0 0 0,0 0 1,0 0-1,-1 0 0,0 0 1,0 1-1,-1 0 0,1-1 1,-2 1-1,1 0 0,-1 0 0,0 0 1,0 11-1,-1-18 9,0 0 0,0 0 0,0 0 0,-1-1 0,1 1 0,0 0 0,0 0-1,0 0 1,-1 0 0,1 0 0,0 0 0,0 0 0,0 0 0,-1 0 0,1 0 0,0 0 0,0 0 0,0 0 0,-1 0 0,1 0 0,0 0-1,0 0 1,0 0 0,-1 0 0,1 0 0,0 0 0,0 0 0,0 0 0,-1 0 0,1 0 0,0 1 0,0-1 0,0 0 0,-1 0 0,1 0-1,0 0 1,0 0 0,0 1 0,0-1 0,0 0 0,0 0 0,-1 0 0,1 1 0,0-1 0,0 0 0,0 0 0,0 0 0,0 1 0,0-1-1,0 0 1,0 0 0,0 0 0,0 1 0,0-1 0,-10-20 97,9 15-85,1 0-1,-1 0 1,1 0-1,0 0 1,1 1-1,-1-1 1,1 0-1,0 0 1,0 0-1,0 1 1,0-1-1,1 1 1,0-1-1,4-7 1,-1 5-3,1-1 1,-1 1 0,1 0-1,0 1 1,1 0-1,0 0 1,10-8-1,6-1 5,1 2 0,0 0 0,1 1 0,35-11 0,3 4 2,2 2 0,1 3 0,0 3-1,0 3 1,1 3 0,88 4 0,-104 2-20,168 11-39,-187-7 62,-1 0 1,0 2 0,0 1 0,56 23-1,-76-27 505,-15-8-321,-19-8-1536,8 6-2155,7 4-50</inkml:trace>
</inkml:ink>
</file>

<file path=word/ink/ink3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7:20.500"/>
    </inkml:context>
    <inkml:brush xml:id="br0">
      <inkml:brushProperty name="width" value="0.1" units="cm"/>
      <inkml:brushProperty name="height" value="0.1" units="cm"/>
      <inkml:brushProperty name="color" value="#33CCFF"/>
    </inkml:brush>
  </inkml:definitions>
  <inkml:trace contextRef="#ctx0" brushRef="#br0">395 24 6243,'-1'0'102,"1"0"-1,-1 0 1,1 0 0,0 0-1,-1 0 1,1 0 0,-1 0-1,1 0 1,0 0 0,-1 0-1,1 0 1,0 0 0,-1 1 0,1-1-1,0 0 1,-1 0 0,1 0-1,0 0 1,-1 1 0,1-1-1,0 0 1,-1 0 0,1 1-1,0-1 1,0 0 0,-1 1 0,1-1-1,0 0 1,0 1 0,-1-1-1,1 0 1,0 1 0,0-1-1,0 0 1,0 1 0,0-1-1,0 0 1,0 1 0,0-1 0,0 1-1,0-1 1,0 0 0,0 1-1,0 0 1,-2 29 2,1-13 226,-1 140 457,2-31-485,-2-75-87,-3 1 0,-16 72 0,3-46 41,-4-2-1,-46 111 0,54-149-220,15-28-776,12-23-1696,9-11 191,7-4-579</inkml:trace>
  <inkml:trace contextRef="#ctx0" brushRef="#br0" timeOffset="518.73">633 472 6211,'-2'-2'175,"0"0"0,0 0 0,0 0 0,0 0 0,0-1 0,0 1 0,1 0 0,-1-1 0,1 0 1,0 1-1,0-1 0,0 0 0,0 0 0,0 0 0,1 1 0,-1-1 0,1 0 0,0 0 0,0 0 0,0 0 0,0 0 0,0 0 0,1 0 1,-1 0-1,1 0 0,0 1 0,0-1 0,0 0 0,2-3 0,3-9 13,1 0 0,1 1 0,18-25 0,-24 36-125,5-7 33,0 0 1,1 0 0,0 0-1,1 1 1,0 0-1,19-13 1,-20 17-68,-1 1 0,1 1-1,-1-1 1,1 1 0,0 0-1,0 1 1,1 0 0,-1 1 0,0-1-1,17 1 1,-21 1-28,-1 0 1,0 0-1,0 0 0,0 1 0,1-1 0,-1 1 1,0 0-1,0 0 0,0 0 0,0 1 0,0-1 1,-1 1-1,1-1 0,0 1 0,-1 0 1,1 0-1,-1 0 0,1 0 0,-1 1 0,0-1 1,0 1-1,0-1 0,0 1 0,-1 0 0,1-1 1,-1 1-1,1 0 0,-1 0 0,0 0 1,0 0-1,0 5 0,2 3 3,-2 0 1,1 0-1,-1 0 1,-1 0-1,0 0 1,-1 0-1,-3 21 1,-2-9 7,-1 0-1,0-1 1,-2 0 0,0-1 0,-23 37 0,-73 94 4,81-121 1,17-20-18,-16 19-1,22-28 2,0-1 0,0 0 1,-1 1-1,1-1 0,0 0 1,-1 0-1,1 0 1,-1 0-1,1 0 0,-1 0 1,0 0-1,1-1 0,-1 1 1,0 0-1,-3 0 0,3-8 3,2 1-2,1-1 0,-1 1 0,1-1 0,0 1 0,1-1-1,-1 1 1,1 0 0,1-1 0,-1 1 0,1 0 0,0 0 0,0 1 0,1-1 0,0 1 0,0-1-1,0 1 1,0 1 0,1-1 0,0 0 0,0 1 0,0 0 0,0 0 0,12-5 0,-14 8-2,-1 0 0,1 0 1,0 0-1,0 1 1,0-1-1,0 1 1,0 0-1,0-1 1,0 2-1,0-1 1,0 0-1,0 0 1,0 1-1,-1 0 1,1 0-1,0-1 1,0 2-1,0-1 1,-1 0-1,5 3 1,5 4-3,-1-1 0,-1 2 0,13 12 0,-3-3 1,-14-14-14,0 1 0,0-1 0,0 0 0,0-1 0,1 1 0,0-1 0,0 0-1,0-1 1,0 0 0,14 3 0,-17-5-2,1 0-1,-1 0 1,1 0 0,-1 0 0,1-1-1,-1 1 1,1-1 0,-1 0-1,0-1 1,1 1 0,-1-1-1,0 0 1,0 0 0,0 0 0,0 0-1,0-1 1,6-5 0,-1-1-513,-2 1 1,1-1-1,-1-1 0,0 1 1,-1-1-1,10-21 1,-3 10-1834</inkml:trace>
  <inkml:trace contextRef="#ctx0" brushRef="#br0" timeOffset="1065.15">1397 91 5458,'0'-6'425,"-1"-1"-1,0 1 1,0-1-1,-1 1 0,0-1 1,0 1-1,0 0 0,-1-1 1,-3-5-1,5 11-358,0-1 1,0 1-1,0-1 0,-1 1 1,1 0-1,0 0 1,-1-1-1,1 1 0,0 0 1,-1 0-1,1 0 1,-1 0-1,0 0 0,1 1 1,-1-1-1,0 0 0,1 1 1,-1 0-1,0-1 1,0 1-1,0 0 0,1 0 1,-1 0-1,0 0 1,0 0-1,0 0 0,0 0 1,1 1-1,-1-1 0,0 0 1,0 1-1,1 0 1,-1-1-1,0 1 0,1 0 1,-1 0-1,1 0 1,-2 2-1,-5 2-13,0 0 0,1 1 1,0 1-1,1-1 0,-1 1 0,1 0 1,1 0-1,-1 1 0,1 0 0,1 0 1,-1 0-1,1 1 0,-3 9 0,3-7-38,0 1 0,1 0-1,0 0 1,1 1-1,1-1 1,0 0-1,0 1 1,1-1-1,3 19 1,-2-22-15,1-1 1,1 1-1,-1 0 0,1-1 1,1 0-1,0 0 0,5 8 1,-8-13-4,0-1 1,0 0 0,0 0-1,1 0 1,-1-1 0,1 1-1,-1 0 1,1 0 0,0-1-1,0 1 1,0-1 0,0 0-1,0 1 1,0-1 0,0 0-1,0 0 1,0 0 0,1-1-1,-1 1 1,0 0 0,1-1-1,-1 1 1,0-1 0,1 0-1,-1 0 1,0 0 0,1 0-1,-1 0 1,0-1 0,1 1-1,3-2 1,1-2-16,1 0 0,-1 0 0,1-1 1,-1 0-1,-1 0 0,1-1 0,-1 0 0,0 0 0,0 0 0,-1-1 1,1 0-1,-2 0 0,1 0 0,-1-1 0,0 0 0,0 1 0,3-15 1,5-14-21,-3 0 1,10-63 0,-15 74 46,-1 7-1,-3 97-86,-75 431 609,71-466-455,4-36-70,0 0 0,-1 1 1,0-1-1,0 0 0,-1 0 0,0 0 1,-5 12-1,19-41-3893,-3 9 376</inkml:trace>
  <inkml:trace contextRef="#ctx0" brushRef="#br0" timeOffset="1714.44">40 1249 4850,'-39'-17'6966,"55"24"-6573,-13-5-338,0-1 0,1 1 0,-1-1 0,1 0 0,0 0 0,-1 0 0,6 0-1,36 1 181,0-3 0,1-1 0,71-15 0,-56 9-158,355-58 308,-193 30-349,-107 16-22,147-46-1,-274 71-536,1 0 0,0 0-1,0 1 1,0 0 0,1 1-1,-14 13 1,0-2-797,-19 14-1391</inkml:trace>
  <inkml:trace contextRef="#ctx0" brushRef="#br0" timeOffset="2544.45">450 1360 6083,'-3'-10'3359,"8"17"-1364,-2-3-1949,-1-1-1,1 1 0,0 0 1,-1 0-1,0 0 1,0 1-1,0-1 0,-1 0 1,0 1-1,1-1 1,-1 1-1,-1 0 0,1-1 1,-1 1-1,0 0 1,0-1-1,0 1 0,-1 5 1,-1 8 28,-1-1 1,-1 1-1,-8 27 1,-1-14-23,0 0 1,-2 0 0,-2-2 0,0 0-1,-2 0 1,-1-2 0,-30 32-1,48-58-49,0 1 1,1-1-1,-1 1 0,0-1 0,0 1 0,-1-1 1,1 0-1,0 0 0,0 0 0,-1-1 0,1 1 1,0 0-1,-5 0 0,7-1 0,0 0-1,-1 0 1,1 0 0,0 0 0,0 0 0,-1 0-1,1 0 1,0 0 0,-1 0 0,1 0-1,0 0 1,0 0 0,-1 0 0,1 0-1,0 0 1,0 0 0,-1-1 0,1 1 0,0 0-1,0 0 1,-1 0 0,1 0 0,0 0-1,0-1 1,0 1 0,-1 0 0,1 0 0,0 0-1,0-1 1,0 1 0,0 0 0,-1-1-1,11-11 177,2 2-49,-8 7-112,-1 1-1,1-1 1,0 0 0,-1 1-1,1 0 1,0 0-1,0 0 1,8-2-1,3 1-8,1 1 0,-1 1 0,1 0-1,-1 1 1,29 4 0,12-1-19,76 9-25,-122-11 15,-10 0 17,1-1 1,0 0-1,0 1 1,0-1-1,-1 0 1,1 0-1,0 0 1,0 0-1,-1 0 1,1 0-1,0 0 1,0 0-1,0 0 1,0 0-1,-1 0 1,1 0-1,0 0 1,0-1 0,-1 1-1,1 0 1,0-1-1,0 1 1,-1 0-1,1-1 1,0 1-1,-1-1 1,1 1-1,-1-1 1,1 0-1,-1 1 1,1-1-1,-1 1 1,1-1-1,-1 0 1,1 0-1,-1 1 1,1-2 0,4-12 6,-1 0 1,0 0 0,0 0-1,-2 0 1,0-1 0,0 1 0,-1-1-1,-1 1 1,-1-1 0,0 0-1,-1 1 1,-4-20 0,7 52 27,0-1 0,-1 1 0,0 0 0,-4 18 0,2-16 3,-1 74 68,3-54-47,-9 69 1,3-55-32,4-34-9,0 0-1,-8 29 1,5-35 514,4-10-1471,21-17-4504,1 3 3532</inkml:trace>
  <inkml:trace contextRef="#ctx0" brushRef="#br0" timeOffset="3174.4">1207 1452 5074,'-24'-20'3448,"23"18"-3353,0 1 1,0-1 0,0 1 0,-1-1-1,1 1 1,0 0 0,-1 0-1,1 0 1,-1 0 0,1 0-1,-1 0 1,1 0 0,-1 0-1,1 1 1,-1-1 0,0 1 0,0-1-1,1 1 1,-1-1 0,0 1-1,0 0 1,1 0 0,-1 0-1,0 0 1,0 0 0,0 0 0,1 1-1,-1-1 1,0 1 0,1-1-1,-4 2 1,-5 2-40,1 0 1,0 1-1,0 0 1,0 0-1,1 1 1,0 0-1,0 1 1,0 0-1,1 0 1,0 1-1,0-1 1,1 1-1,-8 13 1,9-13-17,1 0 0,0 0 0,0 1 0,0-1 0,1 1 0,1 0 0,-1 0-1,2 0 1,-1 0 0,1 1 0,0-1 0,1 0 0,0 1 0,1-1 0,1 11 0,0-16-40,-1 0 0,1 0 0,0 0 0,0 0 0,0 0 0,1 0-1,-1 0 1,1-1 0,4 5 0,-6-6 0,1 0-1,0 0 0,-1-1 1,1 1-1,0-1 0,0 1 1,0-1-1,0 1 0,0-1 1,0 0-1,1 0 0,-1 0 1,0 0-1,1-1 0,-1 1 1,0-1-1,1 1 0,2-1 1,6-2-11,-1 0-1,0-1 1,0-1 0,0 1 0,0-2 0,0 1 0,-1-1 0,0-1 0,0 0 0,-1 0 0,1-1 0,-1 0 0,-1 0 0,1-1 0,-1 0-1,10-14 1,-9 10 4,0 0 0,-1 0-1,0-1 1,-1 0-1,-1 0 1,0 0-1,0-1 1,-2 0-1,1 1 1,-2-2 0,2-26-1,-7 43 44,1 11-29,0 4 25,0 0 0,-1 0 0,0 0 0,-10 25-1,-3 18 125,-21 145 436,31-161-468,-1-1 1,-17 58-1,22-79 69,3-12-991</inkml:trace>
  <inkml:trace contextRef="#ctx0" brushRef="#br0" timeOffset="3664.51">1471 1546 5619,'-3'3'275,"0"0"1,0 0 0,1 1-1,-1-1 1,1 1 0,0 0-1,0-1 1,0 1 0,1 0-1,-1 0 1,1 0 0,0 0-1,0 0 1,0 0 0,1 1-1,-1 4 1,0 15 40,3 38 1,-1-46 60,0 3-149,0-1 0,2 0 0,6 29 0,-5-37-129,0 0-1,0 1 0,1-2 1,1 1-1,-1 0 0,2-1 1,10 13-1,-15-20-86,0 1 1,0-1-1,0 0 1,0 0-1,0 0 1,0 0-1,1 0 1,-1 0-1,1-1 0,0 1 1,-1-1-1,1 0 1,0 1-1,0-1 1,0-1-1,6 2 1,-6-2-8,0 0 1,1-1-1,-1 1 1,0-1 0,1 0-1,-1 0 1,0 0-1,0 0 1,0-1 0,0 0-1,0 1 1,0-1-1,-1 0 1,1 0 0,0 0-1,2-4 1,9-7 9,-1-1 0,-1-1 0,0 0 0,-1-1 0,-1 0 0,0 0 0,-1-1 0,-1 0 1,-1-1-1,0 0 0,4-21 0,-6 19-11,-1 0 0,0 0 0,-2-1 0,-1 1 1,0-1-1,-1 0 0,-2 1 0,0-1 0,-1 1 0,-7-27 1,8 40-5,0 0 1,-1 0-1,0 1 1,0-1 0,0 1-1,-1-1 1,0 1 0,-1 0-1,1 0 1,-1 1-1,0-1 1,0 1 0,-1 0-1,0 0 1,-9-5 0,10 7-5,0 1 1,0 0 0,0 0 0,0 0-1,-1 1 1,1-1 0,-1 1-1,1 1 1,-1-1 0,1 1 0,-1 0-1,1 0 1,-1 1 0,1-1-1,-1 1 1,1 1 0,-1-1 0,1 1-1,0 0 1,-9 4 0,3-1-67,1 1 0,0 1 1,1-1-1,-1 2 0,1-1 1,1 1-1,-14 15 0,1 5-1466,-24 37-1,25-29-894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2:24.143"/>
    </inkml:context>
    <inkml:brush xml:id="br0">
      <inkml:brushProperty name="width" value="0.1" units="cm"/>
      <inkml:brushProperty name="height" value="0.1" units="cm"/>
      <inkml:brushProperty name="color" value="#FF3300"/>
    </inkml:brush>
  </inkml:definitions>
  <inkml:trace contextRef="#ctx0" brushRef="#br0">199 215 5699,'-5'1'3685,"5"-1"-3629,1 13 1795,0 7-1598,-3 14-91,-2-1 0,-10 45-1,7-38-120,4-24-22,-1 3-15,1 0 0,-1 30 1,5-83 33,1 0 0,1 1 0,2-1 0,1 1 1,18-53-1,-20 78-15,-1 0 0,0 0 0,-1 0 0,1 0 1,1-12-1,-4 19 62,-1 26 283,-7 189-92,6-190-269,0-10 17,-1-33 17,1 4-26,-15-124-4,7 42 10,14 129-45,0 61 0,-6-67-83,2-20 28,-1 1-1,1-1 0,-1 0 0,0 0 1,0 0-1,-1 0 0,0 0 0,0 0 0,-3 5 1,4-7-1144</inkml:trace>
  <inkml:trace contextRef="#ctx0" brushRef="#br0" timeOffset="535.54">38 301 5603,'-6'-9'418,"2"1"0,-1-2 0,1 1 0,0 0 0,1-1 0,0 0 0,0 0 0,1 1 0,1-2 1,-1 1-1,2 0 0,0-15 0,1 18-339,0 0-1,0 0 1,1 0-1,0 0 1,1 1-1,-1-1 1,1 1 0,1-1-1,-1 1 1,1 0-1,0 0 1,0 1 0,1-1-1,0 1 1,0 0-1,0 0 1,0 0-1,10-5 1,-5 4-58,0 0 1,0 1-1,1 1 0,-1 0 1,1 0-1,0 1 0,0 0 0,0 1 1,0 1-1,1-1 0,-1 2 1,0 0-1,1 0 0,15 3 0,-16-2-24,1 1-1,-1 0 1,1 1-1,-1 1 1,0-1-1,0 2 0,-1 0 1,1 0-1,-1 1 1,0 0-1,0 0 1,-1 2-1,16 14 1,-22-19 0,0 0 1,-1 0-1,1 0 1,-1 0 0,0 0-1,0 1 1,0-1 0,-1 0-1,1 1 1,-1 0-1,0-1 1,0 1 0,0 0-1,0 0 1,-1 0-1,1-1 1,-1 1 0,0 0-1,0 0 1,0 0 0,-1 0-1,0 0 1,1-1-1,-1 1 1,-1 0 0,1-1-1,0 1 1,-1-1 0,0 1-1,0-1 1,0 1-1,0-1 1,0 0 0,-1 0-1,1 0 1,-6 4 0,-1 1 23,0 0 1,-1 0 0,0-1 0,0 0 0,0-1-1,-1 0 1,0-1 0,-1 0 0,1-1 0,-19 5 0,-55 6 4,140-12-4788,-26-7 1635</inkml:trace>
  <inkml:trace contextRef="#ctx0" brushRef="#br0" timeOffset="930">661 74 5362,'-10'-11'3508,"2"16"-1584,-4 27-960,9-21-994,-6 11 101,1-1 0,1 2 0,1-1-1,2 1 1,0-1 0,1 1 0,1 1 0,1-1 0,1 0 0,1 0-1,2 0 1,0 0 0,1 0 0,1-1 0,1 1 0,1-1-1,14 28 1,-21-50-90,0 0 0,0 0 0,0 1-1,0-1 1,0 0 0,1 0 0,-1 0 0,0 0-1,0 1 1,0-1 0,0 0 0,1 0 0,-1 0-1,0 0 1,0 0 0,0 0 0,1 0 0,-1 0-1,0 0 1,0 1 0,1-1 0,-1 0-1,0 0 1,0 0 0,1 0 0,-1 0 0,0 0-1,0 0 1,0-1 0,1 1 0,-1 0 0,0 0-1,0 0 1,1 0 0,-1 0 0,0 0 0,0 0-1,0 0 1,0-1 0,1 1 0,-1 0 0,0 0-1,0 0 1,0 0 0,0 0 0,1-1-1,-1 1 1,0 0 0,0 0 0,0 0 0,0-1-1,0 1 1,0 0 0,0 0 0,0-1 0,0 1-1,13-21-2280,-4 4 482,-4 11-914</inkml:trace>
  <inkml:trace contextRef="#ctx0" brushRef="#br0" timeOffset="2087.57">802 495 2001,'0'0'172,"0"1"1,0 0-1,-1 0 1,1 0-1,0 0 1,0 0-1,0 0 1,1 0-1,-1 0 1,0 0-1,0 0 1,0 0-1,1 0 1,-1 0-1,1 0 0,-1 0 1,0-1-1,1 1 1,-1 0-1,1 0 1,0 0-1,-1-1 1,1 1-1,1 1 1,-1-2-100,0 0 0,-1 1 0,1-1 0,0 0 0,-1 0 0,1 0 0,0 0 0,0 0 0,0 0 0,-1 0 0,1 0 0,0 0 0,0 0 0,-1 0 0,1-1 0,0 1 0,-1 0 0,1 0-1,0-1 1,0 1 0,-1 0 0,1-1 0,-1 1 0,1-1 0,0 1 0,-1-1 0,1 1 0,-1-1 0,1 0 0,-1 1 0,1-1 0,0 0 0,7-12 254,-1 0 0,0-1-1,-1 0 1,0 0-1,-1 0 1,-1 0 0,0-1-1,3-24 1,-2 14-35,15-44 1,-15 55-255,1 0 0,1 0 0,1 1 0,12-18 1,-17 27-32,-1 1 0,0 0 0,1 0 0,0 0 1,0 0-1,0 1 0,0-1 0,0 1 0,0-1 1,1 1-1,-1 0 0,1 1 0,0-1 0,-1 1 1,1-1-1,0 1 0,0 0 0,0 0 0,0 1 1,0-1-1,8 1 0,-10 0-4,1 1-1,-1-1 1,0 1 0,1 0 0,-1-1-1,0 1 1,0 0 0,1 0-1,-1 1 1,0-1 0,0 0-1,0 1 1,-1-1 0,1 1 0,0 0-1,0-1 1,1 4 0,0-1 7,-1 0 0,1 0 0,-1 1 0,0-1 0,-1 1 0,1-1-1,-1 1 1,1 5 0,1 9 22,-1-1 0,-2 0-1,-1 28 1,1-42-33,-9 73 38,6-59-25,0 0 0,1 0 0,1 1 0,1-1 0,3 26 1,-2-41-282,-1-8-509,0-17-1641,0 9 634,0-2-1019</inkml:trace>
  <inkml:trace contextRef="#ctx0" brushRef="#br0" timeOffset="2477.32">926 348 5699,'-4'0'3217,"5"0"-2657,1 1-336,3 8 177,-1-4-49,4 0-272,6-1 48,-1-3-112,4 2 16,4-4 48,-4-1-112,5-6 32,0 1-624,-3 2-337,0-3-768,1-3-2144</inkml:trace>
  <inkml:trace contextRef="#ctx0" brushRef="#br0" timeOffset="2824.91">1205 145 4530,'2'-1'190,"-1"1"-1,0 0 1,0 0-1,0 0 0,1 0 1,-1 0-1,0 0 1,0 0-1,1 0 1,-1 1-1,0-1 1,0 0-1,0 1 1,0-1-1,0 1 1,1 0-1,-1-1 1,0 1-1,0 0 1,0-1-1,-1 1 1,1 0-1,0 0 1,0 0-1,1 2 1,25 26 67,-19-18-180,-1 0 1,0 0 0,0 0-1,-2 1 1,1 1 0,-2-1-1,0 0 1,0 1-1,-1 0 1,0 0 0,-1 0-1,0 25 1,-3-10 68,-1 0 0,-1-1 0,-1 1 1,-2-1-1,-10 31 0,16-52-1276,8-7-986,-3-1 1603,12-3-1902</inkml:trace>
  <inkml:trace contextRef="#ctx0" brushRef="#br0" timeOffset="3173.18">1523 538 3634,'0'-2'1712,"6"4"-703,4-2 47,1 3-383,3-5-113,0-1-160,13 1-160,-7-1-160,1 0-32,2-1-80,-4 1 96,-5 1-128,-4 1-160,-1 0-192,-3-1-448</inkml:trace>
  <inkml:trace contextRef="#ctx0" brushRef="#br0" timeOffset="3520.56">1538 390 4946,'21'5'4013,"30"-6"-3363,-26 0-289,-1 1-275,-9-1-34,1 1 0,23 4 1,-5-4-3570</inkml:trace>
  <inkml:trace contextRef="#ctx0" brushRef="#br0" timeOffset="4626.63">2142 91 4738,'-3'2'249,"-1"0"-1,1 0 0,0 1 1,0 0-1,0-1 0,0 1 1,0 0-1,1 0 0,-1 1 1,1-1-1,0 1 0,0-1 1,0 1-1,1-1 0,-1 1 1,1 0-1,-1 4 0,-3 11 33,1 0-1,-3 23 1,6-33-78,1-9-202,-3 25 208,0-1-1,2 1 1,3 44 0,-1-62-193,0 0-1,1 0 1,-1-1 0,1 1-1,1 0 1,0-1 0,6 13-1,-6-15-18,-1-1 0,1 0-1,-1 0 1,1 0 0,0 0 0,1 0-1,-1 0 1,0-1 0,1 1-1,-1-1 1,1 0 0,0 0 0,0-1-1,6 3 1,-8-3 6,1-1 0,-1 1-1,0-1 1,1 0 0,-1 1 0,0-1-1,1 0 1,-1 0 0,1 0 0,-1-1 0,0 1-1,1-1 1,-1 1 0,0-1 0,0 0-1,1 0 1,-1 0 0,0 0 0,0 0-1,2-2 1,0 0 7,-1 0 0,1 0 0,-1-1 0,0 0 0,0 0 0,0 0 0,0 0 0,-1 0 0,3-6 0,1-6 8,0-1 0,-1 1 0,-1-1 0,4-26 0,-6 26-13,-1 0-1,0 0 1,-1-1-1,-1 1 1,-1 0-1,0 0 1,-1 0 0,-1 0-1,-8-23 1,11 38-4,0-1 1,0 1-1,0-1 1,0 1 0,0 0-1,-1 0 1,1-1-1,-1 1 1,0 0 0,1 0-1,-1 0 1,0 1-1,0-1 1,0 0 0,0 1-1,-1-1 1,1 1-1,0 0 1,-3-1 0,2 1 1,1 1 1,0-1 0,-1 1-1,1 0 1,-1 0 0,1 0-1,-1 1 1,1-1 0,0 1 0,-1-1-1,1 1 1,0 0 0,-1 0-1,1 0 1,0 0 0,-4 2 0,-1 2-75,1 0 0,-1 0 0,1 0 0,0 1 0,1 0 0,-1 0 0,1 1 0,1-1 0,-1 1 0,-6 14 0,7-11-397,0 0 0,0 0 0,1 0 0,1 0 0,-1 1 0,2-1 0,-1 1 0,2-1 0,0 14 0,4 10-1975</inkml:trace>
  <inkml:trace contextRef="#ctx0" brushRef="#br0" timeOffset="4987.92">2357 429 5058,'-3'2'1937,"5"1"-1377,-2 2 17,0 2-145,0 5 32,0-4-224,-3 6 0,1-5-112,2-2-64,0-1-64,-1-4 32,-3 1-80,6-1 0,9-8-4514</inkml:trace>
  <inkml:trace contextRef="#ctx0" brushRef="#br0" timeOffset="5507.66">2658 87 5058,'-12'27'3964,"-2"0"-3552,-5 34 228,9-33-333,1 0 0,1 1-1,-7 56 1,15-81-305,-1-1 0,1 1 0,0-1 0,1 1 0,-1-1 0,1 1 0,0-1-1,-1 0 1,1 1 0,1-1 0,-1 0 0,0 0 0,1 1 0,0-1 0,0 0 0,0-1 0,0 1-1,0 0 1,0 0 0,1-1 0,-1 0 0,1 1 0,0-1 0,0 0 0,-1 0 0,1 0 0,1-1 0,-1 1-1,0-1 1,0 0 0,1 0 0,-1 0 0,0 0 0,1 0 0,-1-1 0,1 1 0,-1-1 0,1 0 0,-1 0-1,1-1 1,-1 1 0,1-1 0,-1 1 0,1-1 0,-1 0 0,0-1 0,0 1 0,1 0 0,-1-1-1,0 0 1,0 1 0,0-1 0,-1-1 0,1 1 0,3-4 0,-2 3 6,0-1 1,-1 1-1,0-1 0,0 0 1,0 0-1,0-1 1,-1 1-1,0-1 0,1 1 1,-2-1-1,1 0 1,0 1-1,-1-1 0,0 0 1,0 0-1,-1 0 0,1 0 1,-1 0-1,0 0 1,0 0-1,-1 0 0,1 0 1,-1 0-1,0 0 1,-1 0-1,1 0 0,-4-6 1,4 10-3,1 0 0,-1 0-1,0 0 1,0 0 0,1 0 0,-1 0 0,0 1 0,0-1 0,0 0 0,0 0 0,0 1 0,0-1 0,0 1 0,0-1 0,0 1 0,0 0 0,0-1 0,0 1 0,0 0 0,0-1-1,-1 1 1,1 0 0,0 0 0,0 0 0,0 0 0,0 0 0,-1 1 0,1-1 0,0 0 0,0 0 0,0 1 0,0-1 0,0 1 0,0-1 0,-2 2 0,-4 1 21,0 1 1,1 0 0,-13 10-1,12-8-61,0-1 15,2 0-1,-1 1 0,0 0 0,1 0 0,0 0 0,0 0 0,-4 11 1,7-15-96,1 0 0,0 0 0,0 0 0,1 1 0,-1-1 0,0 0 0,1 1 0,-1-1-1,1 1 1,0-1 0,0 1 0,0 2 0,0-3-61,1-1 0,-1 0 1,1 1-1,-1-1 0,1 0 0,-1 0 0,1 1 0,0-1 0,0 0 0,0 0 0,-1 0 0,1 0 0,0 0 0,0 0 0,1 0 0,-1 0 0,0 0 0,0-1 0,0 1 0,0 0 0,1-1 0,-1 1 0,2 0 0,15 2-4007</inkml:trace>
  <inkml:trace contextRef="#ctx0" brushRef="#br0" timeOffset="6027.65">2978 153 5266,'-1'1'184,"0"-1"0,0 0 0,0 1 0,0-1-1,0 1 1,0-1 0,1 1 0,-1-1 0,0 1-1,0-1 1,1 1 0,-1 0 0,0-1-1,1 1 1,-1 0 0,0 0 0,1 0 0,-1-1-1,1 1 1,0 0 0,-1 0 0,1 0 0,0 0-1,-1 1 1,-15 31-190,16-31 230,-6 11-137,0 1 0,2 1 0,-1-1 0,2 1 0,0 0 1,1-1-1,-1 26 0,3-35-68,0 0 0,0 0 0,1-1 0,-1 1 0,1 0 1,0-1-1,0 1 0,1 0 0,-1-1 0,1 1 0,0-1 0,0 0 1,1 0-1,-1 1 0,1-2 0,0 1 0,0 0 0,0 0 0,1-1 1,-1 0-1,1 0 0,0 0 0,0 0 0,0 0 0,0-1 1,0 0-1,7 3 0,-8-4-17,1 0 1,0 0-1,-1 0 0,1 0 1,0-1-1,0 1 0,-1-1 1,1 0-1,0 0 1,0 0-1,-1-1 0,1 1 1,0-1-1,0 0 0,-1 0 1,8-3-1,-6 1 6,0 0 1,0-1-1,-1 1 0,1-1 0,-1 0 0,0 0 1,0 0-1,0-1 0,-1 1 0,5-7 1,-1-2 9,0 0 0,-1 0 1,0-1-1,-1 0 0,0 0 1,-1 0-1,3-29 0,-6 35-9,-1 1-1,0-1 0,0 0 0,-1 0 1,0 0-1,0 0 0,-1 0 0,0 1 0,0-1 1,-1 1-1,0 0 0,-1-1 0,1 1 1,-1 0-1,-6-7 0,8 11-5,-1-1 0,0 1 0,0 0 0,0 0 1,0 1-1,-1-1 0,1 1 0,-1-1 0,1 1 0,-1 0 0,0 0 0,0 1 0,0-1 0,0 1 0,0 0 0,0 0 0,0 0 1,0 1-1,-1-1 0,1 1 0,0 0 0,0 0 0,0 0 0,-1 1 0,1 0 0,0 0 0,0 0 0,0 0 0,-7 3 0,-2 2-342,0 1 0,0 1 0,0 0 0,1 0 0,0 1 0,0 1 0,1 0 0,1 0 0,0 1 0,-12 17 0,1 1-2607</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0:25.074"/>
    </inkml:context>
    <inkml:brush xml:id="br0">
      <inkml:brushProperty name="width" value="0.1" units="cm"/>
      <inkml:brushProperty name="height" value="0.1" units="cm"/>
      <inkml:brushProperty name="color" value="#E71224"/>
    </inkml:brush>
  </inkml:definitions>
  <inkml:trace contextRef="#ctx0" brushRef="#br0">125 34 4658,'0'0'129,"-1"-1"1,0 0-1,0 0 0,1 0 0,-1 0 0,0 1 0,0-1 1,0 0-1,0 0 0,0 1 0,0-1 0,0 1 1,0-1-1,0 1 0,0 0 0,0-1 0,0 1 0,0 0 1,0 0-1,0-1 0,0 1 0,0 0 0,-1 0 1,1 0-1,0 0 0,0 1 0,0-1 0,0 0 0,-2 1 1,1 0-1,-1 1 0,0 0-1,1-1 1,-1 1 0,1 0 0,0 0 0,0 1 0,0-1 0,0 0 0,-3 5 0,-3 6 73,0 1 1,1 0 0,-7 17-1,7-12-81,2 1 0,0 0-1,0 0 1,2 0 0,1 0-1,0 1 1,3 36-1,-1-44-108,2 0-1,0 1 0,0-1 1,1 0-1,1 0 0,0-1 1,1 1-1,0-1 0,1 0 1,0 0-1,1-1 0,15 20 1,-18-27-15,-1 0-1,1 0 1,1-1 0,-1 1 0,1-1-1,-1 0 1,1 0 0,0 0 0,0-1 0,0 0-1,0 0 1,9 2 0,-11-3 5,0-1 0,0 1-1,0-1 1,0 0 0,-1 0 0,1 0 0,0-1-1,0 1 1,0-1 0,0 1 0,-1-1 0,1 0 0,0 0-1,-1 0 1,1-1 0,-1 1 0,1 0 0,-1-1-1,0 0 1,1 0 0,-1 1 0,0-1 0,0 0-1,0-1 1,3-3 0,3-9 10,0 1 1,0-1-1,-2 0 0,1-1 0,-2 0 0,0 0 1,-1 0-1,2-25 0,-2 10 11,-2 0-1,-1-1 1,-5-49-1,2 66-14,-1 0 0,0 0 1,-1 0-1,0 0 0,-10-18 0,13 29-6,-1 0 0,0 0-1,0 0 1,0 0 0,0 0 0,-1 1 0,0-1 0,1 1 0,-1 0 0,0 0-1,-1 0 1,1 0 0,-1 0 0,1 1 0,-1-1 0,0 1 0,0 0-1,1 0 1,-2 1 0,1-1 0,0 1 0,0 0 0,-5-1 0,5 3-5,1 0 1,-1 0-1,0 0 1,1 0-1,-1 1 1,1-1-1,-1 1 1,1 0 0,0 0-1,-1 0 1,1 0-1,0 1 1,1-1-1,-1 1 1,0 0-1,1 0 1,-3 3 0,-4 4 11,5-5-96,-1 0 0,1 1-1,0-1 1,1 1 0,-1 0 0,1 0 0,0 0 0,1 1-1,-1-1 1,1 1 0,-1 8 0,0 4-1526,0 0 0,1 34 0,2-15-2992</inkml:trace>
  <inkml:trace contextRef="#ctx0" brushRef="#br0" timeOffset="395.58">470 523 5362,'-5'1'1233,"0"8"-465,-6-1-127,3-2-49,10-5-336,-5-1-16,3 1-224,-2 4-16,2 2 48,-1-4-96,2-3-32,-1-3-480,10 1-2866</inkml:trace>
  <inkml:trace contextRef="#ctx0" brushRef="#br0" timeOffset="1069.6">646 127 5763,'-2'-14'843,"0"-3"1018,2 13-854,1 8-103,6 21-472,-5-18-372,0 0-1,0 0 1,-1 0 0,0 1-1,0 8 1,0 1-36,-2-1 1,0 1 0,-1 0-1,-1-1 1,0 1 0,-2-1 0,0 0-1,0 0 1,-1 0 0,-1-1-1,-17 27 1,27-47 5,-2 4-11,0-1 0,0 1-1,0 0 1,0-1 0,0 1-1,0 0 1,0 0-1,0 0 1,1 0 0,-1 0-1,0 0 1,1 0 0,-1 0-1,1 0 1,-1 1-1,1-1 1,-1 1 0,1-1-1,0 1 1,-1-1-1,3 1 1,5-1-18,0 0-1,1 1 1,-1 0-1,16 2 1,-15 0 0,-1-2 0,1 1 0,-1-1 0,11-2 0,-17 2-1,0-1 0,0 0 1,0 0-1,0 0 0,0 0 0,0 0 0,-1 0 0,1-1 1,0 0-1,-1 1 0,1-1 0,-1 0 0,0 0 0,1-1 0,-1 1 1,3-4-1,-1 0 3,-1 0 0,1 0 0,-1 0 0,0-1 0,-1 1 0,1-1 0,-1 1 0,-1-1 0,1 0 0,-1 0 0,-1 0 0,1-8-1,-1-4 10,-1 1 0,-1 0-1,-6-25 1,-12 211 436,-20 105-37,40-259-658,7-25-912,2-5 196,5-3-627,1-4-891</inkml:trace>
  <inkml:trace contextRef="#ctx0" brushRef="#br0" timeOffset="1448.15">1054 172 6195,'-1'-1'109,"1"1"0,0 0 0,0-1 1,0 1-1,0 0 0,-1-1 0,1 1 1,0 0-1,0-1 0,0 1 0,0 0 0,0-1 1,0 1-1,0 0 0,0-1 0,0 1 1,0 0-1,0-1 0,0 1 0,0 0 0,0-1 1,0 1-1,0 0 0,1-1 0,-1 1 1,0 0-1,0-1 0,0 1 0,0 0 0,1-1 1,-1 1-1,0 0 0,0 0 0,1-1 1,-1 1-1,0 0 0,0 0 0,1 0 0,-1-1 1,0 1-1,1 0 0,-1 0 0,1 0 1,26-10 845,32-1-1124,43 4 286,-80 13-735,-18-1 39,-12-1-9,-25 5-2504,14-1 483</inkml:trace>
  <inkml:trace contextRef="#ctx0" brushRef="#br0" timeOffset="2030.79">1116 119 3890,'-1'-1'133,"1"0"0,-1 0 0,1 0 0,-1 0 0,1 0 0,-1 0 0,0 0 0,0 0 0,1 0 0,-1 0 0,0 1 0,0-1 0,0 0 0,0 1 0,0-1 0,0 0 0,0 1 0,0-1 0,0 1 0,0-1 0,-1 1 0,1 0 0,0 0 0,0-1 0,0 1 0,0 0 0,-1 0 0,1 0 0,0 0 0,0 0 0,0 1 0,-1-1 0,1 0-1,0 0 1,0 1 0,0-1 0,0 1 0,0-1 0,0 1 0,0-1 0,0 1 0,0 0 0,0 0 0,0-1 0,0 1 0,0 0 0,0 0 0,1 0 0,-1 0 0,0 0 0,1 0 0,-2 1 0,-4 7-79,1 1-1,-1-1 1,2 1-1,-1 0 1,1 1-1,1-1 1,0 1-1,0-1 1,1 1-1,1 0 1,0 0-1,0 0 1,1 0-1,0-1 1,1 1-1,0 0 1,1 0-1,0 0 1,4 11-1,-6-21-50,1 0-1,-1 0 0,0 0 1,1 0-1,-1 0 0,1 0 1,-1 0-1,1 0 0,-1 0 1,1 0-1,0-1 0,0 1 1,-1 0-1,1 0 0,0-1 1,0 1-1,0 0 0,0-1 1,0 1-1,-1-1 0,1 1 1,0-1-1,0 0 1,1 1-1,-1-1 0,0 0 1,0 0-1,0 0 0,0 1 1,0-1-1,0 0 0,0 0 1,0-1-1,0 1 0,0 0 1,0 0-1,0 0 0,0-1 1,0 1-1,0-1 0,2 0 1,4-3 81,1 0 1,-1-1 0,0 1 0,9-10-1,-9 8-48,-3 3-24,0 0 0,0 1-1,0-1 1,0 1 0,1 0 0,-1 0 0,1 0 0,0 0 0,-1 1 0,1 0 0,0 0 0,0 0-1,-1 0 1,1 1 0,0 0 0,0 0 0,0 0 0,7 2 0,-5 0-7,0 0 1,0 0-1,0 1 1,0 0 0,-1 0-1,1 0 1,-1 1-1,0 0 1,0 1-1,0-1 1,8 10-1,-8-8-1,0 1 0,-1-1-1,1 1 1,-2 1 0,1-1-1,-1 1 1,0-1 0,-1 1-1,0 0 1,3 9 0,-5-11 5,0-1 0,0 1 0,0-1 0,-1 1 1,0 0-1,0-1 0,0 1 0,-1 0 0,1-1 1,-1 1-1,-1-1 0,1 1 0,-1-1 1,0 1-1,-5 7 0,4-7 27,0-1 0,0 0 1,-1 0-1,0 0 0,0-1 0,0 0 0,-1 1 1,1-1-1,-1-1 0,0 1 0,0-1 0,-1 0 1,1 0-1,0 0 0,-1-1 0,0 0 0,0 0 1,0 0-1,1-1 0,-1 0 0,-10 1 0,3-2 54,1 0-1,-1-1 1,1-1-1,-1 0 1,1 0-1,0-1 1,0-1-1,0 0 1,-17-9-1,17 7-37,-25-9-8,57 30-7410</inkml:trace>
</inkml:ink>
</file>

<file path=word/ink/ink4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7:16.276"/>
    </inkml:context>
    <inkml:brush xml:id="br0">
      <inkml:brushProperty name="width" value="0.1" units="cm"/>
      <inkml:brushProperty name="height" value="0.1" units="cm"/>
      <inkml:brushProperty name="color" value="#E71224"/>
    </inkml:brush>
  </inkml:definitions>
  <inkml:trace contextRef="#ctx0" brushRef="#br0">21 7 5619,'-18'4'864,"16"-14"-464,4 14 48,0-4-208,0 0-240,-2-4-256,7 6-1184</inkml:trace>
</inkml:ink>
</file>

<file path=word/ink/ink4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8:13.23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131 256 5458,'-41'7'747,"22"-5"-88,1 1 0,-34 11 0,89-15 2286,59-4-2560,1384-143 727,-784 158-1088,-618-3-40,-1 2 0,102 27 0,-240-49 119,-94-8 0,-585-3-87,583 34-38,-241 46 0,266-34 15,-560 133 71,625-136-28,-86 38 0,204-36-105,-25-16 78,-1 0-1,1-2 1,41 1 0,85-9 18,-78 1-6,352-22 59,378-4 16,-768 31-97,36 0-10,-1 3-1,90 17 1,-162-20 10,1-1 1,0 0-1,0 0 1,0 0-1,0 0 0,0 0 1,0 0-1,0 0 1,0 0-1,0 0 0,0 0 1,0 0-1,0 1 1,-1-1-1,1 0 1,0 0-1,0 0 0,0 0 1,0 0-1,0 0 1,0 0-1,0 1 0,0-1 1,0 0-1,0 0 1,0 0-1,0 0 0,0 0 1,0 0-1,0 0 1,0 1-1,0-1 0,0 0 1,0 0-1,1 0 1,-1 0-1,0 0 0,0 0 1,0 0-1,0 0 1,0 0-1,0 1 1,0-1-1,0 0 0,0 0 1,0 0-1,0 0 1,0 0-1,1 0 0,-1 0 1,0 0-1,0 0 1,0 0-1,0 0 0,0 0 1,0 0-1,0 0 1,1 0-1,-1 0 0,0 0 1,-17 7 15,-23 3 27,-694 74-48,332-48-30,266-21 60,-615 90 61,752-104-88,-1-1 0,0 1 0,1 0 0,-1 0 0,1-1-1,-1 1 1,1 0 0,-1-1 0,1 1 0,-1-1 0,1 1 0,0-1 0,-1 1 0,1-1-1,0 1 1,0-1 0,-1 0 0,1 1 0,0-1 0,0 0 0,-1 1 0,2-1 0,29 14-73,3-7 81,-1-1-1,1-2 1,0-1 0,36-2-1,143-15 32,-123 7-28,27-2-18,786-56 175,-666 58-143,331 31 1,-535-18-6,-33-6-15,0 0-1,0 0 0,0 0 0,-1 0 0,1 0 0,0 0 0,0 0 0,0 0 1,0 0-1,0 0 0,0 0 0,0 0 0,0 1 0,-1-1 0,1 0 0,0 0 0,0 0 1,0 0-1,0 0 0,0 0 0,0 0 0,0 1 0,0-1 0,0 0 0,0 0 0,0 0 1,0 0-1,0 0 0,0 0 0,0 1 0,0-1 0,0 0 0,0 0 0,0 0 0,0 0 1,0 0-1,0 0 0,0 1 0,0-1 0,0 0 0,0 0 0,0 0 0,0 0 0,0 0 1,0 0-1,1 1 0,-1-1 0,0 0 0,0 0 0,0 0 0,0 0 0,0 0 0,0 0 1,0 0-1,0 0 0,1 0 0,-1 0 0,0 0 0,0 0 0,0 0 0,0 0 0,0 0 1,1 1-1,-1-1 0,-54 13 64,-4-3-58,-1-3 1,-73 0-1,-123-13 21,166 3-14,-410 8-66,452-3 50,27-2 8,7 1 5,1 0 0,-1-1 1,0-1-1,-13-2 0,50 6-18,1 0 0,-1-2 1,1-1-1,28-3 0,-1 0 17,301-23 74,-112 6-35,282-3-79,-375 17 15,-126 5 85,-30-5 187,-12-6-280,14 9 20,-7-6 3,-1 0 0,-17-17 0,26 21-4,1 1 0,0-2 1,0 1-1,0 0 0,0-1 1,1 0-1,0 0 0,0 0 1,-2-8-1,0-7 4,0 0 0,2-1 0,1 1 0,0-1 0,2 1 0,0-1 0,6-36 0,0-44 24,-5 67-27,0 1-1,2 1 1,15-65 0,-18 102 1,1 0 0,-1-1 0,1 1 0,0 0 0,0-1 0,1 1 0,-1-1 0,1 0 0,-1 1 1,4 3-1,3 9-4,14 43 37,28 122 0,-22-73-24,-43-165-5,3 0 0,3-1 0,-4-83 0,13 33-31,3 206-138,0-51-252,-2 0 0,-11 91-1,10-134-161,-1 1-1,0-1 1,0 1-1,-1-1 0,1 0 1,-1 0-1,0 0 1,0 0-1,-8 11-581</inkml:trace>
</inkml:ink>
</file>

<file path=word/ink/ink4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7:36.082"/>
    </inkml:context>
    <inkml:brush xml:id="br0">
      <inkml:brushProperty name="width" value="0.1" units="cm"/>
      <inkml:brushProperty name="height" value="0.1" units="cm"/>
      <inkml:brushProperty name="color" value="#0000FF"/>
    </inkml:brush>
  </inkml:definitions>
  <inkml:trace contextRef="#ctx0" brushRef="#br0">66 897 5811,'-42'6'1904,"41"-6"-1633,0 0 0,-1 0 0,1 0 0,0 1 0,-1-1 0,1 0 0,0 1 0,-1-1-1,1 0 1,0 1 0,0 0 0,0-1 0,-1 1 0,1 0 0,0-1 0,0 1 0,-2 2 0,8 1-197,0-1 0,0 0-1,1 0 1,-1 0 0,1 0-1,0-1 1,-1 0 0,1 0 0,0-1-1,0 1 1,0-1 0,10 0-1,3 0-60,0-1-1,36-5 1,238-47-925,-288 51 823,7-3-1287,-16-3-1450,1 4 2122,-13-12-3247</inkml:trace>
  <inkml:trace contextRef="#ctx0" brushRef="#br0" timeOffset="423.74">113 710 6851,'-16'4'1345,"7"-2"-81,5-2-271,2 0-65,4-2-624,2 2 33,5 2-337,7-2 128,13 4-112,6-8-16,8-10 0,1 4-32,3-2-353,4 8-559,1-6-449,3 10-1088</inkml:trace>
  <inkml:trace contextRef="#ctx0" brushRef="#br0" timeOffset="817.74">1011 24 6515,'-2'-2'256,"0"-1"1,0 1-1,-1 0 0,1 0 0,0 0 1,-1 0-1,1 1 0,-1-1 0,1 1 1,-1-1-1,0 1 0,-3-1 1,6 2-168,-1 0 0,1 0 0,-1 0 1,0 0-1,1 0 0,-1 0 0,1 0 1,-1 0-1,1 1 0,-1-1 0,1 0 1,-1 0-1,1 0 0,-1 1 1,1-1-1,-1 0 0,1 1 0,-1-1 1,1 0-1,0 1 0,-1-1 0,1 1 1,-1-1-1,-5 21 517,4-14-543,2-1 1,-1 0-1,1 1 0,0-1 0,0 1 0,1-1 1,0 0-1,1 7 0,-1-10-55,1 0-1,-1-1 1,0 0 0,1 1-1,-1-1 1,1 0-1,0 1 1,0-1 0,0 0-1,0 0 1,0-1-1,0 1 1,0 0 0,1-1-1,-1 1 1,1-1-1,-1 0 1,1 0 0,0 0-1,-1 0 1,5 1-1,9 2-1,0-1-1,0 0 0,1-1 1,-1-1-1,1-1 0,-1 0 0,1-1 1,-1-1-1,30-6 0,-5-3 3,-1-3 1,61-28-1,-101 78 8,-3 7 54,-2 0-1,-18 77 1,7-41 102,0 2 6,-2 7 20,-11 146 0,26-212-177,2-8-35,3-19-311,-2 1 115,1 0 0,-1 0-1,-1 0 1,1 0 0,0 0-1,-1 0 1,-2-7-1,-1-11-648,9-60-3716,-6 42 63</inkml:trace>
  <inkml:trace contextRef="#ctx0" brushRef="#br0" timeOffset="1224.16">1109 451 7379,'-7'8'1281,"3"0"-369,10 2-15,8-10-385,3 8-240,17-6 0,8-10-240,0 2 64,-1-8-64,1-4-64,-2 2-112,-11 6-640,16-6-785,-21 6-832</inkml:trace>
  <inkml:trace contextRef="#ctx0" brushRef="#br0" timeOffset="1652.22">1685 327 5683,'-4'1'372,"0"1"0,0-1 0,0 0 1,0 0-1,-1 0 0,1 0 0,0-1 1,0 1-1,-1-1 0,1 0 0,0-1 1,0 1-1,0-1 0,-1 0 0,1 0 1,-4-2-1,7 2-306,0 0 0,1-1 1,-1 1-1,0 0 0,1-1 0,-1 1 0,1-1 1,-1 1-1,1-1 0,0 1 0,0-1 1,0 0-1,0 1 0,0-1 0,0-2 0,0-4 99,0 0-114,0 0-1,1 1 0,0-1 0,0 0 1,1 0-1,0 0 0,0 1 0,1-1 0,0 1 1,0 0-1,0-1 0,1 2 0,1-1 1,-1 0-1,1 1 0,0 0 0,0 0 0,10-8 1,-1 1-35,0 1 1,1 0-1,1 1 1,0 0-1,1 2 1,29-14-1,-41 21-15,1 0-1,0 0 1,0 0-1,0 1 1,0 0 0,0 0-1,0 0 1,0 1-1,0 0 1,0 0-1,0 1 1,0 0-1,10 2 1,-12-2 0,1 1 0,-1 0 0,0 0-1,0 0 1,0 1 0,0-1 0,0 1 0,-1 0 0,1 0 0,-1 0-1,0 1 1,0-1 0,0 1 0,0-1 0,0 1 0,-1 0 0,0 0-1,3 6 1,-1 1 2,-1 0-1,0 0 1,-1 1-1,0-1 1,-1 0-1,0 1 0,-1-1 1,0 1-1,-1-1 1,0 1-1,-1-1 1,0 0-1,-1 0 1,-7 20-1,-1-2 13,-1-1-1,-2 0 1,0 0-1,-26 34 1,-160 191 14,189-239-27,8-10-2,0 0 0,-1 0 0,1 0 1,-1-1-1,0 1 0,0-1 0,0 0 0,-5 3 0,8-10-9,1 1 1,0-1 0,0 1-1,1-1 1,-1 1 0,1 0 0,0-1-1,1-5 1,-1 9 8,-1-5-2,1 1 0,0-1 0,1 1 0,-1 0 0,1-1 0,0 1 0,0 0 0,0 0 0,0 0 0,1 1 0,0-1 0,-1 0 0,1 1 0,1 0 0,-1 0 0,0 0 0,1 0 0,0 0 0,-1 1 0,1-1 0,0 1 0,0 0 0,1 1 0,-1-1 0,0 1 0,0-1 0,1 1 0,-1 0 0,1 1 0,-1-1 0,1 1 1,-1 0-1,1 0 0,6 1 0,4 1-2,0 1 0,0 1 0,0 0 0,-1 1 1,1 0-1,-1 1 0,0 1 0,13 8 1,-7-4-3,0-1 1,1-1-1,24 7 1,-40-14-17,1 0 0,0-1 0,0 1 1,1-1-1,-1-1 0,0 1 1,0-1-1,0 0 0,1 0 1,-1-1-1,0 0 0,0 0 1,0 0-1,0-1 0,0 0 0,0 0 1,0-1-1,-1 1 0,1-1 1,-1 0-1,0-1 0,9-6 1,-5 2-139,-1 0-1,1 0 1,-1-1 0,-1 0 0,1-1 0,-2 0 0,1 0 0,7-16 0,-14 25 103,1 0 0,-1 1 0,0-1-1,0 0 1,1 0 0,-1 1 0,0-1 0,0 0 0,0 0-1,0 0 1,0 1 0,0-1 0,0 0 0,0 0 0,0 0-1,0 0 1,0 1 0,-1-1 0,1 0 0,0 0 0,-1 0-18,1 1 1,-1-1-1,1 1 1,-1 0-1,1-1 1,-1 1 0,1 0-1,-1 0 1,1-1-1,-1 1 1,1 0-1,-1 0 1,0 0 0,1 0-1,-1 0 1,1 0-1,-1 0 1,1 0-1,-1 0 1,0 0 0,0 0-1,-35 13-3477,6 5-724</inkml:trace>
  <inkml:trace contextRef="#ctx0" brushRef="#br0" timeOffset="2141.22">603 1133 7379,'-39'13'5528,"80"5"-5021,-22-13-379,0-1 0,0 0 0,0-2-1,1 0 1,23-1 0,102-12 239,-105 7-276,340-56 381,-46 5-309,-220 44-222,208 4 0,-308 8 18,-13 2-113,-1 2-182,-14 7-365,8-9 477,-61 49-2564,17-15-120</inkml:trace>
  <inkml:trace contextRef="#ctx0" brushRef="#br0" timeOffset="2545.23">999 1430 7411,'2'-13'4290,"8"29"-3151,12 34-680,-17-31-296,0 0-1,-1 0 0,-1 1 0,-1-1 1,-1 1-1,-1 0 0,0-1 0,-6 35 1,-2-9 2,-2 1 0,-24 65 0,23-79-136,-29 54 1,55-99-5710,8-3 2737</inkml:trace>
  <inkml:trace contextRef="#ctx0" brushRef="#br0" timeOffset="2952.25">1317 1723 6179,'-3'0'377,"1"-1"0,0 1 0,-1-1 0,1 0 1,0 0-1,0 0 0,-1 0 0,1 0 0,0 0 0,0-1 0,-2-2 0,3 3-269,0-1 0,0 1-1,0-1 1,1 1-1,-1-1 1,1 0-1,-1 1 1,1-1-1,0 0 1,0 0-1,-1 1 1,1-1-1,1 0 1,-1 1-1,0-1 1,0 0-1,0 0 1,1-1-1,1-5-32,0 0-1,1 1 1,-1-1 0,2 1-1,-1 0 1,1 0 0,0 0-1,0 0 1,1 1 0,0-1-1,0 1 1,0 0 0,7-5-1,8-6 74,0 2 0,38-23 0,-50 34-133,-1 0 0,1 0 1,-1 1-1,1 0 0,0 1 1,0 0-1,1 0 0,-1 1 1,0 0-1,1 0 0,-1 1 0,14 1 1,-17-1-16,-1 1 1,0-1 0,1 1-1,-1 1 1,0-1 0,1 0 0,-1 1-1,0 0 1,0 0 0,0 0-1,0 1 1,-1-1 0,1 1-1,-1 0 1,1 0 0,-1 0-1,0 1 1,0-1 0,0 1 0,-1-1-1,1 1 1,-1 0 0,0 0-1,3 8 1,-3-5-1,1 1 0,-2-1-1,1 1 1,-1-1 0,0 1 0,-1 0 0,0 0 0,0-1 0,0 1-1,-1 0 1,-3 11 0,-2 1-11,-1 0-1,-19 37 1,20-45 4,-9 15-5,-1-1 0,-1-1 0,-22 26 0,19-25 10,16-21-1,-1 1 1,1-1-1,0 0 1,-1 0-1,0-1 1,0 0 0,-1 1-1,1-2 1,-1 1-1,0-1 1,0 0-1,0 0 1,0 0 0,-1-1-1,1 0 1,-1 0-1,1-1 1,-1 0-1,0 0 1,1 0 0,-10-1-1,16 0 3,-1 0-1,1 0 1,0 0 0,-1 1-1,1-1 1,0 0-1,-1 0 1,1 0 0,0 0-1,-1 0 1,1 0-1,-1 0 1,1 0 0,0-1-1,-1 1 1,1 0-1,0 0 1,-1 0 0,1 0-1,0 0 1,-1 0-1,1-1 1,0 1 0,-1 0-1,1 0 1,0-1-1,0 1 1,-1 0 0,1 0-1,0-1 1,0 1-1,0 0 1,-1-1 0,1 1-1,0 0 1,0-1 0,0 1-1,-1-1 1,11-12-33,22-9 1,-25 20 37,1 1 1,0 0-1,0 1 0,0 0 1,-1 0-1,1 0 0,0 1 0,0 0 1,8 3-1,10 0 1,34 11 22,-50-11-18,1-1-1,0 0 0,0-1 0,17 2 1,-12-4-28,-10 1-5,-1 0 0,0-1 0,1 1 0,-1-1 0,0-1 0,1 1 0,-1-1 0,0 0 1,0 0-1,1-1 0,-1 1 0,0-1 0,7-4 0,-4 0-212,3-3-939,0 1 1,-1-1 0,1-1 0,14-19-1,-10 8-3815</inkml:trace>
  <inkml:trace contextRef="#ctx0" brushRef="#br0" timeOffset="3576.63">2183 1439 6419,'-3'-3'187,"0"0"1,0 0-1,-1 0 0,1 1 1,-1-1-1,1 1 0,-1 0 1,0 0-1,1 0 0,-1 1 1,0 0-1,0-1 1,0 1-1,0 0 0,-1 1 1,1-1-1,0 1 0,0 0 1,0 0-1,0 0 0,-1 1 1,1-1-1,0 1 0,0 0 1,0 0-1,0 0 1,0 1-1,0 0 0,0-1 1,-5 5-1,-1 0-34,-1 2 1,1-1-1,0 2 0,1-1 0,0 1 1,0 1-1,1-1 0,0 1 1,-12 22-1,16-26-134,0 1 1,1-1-1,0 0 1,0 1-1,1 0 0,0-1 1,0 1-1,1 0 1,-1 0-1,2 0 0,-1 0 1,1 0-1,0 1 0,0-1 1,1 0-1,0 0 1,0 0-1,0 0 0,4 9 1,-4-14-24,1 1 1,-1-1-1,0 1 0,1-1 1,0 0-1,-1 1 0,1-1 1,0 0-1,0 0 0,0 0 1,1 0-1,-1-1 0,0 1 1,1 0-1,-1-1 0,1 0 1,-1 0-1,1 1 1,-1-2-1,1 1 0,0 0 1,0 0-1,0-1 0,-1 0 1,1 1-1,0-1 0,0 0 1,0 0-1,0-1 0,-1 1 1,1-1-1,0 1 0,0-1 1,0 0-1,-1 0 1,4-1-1,9-5-11,0 0 0,-1 0-1,0-1 1,22-18 0,-35 26 15,13-11-9,1-1 0,-2-1 1,0 0-1,0-1 0,16-23 0,-7 4 0,25-53-1,-52 103 65,1-1 0,1 1 0,-2 18 0,-5 24 24,-9 83 83,2-13 140,-7-8 200,22-115-447,1-9-210,-2-17-506,2 17 538,1 1-1,0 0 0,-1-1 1,1 1-1,0 0 0,0 0 1,1-1-1,-1 1 0,0 0 1,1-1-1,-1 1 0,1 0 1,0 0-1,1-3 0,18-32-2767,-18 33 2523,22-30-3348</inkml:trace>
  <inkml:trace contextRef="#ctx0" brushRef="#br0" timeOffset="3993.54">2705 1114 8260,'-10'-11'5529,"39"7"-4941,3 1-388,30-18 56,-12 2-162,-35 14-89,-1 0 0,1-1 0,-1 0 0,-1-2 0,1 1 0,21-18 0,-27 24-459,-13-2-1027,5 2 1435,-1 1-70,1-1 0,-1 1 0,1-1-1,-1 0 1,0 1 0,1-1-1,-1 1 1,1 0 0,-1-1-1,0 1 1,1-1 0,-1 1 0,0 0-1,0 0 1,1-1 0,-1 1-1,0 0 1,0 0 0,1 0-1,-1 0 1,0 0 0,0 0-1,0 0 1,1 0 0,-1 0 0,0 0-1,0 0 1,1 1 0,-2-1-1,-17 4-2940</inkml:trace>
  <inkml:trace contextRef="#ctx0" brushRef="#br0" timeOffset="4368.57">2664 950 6371,'0'0'208,"0"-1"-1,0 0 1,1 0 0,-1 1-1,0-1 1,1 0 0,-1 1 0,0-1-1,1 0 1,-1 1 0,1-1-1,-1 1 1,1-1 0,-1 1-1,1-1 1,0 1 0,-1-1 0,1 1-1,-1-1 1,1 1 0,0 0-1,0-1 1,-1 1 0,1 0-1,0 0 1,-1 0 0,2-1 0,31-4 14,-9 1 332,71-31 217,-76 30-729,0-1 0,28-14 0,-39 19-117,-9 6-584,-1 1-870,-12-5-3345</inkml:trace>
  <inkml:trace contextRef="#ctx0" brushRef="#br0" timeOffset="5343">3686 456 4898,'-16'-15'4931,"6"28"-3179,1 5-1588,0 0-1,1 0 1,1 0-1,1 1 0,1 0 1,0 1-1,-2 21 1,3-5-79,1-1 1,2 1 0,1 0 0,2 0 0,10 58 0,-9-80-51,1 1 0,1-1-1,0 0 1,1 0 0,1-1 0,0 0 0,9 15-1,-9-20-23,-1 0-1,1 0 0,0-1 0,0 0 0,1 0 0,0-1 0,1 0 0,-1 0 0,1-1 0,0 0 1,15 5-1,-16-7-9,-1 0-1,2-1 1,-1-1 0,0 1 0,0-1 0,0-1 0,1 1 0,-1-1-1,0-1 1,0 0 0,0 0 0,1 0 0,-1-1 0,0 0 0,0-1-1,-1 0 1,1 0 0,-1-1 0,1 1 0,-1-2 0,0 1 0,0-1 0,-1 0-1,0 0 1,0-1 0,0 0 0,0 0 0,-1 0 0,0-1 0,0 0-1,-1 0 1,0 0 0,0-1 0,-1 1 0,0-1 0,3-9 0,5-22 12,-3-1 1,-1 0-1,-1-1 1,-1-61 0,-5 71-8,-2 0 0,-1 0 1,-1 0-1,-2 1 0,-1-1 0,-15-42 1,18 64-12,-1-1 1,1 1 0,-1 0-1,-1 0 1,0 1 0,0-1-1,0 1 1,-1 1 0,-12-11-1,15 15 2,0 0-1,1 0 0,-2 0 0,1 1 0,0 0 1,0 0-1,-1 0 0,1 0 0,-1 1 0,1 0 1,-1 0-1,0 0 0,1 0 0,-1 1 0,0 0 1,0 0-1,1 0 0,-1 0 0,0 1 0,0 0 1,1 0-1,-7 2 0,2 0-56,1 1 1,-1 0-1,1 1 1,0 0-1,0 0 1,1 1-1,-1 0 1,1 0-1,0 1 0,1 0 1,0 0-1,0 0 1,0 1-1,1 0 1,0 0-1,1 0 0,0 1 1,0-1-1,-4 14 1,2-2-406,2 0-1,0 0 1,1 0 0,1 1 0,0-1-1,2 1 1,1-1 0,3 23 0,9 30-1923</inkml:trace>
  <inkml:trace contextRef="#ctx0" brushRef="#br0" timeOffset="5733.79">4315 969 5442,'4'-4'2161,"1"16"-1392,3-2 255,-1 9-127,0 7-289,-3 6-192,-1 0-48,-12 16-192,6-4 113,-8-4-257,0-4 32,7-8-64,4-6-16,4-10-16,-2-12-305,3-4-623,4 4-913,0-22-576</inkml:trace>
  <inkml:trace contextRef="#ctx0" brushRef="#br0" timeOffset="6269.25">4572 439 5699,'0'0'98,"0"-1"1,0 1-1,0 0 1,0-1-1,0 1 1,-1-1-1,1 1 1,0 0-1,0-1 1,1 1-1,-1-1 1,0 1-1,0 0 1,0-1-1,0 1 1,0-1-1,0 1 1,0 0-1,1-1 1,-1 1-1,0 0 1,0-1-1,0 1 1,1 0-1,-1-1 1,0 1-1,1 0 1,-1 0-1,0-1 1,1 1-1,-1 0 1,0 0-1,1 0 1,-1-1-1,0 1 1,1 0-1,-1 0 1,0 0-1,2 0 1,19-7-311,-14 6 581,81-31 579,-87 32-924,-1 0 0,1 0 1,-1 0-1,1-1 0,-1 1 1,1 0-1,-1 0 1,1 0-1,-1 0 0,0-1 1,1 1-1,-1 0 0,1-1 1,-1 1-1,0 0 1,1-1-1,-1 1 0,0 0 1,1-1-1,-1 1 1,0 0-1,0-1 0,1 1 1,-1-1-1,0 1 0,0-1 1,0 1-1,0-1 1,0 1-1,0-1 0,1 1 1,-1 0-1,0-1 0,0 1 1,0-1-1,-1 1 1,1-1-1,0 1 0,0-1 1,0 1-1,0-1 0,0 1 1,0-1-1,-1 0 1,0 0 4,0 0 1,1 1 0,-1-1 0,0 0 0,0 0-1,0 0 1,0 1 0,0-1 0,0 0 0,-1 1-1,1-1 1,0 1 0,0-1 0,0 1 0,0 0 0,-1-1-1,1 1 1,0 0 0,0 0 0,-1 0 0,0 0-1,-12 1 36,0 0 0,1 1 0,-1 1 0,1 0 0,-1 1 0,1 1 0,0 0 0,1 0 0,-1 2 0,1-1 0,0 1 0,1 1 0,-14 11 0,24-17-55,-1-1-1,1 1 1,0-1-1,0 0 1,0 1-1,0 0 1,0-1-1,0 1 1,1 0-1,-1-1 1,0 1-1,1 0 1,0 0-1,-1 0 1,1 0 0,0-1-1,0 1 1,0 0-1,0 0 1,0 0-1,0 0 1,1 3-1,1-1-3,-1 0-1,1 0 0,0 0 1,0 0-1,0 0 0,1-1 1,0 1-1,-1 0 1,5 3-1,4 3-4,0 0 1,1-1-1,-1 0 1,25 13-1,-3-5 7,-5-4-1,-2 1 0,1 2 0,-2 1 0,27 22 0,-46-34-4,0 0 0,-1 1 0,0 0 0,0 0 0,0 0 1,-1 0-1,0 1 0,0 0 0,0 0 0,-1 0 0,0 0 0,-1 1 0,1-1 0,-2 1 0,1 0 0,-1-1 0,0 1 0,0 0 0,-1 0 0,0 0 0,-2 8 0,1-10 2,-1-1 1,1 1 0,-2 0-1,1-1 1,0 0-1,-1 0 1,0 0 0,-1 0-1,1 0 1,-1 0 0,0-1-1,0 0 1,0 0-1,0 0 1,-1 0 0,1 0-1,-1-1 1,0 0 0,-1 0-1,1-1 1,0 1 0,-8 1-1,4 0 2,0-1 0,1 0-1,-1-1 1,0 0 0,-1-1 0,1 0-1,0 0 1,0-1 0,-1 0 0,1 0-1,0-1 1,0 0 0,-14-5 0,22 6-35,0 0 1,0 0-1,0 0 1,0-1-1,0 1 1,0-1-1,0 1 1,0 0-1,0-1 1,0 0-1,0 1 1,1-1-1,-1 0 1,0 1-1,0-1 1,1 0-1,-1 0 1,0 1-1,1-1 1,-1 0-1,1 0 1,-1 0 0,1 0-1,-1 0 1,1 0-1,0 0 1,0 0-1,-1 0 1,1 0-1,0 0 1,0 0-1,0 0 1,0 0-1,0 0 1,0 0-1,0 0 1,0 0-1,1 0 1,-1 0-1,0 0 1,1 0-1,-1 0 1,1 0-1,-1 0 1,1 0-1,-1 0 1,1 0-1,-1 1 1,1-1-1,1-1 1,5-6-703,0 0 0,1 0 0,0 1 0,9-6 0,-7 4-514,13-13-2606</inkml:trace>
  <inkml:trace contextRef="#ctx0" brushRef="#br0" timeOffset="6664.23">4444 466 5859,'0'2'1536,"2"4"-783,14-6-481,8-10 368,14 2-352,2 0-64,5-6-224,-1-4 16,-4 12-16,-6-6 0,-7 8-96,-5 0-464,-11 4-480,2-6-1490</inkml:trace>
  <inkml:trace contextRef="#ctx0" brushRef="#br0" timeOffset="7289.1">5043 310 6115,'51'-9'3971,"11"-1"-4031,87 5 137,-191 6-674,-64 8 0,90-7 695,0 1 1,0 1 0,1 0-1,-1 1 1,1 1 0,1 0-1,-1 1 1,-19 13-1,31-19-59,1 1-1,0 0 0,0 0 0,0 0 1,0 0-1,1 0 0,-1 0 0,0 1 0,1-1 1,0 0-1,-1 1 0,1 0 0,0-1 0,0 1 1,0-1-1,1 1 0,-1 0 0,1 0 0,-1-1 1,1 1-1,0 0 0,0 0 0,0 0 0,1-1 1,-1 1-1,1 0 0,-1 0 0,1-1 0,0 1 1,0 0-1,0-1 0,0 1 0,1-1 0,-1 1 1,1-1-1,-1 0 0,1 0 0,0 1 0,0-1 1,0 0-1,0-1 0,0 1 0,0 0 0,1-1 1,-1 1-1,1-1 0,-1 0 0,1 1 0,4 0 1,120 31 249,-105-27-267,-1 1 1,0 0 0,-1 2-1,0 0 1,28 19-1,-40-23-14,0 1-1,0 0 1,-1 1-1,0 0 1,0 0-1,-1 0 1,0 1-1,0 0 1,0 0-1,-1 1 1,-1-1-1,1 1 1,-1 0-1,4 16 1,-6-16 3,1 1 0,-2-1 0,0 1 1,0 0-1,0 0 0,-1 0 1,-1-1-1,0 1 0,0 0 0,-1-1 1,0 1-1,-1-1 0,0 1 1,-5 10-1,5-13 26,-1-1 1,0 0-1,0 1 1,0-2-1,-1 1 1,0 0-1,0-1 0,0 0 1,-1 0-1,0-1 1,0 1-1,0-1 1,-1 0-1,1-1 0,-1 0 1,0 0-1,0 0 1,0-1-1,-8 2 1,7-2 25,0 0 1,-1-1-1,1 0 1,-1-1-1,1 0 1,-1 0 0,1-1-1,-18-3 1,22 3-55,-1 0 1,1-1 0,0 0 0,-1 0-1,1 0 1,0-1 0,0 1 0,0-1-1,1 0 1,-1 0 0,1 0 0,-1 0-1,1-1 1,0 0 0,1 1 0,-1-1-1,-2-4 1,5 7-14,-1 0 1,0 0-1,1 0 1,0 0-1,-1 1 0,1-1 1,0 0-1,-1 0 1,1 0-1,0 0 0,0 0 1,0 0-1,0 0 1,0 0-1,0 0 0,0 0 1,0 0-1,0 0 1,0 0-1,0 0 1,1 1-1,-1-1 0,0 0 1,1 0-1,0-1 1,0 0-39,0 1 0,0 0 1,1 0-1,-1 0 0,1 0 1,-1 0-1,1 0 1,-1 0-1,1 1 0,-1-1 1,1 1-1,0-1 0,1 0 1,9-1-454,-1 1 0,0 0 0,17 0 0,-22 1 187,25 2-1786,1-1-1087</inkml:trace>
  <inkml:trace contextRef="#ctx0" brushRef="#br0" timeOffset="7905.14">5611 381 7956,'29'28'5251,"45"28"-4688,-37-29-233,-4-2-292,-1 2-1,-1 0 1,32 39 0,-55-57-34,-1-1 0,0 2 0,-1-1-1,0 1 1,0 0 0,-1 0 0,-1 1 0,1-1-1,-2 1 1,1 0 0,-2 0 0,1 0 0,-2 1-1,1-1 1,-2 0 0,0 17 0,-1-24-3,0 1-1,0-1 1,-1 1 0,1-1-1,-1 0 1,0 1 0,0-1-1,-1 0 1,0 0 0,1-1 0,-1 1-1,0 0 1,-1-1 0,1 0-1,0 0 1,-1 0 0,-5 4-1,1-2-1,0-1 0,0 1-1,0-1 1,0 0-1,-1-1 1,1 0 0,-1 0-1,-9 1 1,10-3-2,-1 0-1,1 0 1,-1-1-1,1 0 1,-1 0 0,1-1-1,-1 0 1,1-1-1,0 0 1,-1 0 0,1-1-1,0 0 1,-13-7 0,17 7-1,0 0 0,-1 0 1,1 0-1,0-1 1,1 1-1,-1-1 0,1 0 1,-1-1-1,1 1 1,1 0-1,-1-1 1,1 0-1,-1 1 0,1-1 1,0 0-1,1 0 1,-1 0-1,1-1 0,0 1 1,1 0-1,-1 0 1,1-1-1,0-7 0,1 1 4,1 0-1,-1 0 0,2 1 0,0-1 0,0 1 0,1-1 0,0 1 0,1 0 0,0 1 1,13-20-1,5-1 1,2 0 0,28-27 0,-33 38 2,-1 0 1,-1-1-1,-1-1 1,-1 0-1,23-43 1,-35 54-12,0 0 0,-1 1 0,0-1 0,0 0 0,-2-1 0,1 1 0,-1 0 0,-1-1 0,0 1 0,0 0 1,-1 0-1,-1-1 0,0 1 0,-1 0 0,0 0 0,0 0 0,-1 1 0,0-1 0,-10-15 0,11 23 1,1 0 0,-1 0 0,0 1 0,0-1 0,0 1 0,0 0 0,0 0 0,-1 0 0,1 0 0,0 0 0,-1 1 0,0-1 0,1 1 0,-1 0 0,0 0 0,1 1 0,-1-1 0,0 1 0,0 0 0,0 0 0,0 0 0,1 0 0,-1 1 0,0 0 0,0-1 0,1 1 0,-5 2 0,-8 2-65,2 0 0,-1 2 0,1-1 0,0 2 0,-17 11 0,20-13-293,1 1 0,0 1 0,0 0 0,1 0 0,0 1-1,0 0 1,-11 15 0,9 4-1984</inkml:trace>
  <inkml:trace contextRef="#ctx0" brushRef="#br0" timeOffset="8315.16">6449 751 8180,'-7'4'848,"3"-8"-496,8 8-352,-13 4-288,9-2-1969</inkml:trace>
</inkml:ink>
</file>

<file path=word/ink/ink4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8:26.674"/>
    </inkml:context>
    <inkml:brush xml:id="br0">
      <inkml:brushProperty name="width" value="0.1" units="cm"/>
      <inkml:brushProperty name="height" value="0.1" units="cm"/>
      <inkml:brushProperty name="color" value="#66CC00"/>
    </inkml:brush>
  </inkml:definitions>
  <inkml:trace contextRef="#ctx0" brushRef="#br0">490 0 4034,'-9'3'7216,"9"-4"-7106,3 29-395,0-8 666,3 39-29,-4 0 0,-8 108 0,-31 119-47,21-180-169,10-66-117,-5 23 9,4 1 0,2-1-1,4 81 1,1-143-35,0 0-3,0 0 0,0 0 0,0 0 0,0 0 0,0 1 0,1-1 0,-1 0 0,0 0 0,0 0 0,1 0 0,-1 0 0,1 0 0,-1 0 0,1 0 0,-1 0 0,1 0 0,-1 0 0,1-1 0,0 1 0,0 0 1,1 1-1,-2-2-20,0-1 1,1 1 0,-1-1 0,0 1 0,0 0 0,1-1 0,-1 1 0,0-1 0,0 1 0,0-1 0,1 1-1,-1-1 1,0 1 0,0-1 0,0 1 0,0 0 0,0-1 0,0 1 0,0-1 0,0 1 0,0-1-1,0 1 1,0-1 0,-1 0 0,1-2-97,2-258-6389,-6 162 3044</inkml:trace>
  <inkml:trace contextRef="#ctx0" brushRef="#br0" timeOffset="405.25">63 137 6419,'-27'16'704,"7"10"-15,7-2-81,11 4 48,8-14-224,19-4-128,13-6 113,9-12 15,24-14-32,7-8-272,-2 8 0,-5 10-112,2 6 16,-1 4-32,-6 4-112,1 8-464,-4 8-1089,-3 18-1280</inkml:trace>
  <inkml:trace contextRef="#ctx0" brushRef="#br0" timeOffset="1056.25">1115 599 4898,'-15'-28'1295,"10"18"-822,0 0 0,-1 0 0,0 0 0,0 1 0,-1-1 0,-9-8 0,13 15-374,0 1 1,-1 0-1,1 0 1,-1 0-1,1 0 0,-1 0 1,1 0-1,-1 1 0,0 0 1,0 0-1,0 0 0,0 0 1,0 1-1,0-1 1,0 1-1,0 0 0,0 0 1,0 1-1,0-1 0,0 1 1,1 0-1,-6 1 0,0 1-65,2 1-1,-1-1 0,0 1 1,1 1-1,0-1 0,0 1 1,0 0-1,0 1 0,1 0 1,0 0-1,0 0 0,1 1 1,-1 0-1,-5 11 0,-3 4-14,2 0 0,1 2 1,-14 38-1,22-52-18,0 0 1,0 1 0,1 0-1,1-1 1,0 1 0,0 0 0,1 0-1,0 0 1,1-1 0,0 1-1,1 0 1,0-1 0,1 1-1,0-1 1,1 0 0,8 17-1,-9-20-2,2 0-1,-1 0 0,1-1 0,0 1 0,0-1 0,1 0 1,0-1-1,0 1 0,0-1 0,1 0 0,-1-1 0,1 0 1,0 0-1,1 0 0,-1-1 0,1 0 0,-1 0 0,1-1 1,0 0-1,0 0 0,0-1 0,11 1 0,-11-2 0,0 0-1,0 0 1,0-1-1,0 0 1,-1 0-1,1-1 1,0 0-1,-1 0 1,0-1-1,1 0 1,-1 0-1,0 0 1,0-1-1,-1-1 1,1 1-1,-1-1 1,0 0-1,0 0 1,-1-1-1,1 1 1,-1-1-1,0-1 1,-1 1-1,0-1 1,0 1-1,0-1 1,-1 0-1,0-1 1,0 1-1,2-9 1,2-13 8,-2 0-1,-1-1 1,-1 1 0,-2-1 0,0 0-1,-7-46 1,5 70-6,1-1 0,-1 1 0,1-1 0,0 1 0,1-1 0,0 1 0,0-1 0,0 1 0,1 0 0,3-11 0,17 42-77,-15-15 77,-1 0 1,1 0 0,-2 1 0,1 0-1,-1 0 1,-1 0 0,5 20 0,12 88 3,-17-88 12,-2 22-16,-2-44-4,0 1 1,0-1-1,1 1 1,0-1-1,0 1 1,1-1-1,1 0 1,5 17-1,-7-25 3,-1-1 0,0 1 1,0 0-1,1 0 0,-1-1 0,0 1 0,1 0 0,-1-1 0,1 1 0,-1 0 1,1-1-1,-1 1 0,1-1 0,0 1 0,-1-1 0,1 1 0,0-1 0,-1 1 0,1-1 1,0 1-1,0-1 0,-1 0 0,1 0 0,0 1 0,0-1 0,-1 0 0,1 0 0,0 0 1,0 0-1,0 0 0,0 0 0,-1 0 0,1 0 0,0 0 0,0 0 0,0 0 0,-1-1 1,1 1-1,0 0 0,0-1 0,-1 1 0,1 0 0,0-1 0,-1 1 0,1-1 1,0 1-1,-1-1 0,1 1 0,-1-1 0,1 0 0,-1 1 0,1-1 0,-1 0 0,1 1 1,-1-1-1,1 0 0,-1-1 0,6-7-13,-1-1-1,0 0 1,5-15 0,-7 15 2,9-24-1,9-42-1,-16 53 10,0 1-1,2 0 1,0 1-1,1 0 1,2 0-1,13-23 1,-23 43 2,1 0 0,-1 0 1,0 1-1,1-1 1,-1 0-1,1 0 0,-1 1 1,1-1-1,-1 0 1,1 1-1,-1-1 1,1 1-1,0-1 0,-1 1 1,1-1-1,0 1 1,0-1-1,-1 1 0,1-1 1,0 1-1,0 0 1,0 0-1,0-1 1,-1 1-1,1 0 0,0 0 1,0 0-1,0 0 1,0 0-1,0 0 0,-1 0 1,1 0-1,0 0 1,0 1-1,0-1 1,0 0-1,-1 0 0,1 1 1,0-1-1,0 1 1,-1-1-1,1 0 0,0 1 1,0-1-1,-1 1 1,1 0-1,-1-1 1,1 1-1,0 0 0,-1-1 1,1 1-1,0 1 1,3 5-2,0 0 0,0 1 1,-1-1-1,4 12 1,-6-17 5,9 33-21,10 52-1,-13-51 20,15 47 0,-23-87 115,-5-17-85,1 0 0,-4-35 0,10 34-29,0-1 0,2 0 1,0 0-1,1 1 0,12-34 1,-13 48-7,0-1 1,0 0-1,1 1 1,0 0-1,1 0 1,0 0-1,0 0 1,0 1-1,1 0 1,0 0-1,1 0 1,0 1-1,0 0 1,0 0-1,0 1 1,12-6-1,-16 10-32,0 0-1,0 0 0,0 1 1,0-1-1,0 1 0,0 0 1,0 0-1,0 0 0,0 0 1,0 1-1,0-1 0,0 1 1,0 0-1,3 1 0,43 18-2968,-35-13 1219,9 5-2288</inkml:trace>
  <inkml:trace contextRef="#ctx0" brushRef="#br0" timeOffset="1461.28">1905 736 5138,'0'1'140,"0"0"0,0-1 0,1 1 0,-1 0 0,0 0 0,1-1 0,-1 1 0,1 0 0,-1-1-1,1 1 1,-1-1 0,1 1 0,0-1 0,-1 1 0,1-1 0,0 1 0,-1-1 0,1 1 0,0-1-1,-1 0 1,1 1 0,0-1 0,0 0 0,-1 0 0,1 0 0,1 0 0,22-6 1091,20-23-875,-42 28-217,9-8-77,0 0 0,-1 0-1,0-1 1,0 0 0,-1-1 0,-1 0 0,0 0-1,0-1 1,-1 0 0,-1 0 0,0-1-1,-1 0 1,0 0 0,-1 0 0,0-1-1,-1 1 1,0-1 0,-1 0 0,-1-19-1,-1 14-12,-1 0-1,-8-35 1,8 46-29,-1 1 1,-1 0 0,1 0 0,-1 1-1,0-1 1,-1 0 0,0 1 0,0 0-1,0 0 1,-6-7 0,8 12-5,0-1 1,0 1-1,0-1 1,0 1-1,0 0 1,0 0-1,-1 0 0,1 0 1,0 0-1,0 0 1,-1 1-1,1-1 1,-1 1-1,1-1 0,0 1 1,-1 0-1,1 0 1,-1 0-1,1 0 1,0 1-1,-1-1 0,1 1 1,-1-1-1,1 1 1,0 0-1,0 0 1,-1 0-1,1 0 0,0 0 1,0 0-1,0 1 1,-3 2-1,-4 3 10,-1 0 0,2 1 1,-1 1-1,1-1 0,-9 13 0,4-3-11,0 2 0,1-1 0,1 2 0,1 0-1,1 0 1,1 0 0,1 1 0,0 1 0,-5 40 0,10-49-12,1 0-1,1 0 1,0 0 0,1 0 0,1 0-1,0 0 1,6 22 0,-4-26-5,-1-1 0,1 1 0,1-1 0,0 0 0,0-1 0,1 1 0,0-1 0,0 0 0,1 0 0,0-1 0,11 10 0,-13-13-2,-1-1-1,1 0 1,0 0 0,0 0 0,1 0 0,-1-1 0,1 1-1,-1-1 1,1-1 0,0 1 0,0-1 0,-1 0 0,1-1-1,0 1 1,0-1 0,0 0 0,0 0 0,0-1 0,0 0 0,0 0-1,10-4 1,5-3-936,0-1 0,-1 0 0,-1-2 0,28-19 0,-1 3-2659</inkml:trace>
  <inkml:trace contextRef="#ctx0" brushRef="#br0" timeOffset="1909.79">2527 433 6931,'-6'-6'405,"0"-1"0,0 1 1,-1 1-1,0-1 0,-1 1 0,1 0 0,-1 0 0,0 1 0,-15-6 0,19 9-336,0 0 0,0 0 0,1 1 0,-1-1 0,0 1 0,0 0 0,0 0-1,0 0 1,0 1 0,0-1 0,1 1 0,-1 0 0,0 0 0,0 0 0,1 0 0,-1 1-1,1 0 1,-1 0 0,1 0 0,0 0 0,0 0 0,0 0 0,0 1 0,-5 5-1,1 0-25,0 2-1,0-1 0,1 1 1,0 0-1,0 0 0,1 0 1,1 1-1,0 0 0,0 0 1,1 0-1,0 0 0,-1 18 0,2-11-12,1 0 0,1 0-1,1 0 1,0 0 0,1 0-1,1-1 1,8 27 0,-8-33-27,1-1 1,0 1 0,1-1 0,0 0 0,1 0 0,0-1 0,13 17 0,-14-21-6,1 1 0,-1-1 0,1 0 0,0-1 0,0 1 0,1-1 0,0 0 0,-1-1 0,1 0 0,0 0 0,1 0 0,9 2 0,-13-4 0,0-1 0,0 1 1,0-1-1,0 0 0,0 0 0,0 0 1,0-1-1,0 1 0,-1-1 1,1 0-1,0 0 0,0 0 0,-1-1 1,1 0-1,-1 1 0,1-1 0,5-4 1,-1-1-10,1 0 1,-1 0 0,-1-1-1,13-16 1,-12 12 8,-1 0-1,0 0 1,-1 0 0,-1-1-1,1 0 1,-2 0 0,0 0-1,-1-1 1,0 1-1,-1-1 1,1-23 0,-2 6-2,-2-1 1,-1 0-1,-11-58 0,13 89 6,-1-1 0,1 1 0,0-1 0,-1 0 0,1 1 0,-1-1-1,1 1 1,-1-1 0,0 1 0,0-1 0,1 1 0,-1 0-1,-2-3 1,-1 9-12,4 13-48,3 26 50,3 0 0,1 0 0,3 0 0,1-1 0,33 78 0,-44-119-9,1 0 0,-1-1 0,1 1 0,0 0 0,0 0 0,0 0 0,0-1 0,0 1 0,0 0 0,1-1 0,-1 1 0,0-1 0,1 1 0,-1-1 0,1 0 0,0 0 0,-1 0 0,1 0 0,0 0 0,0 0 0,0 0 0,-1 0 0,5 0 0,-4-1-225,1-1 0,-1 1 0,1-1-1,-1 1 1,1-1 0,-1 0 0,0 0-1,1 0 1,-1-1 0,0 1 0,0 0 0,0-1-1,0 0 1,0 1 0,0-1 0,0 0-1,2-3 1,13-16-3677</inkml:trace>
</inkml:ink>
</file>

<file path=word/ink/ink4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8:50.556"/>
    </inkml:context>
    <inkml:brush xml:id="br0">
      <inkml:brushProperty name="width" value="0.1" units="cm"/>
      <inkml:brushProperty name="height" value="0.1" units="cm"/>
      <inkml:brushProperty name="color" value="#66CC00"/>
    </inkml:brush>
  </inkml:definitions>
  <inkml:trace contextRef="#ctx0" brushRef="#br0">316 890 2337,'-4'-2'321,"1"0"0,-1 0 0,0 0 0,1 1 0,-1-1 0,0 1 0,0 0-1,0 0 1,0 0 0,-7 0 0,-29-8 719,37 8-951,0-1 1,-1 1-1,1 1 0,-1-1 1,1 0-1,-1 1 0,1-1 0,-1 1 1,-5 1-1,-18-3 544,10 0-124,1 1 0,0 1 0,0 0 0,-27 4 0,3-1 292,29-3-269,15-2-89,28-2-234,18 0-17,84-19 0,-48 7-53,313-60 63,290-47-12,580 1 21,-1191 121-256,-88 1-56,1 1 0,-1 0 1,1 1-1,0 0 0,0 1 0,0-1 1,0 2-1,0-1 0,0 1 1,1 1-1,-10 6 0,17-10-99,-1 6-2356,3 2 48</inkml:trace>
  <inkml:trace contextRef="#ctx0" brushRef="#br0" timeOffset="659">3036 140 4850,'-104'13'2436,"77"-8"-1639,0-1 0,0-2 0,-30 0 0,46-6 571,18-3-893,28-9-493,-30 14 101,34-13-68,0 1 0,1 2 0,0 1 1,1 3-1,0 1 0,50-2 0,-79 9-18,-1 0 1,1 1-1,-1 1 0,1 0 0,15 5 0,-21-5 2,0 0 0,0 0 1,-1 1-1,0-1 0,1 1 0,-1 1 1,0-1-1,0 1 0,-1 0 0,1 0 0,6 7 1,-11-10 0,0 0-1,1 0 1,-1 0 0,0 0 0,1 0 0,-1 0-1,0 0 1,0 0 0,0 0 0,0 0 0,0 0-1,0 0 1,0 0 0,0 0 0,0 0 0,-1 0-1,1 0 1,0 0 0,-1 0 0,1 0 0,-2 2-1,-12 21 33,12-21-33,-7 8 11,0-1 0,-1 1 0,0-2 0,-16 13-1,17-16-6,1 1 0,-1 0-1,1 1 1,1-1-1,-1 2 1,2-1-1,-1 1 1,-8 14-1,15-22-2,0-1 0,-1 1-1,1 0 1,0 0 0,0 0-1,0 0 1,0-1 0,0 1-1,0 0 1,0 0 0,0 0-1,0 0 1,0-1-1,0 1 1,0 0 0,0 0-1,1 0 1,-1-1 0,0 1-1,1 0 1,-1 0 0,1-1-1,-1 1 1,1 0 0,-1-1-1,1 1 1,-1-1 0,1 1-1,-1 0 1,1-1-1,0 1 1,-1-1 0,1 0-1,0 1 1,0-1 0,-1 1-1,1-1 1,0 0 0,0 0-1,0 1 1,1-1 0,37 6-17,-36-6 16,31 0 1,0-1-1,0-2 0,0-1 0,-1-2 0,39-12 0,-62 15-6,0 0 0,0-1 1,0 0-1,-1-1 0,0 0 0,15-10 0,-20 11-98,1 1 0,-1-1 0,0 0 0,0 0 0,0-1-1,0 1 1,-1-1 0,0 0 0,0 0 0,0 0 0,-1 0 0,1 0 0,-1 0-1,1-7 1,-1 4-280,3-29-1964,-7 12 124</inkml:trace>
  <inkml:trace contextRef="#ctx0" brushRef="#br0" timeOffset="1210.01">3584 1 4130,'4'7'3581,"1"16"-2529,-2-12-456,0-1-416,1-1-1,0 0 1,1 0 0,0 0-1,0 0 1,1-1 0,0 0 0,1 0-1,-1 0 1,2-1 0,7 7-1,-10-10-164,1-1 0,-1 1 0,1-1 0,-1-1 0,1 1 0,0-1 0,0 1 0,0-2 0,0 1 0,0-1 0,0 0 0,1 0 0,-1 0 0,0-1 0,1 0 0,-1-1 0,0 1 0,13-4 0,-14 3-10,17-3-14,-22 4 10,1 0-1,-1 0 1,1 0 0,-1 0-1,0 0 1,1 0-1,-1 0 1,0 0 0,1 0-1,-1 0 1,0 0-1,1 0 1,-1 0-1,0 0 1,1 1 0,-1-1-1,0 0 1,1 0-1,-1 0 1,0 1 0,1-1-1,-1 0 1,0 0-1,0 1 1,1-1 0,-1 0-1,0 1 1,0-1-1,0 0 1,1 1 0,-1-1-1,0 0 1,0 1-1,0-1 1,0 0 0,0 1-1,0-1 1,0 0-1,0 1 1,0-1 0,0 1-1,0-1 1,0 0-1,0 1 1,0-1-1,0 1 1,-2 9 31,-1 0 0,0-1-1,0 1 1,-1-1 0,0 0 0,-1 0 0,1 0-1,-2-1 1,1 1 0,-2-1 0,-11 12-1,12-13-17,-3 6-14,-1 0 1,-1-1-1,0-1 0,-1 0 0,0-1 1,-1 0-1,0 0 0,-18 9 1,28-18-69,3-1 24,0 0-1,0 0 1,0 1-1,-1-1 1,1 0 0,0 0-1,0 0 1,0 0-1,-1 0 1,1 0-1,0 0 1,0 0 0,0 0-1,-1 0 1,1 0-1,0 0 1,0 0 0,-1 0-1,1 0 1,0 0-1,0 0 1,-1 0-1,1 0 1,0 0 0,0 0-1,0 0 1,-1 0-1,1 0 1,0-1-1,0 1 1,0 0 0,-1 0-1,1 0 1,0 0-1,0 0 1,0-1 0,-1 1-1</inkml:trace>
  <inkml:trace contextRef="#ctx0" brushRef="#br0" timeOffset="1211.01">4177 456 9268,'-9'10'1073,"5"2"63,-10 4-159,3-8-385,5-6-528,12 0-64,-12 2-48,3-4-496</inkml:trace>
</inkml:ink>
</file>

<file path=word/ink/ink4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8:30.598"/>
    </inkml:context>
    <inkml:brush xml:id="br0">
      <inkml:brushProperty name="width" value="0.1" units="cm"/>
      <inkml:brushProperty name="height" value="0.1" units="cm"/>
      <inkml:brushProperty name="color" value="#66CC00"/>
    </inkml:brush>
  </inkml:definitions>
  <inkml:trace contextRef="#ctx0" brushRef="#br0">373 339 3986,'-13'-19'4453,"16"47"-1743,-1-12-3246,20 452 2214,-20-356-1491,-2-109-183,0 18 10,0 1 0,2-1 0,0 0 0,2-1 0,6 22 0,-14-59 67,1 0-1,-1-25 1,-1-8-56,-10-229-11,11 132-12,6 44 30,4 302 57,-2 98 131,-7-257-170,0 1 7,2 1 0,6 75 0,-2-109-44,-1-10 21,0-18 45,-4-29 20,5-63 0,0 16-102,-6-268 19,3 334-16,0 15 5,2 33-2,18 150 167,-17-114-126,6 181 334,-7-107-229,-3-148-869,2-21-3055,2 25 464</inkml:trace>
  <inkml:trace contextRef="#ctx0" brushRef="#br0" timeOffset="528.81">65 694 7283,'-11'-23'597,"0"-1"0,2 0-1,1-1 1,0 0 0,2 0-1,-4-40 1,9 54-505,0 0 0,1 1 0,0-1 0,1 0 0,1 0 0,-1 1 0,2-1 0,-1 1 0,2 0 0,-1-1 0,1 2 1,1-1-1,0 0 0,0 1 0,1 0 0,0 0 0,0 0 0,13-11 0,-7 8-51,1 0 1,0 2 0,1-1-1,0 2 1,0 0-1,1 1 1,1 0 0,-1 1-1,1 1 1,31-9 0,-34 13-32,0 0 0,1 0 0,-1 1 0,1 1 0,-1 0 0,1 1 0,-1 0 0,1 1 0,-1 1 0,0 0 0,0 1 0,0 0 0,0 1 0,16 9 0,-2 1-2,0 2-1,-2 0 1,0 2 0,-1 1-1,0 0 1,-2 2 0,21 26-1,-37-40-3,-1 0 0,0 0 1,0 1-1,-1-1 0,-1 1 0,1 0 0,-1 0 0,0 0 0,-1 1 0,-1-1 0,2 17 0,-3-19 1,0 1 0,0-1-1,-1 0 1,0 0-1,0 0 1,-1 0 0,0 0-1,0 0 1,-1 0 0,0 0-1,0-1 1,0 1 0,-1-1-1,0 0 1,0 0 0,-7 7-1,-1-2 1,0 0 0,-1-1 0,0 0 0,-1-1 0,-29 15 0,16-12 4,0 0 0,-46 11-1,29-16-6,42-7-9,-1 0 1,1 0 0,0 0 0,0 0 0,0 0-1,-1-1 1,1 1 0,0-1 0,0 1 0,0-1 0,0 0-1,0 0 1,0 0 0,0 0 0,0 0 0,-2-2-1,4 3-25,0 0-1,0-1 1,0 1-1,-1 0 1,1 0-1,0-1 1,0 1-1,0 0 1,0 0-1,0 0 1,0-1-1,0 1 1,0 0-1,0 0 1,0 0-1,1-1 1,-1 1 0,0 0-1,0 0 1,0-1-1,0 1 1,0 0-1,0 0 1,0 0-1,0 0 1,1-1-1,-1 1 1,0 0-1,0 0 1,0 0-1,0 0 1,1-1-1,-1 1 1,0 0-1,0 0 1,0 0-1,0 0 1,1 0-1,-1 0 1,0 0-1,0 0 1,1 0-1,-1 0 1,0 0-1,0 0 1,0 0-1,1 0 1,-1 0-1,0 0 1,0 0-1,1 0 1,-1 0-1,20-3-2139,-15 2 1894,28-4-1742,10-1-1024</inkml:trace>
  <inkml:trace contextRef="#ctx0" brushRef="#br0" timeOffset="1030.26">1262 332 3105,'-3'-3'591,"1"0"121,0 0-1,-1 0 0,1 1 1,-1-1-1,1 1 0,-1 0 1,-3-3-1,4 5-616,1 0-1,0-1 1,0 1-1,0 0 1,0-1-1,0 1 1,0 0-1,-1 0 1,1 0-1,0 0 1,0 0-1,0 0 1,0 1-1,-1-1 1,1 0-1,0 1 1,0-1-1,0 0 1,0 1-1,0-1 1,0 1-1,0 0 1,0-1-1,0 1 1,0 0-1,-1 1 1,-6 5-22,1 1 1,0 0-1,1 0 1,-1 0 0,1 1-1,1 0 1,0 0-1,0 1 1,-5 15-1,-2 12 154,-9 47-1,12-47-83,-3 18 14,1 1 0,-3 72 0,13-99-132,1 1 1,1-1-1,1 0 0,2 1 1,1-1-1,10 31 0,-9-43-20,1 0-1,0 0 0,1 0 1,1-1-1,0-1 0,1 0 1,1 0-1,0 0 0,1-2 0,1 1 1,0-2-1,24 19 0,-25-20 6,-12-11-16,1 1 1,-1-1 0,0 0 0,0 0-1,0 1 1,0-1 0,0 0 0,0 0-1,0 1 1,0-1 0,0 0 0,1 0-1,-1 0 1,0 1 0,0-1 0,0 0-1,0 0 1,1 0 0,-1 0 0,0 1 0,0-1-1,0 0 1,1 0 0,-1 0 0,0 0-1,0 0 1,1 0 0,-1 0 0,0 0-1,0 0 1,1 1 0,-1-1 0,0 0-1,0 0 1,1 0 0,-1 0 0,0-1-1,0 1 1,1 0 0,-1 0 0,0 0-1,0 0 1,1 0 0,4-22-5315,-2 9 1449</inkml:trace>
  <inkml:trace contextRef="#ctx0" brushRef="#br0" timeOffset="2155.04">2144 553 4434,'-2'-23'1573,"1"16"-1229,1 1 1,-1-1-1,0 1 0,0-1 1,-1 1-1,-4-11 0,0 4 96,0 2 0,0-1 0,-1 1-1,-1 0 1,-9-12 0,14 20-374,0 0 0,-1 0 0,1 1 1,0-1-1,-1 1 0,0-1 0,0 1 0,1 0 0,-1 1 1,0-1-1,-1 1 0,1-1 0,0 1 0,0 0 0,0 1 0,-1-1 1,1 1-1,0 0 0,-9 1 0,-3 1 23,1 2-1,-1 0 1,1 0 0,0 2 0,0 0-1,0 0 1,-18 13 0,9-4 29,0 1 1,1 0 0,-26 27 0,40-34-84,0 1 1,1-1-1,-11 20 1,15-24-28,1 1-1,1-1 1,-1 0 0,1 1-1,0 0 1,0-1-1,0 1 1,1 0 0,-1 10-1,2-15-7,0 1 0,1-1 0,-1 1 0,1-1 0,-1 1 0,1-1 0,0 1 0,-1-1 0,1 1-1,0-1 1,0 0 0,0 1 0,0-1 0,0 0 0,0 0 0,1 0 0,-1 0 0,0 0 0,0 0 0,1 0-1,-1 0 1,1 0 0,-1-1 0,1 1 0,2 0 0,39 10 77,109-2 62,-114-9-121,1 2 0,-1 1 0,42 9 0,-68-9-17,0 1 0,0 0 0,0 0 0,-1 2-1,1-1 1,-1 1 0,0 1 0,-1 0 0,0 0 0,0 1 0,0 0 0,-1 1 0,12 15 0,-16-18 6,-1 0 0,-1 1 0,1 0 0,-1-1-1,0 1 1,-1 0 0,1 0 0,-1 0 0,-1 1 0,1-1 0,-1 1 0,-1-1-1,1 0 1,-1 1 0,-1-1 0,1 1 0,-1-1 0,0 1 0,-1-1 0,0 0-1,0 0 1,-1 0 0,1 0 0,-2 0 0,1 0 0,-1-1 0,0 0 0,0 1-1,0-1 1,-1-1 0,0 1 0,-9 7 0,4-5 17,-1 0-1,0-1 1,0-1 0,0 1-1,-1-2 1,0 0 0,0 0 0,0-1-1,-1 0 1,1-1 0,-1-1-1,0 0 1,0-1 0,0 0 0,0-1-1,0 0 1,0-1 0,1 0-1,-1-2 1,0 1 0,0-1 0,1-1-1,0 0 1,0-1 0,0 0-1,-11-8 1,-4-5 64,18 9-180,15 10-565,2 1 350,1 0 0,-1 0 0,1 0 1,0-1-1,0-1 0,-1 1 0,11-2 1,62-10-3603,-36 2 291</inkml:trace>
  <inkml:trace contextRef="#ctx0" brushRef="#br0" timeOffset="2666.54">2794 356 6003,'-9'-9'795,"0"0"0,0 0 0,-1 1 1,0 0-1,-12-6 0,16 10-640,-1 2-1,1-1 1,-1 1 0,0 0-1,1 0 1,-1 0 0,0 1-1,0 1 1,0-1-1,0 1 1,-9 0 0,1 2-73,0 0 0,1 1-1,-1 0 1,0 2 0,1-1 0,0 2 0,0 0 0,0 0 0,1 1 0,0 1-1,0 0 1,-18 17 0,25-20-77,-1 1 1,1 0-1,0 0 0,0 0 0,1 1 1,0 0-1,0 0 0,1 0 0,0 1 1,0-1-1,0 1 0,1 0 0,0 0 0,1 1 1,0-1-1,0 0 0,1 1 0,0-1 1,1 1-1,-1-1 0,2 1 0,-1-1 0,3 13 1,-1-14-10,0-1 1,0 0 0,1 0-1,0-1 1,0 1 0,1-1 0,-1 1-1,1-1 1,0 0 0,0 0-1,1-1 1,0 1 0,0-1 0,0 0-1,0-1 1,0 1 0,1-1-1,-1 0 1,1 0 0,0 0-1,0-1 1,0 0 0,0 0 0,10 1-1,-3-1 0,0 0-1,0 0 0,0-2 0,1 1 1,-1-2-1,0 1 0,0-2 1,0 0-1,0-1 0,0 0 1,14-5-1,-5-2-12,0 0 0,-1-2 0,-1 0 0,29-22 0,-48 33-72,0 0 0,0 1 1,0-1-1,1 1 1,-1-1-1,0 1 0,1-1 1,-1 1-1,0 0 1,1-1-1,-1 1 0,0 0 1,1 0-1,-1 0 1,0 0-1,1 1 0,-1-1 1,1 0-1,-1 0 1,0 1-1,1-1 0,-1 1 1,0-1-1,0 1 1,2 1-1,31 22-3518,-30-20 3133,18 14-3439</inkml:trace>
  <inkml:trace contextRef="#ctx0" brushRef="#br0" timeOffset="3190.19">3610 183 6355,'-1'-7'4302,"-1"15"-2210,-4 34-1769,-2 10-141,-116 435 540,51-225-644,59-207-19,-38 91 0,82-181-3813,-5 17 1164</inkml:trace>
  <inkml:trace contextRef="#ctx0" brushRef="#br0" timeOffset="4100.32">3811 485 7395,'3'5'2990,"10"27"-2791,-4-4 145,-2 0 0,-1 1 1,5 56-1,-7 89 395,-5-122-593,-4 57 22,0-178-60,-2-1-27,6 48-80,-3-42-2,10-114-1,-4 159 1,1-1 0,1 1 0,1 0 0,0 0 0,1 1 0,2-1 0,0 1 0,0 1 0,2-1 0,15-20 0,-21 33-2,-1 0 0,1 1 1,0-1-1,1 1 0,-1 0 0,1 1 0,0-1 1,-1 1-1,2 0 0,-1 0 0,0 0 0,1 1 1,-1 0-1,1 0 0,-1 0 0,1 1 0,0 0 1,0 0-1,0 0 0,0 1 0,0-1 0,0 2 0,0-1 1,0 1-1,-1-1 0,1 2 0,0-1 0,0 1 1,8 3-1,-7-2 2,-1 0 0,1 1 0,-1 0 0,0 0 0,0 0 0,-1 1-1,1 0 1,-1 0 0,0 0 0,0 1 0,0-1 0,-1 1 0,0 0 0,0 1 0,-1-1 0,0 1 0,0 0 0,0-1 0,-1 1 0,0 0 0,0 1 0,-1-1 0,2 13 0,-3-10 0,-1 0 0,0 1 0,0-1 1,-1 0-1,-1 1 0,0-1 1,0 0-1,0-1 0,-1 1 0,-1-1 1,-7 12-1,1-4 0,0 0 0,-2-1 0,0-1 0,-27 26 0,39-40 4,-1 0 0,0 1 0,1-1-1,-1 0 1,0 0 0,0 0 0,0 0-1,0 0 1,0 0 0,0 0 0,-2 0 0,3-1 0,1 0 0,-1 0 0,0 0 1,0 0-1,1 0 0,-1 0 0,0 0 1,0 0-1,1 0 0,-1 0 1,0-1-1,1 1 0,-1 0 0,0-1 1,1 1-1,-1 0 0,0-1 1,1 1-1,-1 0 0,1-1 0,-2 0 1,1-1-1,1 1 1,-1-1 0,1 1-1,-1-1 1,1 1-1,-1-1 1,1 1 0,0-1-1,0 1 1,-1-1-1,1 0 1,1 1 0,-1-1-1,0 1 1,0-1-1,0 1 1,1-1 0,-1 1-1,1-1 1,-1 1-1,1-1 1,0 1 0,-1-1-1,1 1 1,0 0-1,2-3 1,1-1-4,1-1-1,-1 1 1,1 0-1,1 0 1,-1 1-1,1-1 1,-1 1-1,1 1 1,0-1-1,1 1 1,-1 0-1,1 0 1,-1 0-1,1 1 1,0 0-1,0 1 1,0 0-1,0 0 1,0 0-1,0 1 1,0 0-1,0 0 1,11 2-1,3 1-1,0 1 0,0 1 0,-1 1 0,1 0 0,-1 2 0,31 16-1,-38-17-1,1 0 0,-2 1-1,1 1 1,-1 0 0,0 0-1,-1 1 1,0 1-1,13 17 1,-21-24 5,0 0 0,0 1 0,0 0 0,-1-1 0,0 1 0,0 0 0,0 0 0,-1 0 0,0 0 0,0 0 0,0 1 0,0-1 0,-1 0 0,0 0 0,0 1 0,0-1 1,-1 0-1,0 0 0,0 1 0,0-1 0,0 0 0,-1 0 0,0 0 0,0 0 0,0-1 0,-1 1 0,-3 5 0,0-2 19,1-1-1,-1 0 1,-1 0 0,1 0 0,-1 0 0,-1-1 0,1 0 0,-1-1-1,0 0 1,0 0 0,0-1 0,-1 1 0,-9 2 0,-13 3 179,-1-2 0,-50 8 0,50-13-101,-41 0-1,41-3-52,1 2 1,-32 5-1,69-7-540,1 0 1,-1 0-1,1 0 1,-1-1-1,13-3 1,11-10-1347,4-7-667</inkml:trace>
  <inkml:trace contextRef="#ctx0" brushRef="#br0" timeOffset="4544.26">4657 6 7780,'-18'-5'4540,"26"24"-4089,17 29-76,3-2 0,48 62 0,-36-53-175,32 60-1,-61-95-161,-1 0 0,-1 1 0,-1-1 0,-1 2 0,-1-1 0,-1 1 0,3 25 0,-5-13 22,-2 0 0,-2-1 1,-1 1-1,-1 0 1,-2-1-1,-1 0 1,-2 0-1,-1 0 0,-2-1 1,-1 0-1,-1-1 1,-2-1-1,-29 46 0,-2-14-22,42-57-39,-1-1 0,1 1 1,-1-1-1,0 0 0,0 0 0,0-1 0,-1 1 0,1-1 1,-10 4-1,13-7-40,1 0 0,-1 1 1,1-1-1,-1 0 0,1 0 0,0 0 1,-1 0-1,1 0 0,-1 0 1,1 0-1,-1-1 0,1 1 0,0 0 1,-1-1-1,1 1 0,-1-1 1,1 1-1,0-1 0,0 0 1,-1 0-1,1 0 0,-2-1 0,2 1-153,0 0-1,0-1 0,0 1 0,0 0 1,1 0-1,-1-1 0,0 1 0,1-1 1,-1 1-1,0 0 0,1-1 0,0 1 1,-1-1-1,1 1 0,0-1 0,0 0 0,0 1 1,0-1-1,0 1 0,0-1 0,0 1 1,1-1-1,0-2 0,10-22-4338</inkml:trace>
  <inkml:trace contextRef="#ctx0" brushRef="#br0" timeOffset="4923.31">5057 1033 11621,'7'0'2241,"2"-2"-1360,-7 2-689,0-2-64,3 2-80,-1-2-48,-4-2-112,5 2-592,-5-2-849</inkml:trace>
  <inkml:trace contextRef="#ctx0" brushRef="#br0" timeOffset="5316.5">5574 989 6563,'-4'-6'1240,"3"6"-1180,1 0 1,0 0 0,0 0-1,-1 0 1,1 0 0,0 0-1,0 0 1,0 0 0,-1-1-1,1 1 1,0 0 0,0 0-1,0 0 1,0 0 0,-1-1-1,1 1 1,0 0 0,0 0-1,0 0 1,0-1 0,0 1 0,0 0-1,0 0 1,0 0 0,-1-1-1,1 1 1,0 0 0,0 0-1,0-1 1,0 1 0,0 0-1,0 0 1,0-1 0,0 1-1,0 0 1,0 0 0,1 0-1,-1-1 1,0 1 0,0 0-1,0 0 1,0-1 0,0 1-1,0 0 1,0 0 0,1 0 0,-1 0-1,0-1 1,0 1 0,0 0-1,0 0 1,1 0 0,-1 0-1,0 0 1,0-1 0,0 1-1,1 0 1,-1 0 0,0 0-1,0 0 1,0 0 0,1 0-1,-1 0 1,0 0 0,0 0-1,1 0 1,-1 0 0,0 0-1,22 7 487,19-3 67,6 2-456,2-3 1,74-3-1,-122 0-192,-1 0 0,1 0 1,-1-1-1,1 1 0,0 0 0,-1 0 1,1 0-1,-1-1 0,1 1 1,-1 0-1,1-1 0,-1 1 0,0 0 1,1-1-1,-1 1 0,1-1 0,-1 1 1,0-1-1,1 1 0,-1 0 0,0-1 1,1 1-1,-1-1 0,0 0 0,0 1 1,0-1-1,0 1 0,1-1 1,-1 1-1,0-1 0,0 1 0,0-2 1,-4-19-2626,-9 7 217</inkml:trace>
  <inkml:trace contextRef="#ctx0" brushRef="#br0" timeOffset="5690.26">5509 796 7652,'42'1'3906,"-15"0"-3463,34-3-1,-47 1-398,29-5 224,0 3 0,0 1-1,69 7 1,-87-5-2289,-25 0 1952,1 0 0,-1 0 0,1 0 0,-1 0 0,0 0 0,1 0 0,-1 0 0,1 0 0,-1 0 0,0 0 0,1 0 0,-1 0 0,0-1 0,1 1 0,-1 0 0,1 0 0,-1 0 0,0 0 0,1-1 0,-1 1 0,0 0 0,1 0 0,-1-1 0,0 1-1,0 0 1,1 0 0,-1-1 0,0 1 0,0 0 0,1-1 0,-1 1 0,0 0 0,0-1 0,0 1 0,0 0 0,0-1 0,0 1 0,1-1 0,-1 1 0,0 0 0,0-1 0,0 1 0,0-1 0,0 1 0,0 0 0,0-1 0,-1 1 0,1-1 0,0 1 0,0 0 0,0-1 0,0 1 0,0 0 0,-1-1 0,1 1-1,0 0 1,0-1 0,0 1 0,-1-1 0</inkml:trace>
  <inkml:trace contextRef="#ctx0" brushRef="#br0" timeOffset="6046.26">6170 871 9508,'0'0'1217,"-4"-2"-305,13 2 65,-9-4-753,2 2-192,4 2-64,-8 0-128,7 0-368,-1 0-929,10-4-1152</inkml:trace>
</inkml:ink>
</file>

<file path=word/ink/ink4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38:42.574"/>
    </inkml:context>
    <inkml:brush xml:id="br0">
      <inkml:brushProperty name="width" value="0.1" units="cm"/>
      <inkml:brushProperty name="height" value="0.1" units="cm"/>
      <inkml:brushProperty name="color" value="#66CC00"/>
    </inkml:brush>
  </inkml:definitions>
  <inkml:trace contextRef="#ctx0" brushRef="#br0">108 221 4338,'-3'-9'775,"1"-1"0,0 1-1,0-1 1,1 1 0,0-1 0,1-12 0,3 25-486,0 1 0,-1-1 1,0 1-1,0-1 0,0 1 1,0 0-1,0 0 0,1 6 1,6 38-12,-3 1 0,-2 0 0,-2 51 0,0 4-160,1-21-83,-3 0 1,-18 126-1,16-205-834,-1-15-214,-2-32-1541,3 21 704,-2-6-914</inkml:trace>
  <inkml:trace contextRef="#ctx0" brushRef="#br0" timeOffset="361.85">18 402 5795,'-4'-10'339,"1"-1"1,0 1-1,0-1 1,1 0-1,1 0 1,0 0-1,0 0 0,1 0 1,1 0-1,0 1 1,0-1-1,4-15 1,-1 14-193,0 0 1,1 0-1,1 1 0,0-1 1,0 1-1,1 0 1,0 1-1,1 0 1,0 0-1,13-12 0,-9 10-79,1 1 0,0 1 0,0 0 0,1 0 0,0 1-1,1 1 1,0 1 0,17-7 0,-25 11-53,0 1 0,0 0 1,0 1-1,0 0 0,1 0 0,-1 0 1,0 1-1,1 0 0,-1 0 1,0 1-1,1 0 0,-1 0 0,0 1 1,0 0-1,0 0 0,0 1 0,0 0 1,-1 0-1,1 0 0,9 8 1,-7-5-9,-1 1 0,0 1 1,0 0-1,-1 0 1,0 0-1,-1 1 1,1 0-1,-2 0 1,1 1-1,-2-1 1,1 1-1,-1 1 1,0-1-1,-1 0 1,-1 1-1,3 11 0,-4-9-1,1 1 0,-2-1-1,0 1 1,0-1 0,-1 1-1,-1-1 1,0 1-1,-1-1 1,0 0 0,-1 0-1,-1-1 1,-10 22 0,5-16-7,-1 0 1,-1-1-1,0 0 1,-1-1-1,-1-1 1,0 0-1,-1-1 1,-1 0-1,0-1 1,-1-1-1,0-1 1,-1 0-1,0-1 1,0-1-1,-34 11 1,18-14 31,33-6-46,0 0 0,-1 0 1,1 0-1,0 1 0,0-1 0,0 0 1,0-1-1,0 1 0,0 0 0,0 0 1,0 0-1,0-1 0,0 1 0,0 0 1,0-1-1,0 1 0,0-1 1,0 0-1,0 1 0,0-1 0,0 0 1,1 1-1,-1-1 0,0 0 0,0 0 1,1 1-1,-1-2 0,1 1-101,0 0 0,0 0 0,1 0-1,-1 1 1,0-1 0,1 0 0,-1 0 0,1 1-1,-1-1 1,1 0 0,-1 1 0,1-1 0,0 0-1,-1 1 1,1-1 0,0 1 0,-1-1 0,1 1-1,0-1 1,0 1 0,-1 0 0,1-1 0,0 1 0,0 0-1,1 0 1,23-9-1447,-23 8 1273,23-4-2157</inkml:trace>
  <inkml:trace contextRef="#ctx0" brushRef="#br0" timeOffset="771.49">1009 162 5811,'-1'-2'201,"0"0"-1,0 0 1,-1 0 0,1 0 0,-1 0 0,1 1 0,-1-1 0,0 0 0,1 1 0,-1 0-1,0-1 1,0 1 0,0 0 0,0 0 0,0 0 0,0 0 0,-4-1 0,4 2-118,1 0 1,-1 1-1,0-1 1,0 0-1,0 0 1,1 1-1,-1-1 1,0 1-1,0 0 1,1-1-1,-1 1 1,1 0-1,-1 0 1,0 0-1,1 0 1,0 0-1,-1 0 1,1 1 0,0-1-1,-1 0 1,1 1-1,0-1 1,0 1-1,-1 2 1,-8 12 65,2 0 0,0 0 0,0 1 0,-5 22 1,-20 78 313,26-90-368,-6 30 208,-10 94 1,20-118-225,2 1 0,1 0 1,1 0-1,9 42 0,-5-56-80,1 0 0,0 0-1,2 0 1,0-1-1,2-1 1,0 1-1,0-1 1,2-1 0,0 0-1,2-1 1,-1 0-1,2-1 1,0-1 0,1 0-1,0-1 1,18 11-1,-32-23-77,1 0 0,-1 1-1,0-1 1,1-1 0,-1 1 0,1 0-1,-1 0 1,1-1 0,-1 0-1,1 1 1,-1-1 0,1 0-1,-1 0 1,1 0 0,-1-1 0,1 1-1,0-1 1,-1 1 0,4-2-1,0-1-508,1-1-1,-1 0 0,0 0 0,0 0 1,6-6-1,5-4-1016,10-3-2877</inkml:trace>
  <inkml:trace contextRef="#ctx0" brushRef="#br0" timeOffset="1438.35">1839 440 6339,'-22'-39'3726,"20"35"-3607,0-1-1,0 1 1,0-1 0,0 1-1,-1 0 1,0-1-1,0 1 1,0 1 0,0-1-1,-1 0 1,1 1 0,-1 0-1,0 0 1,0 0-1,0 0 1,-1 1 0,-6-4-1,3 4-26,0 0 0,0 1 0,0 0-1,0 1 1,-1 0 0,1 0 0,0 0-1,0 1 1,0 0 0,0 1 0,0 0 0,-14 5-1,-1 3 50,0 0-1,-40 25 0,54-29-111,1-1 0,0 2 0,-14 12 0,20-17-24,-1 1 1,1 0-1,0 0 1,0-1-1,0 2 1,0-1-1,0 0 1,1 0-1,-1 0 1,1 1-1,0-1 0,0 1 1,-1 4-1,2-7-5,0 0 0,0 0 0,0 0 0,0 0-1,1 0 1,-1 0 0,0 0 0,0 0-1,1 0 1,-1 0 0,1 0 0,-1 0 0,1 0-1,-1 0 1,1 0 0,-1 0 0,1 0 0,0-1-1,0 1 1,-1 0 0,1 0 0,0-1-1,0 1 1,0-1 0,0 1 0,0-1 0,0 1-1,0-1 1,0 1 0,0-1 0,0 0 0,0 1-1,0-1 1,0 0 0,0 0 0,0 0-1,0 0 1,0 0 0,2 0 0,42-5-13,-27 2 23,0 0 0,0 1 0,0 1 0,0 1 0,0 1 0,0 0 0,1 1 0,23 7 0,-27-5-9,-1 0-1,0 1 1,0 1 0,-1 0 0,1 0 0,-1 2 0,-1 0-1,1 0 1,-1 1 0,19 19 0,-26-22-1,0 0-1,0 1 1,-1-1 0,0 1-1,0 0 1,-1 0 0,1 0 0,-2 0-1,1 1 1,-1-1 0,0 1 0,-1-1-1,1 1 1,-1 0 0,-1 0 0,0-1-1,0 1 1,-1 0 0,1 0-1,-2 0 1,1-1 0,-1 1 0,0-1-1,-4 9 1,3-8 3,0-1 1,-1 1-1,0-1 0,0 0 1,-1 0-1,0 0 0,0 0 1,0-1-1,-1 0 0,0 0 0,0 0 1,-1-1-1,1 0 0,-1 0 1,0-1-1,-1 0 0,1 0 1,-1-1-1,0 1 0,0-2 1,0 1-1,-11 1 0,5-3 4,1 0 1,0-1-1,0-1 0,-1 0 1,1-1-1,0 0 0,0-1 0,0 0 1,1-1-1,-1-1 0,1 0 1,0-1-1,0 0 0,-22-15 1,21 14-4,12 6-5,0 1 0,-1-1 0,1 0 0,0 1 0,0-1 0,0 0 1,-1 0-1,1 1 0,0-1 0,0 0 0,0 0 0,0 0 0,-1-3 1,3 5-55,-1 0 1,1-1 0,0 1 0,0 0 0,0-1 0,0 1 0,0-1 0,-1 1 0,1-1-1,0 0 1,0 1 0,0-1 0,0 0 0,0 1 0,0-1 0,0 0 0,0 0 0,1 0 0,0 0-1,33 0-985,-17-1 233,26 1-1698</inkml:trace>
  <inkml:trace contextRef="#ctx0" brushRef="#br0" timeOffset="2818.82">2900 38 6627,'-1'-29'1993,"-2"20"760,-20 89-1894,-3-1 0,-50 103 0,31-77-600,-172 373 440,200-429-674,8-17-18,8-32-11,1 1-1,0-1 0,-1 0 1,1 0-1,-1 0 1,1 1-1,-1-1 0,1 0 1,0 0-1,-1 0 1,1 0-1,-1 0 1,1 0-1,-1 0 0,1 1 1,-1-1-1,1-1 1,-1 1-1,1 0 0,0 0 1,-1 0-1,1 0 1,-1 0-1,1 0 0,-1 0 1,1-1-1,0 1 1,-1 0-1,1 0 1,-1-1-1,1 1 0,0 0 1,-1-1-1,1 1 1,0 0-1,-1-1 0,1 1 1,0 0-1,0-1 1,-1 1-1,1 0 0,0-1 1,0 1-1,0-1 1,-1 0-1,1 0-45,-1 1 0,1-1 0,-1 0 0,1 0 0,-1 1 0,1-1 0,-1 0 0,1 0 0,0 0 0,-1 0 0,1 1 0,0-1 0,0 0 0,0 0 0,0 0 0,0 0 0,0 0 0,0 0 0,0 0 0,0 0 0,0 0 0,0 0 0,0 1 0,1-1 0,-1 0 0,0 0 0,1 0 0,-1 0 0,1 0 0,-1 1 0,1-2 0,8-5-850,-1 0 0,1 0 0,18-9 0,-21 12 423,32-16-2220</inkml:trace>
  <inkml:trace contextRef="#ctx0" brushRef="#br0" timeOffset="3675.82">3157 389 5971,'-6'-1'3894,"3"10"-2581,4 18-1627,-1-21 679,2 9-223,0 1 0,1-1 0,5 17 0,3 16 16,0 10-16,-3-20-5,-2-1 1,-1 1-1,-1 74 0,-5-94-103,-1 16-7,-1-21 99,-7-30-128,3 6 0,1 0 0,0 0 0,1 0 0,0-1 0,1 0 0,-5-23 0,5 1-2,0 0 0,3 0 0,1-1 1,1 1-1,11-59 0,-7 67-8,1-1-1,2 1 1,1 0-1,0 0 1,2 1-1,1 1 0,27-42 1,-34 59 13,1 0-1,0 0 1,0 0 0,0 1 0,1-1 0,0 1 0,0 1-1,0 0 1,1 0 0,0 0 0,0 1 0,14-6 0,-17 9-3,0-1 1,1 1 0,-1 0 0,0 1-1,1-1 1,-1 1 0,1 0-1,-1 1 1,0-1 0,1 1 0,-1 0-1,0 0 1,0 1 0,1 0-1,-1-1 1,0 2 0,-1-1 0,1 1-1,0-1 1,-1 1 0,1 1-1,3 3 1,-3-3 1,0 1-1,-1 0 0,0 0 1,0 0-1,0 0 1,0 1-1,-1-1 0,0 1 1,0 0-1,-1 0 1,0 0-1,0 1 1,0-1-1,-1 0 0,1 1 1,-2-1-1,1 1 1,-1 8-1,0-3 3,-1 1-1,-1 0 1,0 0-1,0-1 1,-1 1-1,-1-1 1,0 0-1,-7 14 1,6-15-1,-1-1 0,0 1 0,0-1 0,-1 0 0,0-1 0,-1 0 0,0 0 0,0-1 0,-1 0 0,-17 13-1,26-21 1,-1 1-1,1-1 1,-1 1-1,0-1 1,1 0-1,-1 1 1,1-1-1,-1 0 0,1 1 1,-1-1-1,0 0 1,1 0-1,-1 0 1,0 1-1,1-1 1,-1 0-1,0 0 0,1 0 1,-1 0-1,0 0 1,1 0-1,-1 0 1,0-1-1,1-11-30,15-18-9,-11 25 38,0 0 1,0 0 0,0 1-1,1-1 1,-1 1 0,1 0-1,0 1 1,0-1 0,1 1-1,-1 0 1,1 0-1,0 0 1,0 1 0,-1 0-1,1 0 1,13-1 0,-11 2-2,1 0 0,-1 1 0,1 1 0,0-1 0,-1 1 0,1 1 0,-1-1 0,0 2 0,1-1 0,-1 1 0,12 6 0,-11-4 0,0 0-1,0 0 1,-1 1 0,1 1-1,-1-1 1,0 1 0,-1 1-1,0-1 1,9 14 0,-11-16 1,-2 2 1,1-1 0,-1 0-1,0 1 1,0-1-1,0 1 1,-1 0 0,0 0-1,-1 0 1,1 0 0,-1 0-1,-1 0 1,0 0-1,0 8 1,-1-8 3,0 0-1,0 0 1,-1 0-1,0 0 1,0 0-1,-1-1 1,0 1-1,0-1 1,0 0-1,-1 0 1,0 0-1,0 0 1,-6 6 0,2-5 18,0 1 1,0-1 0,-1 0 0,0-1 0,0 0-1,-1 0 1,0-1 0,-10 4 0,7-3 7,-1-2 1,1 0 0,-1 0-1,0-1 1,0-1-1,0 0 1,0-1-1,0-1 1,0 0-1,0-1 1,0 0 0,0-1-1,-25-7 1,35 7-40,-1 1 1,1-1 0,0 0-1,0-1 1,0 1 0,0-1-1,0 0 1,0 0 0,0 0-1,1 0 1,0 0 0,-1-1-1,-3-6 1,7 10-34,0-1 0,0 1 0,0-1 0,0 1 0,0-1 0,0 1 0,0-1 0,0 1 1,0-1-1,0 1 0,0-1 0,0 1 0,0-1 0,0 1 0,0-1 0,1 1 0,-1 0 0,0-1 0,0 1 0,1-1 0,-1 1 0,0 0 0,1-1 0,-1 1 0,0-1 0,1 1 1,-1 0-1,0 0 0,1-1 0,-1 1 0,1 0 0,-1 0 0,0-1 0,1 1 0,-1 0 0,2 0 0,20-9-1182,-16 7 675,21-9-1416,4 1-1036</inkml:trace>
  <inkml:trace contextRef="#ctx0" brushRef="#br0" timeOffset="4103.61">3996 198 4162,'-17'-21'2872,"16"19"-2746,1 0 0,-1 1 0,0-1 0,0 1 0,0-1 0,0 1-1,0 0 1,0-1 0,0 1 0,0 0 0,-1 0 0,1 0 0,0 0 0,-1 0 0,1 0 0,-1 0 0,1 0 0,-1 0 0,1 1 0,-1-1-1,0 1 1,1-1 0,-1 1 0,0 0 0,0-1 0,1 1 0,-1 0 0,0 0 0,1 0 0,-1 1 0,0-1 0,1 0 0,-1 0 0,0 1-1,1-1 1,-3 2 0,-3 1-50,-1 1-1,1 0 0,0 1 1,1-1-1,-1 1 0,1 1 1,0-1-1,0 1 0,0 0 1,1 0-1,0 1 0,0-1 1,1 1-1,-4 8 0,-1 3 7,1 1-1,0 0 0,2 1 1,-7 27-1,12-42-78,0 0-1,1 0 0,-1 0 1,1 0-1,0 0 1,1 0-1,-1-1 1,1 1-1,0 0 1,0 0-1,0 0 0,1-1 1,0 1-1,-1-1 1,2 1-1,-1-1 1,0 0-1,1 1 1,0-1-1,6 6 1,-6-7-6,0 0 0,0 0 1,1-1-1,-1 0 1,0 1-1,1-1 0,-1-1 1,1 1-1,0 0 1,0-1-1,-1 0 0,1 0 1,0 0-1,0 0 1,0-1-1,0 1 0,0-1 1,0 0-1,0 0 1,0-1-1,0 1 0,0-1 1,0 0-1,0 0 1,4-2-1,26-13-101,11-6-1411,-15 16-3402,-14 6 448</inkml:trace>
  <inkml:trace contextRef="#ctx0" brushRef="#br0" timeOffset="4484.67">4256 19 8244,'8'12'3744,"33"47"-3166,-30-42-479,-1 1 0,-1 0 0,0 1 1,-1 0-1,-1 0 0,-1 0 0,6 35 0,-5-8 33,-2 1-1,-2 57 0,-5-68-111,-2 0 0,-2 0 1,-1-1-1,-1 0 0,-3 0 0,-22 53 0,13-54 89,19-32-185,0-1 0,0 0 0,0 0 1,0 0-1,0 0 0,0 0 0,-1 0 0,1 0 1,0 0-1,-1 0 0,1-1 0,0 1 1,-1-1-1,1 1 0,-1-1 0,1 1 1,-1-1-1,-1 1 0</inkml:trace>
  <inkml:trace contextRef="#ctx0" brushRef="#br0" timeOffset="4893.81">4997 672 7507,'21'-7'4740,"32"2"-4210,-16 1-312,-14 0-225,0-1 0,0 0 0,0-2 1,38-17-1,-60 23-128,0 1 0,-1 0 0,1-1 0,-1 1 0,1 0 0,-1-1 0,1 1 1,-1-1-1,1 1 0,-1-1 0,0 1 0,1-1 0,-1 1 0,1-1 0,-1 1 0,0-1 1,0 0-1,1 1 0,-1-1 0,0 0 0,0 1 0,0-1 0,0 1 0,0-1 1,0 0-1,0 1 0,0-1 0,0 0 0,0 1 0,0-1 0,0 0 0,0 1 0,0-1 1,-1 0-1,1 1 0,0-1 0,0 1 0,-1-1 0,1 1 0,0-1 0,-1 0 0,0 0 1</inkml:trace>
  <inkml:trace contextRef="#ctx0" brushRef="#br0" timeOffset="5335.96">4991 492 7075,'0'0'1393,"4"4"-577,3-8-47,15 8-65,7-12-240,0 4-336,4 0 0,1-2-96,-1 2-16,-4-4-16,-4 4 32,-1-2-64,-8-4 80,-3 6-96,-6 0-272,2 0-704,0-4-785</inkml:trace>
  <inkml:trace contextRef="#ctx0" brushRef="#br0" timeOffset="5769.81">5607 457 2065,'2'-10'0,"0"4"-80</inkml:trace>
</inkml:ink>
</file>

<file path=word/ink/ink4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6:18.716"/>
    </inkml:context>
    <inkml:brush xml:id="br0">
      <inkml:brushProperty name="width" value="0.1" units="cm"/>
      <inkml:brushProperty name="height" value="0.1" units="cm"/>
      <inkml:brushProperty name="color" value="#FF3300"/>
    </inkml:brush>
  </inkml:definitions>
  <inkml:trace contextRef="#ctx0" brushRef="#br0">50 60 4914,'-49'12'4629,"53"-12"-4509,0 0 0,-1 0 0,1 0 0,0 0 0,0 1 0,0 0 0,6 1 0,4 1 118,41 1 493,107-5 0,54-21-378,-181 17-263,83-9 62,37-6 96,177 0 0,186 35 158,-287-10-279,166 12 26,-331-8-95,-29-3-17,1-3 0,38 0 0,-26-4 66,0 1 0,51 9-1,-82-9 13,-16-1-109,1 1 0,-1-1 0,0 1 0,0 0 0,0 0 0,0 1 0,1-1 0,-1 1 0,0-1 0,0 1 0,0 0-1,5 2 1,10 1 14,-32-4-3943,-4 0 1057</inkml:trace>
</inkml:ink>
</file>

<file path=word/ink/ink4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1:27.509"/>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44 23 2225,'-5'1'576,"2"0"-278,1 0-1,0 0 1,-1 0 0,1-1-1,-1 1 1,1-1 0,-1 0-1,1 0 1,-1 0 0,1 0 0,-1 0-1,1 0 1,-4-1 0,59-7 2009,425-10-1542,-373 17-559,367 8 296,-92 0-371,386 10 61,-338-9-56,-322-6 53,111 17 1,-110-8-129,-71-10 108,0-1 0,48-6 0,-58 2-112,-21 3-39,0 0 0,0 0 0,0 0 0,0 1 0,0 0 0,0 0 0,0 0 0,0 1 0,7 1 0,16 4 793</inkml:trace>
</inkml:ink>
</file>

<file path=word/ink/ink4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1:10.078"/>
    </inkml:context>
    <inkml:brush xml:id="br0">
      <inkml:brushProperty name="width" value="0.1" units="cm"/>
      <inkml:brushProperty name="height" value="0.1" units="cm"/>
      <inkml:brushProperty name="color" value="#0000FF"/>
    </inkml:brush>
  </inkml:definitions>
  <inkml:trace contextRef="#ctx0" brushRef="#br0">4 228 4034,'-2'12'-92,"1"3"1114,1-15-962,0 0-1,1 0 0,-1 1 1,0-1-1,0 0 0,1 0 1,-1 0-1,0 0 0,1 1 1,-1-1-1,0 0 0,1 0 1,-1 0-1,0 0 0,1 0 1,-1 0-1,0 0 0,1 0 1,-1 0-1,1 0 0,-1 0 1,0 0-1,1-1 0,-1 1 1,0 0-1,0 0 0,1 0 1,-1 0-1,0 0 1,1-1-1,-1 1 0,0 0 1,1-1-1,4 0-36,1 0-1,-1 0 1,1 0 0,-1 1 0,1 0 0,10 1-1,6 0-1064,4 1-1063,-23-1 1993,1-1 1,-1 1 0,0-1-1,1 0 1,-1 0-1,0 0 1,1 0 0,-1-1-1,1 1 1,-1-1 0,5-1-1,5-4-608</inkml:trace>
  <inkml:trace contextRef="#ctx0" brushRef="#br0" timeOffset="651.36">211 0 2241,'-23'6'4927,"21"-6"-4704,-1 0-1,0 0 1,1 1 0,-1 0 0,0-1 0,1 1 0,-1 0 0,1 0 0,-1 1 0,-2 1 0,4-3-196,1 0 0,-1 1 0,1-1 0,0 0-1,-1 0 1,1 1 0,0-1 0,-1 0 0,1 1-1,0-1 1,0 0 0,-1 1 0,1-1 0,0 0 0,0 1-1,0-1 1,-1 0 0,1 1 0,0-1 0,0 1-1,0-1 1,0 1 0,0-1 0,0 0 0,0 1-1,0-1 1,0 1 0,0-1 0,0 1 0,0-1-1,0 0 1,0 1 0,0-1 0,0 1 0,1-1 0,-1 0-1,0 1 1,0-1 0,0 0 0,1 1 0,19 12 205,-10-10-212,-1 0 1,1-1 0,14 3-1,48-2 103,101-9 0,22-1-219,-181 8-14,-12-2-339,1 1 0,0 0 0,0 1-1,0-1 1,-1 0 0,1 1 0,0 0-1,0-1 1,-1 1 0,1 0 0,0 1 0,2 0-1,4 3-1983</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8:21.203"/>
    </inkml:context>
    <inkml:brush xml:id="br0">
      <inkml:brushProperty name="width" value="0.1" units="cm"/>
      <inkml:brushProperty name="height" value="0.1" units="cm"/>
      <inkml:brushProperty name="color" value="#FF3300"/>
    </inkml:brush>
  </inkml:definitions>
  <inkml:trace contextRef="#ctx0" brushRef="#br0">1 743 7668,'0'1'3857,"5"-2"-3409,-4 1-111,2-2-177,0 4 144,1-2-304,-4 1 64,-2-1-64</inkml:trace>
</inkml:ink>
</file>

<file path=word/ink/ink4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0:23.55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179 60 1905,'-10'3'405,"1"-1"0,-1 0 0,0-1 0,1 0 0,-1 0 0,0-1 0,0-1 0,-13-1 1,-20 0 659,9-2 1374,46 6-2180,13-1-145,-1 0 1,0-2-1,0 0 1,34-7 0,20-2 27,273-10 116,-14 19 75,-155 5-44,213-23 679,-341 14-882,-1 2-1,73 6 1,-117-3-73,1 2 261,-4 3-316,8 3-29,-9-4 67,-6-3 42,-1 1-18,1-2-40,1 1 0,0-1-1,0 0 1,0 0 0,0 1 0,-1-1-1,1 0 1,0 0 0,0 1 0,-1-1 0,1 0-1,0 0 1,0 1 0,-1-1 0,1 0-1,0 0 1,-1 0 0,1 0 0,0 0 0,-1 0-1,1 1 1,0-1 0,-1 0 0,1 0-1,0 0 1,-1 0 0,1 0 0,0 0 0,-1 0-1,1 0 1,0 0 0,-1 0 0,1-1-1,0 1 1,-1 0 0,1 0 0,0 0 0,-1-1-1</inkml:trace>
</inkml:ink>
</file>

<file path=word/ink/ink4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0:21.58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141 6 1777,'-7'1'423,"0"-1"1,1 0-1,-1 0 0,0 0 1,-10-3-1,11 2-56,1 0 0,-1 0 1,0 1-1,0 0 0,0 0 0,0 0 1,1 1-1,-12 2 0,-9 6 1951,39 2-1677,-6-8-576,1 0 0,-1-1 1,1 0-1,0 0 0,-1-1 0,1 0 1,0 0-1,0 0 0,0-1 0,0-1 1,9-1-1,-8 2-13,126-7 191,489-3 386,-469 6-546,-105 0 97,70 4 0,-108 0-325,7 2 841</inkml:trace>
</inkml:ink>
</file>

<file path=word/ink/ink4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3:17.199"/>
    </inkml:context>
    <inkml:brush xml:id="br0">
      <inkml:brushProperty name="width" value="0.1" units="cm"/>
      <inkml:brushProperty name="height" value="0.1" units="cm"/>
      <inkml:brushProperty name="color" value="#FF3300"/>
    </inkml:brush>
  </inkml:definitions>
  <inkml:trace contextRef="#ctx0" brushRef="#br0">1 42 4386,'1'26'2212,"7"41"0,-4-47-2093,-1 1 1,-1-1-1,-2 1 1,0 21-1,-4-17-25,2-18-84,1 0-1,0 0 0,0 1 0,1-1 0,0 0 1,0 0-1,2 10 0,-3-102 930,2 71-921,0 1 1,0 0-1,1-1 0,1 1 0,0 0 0,1 1 1,0-1-1,1 0 0,1 1 0,0 0 0,0 1 1,1-1-1,1 1 0,0 0 0,0 1 0,17-16 1,-23 24-23,-1 1 1,1-1-1,-1 1 1,1 0 0,0-1-1,-1 1 1,1 0-1,0 0 1,0 0 0,0 1-1,0-1 1,0 0-1,0 1 1,0-1-1,0 1 1,0 0 0,0-1-1,0 1 1,0 0-1,0 0 1,4 1 0,-4 0 2,0 0 1,-1 0-1,1 0 1,0 1-1,0-1 1,-1 0-1,1 1 1,-1-1-1,1 1 1,-1-1-1,0 1 1,1 0-1,-1 0 1,0 0-1,0 0 1,0-1-1,0 4 1,4 7 18,-2 1-1,1 0 0,-2 0 1,0 0-1,1 18 1,-3-6 21,-1 0 0,-5 30 0,-1 33 39,7-87-204,1 0 0,-1 0 0,0 0 0,0 0 0,0 0 0,1 0 0,-1 0 0,1 0 0,-1 0 0,1 0 0,-1-1 0,1 1 0,-1 0 0,1 0 0,0-1 0,-1 1 0,1 0 0,0-1 0,0 1 0,-1 0 0,1-1 0,0 1 0,0-1 0,0 0 0,1 1 0,8-1-2788</inkml:trace>
  <inkml:trace contextRef="#ctx0" brushRef="#br0" timeOffset="362.99">420 325 4450,'9'5'4156,"12"-3"-3278,20-2-984,-32 0 108,0-1 0,1 0 0,-1-1 0,0 0 0,10-3 1,7-8-3447</inkml:trace>
  <inkml:trace contextRef="#ctx0" brushRef="#br0" timeOffset="742.05">409 197 4834,'12'0'1927,"46"-1"1724,-49 0-3843,1 0 1,-1 0 0,0-1-1,-1 0 1,1-1-1,0 1 1,-1-2 0,10-4-1,0-3-4116,-12 8 1608</inkml:trace>
  <inkml:trace contextRef="#ctx0" brushRef="#br0" timeOffset="3329.03">836 131 3746,'-6'-2'782,"1"0"1,-1 0 0,1 0 0,0-1 0,-1 0-1,1 0 1,1-1 0,-9-6 0,11 9-757,1-1 0,0 1 1,0 0-1,0-1 1,0 1-1,0-1 1,0 1-1,1-1 0,-1 1 1,0-1-1,1 0 1,-1 1-1,1-1 0,-1 0 1,1 1-1,0-1 1,0 0-1,0 0 1,0 1-1,0-1 0,0 0 1,0 1-1,1-1 1,-1 0-1,1 1 1,-1-1-1,1 0 0,0 1 1,-1-1-1,1 1 1,0-1-1,0 1 1,0-1-1,0 1 0,0 0 1,0-1-1,3 0 1,-1-2-26,1 0 1,0 1-1,0-1 0,0 1 1,1 0-1,-1 0 0,1 1 1,-1-1-1,1 1 1,0 0-1,0 0 0,8-1 1,-11 2-2,0 1 0,0 0 0,0 0 0,0 0 1,0 0-1,0 0 0,0 0 0,0 0 0,0 1 0,-1-1 1,1 1-1,0 0 0,0-1 0,0 1 0,-1 0 0,1 0 1,0 0-1,-1 0 0,1 0 0,-1 1 0,1-1 0,-1 0 0,1 1 1,-1-1-1,0 1 0,0-1 0,0 1 0,0 0 0,0-1 1,0 1-1,0 0 0,-1 0 0,1 0 0,-1-1 0,1 1 1,0 4-1,0 3-5,0-1 0,0 1 0,-1 0 0,0 0 1,-1 0-1,0 0 0,0 0 0,-1 0 0,0 0 0,0 0 1,-1-1-1,0 1 0,-1-1 0,0 0 0,0 0 1,-7 9-1,-2 2-10,-2 0 1,0 0 0,-1-2-1,0 0 1,-20 15 0,35-30 11,0-2 2,1 1 1,0-1-1,-1 1 0,1-1 1,0 1-1,-1-1 1,1 1-1,-1-1 0,1 0 1,-1 1-1,1-1 1,-1 0-1,1 0 0,-1 1 1,1-1-1,-1 0 0,1 0 1,-1 0-1,1 1 1,-1-1-1,0 0 0,1 0 1,-1 0-1,1 0 1,-2 0-1,3-3-13,-1 0-1,1 1 1,-1-1-1,1 0 1,0 1 0,0-1-1,0 1 1,1-1-1,2-3 1,-3 5 8,0 1 0,0-1 0,0 1 0,0-1 0,0 1 0,0-1 0,1 1 0,-1 0 0,0 0 0,0 0 0,0 0 0,1 0 0,-1 0 1,0 0-1,0 0 0,1 0 0,-1 0 0,0 0 0,0 1 0,0-1 0,0 1 0,1-1 0,0 1 0,30 17-76,-24-13 64,-3-2-13,0 0 0,1 0 0,-1-1 0,0 0 0,1 1 0,0-2 0,-1 1 0,11 1 0,-14-3 20,1-1 0,0 1-1,0-1 1,0 1 0,-1-1 0,1 0-1,0 0 1,-1 0 0,1 0 0,-1-1 0,1 1-1,-1-1 1,0 1 0,1-1 0,-1 0-1,0 0 1,0 0 0,0 0 0,-1 0-1,3-3 1,1-4 28,1 0-1,-1 0 0,-1 0 0,0-1 1,0 1-1,-1-1 0,0 0 0,2-20 1,9-25 92,-6 87 14,6 36 0,-13-62-123,0 1 0,1 0 0,0-1 1,0 1-1,0-1 0,1 0 0,0 1 1,7 10-1,-8-15 0,-1-1-1,0 1 1,1 0 0,0-1 0,-1 0 0,1 1 0,0-1 0,0 0-1,-1 0 1,1 0 0,0 0 0,0 0 0,0-1 0,0 1 0,0 0-1,0-1 1,1 0 0,-1 1 0,0-1 0,0 0 0,0 0 0,0 0 0,0 0-1,1-1 1,-1 1 0,0-1 0,0 1 0,0-1 0,0 0 0,0 0-1,0 1 1,3-4 0,1 0 29,1 0 0,-2 0 0,1-1 0,-1 0 1,1 0-1,-1 0 0,-1-1 0,1 1 0,-1-1 0,0-1 0,0 1 0,-1 0 0,1-1 0,-2 0 0,1 0 0,-1 0 0,0 0 0,0 0 1,-1 0-1,0 0 0,0-9 0,0 10-8,-1 1 0,0-1 0,0 1 0,0-1 0,-1 1 0,1-1 0,-2 1 0,1-1 1,0 1-1,-1 0 0,0 0 0,-1 0 0,1 0 0,-1 0 0,0 0 0,0 0 0,0 1 0,0 0 0,-1-1 1,0 1-1,0 1 0,0-1 0,0 0 0,-1 1 0,0 0 0,1 0 0,-1 1 0,-9-5 0,10 6-69,0 0 0,0 0-1,0 1 1,0-1-1,0 1 1,0 0 0,0 0-1,0 1 1,0-1 0,0 1-1,0-1 1,0 1-1,0 1 1,0-1 0,1 0-1,-1 1 1,0 0 0,1 0-1,-1 0 1,1 0-1,0 1 1,0-1 0,0 1-1,0 0 1,0 0 0,0 0-1,-2 4 1,0-1-93,2-1 0,-1 1-1,1-1 1,0 1 0,0 0 0,0 0 0,1 1 0,0-1 0,0 0 0,1 1-1,-1-1 1,2 1 0,-1 0 0,1-1 0,0 1 0,1 7 0,3 8-2359</inkml:trace>
  <inkml:trace contextRef="#ctx0" brushRef="#br0" timeOffset="3842.98">1349 261 7732,'-3'-1'832,"6"-1"-304,0 2-64,-3 2-400,0-6-64,1 4-192</inkml:trace>
</inkml:ink>
</file>

<file path=word/ink/ink4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0:51.641"/>
    </inkml:context>
    <inkml:brush xml:id="br0">
      <inkml:brushProperty name="width" value="0.1" units="cm"/>
      <inkml:brushProperty name="height" value="0.1" units="cm"/>
      <inkml:brushProperty name="color" value="#0000FF"/>
    </inkml:brush>
  </inkml:definitions>
  <inkml:trace contextRef="#ctx0" brushRef="#br0">133 329 4450,'0'-2'217,"-1"1"-1,0-1 1,1 1 0,-1-1-1,0 1 1,0 0 0,0-1-1,0 1 1,-1 0 0,1 0-1,0 0 1,0 0 0,-1 0-1,1 0 1,0 0 0,-1 0-1,1 1 1,-1-1 0,1 0-1,-1 1 1,0-1 0,1 1-1,-1 0 1,0-1-1,1 1 1,-1 0 0,0 0-1,-2 0 1,1 1-163,-1 1 1,1-1-1,0 1 0,-1-1 1,1 1-1,0 0 0,0 0 0,0 0 1,0 1-1,1-1 0,-1 1 1,1-1-1,-3 4 0,-1 2-37,0 0 0,1 0-1,0 1 1,0-1 0,1 1-1,0 0 1,1 0 0,-4 17-1,6-24-19,0 1 1,0 0-1,1 0 0,0-1 1,-1 1-1,1 0 0,0 0 1,0 0-1,1 0 0,-1-1 1,0 1-1,1 0 0,0 0 1,0-1-1,0 1 0,0 0 1,0-1-1,0 1 0,1-1 1,-1 1-1,1-1 0,-1 0 0,1 1 1,0-1-1,0 0 0,0 0 1,0-1-1,1 1 0,-1 0 1,0-1-1,1 1 0,-1-1 1,1 0-1,2 1 0,-2-1 4,0 0 0,1-1 1,-1 0-1,0 0 0,0 0 0,0 0 0,0 0 0,1-1 0,-1 1 0,0-1 0,0 0 0,0 0 1,0 0-1,0 0 0,0-1 0,2-1 0,0 0 0,0 0-1,0 0 1,0 0 0,-1-1-1,1 1 1,-1-1 0,7-9-1,-6 5 9,-1 0 1,1 0-1,-1-1 0,-1 1 0,0-1 0,0 0 0,-1 0 0,3-18 1,-2-7 7,0-38 0,0-9-14,-2 66 2,0 4 48,-1 14 68,9 76-12,-18 21-67,0 9-281,9-108 91,0 0 0,0-1 0,0 1 0,0 0 0,0 0 0,0-1 0,0 1 0,0 0 0,0 0 0,0-1 0,1 1 0,-1 0 0,0-1 0,1 1 0,-1 0 0,0-1 0,1 1 0,-1 0 0,1-1 0,-1 1 0,1-1 0,-1 1 0,1-1 0,-1 1 0,1-1 0,0 1 0,-1-1 0,1 0 0,0 1 0,-1-1 0,1 0 0,0 0 0,-1 1 0,1-1 0,0 0 0,0 0 0,1 0 0,7-5-3435</inkml:trace>
  <inkml:trace contextRef="#ctx0" brushRef="#br0" timeOffset="397.05">281 395 4866,'6'0'315,"0"-1"1,-1 0-1,1-1 0,-1 1 0,1-1 0,-1 0 1,0-1-1,0 1 0,0-1 0,0 0 0,0-1 1,4-3-1,-7 6-272,0 0 0,-1 0-1,1 0 1,-1-1 0,1 1 0,-1-1 0,1 1 0,-1-1-1,0 1 1,0-1 0,0 1 0,0-1 0,0 0 0,0 0-1,0 0 1,-1 0 0,1 1 0,-1-1 0,1 0 0,-1 0-1,0 0 1,1 0 0,-1 0 0,0 0 0,-1 0 0,1 0-1,0 0 1,0 0 0,-1 0 0,1 0 0,-1 0-1,0 0 1,0 0 0,1 1 0,-1-1 0,0 0 0,-2-2 0,2 3 1,0 0 1,0 0 0,0-1 0,0 1 0,0 1 0,0-1 0,0 0 0,0 0 0,0 0 0,0 0 0,-1 1 0,1-1 0,0 1-1,-1-1 1,1 1 0,0-1 0,-1 1 0,1 0 0,0 0 0,-1-1 0,1 1 0,-1 0 0,0 1 0,-1-1-22,1 1 0,0 0 0,0-1 0,0 1 0,0 0 0,0 1 1,1-1-1,-1 0 0,0 0 0,0 1 0,1-1 0,-1 1 0,-1 2 0,-2 2-21,1 0-1,0 0 1,0 0-1,1 1 1,-1 0-1,1 0 1,-3 13-1,5-14 8,0 0 0,0-1 0,1 1-1,0 0 1,0-1 0,0 1 0,1 0-1,-1-1 1,2 1 0,-1-1 0,1 1-1,-1-1 1,1 1 0,1-1 0,4 8-1,-5-10-85,0 0-1,0-1 1,0 1 0,0-1-1,1 1 1,-1-1-1,1 0 1,0 0 0,-1 0-1,1 0 1,0 0-1,0-1 1,0 0 0,0 1-1,1-1 1,-1 0-1,0 0 1,0-1 0,1 1-1,-1-1 1,0 0-1,1 1 1,-1-2 0,0 1-1,1 0 1,-1-1-1,0 1 1,5-2 0,-5 1-297,1 0 1,0-1-1,-1 1 1,1-1-1,-1 0 1,0 0-1,0 0 0,0 0 1,5-4-1,8-12-2942</inkml:trace>
  <inkml:trace contextRef="#ctx0" brushRef="#br0" timeOffset="1032.44">495 146 3794,'0'-6'522,"0"4"-274,1 0 0,-1 0 1,0-1-1,0 1 1,0 0-1,0 0 0,-1 0 1,1-1-1,0 1 1,-1 0-1,0 0 0,0-2 1,1 40 2785,0-23-2779,-7 139 727,1 48-640,10-156-285,-2-21-45,-1-1-1,0 1 1,-5 39 0,2-60-409,1-7 67,-3-18-154,0-30 67,3 19 242,5-36-1,-2 38 132,-2 32 50,0 0-1,1-1 1,-1 1-1,0 0 0,0 0 1,0-1-1,0 1 1,0 0-1,0 0 1,0-1-1,0 1 0,0 0 1,0 0-1,1 0 1,-1-1-1,0 1 1,0 0-1,0 0 0,0 0 1,1-1-1,-1 1 1,0 0-1,0 0 0,0 0 1,1 0-1,-1 0 1,0 0-1,0 0 1,0-1-1,1 1 0,-1 0 1,0 0-1,0 0 1,1 0-1,-1 0 1,0 0-1,0 0 0,1 0 1,-1 0-1,0 0 1,0 0-1,1 0 1,-1 0-1,0 1 0,0-1 1,1 0-1,-1 0 1,0 0-1,0 0 0,0 0 1,1 0-1,-1 1 1,0-1-1,0 0 1,0 0-1,1 0 0,-1 0 1,0 1-1,0-1 1,0 0-1,0 1 1,13 4 127,-7-4-119,-1 0 1,1 0 0,0 0-1,-1-1 1,1 0-1,0 0 1,0 0-1,-1-1 1,1 0 0,-1 0-1,1 0 1,-1-1-1,1 0 1,-1 0-1,0 0 1,1 0 0,-1-1-1,-1 0 1,1 0-1,0-1 1,4-4-1,-5 5-10,0 0-1,-1-1 0,1 1 0,-1-1 0,0 0 0,0 0 0,-1 0 0,1 0 0,-1-1 0,0 1 0,0 0 0,0-1 0,-1 0 0,1 1 0,-1-1 0,0 0 1,-1 0-1,1 0 0,-1 0 0,0 1 0,0-1 0,-1 0 0,1 0 0,-1 0 0,-1-5 0,2 9 5,0 0 0,0 0 1,-1 0-1,1 0 0,0 0 0,0 0 0,-1 0 0,1 0 0,-1 0 1,1 0-1,-1 0 0,1 0 0,-1 0 0,0 0 0,1 1 1,-1-1-1,0 0 0,1 0 0,-1 1 0,0-1 0,0 0 0,0 1 1,0-1-1,0 1 0,0-1 0,0 1 0,0-1 0,0 1 1,0 0-1,0-1 0,0 1 0,0 0 0,0 0 0,0 0 0,0 0 1,0 0-1,0 0 0,0 0 0,0 0 0,-1 1 0,1-1 1,0 0-1,0 1 0,0-1 0,0 0 0,0 1 0,1-1 0,-1 1 1,0 0-1,0-1 0,0 1 0,-1 1 0,-3 2 14,0 1 0,0-1-1,1 1 1,0 0 0,0 1-1,0-1 1,-3 7 0,5-7-16,0-1 1,1 0-1,0 1 1,0-1-1,0 1 1,0-1-1,1 1 1,-1 0-1,1-1 1,0 1 0,1 0-1,-1-1 1,1 1-1,0-1 1,3 9-1,-3-10-51,0 1 0,0-1 0,1 1 0,0-1 0,0 1 0,0-1 0,0 0 0,0 0 0,0 0 0,1 0 0,0-1 0,-1 1 0,1-1 0,0 1 0,0-1 0,1 0 0,-1 0 0,0-1 0,1 1 0,4 1 0,-1-1-477,0 0 0,0-1-1,1 0 1,13-1-1,8-1-1768</inkml:trace>
  <inkml:trace contextRef="#ctx0" brushRef="#br0" timeOffset="1460.44">895 345 3730,'-3'-9'812,"2"6"-304,0-1 0,0 0-1,0 1 1,-1-1 0,0 1 0,0-1 0,1 1 0,-6-6 0,6 8-430,1 1-1,-1-1 1,0 1-1,1 0 1,-1-1-1,0 1 1,1 0-1,-1-1 1,0 1-1,1 0 0,-1 0 1,0 0-1,0-1 1,1 1-1,-1 0 1,0 0-1,0 0 1,1 0-1,-1 0 1,-1 1-1,-1 0-21,1 0 0,0 0 0,0 0-1,0 0 1,0 0 0,-1 0 0,2 1 0,-1-1 0,-3 4-1,1-1-31,0 1-1,0 0 1,0 0-1,1 0 1,-1 0-1,1 0 1,1 1-1,-1-1 1,1 1-1,0 0 0,0-1 1,1 1-1,-1 0 1,1 0-1,1 0 1,-1 10-1,1-11-21,0-1 0,1 0 0,-1 0-1,1 0 1,0 1 0,0-1 0,0 0 0,1 0-1,-1 0 1,1-1 0,0 1 0,0 0 0,1-1-1,-1 1 1,1-1 0,-1 0 0,1 1 0,0-1-1,0-1 1,1 1 0,-1 0 0,1-1 0,-1 0-1,1 0 1,5 3 0,-6-4-23,0 0-1,0 0 1,0 0 0,0-1-1,0 1 1,0-1 0,0 0-1,1 0 1,-1 0 0,0 0-1,0 0 1,0-1 0,0 0 0,1 1-1,-1-1 1,0 0 0,0 0-1,-1-1 1,5-1 0,3-3-975,0-1 0,-1 0 0,16-14 0,-25 21 977,15-12-2638</inkml:trace>
  <inkml:trace contextRef="#ctx0" brushRef="#br0" timeOffset="1834.26">1096 6 5282,'-3'-5'2461,"5"9"-879,6 16-556,-5 6-676,-1 1-1,-1 0 0,-1-1 0,-5 45 0,-1 5-200,1-16-113,2-33-23,2 48-1,1-65-5,-7-27-4563,5 0 1872</inkml:trace>
  <inkml:trace contextRef="#ctx0" brushRef="#br0" timeOffset="2244.31">982 179 4834,'0'3'1761,"6"-4"-1201,-1 2 49,13 3-49,5-6-256,-2 2-64,6 0-240,-3 0 80,-3 2-48,-7 2-16,-4-1-16,0-3-48,-5 3-224,-1-1-817</inkml:trace>
  <inkml:trace contextRef="#ctx0" brushRef="#br0" timeOffset="3924.55">1478 479 1953,'0'0'21,"0"0"-1,0 0 1,0 0 0,0 0 0,0 0-1,0 0 1,0 1 0,0-1 0,0 0-1,0 0 1,0 0 0,0 0-1,0 0 1,0 0 0,0 0 0,0 0-1,0 1 1,0-1 0,0 0 0,0 0-1,0 0 1,0 0 0,0 0 0,0 0-1,0 0 1,0 1 0,0-1-1,0 0 1,0 0 0,0 0 0,0 0-1,0 0 1,0 0 0,0 0 0,0 0-1,0 0 1,0 0 0,1 1 0,-1-1-1,0 0 1,0 0 0,0 0-1,0 0 1,0 0 0,0 0 0,0 0-1,0 0 1,1 0 0,-1 0 0,0 0-1,0 0 1,0 0 0,0 0 0,0 0-1,0 0 1,0 0 0,1 0 0,-1 0-1,0 0 1,0 0 0,0 0-1,0 0 1,0 0 0,0 0 0,1 0-20,-1-1 1,0 1-1,0 0 0,0 0 1,0 0-1,0 0 1,1 0-1,-1 0 1,0 0-1,0 0 0,0 0 1,0 0-1,0 0 1,1 0-1,-1 0 1,0 0-1,0 0 0,0 1 1,0-1-1,0 0 1,1 0-1,-1 0 1,0 0-1,0 0 0,0 0 1,0 0-1,0 0 1,0 0-1,1 0 1,-1 1-1,0-1 0,0 0 1,0 0-1,0 0 1,0 0-1,0 0 1,0 1-1,0-1 1,0 0-1,0 0 0,0 0 1,0 0-1,0 0 1,0 1-1,0-1 1,0 0-1,0 0 0,0 0 1,0 0-1,0 0 1,0 1-1,0-1 1,0 0-1,0 0 0,0 0 1,0 0-1,0 0 1,0 1-1,0-1 1,0 0-1,0 0 0,-1 0 1,5 4 405,-4-4-423,-1 0 0,1 0-1,0 0 1,0 0 0,0 0-1,0 0 1,0 0 0,0 0-1,0 0 1,0 0 0,0 0-1,0 0 1,-1 0 0,1 0-1,0 0 1,0 0 0,0 0-1,0 0 1,0 0 0,0 0-1,0 0 1,0 0 0,0 0-1,0 0 1,-1 0 0,1 0-1,0 0 1,0 0 0,0 0-1,0 0 1,0 0-1,0 0 1,0 0 0,0 1-1,0-1 1,0 0 0,0 0-1,0 0 1,0 0 0,-1 0-1,1 0 1,0 0 0,0 0-1,0 0 1,0 0 0,0 0-1,0 1 1,0-1 0,0 0-1,0 0 1,0 0 0,0 0-1,0 0 1,-5 1-503,5-1 516,-1 1 0,1-1 1,0 0-1,-1 0 0,1 0 0,0 0 0,-1 0 0,1 0 0,0 1 1,-1-1-1,1 0 0,-1 0 0,1 0 0,0 0 0,-1 0 1,1 0-1,0 0 0,-1 0 0,1-1 0,0 1 0,-1 0 1,1 0-1,0 0 0,-1 0 0,1 0 0,0-1 0,-1 1 0,1 0 1,0 0-1,-1 0 0,1-1 0,0 1 0,0 0 0,-1 0 1,1-1-1,0 1 0,0-1 0,-4-3-93</inkml:trace>
  <inkml:trace contextRef="#ctx0" brushRef="#br0" timeOffset="6110.53">1259 536 4962,'3'-5'5261,"12"2"-6669,-4 2-262,2-2-1265</inkml:trace>
  <inkml:trace contextRef="#ctx0" brushRef="#br0" timeOffset="6474.53">1450 503 4722,'2'0'3090,"-4"0"-2546,5 0-208,-1-1 16,-4 1-112,5 0-224,0 3-16,0-3 0,2 3-208,2-3-352,6 1-673,0-2-1440</inkml:trace>
  <inkml:trace contextRef="#ctx0" brushRef="#br0" timeOffset="6826.5">1625 509 2785,'-1'-1'3762,"1"-3"-3202,0 8-512,7-4-48,-5 1 0,5-2-144,7 0-2625</inkml:trace>
  <inkml:trace contextRef="#ctx0" brushRef="#br0" timeOffset="7194.54">1785 514 5859,'-3'-1'1873,"9"2"-961,-9-1 32,2-1-463,5 2-177,-7-2-128,4-1-128,-2 1-32,1 4-80,0-2-352,3-1-785</inkml:trace>
</inkml:ink>
</file>

<file path=word/ink/ink4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0:59.497"/>
    </inkml:context>
    <inkml:brush xml:id="br0">
      <inkml:brushProperty name="width" value="0.1" units="cm"/>
      <inkml:brushProperty name="height" value="0.1" units="cm"/>
      <inkml:brushProperty name="color" value="#0000FF"/>
    </inkml:brush>
  </inkml:definitions>
  <inkml:trace contextRef="#ctx0" brushRef="#br0">44 1 4306,'2'0'2305,"-1"-1"-1761,-2 1-208,3 1-175,1 3 111,4 2 96,2 5 80,-2 3-80,0 2 0,-6 4-224,-2 2-80,-8 3-64,-7 3-16,-11-4-1584,-1 5-4083</inkml:trace>
</inkml:ink>
</file>

<file path=word/ink/ink4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0:45.308"/>
    </inkml:context>
    <inkml:brush xml:id="br0">
      <inkml:brushProperty name="width" value="0.1" units="cm"/>
      <inkml:brushProperty name="height" value="0.1" units="cm"/>
      <inkml:brushProperty name="color" value="#0000FF"/>
    </inkml:brush>
  </inkml:definitions>
  <inkml:trace contextRef="#ctx0" brushRef="#br0">46 38 4802,'-2'5'255,"-1"1"-1,1 0 1,0 0-1,1 0 1,-1 0-1,1 0 1,0 0-1,1 1 1,-1-1-1,1 0 1,1 0-1,-1 1 1,2 6-1,0 22 164,-6 14-215,-10 56 1,7-67-92,2 1-1,1-1 1,2 45-1,19-201 234,-11 57-309,6-131 21,-11 159 639,11 70-429,2 24-216,2 0-1,30 75 1,-41-124-53,-1-2-4,0 0 0,1-1-1,8 14 1,-12-21 5,1 0-1,-1 0 1,1 0 0,0 0 0,-1 0 0,1-1 0,0 1 0,0 0 0,0-1 0,0 0-1,0 0 1,1 1 0,-1-1 0,0 0 0,1-1 0,-1 1 0,0 0 0,1-1 0,-1 1 0,5-1-1,-6-1 4,0 0-1,0 0 1,0-1-1,0 1 1,0 0-1,-1-1 1,1 1-1,0-1 1,-1 1-1,1-1 0,-1 1 1,1-1-1,-1 1 1,0-1-1,0 0 1,0 1-1,0-1 1,0-2-1,0 1 1,6-34 46,9-106 19,-14 123-61,-1 0-1,-1 0 1,-1 0 0,-8-39 0,2 38 146,3 19-436,-2 11-1441,-2 23-815,7-19-5</inkml:trace>
  <inkml:trace contextRef="#ctx0" brushRef="#br0" timeOffset="426.73">300 71 5010,'-1'0'65,"1"0"0,0 0 1,-1 0-1,1 0 0,0 0 0,-1 0 0,1 0 0,0 0 0,-1 0 0,1 1 0,0-1 0,-1 0 0,1 0 0,0 0 1,0 0-1,-1 1 0,1-1 0,0 0 0,0 0 0,-1 1 0,1-1 0,0 0 0,0 0 0,-1 1 0,1-1 1,0 0-1,0 1 0,0-1 0,0 0 0,0 1 0,0-1 0,-1 0 0,1 1 0,0-1 0,2 17 713,11 16-235,-11-28-494,1-1 0,-1 0 0,1 0-1,1 0 1,-1-1 0,0 1 0,1-1-1,0 1 1,-1-1 0,1 0 0,9 4 0,-12-6-32,0 0 1,1-1 0,-1 1 0,1 0-1,0-1 1,-1 1 0,1-1 0,-1 1-1,1-1 1,0 0 0,-1 0 0,1 0-1,0 0 1,-1 0 0,1 0 0,-1 0-1,1-1 1,0 1 0,-1-1 0,1 1 0,-1-1-1,1 1 1,-1-1 0,1 0 0,-1 0-1,1 0 1,-1 0 0,0 0 0,1 0-1,-1 0 1,0 0 0,0 0 0,0 0-1,0-1 1,0 1 0,0-1 0,0 1-1,0-3 1,2-2 35,-1 0 0,-1 0 0,1 0-1,-1 0 1,0 0 0,-1 0 0,1-1 0,-1 1 0,0 0-1,-1 0 1,0-1 0,-1-5 0,2 8-42,-1 0 0,0-1 1,0 1-1,-1 0 0,1 0 1,-1 1-1,1-1 0,-1 0 0,0 1 1,-1-1-1,1 1 0,-1-1 1,1 1-1,-1 0 0,0 0 0,0 0 1,-1 1-1,1-1 0,-4-2 1,6 5-32,-1 0 0,1 0 0,0 0 0,0 0 0,-1 0 0,1 1 0,0-1 1,0 0-1,-1 0 0,1 1 0,0-1 0,0 1 0,0-1 0,0 1 0,-1-1 1,1 1-1,0 0 0,0 0 0,0-1 0,0 1 0,1 0 0,-1 0 0,0 0 1,0 0-1,0 0 0,1 0 0,-1 0 0,1 1 0,-1-1 0,1 0 0,-1 0 0,0 2 1,-2 3-390,0 1 0,1-1 1,0 1-1,0-1 0,-1 8 1,2 10-1793</inkml:trace>
  <inkml:trace contextRef="#ctx0" brushRef="#br0" timeOffset="800.89">294 230 4130,'0'0'1857,"2"-1"-1377,7 2 240,5-3-288,0 0-159,4-1-257,-4 0-16,-2 3-16,0 0 0,1 1-433,1 3-1103,2 3-1922</inkml:trace>
  <inkml:trace contextRef="#ctx0" brushRef="#br0" timeOffset="1560.88">705 312 6163,'-3'-1'156,"1"1"-1,-1 0 1,1-1 0,-1 1 0,1 0-1,-1 0 1,1 1 0,-1-1 0,1 0 0,-1 1-1,1-1 1,0 1 0,-1 0 0,1 0 0,-1 0-1,1 0 1,0 0 0,0 1 0,0-1-1,0 1 1,0-1 0,0 1 0,-2 2 0,-4 3-34,1 0 1,0 1-1,0 0 1,-8 13-1,8-11-51,1 1 0,1 0 0,0 0 0,1 0 0,0 1 0,-3 12 0,6-21-68,0 0 1,1 1-1,-1-1 1,1 0 0,-1 1-1,1-1 1,0 1-1,0-1 1,1 1-1,-1-1 1,1 1 0,-1-1-1,1 0 1,0 1-1,1-1 1,-1 0 0,0 0-1,1 0 1,0 0-1,0 0 1,-1 0-1,2 0 1,-1-1 0,0 1-1,4 2 1,-4-3-4,1-1 0,-1 0 0,0 1 0,1-1 0,-1-1 0,1 1 0,-1 0 0,1-1 0,0 1 1,-1-1-1,1 0 0,0 1 0,-1-1 0,1-1 0,0 1 0,-1 0 0,1-1 0,-1 1 0,1-1 0,-1 0 0,1 0 0,-1 0 1,1 0-1,-1 0 0,0 0 0,1-1 0,-1 1 0,0-1 0,0 0 0,4-3 0,0-1 17,0 0-1,-1-1 0,1 0 1,-1 0-1,-1 0 0,1 0 0,-1-1 1,4-9-1,1-12 2,-1-1 0,-2-1 0,0 1-1,1-57 1,-5 60-5,2 1 36,-3 21-30,0 1 0,0-1 0,0 0 0,-1 1 0,0-1 0,0 0 0,0 0 0,0 1 1,-3-10-1,4 20 36,-1 0 1,0-1 0,0 1-1,-1 0 1,-2 11 0,0 4-17,-4 34-24,-4 56-8,10-97-6,1 1-1,1 0 1,0-1 0,1 1 0,5 18 0,-5-27-4,0 0 1,0-1 0,1 0-1,-1 1 1,1-1 0,6 7-1,-9-11 1,1 0 1,-1-1-1,1 1 0,-1 0 0,1 0 0,0-1 0,-1 1 0,1 0 0,0-1 1,0 1-1,-1-1 0,1 1 0,0-1 0,0 1 0,0-1 0,0 0 0,0 1 1,0-1-1,0 0 0,0 0 0,-1 1 0,1-1 0,0 0 0,0 0 0,0 0 0,0 0 1,0 0-1,0-1 0,0 1 0,0 0 0,0 0 0,0-1 0,0 1 0,0 0 1,0-1-1,-1 1 0,1-1 0,0 1 0,0-1 0,0 1 0,-1-1 0,1 0 0,0 1 1,-1-1-1,1 0 0,0 0 0,0-1 0,6-8 11,-1 0 0,1-1 1,-2 0-1,0-1 0,0 1 0,-1-1 0,0 0 1,-1 0-1,0 0 0,-1 0 0,-1 0 0,0-1 1,0 1-1,-1 0 0,-1-1 0,0 1 0,-4-19 1,-1 40 81,-2 11-44,2 0-23,0 1-1,-4 25 1,9-39-356,0 1 1,1-1 0,0 0-1,0 1 1,0-1-1,1 1 1,0-1-1,1 1 1,-1-1 0,5 9-1,1 1-2074</inkml:trace>
  <inkml:trace contextRef="#ctx0" brushRef="#br0" timeOffset="2435.88">1132 311 4146,'-3'-1'402,"-1"-1"-1,1 1 1,-1 0 0,1 0 0,-1 0-1,0 0 1,1 1 0,-1 0 0,0-1-1,1 1 1,-1 0 0,-4 1 0,5 0-298,0 1 1,0-1-1,-1 1 1,1-1-1,0 1 1,0 0-1,1 0 1,-1 0-1,0 1 1,1-1-1,-1 0 1,1 1-1,-3 3 1,-1 3-54,0-1 0,1 1 0,-1 0 0,2 1 0,-1-1 0,2 1 1,-1 0-1,-2 13 0,4-17-33,1-1 0,0 0 0,1 1 0,-1-1 0,1 1 0,0-1 0,0 0 0,1 1 0,-1-1 0,1 1 0,0-1 0,1 0 0,-1 1 0,1-1 0,0 0 0,1 0 0,4 8 0,-5-11-19,-1-1 1,0 1-1,1-1 1,-1 1-1,1-1 0,0 1 1,-1-1-1,1 0 0,0 0 1,0 0-1,0 0 1,0 0-1,0 0 0,0-1 1,0 1-1,0-1 1,0 1-1,0-1 0,0 0 1,0 0-1,0 0 0,1 0 1,-1 0-1,0 0 1,0 0-1,0-1 0,0 1 1,0-1-1,0 0 0,0 0 1,0 1-1,0-1 1,0 0-1,0-1 0,-1 1 1,1 0-1,0 0 1,1-3-1,4-1-2,-1-1 1,0 0-1,0 0 0,-1 0 1,1-1-1,-1 0 0,-1 0 1,6-11-1,-4 5 13,-1 0 0,-1 0-1,0-1 1,-1 0 0,0 0 0,-1 0-1,-1 0 1,0-14 0,-2 22 49,-1 12-21,-2 12-18,2 10-21,1-13 14,0 1 0,1 0 0,3 23 0,-2-37-22,-1 1 0,0-1 0,0 0 0,1 0 0,0 1 0,-1-1 0,1 0-1,0 0 1,0 0 0,0 0 0,0 0 0,0 0 0,1 0 0,-1 0-1,1 0 1,-1 0 0,1-1 0,-1 1 0,1-1 0,0 1 0,0-1-1,0 0 1,0 0 0,0 0 0,0 0 0,0 0 0,0 0 0,1 0 0,-1-1-1,3 1 1,-3-1-17,0 0 0,0-1 0,0 1 0,0-1 0,0 1-1,0-1 1,-1 0 0,1 0 0,0 0 0,0 0 0,-1 0 0,1 0-1,0 0 1,-1 0 0,1-1 0,-1 1 0,0-1 0,1 1-1,-1-1 1,0 0 0,0 1 0,0-1 0,0 0 0,1-2 0,1-4-26,1 1 1,-1-1 0,-1 0 0,3-13 0,-4 11 49,-1-1-1,0 0 1,-1 0 0,0 0 0,-1 0 0,-4-14 0,4 16 33,0-10 379,13 11-27,-2 3-488,-5 3 108,4-2-1,1-1 1,0 1 0,0 0-1,0 1 1,0 0 0,1 1-1,10-2 1,-19 4-5,0 0 1,0 0-1,0 0 1,0 1-1,-1-1 1,1 0-1,0 1 1,0-1-1,0 1 1,0-1-1,0 1 1,-1-1-1,1 1 1,0 0-1,-1-1 1,1 1-1,0 0 1,-1-1-1,1 1 1,-1 0-1,1 0 1,-1 0-1,1-1 1,-1 1-1,0 0 1,1 0-1,-1 0 1,0 0-1,0 0 1,1 0-1,-1 0 0,0 0 1,0 0-1,-1 2 1,-2 33 67,-14 27 1,10-40-46,-8 43 1,15-66-44,0 1 1,-1-1 0,1 1 0,0-1-1,0 0 1,0 1 0,0-1 0,0 1-1,0-1 1,-1 0 0,1 1 0,0-1-1,0 1 1,0-1 0,1 0 0,-1 1-1,0-1 1,0 1 0,0-1 0,0 0-1,0 1 1,0-1 0,0 1 0,1-1-1,-1 0 1,0 1 0,0-1 0,1 0-1,-1 1 1,0-1 0,0 0 0,1 0-1,-1 1 1,0-1 0,1 0 0,-1 0-1,0 1 1,1-1 0,-1 0 0,1 0-1,-1 0 1,0 0 0,1 0 0,-1 1 0,1-1-1,-1 0 1,0 0 0,1 0 0,-1 0-1,1 0 1,-1 0 0,0 0 0,1 0-1,-1-1 1,1 1 0,-1 0 0,0 0-1,1 0 1,-1 0 0,1-1 0,-1 1-1,0 0 1,1 0 0,-1 0 0,0-1-1,1 1 1,-1 0 0,1-1 0,28-22-3624,-23 18 2363,18-9-591</inkml:trace>
  <inkml:trace contextRef="#ctx0" brushRef="#br0" timeOffset="2843.21">1539 32 4690,'-4'-14'2795,"6"27"-738,0 15-1218,-5 54-61,-24 132 0,7-78-411,6-92-417,12-72-5107,3 8 2366</inkml:trace>
  <inkml:trace contextRef="#ctx0" brushRef="#br0" timeOffset="3220.45">1406 157 5362,'-3'0'1233,"6"4"-321,-5-4-431,11 3 255,10-3-64,4-3-288,1-6-175,3-4-177,-4 3-16,4-1 64,-8 8-160,-8-3 64,3 7-16,-7-2-609,3 10-575,-7 1-657,-3 14-2321</inkml:trace>
  <inkml:trace contextRef="#ctx0" brushRef="#br0" timeOffset="3647.98">1684 360 4562,'-7'0'4386,"7"12"-3810,-3 7-31,0 3 79,-1 1-208,1-1-240,0 2 0,1-4-144,-1-4 16,1 0 32,2-10-160,0 2 64,-3-6-48,6-2-624</inkml:trace>
  <inkml:trace contextRef="#ctx0" brushRef="#br0" timeOffset="3648.98">1685 226 5426,'-1'-10'1121,"2"7"-417,1 3-287,-4-5-369,6 9-48,4 1-16,4 13-481,-8-2-1183</inkml:trace>
  <inkml:trace contextRef="#ctx0" brushRef="#br0" timeOffset="4195.93">1902 285 4978,'-1'-1'148,"0"0"-1,0 1 1,-1-1-1,1 1 1,0-1-1,0 1 1,-1-1-1,1 1 1,0 0-1,-1 0 0,1 0 1,-1 0-1,1 0 1,0 0-1,-1 0 1,1 0-1,0 0 1,-1 1-1,1-1 1,0 0-1,-1 1 1,1-1-1,0 1 1,0 0-1,-1-1 1,1 1-1,0 0 0,0 0 1,0 0-1,0 0 1,0 0-1,0 0 1,0 0-1,0 0 1,-1 2-1,-4 4-58,1 0 0,-1 0-1,-8 16 1,9-12-16,0 0-1,0 0 0,2 1 1,-1 0-1,-3 20 0,6-28-70,1 0 1,-1 0-1,1-1 0,0 1 0,0 0 0,0 0 0,0 0 0,1-1 0,0 1 1,-1 0-1,1 0 0,1-1 0,-1 1 0,0-1 0,1 1 0,0-1 0,0 0 0,0 1 1,0-1-1,0 0 0,1 0 0,3 3 0,-4-5-6,-1 0 0,1 0 0,-1 0 0,1 0 0,0 0 0,-1 0 0,1-1 0,0 1 0,0-1 0,-1 1 0,1-1 0,0 0 0,0 1 0,0-1 0,0 0 0,0 0 0,-1 0 0,1-1 0,0 1 0,2-1 0,0 0-5,-1-1 1,1 1-1,-1-1 0,1 0 1,-1 0-1,0 0 1,0-1-1,0 1 0,4-5 1,0-1-8,-1 1 0,0-1 0,0 0 0,-1-1 0,0 0-1,-1 1 1,4-11 0,-3 6 30,-1-1-1,4-24 0,-18 71 129,-9 30-99,18-60-45,1 1 1,-1-1-1,1 1 1,0-1-1,0 1 0,0-1 1,0 1-1,1-1 1,-1 1-1,1-1 1,0 0-1,0 1 1,0-1-1,1 0 1,2 5-1,-4-7-1,1 1 0,0-1-1,0 0 1,0 0 0,0 0-1,0 0 1,0 0-1,0 0 1,0 0 0,1 0-1,-1-1 1,0 1 0,0 0-1,1-1 1,-1 1 0,1-1-1,-1 1 1,0-1-1,1 0 1,-1 0 0,1 0-1,-1 1 1,0-1 0,1 0-1,-1-1 1,1 1-1,-1 0 1,1 0 0,-1-1-1,0 1 1,1-1 0,-1 1-1,0-1 1,1 1 0,-1-1-1,0 0 1,0 0-1,1 1 1,-1-1 0,0 0-1,0 0 1,2-2 0,2-2-15,0-1 0,0 1 1,-1-1-1,0 0 1,0 0-1,0 0 1,4-10-1,2-10 41,12-54 1,-20 69-12,-17 131 575,15-117-631,-1 36 179,1-37-208,0 0 0,0 0 0,0 0 0,1 1 0,-1-1-1,1 0 1,-1 0 0,1 0 0,0 0 0,0 0-1,0 0 1,0 0 0,0 0 0,2 2 0,-3-4-12,0 0 1,0 0-1,1 0 1,-1 1-1,0-1 1,0 0-1,1 0 1,-1 0-1,0 0 1,0 1-1,1-1 1,-1 0-1,0 0 1,1 0-1,-1 0 1,0 0-1,1 0 1,-1 0-1,0 0 1,1 0-1,-1 0 1,0 0-1,0 0 1,1 0-1,-1 0 1,0 0-1,1-1 1,-1 1-1,0 0 0,1 0 1,-1 0-1,0 0 1,1-1-1,5-5-2364</inkml:trace>
  <inkml:trace contextRef="#ctx0" brushRef="#br0" timeOffset="5169.14">2227 126 4866,'-1'23'4890,"-15"83"-4094,2-49-671,7-29-84,-7 48 0,13-69-60,1 0-1,-1 0 1,2 0 0,-1 1 0,1-1-1,0 0 1,0 0 0,1 0-1,0 0 1,0 0 0,6 11-1,-8-17-6,0-1 0,1 1 0,-1-1-1,0 1 1,1-1 0,-1 1 0,0-1-1,1 1 1,-1-1 0,1 1 0,-1-1-1,1 1 1,-1-1 0,1 0 0,-1 1-1,1-1 1,0 0 0,-1 1 0,1-1-1,-1 0 1,1 0 0,0 0 0,-1 0-1,1 0 1,-1 0 0,1 1 0,0-1-1,-1-1 1,1 1 0,0 0-1,0 0 1,1-1-29,0 0 0,0 0 0,0 0-1,0 0 1,0 0 0,-1 0 0,1-1-1,0 1 1,2-3 0,2-3-76,0-1 0,-1 1 1,0-1-1,5-8 0,-5 7 233,-1 0 0,0 0-1,-1 0 1,1-1 0,-2 1-1,1-1 1,0-13 0,-11 44 1719,7-18-1827,-1 0 1,1 0 0,-1 0 0,1 0 0,0 0-1,0 0 1,1 0 0,-1 0 0,0 4 0,1-3 8,0 1 0,1-1-1,-1 1 1,1-1 0,0 1 0,0-1 0,0 1 0,1-1 0,-1 0 0,1 0 0,0 1 0,5 6 0,-6-10-8,0 0 0,0 0 0,0 0 1,0 0-1,0 0 0,1 0 1,-1-1-1,0 1 0,0 0 0,0-1 1,1 1-1,-1 0 0,0-1 0,1 0 1,-1 1-1,1-1 0,2 0 1,-2 0-7,0 0 0,1-1 0,-1 1 0,0-1 0,1 1 0,-1-1 0,0 0 0,0 0 0,1 0 0,-1 0 1,0-1-1,0 1 0,-1 0 0,3-3 0,0 0 0,0 0 0,0 0 0,0-1 0,-1 1 0,0-1 0,0 0-1,0 0 1,0 0 0,-1-1 0,0 1 0,0-1 0,-1 1 0,1-1 0,-1 1 0,0-1 0,-1 0 0,1 0 0,-1 1 0,0-1 0,-1 0 0,0 0-1,1 1 1,-2-1 0,1 0 0,-1 1 0,-3-9 0,3 15 10,3 7-91,-1-8 88,1 0 1,-1 1-1,0-1 1,0 1 0,0-1-1,1 0 1,-1 1-1,0-1 1,1 0-1,-1 1 1,0-1 0,1 0-1,-1 0 1,0 1-1,1-1 1,-1 0-1,0 0 1,1 0 0,-1 1-1,1-1 1,-1 0-1,0 0 1,1 0-1,-1 0 1,1 0 0,-1 0-1,1 0 1,-1 0-1,1 0 1,-1 0-1,0 0 1,1 0 0,-1 0-1,1 0 1,-1 0-1,0 0 1,1-1-1,-1 1 1,1 0 0,-1 0-1,0 0 1,1-1-1,-1 1 1,0 0-1,1-1 1,-1 1 0,0 0-1,1-1 1,19-16 31,-18 15-25,-1 0-1,1 0 1,0 0 0,0 0 0,0 0 0,0 1-1,1-1 1,-1 0 0,0 1 0,1 0 0,-1 0 0,1 0-1,-1 0 1,1 0 0,0 0 0,-1 0 0,1 1-1,0 0 1,-1-1 0,1 1 0,0 0 0,0 0 0,-1 0-1,1 1 1,0-1 0,3 2 0,-1 0-4,0 1 0,-1-1 0,1 1 0,-1 0 1,0 0-1,0 1 0,0-1 0,0 1 0,-1 0 0,0 0 1,1 0-1,-2 0 0,1 1 0,0-1 0,-1 1 0,0-1 1,0 1-1,0 0 0,0 0 0,-1 0 0,0 0 0,1 7 1,-1-8 28,-1 0 1,0-1-1,1 1 1,-1-1-1,0 1 1,-1 0 0,1-1-1,-1 1 1,1-1-1,-1 1 1,0-1-1,-1 1 1,1-1 0,0 0-1,-1 0 1,0 1-1,0-1 1,0 0 0,0 0-1,0-1 1,-1 1-1,1 0 1,-1-1-1,0 0 1,1 1 0,-1-1-1,0 0 1,0 0-1,-1-1 1,1 1-1,0-1 1,-1 1 0,-3 0-1,4-1 2,1-1 1,-1 1-1,0-1 0,1 0 1,-1 0-1,1 0 0,-1 0 0,1 0 1,-1 0-1,0-1 0,1 1 1,-1-1-1,1 0 0,0 0 0,-1 1 1,1-2-1,0 1 0,-1 0 1,-3-3-1,5 2-759,1 2 673,0 0 0,0-1 0,0 1 0,0 0 0,0 0-1,0 0 1,0 0 0,0 0 0,0-1 0,0 1 0,0 0 0,0 0 0,0 0 0,0 0 0,0 0 0,0-1 0,0 1 0,4-1-1402,7-6-3331</inkml:trace>
</inkml:ink>
</file>

<file path=word/ink/ink4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0:41.603"/>
    </inkml:context>
    <inkml:brush xml:id="br0">
      <inkml:brushProperty name="width" value="0.1" units="cm"/>
      <inkml:brushProperty name="height" value="0.1" units="cm"/>
      <inkml:brushProperty name="color" value="#0000FF"/>
    </inkml:brush>
  </inkml:definitions>
  <inkml:trace contextRef="#ctx0" brushRef="#br0">22 218 4498,'-3'-4'628,"0"-1"-1,0 0 0,1 0 1,-1 0-1,1 0 1,-1-6-1,2 7-502,1-1-1,-1 1 1,1-1-1,0 0 1,0 1-1,0-1 1,0 0-1,1 1 1,0-1-1,0 1 1,0-1-1,4-7 1,-2 4-56,0 1 0,0 0 0,1 0 1,0 0-1,0 1 0,1 0 0,-1-1 1,1 1-1,1 1 0,-1-1 0,1 1 0,0 0 1,0 0-1,1 1 0,-1 0 0,1 0 0,14-6 1,-19 10-60,0-1 0,-1 1 0,1-1 0,0 1 1,-1 0-1,1 0 0,0 0 0,0 0 0,-1 0 1,1 1-1,0-1 0,0 0 0,-1 1 0,1-1 1,-1 1-1,1 0 0,0-1 0,-1 1 0,1 0 1,-1 0-1,1 0 0,-1 0 0,0 0 0,1 0 1,-1 1-1,0-1 0,0 0 0,0 1 0,0-1 0,0 1 1,0-1-1,0 1 0,1 2 0,1 6 23,0-1-1,0 0 1,-1 1-1,2 17 1,-3-13-9,4 14 1,0-1 0,2 1 0,13 34 0,-18-55-23,1 0-1,1 0 1,-1 0-1,1-1 1,0 1-1,1-1 1,0 0 0,0 0-1,0-1 1,1 1-1,-1-1 1,1 0-1,0-1 1,1 1 0,-1-1-1,1-1 1,9 5-1,-6-4 1,0-1 0,0 0-1,0 0 1,0-1-1,15 1 1,-22-3-30,-1 0-1,1 0 1,0 0 0,-1 0-1,1-1 1,0 1 0,-1-1-1,1 0 1,-1 1 0,1-1-1,-1-1 1,1 1 0,-1 0-1,0 0 1,1-1 0,-1 1 0,0-1-1,0 0 1,0 0 0,0 0-1,0 0 1,-1 0 0,1 0-1,-1 0 1,1-1 0,1-3-1,0-1-770,0-1-1,0 1 0,0 0 0,1-10 0,0-3-2140</inkml:trace>
  <inkml:trace contextRef="#ctx0" brushRef="#br0" timeOffset="512.35">431 4 4482,'1'-3'3775,"-7"10"-2336,-11 15-904,-113 160 866,23-35-881,80-99-458,22-39-49,1 0 0,-2 0 0,1 0 0,-1 0-1,0-1 1,-8 8 0,13-15 25,1-2-36,0 0-255,0-1-1,0 0 1,0 1-1,0-1 0,0 1 1,0-1-1,0 0 1,1 1-1,-1-1 1,0 1-1,1-1 1,0 1-1,-1-1 0,1 1 1,0-1-1,0 1 1,0 0-1,0-1 1,0 1-1,0 0 0,0 0 1,3-2-1,6-3-3633</inkml:trace>
  <inkml:trace contextRef="#ctx0" brushRef="#br0" timeOffset="1021.58">683 381 7123,'5'-2'4668</inkml:trace>
  <inkml:trace contextRef="#ctx0" brushRef="#br0" timeOffset="1424.37">675 70 4434,'-7'-8'7854,"7"8"-7774</inkml:trace>
</inkml:ink>
</file>

<file path=word/ink/ink4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1:12.127"/>
    </inkml:context>
    <inkml:brush xml:id="br0">
      <inkml:brushProperty name="width" value="0.1" units="cm"/>
      <inkml:brushProperty name="height" value="0.1" units="cm"/>
      <inkml:brushProperty name="color" value="#0000FF"/>
    </inkml:brush>
  </inkml:definitions>
  <inkml:trace contextRef="#ctx0" brushRef="#br0">184 10 3490,'-6'4'630,"0"1"1,1-1-1,0 2 0,0-1 1,0 0-1,-6 10 1,4-5-527,0-1 1,-1 0-1,0-1 0,0 0 1,-11 8-1,3-5-367,13-9 479,0 1 0,-1-1 0,1 0 1,0 0-1,0 0 0,-1-1 0,1 1 0,-1-1 1,-3 1-1,5-2-159,1 0 0,0-1 1,-1 1-1,1 0 0,0-1 1,-1 1-1,1-1 0,0 1 1,0-1-1,0 0 0,-1 1 0,1-1 1,0 0-1,0 0 0,0 0 1,0 0-1,0 0 0,0 0 1,1 0-1,-1 0 0,0 0 1,1 0-1,-1-1 0,0 1 0,1 0 1,-1 0-1,1-1 0,0 1 1,-1 0-1,1-1 0,0-1 1,-1 1-49,1 1 0,0-1 0,-1 0 0,1 0 0,0 0 0,0 1 0,0-1 0,0 0 0,1 0 1,-1 0-1,0 1 0,1-1 0,-1 0 0,1 0 0,-1 1 0,1-1 0,0 0 0,2-2 0,-1 0-4,1 1-1,0 0 1,0 0-1,0 0 1,0 0 0,0 1-1,1-1 1,4-2-1,-3 2-11,0 0 0,0 1 0,0 0 0,1 0 0,-1 0 0,0 0 0,1 1 0,-1 0 0,1 0 0,0 1 0,-1-1-1,1 1 1,8 1 0,-11 0 3,0-1 0,0 1 1,0 0-1,0 0 0,-1 1 0,1-1 0,0 0 0,-1 1 0,1 0 0,-1-1 0,1 1 0,-1 0 0,0 0 0,0 0 0,0 1 1,0-1-1,0 0 0,0 1 0,1 3 0,-1-2 4,-1 1-1,1-1 1,-1 1 0,0 0 0,0-1 0,-1 1 0,1 0-1,-1 0 1,0 0 0,-1-1 0,0 6 0,-2 8-1,-2 0 1,0 0 0,-1-1-1,0 1 1,-11 17 0,11-23-12,0-1 1,-1-1 0,0 0 0,-11 12 0,15-18 8,0 0 0,-1-1 0,0 1 0,1-1 1,-1 0-1,0 0 0,-1-1 0,1 1 0,0-1 0,-1 0 0,1 0 0,-1 0 0,-8 1 1,13-2-4,-1-1 0,1 0 0,-1 0 0,0 0 0,1 0 0,-1 0 0,0 0 0,1 0 0,-1 0 0,0 0 1,1 0-1,-1 0 0,1-1 0,-1 1 0,0 0 0,1 0 0,-1 0 0,1-1 0,-1 1 0,1 0 0,-1-1 0,1 1 1,-1-1-1,1 1 0,-1-1 0,1 1 0,-1 0 0,1-1 0,0 0 0,-1 1 0,1-1 0,0 1 0,-1-1 0,1 1 1,0-1-1,0 0 0,0 1 0,-1-1 0,1 1 0,0-1 0,0 0 0,0 1 0,0-1 0,0 0 0,0 1 1,0-1-1,0 0 0,1 1 0,-1-1 0,0 1 0,0-1 0,0 0 0,1 1 0,-1-1 0,0 1 0,1-1 0,-1 1 1,1-2-1,0 0-3,0-1 1,1 1-1,-1-1 1,0 1 0,1 0-1,0-1 1,-1 1-1,1 0 1,0 0-1,0 0 1,0 1 0,0-1-1,4-2 1,-2 4 0,0-1 1,0 0-1,0 1 1,0 0 0,0 0-1,0 0 1,1 0-1,-1 1 1,0 0-1,0 0 1,0 0 0,0 0-1,4 3 1,49 24-140,-51-24 115,-1-1-5,0 1 0,1-1 0,-1-1 0,12 5 0,-15-7-61,-1 1 0,0-1 0,0 0 0,0 0 1,0 0-1,1 1 0,-1-1 0,0-1 0,0 1 1,1 0-1,-1 0 0,0 0 0,0-1 0,0 1 1,0 0-1,0-1 0,1 1 0,-1-1 0,0 0 0,0 1 1,0-1-1,0 0 0,0 1 0,-1-1 0,1 0 1,0 0-1,0 0 0,0 0 0,-1 0 0,2-2 0,4-6-1166,-1-1-820</inkml:trace>
  <inkml:trace contextRef="#ctx0" brushRef="#br0" timeOffset="555.17">537 0 3826,'-5'10'5158,"-1"17"-4232,-2 4-941,-122 273 1313,26-70-952,98-219-345,4-6 5,-2 0 1,1 0-1,-1 0 0,0-1 0,-1 0 1,0 1-1,-1-1 0,1-1 0,-13 14 1,18-21-9,-1 0-1,1 0 1,0 1 0,0-1 0,-1 0 0,1 0 0,0 0 0,0 1 0,-1-1-1,1 0 1,0 0 0,0 0 0,-1 0 0,1 0 0,0 0 0,-1 1 0,1-1-1,0 0 1,-1 0 0,1 0 0,0 0 0,-1 0 0,1 0 0,0 0 0,-1 0-1,1 0 1,0-1 0,-1 1 0,1 0 0,0 0 0,0 0 0,-1 0 0,1 0-1,-1-1 1,-1-11-888,2 10 647,0-1 0,0 1-1,1 0 1,-1-1-1,1 1 1,0 0 0,-1-1-1,1 1 1,0 0-1,3-4 1,8-6-1601,6 0-799</inkml:trace>
  <inkml:trace contextRef="#ctx0" brushRef="#br0" timeOffset="2291.29">564 477 3506,'-16'-5'5925,"13"17"-3787,1 1-2272,-4 51 582,3 85 0,3-108-411</inkml:trace>
  <inkml:trace contextRef="#ctx0" brushRef="#br0" timeOffset="2822.03">693 554 5266,'1'2'379,"0"1"1,0-1-1,-1 1 0,1-1 0,-1 1 0,0-1 0,1 1 0,-1-1 0,0 1 0,-1-1 0,1 4 0,-5 36-145,5-40-52,-2 15 9,0-1-1,2 28 0,0-41-187,0 0-1,0 0 0,1 1 1,-1-1-1,0 0 0,1 0 1,0-1-1,0 1 0,0 0 0,0 0 1,0 0-1,1 0 0,-1-1 1,1 1-1,-1-1 0,1 1 1,0-1-1,0 0 0,0 0 1,1 1-1,-1-2 0,4 4 1,-4-4-3,0 0 0,0-1 0,0 1 0,0-1 1,-1 1-1,1-1 0,0 0 0,0 1 1,0-1-1,0 0 0,0-1 0,0 1 0,0 0 1,0 0-1,0-1 0,0 1 0,0-1 0,-1 0 1,1 1-1,0-1 0,2-1 0,-1-1 16,0 1 1,0-1-1,0 1 0,-1-1 0,1 0 0,-1 0 0,0 0 0,0-1 0,0 1 1,2-6-1,1-2 20,-2 0 1,1 0-1,-1-1 1,-1 1-1,0-1 1,1-15-1,-3 12-9,0-1 0,-1 0 1,-3-15-1,3 27-22,1-1 0,-1 1 0,-1 0 0,1 0 0,-1 0 0,1 0 0,-1 0 0,0 0 0,-1 0 0,1 1 0,-1-1 0,1 1 0,-1-1 0,0 1 1,-6-5-1,8 8 0,0-1 1,-1 0-1,1 0 1,-1 1 0,1-1-1,-1 1 1,0-1-1,1 1 1,-1 0-1,1 0 1,-1 0 0,0 0-1,1 0 1,-1 0-1,0 0 1,1 0 0,-1 1-1,1-1 1,-1 0-1,1 1 1,-1-1 0,1 1-1,-1 0 1,1 0-1,-1-1 1,1 1-1,0 0 1,-1 0 0,1 0-1,0 1 1,0-1-1,0 0 1,0 0 0,0 1-1,-1 1 1,-3 3-83,1 0 0,0 0 0,1 1 1,-1-1-1,2 1 0,-5 12 0,5-11-430,1 0 0,-1 0-1,2 1 1,-1-1 0,2 16-1,3-4-1623</inkml:trace>
  <inkml:trace contextRef="#ctx0" brushRef="#br0" timeOffset="3331.61">924 550 4754,'-1'1'147,"0"-1"-1,1 1 1,-1-1 0,0 1-1,1 0 1,-1-1-1,1 1 1,-1 0 0,1 0-1,-1-1 1,1 1 0,-1 0-1,1 0 1,0 0-1,-1-1 1,1 1 0,0 0-1,0 0 1,0 0-1,0 0 1,0 0 0,0-1-1,0 3 1,-2 28-290,2-26 433,-1 7-166,2 1 0,-1-1 0,2 0 0,0 1 1,0-1-1,7 20 0,-8-29-122,0 0 1,0 0-1,0 0 1,0 0-1,1-1 1,-1 1-1,1 0 0,0-1 1,0 1-1,0-1 1,0 1-1,0-1 1,1 0-1,-1 0 0,1 0 1,-1 0-1,1-1 1,0 1-1,-1 0 1,1-1-1,0 0 1,0 0-1,0 0 0,0 0 1,0 0-1,1-1 1,-1 1-1,0-1 1,0 0-1,0 0 1,5-1-1,-4 0 19,0 0 1,1 0-1,-1 0 0,0-1 1,0 0-1,0 0 1,0 0-1,-1 0 0,1-1 1,-1 1-1,1-1 0,-1 0 1,0 0-1,0 0 1,0-1-1,0 1 0,-1-1 1,1 1-1,2-8 1,-2 6 20,-1 0 0,1 0 0,-1-1 1,-1 1-1,1-1 0,-1 0 1,0 1-1,0-1 0,0 0 0,-1 0 1,0 0-1,0 0 0,-1 1 0,-1-10 1,-3-3 43,0 0 0,-14-30 0,17 45-79,0-1 0,0 0-1,0 1 1,0-1 0,0 1-1,-1-1 1,0 1 0,1 0-1,-1 0 1,0 0 0,-1 1 0,1-1-1,0 1 1,-1 0 0,1-1-1,-1 2 1,0-1 0,0 0-1,-4-1 1,6 3-10,0 0 1,0 0-1,0 0 0,0 0 1,0 0-1,0 1 0,0-1 1,0 1-1,0-1 0,0 1 1,0 0-1,0-1 0,0 1 1,1 0-1,-1 0 0,0 1 1,1-1-1,-1 0 0,1 0 1,-1 1-1,1-1 0,0 1 1,-1-1-1,1 1 0,0 0 1,0-1-1,0 1 0,0 0 1,0 0-1,1 0 0,-2 2 1,1 0-224,0-1 1,0 0 0,0 1-1,0-1 1,1 1-1,-1-1 1,1 1 0,0-1-1,0 1 1,0 0 0,1-1-1,-1 1 1,1-1 0,0 1-1,0-1 1,3 7-1,6 5-2164</inkml:trace>
  <inkml:trace contextRef="#ctx0" brushRef="#br0" timeOffset="3766.16">1474 498 5138,'1'1'2017,"-1"2"-1296,6-7-385,0 9 48,9-1 80,3-2-128,5-3-144,2 0-112,-2 0-80,-1-2 32,-2 1 0,-5-3-32,-9 1-16,1 4-336,-4-4-640,-3-4-465</inkml:trace>
  <inkml:trace contextRef="#ctx0" brushRef="#br0" timeOffset="4144.66">1476 379 5971,'0'-1'1440,"1"1"-1151,2 1-17,7 0-48,4-1 112,7 0-128,-1-1-176,1 1-64,1-2-48,4-2-1169,2-1-2416</inkml:trace>
  <inkml:trace contextRef="#ctx0" brushRef="#br0" timeOffset="4662.18">2072 170 5074,'-1'0'142,"1"-1"0,-1 1-1,0 0 1,1-1-1,-1 1 1,0 0 0,1 0-1,-1-1 1,0 1-1,0 0 1,1 0-1,-1 0 1,0 0 0,1 0-1,-1 0 1,0 0-1,0 0 1,1 1 0,-1-1-1,0 0 1,1 0-1,-1 0 1,0 1 0,1-1-1,-1 0 1,0 1-1,1-1 1,-1 1 0,1-1-1,-1 1 1,1-1-1,-1 1 1,1-1 0,-1 1-1,1-1 1,-1 1-1,0 1 1,-19 29-656,17-26 836,-5 9-254,1 1-1,0 0 0,1 0 1,1 0-1,-7 31 0,11-40-48,0 0 0,1 0 0,0 1 0,0-1 0,0 0 0,1 0 0,-1 0 0,3 9 0,-1-12-25,-1 0-1,0 0 1,0 0-1,1 0 1,0 0-1,-1 0 1,1 0-1,0-1 1,1 1-1,-1-1 1,0 1-1,1-1 1,-1 0-1,1 0 1,0 0-1,4 2 1,-6-3 5,0-1 1,1 1-1,-1 0 1,1-1 0,-1 1-1,1-1 1,-1 0-1,1 1 1,0-1-1,-1 0 1,1 0 0,-1 0-1,1 0 1,0 0-1,-1 0 1,1-1 0,-1 1-1,1 0 1,-1-1-1,1 0 1,1 0 0,0-1 2,0 0 1,0 0 0,0 0-1,-1-1 1,1 1 0,-1-1-1,1 1 1,-1-1 0,3-5 0,-1 1 3,1-1 1,-1 0 0,-1-1 0,0 1-1,0 0 1,0-1 0,1-11 0,-1-7-18,-1-44 0,-2 63 8,0 0-1,-1 0 1,0 0 0,-1 0 0,1 1 0,-2-1 0,1 1 0,-1-1 0,0 1 0,-6-10 0,8 16-11,0-1 1,0 1-1,1-1 1,-2 1-1,1-1 1,0 1 0,0 0-1,0-1 1,-1 1-1,1 0 1,0 0 0,-1 0-1,1 0 1,-1 0-1,1 1 1,-1-1-1,0 0 1,1 1 0,-1-1-1,0 1 1,0-1-1,1 1 1,-1 0 0,0 0-1,0 0 1,1 0-1,-1 0 1,0 0-1,0 0 1,1 1 0,-1-1-1,0 0 1,1 1-1,-1 0 1,0-1-1,1 1 1,-1 0 0,1 0-1,-1 0 1,-2 2-1,0 1-173,0-1 1,0 2-1,0-1 0,0 0 0,0 1 0,1 0 0,0 0 0,0 0 0,0 0 0,1 0 0,-3 8 0,-3 17-1283,2 5-784</inkml:trace>
  <inkml:trace contextRef="#ctx0" brushRef="#br0" timeOffset="5042.16">2241 386 3778,'3'7'580,"-1"1"0,0-1 1,-1 1-1,1 0 0,-2-1 1,1 16-1,-2-10-449,-1 1 1,0-1-1,-1 1 0,0-1 1,-8 19-1,7-25-173,15-20-4830</inkml:trace>
  <inkml:trace contextRef="#ctx0" brushRef="#br0" timeOffset="6521.79">2423 251 4242,'-6'2'4630,"1"12"-3156,4-12-1591,-13 34 304,7-20-148,1 0-1,-5 23 1,10-33-32,0 0 0,0 0 0,1 0 0,-1 0-1,1 0 1,1 0 0,0 0 0,-1 0 0,2 0 0,2 9 0,-4-13-9,1 0 0,-1 0 1,1 0-1,0 0 0,0 0 0,0 0 1,0 0-1,0 0 0,0-1 1,0 1-1,1 0 0,-1-1 1,0 1-1,1-1 0,0 1 1,-1-1-1,1 0 0,0 0 1,0 1-1,-1-1 0,1-1 1,0 1-1,0 0 0,0 0 1,0-1-1,0 1 0,1-1 1,-1 0-1,0 1 0,0-1 1,0 0-1,0 0 0,0 0 1,0-1-1,0 1 0,1 0 1,-1-1-1,0 0 0,0 1 1,0-1-1,0 0 0,-1 0 1,1 0-1,3-2 0,2-1 22,0-1 1,0 0-1,0 0 0,-1 0 0,0-1 0,0 0 0,-1 0 1,1 0-1,-1-1 0,5-9 0,-5 5-5,-2 0 0,1 0 0,-2-1-1,1 0 1,-2 1 0,0-1 0,0 0-1,-1 0 1,0 1 0,-1-1 0,0 0-1,-1 0 1,0 1 0,-5-13 0,6 20-12,-1-1 1,1 1 0,-1 0 0,0 0-1,0 1 1,0-1 0,0 0 0,-1 1-1,1-1 1,-1 1 0,-4-4 0,6 6-3,-1 0 1,1 0-1,-1 0 1,1 0-1,-1 0 0,1 0 1,-1 1-1,1-1 1,-1 1-1,1-1 1,-1 1-1,0-1 1,1 1-1,-1 0 1,0 0-1,1 0 1,-1 0-1,0 0 1,0 0-1,1 1 0,-1-1 1,1 0-1,-1 1 1,0-1-1,1 1 1,-1 0-1,1 0 1,-1-1-1,1 1 1,-1 0-1,1 0 1,-2 2-1,-7 5-22,0 1 1,1 0-1,0 1 1,0 0-1,1 0 1,-7 12-1,11-15-245,0 0-1,0 0 1,1 0 0,0 1-1,1-1 1,-1 1 0,1-1-1,1 1 1,0 0 0,0 0-1,0 13 1,4 6-2133</inkml:trace>
  <inkml:trace contextRef="#ctx0" brushRef="#br0" timeOffset="7319.66">2759 236 6227,'0'-1'197,"0"-1"0,1 1 0,-1 0 0,0-1 0,1 1 0,-1 0 0,1 0 0,0-1 0,-1 1 0,1 0 0,0 0 0,0 0 0,-1 0 0,1 0-1,0 0 1,0 0 0,0 0 0,0 0 0,0 0 0,1 1 0,-1-1 0,1 0 0,2-1-118,-1 0 0,1 1 0,-1 0 0,1-1 0,-1 1 0,1 1 0,0-1 1,7 0-1,-9 1-92,0-1 0,-1 1 0,1 0 0,0 0 0,0 0 0,0 0 0,0 0 1,0 1-1,-1-1 0,1 0 0,0 1 0,0-1 0,0 1 0,-1 0 0,1 0 0,0 0 1,-1 0-1,1 0 0,-1 0 0,1 0 0,-1 0 0,0 0 0,1 1 0,-1-1 1,0 1-1,0-1 0,0 1 0,0-1 0,0 1 0,0 0 0,0-1 0,0 1 1,-1 0-1,1 0 0,-1-1 0,1 1 0,-1 0 0,0 0 0,0 0 0,0 0 1,0 2-1,-2 5 11,0-1 1,0 0 0,-1-1 0,1 1-1,-2 0 1,1-1 0,-1 0 0,-1 0-1,-5 8 1,-53 61-26,39-49 5,18-21 21,11-12 72,-3 3-68,0 1 0,0-1 0,1 1 0,0-1 0,-1 1 0,1 0 0,4-2 0,-6 3-8,1 1 1,-1-1 0,1 0-1,0 1 1,-1 0 0,1-1-1,0 1 1,0 0 0,-1 0-1,1 0 1,0 0 0,-1 0-1,1 0 1,0 1 0,-1-1-1,1 0 1,0 1 0,-1 0-1,1-1 1,0 1 0,-1 0-1,2 1 1,2 1-2,-1 1 0,0 0 0,0 0 0,0 0 0,4 7 0,-7-8 6,1-1-1,-1 1 1,1-1-1,0 1 1,0-1-1,0 0 1,0 0-1,0 1 1,0-2-1,1 1 1,-1 0-1,1 0 1,-1-1-1,1 1 1,-1-1-1,1 0 1,0 0-1,0 0 1,0 0-1,0-1 1,0 1-1,3 0 1,-2-2 4,-1 0 1,1 0-1,0 0 1,-1 0-1,1-1 1,-1 1-1,0-1 0,0 0 1,1 0-1,-1 0 1,0 0-1,-1-1 1,1 1-1,0-1 0,-1 0 1,5-6-1,-2 2 8,0-1 0,0 0 0,-1 0 0,0-1 0,5-15 0,-9 24-49,0-1 1,1 1 0,-1 0-1,0 0 1,0 0-1,0-1 1,0 1 0,1 0-1,-1 0 1,0-1-1,0 1 1,0 0 0,0 0-1,0-1 1,0 1-1,0 0 1,0 0 0,0-1-1,0 1 1,0 0 0,0-1-1,0 1 1,0 0-1,0 0 1,0-1 0,0 1-1,0 0 1,0-1-1,0 1 1,0 0 0,0 0-1,0-1 1,-1 1-1,1 0 1,0 0 0,0 0-1,0-1 1,0 1 0,-1 0-1,1 0 1,0 0-1,0-1 1,0 1 0,-1 0-1,1 0 1,0 0-1,0 0 1,-1 0 0,1 0-1,0-1 1,-1 1-1,1 0 1,0 0 0,0 0-1,-1 0 1,1 0 0,0 0-1,-1 0 1,1 0-1,0 0 1,-8 3-1757</inkml:trace>
</inkml:ink>
</file>

<file path=word/ink/ink4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2:30.098"/>
    </inkml:context>
    <inkml:brush xml:id="br0">
      <inkml:brushProperty name="width" value="0.1" units="cm"/>
      <inkml:brushProperty name="height" value="0.1" units="cm"/>
      <inkml:brushProperty name="color" value="#0000FF"/>
    </inkml:brush>
  </inkml:definitions>
  <inkml:trace contextRef="#ctx0" brushRef="#br0">3 3 4050,'-2'-1'1120,"4"0"-719,-3 1-49,4 0 272,-6 2-480,6-3-80,1 2-16,0-2-32,-1 3-16,-3 0-16,2-2 16,-2 2-512</inkml:trace>
</inkml:ink>
</file>

<file path=word/ink/ink4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1:54.960"/>
    </inkml:context>
    <inkml:brush xml:id="br0">
      <inkml:brushProperty name="width" value="0.1" units="cm"/>
      <inkml:brushProperty name="height" value="0.1" units="cm"/>
      <inkml:brushProperty name="color" value="#0000FF"/>
    </inkml:brush>
  </inkml:definitions>
  <inkml:trace contextRef="#ctx0" brushRef="#br0">89 421 4194,'-10'-18'2911,"4"30"-29,-2 7-2782,-4 3 179,2 1 0,1 0 0,1 0-1,1 1 1,-7 38 0,12-50-249,1-1-1,0 1 1,1 1 0,0-1 0,1 0-1,0 0 1,1-1 0,0 1 0,1 0-1,0 0 1,1-1 0,0 0-1,8 16 1,-10-24-26,0 1-1,1 0 1,-1-1-1,1 1 1,0-1-1,0 0 1,0 0-1,0 0 1,0 0-1,1-1 1,0 1-1,-1-1 1,1 0-1,0 0 0,0 0 1,0-1-1,6 3 1,-7-4 0,0 0 1,0 0-1,1 0 0,-1 0 1,0 0-1,0 0 1,0-1-1,0 0 0,0 1 1,1-1-1,-1-1 1,-1 1-1,1 0 0,0-1 1,0 1-1,0-1 1,-1 0-1,1 0 0,-1 0 1,1 0-1,-1 0 1,0 0-1,3-5 0,2-3 7,0-1 0,-1 1-1,0-1 1,-1-1-1,-1 1 1,1-1 0,-2 1-1,1-1 1,-2 0 0,0-1-1,0 1 1,-1-15 0,0-12 2,-2 0 1,-10-60-1,9 87-15,0-1 0,-1 1-1,-6-16 1,9 25 2,-1 1-1,1 0 0,-1 0 1,0 0-1,0 0 1,0 0-1,0 0 1,0 0-1,-1 1 1,1-1-1,0 0 1,-1 1-1,1-1 1,-1 1-1,0-1 1,1 1-1,-1 0 1,0 0-1,0-1 1,0 1-1,0 1 1,0-1-1,0 0 1,0 0-1,0 1 1,0-1-1,0 1 1,-4-1-1,3 2-5,0 0 0,0 0 1,0 0-1,0 1 0,0-1 0,1 1 0,-1 0 0,0-1 1,1 1-1,-1 0 0,1 0 0,0 1 0,0-1 1,0 0-1,-3 4 0,0 2-96,-1 0 1,1 1 0,-7 16-1,9-16-314,1 1-1,1 0 1,-1-1-1,2 1 1,-1 0 0,1-1-1,1 1 1,0 0-1,0 0 1,5 15-1,3 9-2408</inkml:trace>
  <inkml:trace contextRef="#ctx0" brushRef="#br0" timeOffset="518.42">377 676 4754,'0'2'278,"-1"1"0,0-1 0,1 1 0,0-1 0,-1 0 0,1 1 0,0-1 0,0 1 0,0-1 0,1 0 0,-1 1 0,1 2 0,1 13 246,-3 5 172,-7 40 0,1-13-479,8-43-643,3-7-644,6-12-1773,-7 9 1899,6-7-1905</inkml:trace>
  <inkml:trace contextRef="#ctx0" brushRef="#br0" timeOffset="910.45">527 458 4098,'-6'-12'2902,"4"20"55,-1 5-3024,-4 15 520,2 1 0,-4 54 0,9-72-427,0 1 0,1-1 0,1 0 0,-1 1 0,2-1 0,-1 0 1,2 0-1,-1-1 0,2 1 0,7 15 0,-11-24-25,0 0 0,0-1 1,0 1-1,0 0 0,0-1 0,1 1 1,-1 0-1,1-1 0,-1 0 0,1 1 1,-1-1-1,1 0 0,0 0 0,-1 0 1,1 0-1,0 0 0,0 0 0,4 1 1,-5-2 3,1 0 0,0 0 0,-1 0-1,1-1 1,0 1 0,-1 0 0,1-1 0,0 1 0,-1-1 0,1 1 0,0-1 0,-1 0 0,1 0 0,-1 0 0,0 0 0,1 0 0,1-2 0,2-2 14,0-1 0,0 1-1,-1-1 1,0 0 0,0-1 0,0 1 0,-1-1 0,0 1 0,2-9-1,1-4-6,-2 0-1,0 0 0,-1 0 1,-1 0-1,-1-1 0,-1 1 1,-1-1-1,0 1 0,-2-1 1,0 1-1,-8-27 0,10 41-4,-1 1-1,0-1 0,0 1 0,-1 0 0,1 0 0,-1 0 1,0 0-1,-5-6 0,7 9-4,0 0-1,0 0 1,0 1 0,0-1-1,-1 0 1,1 0 0,0 1-1,0-1 1,-1 1 0,1-1 0,0 1-1,-1-1 1,1 1 0,0 0-1,-1 0 1,1 0 0,-1 0-1,1 0 1,0 0 0,-1 0-1,1 0 1,-1 0 0,1 1 0,0-1-1,-1 0 1,1 1 0,0-1-1,-1 1 1,1 0 0,0-1-1,0 1 1,0 0 0,0 0 0,-2 1-1,-3 3-22,-1 0-1,1 1 1,1 0-1,-1 0 1,1 0-1,0 1 1,0 0-1,0 0 1,1 0-1,0 0 1,-3 11-1,6-14-246,-1 1-1,1 0 1,1-1-1,-1 1 1,1 0-1,-1-1 1,1 1-1,1 0 1,-1 0-1,1-1 1,-1 1-1,1 0 0,1-1 1,-1 1-1,1-1 1,0 1-1,0-1 1,0 0-1,0 0 1,1 0-1,3 5 1,10 8-3830</inkml:trace>
  <inkml:trace contextRef="#ctx0" brushRef="#br0" timeOffset="1547.49">862 429 2849,'-1'-1'350,"0"-1"-1,0 0 1,0 0-1,0 1 1,0-1-1,1 0 1,-1 0-1,0 0 0,1 0 1,0 0-1,0 0 1,-1 0-1,1 0 1,0 0-1,0 0 1,1 0-1,-1 1 1,0-1-1,1 0 0,-1 0 1,1 0-1,1-3 1,-1 2-240,1-1 0,0 1 0,0 0 0,0 0 0,0 0 1,0 0-1,0 0 0,1 0 0,0 1 0,-1-1 0,6-2 0,-6 3-90,1 0-1,-1 1 1,1-1-1,-1 1 1,1 0 0,0-1-1,-1 2 1,1-1-1,0 0 1,0 0-1,0 1 1,0-1-1,-1 1 1,1 0 0,0 0-1,0 0 1,0 1-1,0-1 1,0 0-1,0 1 1,-1 0 0,1 0-1,0 0 1,0 0-1,3 2 1,-3 0-9,0-1 0,0 1 0,0 0 0,-1 0 0,1 0 0,-1 0 0,0 0 0,0 0 0,0 0 0,0 1 0,-1-1 0,1 1 0,-1 0 0,0-1 0,0 1 0,0 0 0,-1-1 0,1 1 0,-1 6 0,0 0-2,-1 1 0,0 0 0,-1-1 0,-1 0 0,1 1 0,-1-1 0,-1 0 0,0 0 0,-1-1 0,1 1 0,-8 9 0,-13 19 3,-38 43-1,49-63 4,7-10-10,-1 1 0,0-2 0,-1 1 0,1-1 0,-19 11 0,21-16-28,10-5-21,13-8 36,-13 9 9,0 0 1,1 0-1,-1 1 0,0 0 1,1 0-1,-1 0 0,1 0 1,-1 1-1,1-1 0,-1 1 1,1 0-1,-1 1 0,1-1 1,-1 1-1,1 0 0,-1 0 1,1 0-1,-1 1 0,0-1 1,0 1-1,8 4 0,-3 1-5,-1 0-1,2-1 1,-1 0 0,1-1-1,-1 0 1,2 0-1,-1-1 1,12 3-1,-19-6 4,1-1 1,0 1-1,0-1 0,-1 0 0,1 0 0,0 0 0,0-1 0,-1 1 1,1-1-1,0 0 0,-1 0 0,1 0 0,0 0 0,-1-1 0,0 0 1,1 1-1,-1-1 0,0 0 0,0-1 0,0 1 0,0-1 0,0 1 1,-1-1-1,1 0 0,-1 0 0,0 0 0,3-4 0,-2 2 5,0-1-1,0 0 1,-1 1-1,0-1 1,0-1 0,0 1-1,-1 0 1,0 0-1,0 0 1,-1-1-1,1 1 1,-2-12-1,0 8-516,2-1-1,-1 1 0,4-18 0,6 12-2332,-5 6 621</inkml:trace>
  <inkml:trace contextRef="#ctx0" brushRef="#br0" timeOffset="2227.63">1152 12 5090,'-12'-4'905,"-7"-3"2010,14 10-1418,7 7-381,78 139 477,-51-100-1421,29 67 0,-50-97-119,-1 0-1,-2 0 1,0 1 0,0 0-1,-2 0 1,-1 0-1,1 30 1,-5-29 9,0 1 0,-1 0 0,-1-1 0,-1 0 0,-13 37 0,-52 94 459,61-134-456,-13 28 106,22-46-184,0 0 1,0 0-1,0 0 1,-1 0-1,1 0 1,0 0-1,0 0 1,0 0-1,0 0 1,-1 0-1,1 0 1,0 0-1,0 0 1,0 0-1,-1 0 1,1 0 0,0 0-1,0 0 1,0 0-1,-1 0 1,1 0-1,0 0 1,0 0-1,0 0 1,0 0-1,-1 0 1,1 0-1,0 0 1,0 0-1,0-1 1,0 1-1,0 0 1,-1 0 0,1 0-1,0 0 1,0 0-1,0-1 1,0 1-1,0 0 1,0 0-1,0 0 1,0 0-1,-1-1 1,1 1-1,0 0 1,0 0-1,0 0 1,0-1-1,0 1 1,0 0 0,0 0-1,0-1 1,-15-16-6083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8:11.204"/>
    </inkml:context>
    <inkml:brush xml:id="br0">
      <inkml:brushProperty name="width" value="0.1" units="cm"/>
      <inkml:brushProperty name="height" value="0.1" units="cm"/>
      <inkml:brushProperty name="color" value="#FF3300"/>
    </inkml:brush>
  </inkml:definitions>
  <inkml:trace contextRef="#ctx0" brushRef="#br0">59 87 6611,'-5'4'287,"0"1"0,1-1 0,-1 1-1,1 1 1,0-1 0,0 0 0,1 1 0,-1 0-1,1 0 1,1 0 0,-5 12 0,4-7-89,1 0 0,0 0 0,1 0 0,0 1 0,1-1 0,1 17 0,4 2-8,0 0 1,2-1-1,1 0 0,16 38 0,-15-45-25,0-1 0,2-1 0,13 22 0,-20-35-150,1-1-1,0 0 1,0 1-1,0-1 1,1-1-1,0 1 0,0-1 1,0 0-1,1-1 1,0 0-1,0 0 1,11 5-1,-16-8-12,1 0-1,-1 0 1,1-1 0,0 1 0,-1-1-1,1 1 1,-1-1 0,1 0-1,0 0 1,-1 0 0,1-1-1,0 1 1,-1 0 0,1-1-1,-1 0 1,1 0 0,-1 0 0,1 0-1,-1 0 1,4-2 0,-2 0 5,-1 0 1,0-1 0,1 1 0,-1 0-1,-1-1 1,1 0 0,0 0-1,-1 0 1,0 0 0,0 0 0,2-5-1,1-5 5,-1-1-1,0 0 1,-1-1-1,-1 1 0,0 0 1,-1-21-1,-2-1-1,-1 1-1,-2 0 1,-15-59-1,16 82-6,0 1 0,-2-1 0,1 1 0,-2 0 0,1 0 0,-2 0 0,0 1 0,0 0 0,-1 0 0,0 1 0,-1 0 0,0 1 0,-16-14 0,21 20-2,0 0 1,0 1-1,0 0 0,0-1 0,0 2 0,-1-1 0,1 0 1,-1 1-1,1 0 0,-1 0 0,1 0 0,-1 0 0,0 1 1,1 0-1,-9 1 0,10-1-4,-1 1 1,0 0-1,1 0 0,0 1 1,-1-1-1,1 1 0,0 0 1,0-1-1,-1 1 0,1 1 1,1-1-1,-1 0 0,0 1 1,1-1-1,-1 1 0,1 0 1,0 0-1,0 0 0,0 0 1,-2 4-1,0 1-228,-1 1 1,1-1-1,1 1 0,0 0 1,0 0-1,0 0 1,1 0-1,1 1 0,0-1 1,0 1-1,1-1 1,0 1-1,0-1 0,1 0 1,4 18-1,6 10-2173</inkml:trace>
  <inkml:trace contextRef="#ctx0" brushRef="#br0" timeOffset="394.6">350 533 6467,'2'9'1793,"-2"4"-833,-3-1 113,1 4-305,-3 0-416,4-4-112,-1 8-192,9-11-16,-6-2 0,2 0-64,-1-7-144,1 0-464,3-5-929,4-17-31,2 3-2642</inkml:trace>
  <inkml:trace contextRef="#ctx0" brushRef="#br0" timeOffset="806.62">508 29 6691,'-5'-1'586,"4"1"-341,0-1 0,-1 1-1,1 0 1,0 0 0,-1 0-1,1-1 1,0 1 0,0 0-1,-1 1 1,1-1 0,0 0-1,-1 0 1,1 0 0,0 1-1,0-1 1,-1 1 0,1-1-1,0 1 1,0-1 0,0 1-1,0 0 1,-2 1 0,3-2-222,0 1 1,1 0-1,-1-1 1,0 1-1,0-1 1,0 0 0,1 1-1,-1-1 1,0 1-1,1-1 1,-1 1-1,0-1 1,1 0-1,-1 1 1,0-1 0,1 1-1,-1-1 1,1 0-1,-1 0 1,1 1-1,-1-1 1,1 0 0,-1 0-1,1 1 1,-1-1-1,2 0 1,12 6 40,-13-6-41,5 2 1,0 0 0,0-1 0,0 0 0,0 0 1,0 0-1,1-1 0,-1 1 0,0-2 0,1 1 0,-1-1 1,0 0-1,10-2 0,-8 1-22,-1 0 0,1 1 0,0 1-1,0-1 1,9 2 0,-15-1 0,-1 1 0,0-1-1,0 1 1,1-1 0,-1 1 0,0 0 0,0 0-1,0-1 1,0 1 0,0 0 0,0 0 0,0 0-1,0 0 1,0 0 0,-1 1 0,1-1 0,0 0-1,-1 0 1,1 0 0,0 1 0,-1-1 0,1 2-1,5 29-2,-5 8 34,-3 0-1,-1-1 1,-16 78 0,4-33 151,11-59-138,0-6-106,-1 42-1,8-107-7633,-6 33 3044</inkml:trace>
  <inkml:trace contextRef="#ctx0" brushRef="#br0" timeOffset="1209.16">529 274 6243,'-11'10'3249,"16"-7"-2448,-1 0-65,11 1-288,0-1 80,12-7-239,1 1-161,-1 0-80,0-4-16,-10 6-64,4-6 0,-3 1 0,-8 3-513,2-1-623,6-3-897,2-2-1777</inkml:trace>
  <inkml:trace contextRef="#ctx0" brushRef="#br0" timeOffset="1620.21">901 129 8036,'-3'7'2473,"-4"14"-2181,0 1 0,2-1 0,1 1 0,-3 33 0,6-40-166,1 1 0,0-1 0,1 0 0,1 0 0,0 0 0,1 0 0,8 24 0,-10-35-127,1 0 1,-1 0 0,1 0 0,0-1-1,0 1 1,0-1 0,1 1 0,-1-1 0,1 0-1,0 0 1,-1 0 0,2 0 0,-1 0-1,0-1 1,0 1 0,1-1 0,-1 0 0,1 0-1,0 0 1,0-1 0,0 1 0,0-1 0,8 2-1,-7-3 2,1 0-1,-1 0 1,0-1 0,1 1-1,-1-1 1,0 0-1,1-1 1,-1 0 0,0 1-1,0-1 1,0-1-1,0 1 1,0-1 0,-1 0-1,1 0 1,-1 0-1,6-6 1,-2 0 9,0 0 1,0 0-1,-1-1 0,0 0 0,-1-1 1,0 0-1,-1 1 0,0-2 1,0 1-1,-1-1 0,-1 1 1,0-1-1,-1 0 0,0 0 1,0 0-1,-1-18 0,-1 14 1,0 1-1,-2-1 1,1 0-1,-2 1 1,0-1-1,-1 1 1,0 0-1,-1 0 1,-1 0-1,-1 1 1,0 0 0,-12-19-1,17 30 0,-1 0 1,0 0-1,1 0 1,-1 1-1,0-1 0,0 1 1,-1-1-1,1 1 1,0 0-1,-1 0 0,1 0 1,-5-1-1,6 3-2,0-1 0,0 1-1,0-1 1,0 1 0,-1 0-1,1-1 1,0 1 0,0 1 0,0-1-1,0 0 1,0 0 0,0 1 0,0-1-1,0 1 1,0 0 0,0-1-1,0 1 1,0 0 0,0 0 0,0 0-1,0 0 1,1 1 0,-1-1 0,-2 3-1,-3 4-26,0 1 0,1 0-1,0 0 1,0 1 0,1 0 0,0 0-1,1 0 1,0 0 0,0 1-1,-2 13 1,3-11-642,1 1 1,0 1-1,1-1 0,1 20 0,5 5-2866</inkml:trace>
  <inkml:trace contextRef="#ctx0" brushRef="#br0" timeOffset="2469.25">1539 256 8180,'-16'0'3202,"27"1"-1425,30-1-1010,14-4-402,105-9-87,-307 8-168,73 6 447,147 11-383,-45-12-164,1-2 1,-1 0 0,0-2-1,53-16 1,-99 18 32,-16 2 13,-4 5-367,-61 16 0,98-21 262,1 0 0,0 0 0,0 0 0,0 0 0,0 0 0,-1 0 1,1 0-1,0 0 0,0 0 0,0 0 0,0 0 0,-1 1 0,1-1 0,0 0 0,0 0 0,0 0 0,0 0 0,0 0 0,-1 1 0,1-1 0,0 0 0,0 0 0,0 0 0,0 0 0,0 1 1,0-1-1,0 0 0,0 0 0,0 0 0,0 0 0,0 1 0,0-1 0,0 0 0,0 0 0,0 0 0,0 1 0,0-1 0,0 0 0,0 0 0,0 0 0,0 1 0,0-1 0,0 0 0,0 0 0,0 0 1,0 0-1,0 1 0,0-1 0,1 0 0,-1 0 0,0 0 0,0 0 0,8 8-2194,8-2-1409</inkml:trace>
</inkml:ink>
</file>

<file path=word/ink/ink4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1:36.324"/>
    </inkml:context>
    <inkml:brush xml:id="br0">
      <inkml:brushProperty name="width" value="0.1" units="cm"/>
      <inkml:brushProperty name="height" value="0.1" units="cm"/>
      <inkml:brushProperty name="color" value="#E71224"/>
    </inkml:brush>
  </inkml:definitions>
  <inkml:trace contextRef="#ctx0" brushRef="#br0">14 32 4866,'0'0'97,"-1"1"0,0-1 0,0 1 0,0-1-1,0 1 1,1-1 0,-1 1 0,0-1 0,1 1 0,-1-1 0,0 1-1,1 0 1,-1 0 0,1-1 0,-1 1 0,1 0 0,-1 0 0,1-1-1,0 1 1,-1 0 0,1 0 0,0 0 0,0 0 0,-1 0-1,1 0 1,0-1 0,0 1 0,0 0 0,0 0 0,0 0 0,0 0-1,1 1 1,-1-1-87,0 0 0,0 0 0,0 0 0,0 0 0,0 0 0,0 0 0,1-1 0,-1 1 0,0 0 0,0 0 0,1 0 0,-1 0 0,1-1 0,-1 1 0,1 0 0,-1 0 0,1-1 0,-1 1 0,1 0 0,0-1 0,-1 1 0,1-1 0,0 1 0,-1-1 0,1 1 0,0-1 0,0 1 0,0-1 0,0 0 0,-1 1 0,1-1 0,0 0 0,0 0 0,0 0 0,0 1 0,0-1 0,0 0 0,1-1 0,1 1 26,-1-1 1,1 0-1,0 0 1,-1 0-1,1 0 1,-1-1 0,1 1-1,-1-1 1,1 1-1,-1-1 1,0 0-1,0 0 1,0 0-1,3-4 1,-4 5-13,0 0 0,0-1 0,0 1 0,0 0 0,0-1 0,-1 1 0,1-1 0,0 0 0,-1 1 0,1-1 1,-1 1-1,0-1 0,1 0 0,-1 1 0,0-1 0,0 0 0,0 1 0,0-1 0,0 0 0,-1 1 0,1-1 0,0 0 0,-1 1 1,1-1-1,-1 0 0,-1-1 0,2 2 6,0 0 0,-1 1-1,1-1 1,0 1 0,-1-1 0,1 1 0,-1-1 0,1 1 0,-1 0 0,1-1 0,0 1 0,-1-1-1,0 1 1,1 0 0,-1-1 0,1 1 0,-1 0 0,1 0 0,-1-1 0,0 1 0,1 0 0,-1 0-1,1 0 1,-1 0 0,0 0 0,1 0 0,-1 0 0,1 0 0,-1 0 0,-1 0 0,-16 14 349,14-8-355,0-1 1,0 1-1,1 0 0,-6 12 0,9-17-23,-1-1 0,1 1 0,-1 0 1,1 0-1,0 0 0,-1 0 0,1 0 0,0 0 0,0 0 0,-1-1 0,1 1 1,0 0-1,0 0 0,0 0 0,0 0 0,0 0 0,1 0 0,-1 0 0,0 0 1,0 0-1,1 0 0,-1 0 0,0 0 0,1-1 0,-1 1 0,1 0 0,-1 0 1,1 0-1,-1-1 0,1 1 0,0 0 0,-1-1 0,1 1 0,0 0 0,0-1 1,-1 1-1,1-1 0,0 1 0,0-1 0,0 1 0,0-1 0,0 0 0,0 0 1,-1 1-1,1-1 0,0 0 0,0 0 0,0 0 0,0 0 0,0 0 0,0 0 1,0 0-1,0 0 0,0 0 0,0-1 0,2 1 0,2-1 2,0 0 0,1-1-1,-1 1 1,0-1 0,0 0-1,0 0 1,0 0-1,8-6 1,-12 7 3,0 0 0,1 0 0,-1-1 0,0 1 0,0 0 0,0 0 0,-1 0 0,1-1 0,0 1 0,0-1 0,-1 1 0,1 0 0,-1-1 0,1 1 0,-1-1-1,0 1 1,1-1 0,-1 1 0,0-1 0,0 0 0,0 1 0,0-1 0,0 1 0,-1-1 0,1 1 0,0-1 0,-1 1 0,1-1 0,-1 1 0,0 0 0,1-1 0,-1 1 0,0-1 0,0 1 0,0 0 0,0 0 0,0 0 0,0 0 0,0-1 0,0 1 0,0 0-1,0 1 1,-1-1 0,1 0 0,0 0 0,-1 0 0,1 1 0,-1-1 0,1 1 0,-1-1 0,1 1 0,-1 0 0,1 0 0,-1-1 0,1 1 0,-1 0 0,1 0 0,-1 0 0,1 1 0,-1-1 0,1 0 0,-1 0 0,-2 2 0,1-1-230,0 0 0,0 0 0,1 0 0,-1 0 0,0 0 0,0 1 0,1 0 0,-1-1 0,1 1 0,0 0 0,-1 0 0,1 0 0,0 1 0,0-1 0,0 0 0,0 1 0,-1 3 0,-4 4-3769</inkml:trace>
</inkml:ink>
</file>

<file path=word/ink/ink4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1:04.589"/>
    </inkml:context>
    <inkml:brush xml:id="br0">
      <inkml:brushProperty name="width" value="0.1" units="cm"/>
      <inkml:brushProperty name="height" value="0.1" units="cm"/>
      <inkml:brushProperty name="color" value="#0000FF"/>
    </inkml:brush>
  </inkml:definitions>
  <inkml:trace contextRef="#ctx0" brushRef="#br0">0 327 4738,'2'2'500,"0"0"0,1 0 0,-1 0 0,1 0 0,-1 0 0,1 0 0,-1 0 0,1-1 0,3 2 0,-3-3-417,0 0 0,0 0 1,0 0-1,0 0 0,0 0 0,0-1 1,0 1-1,0-1 0,0 0 0,0 0 1,0 0-1,-1 0 0,1-1 0,0 1 1,-1-1-1,1 0 0,-1 1 0,1-1 1,-1 0-1,0 0 0,4-5 1,4-5-111,-1 0 0,0-1 1,8-15-1,-8 12 172,5-8-128,22-48 0,-32 60-1,0 0 0,0 0 0,-1 0 0,0-1 0,-1 1 1,1-20-1,-5 63 57,-9 52 0,-2 8-43,7-25-6,2-25-9,1 0-1,2 1 1,6 58-1,-1-78-26,-1-16 32,0-8 58,-13-18-17,8 1-63,1 1 0,1-1-1,1 0 1,1 0 0,0 1 0,6-21-1,-2 7-7,-2 3 12,2-1 1,0 1 0,2 1-1,2-1 1,0 1 0,2 1-1,28-49 1,-30 61-19,-6 8 20,1 0-1,-1 1 0,1-1 0,1 1 1,-1 0-1,1 0 0,9-6 1,-14 11-4,0 0 0,0 0 0,0 1 0,1-1 0,-1 1 0,0-1 0,0 1 0,1-1 0,-1 1 0,0-1 0,0 1 0,1 0 0,-1 0 0,0 0 0,1 0 0,-1 0 0,0 0 0,1 0 0,-1 0 0,0 1 0,1-1 0,-1 1 0,2 0 0,0 0 0,-1 1 1,1 0 0,-1-1-1,0 1 1,1 0 0,-1 0-1,0 1 1,0-1 0,-1 0 0,3 4-1,0 1 1,0 0 0,0 0-1,-1 0 1,0 1 0,-1-1-1,0 1 1,2 9 0,-3-8 3,-1 0 0,0 0 0,0 0 0,-1 0 1,-1 0-1,1 0 0,-1-1 0,-1 1 0,1 0 0,-2-1 0,1 0 1,-7 11-1,8-15 4,-1 0 1,1 0 0,-1 0 0,-1 0-1,1 0 1,0-1 0,-1 1 0,0-1 0,1 0-1,-1 0 1,-1-1 0,1 1 0,0-1-1,-1 0 1,1 0 0,-1 0 0,1 0-1,-1-1 1,0 0 0,0 0 0,0 0-1,1-1 1,-10 0 0,-30-6 24,42 6-599,5 1-431,12 1-1421,1 1-202</inkml:trace>
  <inkml:trace contextRef="#ctx0" brushRef="#br0" timeOffset="584.37">642 275 4770,'-2'1'5215,"12"0"-4686,9 0-549,0 0 0,0-2 0,0 0 0,0-1 0,29-7 0,-47 8-252,-1 1 1,0-1-1,1 0 0,-1 0 1,0 0-1,0 0 0,0 1 0,0-1 1,0 0-1,0 0 0,0 0 1,0 0-1,0 0 0,0 1 1,0-1-1,-1 0 0,1 0 0,-1-1 1</inkml:trace>
  <inkml:trace contextRef="#ctx0" brushRef="#br0" timeOffset="1030.9">668 145 4978,'10'1'5004,"33"-2"-4061,70-20-345,-108 21-2004,-12 1-1030,2-2 21</inkml:trace>
</inkml:ink>
</file>

<file path=word/ink/ink4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1:52.313"/>
    </inkml:context>
    <inkml:brush xml:id="br0">
      <inkml:brushProperty name="width" value="0.1" units="cm"/>
      <inkml:brushProperty name="height" value="0.1" units="cm"/>
      <inkml:brushProperty name="color" value="#0000FF"/>
    </inkml:brush>
  </inkml:definitions>
  <inkml:trace contextRef="#ctx0" brushRef="#br0">28 142 4450,'-1'0'184,"0"0"1,-1-1-1,1 1 0,0 0 0,0 0 1,-1-1-1,1 1 0,0-1 0,0 1 1,0-1-1,0 1 0,0-1 0,0 0 1,0 0-1,0 1 0,0-1 0,0 0 1,0 0-1,0 0 0,1 0 0,-1 0 1,0 0-1,1 0 0,-1 0 0,0-2 1,0 0-52,1 1 0,0-1 1,0 1-1,0-1 1,0 1-1,0-1 1,0 1-1,1-1 1,-1 1-1,1-1 1,-1 1-1,2-3 1,1-2-56,0 1 0,0 0 0,0 0 1,1 0-1,0 0 0,0 0 0,0 1 1,10-9-1,-11 11-68,0 0 0,1 1-1,0-1 1,-1 1 0,1 0 0,0 0 0,0 1-1,0-1 1,1 1 0,-1 0 0,0 0-1,0 0 1,6 0 0,-7 1-7,-1 0-1,0 1 1,0-1 0,0 1 0,0-1-1,0 1 1,0 0 0,0 0 0,0 0-1,0 0 1,0 0 0,0 1-1,-1-1 1,1 0 0,0 1 0,-1-1-1,1 1 1,-1 0 0,0-1 0,1 1-1,-1 0 1,0 0 0,0 0-1,0 0 1,0 0 0,-1 0 0,1 0-1,0 3 1,2 6 14,-1-1-1,-1 1 1,0 0 0,0 0-1,-1 0 1,0 0-1,-1 0 1,0 0 0,-1 0-1,0 0 1,-5 14-1,-2 2-11,-1-1-1,-1 0 0,-18 32 0,27-56-3,-2 7 2,-1 0-1,0 0 0,-1 0 0,0-1 1,0 0-1,-1 0 0,0-1 1,0 0-1,-15 12 0,22-19-1,0 0 0,-1 0 0,1 0 0,0 0 0,0 0 0,0 0 0,-1 0 0,1 1 0,0-1 0,0 0 0,0 0 0,-1 0 0,1 0 1,0 0-1,0 0 0,0 0 0,-1 0 0,1 0 0,0-1 0,0 1 0,0 0 0,-1 0 0,1 0 0,0 0 0,0 0 0,0 0 0,-1 0 0,1 0 0,0 0 0,0-1 0,0 1 0,0 0 0,0 0 0,-1 0 0,1 0 0,0-1 0,0 1 0,0 0 0,0 0 0,0 0 0,0 0 0,0-1 0,-2-13-15,5-12-18,-2 24 31,-1 0 0,1 0 1,0 0-1,0 1 1,-1-1-1,1 0 1,0 1-1,1-1 1,-1 1-1,0 0 1,0-1-1,1 1 1,-1 0-1,0-1 0,1 1 1,-1 0-1,1 0 1,0 0-1,-1 0 1,1 1-1,0-1 1,0 0-1,-1 1 1,4-1-1,-3 1-2,0 0 0,1 1 0,-1 0 0,0-1 0,0 1 0,0 0 0,0 0 0,0 0 0,0 0 0,0 0 0,-1 0 0,1 1 0,0-1-1,-1 1 1,1-1 0,-1 1 0,1-1 0,-1 1 0,0 0 0,2 2 0,9 15 3,-6-9-3,0 0-1,1-1 1,10 11 0,-16-18 2,1-1 1,-1 1-1,1 0 1,0-1-1,0 0 1,0 1-1,0-1 1,0 0 0,0 0-1,0 0 1,0 0-1,0 0 1,0-1-1,1 1 1,-1 0-1,0-1 1,0 0-1,1 0 1,-1 0 0,0 0-1,1 0 1,1 0-1,-1-1 1,-1 0 0,1-1 0,0 1 0,-1-1 0,0 1-1,1-1 1,-1 0 0,0 0 0,0 0 0,0 0 0,0 0 0,0 0 0,-1 0 0,1-1-1,-1 1 1,3-6 0,18-47 6,-18 45-2,2-13 4,0-1 1,-2 1-1,0-1 0,0-25 0,-1 9-3,-3 43-2,-2 16 21,0 1 0,2 0 0,0 0-1,4 25 1,-3-40-23,0 1 0,0-1-1,0 0 1,1 0 0,0 0-1,0 0 1,0 0 0,0 0-1,1 0 1,0-1 0,0 1 0,0-1-1,1 0 1,-1 0 0,1 0-1,0 0 1,0-1 0,1 1-1,-1-1 1,1 0 0,-1 0 0,9 3-1,-10-6 1,0 1 0,0 0 0,0-1 1,1 0-1,-1 0 0,0 0 0,0 0 0,0 0 0,0-1 0,0 0 0,0 1 0,0-1 0,0 0 0,0 0 0,0-1 0,0 1 0,0 0 0,0-1 1,-1 0-1,1 0 0,-1 0 0,1 0 0,2-3 0,3-3 6,0 0 0,0-1 1,-1 0-1,-1 0 0,8-13 1,-9 12-5,0-1 0,-1 1 0,0-1 0,-1 1 0,-1-1-1,1 0 1,-2 0 0,1 0 0,-1 0 0,-1-1 0,0 1 0,-1 0 0,0 0 0,-1 0 0,0 0 0,-1 0 0,0 0 0,0 1 0,-1-1 0,-1 1 0,0 0 0,0 0 0,-1 1 0,0-1 0,-14-15 0,19 23-4,0 1 0,0-1 0,-1 0-1,1 1 1,-1 0 0,1-1 0,-1 1 0,1 0 0,-1 0 0,0 0-1,1 0 1,-1 0 0,0 0 0,0 0 0,0 1 0,0-1 0,0 1-1,0-1 1,1 1 0,-1 0 0,0-1 0,0 1 0,0 0-1,0 1 1,0-1 0,0 0 0,0 0 0,0 1 0,0-1 0,0 1-1,0 0 1,0 0 0,0 0 0,1-1 0,-1 2 0,0-1 0,1 0-1,-1 0 1,0 0 0,1 1 0,0-1 0,-2 2 0,-1 2-52,1-1 0,-1 1-1,1 0 1,0 0 0,0 0 0,1 0 0,0 1 0,0-1 0,0 1 0,0-1 0,1 1 0,0 0 0,-1 11 0,2-5-425,1 1 0,0-1 0,1 1 0,0-1 0,1 0 0,0 0 0,9 19 1,5 8-2477</inkml:trace>
  <inkml:trace contextRef="#ctx0" brushRef="#br0" timeOffset="380.56">681 315 5106,'-1'0'99,"1"0"0,-1 0-1,1 1 1,-1-1 0,1 0-1,0 1 1,-1-1 0,1 0-1,0 1 1,-1-1 0,1 0-1,0 1 1,0-1 0,-1 1-1,1-1 1,0 0 0,0 1-1,0-1 1,-1 1 0,1-1-1,0 1 1,0-1 0,0 1-1,0-1 1,0 1 0,0-1-1,0 1 1,0-1 0,0 1 0,0-1-1,0 1 1,1-1 0,-1 1-1,4 20 517,-4-20-505,19 57 1036,-14-44-936,0 0 0,0 1 0,-2 0 1,3 22-1,-5-31-191,-1-1 0,-1 0 1,1 1-1,-1-1 0,0 0 1,0 0-1,0 0 0,-1 1 1,1-1-1,-1-1 0,-1 1 1,1 0-1,-1 0 0,0-1 1,0 0-1,0 1 0,-4 3 1,1-1-388,-12 12 821</inkml:trace>
</inkml:ink>
</file>

<file path=word/ink/ink4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1:49.251"/>
    </inkml:context>
    <inkml:brush xml:id="br0">
      <inkml:brushProperty name="width" value="0.1" units="cm"/>
      <inkml:brushProperty name="height" value="0.1" units="cm"/>
      <inkml:brushProperty name="color" value="#0000FF"/>
    </inkml:brush>
  </inkml:definitions>
  <inkml:trace contextRef="#ctx0" brushRef="#br0">117 190 4738,'-3'-1'377,"-14"-8"3745,13 20-1693,2 7-2871,-5 28 715,-12 66 276,-6 185 0,28-269-529,-1-15-38,-8-28 24,-4-20-1,1-1 0,2 0 0,2 0 0,1 0 0,2-1 0,1 0 0,2 1 0,1-1 0,2 1 0,2-1 0,1 1 0,2 1 0,19-49-1,-25 75-1,1-1 0,0 1 0,1 0 0,0 0 0,0 0 0,1 1 0,0 0-1,1 0 1,0 0 0,0 1 0,0 0 0,13-9 0,-15 14-2,-1-1 0,0 1 1,1 0-1,-1 0 0,1 0 1,0 1-1,0-1 0,-1 1 1,1 1-1,0-1 0,0 1 1,0-1-1,0 1 0,0 1 1,0-1-1,0 1 0,0 0 1,0 0-1,-1 0 0,1 1 1,0-1-1,-1 1 1,1 0-1,-1 1 0,1-1 1,-1 1-1,4 3 0,-3-3 1,-1 1 0,0-1-1,0 1 1,0 0 0,-1 0-1,1 0 1,-1 0 0,0 1-1,0-1 1,-1 1 0,1 0-1,-1 0 1,0 0 0,0 0-1,1 9 1,-1-6 2,-2 0 1,1 0-1,-1 1 0,0-1 1,-1 0-1,1 0 1,-2 0-1,1 0 0,-6 14 1,4-12 6,-1 0 0,0-1 0,-1 1 0,0-1 0,0 0 0,-1-1 0,0 1 0,0-1 0,-1 0 0,0-1 0,-1 1 1,0-2-1,0 1 0,0-1 0,-1 0 0,-15 8 0,20-13-39,1 1-1,0-1 1,-1 1 0,1-1 0,0 0-1,-1 0 1,0-1 0,1 1-1,-1-1 1,1 0 0,-1 1 0,0-2-1,1 1 1,-1 0 0,0-1-1,1 0 1,-1 1 0,1-2 0,-1 1-1,1 0 1,0-1 0,0 1 0,-1-1-1,-2-2 1,4 3-313</inkml:trace>
  <inkml:trace contextRef="#ctx0" brushRef="#br0" timeOffset="511.03">429 343 4930,'-13'-5'4774,"29"7"-2995,16 0-1337,-13-2-402,-1-1-1,1-1 0,-1-1 0,1 0 1,-1-2-1,24-8 0,-42 12-172,1 1-1,0-1 0,0 0 1,0 0-1,0 1 0,-1-1 1,1 0-1,0 0 0,-1 0 1,1 0-1,0 0 0,-1 0 1,0 0-1,1 0 0,-1 0 0,1 0 1,-1 0-1,0 0 0,0 0 1,0-1-1,0 1 0,0 0 1,0 0-1,0 0 0,0 0 1,0 0-1,0 0 0,0 0 1,-1-1-1,1 1 0,-1 0 1,1 0-1,-1 0 0,1 0 1,-1 0-1,1 0 0,-1 1 1,0-1-1,1 0 0,-1 0 1,0 0-1,0 1 0,0-1 1,0 0-1,0 1 0,0-1 1,-1 0-1,-17-10-3953</inkml:trace>
  <inkml:trace contextRef="#ctx0" brushRef="#br0" timeOffset="908.17">450 167 4914,'-1'0'2673,"3"0"-1872,-2-3-417,8 8-128,-1-2 160,4-1-32,9-2-159,1 0 31,3-1-256,2-2 64,-5 3-16,-2-1-96,-5 2-112,-4-3-465,4-1-1119,-4 3-850</inkml:trace>
</inkml:ink>
</file>

<file path=word/ink/ink4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1:40.445"/>
    </inkml:context>
    <inkml:brush xml:id="br0">
      <inkml:brushProperty name="width" value="0.1" units="cm"/>
      <inkml:brushProperty name="height" value="0.1" units="cm"/>
      <inkml:brushProperty name="color" value="#0000FF"/>
    </inkml:brush>
  </inkml:definitions>
  <inkml:trace contextRef="#ctx0" brushRef="#br0">64 949 5731,'-3'-1'219,"-1"0"0,1 1 0,0-2-1,0 1 1,-1 0 0,1-1 0,0 1 0,0-1 0,0 0 0,0 0 0,1 0 0,-1 0 0,1-1 0,-1 1 0,1-1 0,0 0 0,0 1 0,0-1 0,0 0 0,-2-5 0,3 5-133,0-1 0,0 0 1,1 0-1,-1 0 0,1 0 1,0 0-1,0 0 0,0 0 0,1 0 1,-1 1-1,1-1 0,0 0 0,0 0 1,0 0-1,1 1 0,-1-1 1,1 1-1,4-7 0,2-2-18,0 0 0,1 0 0,1 1 0,0 1 0,0-1 0,22-15 0,-27 22-42,1 0 0,0 1 0,0-1 0,0 1-1,1 1 1,-1-1 0,12-2 0,-15 4-20,1 1 1,-1-1 0,0 1-1,1 0 1,-1 0-1,0 1 1,0-1 0,1 0-1,-1 1 1,0 0 0,0 0-1,1 0 1,-1 0-1,0 0 1,0 1 0,4 2-1,-2 0-2,-1 0-1,-1 0 1,1 0-1,0 0 1,-1 0-1,0 1 1,0 0 0,0-1-1,-1 1 1,1 0-1,-1 0 1,-1 1-1,1-1 1,1 6-1,2 13 33,3 44 0,-6-50-41,1 9 15,1 0-1,1 0 1,1-1-1,1 0 0,15 33 1,-18-49-11,1-1 1,0 0 0,1 0-1,0 0 1,1 0-1,-1-1 1,10 8-1,-11-11 0,0-1 0,1 0 0,-1 0 0,1-1 0,0 1 0,0-1 0,1-1 0,-1 1 0,0-1 0,1 0 0,-1 0 0,9 0 0,-11-1-2,0-1 0,0 0 0,1 0 0,-1 0 0,0 0 0,0-1 0,0 1 0,1-1 0,-1 0 0,0 0 0,0-1-1,0 0 1,0 1 0,-1-1 0,1 0 0,0-1 0,-1 1 0,0-1 0,1 1 0,-1-1 0,0 0 0,0 0 0,-1 0 0,4-5 0,-3 3-192,0-1 1,0 1 0,0-1 0,-1 0 0,0 0 0,0 0-1,0 0 1,-1 0 0,0 0 0,0 0 0,0-1 0,-1 1-1,0 0 1,-1 0 0,1-1 0,-2-5 0,-7-22-2629,1-1-2059</inkml:trace>
  <inkml:trace contextRef="#ctx0" brushRef="#br0" timeOffset="425.66">525 679 5250,'0'0'162,"-1"0"-1,0 0 1,0 0-1,1 0 1,-1 0-1,0 0 1,1 0-1,-1 0 1,0 0-1,0 0 0,1 0 1,-1 1-1,0-1 1,1 0-1,-1 0 1,0 1-1,1-1 1,-1 1-1,0-1 1,1 0-1,-1 1 1,1-1-1,-1 1 0,1-1 1,-1 1-1,1-1 1,-1 1-1,1 0 1,-1 0-1,-16 26-140,13-20 506,-84 136 1092,-35 52-815,29-55-506,165-183-4238,-35 19 1608</inkml:trace>
  <inkml:trace contextRef="#ctx0" brushRef="#br0" timeOffset="928.6">786 959 6307,'-2'-7'4568,"2"7"-4467,4-21 925,11-22-1121,-15 42 101,12-26 402,24-44-1,-31 64-362,0 0-1,0 0 1,0 0 0,1 1-1,0 0 1,0 0 0,0 0-1,1 1 1,0 0 0,12-7-1,-17 11-41,-1 0-1,1 1 0,-1-1 0,1 1 0,0-1 0,-1 1 1,1 0-1,0-1 0,-1 1 0,1 0 0,0 0 0,-1 0 0,1 0 1,0 1-1,0-1 0,-1 0 0,1 1 0,-1-1 0,1 1 1,0 0-1,-1-1 0,1 1 0,-1 0 0,1 0 0,-1 0 1,0 0-1,1 0 0,-1 0 0,0 0 0,0 1 0,0-1 0,0 0 1,1 2-1,1 2 2,0 0 0,0 0 0,-1 0 0,0 0 0,0 0 1,0 0-1,0 0 0,-1 1 0,1 6 0,1 14 15,-1 1-9,2 1-1,1-1 0,10 30 0,-14-51-12,1 0 0,1 0 0,-1 0-1,1-1 1,0 1 0,0-1 0,0 0 0,1 0-1,0 0 1,0 0 0,0 0 0,1-1 0,0 0-1,0 0 1,0 0 0,0-1 0,0 1 0,1-1-1,8 3 1,-9-4 1,-1-2-1,1 1 1,0 0 0,-1-1-1,1 0 1,-1 0-1,1-1 1,0 1 0,-1-1-1,1 0 1,-1 0 0,1 0-1,-1-1 1,0 1-1,1-1 1,-1 0 0,0-1-1,0 1 1,-1-1 0,1 1-1,0-1 1,5-6-1,7-7-6,-1 0-1,0-2 1,16-24-1,-27 37 10,5-9-11,0 1-1,-1-2 1,-1 1 0,10-28 0,-15 35-12,1 0 0,-1-1 0,-1 1 1,0-1-1,0 1 0,0-1 0,-1 0 0,0 1 1,0-1-1,-1 0 0,0 1 0,-3-12 1,3 18-127,1-1 0,-1 0 0,1 0 1,-1 0-1,0 1 0,0-1 1,0 0-1,0 1 0,0-1 1,0 1-1,-1-1 0,1 1 1,-1 0-1,-2-2 0,-5 0-2145</inkml:trace>
  <inkml:trace contextRef="#ctx0" brushRef="#br0" timeOffset="1621.82">1812 452 4258,'-1'0'121,"1"1"0,0-1 0,-1 0 0,1 0 0,-1 1 0,1-1 0,0 0 0,-1 0 0,1 1 0,0-1 0,-1 0 0,1 1 0,0-1 0,0 0 0,-1 1 0,1-1 0,0 1 0,0-1 0,0 0 0,0 1 0,-1-1 0,1 1 0,0-1 0,0 1 0,0-1 0,0 0 0,0 1 0,0-1 0,0 1 0,0-1 0,0 1 0,0-1 0,0 1 0,1-1 0,-1 1 0,-1 28-62,1-25 243,-6 135 594,-31 188 1,34-313-892,2-9-2,0-1 1,0 1-1,1-1 0,-1 1 0,1-1 1,0 1-1,0-1 0,2 9 0,10-53 91,10-148 109,-6 28-117,-12 137-71,1 0-1,0 1 1,2 0 0,16-36-1,-21 54-6,0-1-1,1 1 0,0-1 0,0 1 0,0 0 0,0 0 1,1 1-1,-1-1 0,1 1 0,0 0 0,0-1 0,0 2 0,0-1 1,1 0-1,-1 1 0,10-3 0,-11 4-4,0 0 1,0 1-1,0-1 1,0 1-1,0 0 0,0 0 1,0 0-1,0 0 0,0 1 1,0-1-1,0 1 1,0 0-1,0 0 0,0 0 1,0 0-1,0 0 0,0 0 1,-1 1-1,1 0 1,-1-1-1,1 1 0,-1 0 1,1 0-1,-1 1 0,0-1 1,0 0-1,3 5 1,-1 0 0,0 0 0,-1 0 0,1 0 0,-1 0 0,-1 1 0,1-1 0,-1 1 0,-1 0 0,1 0 0,-1 0 0,-1 0 0,1 0 0,-1 0 0,-2 12 0,1-13-3,0 0 0,0 0 0,-1 0 0,0 0 0,0 0 0,0 0 0,-1 0 0,0-1 0,-1 1 0,0-1 0,1 0 0,-2 0 0,1 0 0,-1-1 0,0 1 0,-7 5 0,11-10 1,0 0 1,0 0 0,0 0-1,0 0 1,-1 0-1,1 0 1,0 0-1,-1-1 1,1 1-1,0 0 1,-1-1-1,1 1 1,-1-1-1,1 0 1,-1 1-1,1-1 1,-1 0 0,1 0-1,-1 0 1,1 0-1,-1 0 1,1 0-1,-1 0 1,1-1-1,-1 1 1,1 0-1,-1-1 1,1 0-1,-1 1 1,1-1-1,0 0 1,-1 1 0,-1-3-1,2 2 3,0-1 0,0 0-1,0 0 1,0 0 0,1 0 0,-1 1-1,0-1 1,1 0 0,0 0 0,-1 0 0,1-1-1,0 1 1,0 0 0,0 0 0,0 0-1,0 0 1,1 0 0,-1 0 0,1 0 0,-1 0-1,1 0 1,0 0 0,0 1 0,1-4-1,1-1-2,0 1-1,0 0 0,1-1 0,0 1 0,0 1 0,0-1 1,0 1-1,1-1 0,-1 1 0,1 0 0,0 1 1,1-1-1,-1 1 0,1 0 0,-1 1 0,1-1 1,0 1-1,0 0 0,0 1 0,0-1 0,0 1 0,0 0 1,0 1-1,0-1 0,1 1 0,-1 0 0,0 1 1,0 0-1,0 0 0,1 0 0,-1 1 0,0-1 1,-1 1-1,1 1 0,6 3 0,-4-3 2,0 2-1,-1-1 0,0 1 1,0 0-1,-1 0 1,1 0-1,-1 1 1,0 0-1,0 1 1,-1-1-1,0 1 1,0 0-1,-1 1 1,0-1-1,0 1 1,0-1-1,-1 1 1,0 0-1,-1 0 1,0 1-1,0-1 1,-1 0-1,1 13 0,-2-8 6,-1-1-1,0 1 0,0-1 1,-1 1-1,-1-1 0,0 0 1,-1 0-1,0 0 0,-1-1 0,0 1 1,-1-1-1,0 0 0,-1-1 1,0 0-1,-12 14 0,8-13 29,0 1 0,-1-2 0,0 0 1,-1 0-1,0-1 0,0 0 0,-15 6 0,23-13-19,-1 1 1,1-1-1,-1-1 1,1 1-1,-1-1 1,0 0-1,0 0 1,1-1-1,-12 0 1,13 0-14,1-1 1,-1 0 0,0 0-1,0 0 1,1 0-1,-1-1 1,1 1 0,0-1-1,-1 0 1,1 0-1,0 0 1,0 0-1,0-1 1,0 1 0,0-1-1,-3-4 1,5 5-64,-1 1 1,0-1-1,1 0 1,0 0-1,-1 0 1,1 0 0,0 0-1,0 0 1,0-1-1,0 1 1,0 0-1,1 0 1,-1-1-1,1 1 1,-1 0-1,1-1 1,0 1 0,0-1-1,0 1 1,0 0-1,1-1 1,-1 1-1,0 0 1,1-1-1,0 1 1,0 0-1,-1-1 1,1 1-1,0 0 1,1 0 0,-1 0-1,0 0 1,1 0-1,-1 0 1,1 0-1,0 1 1,-1-1-1,1 1 1,0-1-1,0 1 1,0-1 0,0 1-1,0 0 1,4-2-1,26-6-2833</inkml:trace>
  <inkml:trace contextRef="#ctx0" brushRef="#br0" timeOffset="2674.64">2333 933 5699,'-3'3'147,"1"1"0,0-1 0,0 1 1,0 0-1,0 0 0,0 0 0,1 0 1,0 0-1,0 0 0,0 0 0,0 0 1,1 1-1,-1-1 0,1 0 0,0 0 1,2 9-1,-2-12-115,0 1 0,1 0 1,0 0-1,-1 0 0,1-1 0,0 1 1,0 0-1,0-1 0,0 1 0,0-1 1,0 1-1,0-1 0,1 1 1,-1-1-1,1 0 0,-1 0 0,1 0 1,-1 0-1,1 0 0,-1 0 0,1 0 1,0 0-1,0-1 0,-1 1 0,1 0 1,0-1-1,0 0 0,0 1 0,0-1 1,0 0-1,-1 0 0,1 0 0,0 0 1,0 0-1,0-1 0,0 1 1,0-1-1,-1 1 0,4-2 0,-2 1 5,1-1-1,-1 0 1,0 1-1,0-1 0,0 0 1,0-1-1,0 1 0,-1 0 1,1-1-1,-1 0 1,0 1-1,1-1 0,-1 0 1,0 0-1,-1 0 1,1-1-1,1-3 0,5-11 267,10-34 0,-17 46-270,9-33 158,7-58 0,-11 55-44,11-41-1,-20 111-14,0 1 0,2-1 0,5 58 0,-2-64-124,1 1-1,0-1 0,9 28 0,-11-45-9,0 0-1,1 0 1,0 0 0,0-1 0,0 1-1,0-1 1,1 1 0,0-1 0,0 0-1,0 0 1,0 0 0,1 0 0,-1-1-1,1 1 1,0-1 0,0 0-1,0 0 1,0-1 0,1 1 0,-1-1-1,7 3 1,-9-5 1,0 0 1,1 1-1,-1-1 0,0 0 1,1 0-1,-1 0 0,0-1 1,1 1-1,-1-1 0,0 1 1,0-1-1,1 0 0,-1 1 1,0-1-1,0 0 0,0-1 1,0 1-1,0 0 0,0-1 1,0 1-1,0-1 0,-1 1 1,1-1-1,-1 0 0,1 0 1,-1 1-1,2-4 0,1-1 1,-1 0 0,1 0-1,-1-1 1,-1 1 0,1-1-1,-1 1 1,2-15 0,0-42 36,-4 44-1,1-1 0,6-29-1,-6 44-29,0 0 0,1 0 0,0 0 0,0 0 0,0 0-1,0 0 1,1 0 0,0 1 0,0 0 0,0-1-1,0 1 1,1 0 0,7-6 0,-9 8-5,-1 1 0,1 0-1,0 0 1,-1 0 0,1 0 0,0 0 0,0 0 0,0 0 0,0 1-1,-1-1 1,1 1 0,0-1 0,0 1 0,0 0 0,0 0 0,1 0-1,-1 0 1,0 0 0,0 0 0,0 0 0,0 1 0,0-1 0,-1 1-1,1-1 1,0 1 0,0 0 0,0 0 0,0 0 0,-1 0 0,1 0-1,0 0 1,-1 1 0,1-1 0,-1 0 0,1 1 0,-1-1 0,0 1-1,2 3 1,2 0 2,-2 1-1,1 0 1,-1 1-1,1-1 1,-2 1-1,1-1 1,-1 1-1,0 0 1,0 0-1,0 8 1,0 1 0,-2 1 0,0 0 0,0 0 0,-2 0 0,0 0 0,-1-1 1,-1 1-1,0-1 0,-7 18 0,4-64 73,6 16-64,0 0-1,2 0 1,0 0 0,0 0 0,1 0 0,1 1 0,0-1 0,10-24 0,-10 30-10,0 1 1,1-1 0,-1 0-1,1 1 1,1 0-1,0 0 1,0 1 0,0-1-1,0 1 1,1 0-1,0 0 1,1 1 0,-1 0-1,1 0 1,0 0-1,8-3 1,-13 7-1,-1 0 0,1 1-1,0-1 1,0 1 0,-1 0 0,1 0-1,0-1 1,0 1 0,0 0 0,-1 0 0,1 1-1,0-1 1,0 0 0,0 1 0,-1-1-1,1 1 1,0-1 0,-1 1 0,1 0 0,0 0-1,-1 0 1,1 0 0,-1 0 0,1 0-1,-1 0 1,0 0 0,1 0 0,-1 1 0,0-1-1,0 1 1,0-1 0,0 1 0,0-1-1,0 1 1,-1 0 0,1-1 0,0 3 0,2 3 9,0 0 0,-1 0 0,0 1 1,-1-1-1,1 1 0,-1-1 1,-1 12-1,-1 7 7,-2 0 0,-8 33 1,-4 30-59,15-89 10,0 1 0,-1 0 0,1-1 0,0 1-1,0 0 1,0-1 0,0 1 0,0 0 0,0-1 0,0 1 0,0 0 0,0-1 0,0 1 0,0 0 0,0-1 0,0 1 0,0 0 0,1-1 0,-1 1 0,0 0 0,1-1 0,-1 1 0,0-1 0,1 1-1,-1 0 1,1-1 0,-1 1 0,1-1 0,-1 1 0,1-1 0,-1 0 0,2 1 0,-1-1-264,1 0 0,0-1 0,-1 1 1,1-1-1,-1 0 0,1 1 0,-1-1 0,1 0 0,-1 0 0,1 0 0,-1 0 0,2-2 1,16-11-2988</inkml:trace>
  <inkml:trace contextRef="#ctx0" brushRef="#br0" timeOffset="3083.54">3130 705 5539,'-1'0'127,"1"0"1,-1 0 0,0 0 0,1 0 0,-1 0 0,0 0 0,0 0 0,1 1 0,-1-1 0,0 0 0,1 1 0,-1-1 0,0 0 0,1 1 0,-1-1 0,1 1 0,-1-1 0,0 1 0,1-1 0,-1 1 0,1-1-1,0 1 1,-1-1 0,1 1 0,-1 0 0,1-1 0,0 1 0,-1 0 0,1-1 0,0 2 0,-11 26 897,6-5-720,1-1 1,1 1-1,-1 24 0,4-39-242,0 0-1,0-1 0,0 1 1,1 0-1,0-1 1,1 1-1,0-1 0,0 1 1,1-1-1,0 0 0,0 0 1,0 0-1,6 7 0,-8-13-61,0 1 0,0-1-1,0 0 1,0 0-1,0 1 1,1-1-1,-1 0 1,0 0 0,1 0-1,-1 0 1,1 0-1,0-1 1,-1 1-1,1 0 1,-1-1-1,1 1 1,0-1 0,0 0-1,-1 0 1,1 1-1,0-1 1,2 0-1,-1-1 3,0 0 0,0 0-1,0 0 1,0 0-1,0 0 1,-1 0 0,1-1-1,0 0 1,-1 1-1,0-1 1,5-4-1,-1 0 6,0 0 0,0-1-1,-1 0 1,0 0-1,0 0 1,-1-1-1,0 1 1,3-10 0,-4 8-3,0 0 1,-1 0-1,0 0 1,0-1-1,-1 1 1,-1 0 0,0-1-1,0 1 1,0-1-1,-1 1 1,-1-1-1,0 1 1,0 0 0,-1 0-1,0 0 1,0 0-1,-1 1 1,0-1-1,-1 1 1,0 0 0,-8-10-1,12 16-6,0 0 0,-1 0-1,1 1 1,-1-1 0,1 1-1,-1 0 1,0-1 0,0 1-1,0 0 1,0 0 0,0 0-1,0 0 1,0 0 0,0 1-1,0-1 1,0 0 0,0 1-1,0 0 1,0 0 0,-1-1-1,1 1 1,-4 1 0,3 0 5,0 0 0,-1 0 0,1 0 0,0 0 0,0 1 0,0 0 0,0-1 0,0 1 0,0 0 0,0 1 0,1-1 0,-1 0 0,-2 4 0,1-1-82,-1 0 0,2 0 0,-1 1 0,1-1 0,-1 1 0,1 0 0,1 0 0,-1 0 0,1 0 0,0 0 0,1 0 0,0 1 0,0-1 0,0 1 0,0 9 0,3-6-599,0-1-1,1 1 0,0-1 1,6 10-1,3 6-2305</inkml:trace>
  <inkml:trace contextRef="#ctx0" brushRef="#br0" timeOffset="4014.58">3290 706 5603,'0'-1'55,"1"-29"2983,-1 29-3003,1 1 0,-1-1 0,0 1 0,1-1-1,-1 1 1,0-1 0,1 0 0,-1 1 0,1 0 0,-1-1-1,0 1 1,1-1 0,-1 1 0,1-1 0,0 1-1,-1 0 1,1-1 0,-1 1 0,1 0 0,0 0 0,-1 0-1,1-1 1,-1 1 0,1 0 0,0 0 0,-1 0 0,1 0-1,0 0 1,-1 0 0,1 0 0,0 0 0,-1 0-1,1 0 1,-1 1 0,1-1 0,0 0 0,-1 0 0,1 1-1,-1-1 1,1 0 0,0 1 0,-1-1 0,1 0 0,0 1-1,2 2-5,0-1 1,0 0-1,0 1 0,0 0 0,0 0 0,0 0 0,-1 0 0,0 0 0,1 0 0,-1 1 1,-1-1-1,1 1 0,2 5 0,15 53 54,-16-40-78,0-1-1,-2 1 0,0 0 0,-4 27 1,-2-65 180,4 12-158,0-1 1,1 1 0,-1 0-1,1-1 1,0 1 0,1-6-1,1-3 100,2-8 4,0 0-1,2 0 1,11-29 0,-15 46-127,0-1 0,0 1 0,0 0 0,0 0 0,1 0 0,0 0 0,0 0 0,0 0 1,0 1-1,1 0 0,-1-1 0,1 1 0,0 0 0,0 1 0,0-1 0,0 1 0,0 0 0,0 0 0,1 0 0,-1 0 0,10-1 0,-12 3-6,0-1-1,1 1 1,-1 0-1,1 0 1,-1 0-1,1 0 1,-1 1-1,1-1 1,-1 1-1,1-1 1,-1 1-1,0 0 1,1 0-1,-1 0 1,0 0-1,0 0 1,0 1-1,4 2 1,-3-1 2,-1 0 1,1 0 0,-1 0 0,1 1 0,-1-1 0,0 1 0,0 0 0,-1-1-1,1 1 1,1 6 0,-1 0-29,0-1 1,0 1-1,-1-1 0,-1 1 0,1 0 1,-1-1-1,-1 1 0,-3 16 0,0-10-105,0-1 0,-1 0-1,-1 0 1,-12 21-1,18-58 230,-2 9-93,3-7 100,1 1 0,0 0 0,2 0 0,0 0 0,12-34-1,-12 45-94,-1-1 0,2 1 0,-1 0-1,1 0 1,0 0 0,0 1 0,1-1-1,0 1 1,1 1 0,-1-1 0,1 1-1,0 0 1,1 1 0,10-7 0,-14 10-11,-1 1 1,0-1-1,1 1 1,-1 0 0,1-1-1,-1 2 1,1-1-1,-1 0 1,1 1-1,0-1 1,-1 1-1,1 0 1,0 1 0,-1-1-1,7 2 1,-8-2 3,0 1-1,0 0 1,-1 0 0,1 0 0,0 1 0,0-1 0,-1 0 0,1 1 0,-1-1 0,1 1-1,-1-1 1,0 1 0,0 0 0,0-1 0,1 1 0,-2 0 0,1 0 0,0 0-1,0 0 1,0 0 0,-1 0 0,1 0 0,-1 0 0,0 0 0,0 0 0,0 0 0,0 0-1,0 4 1,-1 16 13,-2 0-1,-6 31 0,5-33-15,1 0 0,0 0 0,1 25 0,2-44 1,0 1 0,0 0-1,0-1 1,0 1 0,0-1-1,0 1 1,0 0 0,1-1-1,-1 1 1,1-1 0,-1 1-1,1-1 1,0 0 0,-1 1-1,1-1 1,0 1 0,0-1-1,0 0 1,0 0 0,2 2-1,-2-3 2,0 1-1,0-1 0,0 0 1,0 0-1,0 1 0,1-1 1,-1 0-1,0 0 0,0 0 1,0 0-1,0 0 1,1 0-1,-1-1 0,0 1 1,0 0-1,0-1 0,0 1 1,0-1-1,0 1 0,2-2 1,4-2 5,0-1 0,0 0 0,0-1 0,-1 1 1,9-11-1,-4 3 22,0 0 0,-1 0 0,-1-1 1,0-1-1,-1 1 0,0-1 0,-1-1 0,-1 1 1,-1-1-1,0-1 0,-1 1 0,0-1 0,-2 1 1,2-23-1,-13 65 965,3 13-960,2-20-56,1-1 0,1 0 0,1 1 0,0 0 0,5 36 0,-4-55-30,0 0 0,0 0 0,0 0 0,0-1 0,2 0-702,-2 1 702,0 0 0,0 0 0,0 0 0,1 0 0,-1 0 0,0 0 0,0 0 0,0 0 0,0 0 0,0 0 0,1 0 0,-1 0 0,0 0 0,0 0-1,0 0 1,0 0 0,1 0 0,-1 1 0,0-1 0,0 0 0,0 0 0,1 2-702,-1-2 702,0 0 0,0 0 0,0 0 0,0 1 0,6-11-2889</inkml:trace>
  <inkml:trace contextRef="#ctx0" brushRef="#br0" timeOffset="4425.64">3961 407 5170,'-8'-13'3026,"4"11"-2082,5 2-464,-1 4-480,3 9-176,3 3-1424</inkml:trace>
  <inkml:trace contextRef="#ctx0" brushRef="#br0" timeOffset="5148.63">4263 669 3986,'-14'-35'2413,"12"28"-1963,-1 0 0,1 0 0,-1 0 0,-1 0 0,-7-11-1,10 16-356,-1 1-1,0-1 1,1 0-1,-1 1 0,0-1 1,0 1-1,0 0 1,0-1-1,0 1 0,-1 0 1,1 0-1,0 1 1,0-1-1,-1 0 1,1 1-1,0-1 0,-1 1 1,1 0-1,-1 0 1,1 0-1,0 0 0,-5 1 1,0 0-31,0 1 0,1 0 0,-1 1 1,1-1-1,-1 1 0,1 0 0,0 1 0,0 0 0,1 0 1,-1 0-1,1 0 0,0 1 0,0 0 0,0 0 0,-7 12 1,4-7-25,2 0 0,-1 0 0,1 1 0,1 0 0,0 0 0,1 1-1,0 0 1,-3 13 0,6-19-36,0 0-1,1 0 1,0-1-1,0 1 1,1 0-1,-1 0 1,1 0-1,0-1 0,1 1 1,-1 0-1,1-1 1,0 1-1,1-1 1,-1 0-1,1 0 1,0 0-1,0 0 1,1 0-1,5 5 0,-7-7-1,1-1 0,0 1-1,-1-1 1,1 0-1,0 0 1,1 0 0,-1 0-1,0 0 1,0-1-1,1 0 1,-1 1-1,1-1 1,-1 0 0,1-1-1,-1 1 1,1-1-1,0 0 1,-1 1-1,1-1 1,0-1 0,-1 1-1,1-1 1,-1 1-1,1-1 1,-1 0 0,1 0-1,-1-1 1,1 1-1,-1-1 1,6-3-1,-2 0 12,0 0 0,-1-1-1,1 1 1,-1-1 0,0-1-1,-1 1 1,0-1-1,0 0 1,0 0 0,-1-1-1,0 1 1,0-1 0,2-8-1,-2 6-5,-1-1 0,0 1 0,-1 0 0,0-1 0,-1 1 0,0-1 0,-1 1-1,0-1 1,-1 0 0,-1-10 0,2 21-4,0 0 1,-1 0-1,1 1 0,0-1 0,0 0 0,0 0 0,0 0 1,0 0-1,0 0 0,-1 0 0,1 0 0,0 1 1,0-1-1,0 0 0,0 0 0,-1 0 0,1 0 0,0 0 1,0 0-1,0 0 0,0 0 0,-1 0 0,1 0 0,0 0 1,0 0-1,0 0 0,-1 0 0,1 0 0,0 0 1,0 0-1,0 0 0,0 0 0,-1-1 0,1 1 0,0 0 1,0 0-1,0 0 0,0 0 0,0 0 0,-1 0 1,1 0-1,0-1 0,0 1 0,0 0 0,0 0 0,0 0 1,0 0-1,0 0 0,0-1 0,0 1 0,-1 0 0,1 0 1,0 0-1,0 0 0,0-1 0,0 1 0,0 0 1,0 0-1,0 0 0,0 0 0,0-1 0,0 1 0,0 0 1,0 0-1,0 0 0,0-1 0,1 1 0,-12 22 30,-6 34-16,15-46-10,1-1 1,1 1 0,-1 0 0,2 0 0,-1-1 0,1 1 0,1 0 0,0-1-1,0 1 1,1-1 0,7 15 0,-9-20-6,1 1 1,1-1-1,-1 0 0,1-1 0,0 1 0,-1 0 0,2-1 1,-1 1-1,0-1 0,1 0 0,6 4 0,-7-5 2,-1-1-1,1 0 0,0 0 0,0 0 0,0 0 0,0 0 1,0-1-1,0 1 0,0-1 0,0 0 0,0 0 0,0 0 1,0 0-1,0 0 0,0-1 0,0 0 0,0 1 0,0-1 0,4-2 1,7-3 11,1-1 0,-1-1 1,0 0-1,-1-1 0,0-1 1,0 0-1,-1 0 0,0-2 1,-1 1-1,0-1 0,-1-1 1,10-16-1,-7 9-5,-1-2-1,-1 1 1,-1-1 0,-1-1-1,-1 0 1,-1 0 0,6-37-1,32-343 52,-44 386-65,-1 0-1,-1-23 1,1 36 16,-1 1 1,1 0 0,-1-1-1,1 1 1,-1 0-1,0 0 1,0 0-1,-1-1 1,1 1-1,0 0 1,-1 1 0,0-1-1,0 0 1,0 0-1,0 1 1,0-1-1,0 1 1,-5-4-1,6 6 3,0-1 0,0 1 0,0 0-1,0-1 1,0 1 0,0 0 0,0 0-1,-1 0 1,1 0 0,0 0 0,0 0-1,0 0 1,0 0 0,0 0-1,0 1 1,0-1 0,0 0 0,0 1-1,0-1 1,0 0 0,0 1 0,0 0-1,1-1 1,-1 1 0,0-1-1,0 1 1,0 0 0,1 0 0,-1-1-1,0 1 1,1 0 0,-1 0 0,0 1-1,-21 36 27,17-27 12,-8 15-27,1 1 0,2 0 0,1 0-1,1 1 1,1 1 0,1-1-1,2 1 1,1 0 0,1 0 0,4 52-1,5-2 68,4-1 0,36 131 0,-46-205-90,7 31-10,2 0 0,1-1 1,2 0-1,20 38 0,-33-72-19,0 1 0,1-1 0,-1 1 0,0-1 0,0 1 0,1-1 0,-1 1 0,0-1 0,1 1 0,-1-1 0,1 1 0,-1-1 0,0 0 0,1 1 0,-1-1 0,1 0 0,-1 1 0,1-1 0,-1 0 0,1 0 0,-1 1 0,1-1 0,0 0 0,-1 0 0,1 0 0,-1 0 0,1 0 0,-1 0 0,1 0 0,0 0 0,-1 0 0,1 0 0,-1 0 0,1 0 0,-1 0 0,1 0 0,0 0 0,-1-1 0,1 1 0,-1 0 0,1 0 0,-1-1 0,1 1 0,-1 0 0,1-1 0,-1 1 0,0 0 0,1-1 0,-1 1 0,1-1 0,-1 0 0,21-32-2861,-16 24 1437,8-15-2790</inkml:trace>
  <inkml:trace contextRef="#ctx0" brushRef="#br0" timeOffset="5540.49">5041 146 6819,'0'0'123,"-1"1"1,1-1-1,0 0 0,-1 0 0,1 0 0,-1 0 1,1 1-1,0-1 0,-1 0 0,1 0 0,0 1 1,-1-1-1,1 0 0,0 0 0,0 1 1,-1-1-1,1 0 0,0 1 0,0-1 0,0 1 1,-1-1-1,1 0 0,0 1 0,0-1 0,0 1 1,0-1-1,0 0 0,0 1 0,0-1 1,0 1-1,-7 20-265,6-16 482,-20 69 835,-17 128 0,10 75-341,14-116-374,12-141-417,1 1 0,1 21 1,0-36-52,1-1 0,-1 0 1,1 0-1,0 0 1,0 0-1,1 0 1,0 0-1,0-1 1,0 1-1,0 0 0,1-1 1,-1 1-1,1-1 1,4 5-1,-6-9-53,0 1 1,0 0-1,0-1 0,0 1 0,0-1 0,1 0 0,-1 1 0,0-1 1,0 0-1,0 1 0,0-1 0,0 0 0,1 0 0,-1 0 0,0 0 1,0 0-1,0 0 0,0 0 0,1-1 0,-1 1 0,0 0 0,0-1 0,0 1 1,0-1-1,0 1 0,0-1 0,0 1 0,0-1 0,0 0 0,0 1 1,0-1-1,0 0 0,1-2 0,2 0-710,0-1 0,0 0 1,-1 0-1,0 0 0,1-1 0,2-5 1,0-4-4246</inkml:trace>
  <inkml:trace contextRef="#ctx0" brushRef="#br0" timeOffset="7267.04">5331 467 5026,'-6'1'2869,"6"-1"-2807,0 0 1,0 0-1,0 1 0,0-1 1,0 0-1,0 0 0,0 0 1,0 1-1,-3 16 1061,3 26-1273,0-35 533,-11 281 493,9-336-128,0 28-646,1 1 0,1-1 0,1 0-1,0 0 1,2 0 0,0 1 0,6-20 0,-5 28-70,3-11 17,1 0 0,1 1 0,1 1 0,19-30 0,-26 46-44,-1-1 0,0 1 0,1 0 0,0 0-1,0 0 1,0 0 0,0 0 0,0 1 0,0-1 0,1 1 0,-1 0-1,1 0 1,0 0 0,-1 1 0,1-1 0,0 1 0,0 0-1,0 0 1,0 0 0,0 1 0,0-1 0,0 1 0,0 0-1,1 0 1,-1 0 0,0 1 0,0 0 0,0-1 0,0 1-1,0 1 1,7 2 0,-5 0 3,-1-1 0,0 1 0,1 0 0,-2 0 0,1 1 1,0-1-1,-1 1 0,0 0 0,0 0 0,0 1 0,-1-1 0,0 1 0,0 0 0,0-1 0,0 2 0,-1-1 0,0 0 0,-1 0 0,2 9 1,1 6 21,-2-1 1,0 1 0,-1 0-1,-3 37 1,-8-7-22,7-40-10,0 0 1,1 1 0,-1 16 0,3-27-35,0-1 1,0 1-1,0-1 1,0 1-1,0 0 1,0-1-1,0 1 0,1-1 1,-1 1-1,0-1 1,0 1-1,1 0 1,-1-1-1,0 1 1,1-1-1,-1 1 0,1-1 1,-1 0-1,1 1 1,-1-1-1,1 1 1,-1-1-1,1 0 0,-1 1 1,1-1-1,-1 0 1,1 0-1,-1 0 1,1 1-1,0-1 1,-1 0-1,1 0 0,0 0 1,-1 0-1,1 0 1,-1 0-1,1 0 1,0 0-1,-1 0 0,1 0 1,-1 0-1,1-1 1,0 1-1,0 0 1,33-11-3522,-29 9 2723,14-5-2835</inkml:trace>
  <inkml:trace contextRef="#ctx0" brushRef="#br0" timeOffset="7662.08">5794 723 7043,'-10'2'2129,"13"-4"-1424,1 4-657,7 2 144,9-5 128,4-2-144,0 1-64,7-4-48,-3 3-80,-4 0 64,-6-1-96,-2 2 16,-8-5-144,1 4-464,-4-4-497,-1-2-672,-5-1-1776</inkml:trace>
  <inkml:trace contextRef="#ctx0" brushRef="#br0" timeOffset="8087.15">5809 589 5987,'-11'-3'2833,"15"3"-2593,6 2 0,7-7 112,3-1-240,5 6 129,2-3-241,1-6 16,-1 4 0,-8 3-32,-2 1 16,-4 2-160,0-1-257,2 6-943,2-4-1378</inkml:trace>
</inkml:ink>
</file>

<file path=word/ink/ink4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1:37.930"/>
    </inkml:context>
    <inkml:brush xml:id="br0">
      <inkml:brushProperty name="width" value="0.1" units="cm"/>
      <inkml:brushProperty name="height" value="0.1" units="cm"/>
      <inkml:brushProperty name="color" value="#E71224"/>
    </inkml:brush>
  </inkml:definitions>
  <inkml:trace contextRef="#ctx0" brushRef="#br0">35 4 5154,'-1'1'97,"0"0"0,-1 0-1,1 1 1,0-1 0,0 0 0,0 1-1,0-1 1,0 0 0,1 1-1,-1-1 1,0 1 0,1-1 0,-1 1-1,1 0 1,-1-1 0,1 1-1,0 0 1,-1-1 0,1 1 0,0 0-1,0-1 1,0 1 0,1 0-1,-1-1 1,0 1 0,1 0 0,-1-1-1,1 1 1,-1-1 0,1 1-1,0-1 1,0 2 0,0-2-76,-1 0 1,0 0-1,1 0 1,-1 0-1,1 0 0,-1 0 1,1 0-1,-1-1 1,1 1-1,-1 0 1,1 0-1,0 0 1,-1-1-1,1 1 0,0 0 1,0-1-1,0 1 1,-1-1-1,1 1 1,0-1-1,0 0 0,0 1 1,0-1-1,0 0 1,0 1-1,0-1 1,0 0-1,0 0 1,0 0-1,0 0 0,0 0 1,0 0-1,0 0 1,0 0-1,0 0 1,0-1-1,0 1 0,0 0 1,0-1-1,0 1 1,-1 0-1,1-1 1,0 1-1,0-1 0,0 0 1,0 1-1,-1-1 1,1 0-1,1 0 1,0-2 15,1 0 1,-1-1-1,0 1 1,1 0-1,-2-1 0,1 1 1,0-1-1,1-6 1,-2 9-18,-1 0-1,0 0 1,0 0 0,0 0-1,0 0 1,0 0 0,0 0 0,0 0-1,0 0 1,-1 0 0,1 0-1,0 0 1,-1 1 0,1-1-1,0 0 1,-1 0 0,1 0 0,-1 0-1,1 0 1,-1 1 0,0-1-1,1 0 1,-1 1 0,0-1 0,1 0-1,-1 1 1,0-1 0,0 1-1,0-1 1,0 1 0,1-1-1,-1 1 1,0 0 0,0-1 0,0 1-1,0 0 1,0 0 0,0 0-1,0 0 1,0-1 0,0 1-1,-1 1 1,-1-1 15,1 0 1,-1 0-1,0 0 0,1 1 0,-1-1 1,0 1-1,1 0 0,-1 0 0,1 0 1,-1 0-1,1 0 0,0 1 0,-1-1 1,1 1-1,0-1 0,-3 4 0,3-4-24,1 0 0,0 1 0,-1-1 0,1 0 1,0 1-1,-1-1 0,1 1 0,0 0 0,0-1 0,0 1 0,1 0 0,-1 0 0,0 0 0,1-1 0,-1 1 0,1 0 0,-1 0 0,1 0 0,0 0 0,0 0 0,0 0 0,0 0 1,1 3-1,0-3-9,0-1 1,-1 0 0,1 0 0,0 0 0,1 1-1,-1-1 1,0 0 0,0 0 0,0-1 0,1 1-1,-1 0 1,0 0 0,1-1 0,-1 1 0,0 0-1,1-1 1,-1 0 0,1 1 0,-1-1-1,1 0 1,-1 0 0,1 1 0,-1-1 0,1-1-1,-1 1 1,1 0 0,-1 0 0,1 0 0,-1-1-1,1 1 1,1-2 0,-1 2 1,-1 0-1,0 0 1,0 0 0,0 0-1,1-1 1,-1 1-1,0-1 1,0 1 0,0-1-1,0 1 1,0-1 0,0 0-1,0 1 1,0-1 0,0 0-1,0 0 1,0 0-1,0 1 1,0-1 0,-1 0-1,1 0 1,0 0 0,-1-1-1,1 1 1,-1 0 0,1 0-1,-1 0 1,0 0-1,1 0 1,-1-1 0,0 1-1,0 0 1,0 0 0,0 0-1,0-1 1,0 1-1,0 0 1,0 0 0,-1-2-1,1 1 10,-1 1 0,0-1 0,0 0-1,0 1 1,0-1 0,0 1 0,0-1-1,0 1 1,0-1 0,-1 1 0,1 0-1,0 0 1,-1 0 0,1 0 0,-1 0-1,-2-2 1,3 3-9,0 0 0,0 0 0,0 0 1,0 0-1,0 0 0,0 0 0,0 0 0,1 1 0,-1-1 0,0 0 0,0 0 0,0 1 0,0-1 0,1 0 1,-1 1-1,0-1 0,0 1 0,1-1 0,-1 1 0,0 0 0,1-1 0,-1 1 0,1 0 0,-1-1 0,1 1 1,-1 0-1,1 0 0,-1-1 0,1 1 0,-1 0 0,1 0 0,0 0 0,0-1 0,-1 1 0,1 0 0,0 2 1,-6 11-78,-1 5-748,6-5-2730</inkml:trace>
</inkml:ink>
</file>

<file path=word/ink/ink4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1:29.662"/>
    </inkml:context>
    <inkml:brush xml:id="br0">
      <inkml:brushProperty name="width" value="0.1" units="cm"/>
      <inkml:brushProperty name="height" value="0.1" units="cm"/>
      <inkml:brushProperty name="color" value="#0000FF"/>
    </inkml:brush>
  </inkml:definitions>
  <inkml:trace contextRef="#ctx0" brushRef="#br0">50 120 2289,'-2'-2'454,"-1"-1"-92,1 1 0,-1 0 0,1-1 0,0 1 0,-1-1 1,1 0-1,1 0 0,-1 0 0,0 0 0,1 0 0,-1 0 1,1 0-1,0 0 0,0-1 0,0-4 0,14 45 671,-11-21-943,0 0 0,0 1 0,-2-1 0,0 1 0,-3 22 0,-17 82-57,18-114-19,0-11-3,0-1 1,0 0-1,1 0 1,-1 1-1,1-1 1,0 0 0,1 0-1,-1-8 1,2 0-8,0 0 1,2 0-1,-1 1 1,2-1-1,0 1 1,0 0-1,1 0 1,1 0-1,-1 0 1,11-12-1,-12 17 0,0 1 0,1 0 0,-1 0-1,2 0 1,-1 1 0,0 0-1,1 0 1,0 0 0,0 1-1,1 0 1,-1 0 0,1 0 0,0 1-1,0 0 1,0 0 0,0 1-1,1 0 1,13-2 0,-19 4 1,1 0 1,-1-1-1,1 1 1,-1 0-1,1 1 1,-1-1-1,1 0 1,-1 1-1,1-1 1,-1 1-1,1 0 1,-1 0-1,1 0 1,-1 0-1,0 0 1,0 1-1,0-1 0,0 1 1,0-1-1,0 1 1,0 0-1,2 2 1,-2 0 12,0-1-1,0 1 1,0 0 0,-1 0-1,0 0 1,1 0 0,-2 0-1,1 0 1,0 0 0,-1 0-1,1 0 1,-2 6 0,0 9 73,-1 0 0,-1 0 0,-1 0 0,-10 29 0,12-42-71,0 0 0,0 1 0,1-1 0,0 0 0,0 1 0,1-1 0,0 1 0,0-1 0,1 9 0,-1-13-78,1 0 0,-1-1 0,1 1 0,-1 0 0,1-1 1,0 1-1,0 0 0,0-1 0,0 1 0,0-1 1,0 1-1,0-1 0,1 0 0,-1 1 0,0-1 0,1 0 1,-1 0-1,1 0 0,-1 0 0,1 0 0,-1 0 1,1-1-1,0 1 0,0 0 0,-1-1 0,1 1 0,0-1 1,0 0-1,-1 0 0,1 0 0,0 0 0,0 0 1,0 0-1,0 0 0,-1 0 0,4-1 0,13-4-2124,1-2-1030</inkml:trace>
  <inkml:trace contextRef="#ctx0" brushRef="#br0" timeOffset="353.86">435 328 5923,'-3'5'688,"3"-2"0,6 0-31,1-1-241,6 0-160,1-3-64,5 1-192,0-4 48,2-2 0,-7 5-96,-3-1-16,0-4-384,-4 0-465,-2 1-1168,0-2-624</inkml:trace>
  <inkml:trace contextRef="#ctx0" brushRef="#br0" timeOffset="354.86">442 223 4610,'-4'2'1393,"4"2"-353,-3-6-223,5 5-369,-2 0-224,7 0 64,1-1-224,3 1 64,3-1-112,3-3-32,6-3-48,8 0-336,0-1-673,-5-1-1488</inkml:trace>
  <inkml:trace contextRef="#ctx0" brushRef="#br0" timeOffset="1187.98">896 102 2049,'-3'0'654,"0"0"0,-1 0 0,1 0 0,0 0 0,0-1 0,-1 1 0,1-1 0,0 0 0,0 0 0,0 0 0,0-1 0,-5-2 0,7 4-590,1-1 0,-1 0 1,0 1-1,1-1 0,-1 0 0,1 1 1,-1-1-1,1 0 0,0 0 0,-1 1 1,1-1-1,0 0 0,-1 0 0,1 0 1,0 0-1,0 0 0,0 1 0,0-1 1,0-1-1,0-1-42,0 1 0,1-1 0,-1 1 0,1 0 0,0-1 0,0 1 0,0 0 0,0-1 0,2-2 0,0 1-15,1 0 1,-1 0-1,1 0 0,0 1 0,0 0 0,1-1 0,-1 2 0,0-1 1,1 0-1,0 1 0,0 0 0,0 0 0,0 0 0,0 1 1,0-1-1,0 1 0,0 0 0,0 1 0,1 0 0,4 0 1,-6 0-8,-1 0 0,0 0 0,1 0 1,-1 1-1,0 0 0,0-1 0,1 1 1,-1 0-1,0 1 0,0-1 0,0 1 1,0-1-1,0 1 0,3 2 1,-4-2 0,-1 0 1,1 0 0,-1 0-1,1 0 1,-1 0 0,0 1 0,0-1-1,1 0 1,-2 0 0,1 1-1,0-1 1,0 1 0,-1-1 0,1 1-1,-1-1 1,0 1 0,0-1-1,0 1 1,0-1 0,0 1 0,-1 2-1,-2 8 9,-1 0 0,-1 0 0,0 0 0,0 0-1,-1-1 1,-1 0 0,0 0 0,-11 13 0,-7 13-3,15-22-6,-2 0-1,1-1 1,-2 0-1,-17 17 1,17-24-1,7-12-10,6 2 7,1 1 1,-1-1-1,0 1 1,0 0-1,1-1 1,-1 1-1,0-1 1,1 1-1,-1 0 0,1-1 1,0 1-1,0 0 1,-1 0-1,1-1 1,0 1-1,2-2 1,0-1-5,1 1 1,-1-1-1,1 1 1,0 0-1,0-1 1,0 2-1,0-1 1,1 0-1,-1 1 1,1 0-1,-1 0 1,8-2-1,-9 4 8,0 0 0,0 0 0,0 0 0,-1 0 0,1 0-1,0 1 1,0-1 0,0 1 0,0 0 0,-1 0 0,1 0 0,0 0 0,-1 0 0,1 1-1,-1-1 1,1 1 0,-1 0 0,0-1 0,1 1 0,-1 0 0,0 1 0,3 3 0,-2-3-5,0 1 0,0-1 1,0 0-1,0 0 0,1 0 1,-1-1-1,1 1 1,0-1-1,0 0 0,0 0 1,0 0-1,0-1 0,0 0 1,0 1-1,0-1 1,1 0-1,-1-1 0,1 1 1,-1-1-1,0 0 0,1 0 1,7-2-1,-7 1-7,0 0 0,0-1 0,0 0 0,0-1 0,0 1 0,-1-1 0,1 1 0,-1-2 0,1 1 0,-1 0 0,0-1-1,0 0 1,-1 1 0,1-2 0,-1 1 0,0 0 0,0-1 0,3-6 0,0 0 18,0 0 1,-1-1-1,-1 0 0,0 0 1,0 0-1,-1 0 0,2-24 1,-14 97 219,9-54-227,1 0 0,0 1 0,0-1 1,0 1-1,1-1 0,0 0 0,1 0 1,0 0-1,0 0 0,0 0 0,1-1 1,0 0-1,8 10 0,-10-13 3,0-1-1,0 1 1,0-1-1,0 0 1,0 0-1,0 0 1,1-1-1,-1 1 1,1 0-1,0-1 1,-1 0-1,1 1 1,0-1-1,0 0 1,-1 0-1,1-1 1,0 1-1,0-1 1,0 1-1,0-1 1,0 0-1,0 0 1,0 0-1,0-1 1,0 1-1,0-1 1,0 1-1,0-1 1,0 0-1,0 0 1,-1 0-1,1-1 1,0 1-1,-1-1 1,1 1-1,2-4 1,1 1 8,-1-1 1,0 0-1,0 0 1,0 0-1,-1-1 1,1 0-1,-1 0 0,-1 0 1,1 0-1,-1-1 1,0 1-1,-1-1 1,1 0-1,-2 0 1,1 0-1,0 0 1,-1 0-1,-1 0 1,1-10-1,-1 8-4,-1 1-1,0 0 1,0-1 0,-1 1-1,1 0 1,-2 0-1,1 0 1,-1 0-1,-1 1 1,1-1 0,-1 1-1,-1 0 1,1 0-1,-1 0 1,-1 0 0,-8-9-1,10 14 0,1-1 1,0 0-1,-1 1 0,1 0 0,-1 0 0,0 0 1,0 0-1,0 1 0,0 0 0,0-1 0,0 2 1,0-1-1,0 0 0,-1 1 0,1-1 0,0 1 1,0 0-1,0 1 0,-1-1 0,1 1 0,0 0 1,0 0-1,0 0 0,0 0 0,0 1 1,0 0-1,0 0 0,1 0 0,-1 0 0,-5 4 1,3-2-303,0 1 0,0 0 1,1 0-1,-1 0 0,1 1 0,0-1 1,1 1-1,-1 0 0,1 1 1,0-1-1,1 1 0,0 0 1,0-1-1,0 1 0,1 1 1,-3 11-1,4 4-3543</inkml:trace>
</inkml:ink>
</file>

<file path=word/ink/ink4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3:57.807"/>
    </inkml:context>
    <inkml:brush xml:id="br0">
      <inkml:brushProperty name="width" value="0.1" units="cm"/>
      <inkml:brushProperty name="height" value="0.1" units="cm"/>
      <inkml:brushProperty name="color" value="#E71224"/>
    </inkml:brush>
  </inkml:definitions>
  <inkml:trace contextRef="#ctx0" brushRef="#br0">41 116 4338,'-2'3'297,"-1"0"0,0 0 0,1 0 0,0 1 0,-1-1 0,1 1 0,1 0 1,-1-1-1,0 1 0,1 0 0,0 0 0,0 0 0,0 0 0,0 7 0,-9 77-51,8-67 108,1-10-275,1-1 0,0 1 0,0 0 0,1 0 1,0 0-1,1-1 0,4 16 0,-5-24-68,0 0-1,-1 0 0,1 0 0,0 1 0,1-1 0,-1 0 1,0 0-1,1-1 0,-1 1 0,1 0 0,-1 0 0,1-1 1,0 1-1,0-1 0,-1 1 0,1-1 0,0 0 0,0 0 1,1 0-1,-1 0 0,0 0 0,0 0 0,0 0 0,1-1 1,-1 1-1,0-1 0,1 0 0,-1 0 0,0 0 0,1 0 1,-1 0-1,0 0 0,1 0 0,-1-1 0,0 0 0,1 1 1,-1-1-1,0 0 0,3-1 0,0 0-1,0-1 1,0 1-1,-1-1 0,1 0 0,-1-1 0,1 1 1,-1-1-1,0 1 0,-1-1 0,1-1 0,-1 1 1,1 0-1,-1-1 0,0 0 0,-1 1 0,1-1 1,-1 0-1,0-1 0,0 1 0,-1 0 0,0 0 1,0-1-1,1-6 0,0-8 5,0 0 0,-1-1 0,-1 1 0,-6-38 0,5 53-13,0-1 1,0 0-1,-1 1 0,0-1 1,0 1-1,-1 0 0,1 0 1,-1 0-1,0 0 1,0 0-1,-1 1 0,0-1 1,-5-5-1,7 9-6,0-1-1,1 1 1,-1 0-1,0 0 1,0-1-1,0 1 1,1 1-1,-1-1 1,0 0-1,0 0 1,0 1-1,-1-1 1,1 1-1,0 0 1,0-1-1,0 1 1,0 0-1,0 0 1,0 0-1,0 1 1,-1-1-1,1 1 1,0-1-1,0 1 1,0-1 0,0 1-1,0 0 1,0 0-1,1 0 1,-1 0-1,0 0 1,0 1-1,1-1 1,-1 0-1,1 1 1,-1 0-1,1-1 1,-1 1-1,0 2 1,-3 3-328,1 1 0,0-1 0,0 1 0,1 0 0,0 0 0,1 0 0,-1 1 0,2-1 0,-1 1 0,1-1 0,0 1 0,1-1 0,0 1 0,0-1 0,3 12 0,4 10-3183</inkml:trace>
  <inkml:trace contextRef="#ctx0" brushRef="#br0" timeOffset="357.13">310 333 4114,'0'-1'1312,"0"2"-863,1 4-113,5 6 512,-2-1-448,-3 5-63,2-1-49,0 6-128,-6 0 48,-1-1-176,-3-4 32,1 2-32,4-6-64,2-2 16,0-4-208</inkml:trace>
  <inkml:trace contextRef="#ctx0" brushRef="#br0" timeOffset="710.03">507 97 4866,'3'-4'2632,"-3"8"-1280,2 15-603,-1-8-630,0 0 0,-1 0 1,0 0-1,-1 0 0,0 0 0,-1 0 0,0 0 0,-1-1 1,0 1-1,-6 14 0,4-13-111,1 0 0,1 0 1,0 1-1,0 0 0,1-1 0,1 1 0,0 18 1,1-31-100,0 1 0,0 0 1,0-1-1,0 1 1,1-1-1,-1 1 0,0-1 1,0 1-1,0-1 1,0 1-1,1-1 0,-1 1 1,0-1-1,1 1 0,-1-1 1,0 1-1,1-1 1,-1 0-1,0 1 0,1-1 1,-1 1-1,1-1 1,-1 0-1,1 1 0,-1-1 1,1 0-1,-1 0 0,1 1 1,5 0-2191</inkml:trace>
  <inkml:trace contextRef="#ctx0" brushRef="#br0" timeOffset="1131.26">651 308 5394,'0'1'1617,"0"4"-912,2 12-193,0-1-144,-4 3 32,1 6-304,-2-6 16,2 4-80,-2-5-16,-3-3-16,4-2 16,0-8-32,2-3-144</inkml:trace>
  <inkml:trace contextRef="#ctx0" brushRef="#br0" timeOffset="1513.29">728 213 5651,'1'-4'349,"0"-1"-1,0 1 1,1 0 0,0 0 0,0 0 0,0 0 0,0 0 0,0 0 0,1 0 0,3-3 0,-3 4-286,-1 0 1,1 1 0,0 0-1,0 0 1,1 0-1,-1 0 1,0 0-1,1 1 1,-1-1-1,1 1 1,-1 0-1,1 0 1,-1 0-1,1 1 1,0-1-1,0 1 1,-1 0 0,1 0-1,5 0 1,-7 0-56,1 1 1,-1-1 0,0 0-1,1 1 1,-1-1 0,1 1 0,-1 0-1,0 0 1,1 0 0,-1 0-1,0 0 1,0 0 0,0 1 0,0-1-1,0 1 1,0-1 0,0 1-1,-1 0 1,4 3 0,-4-2-2,1 0-1,-1 0 1,0 1 0,1-1-1,-1 0 1,-1 0 0,1 1-1,0-1 1,-1 1 0,0-1-1,0 1 1,0 5 0,-1 1-3,-1-1 1,0 1 0,0 0 0,-1-1 0,0 0 0,-1 0 0,0 0-1,0 0 1,-7 10 0,4-9-13,1-1 1,-2 0-1,1 0 0,-1 0 1,0-1-1,-1 0 0,-18 12 1,30-21 0,0 0 0,0 0-1,0 0 1,0 1 0,0-1 0,0 1 0,0 0 0,0 0 0,0 0 0,0 0 0,0 0 0,1 1 0,-1-1 0,-1 1 0,1 0-1,0 0 1,0 0 0,0 1 0,0-1 0,-1 0 0,1 1 0,3 2 0,-2 1 40,0-2 0,0 1 0,0 0 0,1-1 0,0 0 0,-1 0 0,1 0 0,9 4 0,-12-7-210,1 1 1,-1-1-1,0 1 1,0-1-1,1 0 1,-1 1-1,0-1 1,1-1 0,-1 1-1,0 0 1,0 0-1,1-1 1,-1 1-1,0-1 1,0 0 0,0 0-1,0 0 1,0 0-1,0 0 1,0 0-1,0 0 1,0-1 0,3-2-1</inkml:trace>
  <inkml:trace contextRef="#ctx0" brushRef="#br0" timeOffset="1876.48">1044 367 6179,'0'-3'1649,"-1"2"-1153,1 5 224,3-7-560,-1 7-48,-3-4-96,4 3 0,3-3-16,-4 2-80,0-3-288,6 3-624,6-5-4515</inkml:trace>
  <inkml:trace contextRef="#ctx0" brushRef="#br0" timeOffset="2302.29">1214 354 6259,'0'0'1136,"0"2"-591,0-5 127,6 6-384,-2-3 32,-1-2-288,4 4 64,-6-2-96,6-2 0,0 2-96,-1 2-352,1-5-544,3 0-2018</inkml:trace>
  <inkml:trace contextRef="#ctx0" brushRef="#br0" timeOffset="2303.29">1424 326 4626,'0'0'3362,"-3"0"-2818,7 3-48,3-3-176,-7 2-160,2-2 32,5 0-160,-3 1-32,-3 1-144,5-4-464,-2 1-672,3-1-1298</inkml:trace>
  <inkml:trace contextRef="#ctx0" brushRef="#br0" timeOffset="2743.51">1573 316 5731,'5'3'2449,"-1"-2"-1473,0-1-352,-1 0-223,1 0-17,2-1-96,-4 1-112,0 2 0,2-3-160,-5 0 32,2 2-16,1-1-64,2 0-272</inkml:trace>
  <inkml:trace contextRef="#ctx0" brushRef="#br0" timeOffset="4833.59">1890 95 3153,'-12'-2'2708,"9"2"-2183,1 0 1,-1 0-1,1-1 1,-1 1-1,1-1 1,-1 0-1,1 1 1,0-1-1,-3-2 1,4 3-485,0-1 0,1 0 1,-1 0-1,1 1 0,0-1 0,-1 0 0,1 0 0,0 1 1,-1-1-1,1 0 0,0 0 0,0 0 0,0 0 1,-1 0-1,1 0 0,0 1 0,0-1 0,0 0 1,1 0-1,-1 0 0,0 0 0,0 0 0,0 1 1,1-1-1,-1 0 0,0 0 0,1 0 0,-1 1 1,1-1-1,-1 0 0,1 0 0,-1 1 0,1-1 1,0 0-1,3-4-33,-1 0 1,1 1 0,0 0 0,1 0-1,-1 0 1,0 0 0,1 1-1,0-1 1,8-3 0,-10 5-11,0 0 0,1 1 1,-1-1-1,1 1 1,0-1-1,0 1 0,-1 0 1,1 1-1,0-1 1,0 1-1,0-1 1,0 1-1,0 0 0,-1 1 1,5 0-1,-6 0 1,0 0 0,0 0-1,0 0 1,0 1 0,0-1-1,-1 0 1,1 1 0,0 0 0,-1-1-1,1 1 1,-1 0 0,0 0-1,0 0 1,0 0 0,0 0 0,0 0-1,0 0 1,0 0 0,0 0-1,-1 1 1,1-1 0,-1 0 0,0 0-1,0 1 1,0-1 0,0 0-1,0 3 1,0 4-4,-1-1 1,0 1-1,0-1 0,-1 1 1,-4 15-1,-1-10-10,1-1 0,-2 1 0,0-1 0,0-1 0,-1 0 0,-1 0 0,0-1 0,-1 0 0,0 0 0,-20 14 0,30-24 14,0 0 0,0-1-1,1 1 1,-1-1 0,0 1 0,0-1 0,0 0 0,1 1 0,-1-1 0,0 0 0,0 1 0,0-1 0,0 0 0,0 0 0,0 0 0,0 0-1,0 0 1,-1 0 0,2 0-1,-1 0 0,1-1 0,0 1 0,-1 0 0,1 0 0,0-1 0,-1 1 0,1 0 0,0-1 0,-1 1 0,1 0 0,0-1 0,0 1 0,0 0 0,-1-1 0,1 1 0,0 0 0,0-1 0,0 1 0,0-1 0,0 1 0,-1-1 0,1 1 0,0 0 0,0-1 0,0 0 0,1-1-2,-1 1 0,0-1 0,0 1 0,1-1 1,-1 1-1,0-1 0,1 1 0,0 0 0,-1-1 1,1 1-1,0-1 0,0 1 0,-1 0 0,1 0 0,0 0 1,0-1-1,1 1 0,-1 0 0,0 0 0,0 0 1,0 1-1,2-2 0,-1 1 3,0 1-1,-1 0 1,1-1-1,0 1 1,0 0 0,-1 0-1,1 0 1,0 0-1,0 0 1,0 0 0,-1 1-1,1-1 1,0 1-1,0-1 1,-1 1 0,1 0-1,-1-1 1,1 1 0,2 2-1,35 25-14,-22-14 7,-15-13-5,0 1 1,0 0-1,1-1 1,-1 1-1,1-1 1,-1 0-1,1 0 1,-1 0-1,1 0 1,0 0-1,0-1 1,-1 1-1,1-1 1,0 0-1,0 0 1,0 0-1,-1 0 1,1 0-1,0-1 1,0 1-1,0-1 1,-1 1-1,1-1 1,0 0-1,-1 0 1,1-1-1,-1 1 1,1 0-1,-1-1 1,0 0-1,1 1 1,-1-1 0,0 0-1,0 0 1,0 0-1,2-3 1,0-2 9,1 1 0,-1-1 1,0 0-1,0 0 1,-1 0-1,0-1 1,0 1-1,-1-1 1,0 0-1,0 0 1,1-13-1,-6-9 224,1 27 85,2 17-203,1-7-97,1 0 1,0 0-1,0-1 1,0 1-1,0 0 0,1-1 1,0 0-1,1 0 1,0 0-1,7 10 0,-8-13-5,-1 0-1,1 0 1,0 0-1,0 0 1,0 0-1,1-1 0,-1 1 1,1-1-1,-1 0 1,1 0-1,0 0 1,0 0-1,0-1 0,0 0 1,0 0-1,0 0 1,0 0-1,0 0 1,5-1-1,-5 0 3,0-1 0,0 0 0,0 0 0,0 0 0,-1 0 0,1-1 0,0 1 0,-1-1 0,1 0 1,-1 0-1,1 0 0,-1-1 0,0 1 0,0-1 0,0 0 0,0 1 0,-1-1 0,1-1 0,-1 1 0,0 0 0,4-7 0,-4 5 1,0 1 0,0-1-1,0 0 1,0 0 0,-1 0-1,0 0 1,0 0 0,0 0-1,0 0 1,-1 0 0,0-1-1,0 1 1,-1 0 0,1 0-1,-1 0 1,-2-6 0,0 1 7,-1 0 1,-1 1-1,0 0 1,0 0-1,-10-13 1,12 18-11,0 1 0,-1-1 0,1 0-1,-1 1 1,0 0 0,0 0 0,0 0 0,0 0 0,-1 0 0,1 1-1,-1 0 1,1 0 0,-8-2 0,9 4-6,-1 0 0,1 0 1,0 0-1,0 0 0,0 1 0,0-1 0,0 1 0,0 0 0,0 0 1,0 0-1,1 0 0,-1 1 0,0-1 0,0 1 0,1 0 1,-1 0-1,1-1 0,0 2 0,0-1 0,-1 0 0,1 0 1,-2 4-1,1-2-273,-1 0 1,1 1 0,1-1 0,-1 1 0,0-1-1,1 1 1,0 0 0,0 0 0,1 0 0,-1 0-1,1 0 1,-1 9 0,5 2-2011</inkml:trace>
</inkml:ink>
</file>

<file path=word/ink/ink4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3:52.046"/>
    </inkml:context>
    <inkml:brush xml:id="br0">
      <inkml:brushProperty name="width" value="0.1" units="cm"/>
      <inkml:brushProperty name="height" value="0.1" units="cm"/>
      <inkml:brushProperty name="color" value="#E71224"/>
    </inkml:brush>
  </inkml:definitions>
  <inkml:trace contextRef="#ctx0" brushRef="#br0">90 153 5362,'-4'3'3559,"2"10"-2771,1 18-650,2 0 92,-2 0 0,-1 0-1,-1 0 1,-10 40 0,-43 120 246,51-168-377,2-8-282,3-29-3105,2-5 214</inkml:trace>
  <inkml:trace contextRef="#ctx0" brushRef="#br0" timeOffset="583.09">35 213 5442,'0'-7'253,"1"0"-1,-1 0 0,1 0 1,0 0-1,1 1 1,-1-1-1,2 0 0,-1 1 1,0 0-1,1-1 0,1 1 1,-1 0-1,1 0 0,0 1 1,0-1-1,0 1 0,1 0 1,0 0-1,8-7 0,0 1-148,0 1 1,1 1-1,-1 0 0,2 0 0,-1 1 0,1 1 0,18-6 1,-28 12-81,1-1 0,-1 1 0,1 0 1,-1 0-1,1 1 0,0-1 1,-1 1-1,1 0 0,0 1 0,-1 0 1,1 0-1,-1 0 0,1 0 1,-1 1-1,11 4 0,-14-5-19,1 1-1,-1 0 1,1-1-1,-1 1 1,0 0-1,0 0 1,0 1-1,0-1 1,0 0-1,0 1 1,0-1-1,-1 1 1,1-1-1,-1 1 1,0 0-1,0 0 1,0-1-1,0 1 1,0 0-1,-1 0 1,1 0-1,-1 0 1,0 0-1,0 0 1,0 0-1,0 0 1,-1 0-1,1 0 1,-1 0-1,-1 6 1,-2 2-1,0 0 0,-1 0 0,-1 0 1,1-1-1,-2 0 0,1 0 0,-1 0 1,-1-1-1,0 0 0,0 0 0,-18 14 0,0-3 5,0-2 0,-1 0-1,-34 16 1,60-33 26,1-2-39,1 1 0,-1-1 0,1 1 0,-1 0 0,1-1 1,0 1-1,-1 0 0,1-1 0,0 1 0,-1 0 0,1 0 0,0-1 0,-1 1 0,1 0 1,0 0-1,-1 0 0,1 0 0,0 0 0,0 0 0,-1 0 0,1 0 0,0 0 0,-1 1 1,1-1-1,0 0 0,-1 0 0,2 1 0,22 6 22,-18-5-16,0 2-1,0-1 1,-1 1 0,1 0 0,-1 0-1,0 0 1,0 1 0,-1-1-1,7 10 1,32 55 17,-37-57-17,1 1 0,1-1 0,0 0 0,1 0 0,0-1 1,15 15-1,-21-24-126,-1 1 0,1-1 1,0-1-1,0 1 0,0 0 0,0-1 1,0 1-1,0-1 0,0 0 0,7 1 1,-9-2 14,1 0 1,0 0-1,-1 0 1,1 0-1,-1 0 1,1 0 0,0-1-1,-1 1 1,1-1-1,-1 1 1,1-1-1,-1 0 1,1 0 0,-1 1-1,0-1 1,1 0-1,-1 0 1,0 0-1,0 0 1,0-1 0,1 1-1,0-2 1,4-5-2526</inkml:trace>
  <inkml:trace contextRef="#ctx0" brushRef="#br0" timeOffset="1019.77">497 342 5891,'1'-2'3701,"10"7"-2682,15 13-662,-11 1 95,19 35 0,-27-42-429,-1 0 0,2 0-1,0-1 1,0 0 0,1 0-1,0-1 1,1 0 0,0-1-1,14 10 1,-23-18-112,0-1 0,-1 1 0,1-1 1,0 1-1,0-1 0,-1 0 0,1 1 0,0-1 0,0 0 0,0 0 1,0 0-1,-1 1 0,1-1 0,0 0 0,0 0 0,0 0 1,0 0-1,0 0 0,0-1 0,-1 1 0,1 0 0,0 0 1,0 0-1,0-1 0,-1 1 0,1-1 0,0 1 0,0 0 0,0-1 1,-1 1-1,1-1 0,0 0 0,-1 1 0,1-1 0,-1 1 1,1-1-1,-1 0 0,1 0 0,-1 1 0,1-1 0,-1 0 1,0 0-1,1 0 0,-1 1 0,0-1 0,1 0 0,-1 0 1,0 0-1,0-1 0,0-6-2318</inkml:trace>
  <inkml:trace contextRef="#ctx0" brushRef="#br0" timeOffset="1377.12">719 299 4850,'-8'6'5052,"-4"13"-5207,8-12 527,-47 76 552,30-49-565,-42 57-1,32-48-2087,32-44 1524,-1 0-1,1 1 1,0-1-1,0 1 1,0-1-1,-1 1 1,1-1-1,0 1 1,0-1-1,0 1 1,0 0-1,0-1 1,0 1-1,0 0 1,0 0-1,0 0 1,1 0-1,2-1-822,10-2-1891</inkml:trace>
  <inkml:trace contextRef="#ctx0" brushRef="#br0" timeOffset="1787.37">854 538 6083,'4'2'3822,"23"3"-2807,13-8-689,-32 3-358,1 0 0,-1-1 0,0 0 1,1 0-1,-1-1 0,0 0 0,13-5 1,-21 7-163,1-1 1,0 1-1,-1-1 0,1 1 1,0-1-1,-1 0 1,1 1-1,-1-1 1,1 1-1,-1-1 0,0 0 1,1 0-1,-1 1 1,1-1-1,-1 0 1,0 0-1,1-1 0</inkml:trace>
  <inkml:trace contextRef="#ctx0" brushRef="#br0" timeOffset="2201.44">865 427 6339,'-1'-3'1088,"2"1"-447,2 8-177,4-2-48,3 1-96,7-10-208,1 9-16,3-7 0,-4-2-96,4 3-80,-7-1-528,0-3-657,2 6-1552</inkml:trace>
</inkml:ink>
</file>

<file path=word/ink/ink4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2:30.795"/>
    </inkml:context>
    <inkml:brush xml:id="br0">
      <inkml:brushProperty name="width" value="0.1" units="cm"/>
      <inkml:brushProperty name="height" value="0.1" units="cm"/>
      <inkml:brushProperty name="color" value="#0000FF"/>
    </inkml:brush>
  </inkml:definitions>
  <inkml:trace contextRef="#ctx0" brushRef="#br0">6 21 6819,'-5'-1'528,"6"1"-448,-2-4-80,1 3 0,1-4-224,-1-4-2129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0:55.894"/>
    </inkml:context>
    <inkml:brush xml:id="br0">
      <inkml:brushProperty name="width" value="0.05" units="cm"/>
      <inkml:brushProperty name="height" value="0.05" units="cm"/>
      <inkml:brushProperty name="color" value="#33CCFF"/>
    </inkml:brush>
  </inkml:definitions>
  <inkml:trace contextRef="#ctx0" brushRef="#br0">5 2 5827,'-1'0'1040,"4"1"-512,-10-2-127,7-1-145,5 4-256,-3-2-320,-2 1-561,3 2-1328</inkml:trace>
</inkml:ink>
</file>

<file path=word/ink/ink4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6:28.719"/>
    </inkml:context>
    <inkml:brush xml:id="br0">
      <inkml:brushProperty name="width" value="0.1" units="cm"/>
      <inkml:brushProperty name="height" value="0.1" units="cm"/>
      <inkml:brushProperty name="color" value="#0000FF"/>
    </inkml:brush>
  </inkml:definitions>
  <inkml:trace contextRef="#ctx0" brushRef="#br0">112 55 4754,'-2'-4'338,"1"0"-1,-1 0 1,1 0-1,0 0 1,0 0 0,-1-8-1,-2-7 1734,4 43-30,18 87-1534,-6 1 0,-1 156 0,-11-267-507,-1 18 84,-3-25 48,-5-16-68,-13-31-106,14 32-13,-16-31 1,21 47 49,0 0 0,0 0 0,0 1 1,0-1-1,-1 1 0,0 0 0,0 0 1,0 0-1,-1 1 0,1-1 1,-7-3-1,-6 2 99,16 5-93,1 0 0,0 0 0,0 0-1,0 0 1,0 1 0,0-1 0,0 0 0,-1 0 0,1 0 0,0 0 0,0 0 0,0 1 0,0-1-1,0 0 1,0 0 0,0 0 0,0 1 0,0-1 0,0 0 0,0 0 0,0 0 0,0 0 0,0 1-1,0-1 1,0 0 0,0 0 0,0 0 0,0 1 0,0-1 0,0 0 0,0 0 0,0 0 0,0 0-1,1 1 1,-1-1 0,0 0 0,0 0 0,0 0 0,0 0 0,0 0 0,0 0 0,0 1-1,1-1 1,1 2-2,-1 0 0,1 0 0,0 0 0,0 0-1,1 0 1,-1 0 0,0-1 0,1 1-1,-1-1 1,5 3 0,11 0 8,1 0 1,-1-2-1,0 0 1,1-1-1,0-1 0,-1 0 1,1-2-1,28-5 1,-32 3 28,5-1 77,-18 7-59,-11 7-20,-6 5-21,1 1 1,0 0-1,0 1 0,2 1 1,0 0-1,1 0 0,-15 32 1,22-41-16,2-4 19,2-7 7,-5-22-18,1 11 2,1 1 0,-3-24 0,4 24-11,0 0 1,-8-25-1,16 55-16,-1 0 1,-1 0-1,2 18 0,-2-19-554</inkml:trace>
</inkml:ink>
</file>

<file path=word/ink/ink4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8:07.318"/>
    </inkml:context>
    <inkml:brush xml:id="br0">
      <inkml:brushProperty name="width" value="0.1" units="cm"/>
      <inkml:brushProperty name="height" value="0.1" units="cm"/>
      <inkml:brushProperty name="color" value="#66CC00"/>
    </inkml:brush>
  </inkml:definitions>
  <inkml:trace contextRef="#ctx0" brushRef="#br0">2 26 5298,'-1'-4'3346,"1"2"-2802,2 2-368,-3 0 48,5 0-112,-1-3 81,-1 3-145,-1-1 0,-4 1-48,3-7-257,-1 5-687,1-4-1105</inkml:trace>
</inkml:ink>
</file>

<file path=word/ink/ink4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32.209"/>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25 126 4450,'-25'-4'4111,"39"4"-3959,26-2 22,0-2 0,48-11 0,1 0 139,-51 10-300,624-65 425,-604 67-439,182-4-16,-207 7 4,-21 0 6,0 0 0,0 0 0,15 4 1,-159 15 465,96-13-404,-529 117-431,418-82 337,-230 57-4,335-87 101,21-2-295,52-3 230,0-2 1,0-1 0,1-2-1,60-4 1,-4 0 40,420 25 192,-346-13-193,-131-7-44,1 1-1,0 1 0,-1 2 0,33 10 1,-95-5 164,-63 11 0,-217 25-187,114-20 36,174-24-8,-88 14 8,-123 36 0,272-40-306,-5-12 310,1-1 1,-1-2 0,1-1 0,32-7 0,26-3-12,-13 5 9,538-33 75,-591 42-82,-17 0 1,0-1 1,0 0-1,0-1 1,0 1-1,0-2 1,13-2-1</inkml:trace>
</inkml:ink>
</file>

<file path=word/ink/ink4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8:12.432"/>
    </inkml:context>
    <inkml:brush xml:id="br0">
      <inkml:brushProperty name="width" value="0.1" units="cm"/>
      <inkml:brushProperty name="height" value="0.1" units="cm"/>
      <inkml:brushProperty name="color" value="#0000FF"/>
    </inkml:brush>
  </inkml:definitions>
  <inkml:trace contextRef="#ctx0" brushRef="#br0">169 85 5907,'-3'-2'171,"0"1"1,1 0 0,-1 0 0,0 0-1,0 1 1,0-1 0,0 1 0,0-1-1,0 1 1,0 0 0,1 0-1,-1 0 1,0 1 0,0-1 0,0 1-1,0-1 1,0 1 0,-5 2 0,4 0-37,0-1 0,0 1 1,0 0-1,0 0 0,1 1 1,-1-1-1,1 1 0,0-1 1,0 1-1,-4 7 0,-2 6 84,0 1-1,2 0 0,0 0 0,-7 32 0,8-25-76,0 1-1,3 0 0,0 0 0,1 0 0,3 35 0,-1-51-121,1 0 0,0 0 0,1 0-1,0-1 1,0 1 0,1 0 0,0-1 0,1 0-1,0 0 1,1 0 0,0 0 0,0-1 0,0 0-1,1 0 1,1 0 0,-1-1 0,10 8 0,-11-11-18,-1-1 0,1 1 1,1-1-1,-1-1 1,0 1-1,1-1 0,-1 0 1,1 0-1,0 0 1,-1-1-1,1 0 1,0 0-1,0-1 0,0 1 1,0-1-1,0-1 1,0 1-1,0-1 0,-1 0 1,1 0-1,0-1 1,0 1-1,-1-1 0,1-1 1,-1 1-1,0-1 1,0 0-1,8-5 1,-4 1 9,0 0 1,0-1 0,0 0-1,-1 0 1,-1-1 0,1 0 0,-1-1-1,-1 1 1,0-1 0,0 0 0,-1-1-1,0 0 1,5-18 0,-5 6-5,-2 0 1,0 0-1,-2-1 1,0 1-1,-1-1 1,-2 1-1,0 0 1,-2 0 0,-1 0-1,0 0 1,-2 0-1,0 1 1,-2 0-1,-19-36 1,26 55-10,0-1 0,0 0-1,0 0 1,-1 1 0,1 0 0,-1-1 0,0 1 0,0 0 0,0 0 0,-1 1 0,1-1 0,-1 1 0,1-1-1,-1 1 1,0 0 0,0 1 0,0-1 0,-8-2 0,8 4 3,0 0-1,0-1 1,0 1-1,0 1 1,0-1-1,0 1 1,0-1 0,0 1-1,1 0 1,-1 1-1,0-1 1,0 1-1,1-1 1,-1 1 0,1 0-1,-1 0 1,1 1-1,0-1 1,-6 6-1,1 1-52,0-1-1,0 1 1,1 0-1,0 1 1,1 0-1,0 0 1,1 0-1,0 1 1,0-1-1,1 1 1,1 0-1,0 1 1,0-1-1,-1 18 1,3-12-527,0 0 0,2 0 1,0 0-1,1 0 0,0 0 1,1-1-1,1 1 0,1-1 0,9 22 1,9 11-2595</inkml:trace>
  <inkml:trace contextRef="#ctx0" brushRef="#br0" timeOffset="407.79">579 537 5843,'-4'2'1744,"8"11"-1487,-4 5 223,0 2 176,2 5-352,-2 1 64,-2-4-224,4 6 49,-4-5-145,2-6 0,-1-1-32,1-2 0,1-12-32,-2-8-176,4 6-785,0-6-880,9-11-1520</inkml:trace>
  <inkml:trace contextRef="#ctx0" brushRef="#br0" timeOffset="865.4">992 95 6131,'-3'-9'536,"0"1"1,0-1-1,-1 1 1,0 0-1,0 0 0,-1 0 1,-9-11-1,13 17-459,-1 1-1,1-1 1,-1 1-1,0-1 1,0 1-1,1 0 1,-1 0-1,0 0 1,0 0-1,0 0 1,0 0-1,-1 1 1,1-1-1,0 1 1,0-1-1,0 1 1,0 0-1,-1 0 1,1 0-1,0 0 1,0 0 0,0 0-1,-1 1 1,1-1-1,0 1 1,0-1-1,0 1 1,0 0-1,0 0 1,0 0-1,0 0 1,0 0-1,0 0 1,1 1-1,-4 2 1,-4 3-36,1 1 1,0 0 0,0 1 0,1-1-1,0 1 1,1 1 0,0-1-1,0 1 1,1 0 0,0 1 0,-5 14-1,6-12-25,0 0 1,1 1-1,0-1 0,1 1 0,1-1 0,0 1 0,1 0 0,3 26 0,-2-34-19,0 0 0,1 1 0,0-1 0,0 0 0,0-1 0,1 1 0,0 0 0,0-1 0,1 1 0,-1-1 0,1 0-1,0 0 1,7 6 0,-9-10-1,0 1 1,0 0-1,1 0 0,-1-1 0,1 0 0,-1 1 0,1-1 0,0 0 0,-1 0 0,1 0 0,0-1 0,0 1 1,-1-1-1,1 1 0,0-1 0,0 0 0,0 0 0,0 0 0,-1-1 0,1 1 0,0-1 0,0 1 0,0-1 1,-1 0-1,1 0 0,0 0 0,-1 0 0,1-1 0,-1 1 0,1-1 0,3-3 0,4-3 18,0-1-1,-1-1 0,0 0 1,0 0-1,-1-1 1,0 0-1,-1 0 0,0-1 1,-1 0-1,5-13 1,-4 8-21,-2 0 1,1 0 0,-2 0 0,0-1 0,-2 0-1,2-29 1,-19 446 20,14-384-178,0 14 240,7-25-1514,8-12-2153,-1-4 731</inkml:trace>
  <inkml:trace contextRef="#ctx0" brushRef="#br0" timeOffset="1583.59">1317 122 6211,'-6'-14'2816,"7"20"-331,2 23-1935,-4-14-433,0 0 1,-2 0 0,1 1 0,-2-2 0,0 1-1,-9 18 1,8-18-74,-1 0 0,2 0 0,0 0 0,1 1 0,-2 26 0,5-40-47,7-17 556,2 11-547,0 1 1,1 1-1,-1-1 1,1 1 0,0 1-1,0 0 1,0 0 0,-1 1-1,15 1 1,-10-1-2,0 0 0,0 0 0,0-2-1,16-2 1,-28 3-3,1-1 0,-1 1 0,0 0 0,0-1 0,0 1 0,1-1 0,-2 0 0,1 0 0,0 0-1,0 0 1,0 0 0,-1 0 0,0 0 0,3-5 0,15-36 15,-12 16 0,-1 0 1,4-39 0,-10 58 14,-4 39 72,-1 117 243,2 74 88,6-167-320,-8-72-480,4 15 162,1 1-1,-1-1 0,0 1 1,1-1-1,-1 1 1,1 0-1,-1-1 0,1 0 1,0 1-1,0-1 0,0 1 1,0-1-1,0 1 0,0-1 1,0 1-1,0-1 1,1 0-1,-1 1 0,0-1 1,1 1-1,0 0 0,-1-1 1,1 1-1,0-1 1,1-1-1,7-8-3953</inkml:trace>
  <inkml:trace contextRef="#ctx0" brushRef="#br0" timeOffset="4424.2">1987 181 4626,'-21'-8'2210,"19"7"-1940,0 0 1,0 0-1,0 1 1,0-1-1,0 0 0,0 1 1,-1 0-1,1-1 0,0 1 1,0 0-1,-3 0 1,4 1-204,-1-1 1,1 1 0,-1 0 0,0 0-1,1 0 1,0 0 0,-1 0 0,1 0-1,0 0 1,-1 1 0,1-1 0,0 0-1,0 1 1,0-1 0,0 1 0,0-1-1,0 1 1,-1 3 0,-4 9 37,0 0 1,1 1 0,0 0-1,1 0 1,1 0-1,0 1 1,1-1 0,1 21-1,0-23-87,2 0 0,0-1-1,0 1 1,1 0-1,1-1 1,0 0 0,0 1-1,1-1 1,1 0 0,10 19-1,-13-28-17,0 0 0,1 0 0,-1 1 0,0-1-1,1-1 1,0 1 0,0 0 0,0-1-1,0 1 1,0-1 0,0 0 0,0 0 0,1 0-1,-1 0 1,1-1 0,0 0 0,-1 1-1,6 0 1,-5-2 7,-1 0 1,1 0-1,-1 0 0,1-1 0,-1 1 0,1-1 1,-1 0-1,1 0 0,-1 0 0,0 0 0,0 0 0,1-1 1,-1 0-1,0 1 0,0-1 0,-1 0 0,1-1 1,0 1-1,-1 0 0,4-5 0,5-5 9,-1-1 0,-1 0 0,0 0 0,-1-1 0,0 0 0,-1-1 0,-1 0 0,0 0 0,-1 0 0,0 0 0,2-20-1,-6 26-12,1 0-1,-2 0 0,1 0 0,-1 0 1,-1 0-1,0 0 0,0 0 0,0 0 0,-1 0 1,-1 0-1,1 1 0,-2-1 0,1 1 1,-1 0-1,0 0 0,-1 0 0,0 0 0,0 1 1,0 0-1,-1 0 0,-8-8 0,12 13-2,-1 0 1,1 0-1,-1 0 0,0 0 0,1 0 1,-1 1-1,0-1 0,0 1 0,0 0 0,0-1 1,-1 1-1,1 1 0,0-1 0,0 0 0,0 1 1,-1 0-1,1 0 0,-6 0 0,5 1 2,-1 0 0,1 0 0,0 1 0,0 0 1,0-1-1,0 2 0,0-1 0,0 0 0,0 1 0,1-1 0,-1 1 0,-3 5 0,-2 1-47,1 1-1,0 0 1,1 1 0,0 0 0,0 0 0,1 0-1,1 1 1,-7 20 0,10-25-245,0-1 0,1 1 0,0 0 1,0-1-1,0 1 0,1 0 0,0 0 0,0 0 0,1 0 0,0-1 0,0 1 1,1 0-1,0-1 0,0 1 0,0-1 0,1 1 0,0-1 0,0 0 1,0 0-1,1-1 0,0 1 0,7 7 0,14 9-3677</inkml:trace>
  <inkml:trace contextRef="#ctx0" brushRef="#br0" timeOffset="5180.93">2445 289 7091,'13'-16'4100,"12"-30"-3875,-16 28 100,-4 7-249,0-1 0,-1 1-1,0-1 1,-1 0-1,-1 0 1,2-15-1,-3 16-40,1-1-1,0 1 1,1-1 0,1 1-1,-1 0 1,7-13-1,-12 33 88,0 1-1,0 0 1,1-1-1,0 1 0,0 0 1,1 0-1,2 10 1,-2 3 0,0 11-77,2-1-31,-3 1 0,0-1 0,-3 1 0,-12 57 0,14-85-10,0 0-1,-1 0 1,0 0 0,0-1-1,0 1 1,-1-1 0,0 0 0,0 0-1,0 0 1,0-1 0,-1 1-1,0-1 1,0 0 0,0-1-1,0 1 1,-1-1 0,0 0-1,1 0 1,-1-1 0,0 1 0,0-1-1,0-1 1,0 1 0,-1-1-1,-8 1 1,12-3 7,0 0 0,1 1 0,-1-1 1,1 0-1,-1-1 0,1 1 0,-1 0 0,1-1 0,0 1 0,-3-3 0,-5-6 228,10 10-230,0 0 0,0 0 1,0 0-1,0 0 0,0 0 0,0 0 0,0 0 0,0 0 0,0 0 0,0 0 0,0 0 1,0 0-1,0 0 0,0 0 0,0 0 0,1 0 0,-1 0 0,0 0 0,0 0 1,0-1-1,0 1 0,0 0 0,0 0 0,0 0 0,0 0 0,0 0 0,0 0 0,0 0 1,0 0-1,0 0 0,0 0 0,0 0 0,0 0 0,0 0 0,0-1 0,0 1 1,0 0-1,0 0 0,-1 0 0,1 0 0,0 0 0,0 0 0,0 0 0,0 0 0,0 0 1,0 0-1,13 3 0,1-1 1,-1 0 0,1-1-1,-1-1 1,1 0-1,0-1 1,26-4 0,-4 1 9,116 1 52,-92 4-84,-60-20-4012</inkml:trace>
  <inkml:trace contextRef="#ctx0" brushRef="#br0" timeOffset="5709.71">2955 440 7635,'-3'-1'4435,"2"3"-3603,-1-4 16,4-1-896,-1 4-192,-1-3-384,3 2-497</inkml:trace>
</inkml:ink>
</file>

<file path=word/ink/ink4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8:18.544"/>
    </inkml:context>
    <inkml:brush xml:id="br0">
      <inkml:brushProperty name="width" value="0.1" units="cm"/>
      <inkml:brushProperty name="height" value="0.1" units="cm"/>
      <inkml:brushProperty name="color" value="#0000FF"/>
    </inkml:brush>
  </inkml:definitions>
  <inkml:trace contextRef="#ctx0" brushRef="#br0">1 10 7700,'0'-3'1024,"3"-1"-560,-2 8 417,0-7-401,2 1-320,-1 4-112,-2-4-48,1 2 80,-1-1-80,-1 2 0</inkml:trace>
</inkml:ink>
</file>

<file path=word/ink/ink4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8:09.305"/>
    </inkml:context>
    <inkml:brush xml:id="br0">
      <inkml:brushProperty name="width" value="0.1" units="cm"/>
      <inkml:brushProperty name="height" value="0.1" units="cm"/>
      <inkml:brushProperty name="color" value="#0000FF"/>
    </inkml:brush>
  </inkml:definitions>
  <inkml:trace contextRef="#ctx0" brushRef="#br0">5 231 6483,'50'0'6150,"77"-14"-5987,-39 3-30,-88 11-157,0 1 0,0-1 0,1 0 0,-1 0 0,0 0 0,0 0 0,1 0 0,-1 0 0,0 0 0,0 0 0,1-1 0,-1 1 0,0 0 0,0 0 0,0 0 0,1 0 0,-1 0 0,0 0 0,0 0 0,1 0 0,-1-1 0,0 1 0,0 0 0,0 0 0,0 0 0,1 0 0,-1-1 0,0 1 0,0 0 0,0 0 0,0 0 0,0-1 0,0 1 0,0 0 0,1 0 0,-1-1 0,0 1 0,0 0 0,0 0 0,0 0 0,0-1 0,0 1 0,0 0 0,0 0 0,0-1 0,0 1 0,0 0 0,0 0 0,-1-1 0,1 1 0,0 0 0,0 0 0,0 0 0,0-1 0,0 1 0,0 0 0,0 0 0,-1 0 0,1-1 0,0 1 0,0 0 0,0 0 0,0 0 0,-1 0 0,1-1 0,-18-11-3432,4 8 449</inkml:trace>
  <inkml:trace contextRef="#ctx0" brushRef="#br0" timeOffset="425.41">12 43 7219,'-12'-4'3859,"23"6"-2651,19 5-950,-1-7-177,0 0 0,0-2 1,0-1-1,0-1 0,-1-1 0,1-2 0,28-11 0,-45 12 28,-9 4-639</inkml:trace>
</inkml:ink>
</file>

<file path=word/ink/ink4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6:38.820"/>
    </inkml:context>
    <inkml:brush xml:id="br0">
      <inkml:brushProperty name="width" value="0.1" units="cm"/>
      <inkml:brushProperty name="height" value="0.1" units="cm"/>
      <inkml:brushProperty name="color" value="#0000FF"/>
    </inkml:brush>
  </inkml:definitions>
  <inkml:trace contextRef="#ctx0" brushRef="#br0">197 278 4098,'4'13'1432,"-1"1"0,0 0-1,0 1 1,0 28 0,-4 72-1468,-1-14 442,3-78-363,-1-1 4,1 1-1,1-1 1,8 36-1,-10-58-42,0 0 0,0 0-1,0 0 1,0 0 0,0 0 0,0 0-1,0 0 1,0 0 0,0 0 0,0 0-1,0 0 1,0 0 0,1 0 0,-1 0-1,0 0 1,0 0 0,0 0 0,0 0-1,0 0 1,0 0 0,0 0 0,0 0-1,0 0 1,0 0 0,0 0 0,0 0 0,0 0-1,0 0 1,1 0 0,-1 0 0,0 0-1,0 0 1,0 0 0,0 0 0,0 1-1,0-1 1,0 0 0,0 0 0,0 0-1,0 0 1,0 0 0,0 0 0,0 0-1,0 0 1,0 0 0,0 0 0,0 0-1,0 1 1,1-13 232,0-14 51,-5-130-131,4 64-160,5-113 25,8 318 318,-15-2-139,-1-70-169,3 1 1,4 44-1,2-63-225</inkml:trace>
  <inkml:trace contextRef="#ctx0" brushRef="#br0" timeOffset="534.07">18 434 5523,'-4'-14'265,"0"0"1,1 1 0,1-1-1,0 0 1,0 0 0,2 0-1,0 0 1,0 0 0,1 0-1,1 0 1,1 0 0,0 0-1,0 0 1,1 1 0,1-1-1,0 1 1,1 1 0,1-1-1,0 1 1,0 0 0,1 0-1,1 1 1,18-19 0,-15 19-197,0 1 0,1 0 0,0 1 0,1 0 0,0 1 0,0 0 0,1 2 0,0-1 0,26-6-1,-35 12-64,1-1-1,-1 1 0,1 0 0,-1 1 0,1 0 0,0 0 0,-1 0 0,1 1 0,-1 0 1,1 0-1,-1 1 0,0-1 0,1 1 0,-1 1 0,0-1 0,0 1 0,-1 0 0,1 1 1,0-1-1,-1 1 0,0 0 0,0 1 0,0-1 0,-1 1 0,1 0 0,4 7 0,-3-2 1,0 0 0,-1 0 0,0 0 0,-1 1 0,0 0 0,-1-1 0,0 1 0,0 1 0,-2-1 0,1 0-1,-1 0 1,-1 1 0,0-1 0,-3 23 0,0-18 2,1-1-1,-2 1 1,0-1-1,-1 0 1,-1 0 0,0 0-1,-1-1 1,0 1-1,-1-2 1,-13 17 0,15-23-3,0 0 1,-1-1-1,0 0 1,0 0-1,0-1 1,-1 0 0,1 0-1,-1-1 1,-16 7-1,18-9 0,0 0 0,-1 0 0,1 0-1,-1-1 1,1 0 0,-1 0 0,0-1 0,1 1-1,-1-1 1,1-1 0,-1 0 0,0 0-1,-12-3 1,19 4-13,0 0 1,-1 0-1,1 0 0,0 0 0,0 0 1,-1 0-1,1 0 0,0 0 0,0 0 0,-1 0 1,1-1-1,0 1 0,0 0 0,0 0 0,-1 0 1,1 0-1,0 0 0,0 0 0,0-1 0,-1 1 1,1 0-1,0 0 0,0 0 0,0-1 1,0 1-1,0 0 0,-1 0 0,1 0 0,0-1 1,0 1-1,0 0 0,0 0 0,0-1 0,0 1 1,0 0-1,0 0 0,0-1 0,0 1 1,0 0-1,9-6-1088,17 0-857,-3 4-315,3 3-1441</inkml:trace>
  <inkml:trace contextRef="#ctx0" brushRef="#br0" timeOffset="1083.14">764 99 5603,'0'0'135,"-1"0"1,1-1-1,0 1 1,-1 0 0,1-1-1,-1 1 1,1 0-1,-1 0 1,1-1 0,-1 1-1,1 0 1,-1 0 0,1 0-1,-1 0 1,1 0-1,-1 0 1,1 0 0,-1 0-1,1 0 1,-1 0-1,1 0 1,-1 0 0,1 0-1,-1 0 1,1 0-1,-1 1 1,1-1 0,-1 0-1,1 0 1,-1 1 0,1-1-1,0 0 1,-1 1-1,1-1 1,-1 1 0,-15 23 977,-6 38-924,9-16 69,2 2 1,3-1-1,1 1 1,0 50 0,7-81-248,0-1 1,1 0 0,1 1 0,1-1-1,0 0 1,1 0 0,0 0 0,1-1-1,1 1 1,1-1 0,0-1-1,1 1 1,0-1 0,1 0 0,19 20-1,-27-32-56,1 0 0,0 0-1,0-1 1,0 1 0,0-1-1,0 1 1,0-1-1,0 0 1,0 0 0,1 0-1,-1 0 1,4 0-1,-5 0-212,1-1-1,-1 0 1,1 0-1,-1 0 1,1 0-1,-1 0 0,1-1 1,-1 1-1,1 0 1,-1-1-1,1 1 1,-1-1-1,3-1 0,10-7-2875</inkml:trace>
  <inkml:trace contextRef="#ctx0" brushRef="#br0" timeOffset="1523.21">913 322 7139,'1'-5'165,"1"0"-1,-1 1 1,1-1-1,0 1 1,1 0 0,-1-1-1,1 1 1,0 0-1,0 0 1,0 1-1,0-1 1,0 1-1,1-1 1,0 1-1,0 0 1,0 1-1,0-1 1,0 1 0,0-1-1,1 1 1,-1 0-1,1 1 1,7-2-1,-8 2-120,0 0-1,0 0 0,0 1 1,-1 0-1,1-1 1,0 1-1,0 1 0,0-1 1,0 1-1,0 0 0,0-1 1,0 2-1,0-1 1,-1 0-1,1 1 0,0 0 1,-1 0-1,1 0 0,-1 0 1,0 0-1,0 1 1,0-1-1,0 1 0,0 0 1,-1 0-1,1 0 1,-1 0-1,1 0 0,1 5 1,5 13 24,-1-1 0,-2 1 0,0 0 0,0 1 0,1 24 0,-1-13-57,12 42 1,-14-65-10,-1 0 0,1-1-1,1 0 1,-1 0 0,2 0 0,-1 0 0,1-1 0,12 13 0,-17-19-10,1 0 1,0 0 0,0 0-1,0-1 1,0 1-1,0 0 1,0-1-1,0 1 1,1-1 0,-1 0-1,1 0 1,-1 0-1,1 0 1,-1 0-1,1-1 1,-1 1 0,1-1-1,0 1 1,-1-1-1,1 0 1,-1 0-1,1 0 1,0-1-1,-1 1 1,1 0 0,0-1-1,-1 0 1,1 0-1,-1 0 1,1 0-1,-1 0 1,0 0 0,1 0-1,-1-1 1,0 1-1,0-1 1,0 0-1,0 0 1,0 0 0,0 0-1,-1 0 1,3-2-1,1-3-447,-1 1 0,1-1 1,-1 0-1,0 0 0,-1-1 0,0 1 0,0-1 0,0 0 0,-1 1 0,0-1 0,-1 0 0,0 0 0,0-9 0,-3-8-3725</inkml:trace>
  <inkml:trace contextRef="#ctx0" brushRef="#br0" timeOffset="1937.28">1286 176 7299,'3'21'3970,"-2"-17"-3898,0 0-1,0 1 0,-1-1 0,0 0 0,0 1 1,0-1-1,0 0 0,0 0 0,-2 5 0,-5 15 134,-1 0-1,-1-1 1,-2-1-1,-20 37 0,-64 76 20,54-79-194,37-51-38,0 0 1,1 0 0,-1 1-1,1-1 1,0 1 0,1 0-1,-4 12 1,6-17-159,1-1-1,0 1 1,-1 0 0,1-1 0,0 1-1,0-1 1,-1 1 0,1-1-1,0 1 1,0-1 0,0 0-1,-1 1 1,1-1 0,0 0 0,0 0-1,0 0 1,0 1 0,0-1-1,0 0 1,-1 0 0,1 0-1,0 0 1,1-1 0,12-2-2862</inkml:trace>
  <inkml:trace contextRef="#ctx0" brushRef="#br0" timeOffset="2323.55">1865 116 6355,'-7'7'4569,"-2"20"-4004,2-3-398,-3-6-84,-1-1-1,0-1 1,-1 0-1,-1 0 1,-23 21-1,5-4-9,-50 52 330,81-85-394,1 0 1,-1 0-1,0 0 0,0 0 0,0 0 0,1 0 0,-1 0 1,0 0-1,0 0 0,0 0 0,1 0 0,-1 1 1,0-1-1,0 0 0,0 0 0,1 0 0,-1 0 1,0 0-1,0 0 0,0 1 0,0-1 0,1 0 1,-1 0-1,0 0 0,0 0 0,0 1 0,0-1 1,0 0-1,0 0 0,0 1 0,0-1 0,0 0 1,1 0-1,-1 0 0,0 1 0,0-1 0,0 0 0,0 0 1,0 0-1,0 1 0,0-1 0,-1 0 0,1 0 1,0 1-1,0-1 0,0 0 0,0 0 0,0 0 1,0 1-1,0-1 0,0 0 0,0 0 0,-1 0 1,1 0-1,0 1 0,0-1 0,0 0 0,0 0 1,-1 0-1,1 0 0,0 1 0,10 1-21,17 4 87,0 0 1,1-3 0,40 2-1,17 2-116,-74-8 77,-5 1-600</inkml:trace>
  <inkml:trace contextRef="#ctx0" brushRef="#br0" timeOffset="2779.32">1537 624 6515,'59'8'6316,"40"5"-5837,-60-10-426,-8 0-24,1-2 1,36-2-1,-44 2-4249,-15-4 1792</inkml:trace>
  <inkml:trace contextRef="#ctx0" brushRef="#br0" timeOffset="3661.88">2301 478 8468,'20'-27'2993,"-7"5"-2878,-2-1-1,0 0 1,-1-1-1,-2 0 1,0-1-1,-2 1 0,-1-1 1,0-1-1,0-39 1,-24 121 891,15-33-997,1 0 1,1 0 0,1 0-1,1 0 1,1 0 0,5 26 0,-3-23-9,0-1 0,-2 0 1,-1 0-1,-6 48 0,5-69 0,0-1 0,0 0 0,0 0 0,0 0-1,0 0 1,-1 0 0,0 0 0,1 0 0,-1-1-1,0 1 1,0 0 0,0-1 0,-1 0 0,1 1-1,-1-1 1,1 0 0,-1 0 0,0 0 0,1-1-1,-1 1 1,0-1 0,-4 2 0,-1-1 9,0 0 0,0 0 0,0 0 0,0-1 0,0-1 0,0 1 0,-14-2 0,66-1 99,-1-1 1,-1-2-1,76-20 1,-116 25-294,-1-1 1,1 1-1,0-1 1,-1 0 0,1 0-1,-1 0 1,1 0-1,-1 0 1,0 0 0,0 0-1,1 0 1,-1 0-1,0-1 1,0 1 0,0-1-1,0 1 1,0 0 0,0-1-1,-1 0 1,1 1-1,0-1 1,0-3 0,3-4-2635</inkml:trace>
  <inkml:trace contextRef="#ctx0" brushRef="#br0" timeOffset="4181.33">2615 26 7379,'-3'-1'3741,"2"1"-3672,7 13 842,10 15-739,1-1 6,-2 2 0,-1 0 1,-2 1-1,-1 0 0,-1 1 0,-1 0 0,4 33 0,-10-34-53,-1-1 0,-1 0 0,-2 1 0,-1-1 0,-1 0 0,-2 0 0,-1 0 0,-1-1 0,-1 1 0,-1-2 0,-2 1 0,-15 26 0,26-54-139,0 1 1,0-1-1,0 0 1,0 1-1,0-1 1,0 1-1,0-1 1,0 0-1,0 1 1,-1-1-1,1 1 1,0-1-1,0 0 1,0 1-1,-1-1 1,1 0-1,0 1 1,0-1-1,-1 0 1,1 1-1,0-1 1,-1 0-1,1 0 1,0 0-1,-1 1 1,1-1-1,-1 0 1,1 0-1,0 0 1,-1 0-1,1 0 1,-1 1-1,1-1 1,0 0-1,-1 0 1,1 0-1,-1 0 1,1 0-1,-1 0 1,1 0-1,0-1 1,-1 1-1,1 0 1,-1 0-1,1 0 1,0 0-1,-1 0 1,1-1-1,0 1 1,-1 0-1,1 0 1,0-1-1,-1 1 1,1 0-1,0 0 1,-1-1-1,0-1-438,0 1 1,0-1-1,1 1 0,-1-1 0,0 1 1,1-1-1,-1 0 0,1 1 0,-1-1 1,1 0-1,0 0 0,0 1 1,0-4-1</inkml:trace>
</inkml:ink>
</file>

<file path=word/ink/ink4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6:31.835"/>
    </inkml:context>
    <inkml:brush xml:id="br0">
      <inkml:brushProperty name="width" value="0.1" units="cm"/>
      <inkml:brushProperty name="height" value="0.1" units="cm"/>
      <inkml:brushProperty name="color" value="#0000FF"/>
    </inkml:brush>
  </inkml:definitions>
  <inkml:trace contextRef="#ctx0" brushRef="#br0">18 147 5266,'-13'2'4485,"36"-2"-2289,1 2-2065,-1-2-1,1 0 1,40-7 0,7 0 13,-55 6-154,1 2 0,23 2 0,-35-4-277</inkml:trace>
  <inkml:trace contextRef="#ctx0" brushRef="#br0" timeOffset="519.11">28 32 5458,'-27'-6'4413,"43"6"-2131,32-2-1901,-7-7-347,1 3 1,0 2 0,49 1-1,-64 2-670</inkml:trace>
</inkml:ink>
</file>

<file path=word/ink/ink4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6:14.036"/>
    </inkml:context>
    <inkml:brush xml:id="br0">
      <inkml:brushProperty name="width" value="0.1" units="cm"/>
      <inkml:brushProperty name="height" value="0.1" units="cm"/>
      <inkml:brushProperty name="color" value="#FF3300"/>
    </inkml:brush>
  </inkml:definitions>
  <inkml:trace contextRef="#ctx0" brushRef="#br0">256 226 6771,'-2'5'2826,"4"27"-2477,-1-30-192,9 167 821,-6-77-705,28 160 0,-28-221-260,5 17-13,-12-99 384,-23-213-176,24 203-201,2 1 0,11-84 1,-7 131 16,-3 29 73,0-7-90,6 196 418,3 22-199,4-131-200,-32-302 450,13 115-466,3 71-3,0-9-2,2-54-1,0 73-6,-2 11-47,3 18-10,4 16 97,-1 1 0,-1 0-1,-4 53 1,0-61-26,0 23-7,0-9-304,4 53 1,0-86-654</inkml:trace>
  <inkml:trace contextRef="#ctx0" brushRef="#br0" timeOffset="426.29">36 531 5491,'-7'-15'349,"1"0"1,1-1 0,0 1 0,1-1 0,1 0-1,1 0 1,0 0 0,0-1 0,2 1 0,0 0-1,1-1 1,1 1 0,0 0 0,1 0 0,1 0 0,1 0-1,0 1 1,12-26 0,-10 27-299,0 1-1,1 0 1,0 0 0,1 0-1,0 1 1,1 1 0,1-1-1,0 2 1,0-1-1,1 2 1,0-1 0,1 2-1,0 0 1,0 0 0,1 1-1,0 1 1,0 0 0,1 1-1,29-7 1,-32 11-44,0 0 0,0 0 0,1 1 0,-1 1 0,0 0 0,1 1-1,-1 0 1,0 1 0,0 0 0,-1 0 0,1 2 0,-1-1 0,1 2 0,-1-1 0,-1 2 0,17 11 0,-19-12-4,0 1 0,-1-1 0,0 1 0,0 1 0,0-1 0,-1 1 0,0 0 0,-1 1 0,0 0 0,0-1 0,-1 1 0,0 1 0,-1-1 0,1 0 0,-2 1 0,0 0 0,0 0 0,0 0 0,-1 0 0,-1 17 0,-2-13 0,0-1 0,-1 0 0,-1 0 0,0 0 0,0-1 0,-2 1 0,1-1 0,-1 0 0,-1-1 0,0 0 0,-1 0 0,0 0 0,-1-1 0,0 0 0,0-1 0,-1 1 0,-1-2 0,1 0 0,-1 0 0,-1-1-1,1 0 1,-1-1 0,0 0 0,-1-1 0,1-1 0,-1 0 0,-19 4 0,31-8-36,0 0 0,0 1 0,0-1 0,1 0 0,-1 0 0,0 0 0,0 0 0,0 0 0,0 0 0,0 0 0,0 0 0,1 0 0,-1 0 0,0 0 0,0 0 0,0-1 0,0 1 0,0 0 0,1-1 0,-1 1 0,0 0 0,0-1 0,1 1 0,-1-1 0,0 1 0,1-1 0,-1 0 0,0 0 0,1 0-70,0 0-1,0 0 1,0 0-1,1 1 1,-1-1-1,0 0 1,1 0-1,-1 0 1,1 1-1,-1-1 1,1 0-1,-1 0 1,1 1-1,0-1 1,-1 1-1,1-1 1,0 0-1,0 1 1,-1 0-1,1-1 1,0 1-1,0-1 1,0 1-1,-1 0 1,1-1-1,0 1 1,1 0-1,6-3-463,0 1-1,0 1 1,0-1-1,0 2 1,8-1-1,-11 0 174,36 0-3461</inkml:trace>
  <inkml:trace contextRef="#ctx0" brushRef="#br0" timeOffset="803.56">1027 51 6579,'-1'-1'153,"-1"0"-1,1 0 1,0 1-1,0-1 1,-1 1-1,1-1 1,-1 1-1,1-1 1,0 1-1,-1 0 1,1 0-1,-1 0 1,1-1-1,0 1 1,-1 1-1,1-1 1,-1 0-1,1 0 1,-1 0-1,1 1 1,0-1-1,-2 1 1,0 1-14,0 0 0,1-1 1,-1 1-1,1 0 0,-1 0 0,1 1 1,0-1-1,0 0 0,-3 5 1,-4 6 16,2 0 0,0 1 0,-7 19 0,12-27 15,-17 41 104,3 2 1,2 0 0,-8 51-1,17-69-229,1 0 0,2-1 0,1 1 0,1 0 0,2 0 1,8 40-1,-7-58-42,1 0 0,0 0 0,1 0 0,1-1 0,0 0 1,1 0-1,12 17 0,-3-8-61,1-1 1,37 33 0,-51-50-88,0-1 0,0 1 1,0-1-1,0 0 0,1 0 0,-1-1 1,0 1-1,1-1 0,3 1 1,-5-1-257,1-1 1,-1 1 0,0-1-1,0 0 1,0 0 0,0 0 0,0 0-1,1 0 1,-1-1 0,3 0-1,11-6-5205</inkml:trace>
  <inkml:trace contextRef="#ctx0" brushRef="#br0" timeOffset="1234.62">1235 484 4722,'-2'-13'708,"1"1"0,1-1 0,0 1 0,0-1 0,1 1 1,1-1-1,4-18 0,-4 23-564,1 1 1,0 0 0,0-1-1,0 1 1,1 0 0,0 0-1,1 1 1,-1-1-1,1 1 1,0 0 0,1 0-1,11-9 1,-16 14-122,1 0 1,0-1-1,-1 1 1,1 0-1,0 0 0,0 0 1,0 0-1,0 0 0,0 0 1,0 1-1,0-1 1,0 1-1,0-1 0,0 1 1,0 0-1,0 0 1,1 0-1,-1 0 0,0 0 1,4 1-1,-3 0-3,-1 1-1,0-1 1,1 0-1,-1 1 1,0-1-1,1 1 1,-1 0-1,0 0 1,0 0-1,-1 0 1,1 0-1,0 0 1,-1 1-1,2 1 1,4 9 21,-2 0 1,1 0-1,-2 0 1,1 1-1,1 15 0,9 60 65,-10-55-97,1 1 0,14 45 0,-16-70-8,0 1-1,0-1 1,1 0 0,1 0 0,-1-1-1,1 0 1,1 0 0,0 0 0,0-1-1,1 0 1,15 12 0,-17-15-6,1-1 0,-1 1 0,1-2 0,0 1 0,1-1 0,-1 0 0,0 0 0,1-1 0,0 0 0,0 0 0,13 1 0,-17-3-31,1 0-1,-1 0 1,0-1-1,0 1 0,0-1 1,0 0-1,0 0 1,0 0-1,0 0 1,0-1-1,-1 0 1,1 0-1,0 0 1,-1 0-1,1 0 1,-1-1-1,0 1 1,0-1-1,0 0 1,0 0-1,0 0 0,-1-1 1,4-5-1,-2 4-331,-1-1-1,0 1 1,-1-1-1,1 0 1,-1 1-1,0-1 1,0 0-1,-1 0 1,0 0-1,0 0 1,0-1-1,-1 1 1,0 0-1,0 0 1,-2-9-1,-3-14-3342</inkml:trace>
  <inkml:trace contextRef="#ctx0" brushRef="#br0" timeOffset="1690.18">1629 137 7379,'-10'13'4185,"3"18"-3837,5-19 71,-148 460 1572,90-301-1634,57-162-563,-1 0 0,1-1 0,-2 1 0,-8 12 1,13-20 163,-1 0 1,0 0-1,1 0 1,-1 0-1,0 0 1,1-1-1,-1 1 1,0 0-1,0-1 1,0 1-1,0-1 1,0 1 0,0-1-1,0 1 1,0-1-1,0 0 1,0 1-1,0-1 1,0 0-1,-2 1 1,2-2 7,0 1 1,-1-1-1,1 0 1,0 1-1,0-1 0,0 0 1,0 0-1,0 0 1,0 0-1,0 0 1,0 0-1,0 0 0,0 0 1,0 0-1,0 0 1,1 0-1,-1 0 0,0-1 1,1 1-1,-1 0 1,1-2-1,-2-20-3250,-1 11 867</inkml:trace>
  <inkml:trace contextRef="#ctx0" brushRef="#br0" timeOffset="6969.04">2409 153 4242,'20'-44'4429,"-40"84"-1086,-52 78-2789,0-22-167,-103 108 0,167-195-321,-1-1 0,-1 0 1,0 0-1,-15 9 0,47-8 178,1-2-1,26 7 1,13-4-234,91 19 44,-131-23-47,-1 0 0,1 2 0,-1 0 0,32 18 0,-35-10 52,-11-8 2,-7-8-60,0 0-1,0 0 1,1 0 0,-1 0-1,0 0 1,0 0-1,0 0 1,0 0-1,0 0 1,0 0 0,0 0-1,0 0 1,0 0-1,0 0 1,0 0-1,0 0 1,1 0 0,-1 0-1,0 0 1,0 0-1,0 0 1,0 0-1,0 0 1,0 0 0,0 0-1,0 0 1,0 0-1,0 0 1,0 0-1,1 0 1,-1 0 0,0 0-1,0 0 1,0 0-1,0 0 1,0 0-1,0 0 1,0 0 0,0 0-1,0 0 1,0 0-1,0 0 1,0 0-1,0-1 1,0 1 0,0 0-1,0 0 1,0 0-1,0 0 1,0 0-1,1 0 1,-1 0 0,0 0-1,0 0 1,0 0-1,0 0 1,0-1-1,0 1 1,0 0 0,0 0-1,-1 0 1,1 0-1,0 0 1,0 0-1,0 0 1,0 0 0,0 0-1,0 0 1,0-1 33,-5-3 167,4 2-893</inkml:trace>
  <inkml:trace contextRef="#ctx0" brushRef="#br0" timeOffset="9141.53">2779 451 4578,'4'-72'5083,"1"36"-4158,10-36 1,-12 64-888,0 0 0,1 0-1,-1 0 1,1 1 0,1-1 0,-1 1 0,2 0-1,-1 1 1,0-1 0,1 1 0,0 0 0,1 0-1,-1 1 1,1 0 0,15-8 0,-17 9-28,1 1 0,0 0 0,0 1 1,0-1-1,1 1 0,-1 0 0,0 1 0,1 0 1,-1 0-1,1 0 0,-1 1 0,1-1 0,0 2 1,-1-1-1,1 1 0,-1 0 0,1 0 0,-1 1 1,0 0-1,13 5 0,-14-4 2,0 0 1,0 1-1,0 0 0,0 0 1,0 0-1,-1 0 0,0 1 1,0-1-1,0 1 0,-1 1 1,1-1-1,-1 0 0,0 1 1,-1-1-1,1 1 1,-1 0-1,0 0 0,-1 0 1,1 0-1,-1 0 0,0 0 1,-1 0-1,0 1 0,0-1 1,-1 9-1,0-2 32,-1 0 1,-1-1-1,0 0 1,0 0-1,-1 0 0,-1 0 1,0 0-1,0-1 1,-1 0-1,-1 0 0,-14 18 1,17-24-24,-159 201 894,160-203-905,1 0-1,0 0 1,-1 0-1,2 1 0,-1-1 1,0 1-1,1-1 1,-1 1-1,1 0 1,-1 6-1,3-12-15,1 1 0,-1-1 0,1 1 0,0-1-1,-1 1 1,1 0 0,0 0 0,0 0 0,-1 0 0,1 0 0,0 0-1,0 1 1,3-2 0,33-10 57,-31 10-51,0 0 0,0 1-1,1 0 1,-1 1 0,0 0-1,0 0 1,1 0-1,11 3 1,56 19-11,-63-18 9,0 1-1,0-2 1,0 0-1,1 0 0,-1-1 1,1 0-1,-1-1 1,22-1-1,-32-1 1,1 1-1,-1 0 0,1-1 1,-1 1-1,0-1 1,1 0-1,-1 0 1,0 0-1,1 0 0,-1 0 1,0 0-1,0-1 1,0 1-1,0-1 1,0 1-1,0-1 0,-1 0 1,1 0-1,-1 0 1,1 0-1,-1 0 1,1 0-1,-1 0 0,1-4 1,0-2 6,0 1 1,0-1 0,-1 0-1,-1 0 1,1 0-1,-2-9 1,5-34-1136,-3 49 768,-1 0 0,2-1 0,-1 1 1,0 0-1,0 0 0,1-1 0,-1 1 0,1 0 0,0 0 1,-1 1-1,1-1 0,0 0 0,0 1 0,3-3 0,7-5-2846</inkml:trace>
  <inkml:trace contextRef="#ctx0" brushRef="#br0" timeOffset="9738.29">3407 63 4594,'-12'-6'4094,"17"12"-1773,7 9-2264,0 5 151,-1 0-1,-1 1 1,-1 0-1,13 44 0,-11-32-88,4 16 22,-2 1 0,-3 0 0,-1 1 0,-3 0 0,-2 0 0,-3 69 0,-1-104-56,-1 0 0,-1-1 1,-1 1-1,0-1 1,-1 1-1,0-1 0,-1 0 1,-1 0-1,-12 21 0,18-36-122,0-1 0,0 1-1,0 0 1,0 0 0,0-1-1,0 1 1,0 0 0,0 0-1,-1 0 1,1-1 0,0 1-1,0 0 1,0 0 0,0 0-1,0-1 1,-1 1 0,1 0-1,0 0 1,0 0 0,0 0-1,-1-1 1,1 1 0,0 0-1,0 0 1,-1 0 0,1 0 0,0 0-1,0 0 1,0 0 0,-1 0-1,1 0 1,0 0 0,0 0-1,-1 0 1,1 0 0,0 0-1,0 0 1,-1 0 0,1 0-1,0 0 1,0 0 0,-1 0-1,1 0 1,0 0 0,0 0-1,-1 1 1,1-1 0,0 0-1,0 0 1,0 0 0,0 0-1,-1 1 1,1-1 0,0 0-1,0 0 1,0 0 0,0 1-1,0-1 1,-1 0 0,1 1-1</inkml:trace>
</inkml:ink>
</file>

<file path=word/ink/ink4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6:47.045"/>
    </inkml:context>
    <inkml:brush xml:id="br0">
      <inkml:brushProperty name="width" value="0.1" units="cm"/>
      <inkml:brushProperty name="height" value="0.1" units="cm"/>
      <inkml:brushProperty name="color" value="#66CC00"/>
    </inkml:brush>
  </inkml:definitions>
  <inkml:trace contextRef="#ctx0" brushRef="#br0">56 0 3954,'-18'6'1366,"17"-6"-1237,0 0-1,0 1 0,-1-1 1,1 0-1,0 1 1,0-1-1,0 0 0,0 1 1,-1 0-1,1-1 1,0 1-1,0 0 0,0-1 1,0 1-1,0 0 1,1 0-1,-1 0 0,0 0 1,0 0-1,1 0 1,-2 2-1,0-1-39,1 0-1,-1 1 1,1-1-1,-1 0 1,1 1 0,0 0-1,0-1 1,0 1-1,1 0 1,-1-1 0,1 1-1,-1 0 1,1 0-1,0-1 1,0 1 0,0 0-1,0 0 1,1 0-1,-1-1 1,1 1 0,0 0-1,-1-1 1,1 1 0,1 0-1,-1-1 1,0 1-1,0-1 1,1 0 0,0 1-1,-1-1 1,1 0-1,0 0 1,0 0 0,0 0-1,0 0 1,0-1-1,3 3 1,0 0-44,1-1-1,-1 1 1,1-1-1,0 0 1,0-1 0,0 1-1,0-1 1,0 0 0,1 0-1,11 1 1,6-1 40,40-1 0,-31-1-55,53-3 100,113-17 0,-27 0 31,-90 13-129,1 4 0,153 14 0,-224-9-29,1 1-1,-1 0 1,0 1-1,1 0 0,14 8 1,-21-10-5,-1 1 0,1 1 0,-1-1 0,1 1 0,-1 0 0,-1 0 0,1 0 0,0 1 0,-1-1 1,0 1-1,0 0 0,4 8 0,-8-12 6,0 0 0,0 0 1,0-1-1,0 1 0,0 0 0,-1 0 1,1-1-1,0 1 0,0 0 1,-1-1-1,1 1 0,-1 0 0,1-1 1,0 1-1,-1-1 0,1 1 1,-1-1-1,0 1 0,1-1 0,-1 1 1,1-1-1,-1 1 0,0-1 0,1 0 1,-1 1-1,0-1 0,1 0 1,-1 0-1,0 0 0,0 1 0,0-1 0,1 0 0,0 0-1,0 0 1,-1 0-1,1 0 1,0 0-1,0 1 1,-1-1 0,1 0-1,0 0 1,0 0-1,-1 0 1,1 0 0,0 0-1,-1 0 1,1-1-1,0 1 1,0 0-1,-1 0 1,1 0 0,0 0-1,0 0 1,-1 0-1,1 0 1,0 0 0,0-1-1,0 1 1,-1 0-1,1 0 1,0 0-1,0-1 1,0 1 0,-1 0-1,1-1 0,0-1 0,0 1 1,0 0-1,1 0 0,-1 0 0,0 0 0,0 0 0,1 0 0,-1 0 0,1 0 0,-1 0 1,1 0-1,-1 1 0,1-1 0,1-2 0,2-3 7,1 1 1,1-1-1,-1 1 1,1-1-1,0 2 1,0-1-1,1 1 1,9-6-1,4 0 16,35-14 1,-25 15 0,1 0 0,0 2-1,52-5 1,96 4-6,-170 8-21,70-2-1,0 4 0,98 14 0,-146-12 38,0-2 0,56-2-1,-28-1 9,-34 1 3,-20 1 23,1 0-1,-1-1 0,0 0 1,1-1-1,-1 1 1,1-1-1,-1 0 0,1 0 1,8-4-1,-14 5-94,0 0 0,1 0-1,-1 0 1,0 0 0,0 0-1,1 0 1,-1 0 0,0 0 0,0 0-1,1-1 1,-1 1 0,0 0-1,0 0 1,0 0 0,0 0-1,1 0 1,-1-1 0,0 1 0,0 0-1,0 0 1,0 0 0,1-1-1,-1 1 1,0 0 0,0 0 0,0 0-1,0-1 1,0 1 0,0 0-1,0 0 1,0-1 0,0 1-1,0 0 1,0 0 0,0-1 0,0 1-1,0 0 1,0 0 0,0-1-1,0 1 1,0 0 0,0 0 0,0 0-1,0-1 1,0 1 0,0 0-1,0 0 1,-1-1 0,-2-17-4685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8:41.192"/>
    </inkml:context>
    <inkml:brush xml:id="br0">
      <inkml:brushProperty name="width" value="0.1" units="cm"/>
      <inkml:brushProperty name="height" value="0.1" units="cm"/>
      <inkml:brushProperty name="color" value="#008C3A"/>
    </inkml:brush>
  </inkml:definitions>
  <inkml:trace contextRef="#ctx0" brushRef="#br0">9 411 3458,'-2'-15'1323,"2"13"-857,0 0 0,0-1 0,-1 1 0,1-1 0,0 1 0,-1 0-1,0 0 1,1-1 0,-1 1 0,-2-3 0,9 79 1348,-6 21-1549,-2-54-147,7 61-1,-4-90-104,1 1 0,1-2-1,0 1 1,0 0 0,1-1-1,1 1 1,0-1 0,0 0-1,11 15 1,-15-24-10,0 0 0,1 0 0,-1-1-1,0 1 1,1 0 0,-1-1 0,1 1 0,-1-1 0,1 1 0,0-1 0,0 0-1,0 0 1,0 0 0,0 0 0,-1 0 0,2 0 0,-1 0 0,0-1 0,0 1-1,0-1 1,0 0 0,0 1 0,0-1 0,1 0 0,-1 0 0,0 0-1,0 0 1,0-1 0,0 1 0,1-1 0,-1 1 0,0-1 0,0 0 0,0 0-1,0 0 1,0 0 0,0 0 0,-1 0 0,1 0 0,0-1 0,-1 1 0,3-3-1,5-4 25,-2 0-1,1-1 0,-1 0 0,-1 0 1,0-1-1,0 1 0,5-12 0,-4 1 5,-1 0 0,0 0 0,-2-1 0,0 1-1,-1-1 1,-1 0 0,-1 0 0,-1 0 0,-1 0-1,-4-22 1,0 8 85,-15-56 0,22 113-193,6 38-4002,-6-40 1643</inkml:trace>
  <inkml:trace contextRef="#ctx0" brushRef="#br0" timeOffset="1550.2">347 387 4530,'-3'-9'5091,"3"9"-5059,-1 0-1,1 0 1,0 0-1,0-1 1,0 1-1,0 0 1,0 0-1,0 0 0,0 0 1,0 0-1,0 0 1,0-1-1,0 1 1,0 0-1,0 0 1,-1 0-1,1 0 0,0-1 1,0 1-1,0 0 1,0 0-1,1 0 1,-1 0-1,0 0 1,0-1-1,0 1 0,0 0 1,0 0-1,0 0 1,0 0-1,0 0 1,0-1-1,0 1 1,0 0-1,0 0 0,0 0 1,1 0-1,-1 0 1,0 0-1,0 0 1,0 0-1,0-1 0,0 1 1,0 0-1,1 0 1,-1 0-1,0 0 1,0 0-1,0 0 1,0 0-1,0 0 0,1 0 1,-1 0-1,0 0 1,0 0-1,0 0 1,0 0-1,0 0 1,1 0-1,-1 0 0,0 0 1,0 0-1,0 0 1,0 0-1,0 0 1,1 0-1,-6-3 274,5 3-295,0 0 0,0 0-1,0 0 1,0 0-1,0 0 1,0 0-1,0 0 1,0 0-1,0 0 1,0 0 0,-1 0-1,1 0 1,0 0-1,0 0 1,0 0-1,0 0 1,0 0-1,0 0 1,0 0 0,0 0-1,0 0 1,0 0-1,0 0 1,0 0-1,0 0 1,0 0-1,0 0 1,-1 0 0,1 0-1,0 0 1,0 0-1,0 0 1,0 0-1,0 0 1,0 0-1,0 0 1,0 0-1,0 0 1,0 0 0,0 0-1,0 0 1,0 0-1,0 0 1,0 0-1,-1 0 1,1 0-1,0 0 1,0 0 0,0 0-1,0 0 1,0 0-1,0 0 1,0-1-1,5 24 112,2 20-95,-2 0 0,-2 0 0,-2 1 1,-5 52-1,0 11 3,-3-160 256,6 32-280,1-1 0,1 1 0,1-1-1,9-39 1,0 19-1,22-59 0,-29 93-6,0 1-1,0 0 1,1 0-1,0 0 1,0 0-1,1 1 1,0 0-1,0 0 0,0 0 1,1 1-1,0 0 1,0 0-1,0 1 1,0 0-1,1 0 1,0 1-1,0 0 1,0 0-1,0 0 0,0 1 1,9-1-1,-12 3 1,0 1-1,-1-1 1,1 1-1,0-1 1,0 2-1,-1-1 1,1 0-1,0 1 1,-1 0-1,1 0 1,-1 0-1,0 0 0,0 1 1,0 0-1,0 0 1,0 0-1,0 0 1,-1 1-1,0-1 1,0 1-1,0 0 1,4 5-1,-4-4 4,0 1 0,0-1 0,0 1 0,0 0 0,-1 0 0,0 0 0,0 0-1,-1 0 1,0 0 0,0 1 0,0-1 0,-1 0 0,0 1 0,0-1 0,0 0 0,-3 10 0,-1-4 3,0-1 1,-1 0-1,0 0 1,-1 0 0,0 0-1,-1-1 1,0 0-1,-1-1 1,0 0-1,0 0 1,-1 0 0,0-1-1,-18 12 1,26-20-2,1 1-1,-1-1 1,0 1 0,0-1 0,0 1 0,0-1 0,0 0 0,0 1 0,0-1 0,0 0-1,0 0 1,0 0 0,0 0 0,0 0 0,0 0 0,0 0 0,-1 0 0,2 0-3,-1 0 0,1-1 0,-1 1 0,1 0 0,0 0 0,-1-1 0,1 1 0,0 0 0,-1-1 0,1 1 0,0-1 0,-1 1 0,1 0 0,0-1 0,0 1 0,-1-1 0,1 1 0,0-1 0,0 1 0,0 0 0,0-1 0,-1 1 0,1-1 0,0 0 0,0-1-1,0 0 0,0 0 0,0 1 0,1-1 0,-1 0 0,0 0 0,1 0 0,-1 1 0,1-1 0,0 0 0,0 1 0,-1-1 0,1 0 0,0 1 0,0-1 0,0 1 0,2-2 0,1-1-3,-1 1 0,1 1 0,0-1 0,-1 0 0,1 1 0,0 0 0,1 0 0,-1 0 0,0 0 0,0 1 0,1 0 0,-1 0 0,1 0 0,-1 0 0,1 1 0,0 0 0,-1 0 0,1 0 0,-1 0 0,1 1 1,-1-1-1,1 1 0,-1 0 0,6 3 0,-2-1 2,0 0 0,-1 1 1,1 0-1,-1 0 1,0 1-1,0 0 1,0 0-1,0 1 1,-1 0-1,0 0 0,0 1 1,5 8-1,-6-8 5,0 0-1,-1 0 0,1 0 0,-2 1 1,1-1-1,-1 1 0,0 0 0,-1 0 1,3 13-1,-5-17 1,0 0 1,0 0-1,0 0 1,-1 0 0,0 0-1,1 0 1,-1 0-1,-1-1 1,1 1-1,0 0 1,-1-1-1,0 1 1,0-1-1,0 1 1,0-1 0,-1 0-1,1 0 1,-1 0-1,0 0 1,0-1-1,0 1 1,-6 4-1,1-2 15,-1 0-1,1 0 0,-1-1 1,0 0-1,0-1 0,-1 0 1,1 0-1,0-1 0,-1 0 0,0 0 1,0-1-1,1-1 0,-1 0 1,0 0-1,-16-3 0,-3-2 23,0-1 1,1-1-1,0-2 0,-27-12 0,42 16-146,-5-2 369,16 5-780,9 2-953,2 0 696,0 0 0,0-1 1,0 0-1,15-4 0,19-8-3038</inkml:trace>
  <inkml:trace contextRef="#ctx0" brushRef="#br0" timeOffset="2007.24">784 241 6819,'-18'-6'4048,"24"15"-3240,10 10-536,30 28 1,-28-29-72,27 31 0,-32-31-147,-1 0 0,-1 1 0,-1 0 0,0 1 1,-1 0-1,9 33 0,-14-38-25,-1-1 1,0 1-1,-1 0 0,-1 0 1,0 0-1,-2 0 0,1 0 0,-2 0 1,0-1-1,-5 21 0,1-15 1,0-1 0,-1 0-1,-1-1 1,-1 1 0,-1-1 0,0-1-1,-22 28 1,25-36-935,15-16-2192,3-3 1590,10-6-1087</inkml:trace>
  <inkml:trace contextRef="#ctx0" brushRef="#br0" timeOffset="2387.23">1104 779 5202,'45'-3'6430,"-9"-2"-6341,65-18 1,-98 22-365,-1 0 1,1-1-1,0 1 0,-1-1 1,1 0-1,-1 0 1,1 0-1,-1 0 0,0 0 1,0 0-1,0-1 1,0 1-1,2-4 0,1-2-2377</inkml:trace>
  <inkml:trace contextRef="#ctx0" brushRef="#br0" timeOffset="2769.9">1051 576 6243,'2'4'1697,"1"-4"-1345,5 8 64,7-3 272,6 2-31,9-4-241,-4 1-64,7-8-192,-3 4-144,2-3-32,-6-1 80,-4-4-128,-7 4-176,-3 0-592,-2 4-897,4-9-1489</inkml:trace>
  <inkml:trace contextRef="#ctx0" brushRef="#br0" timeOffset="3117.26">1512 304 2417,'-6'1'8277,"9"7"-7441,4 4-657,-4-5-52,0 1-1,0 0 0,0 0 1,-1 0-1,-1 0 0,1 0 1,-1 12-1,-1 61 340,-1-61-395,-6 82 256,-1 22-139,7-105-162,-1-23-796,-3-36-2306,3 26 1549,1-14-1808</inkml:trace>
  <inkml:trace contextRef="#ctx0" brushRef="#br0" timeOffset="3526.36">1418 296 6419,'-4'-6'340,"1"0"0,0-1 0,0 1 1,0-1-1,1 0 0,0 0 0,0 0 0,1 0 0,0 0 0,0 0 1,1 0-1,-1 0 0,2-10 0,0 12-272,0 0-1,0 0 1,1 1 0,0-1 0,-1 0-1,2 1 1,-1 0 0,0-1-1,1 1 1,0 0 0,0 0 0,0 0-1,0 1 1,1-1 0,-1 1 0,1 0-1,0 0 1,0 0 0,0 0-1,6-2 1,-2 1-52,-1 0 0,1 1 1,0-1-1,-1 2 0,1-1 0,1 1 0,-1 1 1,0-1-1,0 1 0,1 1 0,-1 0 0,1 0 1,-1 0-1,0 1 0,1 1 0,-1-1 0,0 1 1,0 0-1,0 1 0,0 0 0,-1 0 0,1 1 1,-1 0-1,0 0 0,0 1 0,0 0 0,9 8 1,-11-8-14,1 0 0,-1 1 0,0 0 0,0 0-1,-1 0 1,1 0 0,-2 1 0,1 0 0,-1-1 0,1 2 0,-2-1 0,1 0 0,-1 0 0,0 1 0,-1-1 0,0 1 0,0-1 0,-1 1 0,1 0 0,-3 13 0,1-11 4,-1 0 0,0 0 0,-1 0-1,0 0 1,-1-1 0,0 1 0,0-1 0,-1 0 0,0 0 0,-1 0 0,0-1-1,0 0 1,-1 0 0,-14 13 0,8-10-15,0 0 0,-1-1 0,-28 16 0,35-25-312,-7 4-641</inkml:trace>
  <inkml:trace contextRef="#ctx0" brushRef="#br0" timeOffset="3915">2033 192 8180,'-1'-1'107,"-1"1"0,1-1 0,0 1 0,-1-1 0,1 1 0,-1 0 0,1 0 0,0-1 0,-1 1 0,1 0 0,-1 0 0,1 0 0,-1 0 0,1 1 0,-1-1 0,1 0 0,0 1 0,-1-1-1,1 1 1,0-1 0,-1 1 0,1-1 0,0 1 0,0 0 0,-1 0 0,1 0 0,0 0 0,0 0 0,0 0 0,0 0 0,0 0 0,0 0 0,0 0 0,1 0 0,-2 2 0,-3 6-50,1-1 0,0 1 0,0 0 0,-3 11 0,6-16 65,-11 32 94,2 0 1,2 1-1,1 0 1,2 0-1,0 40 1,5-57-183,0 1 1,1 0 0,2-1-1,0 0 1,1 1 0,1-1 0,1-1-1,0 1 1,2-1 0,17 33-1,-24-51-69,-1 1 0,1-1-1,0 1 1,0-1 0,-1 0-1,1 0 1,0 0 0,0 1-1,0-1 1,1 0 0,-1 0-1,0 0 1,0-1 0,0 1-1,1 0 1,-1 0 0,1-1-1,0 2 1,0-3-142,-1 1 1,1-1-1,-1 1 0,1-1 1,-1 1-1,0-1 0,1 1 1,-1-1-1,0 0 0,0 0 1,0 0-1,0 0 1,1 0-1,-1 0 0,0 0 1,-1 0-1,1 0 0,0-1 1,1-1-1,15-20-2566</inkml:trace>
  <inkml:trace contextRef="#ctx0" brushRef="#br0" timeOffset="4330.22">2212 344 2193,'2'9'8874,"3"20"-8577,-3-12 222,3 26-358,-1 1 0,-3 0 0,-1 0 0,-3-1 0,-9 56 0,9-75-157,3-24 42,-2-18 0,-1-13 1,2 0 0,2 0 0,0 0-1,2 1 1,11-49 0,-13 77-43,3-22 62,1 1 0,12-33 0,-14 48-54,0 0 0,1 1 0,0-1 0,0 1-1,1 0 1,0 0 0,0 0 0,1 1 0,-1 0-1,8-6 1,-12 10-12,1 1 0,0 0 0,-1 0 0,1 0 0,0 0 0,0 0 0,0 0 0,0 0 0,-1 0 0,1 1 0,0-1 0,0 1 0,0-1 0,1 1 0,-1 0 0,0 0 0,0 0 0,0 0 0,0 0 0,0 0 0,0 1 0,0-1 0,0 1 0,0-1 0,0 1 0,0 0 0,0 0 0,-1 0 0,1 0 0,0 0 0,0 0 0,-1 0 0,1 1 0,-1-1 0,1 1 0,-1-1 0,2 3 0,2 2 9,-1 0 0,0 0 0,0 0 0,0 1 0,-1 0 0,0-1 1,0 1-1,-1 0 0,2 10 0,1 16 35,0 67 0,-5-73-25,0-1 0,3 1-1,0-1 1,9 35-1,-9-52-665,-4-14-902,-4-17-1892,0 8 626</inkml:trace>
  <inkml:trace contextRef="#ctx0" brushRef="#br0" timeOffset="4755.22">2253 502 6179,'-3'0'2929,"4"0"-2401,4 3-175,6 7-81,5-6 224,0 5-304,4-4-96,-1 1-32,1-6-48,-2 0-32,-1-4-16,-1-6-128,-5 10-800,3-13-545,-6 3-2321</inkml:trace>
  <inkml:trace contextRef="#ctx0" brushRef="#br0" timeOffset="5145.8">2580 226 5026,'-8'-4'6401,"16"20"-5847,3-1-465,-1 0-1,-1 0 0,-1 0 0,0 1 0,-1 0 0,-1 1 0,0 0 0,-1 0 0,-1 0 1,-1 0-1,0 1 0,-2-1 0,1 23 0,-3-14 3,0 1 1,-2-1-1,-1 0 1,-1 0-1,-1-1 1,-1 1-1,-1-1 1,-15 30-1,20-48-78,0 0-20,-1 0-1,1 0 1,-1-1-1,0 1 1,-6 6-1</inkml:trace>
  <inkml:trace contextRef="#ctx0" brushRef="#br0" timeOffset="5705.22">3025 157 6339,'-3'-3'2986,"2"8"-1433,2 14-1031,14 45 275,8 69 0,-20-103-679,-1-1 0,-1 1 0,-2 0 1,-8 52-1,6-55-70,2-9-37,1-19-29,0 1 1,0 0-1,0 0 1,0 0-1,0 0 0,0 0 1,0 0-1,0 0 0,-1 0 1,1 0-1,0 0 1,0 0-1,0 0 0,0 0 1,0 0-1,0 0 0,0 0 1,0 0-1,0 0 1,0 0-1,-1 0 0,1 0 1,0 0-1,0 0 0,0 0 1,0 0-1,0 0 0,0 0 1,0 0-1,0 0 1,0 0-1,0 0 0,0 0 1,-1 0-1,1 0 0,0 0 1,0 0-1,0 0 1,0 0-1,0 1 0,0-1 1,0 0-1,0 0 0,0 0 1,0 0-1,0 0 0,0 0 1,-28-45-5063,21 28 2548</inkml:trace>
  <inkml:trace contextRef="#ctx0" brushRef="#br0" timeOffset="6145.23">2906 423 5234,'11'7'5017,"47"5"-3740,-34-10-1184,0-2 1,0-1-1,0-1 0,0-1 1,37-9-1,-56 11-377,-1-1 0,1 0 0,-1 0 1,0 0-1,1 0 0,-1 0 0,0-1 0,7-6 0,4-2-2793</inkml:trace>
  <inkml:trace contextRef="#ctx0" brushRef="#br0" timeOffset="6584.18">3388 256 6611,'3'5'351,"0"-1"0,-1 1 0,0-1-1,0 1 1,0 0 0,0 0 0,-1 0 0,1 5-1,-2-10-348,7 34 300,-1 1 1,-2-1 0,-1 1-1,-2-1 1,-2 1-1,-5 43 1,5-71-288,0 0 1,0 0-1,1 0 0,0 0 0,0 0 1,2 8-1,-12-57 196,3 21-213,0-1 0,2 0 1,1 0-1,0-1 0,2 1 1,0-1-1,2 0 1,0 1-1,5-30 0,-3 37 10,1 0 0,1 1 0,-1-1 0,2 1 0,0 0-1,1 0 1,1 1 0,0-1 0,0 1 0,1 1 0,1-1-1,0 2 1,1-1 0,21-18 0,-29 28-5,0 0 0,1 0 0,0 0 1,-1 0-1,1 1 0,0 0 0,0-1 0,0 1 0,0 0 1,0 0-1,0 0 0,0 1 0,0-1 0,0 1 0,1 0 1,-1 0-1,0 0 0,0 0 0,0 0 0,0 1 0,1-1 1,-1 1-1,0 0 0,0 0 0,0 0 0,0 1 0,-1-1 1,1 1-1,0-1 0,0 1 0,-1 0 0,1 0 0,-1 0 1,0 0-1,0 0 0,1 1 0,2 4 0,-2-3 4,1 1-1,-1 0 1,1 0-1,-2 0 1,1 1-1,0-1 1,-1 1-1,0 0 1,-1-1-1,1 1 1,-1 0 0,0 0-1,0 0 1,-1 0-1,0 0 1,0 0-1,0 0 1,-1 0-1,-1 9 1,-1-8 0,0-1 0,-1 1 0,1-1 0,-1 1 0,0-1 0,-1 0 0,1 0 1,-1-1-1,-1 0 0,1 0 0,-1 0 0,1 0 0,-1-1 0,-1 0 0,-11 6 0,4-3-38,-1-1-1,-1 0 1,1-1-1,-1-1 1,0 0 0,-19 1-1,25-6-951,25 7-5667</inkml:trace>
  <inkml:trace contextRef="#ctx0" brushRef="#br0" timeOffset="6950.21">3876 128 5058,'-1'0'189,"0"0"-1,0 0 1,1-1-1,-1 1 1,0 0-1,0 0 1,0 1-1,0-1 1,0 0-1,1 0 1,-1 0-1,0 0 1,0 1-1,0-1 1,0 0-1,1 1 1,-1-1-1,0 1 1,1-1-1,-1 1 1,0-1-1,1 1 1,-2 0-1,-14 23 1129,-4 32-810,19-55-401,-5 23 22,0 0 0,1 0 0,2 0 0,0 1 0,2-1 0,1 1 0,0 0 0,2-1 0,1 1 1,1-1-1,1 0 0,1 0 0,1-1 0,12 29 0,-17-49-128,-1 0 0,0-1 0,1 1 0,-1-1 0,1 1 0,0-1 0,0 1 0,0-1 0,3 2 0,-5-3-97,1-1 0,0 1 0,-1-1 0,1 0 0,0 1 0,-1-1 0,1 0-1,0 0 1,0 1 0,0-1 0,-1 0 0,1 0 0,0 0 0,0 0-1,0 0 1,-1 0 0,1 0 0,0 0 0,0 0 0,-1-1 0,1 1-1,0 0 1,0 0 0,-1-1 0,1 1 0,0 0 0,0-1 0,-1 1-1,1-1 1,-1 1 0,1-1 0,0 1 0,-1-1 0,1 0 0,-1 1-1,1-1 1,-1 1 0,0-1 0,1 0 0,-1 0 0,1 0 0,11-15-2091,-1-2-1312</inkml:trace>
  <inkml:trace contextRef="#ctx0" brushRef="#br0" timeOffset="7814.2">4021 243 5891,'-8'-5'4293,"9"16"-3731,-4 64 335,-4 52-457,4-105-439,1 0 1,0 0-1,4 44 0,-2-190 173,1 112-167,0-23 32,11-62 0,-10 88-37,0 1 0,0-1 0,1 0 0,0 1 0,1 0 0,-1 0 0,2 0 0,-1 0 0,1 0 1,0 1-1,1 0 0,7-8 0,-10 12-5,0 1 0,-1 0 0,1 0 0,0 0 0,0 1 0,0-1 0,0 1 0,0 0-1,0 0 1,0 0 0,0 0 0,1 0 0,-1 0 0,0 1 0,1 0 0,-1 0 0,6 0 0,-4 1 1,0 0-1,0 0 0,0 0 1,0 1-1,0 0 1,0 0-1,-1 0 0,1 1 1,0 0-1,6 4 0,-6-3 3,0 1 0,0-1 0,0 1 1,0 0-1,-1 0 0,0 0 0,0 1 0,0-1 0,0 1 0,-1 0 0,0 0 0,-1 0 0,1 1 0,-1-1 0,0 1 0,-1-1 0,2 10 0,-4-9 2,1-1 1,-2 1 0,1-1-1,-1 0 1,0 1-1,0-1 1,-1 0-1,0 0 1,0 0-1,0 0 1,-1-1-1,-8 11 1,9-12 2,-1 1 0,0-1 0,0 0 0,0 0 0,-1 0 0,1-1 1,-1 1-1,0-1 0,0-1 0,0 1 0,-1 0 0,1-1 0,0 0 0,-11 2 0,15-4-3,1 0 0,-1 0-1,1-1 1,-1 1-1,1 0 1,-1 0 0,1-1-1,-1 1 1,1 0 0,-1-1-1,1 1 1,0 0-1,-1-1 1,1 1 0,-1-1-1,1 1 1,0 0 0,0-1-1,-1 1 1,1-1-1,0 1 1,0-1 0,0 1-1,-1-1 1,1 1 0,0-1-1,0 1 1,0-1-1,0 1 1,0-1 0,0 0-1,0 1 1,0-1 0,0 1-1,0-1 1,1 0-1,-1-1 4,0 0-1,0 1 0,0-1 1,0 0-1,1 0 0,-1 0 1,1 1-1,-1-1 0,1 0 1,0 1-1,1-3 0,1 1-4,0 0-1,1 0 1,0 1-1,-1-1 0,1 1 1,0 0-1,0 0 0,1 1 1,-1-1-1,0 1 1,0 0-1,1 0 0,-1 0 1,1 0-1,-1 1 1,1 0-1,-1 0 0,1 0 1,-1 0-1,1 1 1,-1 0-1,0 0 0,1 0 1,6 3-1,-4-2 1,0 0 0,-1 1-1,1 0 1,-1 0 0,0 1 0,0 0 0,0 0-1,0 0 1,-1 1 0,1 0 0,-1 0 0,0 0-1,-1 0 1,1 1 0,3 6 0,-4-5 4,-1 0 1,0 0-1,0 1 0,-1-1 1,0 0-1,0 1 1,-1-1-1,0 1 1,0 0-1,-1 8 1,0-11 10,-1-1 0,0 1 0,0-1 0,0 0 0,-1 1 1,1-1-1,-1 0 0,0 0 0,0 0 0,0 0 0,-1 0 1,1-1-1,-1 1 0,0-1 0,0 1 0,0-1 0,-1 0 1,1 0-1,-6 3 0,-2 1 57,-1 0 0,1-1 0,-1-1 0,0 0 0,0 0 0,-1-1 0,1-1 0,-1 0 0,0-1 0,0 0 0,0-1 0,0 0 0,0-1 0,-23-3 0,5-10 87,30 13-189,1 0 0,-1 0 0,1 0 0,-1-1 0,1 1-1,-1 0 1,1 0 0,0-1 0,-1 1 0,1 0 0,-1-1 0,1 1 0,0-1 0,-1 1 0,1 0 0,0-1 0,-1 1 0,1-1 0,0 1-1,0-1 1,0 1 0,-1-1 0,1 1 0,0-1 0,0 1 0,0-1 0,0 1 0,0-1 0,0 1 0,0-1 0,0 1 0,0-1 0,0 1-1,0-1 1,0 1 0,0-1 0,1 1 0,-1-1 0,0 1 0,0-1 0,1 0 0,3-3-377,0 1-1,0 0 1,1 0 0,-1 1 0,1-1 0,-1 1-1,7-2 1,10-6-1930,3-4-1224</inkml:trace>
  <inkml:trace contextRef="#ctx0" brushRef="#br0" timeOffset="8240.33">4421 133 6163,'-1'4'3304,"9"9"-1651,21 23-1233,2 4-128,-21-24-190,-1 0 0,-1 0-1,-1 1 1,0 0 0,-1 0 0,-1 1 0,-1 0-1,0 0 1,-1 0 0,0 28 0,-3-7 42,-2 0 0,-2 0 1,-16 73-1,10-55-222</inkml:trace>
  <inkml:trace contextRef="#ctx0" brushRef="#br0" timeOffset="8748.19">4730 474 3346,'-4'-1'8511,"4"1"-8437,1 0 1,0 0 0,-1-1 0,1 1 0,-1 0-1,1 0 1,-1 0 0,1 0 0,0 0 0,-1 0-1,1 0 1,-1 0 0,1 0 0,-1 0-1,1 1 1,0-1 0,-1 0 0,1 0 0,-1 0-1,1 1 1,-1-1 0,1 0 0,0 1 0,3 1-16,0-1 0,1 0 1,-1 0-1,1 0 1,0 0-1,-1-1 0,1 1 1,0-1-1,-1-1 0,8 0 1,48-8 82,-43 6-124,0 1 1,26 0 0,-53-4-1644,9 6 1229,-1-1 1,1 1 0,0-1 0,-1 1 0,1 0-1,-1 0 1,1-1 0,-1 1 0,1 0 0,-1 0 0,1 1-1,-1-1 1,1 0 0,-3 1 0,-4 2-2441</inkml:trace>
  <inkml:trace contextRef="#ctx0" brushRef="#br0" timeOffset="11463.95">5224 307 2657,'4'-34'2106,"-3"29"-1535,0 1 1,0-1-1,0 0 0,-1 1 0,0-1 0,0 1 0,0-1 0,-1-5 0,3 21-104,-1 1-1,-1-1 1,1 1-1,-2 0 1,-3 22-1,0 40-423,17 87 53,-13-158 2,0-8-23,-7-112 34,7 73-98,2 0 0,12-76-1,-13 116-15,1-8 9,-2 16 42,1 24 59,1 13 44,-4 78 1,-1 8 12,9-44-194,0-111-5221,-5 7 1814</inkml:trace>
  <inkml:trace contextRef="#ctx0" brushRef="#br0" timeOffset="11872.17">5113 319 5394,'-4'-7'270,"0"0"0,0-1 0,1 1 0,0 0 0,0-1 0,1 0 0,0 0 0,0 0 0,1 0 0,0 0 0,0 0 0,1 0 0,0 0 0,0 0 0,1 0 0,0 0 0,1 0-1,0 0 1,5-14 0,-4 13-166,0-1-1,1 1 1,0 0-1,1 0 1,-1 0-1,2 1 0,-1 0 1,2 0-1,-1 0 1,1 1-1,0-1 1,0 2-1,1-1 0,0 1 1,15-10-1,-16 14-84,1-1 0,-1 1 0,1 1 0,-1-1 0,1 1 0,0 1 0,-1-1 0,1 1 0,0 0 0,-1 1-1,1 0 1,0 0 0,-1 1 0,1 0 0,-1 0 0,0 1 0,10 4 0,-6-2-8,0 0 0,-1 1 0,0 0 0,0 1 0,0 0 0,-1 1 0,0 0 0,-1 0 0,0 0 0,11 15 0,-16-19-10,0 1 0,-1-1 0,0 0 0,1 1 0,-2-1 0,1 1 1,0 0-1,-1-1 0,0 1 0,0 0 0,0 0 0,-1 0 0,0 0 0,0 0 0,0 0 0,0 0 1,-1 0-1,0 0 0,0-1 0,0 1 0,0 0 0,-1 0 0,-2 5 0,-1-2 6,-1 1 0,0 0 0,0-1 0,-1 0 0,0 0 0,0-1 0,0 0 0,-1 0 0,-17 10 0,8-6-47,0-2 0,0 0 0,-32 12 0,67-14-4509,1-6 2223</inkml:trace>
  <inkml:trace contextRef="#ctx0" brushRef="#br0" timeOffset="12262.03">5790 117 3682,'-1'-1'241,"1"0"1,-1 1 0,0-1 0,1 0 0,-1 0-1,0 0 1,0 1 0,0-1 0,1 0 0,-1 1-1,0-1 1,0 0 0,0 1 0,0 0-1,0-1 1,0 1 0,0-1 0,0 1 0,0 0-1,-1 0 1,1 0 0,0 0 0,-2 0 0,2 0-112,-1 1 0,1-1-1,-1 1 1,1 0 0,0-1 0,-1 1 0,1 0 0,0 0 0,0 0 0,0 0 0,0 0 0,0 0 0,0 1 0,-2 1 0,-2 5-33,1 0-1,0 0 1,0 1 0,-3 11-1,-2 8 120,2 0 0,1 1 0,2-1 1,0 1-1,1 43 0,3-57-199,1 0 0,0 0 0,1 0 0,1 0 0,0-1 0,1 1 0,1-1 0,0 0 0,1 0 0,0 0 0,1-1 0,10 15 0,-15-26-165,-1 0-1,1 1 0,0-1 0,0 0 1,0 0-1,0 0 0,0 0 0,0-1 0,0 1 1,1 0-1,-1-1 0,1 0 0,-1 1 1,1-1-1,0 0 0,-1 0 0,1-1 0,0 1 1,-1-1-1,1 1 0,0-1 0,0 0 1,0 0-1,0 0 0,-1 0 0,1 0 0,0-1 1,0 1-1,4-3 0,14-12-2676</inkml:trace>
  <inkml:trace contextRef="#ctx0" brushRef="#br0" timeOffset="12785.96">5971 228 5154,'-8'-2'4008,"8"3"-3893,-3 9 1401,5 24-1685,-1-22 697,4 52-310,-1-20-17,-2-1 0,-5 67 0,2-114-181,1 0-1,-1 0 0,1 1 1,-1-1-1,0 0 0,-1 1 0,1-1 1,-1 0-1,-3-5 0,-9-29 141,12 22-129,1 0 1,0 1 0,1-1 0,1 0-1,0 0 1,2 1 0,0-1 0,0 1-1,1-1 1,1 1 0,1 1 0,0-1-1,1 1 1,0 0 0,1 0 0,1 1-1,0 0 1,1 1 0,12-14 0,-20 24-23,1 0 1,-1 0 0,0 0 0,1 0 0,-1 1-1,1-1 1,-1 1 0,1-1 0,0 1-1,-1 0 1,1 0 0,0 0 0,0 1 0,0-1-1,0 1 1,0-1 0,0 1 0,0 0-1,4 0 1,-4 1 4,1 0-1,-1 0 1,1 1-1,-1-1 0,0 1 1,0 0-1,0-1 1,0 1-1,0 1 1,0-1-1,0 0 1,-1 1-1,1-1 0,-1 1 1,0 0-1,3 4 1,1 3 18,0 0 0,-1 0 0,0 0 0,-1 1 0,0 0 0,-1 0 0,2 11 0,11 84 165,-13-78-141,0-8-39,-1 0-1,0 0 1,-2 0-1,0 1 0,-2-1 1,-3 24-1,5-44-37,0 0 0,-1 0 0,1 0 0,0 0 0,0 1 0,0-1 0,0 0 0,0 0 0,0 0 0,0 0 0,0 0 0,0 0 0,0 1 0,0-1 0,-1 0 0,1 0 0,0 0 0,0 0 0,0 0 0,0 0 0,0 0 0,0 0 0,-1 0 0,1 0 0,0 0 0,0 1 0,0-1 0,0 0 0,0 0 0,0 0 0,-1 0 1,1 0-1,0 0 0,0 0 0,0 0 0,0 0 0,0 0 0,-1-1 0,1 1 0,0 0 0,0 0 0,0 0 0,0 0 0,0 0 0,-1 0 0,-8-7-968,-9-12-1218,16 17 1681,-12-13-2169</inkml:trace>
  <inkml:trace contextRef="#ctx0" brushRef="#br0" timeOffset="13163.89">5929 408 5154,'0'-3'2305,"6"3"-1792,2 8-81,11-6 400,9 1-352,8-6-159,1 1-273,5-3 0,-9 2-48,-6-4 0,-4 10-609,-5-10-1023,-1 6-1634</inkml:trace>
  <inkml:trace contextRef="#ctx0" brushRef="#br0" timeOffset="13623.95">6415 247 5587,'1'6'3827,"6"25"-3066,-2-2-533,0 0-1,-2 0 1,-1 0-1,-3 58 1,-1-23-154,-19-164 315,17 74-311,2-1 0,1 1-1,1 0 1,3-27 0,-2 46-58,0 0 0,0 0 0,1 1 0,0-1 0,0 0 0,0 1 0,1 0 0,0-1 0,1 1 0,-1 0 0,1 1 0,0-1 0,0 1 0,1-1 0,0 1 0,0 1 0,0-1-1,0 1 1,1 0 0,9-6 0,-13 9-13,0 0-1,1-1 0,-1 1 1,1 0-1,-1 1 1,1-1-1,0 0 0,-1 1 1,1-1-1,0 1 0,-1 0 1,1 0-1,0 0 0,-1 0 1,1 0-1,0 1 0,-1-1 1,1 1-1,0-1 0,-1 1 1,1 0-1,-1 0 0,1 1 1,-1-1-1,0 0 1,1 1-1,-1-1 0,0 1 1,0 0-1,0 0 0,0 0 1,0 0-1,-1 0 0,1 0 1,-1 0-1,1 1 0,-1-1 1,2 5-1,2 4 16,0 0 0,-1 0-1,-1 0 1,0 0 0,0 1-1,-1 0 1,1 15 0,-3 3 57,-7 53 1,1 4-42,4-57-20,2 10-6,2-34-1687</inkml:trace>
  <inkml:trace contextRef="#ctx0" brushRef="#br0" timeOffset="14532.42">6861 214 4482,'0'6'4389,"1"31"-3263,1 4-595,-2 0 0,-12 80 1,8-85-400,3-11-60,2-20-55,-1 1 1,-1 0-1,1 0 1,-1 0-1,0-1 1,-2 7-1,11-105 103,-5 45-90,-1 25-35,1 0 1,1 1 0,1-1-1,1 1 1,17-41-1,-22 60 5,0 0 0,1 1-1,-1-1 1,1 0 0,0 1 0,-1-1-1,1 1 1,0-1 0,0 1 0,1 0-1,-1 0 1,0 0 0,1 0 0,0 0-1,-1 1 1,1-1 0,0 1-1,0 0 1,-1-1 0,1 1 0,0 1-1,0-1 1,0 0 0,0 1 0,1-1-1,-1 1 1,0 0 0,0 0 0,0 0-1,0 1 1,4 0 0,-4 0-3,1 0 1,-1 0 0,0 1-1,0-1 1,-1 1 0,1 0-1,0 0 1,-1 0-1,1 0 1,-1 0 0,1 1-1,-1-1 1,0 1 0,0-1-1,0 1 1,0 0-1,-1 0 1,1 0 0,-1 0-1,1 0 1,-1 0-1,0 0 1,-1 0 0,1 1-1,0-1 1,-1 0 0,0 0-1,0 6 1,0-3 3,0 0-1,-1 0 1,0 0 0,0 0-1,0 0 1,-1 0 0,0 0-1,0 0 1,-1 0 0,1-1 0,-1 1-1,-1-1 1,1 0 0,-1 0-1,1 0 1,-2 0 0,1-1-1,-6 6 1,9-12 5,1 1 1,-1 0-1,1-1 0,-1 1 1,1 0-1,0-1 0,-1 1 1,1 0-1,0-1 0,0 1 1,0-1-1,0 1 0,0 0 1,0-1-1,1 1 0,-1-1 1,0 1-1,1-2 0,1 0-6,0-1 0,1 1-1,-1 0 1,1 0 0,-1 0-1,1 0 1,0 0 0,0 1-1,0-1 1,1 1 0,-1-1-1,0 1 1,1 1 0,0-1-1,-1 0 1,1 1 0,0 0 0,7-2-1,-5 2-6,0 1 1,0-1-1,0 1 0,0 0 0,0 1 0,0 0 0,0 0 0,0 0 1,0 1-1,0-1 0,10 6 0,-11-5 5,0 0-1,0 0 1,-1 1 0,1 0 0,-1 0 0,0 0-1,0 0 1,0 0 0,0 1 0,0 0-1,-1 0 1,0 0 0,0 0 0,0 0-1,0 1 1,-1-1 0,1 1 0,-1 0 0,0 0-1,-1 0 1,1 0 0,-1 0 0,0 0-1,0 0 1,0 0 0,-1 1 0,0-1 0,0 0-1,0 0 1,-3 10 0,1-9 58,-1 0 0,0 0 1,0 0-1,-1 0 0,0 0 0,0-1 1,0 0-1,-1 0 0,1 0 0,-1 0 1,0-1-1,-1 0 0,1 0 1,-1 0-1,0-1 0,0 1 0,0-2 1,0 1-1,0-1 0,-1 1 0,1-2 1,-1 1-1,1-1 0,-1 0 1,0 0-1,1-1 0,-1 0 0,0 0 1,0 0-1,1-1 0,-1 0 0,-12-4 1,19 5-60,-1-1 1,0 1 0,0-1 0,0 1-1,0 0 1,1 0 0,-1-1 0,0 1-1,0 0 1,0 0 0,0 0 0,0 0-1,0 0 1,0 0 0,1 0 0,-1 1-1,0-1 1,0 0 0,-1 1 0,23-16-5812,-7 0 1959</inkml:trace>
  <inkml:trace contextRef="#ctx0" brushRef="#br0" timeOffset="14999.15">7279 69 7411,'19'26'5400,"31"37"-5280,-42-52-78,0 1-1,0-1 1,-1 1-1,-1 0 1,0 1-1,0 0 1,-1 0-1,-1 0 1,0 0-1,-1 1 0,0 0 1,-1-1-1,-1 1 1,0 0-1,-1 0 1,-1 0-1,0 0 1,0-1-1,-2 1 1,0 0-1,-6 17 1,6-20 6,1-2-9,0 0 1,-1 0-1,-1 0 0,1 0 1,-1 0-1,-1-1 1,1 0-1,-12 14 1,6-16-1024</inkml:trace>
  <inkml:trace contextRef="#ctx0" brushRef="#br0" timeOffset="15361.17">7735 520 9028,'-19'-1'4690,"23"3"-3745,-4-4-593,1 2 16,1-3-368,-1 3 176,1-4-272,-13-5-2977,9 13 1296,-6-4-1056</inkml:trace>
</inkml:ink>
</file>

<file path=word/ink/ink4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6:35.944"/>
    </inkml:context>
    <inkml:brush xml:id="br0">
      <inkml:brushProperty name="width" value="0.1" units="cm"/>
      <inkml:brushProperty name="height" value="0.1" units="cm"/>
      <inkml:brushProperty name="color" value="#0000FF"/>
    </inkml:brush>
  </inkml:definitions>
  <inkml:trace contextRef="#ctx0" brushRef="#br0">23 76 3265,'-2'17'574,"1"0"-1,1 0 0,0 0 0,4 25 0,-3-38-513,0 0 0,-1 0 0,2 0-1,-1 0 1,0 0 0,1 0 0,0 0 0,0 0-1,0 0 1,0-1 0,0 1 0,1-1-1,0 0 1,0 0 0,0 0 0,0 0 0,0 0-1,0 0 1,1-1 0,-1 0 0,1 0 0,0 0-1,7 3 1,-9-4-35,1 0 0,0-1 0,0 1 0,-1-1 0,1 0 0,0 1 0,0-1 0,0 0 0,-1-1 0,1 1 0,0 0 0,0-1 0,-1 0 0,1 1 0,0-1 0,-1 0 0,1 0 0,0-1 0,2-1 0,-1 0 8,0 0-1,-1 0 1,0 0-1,1-1 0,-1 0 1,0 1-1,0-1 1,-1 0-1,1 0 1,2-8-1,-1 4-10,-1 1 1,-1-1-1,0 0 0,0 0 0,0 0 1,-1 0-1,0 0 0,0 0 0,-1 0 1,0 0-1,-1-1 0,0 1 0,-2-10 1,0 12 2,0 0 1,0 0 0,0 0 0,-1 1 0,0-1 0,0 1 0,0 0-1,0 0 1,-1 0 0,0 1 0,0-1 0,-1 1 0,1 1-1,-1-1 1,0 1 0,0 0 0,0 0 0,-10-3 0,13 5-36,1 1 0,-1 0 0,1 0 0,-1 1 0,1-1 0,-1 0 0,1 1 0,0 0 0,-1-1 0,1 1 0,0 0 0,-1 0 1,1 0-1,0 1 0,0-1 0,0 1 0,0-1 0,0 1 0,0-1 0,1 1 0,-1 0 0,0 0 0,1 0 0,-2 3 0,-3 4-343,0 0 0,0 0 0,2 0 0,-6 15-1,4-4-1110,1 0-489</inkml:trace>
  <inkml:trace contextRef="#ctx0" brushRef="#br0" timeOffset="509.73">313 181 4434,'12'16'2430,"-10"-12"-2295,0 1-1,-1 0 0,0-1 0,1 1 0,-1 0 0,-1 0 0,1 0 0,-1 9 0,-4 44 166,3-43-232,0-9-245,0 15 585,1-21-448,-1 0 0,1 0 1,0 0-1,0 0 0,0 1 0,0-1 0,0 0 0,0 0 0,0 0 0,0 1 1,0-1-1,0 0 0,0 0 0,0 0 0,0 0 0,0 1 0,0-1 0,0 0 1,0 0-1,0 0 0,0 1 0,0-1 0,0 0 0,0 0 0,0 0 0,0 0 1,0 1-1,0-1 0,0 0 0,0 0 0,0 0 0,1 0 0,-1 0 0,0 1 1,0-1-1,0 0 0,0 0 0,0 0 0,1 0 0,-1 0 0,0 0 0,0 0 1,0 1-1,0-1 0,1 0 0,-1 0 0,0 0 0,0 0 0,0 0 0,0 0 1,1 0-1,-1 0 0,0 0 0,0 0 0,0 0 0,1 0 0,-1 0 0,0 0 1,6-6-2085</inkml:trace>
  <inkml:trace contextRef="#ctx0" brushRef="#br0" timeOffset="1136.99">544 135 3362,'0'-10'1229,"-1"2"-665,1 0 1,1-1-1,0 1 0,0 0 1,3-13-1,-2 34 534,0-4-1072,-1 0 1,0 0-1,0 15 0,-10 108 20,9-131-43,-1 1 1,1 0 0,0-1 0,-1 1-1,1 0 1,-1-1 0,0 1 0,1 0 0,-1-1-1,0 1 1,0-1 0,0 1 0,0-1-1,0 0 1,0 0 0,-1 1 0,1-1-1,0 0 1,-1 0 0,1 0 0,-1 0 0,1 0-1,-1 0 1,1-1 0,-1 1 0,0 0-1,1-1 1,-3 1 0,0 0 9,0 0 0,0-1 0,0 1-1,0-1 1,0 0 0,0 0 0,0-1 0,-1 1 0,1-1-1,-7-2 1,24 6 82,1-1-1,0 0 0,17 0 1,-9-1-106,0 1 0,26 6-1,-37-5-282,5 0 718</inkml:trace>
</inkml:ink>
</file>

<file path=word/ink/ink4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34.239"/>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1 85 4546,'2'-15'2500,"-1"15"-2414,20-11 1017,33 0-579,-46 10-279,503-43 459,-580 42-315,1 4-3115,57 0 1408</inkml:trace>
</inkml:ink>
</file>

<file path=word/ink/ink4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21.735"/>
    </inkml:context>
    <inkml:brush xml:id="br0">
      <inkml:brushProperty name="width" value="0.1" units="cm"/>
      <inkml:brushProperty name="height" value="0.1" units="cm"/>
      <inkml:brushProperty name="color" value="#FF3300"/>
    </inkml:brush>
  </inkml:definitions>
  <inkml:trace contextRef="#ctx0" brushRef="#br0">0 151 3474,'8'2'6165,"5"17"-5821,-3 2-118,-1 1-1,-1 0 0,11 45 1,9 28-191,-16-72-57,-12-23 22,1 0 0,-1 1 0,0-1 0,1 0 0,-1 1 0,0-1 0,1 0 0,-1 0 0,1 0 0,-1 1 0,0-1 0,1 0 0,-1 0 0,1 0 0,-1 0 0,1 0 1,-1 0-1,0 0 0,1 1 0,-1-1 0,1-1 0,-1 1 0,1 0 0,-1 0 0,0 0 0,1 0 0,-1 0 0,1 0 0,-1 0 0,1-1 0,-1 1 0,0 0 1,1 0-1,-1 0 0,0-1 0,1 1 0,-1 0 0,0-1 0,1 1 0,-1 0 0,0-1 0,1 1 0,-1 0 0,0-1 0,0 1 0,0-1 0,1 1 0,-1 0 1,0-1-1,0 1 0,0-1 0,0 1 0,0 0 0,0-1 0,0 1 0,0-2 0,10-25 64,-2 0 1,-1-1-1,-2 0 1,4-33-1,8-43-175,-17 99-1809,1 18 441,3 2-202,-3 2-333</inkml:trace>
  <inkml:trace contextRef="#ctx0" brushRef="#br0" timeOffset="436.06">331 357 4114,'3'-1'212,"0"0"0,1-1 0,-1 1 0,0-1 0,0 0 1,0 0-1,-1 0 0,1-1 0,-1 1 0,5-5 0,8-7 366,-11 11-481,-1-1 1,1 1 0,0-1 0,-1 0 0,0 0 0,0 0 0,0 0 0,0-1 0,-1 1 0,0-1 0,0 0 0,0 0 0,0 0 0,-1 0 0,1-6 0,-1 8-31,-1 0 0,0 0-1,1 0 1,-1 0 0,-1 0 0,1 0 0,0 0 0,-1 0 0,1 0 0,-1 0 0,0 0 0,0 0 0,0 0 0,-1 0 0,1 0 0,-1 1 0,1-1 0,-1 1 0,0-1 0,0 1 0,0 0-1,0-1 1,-1 1 0,1 0 0,-1 0 0,1 1 0,-3-3 0,3 4-44,1-1 0,-1 1 0,1 0 0,-1-1 0,1 1 0,-1 0 0,1 0 0,-1 0 0,1 0 0,-1 0 0,1 0 0,-1 0 0,1 1 0,-1-1 0,1 0 0,-1 1 0,1-1 0,-1 1 0,1 0 0,0-1 0,-1 1 0,1 0 0,0 0 0,0 0 0,0 0 0,0 0 0,-2 2 0,-27 32-20,30-34 6,-4 5-6,0 1 0,1-1-1,0 1 1,0 0-1,1 0 1,0 0-1,0 0 1,1 0-1,-1 1 1,2-1 0,-1 0-1,1 1 1,0-1-1,0 0 1,3 11-1,-3-13-37,1 0 0,0 0 0,1-1-1,-1 1 1,1-1 0,0 1 0,0-1-1,0 0 1,0 1 0,1-1 0,0 0-1,0-1 1,0 1 0,0 0 0,1-1-1,-1 0 1,1 0 0,0 0 0,0 0-1,0 0 1,0-1 0,0 0 0,1 0-1,4 2 1,-8-4-67,0 0 0,1 1 0,-1-1-1,0 0 1,1 0 0,-1 0 0,1 0 0,-1 0 0,0-1-1,0 1 1,1 0 0,-1-1 0,0 1 0,1-1 0,-1 1 0,0-1-1,0 1 1,2-2 0,1 0-358,13-5-1754</inkml:trace>
  <inkml:trace contextRef="#ctx0" brushRef="#br0" timeOffset="844.04">541 227 5603,'12'23'3057,"7"12"-3065,-15-23 36,0 0-1,-1 0 1,0 0 0,-1 1-1,-1-1 1,0 1 0,-1 15-1,-10-56 514,7 22-393,0 0 1,1-1-1,0 1 1,-3-13 0,4 14-137,1 1 0,0-1 1,0 1-1,1-1 1,-1 1-1,1-1 0,0 1 1,0-1-1,0 1 1,1 0-1,0-1 1,-1 1-1,1 0 0,1 0 1,-1 0-1,1 1 1,3-6-1,-4 7-70,0 0-1,0 0 1,0 0 0,1 1-1,-1-1 1,0 0 0,1 1 0,-1 0-1,1-1 1,0 1 0,-1 0-1,1 0 1,0 0 0,0 1-1,-1-1 1,1 1 0,0 0 0,0-1-1,0 1 1,0 0 0,-1 1-1,1-1 1,0 0 0,0 1-1,0 0 1,0 0 0,-1 0 0,5 1-1,10 5-1395,0 0-1075</inkml:trace>
  <inkml:trace contextRef="#ctx0" brushRef="#br0" timeOffset="1325.19">833 236 4530,'-2'-2'250,"0"0"0,-1 0 1,1 0-1,-1 0 0,1 0 0,-1 1 1,1-1-1,-1 1 0,0 0 0,0-1 0,0 1 1,0 0-1,0 1 0,0-1 0,0 1 0,0-1 1,0 1-1,0 0 0,0 0 0,-5 1 0,5 0-201,-1 0 1,1 1-1,-1 0 0,1-1 0,0 1 0,0 1 0,0-1 0,0 0 0,0 1 0,0-1 0,1 1 0,-1 0 0,1 0 0,0 0 0,-1 0 0,-1 6 0,1-4-35,0 1 0,0-1 1,1 1-1,0 0 0,0-1 0,0 1 0,1 0 0,0 0 0,0 1 1,0-1-1,1 0 0,0 0 0,1 9 0,-1-11-11,1-1-1,0 1 1,0 0-1,1 0 1,-1 0-1,1-1 1,-1 1-1,1-1 1,0 0-1,1 1 1,-1-1-1,0 0 1,1 0-1,0 0 1,0 0 0,0-1-1,0 1 1,0-1-1,0 0 1,0 0-1,8 3 1,-9-4 4,0 0 1,1 0 0,-1 0 0,1 0-1,-1-1 1,1 1 0,-1-1 0,1 0-1,-1 0 1,1 0 0,-1 0 0,1 0-1,0 0 1,-1-1 0,1 1 0,-1-1-1,1 0 1,2-1 0,-1 0 2,0 0 1,0-1-1,-1 1 1,0-1 0,1 0-1,-1 0 1,0 0-1,0 0 1,-1-1-1,4-4 1,0-1 7,-1-1 1,0 0-1,0-1 1,-1 0-1,0 1 1,-1-1-1,3-17 1,-3-8-2,-1 1 0,-2-1 1,-1 0-1,-2 1 0,-10-49 1,5 61 172,4 24 73,2 13-186,4 18-53,2 0 0,0 0-1,12 39 1,-6-29-26,4 45 0,-14-37-2012,2-39-152</inkml:trace>
  <inkml:trace contextRef="#ctx0" brushRef="#br0" timeOffset="1750.15">1085 371 7267,'4'0'1169,"-5"0"-817,-1 0-48,5 2-224,-3 1-80,0-1-96,-3 11-1056,0 6-1474</inkml:trace>
</inkml:ink>
</file>

<file path=word/ink/ink4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17.455"/>
    </inkml:context>
    <inkml:brush xml:id="br0">
      <inkml:brushProperty name="width" value="0.1" units="cm"/>
      <inkml:brushProperty name="height" value="0.1" units="cm"/>
      <inkml:brushProperty name="color" value="#FF3300"/>
    </inkml:brush>
  </inkml:definitions>
  <inkml:trace contextRef="#ctx0" brushRef="#br0">58 252 4578,'3'-6'5103,"3"-13"-4234,-2 8-686,5-14 9,0 0 1,-2-1 0,-1 0-1,-1 0 1,3-49-1,-9 63 165,-2 17-88,-2 23-137,7 8-111,2 0 0,11 49 0,2 18-26,-16-101 7,-1 1-1,0 0 1,0 0-1,0 0 1,0 0-1,0 0 0,0-1 1,-1 1-1,0 0 1,1 0-1,-1 0 1,0-1-1,0 1 0,-1 0 1,1-1-1,0 1 1,-1-1-1,0 0 0,1 1 1,-1-1-1,0 0 1,0 0-1,0 0 1,0 0-1,-1-1 0,1 1 1,-1 0-1,-2 0 1,-6 3 7,0-1 0,0 0 1,-1-1-1,1 0 0,-19 1 1,9 0 7,96-7 159,-34-4-146,-8 2-8,1 0 0,48 1 0,-69 2-776</inkml:trace>
  <inkml:trace contextRef="#ctx0" brushRef="#br0" timeOffset="390.26">505 384 7972,'4'0'2929,"-4"-4"-1953,3 4-383,-1-1-385,-2-1-32,0 4-208,-1-4-368,-7 3-865,0 5-1072,-7-1-1153</inkml:trace>
</inkml:ink>
</file>

<file path=word/ink/ink4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16.403"/>
    </inkml:context>
    <inkml:brush xml:id="br0">
      <inkml:brushProperty name="width" value="0.1" units="cm"/>
      <inkml:brushProperty name="height" value="0.1" units="cm"/>
      <inkml:brushProperty name="color" value="#FF3300"/>
    </inkml:brush>
  </inkml:definitions>
  <inkml:trace contextRef="#ctx0" brushRef="#br0">233 66 4802,'-1'-3'276,"0"0"0,1 0 1,-1 0-1,0 0 0,-1 0 0,1 0 0,-1 0 0,1 1 1,-1-1-1,0 0 0,0 1 0,0-1 0,0 1 0,0 0 0,0 0 1,-1 0-1,1 0 0,-6-3 0,6 4-217,-1 0 0,0 0 0,0 1 0,0-1-1,-1 1 1,1 0 0,0 0 0,0 0 0,0 0 0,0 0 0,0 1-1,0-1 1,0 1 0,0 0 0,0 0 0,0 0 0,0 0 0,1 1 0,-5 2-1,-13 6 15,0 2 0,-19 16-1,34-25-69,0 1 0,1-1 0,0 1 0,0 0 0,0 1 0,0-1 0,1 1 0,0-1-1,0 1 1,0 0 0,0 0 0,1 1 0,0-1 0,-2 9 0,11-14 9,0 1 1,1-1-1,-1 0 0,0-1 1,12-2-1,-15 3-11,9-2 7,0 1 1,-1 1 0,1 0-1,0 1 1,0 1 0,15 3-1,-24-4-8,0 0 0,0 0-1,0 0 1,0 0-1,0 1 1,-1 0-1,1 0 1,-1 0 0,1 0-1,-1 0 1,0 1-1,0-1 1,0 1 0,0 0-1,-1 0 1,1 0-1,-1 0 1,1 1-1,-1-1 1,0 1 0,0-1-1,-1 1 1,3 7-1,-3-7 6,-1 0-1,0 0 1,0 1-1,0-1 1,-1 0-1,1 0 1,-1 1-1,0-1 1,0 0-1,-1 0 1,1 0-1,-1 0 1,0 0-1,0-1 1,0 1-1,0 0 1,-1-1-1,1 0 1,-1 1-1,0-1 1,0 0-1,0 0 1,-1-1-1,-4 4 1,3-2 3,0 0 1,-1 0 0,0-1 0,0 0 0,0 0 0,0 0 0,0-1 0,-1 0 0,1 0-1,-1-1 1,0 1 0,1-2 0,-1 1 0,-13-1 0,14-1-5,-1 0 0,1-1 1,0 0-1,0-1 0,0 1 0,0-1 1,0 0-1,0 0 0,-9-8 0,155 10-751,-113 1 589,-1-1-1,30-6 1,-48 6 138,-1 0 1,1-1 0,-1 0 0,0-1-1,1 0 1,-1 0 0,-1 0 0,1-1-1,0 0 1,-1 0 0,11-10-1,-10 4 70,-1 0 95,-6 10-135,0 0 0,0 0 0,0 0 0,0 0 0,0 0 1,0 0-1,0 0 0,0 0 0,0 0 0,0 0 0,1 0 0,-1 0 1,0 0-1,0 0 0,0 0 0,0 0 0,0 0 0,0 0 1,0 0-1,0 0 0,0 0 0,0 0 0,0 0 0,0 0 0,0 0 1,0 0-1,0 0 0,0 0 0,0 0 0,1 0 0,-1 0 1,0 0-1,0 0 0,0 0 0,0 5 10,1 0-1,-1-1 1,1 1 0,0-1-1,0 1 1,1-1 0,-1 1-1,1-1 1,4 8 0,6 16 15,-12-28-50,-1 1-1,1-1 1,0 0-1,0 0 1,0 1-1,0-1 0,0 0 1,0 0-1,0 1 1,0-1-1,0 0 1,0 0-1,0 0 1,1 1-1,-1-1 1,0 0-1,0 0 1,0 1-1,0-1 1,0 0-1,0 0 1,0 0-1,1 0 1,-1 1-1,0-1 0,0 0 1,0 0-1,0 0 1,1 0-1,-1 1 1,0-1-1,0 0 1,0 0-1,1 0 1,-1 0-1,0 0 1,0 0-1,1 0 1,-1 0-1,0 0 1,0 0-1,1 0 1,1-13-2968,-3-1-290</inkml:trace>
  <inkml:trace contextRef="#ctx0" brushRef="#br0" timeOffset="391.97">363 11 4850,'0'-5'2097,"3"7"-1312,-4-7-417,2 5 112,4 2-480,-4-6-16,13 13 0,-4-4 16,3 10-624,1-4-625,4 11-864</inkml:trace>
</inkml:ink>
</file>

<file path=word/ink/ink4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39.170"/>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95 5 2577,'-19'-5'3640,"17"6"-3523,0 0-41,-1 1 0,0 0 0,1 0 1,0 0-1,-1 0 0,1 0 0,-3 5 0,-2 3-159,0-1 0,1 2 0,-7 12 0,13-22 82,-15 41 6,14-41-8,1 0-1,-1 0 1,1 0 0,-1 0-1,1 1 1,0-1 0,0 0-1,0 0 1,-1 0 0,1 1 0,0-1-1,0 0 1,1 0 0,-1 1-1,0-1 1,0 0 0,0 0-1,1 0 1,-1 1 0,1-1-1,-1 0 1,1 0 0,-1 0-1,1 0 1,0 0 0,0 0 0,-1 0-1,1 0 1,0 0 0,2 1-1,0-3 32,-1 0 0,1 0 0,0-1 0,0 1-1,-1-1 1,1 0 0,-1 1 0,1-1 0,-1 0 0,0 0-1,0-1 1,3-3 0,-3 4-43,6-6 34,0-1 0,-1-1 0,0 1 0,0-1 0,-1 0 0,7-15 1,-24 47-125,3-7 103,0 0 0,-8 26 1,15-38 0,0 0 1,0 1-1,1-1 1,-1 0-1,1 1 1,-1-1-1,1 0 1,0 1-1,0-1 1,0 0-1,1 1 1,-1-1-1,1 0 1,0 1-1,0-1 0,0 0 1,0 0-1,1 0 1,2 5-1,-3-7 0,-1 0 1,1 0-1,0-1 0,0 1 0,0 0 0,0 0 0,0-1 0,0 1 0,0-1 0,0 1 0,0-1 0,0 1 0,1-1 0,-1 1 0,0-1 0,0 0 0,0 0 0,0 0 0,1 0 0,-1 0 0,0 0 0,0 0 0,0 0 0,1 0 0,-1 0 0,0-1 0,0 1 0,0 0 0,0-1 0,0 1 0,1-1 0,-1 1 0,0-1 0,0 0 0,0 1 0,-1-1 0,1 0 0,0 0 0,0 0 0,0 0 0,1-1 0,0-1 12,1 1 0,-1-1 0,1 0 0,-1 0 0,0-1 0,0 1 0,0 0 0,0-1 0,-1 1 0,0-1 0,1 1 0,0-6 0,-1 3-51,-1 5-5,0 0-1,0 1 0,1-1 1,-1 0-1,0 0 1,0 0-1,0 1 1,0-1-1,0 0 0,0 0 1,0 0-1,0 0 1,-1 1-1,1-1 1,0 0-1,0 0 0,-1 0 1,1 1-1,0-1 1,-1 0-1,1 0 1,-1 1-1,1-1 0,-1 0 1,0 0-1</inkml:trace>
</inkml:ink>
</file>

<file path=word/ink/ink4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08.034"/>
    </inkml:context>
    <inkml:brush xml:id="br0">
      <inkml:brushProperty name="width" value="0.1" units="cm"/>
      <inkml:brushProperty name="height" value="0.1" units="cm"/>
      <inkml:brushProperty name="color" value="#FF3300"/>
    </inkml:brush>
  </inkml:definitions>
  <inkml:trace contextRef="#ctx0" brushRef="#br0">17 359 3618,'-2'-2'270,"1"1"0,-1-1-1,1 0 1,-1 0 0,1 0 0,0 0 0,0 0 0,0 0 0,0 0 0,0-1 0,1 1 0,-1 0 0,0 0 0,1-1 0,0 1-1,-1 0 1,1-1 0,0 1 0,0 0 0,1-4 0,-1-1-198,1 1 0,0-1 1,0 1-1,0-1 0,1 1 0,3-8 0,-3 10-63,0 0 0,0 1 1,0-1-1,0 1 0,0-1 0,1 1 0,0 0 0,0 0 1,0 0-1,0 0 0,0 1 0,0-1 0,1 1 0,-1 0 0,1 0 1,0 0-1,0 0 0,0 1 0,-1-1 0,1 1 0,0 0 1,1 1-1,-1-1 0,0 0 0,0 1 0,0 0 0,0 0 1,5 1-1,11 2 17,-1 1 1,0 1-1,0 0 0,33 16 1,7 1-1,-40-17-26,0 0-1,1-1 0,29 2 0,-42-5-7,0-1 0,0-1 0,0 1 0,0-1-1,0 0 1,0-1 0,0 0 0,-1 0 0,1 0 0,0-1-1,-1 0 1,0 0 0,7-5 0,-10 6 2,-1 0-1,0-1 1,0 1 0,0-1 0,0 1 0,0-1-1,-1 1 1,1-1 0,-1 0 0,0 0-1,0 0 1,1-4 0,-1 6 9,-1 1 0,0-1 0,1 0 0,-1 0 1,0 0-1,1 0 0,-1 0 0,0-1 0,0 1 0,0 0 0,0 0 0,0 0 1,0 0-1,0 0 0,-1 0 0,1 0 0,0 0 0,0 0 0,-1 0 0,1 0 1,-1 0-1,1 0 0,-1 1 0,1-1 0,-1 0 0,0 0 0,1 0 0,-1 1 1,0-1-1,1 0 0,-1 0 0,0 1 0,0-1 0,0 1 0,0-1 0,-1 0 1,-1 3 55,7 5-116,6 4-4,-2-6 57,0-1 0,1 0-1,-1 0 1,16 4 0,21 10-4,-43-18 9,0 1 0,-1 0 1,1 0-1,-1 0 1,1 0-1,-1 0 1,1 0-1,-1 0 1,0 1-1,0-1 0,1 1 1,-1-1-1,0 0 1,0 1-1,0 0 1,-1-1-1,1 1 0,0 0 1,0-1-1,-1 1 1,1 0-1,-1 0 1,0-1-1,0 1 1,1 0-1,-1 0 0,0 0 1,0-1-1,-1 1 1,1 0-1,0 0 1,-1 0-1,1-1 0,-1 1 1,-1 3-1,-2 4 12,-1 0 0,-1 0 0,1 0 0,-2-1 0,-7 10 0,-1 0 2,-8 20-59,22-37-81,1 0 1,-1 1 0,1-1 0,-1 0 0,1 0 0,-1 0 0,1 1 0,0-1 0,0 0 0,-1 1 0,1-1 0,0 0 0,0 0 0,0 1 0,1-1 0,-1 0 0,0 1 0,0-1 0,1 0-1,-1 0 1,0 1 0,1-1 0,0 0 0,-1 0 0,1 0 0,0 0 0,-1 0 0,1 0 0,0 0 0,1 2 0,14 2-3742</inkml:trace>
  <inkml:trace contextRef="#ctx0" brushRef="#br0" timeOffset="692.09">1046 207 4738,'3'13'5176,"13"65"-4637,-6-15-451,-12-66-69,1 0 0,-1 0 1,0 0-1,0 0 0,0 1 1,-1-1-1,1 0 0,-1 1 1,1 0-1,-1-1 0,0 1 1,0 0-1,0 1 0,-6-4 0,6 4-19,1 0 0,0 0 0,-1 0 0,1 0 0,0 0 0,-1 1 0,1-1 0,-1 1 0,1-1 0,-1 1 0,1 0 0,-1 0 0,0 0 0,1 1 0,-1-1 0,1 1 0,-1-1 0,1 1-1,0 0 1,-1 0 0,1 0 0,0 0 0,-1 0 0,1 0 0,0 1 0,0-1 0,-2 3 0,-2 3 4,0 0 1,0 0-1,1 1 0,0 0 1,0 0-1,1 1 0,0-1 1,1 1-1,0 0 0,-4 16 1,6-22-5,1 1 0,-1 0 0,1 0 0,0 0 1,0 0-1,0 0 0,1-1 0,-1 1 1,1 0-1,0 0 0,0 0 0,3 5 0,-3-6-3,1-1 0,-1 0-1,1 1 1,0-1 0,0 0-1,0 0 1,0 0 0,0 0 0,1 0-1,-1-1 1,0 1 0,1-1-1,-1 1 1,1-1 0,0 0-1,-1 0 1,1 0 0,0-1-1,3 2 1,-3-2-30,0 0 0,0 1 1,0-1-1,0 0 0,0 0 0,0-1 1,0 1-1,0-1 0,0 1 1,-1-1-1,1 0 0,0 0 0,0 0 1,0 0-1,-1-1 0,1 1 0,-1-1 1,1 0-1,2-2 0,-2 1-360,-1 1-1,1-1 1,-1 0 0,0 1-1,1-1 1,-1-1-1,-1 1 1,1 0 0,2-6-1,2-11-3221</inkml:trace>
  <inkml:trace contextRef="#ctx0" brushRef="#br0" timeOffset="1070.09">1031 34 4178,'-2'-7'3121,"0"4"-1504,4 3-1137,-1 0-480,2 0 0,0 2-320,9 6-368,5 1-1265</inkml:trace>
  <inkml:trace contextRef="#ctx0" brushRef="#br0" timeOffset="1801.94">1416 309 4242,'-1'-5'336,"-1"0"1,1 0-1,-1 0 0,1 1 1,-1-1-1,-1 1 0,1-1 0,-1 1 1,1 0-1,-1 0 0,0 0 1,-7-6-1,8 8-248,0 1 1,0-1-1,0 1 1,-1 0-1,1 0 0,-1 0 1,1 0-1,-1 0 1,1 0-1,-1 1 0,1-1 1,-1 1-1,0-1 0,1 1 1,-1 0-1,0 0 1,1 0-1,-1 1 0,0-1 1,1 1-1,-1-1 0,1 1 1,-1 0-1,-3 2 1,0 0-87,-1 1 1,1 0 0,1 0 0,-1 0 0,1 1 0,0-1 0,0 1-1,0 1 1,0-1 0,1 1 0,0-1 0,0 1 0,1 0-1,0 1 1,0-1 0,0 1 0,1-1 0,-1 1 0,0 7-1,1-8-7,1 1 0,0-1 0,0 0 0,0 1 0,1-1 0,0 1 0,0-1 0,1 1-1,-1-1 1,2 0 0,-1 1 0,1-1 0,-1 0 0,2 0 0,-1 0 0,1 0-1,0 0 1,0 0 0,0-1 0,6 7 0,-7-10-2,-1-1 0,1 1 0,-1-1 0,1 0 0,0 1 0,0-1 0,-1 0 0,1 0 1,0-1-1,0 1 0,0 0 0,0 0 0,0-1 0,0 0 0,0 1 0,0-1 0,0 0 0,0 0 0,0 0 0,0 0 0,1 0 0,-1 0 0,0-1 0,0 1 1,0-1-1,0 1 0,0-1 0,0 0 0,-1 0 0,1 0 0,0 0 0,0 0 0,-1 0 0,1 0 0,0-1 0,-1 1 0,3-4 0,1 1 15,0-1 0,-1-1-1,0 1 1,0-1 0,0 1 0,-1-1-1,1 0 1,-2 0 0,1-1-1,3-9 1,28-108 107,-36 140-86,0 0 0,2 0 0,0 0 0,3 20 0,-1 6 7,-1-37-49,2 38-669,-3-40 588,0-1 0,1 0 0,-1 1 0,1-1-1,0 0 1,-1 1 0,1-1 0,0 0 0,1 0 0,-1 0-1,0 0 1,0 0 0,1 0 0,2 3 0,2-4-2062,6-6-869</inkml:trace>
  <inkml:trace contextRef="#ctx0" brushRef="#br0" timeOffset="2542.13">1553 305 4450,'-2'1'231,"1"0"1,-1 0-1,1 0 1,0 0-1,-1 0 0,1 0 1,0 0-1,0 0 0,0 1 1,0-1-1,0 0 1,0 1-1,0-1 0,1 1 1,-1-1-1,0 1 0,1-1 1,-1 1-1,1 0 1,-1 2-1,-11 45-74,11-40-148,0-1 1,1 1 0,0-1 0,0 1-1,0-1 1,3 11 0,-3-18-10,1 1 1,-1-1 0,1 1-1,-1-1 1,1 1 0,-1-1-1,1 0 1,0 1 0,-1-1-1,1 0 1,0 0 0,0 1-1,0-1 1,0 0-1,0 0 1,0 0 0,1 0-1,-1 0 1,0 0 0,0-1-1,1 1 1,-1 0 0,0-1-1,1 1 1,-1-1 0,1 1-1,-1-1 1,1 0 0,-1 1-1,1-1 1,-1 0 0,1 0-1,-1 0 1,1 0-1,-1 0 1,1-1 0,-1 1-1,1 0 1,-1-1 0,1 1-1,-1-1 1,3 0 0,2-1 9,-1-1-1,1 1 1,0-1 0,-1 0 0,1-1 0,-1 1 0,0-1-1,0 0 1,-1 0 0,1 0 0,-1-1 0,0 0 0,0 0 0,0 0-1,-1 0 1,6-11 0,-3 2 24,-1 0 0,-1-1 0,0 0 0,0 1 0,1-28 0,-6 59 110,0 1 0,1 0 1,0 0-1,5 24 1,-5-37-159,1-1 0,0 1 0,1-1 0,-1 0 0,1 1 0,0-1 0,0 0 1,0 0-1,1 0 0,5 7 0,-6-10 4,-1 1-1,1-1 1,0 1 0,0-1 0,0 0-1,0 0 1,0 0 0,0 0-1,0 0 1,0 0 0,1-1 0,-1 1-1,0-1 1,1 1 0,-1-1 0,0 0-1,0 0 1,1 0 0,-1 0-1,0 0 1,1-1 0,-1 1 0,3-2-1,-1 1 2,-1 0-1,0-1 1,0 0-1,0 1 1,0-1-1,0 0 1,0-1 0,-1 1-1,1 0 1,-1-1-1,1 1 1,-1-1-1,0 0 1,0 0-1,0 0 1,0 0-1,-1 0 1,1 0-1,-1-1 1,0 1-1,0 0 1,1-5-1,1-6 39,0 1 0,-1-1-1,-1 1 1,0-17 0,-3 65 312,3 7-240,-2-30-105,1-1 0,0 0 0,1 1 0,1-1 0,4 19 1,-6-30 6,0 0-65,0 0-1,0 1 1,0-1-1,0 0 1,0 0-1,0 1 1,0-1-1,0 0 1,0 1-1,0-1 1,0 0-1,0 0 1,0 1-1,0-1 1,1 0 0,-1 0-1,0 1 1,0-1-1,0 0 1,0 0-1,1 0 1,-1 1-1,0-1 1,0 0-1,1 0 1,-1 0-1,0 0 1,0 1-1,1-1 1,-1 0-1,0 0 1,0 0-1,1 0 1,-1 0 0,0 0-1,0 0 1,1 0-1,-1 0 1,0 0-1,1 0 1,-1 0-1,0 0 1,0 0-1,1 0 1,-1 0-1,0 0 1,1 0-1,-1 0 1,0 0-1,0-1 1,1 1-1,-1 0 1,0 0 0,0 0-1,1-1 1,6-5-3153</inkml:trace>
  <inkml:trace contextRef="#ctx0" brushRef="#br0" timeOffset="3696.12">1911 282 5106,'6'5'2401,"-4"-4"-2340,0 1 0,0-1 0,0 1 0,0 0 0,0 0 0,0-1 0,-1 1 0,1 0 0,-1 1 0,1-1 0,-1 0 0,0 0 0,1 4 0,2 5-11,-2 1 1,0-1-1,0 1 0,-1 0 1,0-1-1,-2 23 0,-2-25 67,-1-16 344,-2-19-9,6 20-435,1 0 0,-1 0 0,1 0 1,1 0-1,-1 0 0,1 1 0,0-1 0,0 1 0,0-1 0,1 1 0,0 0 1,4-7-1,-6 10-23,0 0-1,1 0 1,-1 0 0,1 1 0,-1-1 0,1 0 0,0 1 0,-1-1 0,1 1-1,0-1 1,0 1 0,0 0 0,0 0 0,0 0 0,1 0 0,-1 0-1,0 1 1,0-1 0,1 0 0,-1 1 0,0 0 0,0 0 0,1-1 0,-1 1-1,0 1 1,1-1 0,-1 0 0,0 0 0,1 1 0,-1 0 0,0-1 0,0 1-1,1 0 1,1 1 0,-1 0 4,-1 0 0,1 0-1,0 1 1,-1-1 0,0 1-1,1-1 1,-1 1 0,0 0 0,0 0-1,-1 0 1,1 0 0,0 0-1,-1 0 1,0 1 0,0-1 0,0 0-1,0 1 1,-1-1 0,1 1 0,-1 4-1,1 7-337,0 1 1,-5 31-1,2-68-903,0 12 1323,1-1 0,0 1-1,0 0 1,1-1-1,1 1 1,-1 0 0,5-18-1,-2 16-62,2 1-1,-1 0 1,1 0 0,1 0-1,12-17 1,-17 25-17,1-1 0,0 1 0,0 0 0,0-1 0,0 1 0,1 0 0,-1 0 0,1 0-1,-1 1 1,1-1 0,0 0 0,-1 1 0,1 0 0,0 0 0,0 0 0,0 0 0,0 0 0,0 0 0,0 1 0,0 0 0,0-1 0,1 1 0,-1 0 0,0 1 0,0-1 0,4 1 0,-4 1 0,0-1-1,0 1 1,-1-1 0,1 1-1,0 0 1,-1 0-1,1 0 1,-1 1 0,0-1-1,1 1 1,-1-1 0,-1 1-1,1 0 1,0 0-1,0-1 1,-1 1 0,0 0-1,0 1 1,0-1 0,0 0-1,0 0 1,0 6 0,2 4 17,-2 0 1,0 0 0,0 0-1,-3 17 1,2-25-17,-1 0-1,1-1 1,0 1 0,1 0-1,-1-1 1,1 1 0,-1 0-1,1-1 1,2 6-1,-2-9-1,0 0-1,-1 0 0,1 0 0,0 0 0,0 0 1,0 0-1,0 0 0,0 0 0,0-1 0,0 1 1,0 0-1,0 0 0,0-1 0,0 1 0,1-1 1,-1 1-1,0-1 0,0 1 0,1-1 0,-1 0 0,0 0 1,1 0-1,-1 0 0,0 0 0,0 0 0,1 0 1,-1 0-1,0 0 0,1 0 0,-1-1 0,0 1 1,0 0-1,1-1 0,-1 0 0,2 0 0,3-2 0,-1 0-1,1-1 1,-1 1-1,0-1 1,1 0-1,-2-1 1,1 1-1,0-1 0,-1 0 1,0 0-1,0 0 1,-1-1-1,1 1 1,-1-1-1,0 0 1,-1 0-1,0 0 0,0 0 1,0 0-1,0-1 1,-1 1-1,1-8 1,-4 11 959,-1 16-765,2 27-215,2-35 18,0 0 1,1 0 0,-1 0 0,1-1-1,1 1 1,-1 0 0,0-1 0,1 0-1,0 1 1,0-1 0,0 0 0,1 0-1,6 5 1,-8-8 3,0 1-1,0-1 1,0 0-1,0 0 1,0 0-1,1 0 1,-1 0-1,0-1 1,1 1-1,-1-1 1,0 1-1,1-1 1,-1 0-1,0 0 1,1 0 0,-1 0-1,1 0 1,-1-1-1,0 1 1,1-1-1,-1 1 1,0-1-1,0 0 1,1 0-1,-1 0 1,0 0-1,0-1 1,0 1-1,0 0 1,0-1-1,3-3 1,0 0 4,1 0 0,-1-1 0,0 0 0,-1 0 0,0 0-1,1 0 1,-2-1 0,1 0 0,3-9 0,0-7 58,9-38 0,-16 60-60,0 5 37,0 0 1,0 0-1,0 0 0,1 0 1,0 0-1,-1-1 0,1 1 1,2 4-1,4 22 105,-7-25-145,1 6-18,-1 0-1,1 0 1,1 0-1,0 0 1,1 0 0,0 0-1,8 18 1,-3-12-3675</inkml:trace>
  <inkml:trace contextRef="#ctx0" brushRef="#br0" timeOffset="4121.58">2636 16 5138,'8'14'3053,"-4"-8"-2829,0 0-1,-1 1 1,0-1-1,0 1 1,0-1-1,-1 1 1,0 0 0,0 0-1,-1 0 1,1 10-1,-4 92 411,-1-88-604,2 1 0,0 0 1,2 0-1,0 0 0,2-1 0,0 1 0,9 31 0,-11-51-146,-1 0-1,1 0 1,0-1 0,0 1-1,-1 0 1,1-1-1,0 1 1,0 0 0,1-1-1,-1 1 1,0-1-1,0 0 1,1 1 0,-1-1-1,1 0 1,-1 0-1,1 0 1,-1 0 0,1 0-1,0 0 1,-1-1-1,1 1 1,0 0 0,0-1-1,0 0 1,0 1-1,-1-1 1,1 0 0,0 0-1,0 0 1,0 0-1,0 0 1,0 0 0,-1 0-1,1-1 1,0 1-1,2-2 1,16-6-2680</inkml:trace>
  <inkml:trace contextRef="#ctx0" brushRef="#br0" timeOffset="4525.69">2910 303 4114,'-3'-7'853,"2"5"-431,0 0 0,0-1 0,0 1 1,0 0-1,0 0 0,-1 0 0,1 0 0,0 0 0,-1 0 0,-2-1 0,3 2-355,0 1 1,-1 0-1,1-1 0,0 1 0,0 0 0,0 0 0,-1 0 0,1 0 0,0 0 0,0 1 0,0-1 1,0 0-1,-1 0 0,1 1 0,0-1 0,0 1 0,0-1 0,0 1 0,0-1 0,0 1 0,0 0 1,0-1-1,0 1 0,-1 1 0,-3 2-61,1 1 0,0-1 0,0 1 1,0 0-1,0 0 0,1 0 0,0 1 0,0-1 1,0 1-1,1-1 0,0 1 0,0 0 0,0 0 0,-1 9 1,2-11-13,0-1 0,1 0 0,-1 1 0,1-1 1,0 1-1,-1-1 0,2 1 0,-1-1 0,0 1 1,1-1-1,0 0 0,-1 1 0,1-1 0,1 0 1,-1 1-1,0-1 0,1 0 0,0 0 0,-1 0 0,1 0 1,0-1-1,1 1 0,-1 0 0,0-1 0,1 1 1,5 3-1,-6-5-7,-1-1 1,1 1-1,0-1 0,0 0 1,-1 0-1,1 1 0,0-1 1,0 0-1,-1-1 0,1 1 1,0 0-1,0 0 0,-1-1 1,1 1-1,0-1 0,-1 1 1,1-1-1,0 0 1,-1 0-1,1 1 0,-1-1 1,1 0-1,-1-1 0,0 1 1,1 0-1,-1 0 0,0-1 1,2-1-1,1-2 12,1 0 0,-1-1 0,0 1 0,0-1-1,4-11 1,1-22 29,-5 21 94,0 38 75,-3-9-379,-1 2 311,2 0 0,0 0 0,4 18 0,-5-29-298,-1 1 0,1-1-1,0 0 1,-1 0 0,1 0 0,0 0 0,0 0-1,0 0 1,1 0 0,-1 0 0,0 0-1,1-1 1,-1 1 0,1-1 0,0 1-1,-1-1 1,1 1 0,0-1 0,0 0-1,0 0 1,0 0 0,0 0 0,0 0-1,0 0 1,0-1 0,0 1 0,4 0-1,9-3-2636</inkml:trace>
  <inkml:trace contextRef="#ctx0" brushRef="#br0" timeOffset="5412.13">3132 288 2929,'-1'-1'320,"0"0"0,0 0 0,0 0 0,0 0 0,0 0 0,0 0 0,-1 0 0,1 0-1,0 0 1,-1 1 0,1-1 0,0 0 0,-1 1 0,1-1 0,-1 1 0,1 0 0,-1-1 0,1 1-1,-3 0 1,2 0-210,0 0 0,1 1 0,-1-1-1,1 1 1,-1 0 0,0-1 0,1 1 0,-1 0-1,1 0 1,0 0 0,-1 0 0,1 0-1,0 0 1,0 0 0,-2 2 0,0 1-111,0 0 0,0 0 0,1 0 0,0 0 0,0 0 0,0 0 0,0 1 0,0-1 0,1 1 1,0 0-1,0-1 0,0 8 0,1-3 10,0 1 0,1 0 1,0 0-1,3 10 1,-4-18-14,0 0-1,0-1 1,1 1 0,-1 0 0,0-1 0,1 1 0,0 0 0,-1-1 0,1 1 0,0-1 0,0 1 0,0-1-1,0 1 1,0-1 0,0 0 0,0 0 0,0 1 0,0-1 0,1 0 0,-1 0 0,0 0 0,1 0 0,-1 0-1,1-1 1,-1 1 0,1 0 0,0-1 0,-1 1 0,1-1 0,0 1 0,-1-1 0,4 0 0,-2-1 0,0 1 0,0-2 0,0 1 0,0 0 0,-1-1 0,1 1 0,-1-1 1,1 0-1,-1 0 0,1 0 0,-1 0 0,0 0 0,0 0 0,0-1 0,0 1 0,-1-1 0,1 1 1,2-5-1,0-1-24,0-1 1,-1 1 0,0-1 0,0 1-1,1-10 1,2-26 100,-3 0 1,-2-64-1,-1 60 238,0 55-196,6 129 620,-4-121-811,0-1 1,1 1-1,0-1 0,1 0 0,1 0 0,0 0 0,14 24 0,-18-37 31,-1 0 0,1 0 0,0 0 1,-1 0-1,1 0 0,0 0 0,0 0 0,0 0 0,0 0 0,0-1 1,0 1-1,0 0 0,0 0 0,0-1 0,0 1 0,1-1 1,-1 1-1,0-1 0,0 0 0,0 1 0,1-1 0,-1 0 0,0 0 1,0 0-1,1 0 0,-1 0 0,0 0 0,1 0 0,-1 0 1,0 0-1,0-1 0,0 1 0,1-1 0,-1 1 0,0 0 0,0-1 1,0 0-1,0 1 0,2-3 0,-1 2 45,0 0-1,-1-1 1,1 1-1,-1-1 1,1 1-1,-1-1 1,0 0-1,0 0 0,0 1 1,0-1-1,0 0 1,0 0-1,0 0 1,0 0-1,-1 0 1,1 0-1,-1 0 1,0 0-1,1-1 1,-1 1-1,0 0 1,0 0-1,-1-3 1,-3 17 1713,2-9-1711,1 1-1,-1-1 1,1 1 0,0 0-1,0 0 1,0-1-1,0 6 1,1-4-3,1-1 0,-1 1-1,1 0 1,0-1 0,0 1 0,1-1 0,-1 1 0,4 5-1,-4-9 2,-1 0 0,1 0-1,0 0 1,-1 0 0,1 0-1,0-1 1,0 1 0,-1 0-1,1 0 1,0-1 0,0 1-1,0 0 1,0-1 0,0 1-1,0-1 1,0 1 0,0-1-1,0 0 1,0 1 0,1-1-1,-1 0 1,0 0 0,0 0-1,0 0 1,0 0 0,0 0-1,1 0 1,-1 0 0,0 0-1,0-1 1,0 1 0,0 0-1,0-1 1,0 1 0,0-1-1,0 1 1,0-1 0,0 1-1,2-2 1,4-3 19,0 1 0,0-1 0,-1-1 0,1 1 0,-1-1 0,0 0 0,-1-1 0,1 0 0,-1 1 0,-1-2 0,1 1 0,-1 0 0,-1-1 0,1 0 0,-1 0 0,0 0 0,-1 0 0,0 0 0,0 0 1,-1-1-1,0 1 0,-1-1 0,0 1 0,0-1 0,0 1 0,-1-1 0,-1 1 0,1 0 0,-4-10 0,4 16-8,1 1-1,-1-1 1,1 0 0,-1 1 0,0-1-1,1 1 1,-1-1 0,0 1 0,0-1-1,0 1 1,-1 0 0,1 0 0,0-1-1,0 1 1,-1 0 0,1 0 0,0 0-1,-1 0 1,1 0 0,-1 1 0,1-1-1,-1 0 1,0 1 0,1-1-1,-1 1 1,0-1 0,1 1 0,-1 0-1,0 0 1,0 0 0,1 0 0,-1 0-1,0 0 1,1 0 0,-1 1 0,0-1-1,1 0 1,-1 1 0,0 0 0,1-1-1,-1 1 1,-2 1 0,-1 1-68,0 0 0,0 0 0,0 1 0,0-1 0,1 1 0,-1 0 0,1 1 0,0-1 0,0 1 0,0-1 0,-3 7 0,6-8-246,-1 1-1,0-1 0,1 1 0,0-1 0,0 1 1,0 0-1,0 6 0,0 9-1940</inkml:trace>
  <inkml:trace contextRef="#ctx0" brushRef="#br0" timeOffset="5991.84">3571 76 2209,'-1'-4'879,"1"1"0,-1 0 0,1 0 0,-1-1 0,1 1 0,0 0 1,1-6-1,-1 7-730,0 0 1,1 0-1,-1 0 1,1 0-1,0 0 1,0 0-1,-1 1 1,1-1-1,0 0 0,1 1 1,0-3-1,0 2-132,1 0-1,-1 0 1,1 0-1,-1 1 1,1-1-1,0 1 0,0-1 1,-1 1-1,1 0 1,0 0-1,0 0 0,0 1 1,0-1-1,0 1 1,0-1-1,5 1 1,-5 0-9,0 0 1,0 0 0,0 1-1,0-1 1,0 0 0,0 1 0,0 0-1,0 0 1,0 0 0,0 0-1,0 0 1,-1 1 0,1-1 0,0 1-1,-1 0 1,1-1 0,-1 1-1,0 0 1,0 0 0,0 1 0,0-1-1,0 0 1,0 1 0,-1 0-1,1-1 1,-1 1 0,3 4 0,-3-2 9,1 0 1,-1 0 0,0 0 0,0 0-1,0 0 1,-1 0 0,0 0 0,0 0-1,0 0 1,0 0 0,-1 0 0,0 0-1,0 0 1,0 0 0,-4 8 0,-24 34 326,23-39-277,0 0 0,1 0 1,0 1-1,0 0 0,-3 11 1,-1 5-284,6-19 294,0 0 0,1 1 1,0-1-1,0 1 0,0 8 0,2-12-541,0 0 0,0 0-1,0 0 1,0 0 0,1-1 0,-1 1-1,1 0 1,0 0 0,2 4 0</inkml:trace>
  <inkml:trace contextRef="#ctx0" brushRef="#br0" timeOffset="6517.12">3583 501 1841,'-9'4'9844,"8"-2"-8979,2 0-369,-1-1-416,3-2-80,0-1-368</inkml:trace>
</inkml:ink>
</file>

<file path=word/ink/ink4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03.119"/>
    </inkml:context>
    <inkml:brush xml:id="br0">
      <inkml:brushProperty name="width" value="0.1" units="cm"/>
      <inkml:brushProperty name="height" value="0.1" units="cm"/>
      <inkml:brushProperty name="color" value="#FF3300"/>
    </inkml:brush>
  </inkml:definitions>
  <inkml:trace contextRef="#ctx0" brushRef="#br0">338 70 2145,'-1'-2'204,"1"1"-29,-1 0 0,1 1 0,0-1 0,-1 0 0,1 0 0,-1 0 0,1 0 0,-1 0 0,1 0 0,-1 1 0,0-1 0,1 0 0,-1 0 0,0 1 0,1-1 0,-1 0 0,0 1 0,0-1 0,0 1 0,0-1 1,0 1-1,0 0 0,-1-1 0,-28-14 822,21 9-884,-1 1 0,0 1 0,0-1 0,0 2 0,0-1 0,0 1 0,-1 1 0,-11-2 0,15 5-58,0 0 0,0 0 0,1 1 0,-1 0 0,0 0 0,1 1 0,-1 0 0,1 0 0,0 0 0,-10 8 1,6-3-10,1 1 0,0 0 0,1 1 0,0-1 0,1 2 1,0-1-1,0 1 0,1 0 0,0 0 0,1 1 1,1 0-1,0 0 0,0 0 0,1 0 0,-2 23 1,3-20-43,1 0 1,1 0 0,0 0-1,1-1 1,1 1 0,1 0-1,0-1 1,0 1 0,7 14-1,-6-19-1,0-1 0,1 0 0,1 0-1,-1-1 1,1 0 0,1 0 0,0 0-1,0-1 1,0 1 0,1-2 0,0 1-1,0-1 1,16 8 0,-21-11 3,0-1-1,1-1 1,-1 1 0,0 0 0,1-1-1,-1 0 1,1 0 0,-1 0 0,1 0-1,-1 0 1,1-1 0,0 1 0,-1-1-1,1 0 1,0 0 0,-1-1 0,1 1-1,0-1 1,-1 0 0,1 1 0,-1-2-1,1 1 1,-1 0 0,0-1 0,6-3-1,-2 1 7,0 0 0,0 0 0,0-1 0,-1 0 0,0 0-1,0 0 1,0-1 0,-1 0 0,1 0 0,-2-1 0,1 0 0,-1 1-1,0-1 1,0-1 0,-1 1 0,0-1 0,4-12 0,-5 5 97,0-1 0,-1 0 0,-2-31 0,0-10-28,1 41-52,0 0 0,-2 0 1,0 0-1,-5-21 0,5 28-14,-1 0 0,1 0 1,-2 1-1,1-1 0,-1 1 0,0 0 1,-1 0-1,-10-14 0,13 20-123,0 0 0,0 0 0,0 0-1,0 0 1,-1 0 0,1 0 0,0 1 0,-1-1-1,0 1 1,1-1 0,-1 1 0,0 0 0,1 0 0,-5-1-1,5 3-20,0-1-1,0 0 0,0 0 0,-1 1 1,1-1-1,0 1 0,0 0 0,0 0 1,0 0-1,0 0 0,0 0 0,0 0 0,1 0 1,-1 0-1,0 1 0,1-1 0,-1 1 1,1 0-1,-3 2 0,-7 8-2311</inkml:trace>
</inkml:ink>
</file>

<file path=word/ink/ink4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23.879"/>
    </inkml:context>
    <inkml:brush xml:id="br0">
      <inkml:brushProperty name="width" value="0.1" units="cm"/>
      <inkml:brushProperty name="height" value="0.1" units="cm"/>
      <inkml:brushProperty name="color" value="#FF3300"/>
    </inkml:brush>
  </inkml:definitions>
  <inkml:trace contextRef="#ctx0" brushRef="#br0">37 71 4834,'10'17'4372,"19"63"-3117,-22-57-1080,-1-5-107,-1 0 1,-1 1-1,-1-1 1,2 20-1,-4-28-362,0-14-903,0-15-1204,-6 2-651</inkml:trace>
  <inkml:trace contextRef="#ctx0" brushRef="#br0" timeOffset="387.2">2 36 4242,'-1'-2'3714,"5"2"-3202,-4-2-32,9 1-464,3-3 176,15 0-64,1-2 48,7 2-128,5-4 0,-12 7-48,-7 0 16,-8 2-32,-6-1-224,-5 3-624,-4 3-529,-1 1-736</inkml:trace>
  <inkml:trace contextRef="#ctx0" brushRef="#br0" timeOffset="780.29">46 190 5250,'3'0'689,"7"-1"-49,7-7 80,4 4-335,3-1-257,3 3-48,-8-2-64,0 4-16,-1-1-240,-10-3-1585,11 4-640</inkml:trace>
  <inkml:trace contextRef="#ctx0" brushRef="#br0" timeOffset="1202.47">389 117 2913,'-7'-2'1494,"-18"-4"2347,23 5-3785,0 1 0,-1 1 0,1-1 0,0 0 0,0 1 0,-1-1-1,1 1 1,0-1 0,0 1 0,0 0 0,0 0 0,0 0 0,0 0 0,0 1 0,-3 1 0,2 0-50,0-1 1,0 1-1,1 0 1,-1 0-1,1 0 1,0 0-1,0 0 1,0 1-1,0-1 1,0 1-1,1-1 1,-1 1-1,1 0 1,0 0-1,0-1 1,0 1-1,1 0 1,0 0-1,-1 4 1,1-4-9,0-1 0,0 1 0,1-1 0,-1 1 0,1-1 0,0 1 0,0-1 1,0 0-1,0 1 0,0-1 0,1 0 0,-1 0 0,1 0 0,0 0 0,0 0 0,0 0 0,1-1 0,-1 1 1,1-1-1,-1 1 0,5 2 0,-3-3 13,-1 0 1,0-1-1,1 1 1,-1-1-1,1 0 1,0 0-1,-1 0 0,1 0 1,0-1-1,-1 1 1,1-1-1,0 0 1,0 0-1,0-1 1,-1 1-1,1-1 0,0 0 1,-1 0-1,1 0 1,-1 0-1,1 0 1,-1-1-1,1 0 0,-1 0 1,0 0-1,0 0 1,0 0-1,0 0 1,0-1-1,0 0 1,-1 1-1,1-1 0,-1 0 1,0 0-1,0-1 1,0 1-1,0 0 1,-1-1-1,1 1 1,-1-1-1,0 1 0,0-1 1,0 0-1,0 1 1,-1-1-1,1 0 1,-1 0-1,0 1 1,0-1-1,-1 0 0,0-4 1,-4-9 504,3 14 109,3 11-334,1 1-256,0-1 0,1 1 0,0-1 0,8 13 0,-9-17-65,0 0 0,0 0 0,0-1 0,1 1 0,0-1 1,-1 1-1,1-1 0,1 0 0,-1 0 0,0-1 0,6 4 0,7-6-4284</inkml:trace>
  <inkml:trace contextRef="#ctx0" brushRef="#br0" timeOffset="1203.47">602 0 4930,'-1'3'3688,"1"14"-3024,14 57 510,-10-51-1052,0 1-1,2-1 1,0 0-1,12 24 1,5 7-152,-16-62-3521,0 2 1591</inkml:trace>
  <inkml:trace contextRef="#ctx0" brushRef="#br0" timeOffset="1794.43">923 104 5571,'-8'-1'649,"0"0"0,0 1 0,-1 0 0,1 0 1,0 1-1,-9 1 0,13-1-572,1 0 0,-1 0 0,1 0-1,-1 0 1,1 1 0,-1-1 0,1 1 0,0 0-1,0 0 1,0 0 0,0 1 0,0-1-1,0 1 1,1-1 0,-4 6 0,6-7-74,0 0 0,0-1 0,0 1 0,0 0 0,0 0 0,0 0 0,0 0 0,1 0 0,-1 0 0,0 0 0,1 0 0,-1 0 0,1 0 0,-1-1 0,1 1 0,-1 0 0,1 0 0,-1-1 0,1 1 0,0 0 0,0-1 1,-1 1-1,1-1 0,0 1 0,0 0 0,0-1 0,-1 0 0,3 1 0,26 16 29,-13-10 16,-4-2-44,0 1 0,20 12 0,-29-17-6,-1 1-1,1 0 0,-1 0 1,0 0-1,0 0 1,1 1-1,-1-1 0,-1 0 1,1 1-1,0-1 1,-1 1-1,1 0 0,-1 0 1,0 0-1,0 0 0,0-1 1,1 5-1,-2-5 7,-1-1 0,1 1 1,0-1-1,-1 1 0,0-1 0,1 0 0,-1 1 0,0-1 0,0 0 0,1 1 0,-1-1 0,0 0 0,0 0 1,-1 0-1,1 0 0,0 0 0,0 0 0,0 0 0,-1 0 0,1 0 0,0 0 0,-1-1 0,1 1 0,-1-1 1,1 1-1,-1-1 0,-1 1 0,-41 10 95,39-10-152,0-1 1,0 1-1,0-1 0,0 0 1,-1 0-1,1 0 1,0-1-1,0 0 1,0 0-1,0 0 1,1 0-1,-1-1 0,0 0 1,1 0-1,-1 0 1,1-1-1,-1 1 1,1-1-1,-8-7 1,5 5-1795</inkml:trace>
  <inkml:trace contextRef="#ctx0" brushRef="#br0" timeOffset="3243.98">1090 125 3073,'0'-1'138,"0"0"-1,0 0 1,0 1-1,-1-1 1,1 0-1,0 1 1,0-1-1,-1 1 1,1-1-1,-1 0 1,1 1-1,-1-1 1,1 1-1,-1-1 1,1 1-1,-1-1 1,1 1-1,-1 0 0,1-1 1,-1 1-1,0 0 1,1-1-1,-1 1 1,0 0-1,1 0 1,-1-1-1,0 1 1,1 0-1,-1 0 1,0 0-1,1 0 1,-1 0-1,0 0 1,0 0-1,1 0 1,-1 0-1,0 0 1,1 1-1,-1-1 1,0 0-1,1 0 0,-1 1 1,0-1-1,-31 13 908,30-11-1024,0 0 0,0 0 0,0 0 0,1 1 0,-1-1 0,1 0 0,-1 1 0,1-1 0,0 1 0,0 0 0,0-1 0,0 1 0,1 0 0,-1-1 0,1 1 0,-1 0 0,1 0 0,0-1 0,0 1 0,0 0 0,1 4 0,0-1-3,0 1 0,0-1 0,1-1 0,0 1 0,0 0 0,0 0 0,1-1 1,5 9-1,-6-10-10,2 0 0,-1-1 0,0 0 0,1 1 0,0-1 0,0 0 0,0 0 1,0-1-1,0 0 0,0 1 0,1-1 0,-1 0 0,1-1 0,-1 1 0,1-1 0,0 0 1,0 0-1,-1-1 0,1 1 0,6-1 0,-7 0 5,-1 0 0,1-1 0,-1 1 0,1-1 0,-1 1-1,0-1 1,1 0 0,-1 0 0,0-1 0,0 1 0,0-1 0,0 1 0,0-1 0,0 0-1,0 0 1,0-1 0,-1 1 0,1 0 0,-1-1 0,1 0 0,-1 1 0,0-1 0,0 0-1,-1 0 1,1 0 0,0 0 0,-1-1 0,2-4 0,-3 4-5,1-1-1,-1 0 1,0 0 0,0 0 0,-1 0 0,1 1-1,-1-1 1,0 0 0,0 0 0,-1 1 0,0-1 0,1 1-1,-1-1 1,-1 1 0,1 0 0,-1 0 0,1 0-1,-8-8 1,7 9-53,0-1-1,0 0 0,0 1 1,-1-1-1,1 1 1,-1 0-1,0 0 1,0 1-1,0-1 0,-1 1 1,1 0-1,0 0 1,-1 0-1,1 1 1,-1 0-1,0-1 0,1 2 1,-10-2-1,9 3-353,-1 0 0,0 1 1,1-1-1,-1 1 0,1 1 0,0-1 0,-1 1 0,1 0 0,0 0 0,-7 6 0,11-9 241,-19 14-3449</inkml:trace>
  <inkml:trace contextRef="#ctx0" brushRef="#br0" timeOffset="3652.44">1424 256 7652,'3'-1'3441,"-2"1"-2929,-2-2-336,2 2-128,1-2-48,-5 8-16,3-8-720,-5 6-432,-2 3-785,-4 2-1633</inkml:trace>
</inkml:ink>
</file>

<file path=word/ink/ink4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20.256"/>
    </inkml:context>
    <inkml:brush xml:id="br0">
      <inkml:brushProperty name="width" value="0.1" units="cm"/>
      <inkml:brushProperty name="height" value="0.1" units="cm"/>
      <inkml:brushProperty name="color" value="#FF3300"/>
    </inkml:brush>
  </inkml:definitions>
  <inkml:trace contextRef="#ctx0" brushRef="#br0">141 1 5026,'-2'0'215,"1"0"-1,-1 0 0,1 0 1,-1 0-1,0 0 0,1 1 1,-1-1-1,1 0 0,-1 1 1,1 0-1,-1-1 0,1 1 1,-1 0-1,1 0 0,0 0 1,-1 0-1,1 0 0,-2 2 1,-24 24 385,24-23-361,-2 2-168,0 1 0,1 0 1,0 0-1,0 0 0,1 1 0,0-1 0,0 1 1,1 0-1,0 0 0,0 0 0,1 0 1,0 0-1,0 0 0,1 0 0,0 0 0,2 14 1,-2-16-54,1 0 0,0 0 0,0 0 0,0 0 0,1-1 0,0 1 1,0-1-1,1 1 0,-1-1 0,1 1 0,0-1 0,1 0 0,-1-1 1,1 1-1,0-1 0,0 1 0,0-1 0,1 0 0,-1 0 0,1-1 1,0 0-1,0 0 0,8 4 0,-9-6-5,0-1 1,0 1 0,0-1-1,1 1 1,-1-1-1,0 0 1,0-1-1,1 1 1,-1-1-1,0 0 1,0 0-1,0 0 1,0 0-1,0-1 1,0 0-1,0 1 1,0-2-1,-1 1 1,6-4-1,-1 0 5,0 0-1,0-1 1,-1 0 0,0 0-1,0-1 1,-1 1-1,8-13 1,-11 13-9,-1 0 0,1-1 0,-1 1 0,-1 0 0,0-1 0,0 1 0,0-1 0,-1 1 0,0-1 0,0 0 0,-1 1 0,0-1 0,0 1 0,-1 0 1,0-1-1,-1 1 0,1 0 0,-1 0 0,0 0 0,-1 0 0,0 1 0,-7-10 0,8 13-8,0 1 0,-1 0-1,1 0 1,-1 0 0,1 0 0,-1 0 0,0 1 0,0 0-1,0-1 1,0 2 0,0-1 0,0 0 0,0 1 0,0 0-1,0-1 1,0 2 0,0-1 0,0 0 0,0 1-1,-8 2 1,-1 0-63,-1 1-1,0 1 0,1 0 0,-21 11 1,28-11-214,0-1 0,-1 1 0,2 0 1,-1 1-1,1-1 0,-1 1 0,-7 13 0,8-12-196,-12 16-1601</inkml:trace>
  <inkml:trace contextRef="#ctx0" brushRef="#br0" timeOffset="375.28">507 258 5555,'-8'0'1312,"5"-4"-688,0 0-431,3 2-113,1 2-80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8:32.415"/>
    </inkml:context>
    <inkml:brush xml:id="br0">
      <inkml:brushProperty name="width" value="0.1" units="cm"/>
      <inkml:brushProperty name="height" value="0.1" units="cm"/>
      <inkml:brushProperty name="color" value="#008C3A"/>
    </inkml:brush>
  </inkml:definitions>
  <inkml:trace contextRef="#ctx0" brushRef="#br0">235 234 5651,'0'-3'4531,"7"20"-3362,5 30-880,-11 93 434,-2-86-559,6 67 0,-1-87-141,-3-14-12,2 0 0,0 0 0,1 0 0,9 27 0,-21-73 12,1 0 1,1 0 0,1-1 0,-3-51 0,5-130 143,3 140-149,1 77-25,0-1 1,0 1 0,1-1-1,2 9 1,5 28-8,-8 30 63,-14 134 0,8-159-48,5-49 0,0 3-2,-1 0 1,1-1-1,-1 1 0,1 0 1,0-1-1,1 1 0,-1 0 1,1 0-1,-1-1 1,1 1-1,0-1 0,1 1 1,2 5-1,-5-13 2,1-1 0,0 1 0,0 0 0,0 0 0,1-1 1,-1 1-1,2-5 0,0-3 30,1-74 41,-11-102-1,-1-5-62,25 313 327,-14-52-175,-1-20-118,2 0 1,10 48-1,-11-88-402,2 14 1049,-1-16-1873</inkml:trace>
  <inkml:trace contextRef="#ctx0" brushRef="#br0" timeOffset="505.68">98 623 3249,'-8'-6'573,"1"-1"-1,-1 1 0,1-1 0,1-1 0,-1 1 0,1-1 0,0 0 0,1-1 0,-8-15 0,8 12-244,1-1-1,0 1 0,0-1 1,2 0-1,-1 1 0,0-24 1,3 4 24,2 1 1,1-1-1,2 1 1,1-1-1,14-43 1,-16 64-309,1-1 0,0 1 0,0 0 0,1 0 0,1 1 0,0 0 0,0 0 0,1 0 0,0 1-1,0 0 1,1 1 0,1 0 0,17-12 0,-20 15-39,1 0 0,0 1-1,0 0 1,1 0 0,-1 1 0,1 0-1,-1 0 1,1 1 0,0 0-1,0 0 1,0 1 0,0 1 0,0 0-1,0 0 1,0 0 0,1 1-1,-1 0 1,-1 1 0,11 3-1,-12-2 0,-1-1-1,0 1 1,0 1-1,0-1 0,0 1 1,-1 0-1,1 0 0,-1 1 1,0-1-1,0 1 1,-1 0-1,1 1 0,-1-1 1,0 1-1,-1 0 0,1 0 1,-1 0-1,-1 0 0,1 1 1,-1-1-1,0 1 1,2 13-1,-2-9 3,-1 0-1,0 0 1,-1 0 0,0 0-1,-1 0 1,0-1 0,-1 1 0,0 0-1,-1 0 1,0-1 0,0 1-1,-1-1 1,-8 14 0,3-8-1,-1 0 0,-24 28 1,30-39-2,0-1 0,-1 1 1,1-1-1,-1 0 0,0 0 1,0-1-1,0 1 0,-1-1 1,1 0-1,-1-1 0,0 1 1,-9 1-1,4-1 22,-7 0-100,20-1-300,0 0 0,0 0 0,0 0 1,1-1-1,-1 1 0,0 0 0,1-1 0,0 0 0,-1 0 0,1 0 1,0 0-1,0 0 0,-1 0 0,1-1 0,5 1 0,19 3-2582</inkml:trace>
  <inkml:trace contextRef="#ctx0" brushRef="#br0" timeOffset="881.74">735 169 5106,'-4'-2'1276,"-7"-2"3067,6 19-3233,4-8-1236,-2 3 226,-1 0 0,0 0 0,-6 11 0,-12 30 351,11-11-172,2 1-1,1 0 1,2 1 0,0 80-1,6-108-256,1 0 0,1 0 0,0 0 0,0-1 0,6 15 0,-7-23-47,1 0 0,0 0 0,0 0 0,0 0 0,1 0 0,-1-1 0,1 1 0,0-1 0,1 0 0,-1 0 0,1 0 0,-1 0 0,1-1 0,1 1 0,-1-1 0,5 3 0,-6-5-368,0-1 0,1 0 1,-1 0-1,0 0 0,0 0 1,1 0-1,-1 0 0,0-1 0,0 0 1,0 0-1,0 0 0,0 0 1,0 0-1,0 0 0,5-4 1,12-5-4840</inkml:trace>
  <inkml:trace contextRef="#ctx0" brushRef="#br0" timeOffset="1609.02">999 369 6291,'-6'-6'1723,"6"6"-1667,0-1 0,0 1 1,0 0-1,0 0 0,0 0 0,-1-1 0,1 1 1,0 0-1,0 0 0,0 0 0,0 0 0,0-1 1,-1 1-1,1 0 0,0 0 0,0 0 0,0 0 1,0 0-1,-1 0 0,1 0 0,0-1 0,0 1 1,0 0-1,-1 0 0,1 0 0,0 0 0,0 0 1,0 0-1,-1 0 0,1 0 0,0 0 0,0 0 1,-1 0-1,1 0 0,0 0 0,0 0 0,0 1 1,-1-1-1,1 0 0,0 0 0,0 0 0,0 0 1,0 0-1,-1 0 0,1 0 0,0 1 0,0-1 1,-2 4 102,0-1 1,0 1-1,0 0 1,1-1-1,-1 1 1,1 0-1,0 0 1,0 0-1,1 0 1,-1 8-1,-1-2 39,-44 348 918,49-330-1120,-2-24 6,0 1 1,-1-1 0,1 0 0,-1 1 0,0-1 0,-1 8 0,-13-82 55,12 43-49,2-1 0,0 1 0,2-1 0,7-39 0,1 19 9,27-75-1,-34 116-15,0 0-1,1 0 0,0 0 1,1 1-1,-1 0 0,1 0 1,1 0-1,-1 0 0,1 1 1,0 0-1,0 0 0,0 1 1,12-7-1,-14 9 4,-1 0-1,1 0 1,0 0 0,0 0-1,0 0 1,0 1-1,0 0 1,0 0 0,0 0-1,1 1 1,-1-1 0,0 1-1,0 0 1,1 0-1,-1 0 1,0 1 0,0-1-1,0 1 1,1 0-1,-1 0 1,0 1 0,0-1-1,0 1 1,-1 0-1,5 3 1,-3-1 1,-1 1-1,0-1 1,0 1-1,-1 0 1,1 0-1,-1 1 1,0-1 0,0 1-1,-1-1 1,0 1-1,0 0 1,0 0-1,1 10 1,1 9 40,1 47 0,-5-64-37,-3 169 130,-1-43-65,3-122-459,-3-15-501,-5-6-81,-11-14-3643</inkml:trace>
  <inkml:trace contextRef="#ctx0" brushRef="#br0" timeOffset="2000.01">908 660 6259,'5'3'285,"-1"0"0,1 0 0,0 0 0,-1-1 1,1 0-1,0 1 0,1-2 0,-1 1 0,0-1 0,1 1 0,-1-2 1,0 1-1,1 0 0,-1-1 0,1 0 0,5-1 0,14-2-213,0 0 0,32-10 0,-28 6 174,-20 6-238,11-4-331,-18 2-643,-2 2 841,0 1-1,0-1 1,0 1-1,0-1 0,0 1 1,0-1-1,0 1 1,0-1-1,0 1 1,0-1-1,0 1 0,0-1 1,0 1-1,0-1 1,0 1-1,0-1 0,-1 1 1,1-1-1,0 1 1,0-1-1,-1 1 1,1-1-1,0 1 0,-1-1 1,1 1-1,0 0 1,-1-1-1,-1-5-2019</inkml:trace>
</inkml:ink>
</file>

<file path=word/ink/ink4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18.817"/>
    </inkml:context>
    <inkml:brush xml:id="br0">
      <inkml:brushProperty name="width" value="0.1" units="cm"/>
      <inkml:brushProperty name="height" value="0.1" units="cm"/>
      <inkml:brushProperty name="color" value="#FF3300"/>
    </inkml:brush>
  </inkml:definitions>
  <inkml:trace contextRef="#ctx0" brushRef="#br0">1 1 4274,'3'34'6523,"3"67"-6520,-8 1 87,-1-230 244,3 108-343,0 11 19,0 0 1,0 0 0,1 0 0,0 0 0,4-14 0,33 63 341,-27-24-347,0-1 1,2-1-1,-1 0 0,2-1 1,0 0-1,0-1 0,1 0 1,0-2-1,32 17 0,-46-26-3,0 0-1,0-1 0,0 1 0,0-1 0,0 0 0,0 1 0,0-1 1,0 0-1,1 0 0,-1 1 0,0-1 0,0 0 0,0 0 1,0 0-1,1 0 0,-1-1 0,0 1 0,0 0 0,0 0 1,0-1-1,0 1 0,0 0 0,0-1 0,0 1 0,2-2 1,-2 1 2,0-1 0,0 1 0,-1 0 0,1-1 1,0 1-1,-1-1 0,1 1 0,0-1 0,-1 1 1,0-1-1,1 0 0,-1 1 0,0-1 0,0 1 1,0-4-1,-1-6 22,0 1 0,-1-1 1,-5-20-1,2 16-9,0 0 0,-1 0-1,0 1 1,-2-1 0,1 1 0,-13-16-1,37 71-2614,9-11-1198,-9-17 330</inkml:trace>
  <inkml:trace contextRef="#ctx0" brushRef="#br0" timeOffset="424.61">379 33 4082,'-8'1'4717,"8"-1"-4601,-7 14 852,2 16-1031,5-25 91,0-1 0,0 0-1,1 1 1,-1-1 0,1 0-1,0 1 1,0-1-1,1 0 1,-1 0 0,1 0-1,0 0 1,0 0-1,1-1 1,-1 1 0,1 0-1,-1-1 1,1 0-1,0 0 1,0 0 0,1 0-1,-1 0 1,6 3-1,-4-3 4,1-1-1,-1 0 0,0 0 0,1 0 1,-1 0-1,1-1 0,0 0 0,-1 0 1,1-1-1,0 0 0,0 0 0,-1 0 0,1 0 1,0-1-1,-1 0 0,1 0 0,6-3 1,-9 3-18,0 0 1,0 1-1,0-2 1,0 1 0,0 0-1,0 0 1,-1-1-1,1 0 1,-1 1 0,1-1-1,-1 0 1,1 0-1,-1-1 1,0 1-1,0 0 1,0-1 0,0 1-1,-1-1 1,1 1-1,-1-1 1,1 0 0,-1 0-1,0 0 1,0 0-1,0 0 1,-1 0 0,1 0-1,-1 0 1,1 0-1,-1 0 1,0 0-1,-1-4 1,0 2-3,0 0 0,0 0 0,-1 0 0,0 1 0,0-1 0,0 1 0,0-1-1,-1 1 1,0 0 0,0 0 0,0 0 0,0 0 0,0 1 0,-1-1 0,0 1 0,0 0 0,0 0 0,0 0 0,-8-4 0,7 5-13,0 1-1,0-1 1,-1 1 0,1 0 0,-1 0 0,1 0 0,-1 1 0,1 0-1,-1 0 1,1 0 0,-1 1 0,1 0 0,-1 0 0,1 0 0,-10 4-1,12-4-149,0 0 0,1 0-1,-1 0 1,0 0-1,1 1 1,-1-1-1,1 1 1,-1-1 0,1 1-1,0 0 1,0 0-1,0 0 1,0 0 0,0 0-1,0 1 1,1-1-1,-1 0 1,1 1-1,0-1 1,-1 1 0,1 0-1,0-1 1,0 1-1,1 0 1,-1 0 0,1 0-1,-1-1 1,1 1-1,0 0 1,0 0 0,0 3-1,3 10-3144</inkml:trace>
</inkml:ink>
</file>

<file path=word/ink/ink4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8:40.179"/>
    </inkml:context>
    <inkml:brush xml:id="br0">
      <inkml:brushProperty name="width" value="0.1" units="cm"/>
      <inkml:brushProperty name="height" value="0.1" units="cm"/>
      <inkml:brushProperty name="color" value="#66CC00"/>
    </inkml:brush>
  </inkml:definitions>
  <inkml:trace contextRef="#ctx0" brushRef="#br0">34 623 6659,'-19'-3'2539,"5"0"-198,22 6-1909,16 1-372,-1-1 0,1 0 0,0-2 0,0-1 0,0-1 0,0 0 0,0-2 0,-1-1 0,26-8 0,-48 12-135,1 0 0,-1-1 0,1 1 0,-1-1-1,1 0 1,-1 1 0,0-1 0,1 0 0,-1 0 0,0 0 0,0 0-1,0 0 1,1 0 0,-1 0 0,1-2 0,-2 2-47,1 0 0,-1 0 0,0 1 0,0-1 0,0 0 0,1 0 0,-1 0 0,0 0 0,0 0 0,0 0 0,0 1 1,-1-1-1,1 0 0,0 0 0,0 0 0,0 0 0,-1 1 0,1-1 0,0 0 0,-1 0 0,1 0 0,-1 1 0,1-1 0,-1 0 0,-1 0 0,-8-8-2281</inkml:trace>
  <inkml:trace contextRef="#ctx0" brushRef="#br0" timeOffset="412.16">19 500 5186,'-4'-1'2754,"0"1"-2274,1 0-16,10 0 208,0 2-335,18-2 335,-3 0-224,4-1-176,5 0-224,-7-2 16,-1 1-64,-1 0 0,-2 0-224,0-1-1104,2 3-513,-1-8-2577</inkml:trace>
  <inkml:trace contextRef="#ctx0" brushRef="#br0" timeOffset="1054.22">709 222 5635,'-3'-5'2993,"2"15"-1342,5 14-1374,21 124 575,-3 63-639,-14-267-15,-5-154-151,-3 174-38,-1 25 60,-1 14 164,1 20-63,8 117 186,1 9-2150</inkml:trace>
  <inkml:trace contextRef="#ctx0" brushRef="#br0" timeOffset="1516.28">593 393 5154,'-4'-10'440,"1"0"0,0 0 0,0 0 0,1-1 0,0 1 0,0-1 0,2 1 0,-1-1 0,1 1 0,2-14 0,-1 18-371,1 0-1,-1-1 1,1 1-1,1 0 1,-1 0 0,1 0-1,0 0 1,0 0 0,1 1-1,0 0 1,0-1-1,0 1 1,1 1 0,-1-1-1,1 1 1,0-1 0,10-5-1,-1 1 14,1 0 1,-1 2-1,1 0 0,24-8 0,-34 13-71,1 0 0,-1 1 0,0 0 0,0 0 0,1 0 0,-1 1 0,0 0 0,1 0 0,-1 0 0,0 1 0,1 0-1,-1 0 1,0 0 0,0 0 0,0 1 0,0 0 0,0 0 0,5 3 0,-7-3-7,0 1 0,-1-1 0,1 1 0,-1 0 0,0-1 0,1 1 0,-1 0 0,-1 1 0,1-1 0,0 0 0,-1 0 0,1 1 0,-1-1 0,0 1 0,0-1 0,-1 1-1,1 0 1,-1-1 0,1 1 0,-2 4 0,1 2 13,0-1-1,-1 0 0,0 0 0,-1 0 1,0-1-1,0 1 0,-5 11 1,-3-1 0,0-1 1,-2-1-1,1 0 1,-2-1 0,0 0-1,-31 28 1,2-1-69,41-42-59,1-1 0,-1 1 0,1 0 0,-1-1 0,1 1 0,-1 0 0,1-1 0,-1 1 1,1 0-1,0-1 0,0 1 0,-1 0 0,1 0 0,0-1 0,0 1 0,0 0 0,0 0 0,0 0 1,0-1-1,0 1 0,0 0 0,0 0 0,0-1 0,0 1 0,0 0 0,0 0 0,1-1 1,-1 1-1,0 0 0,1 0 0,-1-1 0,0 1 0,1 0 0,-1-1 0,1 1 0,-1-1 0,1 1 1,0 0-1,-1-1 0,1 1 0,-1-1 0,1 0 0,0 1 0,-1-1 0,1 1 0,1-1 1,10 5-2778</inkml:trace>
  <inkml:trace contextRef="#ctx0" brushRef="#br0" timeOffset="1889.9">1100 182 5106,'-10'-4'4675,"4"12"-3678,-6 17-863,1 1-1,1 1 1,1-1-1,1 2 1,-5 39-1,10-48-77,1 0 0,1 1 0,1-1 0,0 0 0,2 1 0,0-1 0,1 0 0,11 36 0,-12-50-53,1 1-1,0-1 1,0 0 0,0 0 0,0 0-1,1 0 1,-1-1 0,8 7 0,-10-9-119,1-1 1,-1 1-1,1-1 1,0 0-1,0 1 1,-1-1-1,1 0 1,0 0 0,0 0-1,0-1 1,0 1-1,0 0 1,0-1-1,0 1 1,0-1 0,0 1-1,0-1 1,1 0-1,-1 0 1,0 0-1,0 0 1,0-1 0,0 1-1,0 0 1,0-1-1,4-1 1,9-8-1929</inkml:trace>
  <inkml:trace contextRef="#ctx0" brushRef="#br0" timeOffset="2276.39">1208 275 7411,'28'24'3779,"-5"-7"-3484,3 8 47,-2 2 0,28 38 0,-36-42-308,2 0 1,1-2-1,0 0 1,2-1-1,24 19 1,-43-37 99,1 0-258,0 0 0,0 0 0,0 0 0,0-1 0,0 1 0,0 0 0,5 0 0,-8-2 10,1 0 0,0 0-1,0 0 1,0 0 0,0 0-1,0 0 1,-1 0 0,1-1 0,0 1-1,0 0 1,0 0 0,-1-1-1,1 1 1,0-1 0,0 1-1,-1 0 1,1-1 0,0 1-1,-1-1 1,1 0 0,0 1 0,-1-1-1,1 0 1,-1 1 0,1-1-1,-1 0 1,1 0 0,-1 1-1,0-1 1,1 0 0,-1 0 0,0 0-1,0 1 1,1-3 0,2-12-3152</inkml:trace>
  <inkml:trace contextRef="#ctx0" brushRef="#br0" timeOffset="2673.15">1533 198 1697,'-3'2'7334,"-2"6"-5495,-3 13-2731,7-19 1479,-49 118 469,-82 142 1,127-252-598,30-28-10170</inkml:trace>
  <inkml:trace contextRef="#ctx0" brushRef="#br0" timeOffset="3082.28">1640 512 4498,'29'3'5298,"15"-2"-4964,-8-6-319,55-16-1,-91 21-123,1 0 1,-1 0-1,0 0 0,1-1 0,-1 1 0,0 0 0,1 0 0,-1-1 0,0 1 1,1 0-1,-1-1 0,0 1 0,0 0 0,0-1 0,1 1 0,-1-1 1,0 1-1,0 0 0,0-1 0,0 1 0,0-1 0,0 1 0,0 0 0,0-1 1,0 0-1,1-6-2402</inkml:trace>
  <inkml:trace contextRef="#ctx0" brushRef="#br0" timeOffset="3083.28">1643 369 6995,'0'-2'2241,"3"2"-1616,0-1-449,4 1-112,7 1 160,5-1-144,4 2 0,-2-4-64,4-1-32,1 2 0,-1-4-208,-2 2-753,-5-4-880,2 3-1936</inkml:trace>
  <inkml:trace contextRef="#ctx0" brushRef="#br0" timeOffset="3509.16">2026 226 6499,'-3'1'160,"1"0"1,-1 1-1,1-1 1,-1 0-1,1 1 1,0-1-1,0 1 1,0 0-1,0 0 1,0 0-1,0 0 1,0 0-1,1 0 1,-1 1-1,1-1 1,-1 0-1,1 1 0,0-1 1,0 1-1,-1 4 1,-3 6 28,1 0 0,-4 23 1,6-23-120,1 1 1,0 0-1,1-1 0,1 1 1,0 0-1,1-1 1,0 1-1,7 20 0,-8-29-46,1 1 0,0-1 0,0 1-1,1-1 1,-1 0 0,1 0-1,0 0 1,0 0 0,1-1 0,-1 1-1,1-1 1,0 0 0,1 0-1,-1 0 1,1-1 0,-1 1 0,1-1-1,0 0 1,0 0 0,0-1 0,1 0-1,9 3 1,-10-4-19,-1-1 0,0 1 0,0-1 0,1-1 0,-1 1 0,0-1-1,1 1 1,-1-1 0,0 0 0,0-1 0,0 1 0,0-1 0,0 0 0,0 0 0,0 0 0,-1 0 0,6-4 0,-5 2 2,0 0 1,0 1 0,0-1 0,0-1-1,0 1 1,-1 0 0,0-1 0,0 0-1,0 0 1,-1 0 0,1 0 0,2-10-1,-3 3 1,0 0-1,-1 0 1,0 0-1,-1 0 1,0 0-1,-1 0 1,-1 0-1,0 0 1,0 0-1,-1 1 1,-6-16-1,6 21 6,0-1 0,0 1 0,0 0-1,-1 0 1,0 0 0,0 0 0,0 1-1,-1 0 1,-7-7 0,9 9 8,-1 1 1,0-1-1,0 1 1,0-1-1,0 1 0,-1 0 1,1 1-1,0-1 1,-1 1-1,1 0 1,-1 0-1,0 0 0,1 1 1,-1 0-1,-5 0 1,6 0-51,0 1 0,0-1 1,0 1-1,0 0 1,1 1-1,-1-1 0,0 1 1,0-1-1,1 1 1,-1 0-1,1 1 1,0-1-1,0 0 0,-1 1 1,1 0-1,1 0 1,-1 0-1,0 0 0,1 0 1,-3 4-1,3-3-291,0 0-1,0 0 1,0 1 0,0-1-1,1 0 1,-1 0 0,1 1-1,0-1 1,0 1-1,0 7 1,2 9-2559</inkml:trace>
  <inkml:trace contextRef="#ctx0" brushRef="#br0" timeOffset="3915.79">2238 0 7684,'18'17'597,"0"2"1,-1-1 0,-1 2-1,-1 0 1,-1 1 0,-1 1-1,12 25 1,-17-31-583,-1 1-1,-1 0 1,-1 0 0,0 1-1,-1 0 1,-1-1-1,-1 1 1,-1 1 0,0-1-1,-1 0 1,-3 20-1,0-17-13,-2 0 0,0 0 0,-1-1 0,-1 0 0,-1 0 0,-1-1 0,-23 36 0,29-39-2596</inkml:trace>
  <inkml:trace contextRef="#ctx0" brushRef="#br0" timeOffset="4634.16">2696 78 6403,'1'11'3368,"7"23"-2786,-4-17-165,4 25-91,-3 1-1,-2 1 0,-2 65 0,0 15 74,-1-114-2190,-5-28-1068,-2 3 546</inkml:trace>
  <inkml:trace contextRef="#ctx0" brushRef="#br0" timeOffset="5042.11">2602 319 4002,'0'0'3265,"2"0"-2736,1 3-1,6 1-32,1 4 176,10-1-143,2-3-145,7-2-288,2-5 32,-5 3-96,-2 0 16,-4-4-48,-2 0 0,-4 1-576,-2 1-689,-3 1-544,3-7-2017</inkml:trace>
  <inkml:trace contextRef="#ctx0" brushRef="#br0" timeOffset="5515.17">2986 173 6819,'10'38'2305,"0"18"-1665,-2 1 0,0 61 0,-1-16-407,-6-88-210,0-9-14,-3-11-169,-10-40-633,-4-20 447,9 8 313,-7-93-63,13 130 238,2-1 0,0 0 0,2 1 0,0 0 0,7-24 0,-8 41-123,-1 0 0,1 0 1,1 0-1,-1 0 0,0 0 1,1 0-1,0 1 0,0-1 0,0 1 1,0 0-1,1 0 0,-1 0 1,1 0-1,0 1 0,0-1 0,0 1 1,0 0-1,0 0 0,0 0 1,1 1-1,-1-1 0,0 1 0,1 0 1,-1 1-1,1-1 0,-1 1 1,1 0-1,0 0 0,-1 0 0,1 1 1,-1-1-1,1 1 0,-1 0 0,1 0 1,-1 1-1,0-1 0,0 1 1,1 0-1,-1 0 0,-1 1 0,1-1 1,0 1-1,5 5 0,-4-5-11,-1 1 0,0 1 0,0-1 0,-1 0 0,1 1 0,-1 0 0,0 0 0,0 0 0,0 0 0,-1 0-1,0 0 1,0 1 0,0-1 0,0 1 0,-1 0 0,0-1 0,-1 1 0,1 10 0,-2-9 0,1 0 0,-2 0 1,1-1-1,-1 1 0,0 0 0,0-1 1,-1 0-1,0 1 0,0-1 1,0 0-1,-1 0 0,0-1 0,0 1 1,-1-1-1,-8 9 0,5-8 4,0 0-1,0-1 0,0 0 1,0 0-1,-1-1 1,-17 7-1,16-8-38,0 1 1,1 1-1,0-1 0,0 1 1,-8 7-1,16-11-85,0-1-1,1 1 1,-1-1-1,1 1 1,-1-1-1,1 1 1,-1 0-1,1-1 1,-1 1 0,1 0-1,-1-1 1,1 1-1,0 0 1,0 0-1,-1-1 1,1 1-1,0 0 1,0 0 0,0 0-1,0-1 1,0 1-1,0 0 1,0 0-1,0 0 1,0-1-1,0 1 1,0 0-1,1 0 1,-1-1 0,0 1-1,1 0 1,-1 0-1,0-1 1,1 1-1,-1 0 1,1-1-1,-1 1 1,1 0 0,-1-1-1,1 1 1,-1-1-1,1 1 1,0-1-1,-1 1 1,1-1-1,1 1 1,12 3-2417</inkml:trace>
  <inkml:trace contextRef="#ctx0" brushRef="#br0" timeOffset="5875.91">3439 67 5186,'-4'23'3467,"-12"13"-2441,1 0-383,8-12-464,1 0-1,1 0 0,1 1 1,2-1-1,0 1 1,3 39-1,0-47-88,1 0 0,1 0 0,0 0 0,2 0 0,-1 0 0,2-1 0,0 0 0,1 0 0,1 0-1,13 19 1,-18-30-260,1-1 0,0 1 0,0-1 0,0 1 0,0-1-1,6 3 1,-9-6 89,0 0 0,1 0 0,-1 0 0,0 0 0,1-1 0,-1 1 0,1-1-1,-1 1 1,0-1 0,1 1 0,-1-1 0,1 0 0,0 0 0,-1 0 0,1 0 0,-1 0 0,1 0 0,-1 0-1,1 0 1,-1-1 0,1 1 0,-1 0 0,1-1 0,-1 1 0,0-1 0,1 0 0,-1 0 0,3-1-1,8-9-2644</inkml:trace>
  <inkml:trace contextRef="#ctx0" brushRef="#br0" timeOffset="6310.98">3596 226 3730,'1'2'2696,"12"11"844,28 30-2506,27 30 64,-35-37-779,50 43 0,-57-52-301,-20-21-65,-1 0-1,1-1 0,0 1 1,0-1-1,0-1 1,1 1-1,12 6 1,-18-10-5,-1-1 1,0 0 0,0 0 0,0 0 0,0 0-1,0 0 1,1 0 0,-1 0 0,0 0-1,0 0 1,0 0 0,0 0 0,1 0-1,-1 0 1,0 0 0,0 0 0,0 0 0,0 0-1,1 0 1,-1-1 0,0 1 0,0 0-1,0 0 1,0 0 0,0 0 0,0 0-1,1 0 1,-1 0-51,0-1 51,0 1-1,0 0 1,0 0 0,0 0 0,0 0-1,0 0 1,1-1 0,-1 1 0,0 0-1,0 0 1,0 0 0,0 0 0,0 0 0,0-1-1,0 1 1,0 0 0,0 0 0,0 0-1,0 0 1,0-1 0,0 1 0,0 0-1,0 0 1,0 0 0,-1 0 0,1-1 0,0 1-1,0 0 1,0 0 0,0 0 0,0 0-1,0 0 1,0 0 0,-1-1-103,1 1 103,0 0 0,-4-8-2449</inkml:trace>
  <inkml:trace contextRef="#ctx0" brushRef="#br0" timeOffset="6748.02">3874 211 5955,'-6'8'4409,"-1"17"-4119,4-15 192,-13 28-206,-2 0 1,-1-1 0,-2-2-1,-1 0 1,-37 43 0,12-14-214,46-64-157,-14 25 296,14-25-322,1 1 1,-1-1-1,1 1 1,-1-1 0,1 1-1,0 0 1,-1-1 0,1 1-1,0-1 1,0 1 0,-1 0-1,1-1 1,0 1-1,0 0 1,0-1 0,0 1-1,0 0 1,0-1 0,0 1-1,0 0 1,0 0 0,0-1-1,0 1 1,0 0-1,0-1 1,1 1 0,-1 0-1,0-1 1,0 1 0,1-1-1,-1 1 1,1 0-1,0 0 1,5 0-2626</inkml:trace>
  <inkml:trace contextRef="#ctx0" brushRef="#br0" timeOffset="7125.03">4078 434 3618,'32'19'8064,"-26"-16"-8012,-1-1-1,1 0 1,0-1-1,-1 1 1,1-1-1,0 0 1,0 0 0,0-1-1,0 0 1,0 0-1,0 0 1,0-1-1,0 0 1,0 0 0,9-3-1,4-2-14,10-5-127,-29 10 41,0 1-1,0 0 1,0 0 0,0 0 0,0 0 0,0-1-1,0 1 1,0 0 0,0 0 0,0 0 0,0 0 0,0-1-1,0 1 1,0 0 0,0 0 0,0 0 0,0-1-1,0 1 1,0 0 0,0 0 0,-1 0 0,1 0 0,0 0-1,0-1 1,0 1 0,0 0 0,0 0 0,0 0 0,-1 0-1,1 0 1,0 0 0,0-1 0,0 1 0,0 0-1,0 0 1,-1 0 0,1 0 0,0 0 0,0 0 0,0 0-1,-1 0 1,1 0 0,0 0 0,0 0 0,0 0-1,0 0 1,-1 0 0,1 0 0,-12-3-3243,1 1-979</inkml:trace>
  <inkml:trace contextRef="#ctx0" brushRef="#br0" timeOffset="7521.13">4035 317 6787,'3'-3'768,"6"6"-399,4-3 223,5 0-208,1 0-112,-1 3-192,3 1-80,2-6 0,-5 4 0,-3 0-384,-2-4-1217,0 2-2721</inkml:trace>
  <inkml:trace contextRef="#ctx0" brushRef="#br0" timeOffset="8173.22">4521 376 5939,'22'-18'3821,"-17"13"-3759,-1-1 0,0 1 0,-1-1 0,1 0 1,-1 0-1,0-1 0,-1 1 0,4-12 0,-1-49 410,-2 19-42,-3 40 486,-2 7-308,-7 15-69,7-8-525,0-1-1,0 0 1,0 1 0,1-1-1,0 1 1,-1 8-1,5 20 7,2 0 0,16 58 0,1 2-34,-22-92 9,1 1 1,-1-1 0,1 1-1,-1-1 1,0 1 0,0-1-1,0 1 1,0-1 0,-1 1-1,1-1 1,-1 1 0,1-1-1,-1 1 1,0-1 0,0 1-1,0-1 1,0 0 0,0 0-1,-1 1 1,1-1 0,-4 3-1,3-3-1,-1 0-1,1-1 1,-1 0 0,1 1-1,-1-1 1,0 0-1,0 0 1,1-1-1,-1 1 1,0 0 0,0-1-1,0 0 1,0 0-1,0 0 1,1 0-1,-1 0 1,0 0 0,0-1-1,-3 0 1,-12-2-5,12 2 27,-1 0 0,0 0 0,1-1 0,-1 0 0,-6-3 0,16 6 3,1 0 0,-1 0 0,0-1 1,1 1-1,-1-1 0,1 0 0,-1 0 0,0 0 0,7-2 0,44-8 250,-25 4-201,26 0-64,-31 3-14,44-9 0,-57 9-90,8-4-1059,-6-3-3558</inkml:trace>
  <inkml:trace contextRef="#ctx0" brushRef="#br0" timeOffset="8628.13">4824 66 8212,'4'-5'3600,"-4"5"-3520,10 5 839,10 14-644,11 16 233,-21-25-430,0 0-1,-1 1 1,0 0 0,-1 1-1,8 14 1,-7-6-40,0 0 0,-1 1 0,-1 0 0,-1 1 0,-1 0 0,3 27 0,-7-39-31,0 0-1,-1 0 1,0 1-1,0-1 1,-1 0-1,-1 0 1,0 1-1,0-1 1,-1 0 0,0-1-1,-1 1 1,0 0-1,0-1 1,-1 0-1,-9 13 1,3-8-194,5-5 326,-1 0-1,0-1 0,0 0 0,-11 8 0,16-14-275,0 0 1,-1-1-1,1 0 0,0 1 1,-1-1-1,1 0 0,-1 0 1,1 0-1,-1-1 0,0 1 1,1 0-1,-1-1 0,0 0 1,1 0-1,-1 0 0,0 0 1,1 0-1,-1 0 0,0-1 1,1 1-1,-5-2 0,0 0-2600</inkml:trace>
  <inkml:trace contextRef="#ctx0" brushRef="#br0" timeOffset="9026.08">4988 506 3938,'-4'-2'9892,"8"2"-9171,0 0-257,0-3-336,-1-1-80,0 3 0,-2 0-96,-1-4 32,2-3-336,-5 5-337,-6-5-527,1 4-945,-8 2-3186</inkml:trace>
</inkml:ink>
</file>

<file path=word/ink/ink4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8:36.588"/>
    </inkml:context>
    <inkml:brush xml:id="br0">
      <inkml:brushProperty name="width" value="0.1" units="cm"/>
      <inkml:brushProperty name="height" value="0.1" units="cm"/>
      <inkml:brushProperty name="color" value="#66CC00"/>
    </inkml:brush>
  </inkml:definitions>
  <inkml:trace contextRef="#ctx0" brushRef="#br0">170 162 5907,'2'10'3686,"9"26"-3036,-5-17-208,1 9-209,-2 0 1,-2 0-1,0 1 0,-2-1 1,-2 30-1,2 44 82,10 33-128,-8-88-142,1-42-615,-5-17-3105,1 6 2275,-2-5-1569</inkml:trace>
  <inkml:trace contextRef="#ctx0" brushRef="#br0" timeOffset="445.1">39 459 5378,'-9'-27'720,"1"1"-1,2-1 0,0 1 0,2-2 0,1 1 1,1-29-1,2 46-634,0-1-1,1 1 1,1 0 0,0-1 0,0 1 0,1 0-1,1 0 1,-1 1 0,1-1 0,1 1 0,0-1-1,0 1 1,1 1 0,0-1 0,1 1 0,0 0 0,0 1-1,14-13 1,-12 14-73,0-1 0,-1 2 0,2-1 0,-1 2 0,1-1 0,0 1 0,-1 0 0,2 1 0,18-3 0,-22 5-8,0 0 1,0 1 0,0 0-1,0 0 1,1 1 0,-1-1 0,0 2-1,0-1 1,0 1 0,-1 0-1,1 1 1,0-1 0,-1 1 0,1 1-1,9 6 1,-9-4-1,1 0 0,-1 0 0,0 1 1,-1 0-1,1 0 0,-2 1 0,1 0 0,-1 0 0,0 0 1,0 1-1,-1-1 0,-1 1 0,1 0 0,-1 1 0,-1-1 0,3 15 1,-4-16 0,0 0 0,-1 1 0,0 0 0,0-1 0,-1 1 0,0-1 0,0 1 0,-1-1-1,0 0 1,0 0 0,-1 0 0,0 0 0,-1 0 0,0 0 0,0-1 0,-1 1 0,1-1 0,-12 12 0,4-9 5,0 1 0,-1-2-1,0 0 1,-1 0 0,0-1 0,0-1-1,-1 0 1,0-1 0,0-1-1,-27 6 1,42-11-40,-1 0-1,1 0 1,-1 0-1,1 0 1,0 0-1,-1 0 1,1 0-1,-1 0 0,1 1 1,0-1-1,-1 0 1,1 0-1,-1 0 1,1 1-1,0-1 1,-1 0-1,1 0 1,0 1-1,0-1 1,-1 0-1,1 0 1,0 1-1,0-1 1,-1 0-1,1 1 1,0-1-1,0 1 1,0-1-1,-1 0 1,1 1-1,0-1 1,0 1-1,0-1 1,0 0-1,0 1 1,0-1-1,0 1 1,0-1-1,0 0 1,0 1-1,0-1 1,0 1-1,0-1 1,0 0-1,1 1 1,-1-1-1,0 1 1,0-1-1,0 0 1,0 1-1,1-1 1,-1 0-1,1 1 1,18 14-2026,6-10-246,10-2-1399</inkml:trace>
  <inkml:trace contextRef="#ctx0" brushRef="#br0" timeOffset="816.1">749 101 6691,'-1'-1'113,"0"0"-1,0 1 1,-1-1-1,1 0 1,0 1-1,0-1 1,-1 0-1,1 1 1,-1 0-1,1-1 1,-1 1-1,1 0 1,0 0-1,-1 0 1,1 0-1,-1 0 1,1 0-1,-1 0 1,1 0-1,-1 0 1,1 1-1,0-1 1,-1 1-1,1-1 1,0 1-1,-1 0 1,1-1-1,0 1 1,0 0-1,-1 0 1,0 1-1,-2 3-42,1-1 1,0 1-1,0 0 0,0 1 0,0-1 1,-2 10-1,3-10-64,-13 36 239,2 0-1,2 2 1,2-1 0,1 1-1,3 1 1,-1 76 0,6-102-234,2-1 0,-1 1 0,2-1 0,1 1 0,5 16 0,-8-28-49,1 0 0,1 0-1,-1 0 1,1-1 0,0 1 0,1-1-1,-1 1 1,1-1 0,0 0 0,0 0 0,0-1-1,1 1 1,0-1 0,0 0 0,0-1 0,0 1-1,8 3 1,-11-6-104,0 0 0,-1 0 0,1-1 0,0 1 0,0-1 0,-1 0 0,1 0 0,0 1 0,0-1 0,0 0 0,0 0 0,-1-1 0,1 1 0,0 0 0,0-1 0,-1 1 0,1-1 0,0 1 0,0-1 0,-1 0 0,1 0 0,-1 0 0,1 0 0,-1 0 0,1 0 0,2-2 0,10-11-1965</inkml:trace>
  <inkml:trace contextRef="#ctx0" brushRef="#br0" timeOffset="1191.07">869 268 6755,'9'12'3671,"35"49"-2892,60 88-162,-29-41-586,-72-103-298,1 0 0,-1 0 0,1-1 0,0 1 0,0-1 0,1 0 0,-1 0 0,8 4 0</inkml:trace>
  <inkml:trace contextRef="#ctx0" brushRef="#br0" timeOffset="1617.76">1163 200 7315,'0'-1'108,"-1"1"0,1 0-1,-1 0 1,1 0 0,-1 0-1,1 0 1,-1 0-1,1 0 1,-1 0 0,1 0-1,0 0 1,-1 0 0,1 0-1,-1 0 1,1 0 0,-1 0-1,1 1 1,-1-1 0,1 0-1,0 0 1,-1 0-1,1 1 1,-1-1 0,1 0-1,0 1 1,-1-1 0,1 0-1,0 1 1,-1-1 0,1 0-1,0 1 1,0-1 0,-1 1-1,1-1 1,0 0-1,0 1 1,0 0 0,-15 24-180,10-14 429,-10 16-20,-15 37 0,19-37-171,-28 47-1,-49 57-44,87-129-170,0-1 1,0 1 0,1 0-1,-1 0 1,1 0 0,-1 0-1,1 0 1,0 0 0,-1 0-1,1 0 1,0 0 0,1 0 0,-1 0-1,0 0 1,1 3 0,-1-4-97,1-1 0,-1 1 0,0 0 0,0 0 0,1-1 0,-1 1 0,0 0 0,1-1 1,-1 1-1,1-1 0,-1 1 0,1 0 0,-1-1 0,1 1 0,-1-1 0,1 1 0,0-1 1,-1 0-1,1 1 0,0-1 0,-1 0 0,1 1 0,0-1 0,-1 0 0,1 0 0,0 1 1,0-1-1,-1 0 0,1 0 0,0 0 0,0 0 0,-1 0 0,1 0 0,0 0 0,0 0 1,-1-1-1,1 1 0,0 0 0,0 0 0,-1-1 0,1 1 0,1-1 0,10-8-3907</inkml:trace>
  <inkml:trace contextRef="#ctx0" brushRef="#br0" timeOffset="2042.61">1469 177 5026,'1'-2'2,"6"-9"2276,-4 19 122,-4-1-2264,0 1 1,0-1 0,0 0 0,-1 0-1,0 0 1,-1 0 0,1 0-1,-1 0 1,-1-1 0,-6 11 0,-6 7 30,-27 30 1,27-36-28,1 0-72,8-12-35,1 1-1,1 0 1,-1 0-1,1 0 1,1 1-1,-1-1 1,-3 10-1,8-17-22,0 1-1,0-1 1,0 1-1,0 0 0,0-1 1,0 1-1,1 0 1,-1-1-1,0 1 0,0-1 1,0 1-1,0-1 0,1 1 1,-1 0-1,0-1 1,1 1-1,-1-1 0,0 1 1,1-1-1,-1 1 0,1-1 1,-1 0-1,1 1 1,-1-1-1,1 1 0,-1-1 1,1 0-1,-1 0 0,1 1 1,-1-1-1,1 0 1,-1 0-1,1 0 0,0 1 1,-1-1-1,1 0 0,0 0 1,27 4 139,-26-4-142,53-2 104,-46 1-203,0 0 0,-1 0 0,1 1 0,0 0 0,0 1 0,0 0 0,9 3 0</inkml:trace>
  <inkml:trace contextRef="#ctx0" brushRef="#br0" timeOffset="2482.98">1302 618 5442,'6'1'878,"0"0"0,-1 0-1,1-1 1,0 0 0,8 0-1,67-11 14,-10 2-711,-52 9-321,18-1 405,-18-6-4616,-14 1 1652</inkml:trace>
  <inkml:trace contextRef="#ctx0" brushRef="#br0" timeOffset="2483.98">1720 281 5891,'2'-5'2106,"-2"5"-2044,0 0 0,0 0 0,1 0 0,-1 0 0,0 0 0,0 0 0,0 0 0,0 0-1,0 0 1,1 0 0,-1 0 0,0 0 0,0 0 0,0 0 0,10 6 1201,6 13-474,-12-8-613,0 0 0,-1 1 0,-1-1-1,0 0 1,0 1 0,-1 0 0,-1 11-1,-7 85 413,7-102-559,-1 3-8,1-5-17,0 0 1,0 1-1,-1-1 1,1 0-1,-1 0 1,0 0-1,0 1 1,-1-1-1,1 0 0,-1 0 1,-2 4-1,3-7-41,-1-13-4178,2 5 1971</inkml:trace>
  <inkml:trace contextRef="#ctx0" brushRef="#br0" timeOffset="2907.36">1916 58 3890,'0'-2'6589,"12"13"-6143,1 14-260,0 0 0,-1 0 0,-2 1-1,-1 1 1,6 27 0,-10-33-165,-1 0 0,0-1 1,-2 1-1,-1 1 0,-1-1 0,0 0 0,-7 38 0,2-30 76,-2 1-1,-1 0 0,-1-1 1,-24 50-1,26-65-329,-2 0 0,-16 23 0</inkml:trace>
</inkml:ink>
</file>

<file path=word/ink/ink4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8:56.153"/>
    </inkml:context>
    <inkml:brush xml:id="br0">
      <inkml:brushProperty name="width" value="0.1" units="cm"/>
      <inkml:brushProperty name="height" value="0.1" units="cm"/>
      <inkml:brushProperty name="color" value="#FF3300"/>
    </inkml:brush>
  </inkml:definitions>
  <inkml:trace contextRef="#ctx0" brushRef="#br0">78 142 4418,'2'1'4459,"4"16"-3127,2 29-907,-9 88 8,3 34-786,-15-250-3734,9 56 1654</inkml:trace>
  <inkml:trace contextRef="#ctx0" brushRef="#br0" timeOffset="545.92">91 56 3570,'-1'-10'426,"-6"-13"4229,3 36-3600,-1 4-886,-1 0 1,-1-1-1,-1 1 1,-10 18 0,2-6-74,12-21-81,-11 26 48,24-56-14,0-1 1,21-36 0,-13 27-26,-6 4-14,-9 21-8,1 1 0,-1-1 0,1 1-1,1 0 1,3-7 0,-4 21-4,0-1 0,0 0-1,0 0 1,7 11 0,5 12 45,-2-4-49,-7-15 7,0 0 0,-1 1-1,0 0 1,3 12 0,-9-19 42,-5-14-590,-2-2-1815,1 7 311</inkml:trace>
</inkml:ink>
</file>

<file path=word/ink/ink4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8:58.549"/>
    </inkml:context>
    <inkml:brush xml:id="br0">
      <inkml:brushProperty name="width" value="0.1" units="cm"/>
      <inkml:brushProperty name="height" value="0.1" units="cm"/>
      <inkml:brushProperty name="color" value="#FF3300"/>
    </inkml:brush>
  </inkml:definitions>
  <inkml:trace contextRef="#ctx0" brushRef="#br0">66 11 4898,'2'19'1246,"0"1"1,6 27-1,-4-30-1056,0 1-1,-2-1 1,0 1 0,-1 21 0,-15 42 356,10-67-420,1 1 0,0 0 0,1 0 1,1-1-1,1 1 0,0 0 0,3 26 0,-3-75-854,1 0 1,2 0-1,2 0 0,9-36 0,-12 59 598,-1 0 1,0 1-1,-1-1 0,0 0 1,-1 0-1,0 1 0,-4-16 1,-2-37 814,6 54 1645,-4 18-495,-2 7-1739,-19 23-32,-10 17-32,36-55-35,-1-1 1,1 0 0,-1 1-1,1-1 1,0 1 0,-1-1-1,1 1 1,0-1 0,0 1-1,-1-1 1,1 1 0,0-1-1,0 1 1,0-1 0,0 1-1,0-1 1,0 1 0,-1 0-1,1-1 1,0 1 0,1-1-1,-1 1 1,0-1 0,0 1-1,0-1 1,0 1 0,0-1-1,1 1 1,-1 0 0,15-8-11,17-22 80,-24 20-60,-1-1 1,0 0 0,-1 0 0,0-1-1,0 1 1,-1-1 0,-1 0 0,0-1 0,0 1-1,-1-1 1,3-22 0,-5 49 27,1-1 0,0 1 0,1 0 0,1-1 0,9 23 0,11 41 80,-34-83 32,0 0-1,1 0 0,-12-10 0,3-3 84,18 18-229,0 0 0,0 1 1,0-1-1,0 0 0,0 0 0,0 0 0,0 0 1,0 0-1,0 0 0,0 0 0,0 0 0,0 0 1,0 1-1,0-1 0,0 0 0,0 0 1,0 0-1,0 0 0,0 0 0,0 0 0,0 0 1,0 0-1,0 1 0,0-1 0,0 0 0,0 0 1,0 0-1,0 0 0,0 0 0,0 0 0,0 0 1,0 0-1,0 1 0,0-1 0,0 0 0,0 0 1,-1 0-1,1 0 0,0 0 0,0 0 1,0 0-1,0 0 0,0 0 0,0 0 0,0 0 1,0 0-1,0 0 0,-1 0 0,1 0 0,0 0 1,0 0-1,0 0 0,0 0 0,0 0 0,0 0 1,0 0-1,0 0 0,-1 0 0,1 0 0,0 0 1,0 0-1,0 0 0,0 0 0,0 0 0,0 0 1,0 0-1,0 0 0,-1 0 0,1 0 1,-11 15-1849,0-5-2157</inkml:trace>
</inkml:ink>
</file>

<file path=word/ink/ink4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45.254"/>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2 6 6035,'0'-3'4018,"2"1"-3810,-4 3-48,2 3-80,0-7-32,2 3-32,-4 3 0,1-3-32</inkml:trace>
</inkml:ink>
</file>

<file path=word/ink/ink4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49:44.295"/>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0 0 4194,'2'0'960,"-2"2"-832,0 1-32,0 1-32,1-4 17,1 0-81,-5 0 16,3 5-16,1-5 0,1 3-129</inkml:trace>
</inkml:ink>
</file>

<file path=word/ink/ink4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1:16.646"/>
    </inkml:context>
    <inkml:brush xml:id="br0">
      <inkml:brushProperty name="width" value="0.1" units="cm"/>
      <inkml:brushProperty name="height" value="0.1" units="cm"/>
      <inkml:brushProperty name="color" value="#0000FF"/>
    </inkml:brush>
  </inkml:definitions>
  <inkml:trace contextRef="#ctx0" brushRef="#br0">49 91 4706,'-10'18'511,"1"0"0,-11 31 0,17-42-432,2 0 0,-1 0 0,1 0 0,0 0 0,0 0 0,1 0 0,0 1 0,0-1-1,1 0 1,2 11 0,2 5 91,-4-15-128,0-1 0,1 1 0,0-1 1,1 1-1,-1-1 0,1 0 0,1 0 1,6 11-1,-4-10-31,1 1 1,0-1-1,0-1 1,1 1-1,15 11 1,-21-18-9,0 1 0,0-1 0,1 0 0,-1 0 0,0 1 0,1-1 0,-1-1 0,0 1-1,1 0 1,-1-1 0,1 1 0,-1-1 0,1 0 0,-1 1 0,1-1 0,-1-1 0,1 1 0,-1 0 0,1 0 0,-1-1 0,1 0 0,-1 1 0,1-1 0,-1 0 0,0 0-1,1 0 1,-1-1 0,0 1 0,4-4 0,-2 1 0,1-1 1,-1 0-1,0 0 0,0 0 0,-1 0 0,0-1 1,0 1-1,0-1 0,-1 0 0,1 0 0,-1 0 1,-1 0-1,1 0 0,-1 0 0,0-1 1,-1 1-1,1 0 0,-1-1 0,-1-9 0,-2-12 33,-1 1-1,-2 0 1,-9-30-1,10 41-3,3 6 31,-1 1 1,-1 0 0,1 0-1,-2 0 1,1 0 0,-8-10-1,11 17-53,1 1-1,-2 0 1,1-1-1,0 1 1,0 0-1,0-1 0,-1 1 1,1 0-1,0 0 1,-1 0-1,1 0 1,-1 0-1,1 1 1,-1-1-1,1 0 1,-1 1-1,0-1 1,1 1-1,-1 0 1,0-1-1,0 1 0,1 0 1,-1 0-1,0 0 1,0 0-1,1 0 1,-1 1-1,0-1 1,1 0-1,-1 1 1,0-1-1,1 1 1,-1 0-1,1 0 0,-1-1 1,1 1-1,-1 0 1,1 0-1,-1 0 1,1 1-1,-2 1 1,-4 2-126,1 1 1,0-1-1,0 2 0,0-1 1,1 0-1,0 1 0,0 0 1,1 0-1,0 1 1,0-1-1,1 1 0,-1 0 1,2 0-1,-1 0 1,1 0-1,1 1 0,-2 16 1,5 10-1657</inkml:trace>
  <inkml:trace contextRef="#ctx0" brushRef="#br0" timeOffset="422.95">331 334 4674,'-4'2'1121,"8"-2"-801,-4 11-144,-2 7 512,4 1-272,-4 5-208,0 2-63,0-2-129,2 0 16,-6 0-32,6-9-337,4 3-1151,6-14-1538</inkml:trace>
  <inkml:trace contextRef="#ctx0" brushRef="#br0" timeOffset="954.2">588 29 4530,'-2'-2'156,"1"1"1,-1-1-1,0 1 0,0-1 1,0 1-1,0 0 0,0 0 1,0 0-1,0 0 0,-1 0 1,1 0-1,0 1 0,0-1 0,-1 1 1,1 0-1,0-1 0,-1 1 1,1 0-1,0 0 0,-1 0 1,-3 1-1,3 1-85,-1-1 1,1 0-1,0 1 0,-1 0 0,1 0 1,0 0-1,0 0 0,0 0 1,1 1-1,-1-1 0,0 1 0,-3 4 1,1 0-69,0 1-1,0-1 1,1 1 0,0 0 0,0 0 0,0 0-1,1 1 1,1-1 0,0 1 0,-3 16 0,5-22-7,0 1 0,0-1 1,0 0-1,0 0 0,1 1 0,-1-1 1,1 0-1,0 0 0,0 0 0,0 0 1,0 0-1,1 0 0,-1 0 0,1 0 1,0 0-1,-1-1 0,1 1 1,1-1-1,-1 1 0,0-1 0,1 0 1,-1 0-1,1 0 0,-1 0 0,5 2 1,-4-3-21,0 0 1,0 0-1,0 0 0,0 0 1,0-1-1,0 1 1,0-1-1,0 0 0,0 0 1,0 0-1,0-1 1,0 1-1,0-1 1,0 1-1,0-1 0,0 0 1,0 0-1,0 0 1,-1-1-1,1 1 1,0-1-1,-1 1 0,1-1 1,-1 0-1,0 0 1,4-4-1,0 1 18,-1-1 0,1 0-1,-2 0 1,1 0 0,-1-1-1,1 0 1,-2 0 0,1 0 0,-1 0-1,0 0 1,-1-1 0,0 0-1,0 1 1,0-1 0,-1 0 0,0-14-1,-1 22 15,0 0 0,0 0 0,0 0 0,0 0 0,0 0 0,0 0-1,0 0 1,0 0 0,0 0 0,0 0 0,0 0 0,0 0 0,0 0-1,0 0 1,0 0 0,0 0 0,-1 0 0,1 0 0,0 0 0,0 0-1,0 0 1,0 0 0,0 0 0,0 0 0,0 0 0,0 0 0,0 0-1,0 0 1,0 0 0,0 0 0,0 0 0,-1 0 0,-2 17 108,-3 32-17,4-37-24,-5 41-62,-3-1 1,-22 72-1,31-121-116,0 9-1435</inkml:trace>
  <inkml:trace contextRef="#ctx0" brushRef="#br0" timeOffset="1465.89">749 0 4306,'2'9'218,"0"-1"1,-1 0-1,0 1 1,-1-1-1,0 0 1,0 1-1,-1-1 1,0 0-1,-4 16 1,-4 11 553,-15 39 1,25-76-770,0-1 0,1 1 0,-1-1 0,1 1 0,0 0 0,0 0 0,0 0 0,0 0 0,0 0 1,1 0-1,-1 1 0,0-1 0,1 0 0,0 1 0,-1 0 0,1 0 0,0 0 0,2-1 0,62-13 91,-36 10-73,-29 4-20,0 1-1,0-1 1,-1 1-1,1-1 1,0 0 0,-1 1-1,1-1 1,-1 0-1,1 0 1,-1 0 0,0 0-1,1-1 1,-1 1-1,0 0 1,0 0 0,1-1-1,-1 1 1,0-1-1,-1 1 1,1-1 0,0 1-1,0-1 1,-1 0-1,1 1 1,-1-1 0,1 0-1,-1-1 1,1-5 11,0 1 0,-1-1 0,0 0 0,-3-14 1,2-9 416,-2 45-269,1 1 0,-1 24-1,0-1-80,1-23-77,-10 153-34,12-167-60,0 0-1,0-1 1,0 1-1,0 0 1,0-1-1,0 1 1,0 0-1,0-1 1,0 1-1,0-1 1,0 1-1,0 0 1,1-1-1,-1 1 1,0-1-1,0 1 1,1 0-1,-1-1 1,0 1 0,1-1-1,-1 1 1,1-1-1,-1 1 1,1-1-1,-1 0 1,1 1-1,-1-1 1,1 0-1,-1 1 1,1-1-1,-1 0 1,1 1-1,0-1 1,-1 0-1,2 0 1,9-6-3502</inkml:trace>
  <inkml:trace contextRef="#ctx0" brushRef="#br0" timeOffset="2053.37">1062 49 4818,'-14'28'2483,"11"-23"-2359,0 0 0,1 1 0,-1 0-1,1 0 1,-2 7 0,0 7 74,1-1 0,0 33 0,3-44-177,0 0 0,1 0 0,-1 0 1,2-1-1,-1 1 0,1 0 0,0 0 0,1-1 0,4 11 0,-6-15-20,1-1 1,-1 1-1,1-1 0,0 0 0,0 1 0,0-1 0,0 0 0,0 0 0,0 0 0,0 0 0,1-1 0,-1 1 0,1-1 0,-1 1 0,1-1 0,4 2 0,-5-3 0,1 0-1,-1 0 0,0 1 0,0-2 1,0 1-1,0 0 0,1 0 1,-1-1-1,0 1 0,0-1 0,0 0 1,0 1-1,0-1 0,0 0 0,0 0 1,0-1-1,0 1 0,-1 0 1,1-1-1,0 1 0,1-3 0,2-1 5,0-1-1,0 0 1,0 0-1,-1 0 0,0 0 1,-1-1-1,1 0 1,-1 0-1,0 0 1,-1 0-1,0 0 0,2-8 1,-1-7 17,-1 0-1,0-38 1,-2 56-18,0 0 0,0 0 0,0 0 1,-1 0-1,0 0 0,0 0 0,0 0 0,0 0 0,-1 1 0,1-1 0,-1 0 1,0 1-1,0 0 0,0-1 0,-5-5 0,5 8-4,1 0 1,-1-1-1,0 1 1,1 0-1,-1 0 0,0 0 1,0 0-1,0 0 1,0 0-1,0 1 0,0-1 1,0 1-1,0-1 1,-1 1-1,1 0 0,0 0 1,0 0-1,0 0 1,0 0-1,0 0 0,0 1 1,0-1-1,-1 1 0,1-1 1,0 1-1,0 0 1,0 0-1,-3 2 0,0-1-27,-1 2 0,0-1-1,1 0 1,0 1-1,0 0 1,0 0-1,-8 10 1,11-11-164,0-1 1,0 1-1,1 0 0,0 0 0,-1 0 1,1 0-1,0 0 0,0 0 1,1 0-1,-1 0 0,0 0 0,1 0 1,0 1-1,0-1 0,0 0 1,0 0-1,2 5 0,5 12-2685</inkml:trace>
  <inkml:trace contextRef="#ctx0" brushRef="#br0" timeOffset="2619.16">1377 18 3970,'-1'10'3393,"-2"15"-3144,2 1 0,0 0 0,6 47 0,0 18 28,-5-76-258,2-20 236,1-24 234,4-49-305,1-23 192,-6 80 159,2 31-232,3 34-167,1 111-80,-9-186-87,0 13 8,1 0 0,0 0 0,2 0 0,0 0 1,8-31-1,-4 32 151,-6 17-140,0 0-1,0 0 1,0 1-1,0-1 1,0 0 0,0 0-1,0 0 1,0 0-1,0 0 1,0 0 0,0 0-1,1 0 1,-1 0-1,0 0 1,0 0-1,0 0 1,0 0 0,0 0-1,0 1 1,0-1-1,0 0 1,0 0 0,0 0-1,0 0 1,0 0-1,0 0 1,0 0 0,0 0-1,1 0 1,-1 0-1,0 0 1,0 0-1,0 0 1,0 0 0,0 0-1,0 0 1,0 0-1,0 0 1,0 0 0,0 0-1,0 0 1,1 0-1,-1 0 1,0 0-1,0 0 1,0 0 0,0 0-1,0 0 1,0-1-1,0 1 1,0 0 0,0 0-1,0 0 1,0 0-1,0 0 1,0 0-1,0 0 1,0 0 0,0 0-1,0 0 1,0 0-1,1 0 1,-1 0 0,0 0-1,0-1 1,0 1-1,0 0 1,0 0-1,-1 30-2801,0-10 34</inkml:trace>
  <inkml:trace contextRef="#ctx0" brushRef="#br0" timeOffset="2991.98">1615 502 8900,'-4'2'1313,"0"-2"-897,8 0 672,-2 0-1088,0 0 0,2-4-208,0 2-1328,7-1-433</inkml:trace>
</inkml:ink>
</file>

<file path=word/ink/ink4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4:11.766"/>
    </inkml:context>
    <inkml:brush xml:id="br0">
      <inkml:brushProperty name="width" value="0.1" units="cm"/>
      <inkml:brushProperty name="height" value="0.1" units="cm"/>
      <inkml:brushProperty name="color" value="#0000FF"/>
    </inkml:brush>
  </inkml:definitions>
  <inkml:trace contextRef="#ctx0" brushRef="#br0">6 18 2321,'-6'-17'5424,"10"19"-5322,0 0 0,1 0 0,-1-1 1,1 1-1,-1-1 0,9 1 0,6 4 2,5 0-63,1-1 0,-1-1 0,1-1 0,-1-1 0,43-3 0,7 2-15,29-10-26,148 4 0,-116-2 115,26 1 82,-78 5 1,-47 0-15,64 7-1,-39 1-6,62-1 0,-109-5 575</inkml:trace>
</inkml:ink>
</file>

<file path=word/ink/ink4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4:54.921"/>
    </inkml:context>
    <inkml:brush xml:id="br0">
      <inkml:brushProperty name="width" value="0.1" units="cm"/>
      <inkml:brushProperty name="height" value="0.1" units="cm"/>
      <inkml:brushProperty name="color" value="#0000FF"/>
    </inkml:brush>
  </inkml:definitions>
  <inkml:trace contextRef="#ctx0" brushRef="#br0">7 113 5891,'-5'0'944,"5"2"-592,-2-2 129,2 1-33,0-2-256,2-2-192,-2 6 16,1-3 0,-1 3-240,2 1-160,1-4-945</inkml:trace>
  <inkml:trace contextRef="#ctx0" brushRef="#br0" timeOffset="1970.43">1114 97 1825,'-1'-2'297,"1"0"0,-1 0 0,1 1 0,0-1 0,-1 0 0,1 0 0,0 1-1,0-1 1,0 0 0,1 0 0,-1 1 0,0-1 0,1 0 0,-1 1 0,1-1 0,1-3 0,0 2-144,0 0 1,0-1-1,0 1 1,0 0-1,1 0 0,-1 1 1,6-5-1,-3 3-142,0 0 0,0 1 0,1-1 0,-1 1 0,1 0 0,0 1-1,0 0 1,0-1 0,9 0 0,-13 3 3,1 0 0,0 0 0,0 0-1,0 1 1,-1-1 0,1 1 0,0 0 0,-1 0-1,1 0 1,0 0 0,-1 0 0,1 0 0,-1 1 0,0-1-1,1 1 1,-1 0 0,0 0 0,2 2 0,37 44 104,-28-31-107,-2-2 10,-5-7-19,-1-1 0,1 0 0,1 0 0,10 9-1,-16-14 1,1-1 0,-1 0-1,1 0 1,-1 0-1,1 0 1,0-1-1,0 1 1,-1 0-1,1-1 1,0 1-1,0-1 1,0 1-1,-1-1 1,1 0-1,0 0 1,0 0 0,0 0-1,0 0 1,0 0-1,-1 0 1,1-1-1,0 1 1,0-1-1,0 1 1,-1-1-1,1 0 1,0 0-1,2-1 1,17-14 24,-1-1 0,-1-1 0,27-32 0,-44 48-23,2-2 0,-1 1 1,1-1-1,0 1 1,0-1-1,0 1 1,1 0-1,-1 1 0,1-1 1,-1 1-1,1 0 1,0 0-1,0 1 1,0-1-1,0 1 1,0 0-1,1 0 1,-1 1-1,0-1 1,0 1-1,0 1 1,1-1-1,6 2 0,8 2 21,-1 2 0,1 1 0,-1 0 0,27 15 0,24 8 6,-63-27-27,0-1-1,0 0 1,0 0-1,1-1 1,-1 0-1,0 0 1,1-1-1,-1 0 1,0 0-1,0 0 1,1-1 0,-1-1-1,0 1 1,0-1-1,0 0 1,0 0-1,0-1 1,0 0-1,10-6 1,7-5 58,1 2 0,0 0 0,1 2 0,44-11-1,-60 19-48,1 0 0,-1 1-1,1 0 1,-1 1 0,1 0-1,-1 0 1,1 1 0,-1 0-1,1 1 1,-1 1 0,0-1-1,0 1 1,0 1-1,0 0 1,12 7 0,8 8-5,-17-10 6,0-1 0,28 12 0,-35-18-9,-1-1 0,0 1 0,0-1 0,1 0 0,-1-1 0,0 1 0,1-1 0,-1 0 0,1 0 0,-1-1 0,0 1 0,8-3 0,43-15-6,-46 13 4,1 1 0,0 1 1,-1 0-1,1 0 0,1 1 0,-1 1 0,0-1 0,0 2 0,19 0 0,176 21-34,-205-21-57,0 0 0,0 0-1,0 0 1,0 0 0,0 0 0,0 0 0,0 1 0,0-1-1,0 0 1,0 1 0,-1-1 0,1 0 0,0 1-1,0-1 1,0 1 0,0 0 0,-1-1 0,1 1-1,0 0 1,0-1 0,-1 1 0,1 0 0,-1 0-1,1-1 1,-1 1 0,1 0 0,-1 0 0,1 0-1,-1 1 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8:24.998"/>
    </inkml:context>
    <inkml:brush xml:id="br0">
      <inkml:brushProperty name="width" value="0.1" units="cm"/>
      <inkml:brushProperty name="height" value="0.1" units="cm"/>
      <inkml:brushProperty name="color" value="#008C3A"/>
    </inkml:brush>
  </inkml:definitions>
  <inkml:trace contextRef="#ctx0" brushRef="#br0">143 109 6707,'5'7'2639,"26"32"-1658,9 15-348,68 153 335,-92-179-962,-14-23-5,0 1 1,1-1-1,0 0 0,0 0 1,0 0-1,1-1 1,-1 1-1,1-1 1,0 0-1,1 0 0,-1 0 1,6 3-1,-10-6-21,1-1 0,-1 0 0,0 0 0,0 0 0,1 0 0,-1 0 0,0 0 0,1 0 0,-1 1 0,0-1 0,0 0 0,1 0 0,-1 0 0,0 0 0,1 0 0,-1 0 0,0 0 0,0 0 0,1-1 0,-1 1 0,0 0 0,0 0 0,1 0 0,-1 0-1,0 0 1,0 0 0,1 0 0,-1-1 0,0 1 0,0 0 0,1 0 0,-1 0 0,0-1 0,0 1 0,0 0 0,1 0 0,-1 0 0,0-1 0,0 1 0,0 0 0,0 0 0,0-1 0,0 1 0,0 0 0,0-1 0,1 1 0,-1 0 0,0 0 0,0-1 0,0 1 0,0 0 0,0-1 0,0 1 0,-1 0 0,1 0 0,0-1 0,0 1 0,0 0 0,0 0 0,0-1 0,-4-24-1080,2 19 729,-4-22-1668,-17-48-1,8 35 461</inkml:trace>
  <inkml:trace contextRef="#ctx0" brushRef="#br0" timeOffset="685.44">363 21 3586,'7'-20'4427,"-11"27"-1764,-20 41-935,17-34-1788,-30 67 501,3 2 1,-30 114-1,54-152-439,9-132-1549,26-53-169,-24 140 1719,-1-1-1,0 0 0,0 0 0,0 1 0,0-1 0,0 0 1,0 0-1,0 0 0,0 1 0,-1-1 0,1 0 0,0 0 1,0 1-1,-1-1 0,1 0 0,0 1 0,-1-1 0,1 0 0,-1 1 1,1-1-1,-1 0 0,1 1 0,-1-1 0,1 1 0,-1-1 1,1 1-1,-1-1 0,0 1 0,1-1 0,-1 1 0,0 0 1,0-1-1,1 1 0,-1 0 0,0 0 0,0 0 0,1-1 1,-1 1-1,0 0 0,0 0 0,0 0 0,0 0 0,-39 7 32,28-4-89,-6 2 241,0 1-1,0 0 1,1 1-1,-32 19 1,27-14 490,23-11-643,0 0 0,0-1 0,0 1 0,0 0 0,0 0 1,1 0-1,-1-1 0,0 1 0,1 0 0,-1-1 0,0 1 0,1-1 0,-1 0 0,1 0 0,-1 1 1,0-1-1,1 0 0,-1 0 0,1 0 0,-1 0 0,2-1 0,35-4 69,-1-2-1,0-2 1,52-19-1,36-9 3,-33 20-120,-112 18-1508,16-1 1043,0 1 0,-1 0-1,1 0 1,0 0 0,0 0 0,0 1 0,-7 4 0,2 4-2233</inkml:trace>
</inkml:ink>
</file>

<file path=word/ink/ink4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5:12.366"/>
    </inkml:context>
    <inkml:brush xml:id="br0">
      <inkml:brushProperty name="width" value="0.1" units="cm"/>
      <inkml:brushProperty name="height" value="0.1" units="cm"/>
      <inkml:brushProperty name="color" value="#0000FF"/>
    </inkml:brush>
  </inkml:definitions>
  <inkml:trace contextRef="#ctx0" brushRef="#br0">12 471 5827,'-3'9'527,"2"-5"-264,0 0 1,0 0-1,0 1 0,0-1 0,1 0 0,-1 1 1,2 5-1,-1-10-246,0 0 1,0 1-1,0-1 1,0 0-1,0 1 1,0-1-1,0 0 1,0 1-1,1-1 1,-1 0-1,0 1 1,0-1-1,0 0 1,1 1-1,-1-1 0,0 0 1,0 0-1,1 1 1,-1-1-1,0 0 1,1 0-1,-1 0 1,0 1-1,1-1 1,-1 0-1,0 0 1,1 0-1,-1 0 1,0 0-1,1 0 1,-1 1-1,0-1 1,1 0-1,-1 0 1,1 0-1,-1 0 0,0 0 1,1-1-1,-1 1 1,0 0-1,1 0 1,-1 0-1,0 0 1,1 0-1,-1 0 1,0-1-1,1 1 1,-1 0-1,0 0 1,1 0-1,-1-1 1,19-13 554,-3-2-415,0-1 0,-2-1 1,0 0-1,0-1 1,-2-1-1,-1 0 1,15-34-1,-13 21-142,-2-1 0,-1-1 0,-2 0 0,5-40 0,-45 505 996,33-395-994,-2 1 0,-2-1 1,-1 0-1,-2 0 0,-16 53 1,22-85-17,-1-1 0,-1 0 0,1 1 0,0-1 0,-1 1 0,1-1 0,-1 0 0,1 0-1,-1 0 1,0 0 0,0 0 0,0 0 0,0-1 0,0 1 0,-1-1 0,1 1 0,0-1 0,-1 0 0,1 0 0,-1 0 0,1 0 0,-1 0 0,1-1 0,-1 1 0,0-1 0,1 0 0,-1 1 0,0-1 0,1 0 0,-1-1 0,-4 0 0,2 1 5,1-2-1,-1 1 1,0 0 0,1-1-1,-1 0 1,1 0 0,0 0-1,0 0 1,0-1 0,0 0-1,0 0 1,0 0 0,1 0-1,-1-1 1,1 1 0,0-1-1,-3-4 1,6 8-3,0 0-1,-1-1 1,1 1 0,0 0-1,0 0 1,0 0 0,0-1-1,0 1 1,0 0-1,0 0 1,0-1 0,0 1-1,0 0 1,0 0 0,0 0-1,0-1 1,0 1 0,0 0-1,0 0 1,0-1 0,0 1-1,0 0 1,0 0-1,0-1 1,0 1 0,0 0-1,0 0 1,0 0 0,1-1-1,-1 1 1,0 0 0,0 0-1,0 0 1,0 0-1,1-1 1,-1 1 0,0 0-1,0 0 1,0 0 0,1 0-1,13-4 57,25 3-18,-31 1-30,29 1-147,44-3 52,-24-7-2986,-26 1-523</inkml:trace>
  <inkml:trace contextRef="#ctx0" brushRef="#br0" timeOffset="704.94">535 490 4946,'7'70'3687,"-4"-54"-3587,-2 1-1,1 33 1,-21 75 132,19-159 833,-1 18-946,1 0 0,3-29 0,3 18 84,14-43 0,-16 60-172,0 1 1,0-1-1,1 1 0,0 0 1,1 0-1,0 1 0,12-13 0,-17 19-30,0 1 0,0 0 0,0 0 0,1-1 0,-1 1 0,1 0 0,-1 0 0,1 1 0,-1-1 0,1 0 0,-1 0 0,1 1-1,0-1 1,-1 1 0,1-1 0,0 1 0,-1 0 0,1 0 0,0 0 0,0 0 0,-1 0 0,4 0 0,-2 1 1,0 0 0,-1 1 0,0-1 0,1 0 0,-1 1 0,0-1 1,0 1-1,0 0 0,0-1 0,0 1 0,0 0 0,0 1 0,2 2 1,1 3 3,-1 0 1,1 0 0,-1 0 0,0 1 0,-1 0 0,0 0 0,3 14 0,-3 3-19,0 0 1,-2 0-1,-1 1 0,-4 30 1,8-84 25,-1-2 97,15-55 0,-16 75-95,1 1 0,1-1-1,-1 0 1,2 1 0,-1 0 0,1 0 0,0 0 0,1 0 0,0 1-1,10-10 1,-10 11-15,1 1-1,0 0 1,-1 0-1,1 1 1,1 0 0,-1 0-1,1 1 1,-1 0-1,12-3 1,-17 5 0,1 1-1,-1 0 1,0-1 0,1 1 0,-1 0 0,0 0 0,1 0 0,-1 0 0,0 1 0,1-1-1,-1 1 1,0-1 0,0 1 0,0 0 0,1 0 0,-1 0 0,0 0 0,0 0 0,0 0-1,0 1 1,-1-1 0,1 1 0,0-1 0,-1 1 0,1 0 0,0 0 0,-1 0 0,0-1-1,0 1 1,1 0 0,-1 1 0,0-1 0,-1 0 0,1 0 0,0 0 0,-1 1 0,1-1 0,0 3-1,0 8 14,1-1-1,-1 1 1,-1 0-1,-1 0 1,1-1 0,-2 1-1,0 0 1,-4 13-1,2-10-55,2-1-1,-1 0 1,2 1-1,0 26 1,1-43-40,0 1 1,1 0-1,-1 0 0,0-1 1,0 1-1,0 0 1,0 0-1,0-1 1,0 1-1,1 0 1,-1 0-1,1-1-326,-1 1 327,0 0-1,0 0 0,1-1 1,-1 1-1,0 0 1,0 0-1,0 0 1,1 0-1,-1 0 1,0 0-1,0 0 0,1 0 1,-1 0-1,0 0 1,0 0-1,1 0 1,-1 0-1,0 0 0,0 0 1,1 0-1,-1 0 1,0 0-1,0 0 1,1 1-1,-1-1 1,0 0-1,0 0 0,1 0 1,-1 0-1,0 0 1,1 1-327,-1 0 326,0-1 1,0 0-1,0 0 1,0 1-1,0-1 1,1 0-1,-1 0 0,0 0 1,0 1-1,0-1 1,0 0-1,0 0 1,0 1-1,0-1 1,0 0-1,0 1 0</inkml:trace>
  <inkml:trace contextRef="#ctx0" brushRef="#br0" timeOffset="1332.17">1046 156 4162,'-4'-5'641,"0"0"1,1-1-1,0 1 1,0-1-1,0 0 1,1 0-1,0 0 1,-3-11-1,5 14-548,0-1 1,0 1-1,0-1 0,0 1 0,0 0 1,1-1-1,0 1 0,0 0 0,0 0 1,0 0-1,0-1 0,0 1 0,1 0 0,0 0 1,-1 1-1,1-1 0,0 0 0,3-2 1,-2 1-73,1 1 1,-1 0 0,1 1 0,0-1 0,-1 1 0,1 0-1,0-1 1,0 2 0,1-1 0,-1 0 0,0 1-1,1 0 1,-1 0 0,0 0 0,1 1 0,-1-1-1,1 1 1,8 1 0,-11-1-17,0 0-1,0 0 1,0 1 0,1-1 0,-1 1-1,0-1 1,0 1 0,0 0 0,0 0-1,0 0 1,0 0 0,0 0-1,-1 0 1,1 1 0,0-1 0,-1 1-1,1-1 1,-1 1 0,1-1-1,-1 1 1,0 0 0,1 0 0,-1 0-1,0 0 1,0 0 0,0 0-1,-1 0 1,1 0 0,0 0 0,-1 0-1,0 0 1,1 0 0,-1 1-1,0-1 1,0 0 0,0 0 0,0 0-1,-1 1 1,0 3 0,-3 9-1,-1 0 0,0 0 0,-1 0 0,-1 0 1,-1-1-1,1-1 0,-2 1 0,0-1 0,-1 0 1,0-1-1,-1-1 0,0 1 0,-25 18 0,60-20-177,21 19 185,-34-20-9,0-1 0,25 12 1,-33-18-4,1-1 1,-1 1 0,1-1 0,0 0 0,-1 0-1,1-1 1,0 1 0,0-1 0,0 0 0,0 0 0,-1 0-1,1 0 1,0-1 0,0 1 0,4-2 0,-4 0-36,-1 0 0,1 0 1,-1 0-1,1 0 1,-1-1-1,0 1 1,0-1-1,0 0 0,0 0 1,0 0-1,-1 0 1,1 0-1,-1 0 1,0-1-1,0 0 0,0 1 1,0-1-1,2-7 1,-3 7-566,-1 1 1,1 0-1,0 0 0,-1 0 1,0 0-1,0-1 0,0 1 1,-1-6-1</inkml:trace>
</inkml:ink>
</file>

<file path=word/ink/ink4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4:59.658"/>
    </inkml:context>
    <inkml:brush xml:id="br0">
      <inkml:brushProperty name="width" value="0.1" units="cm"/>
      <inkml:brushProperty name="height" value="0.1" units="cm"/>
      <inkml:brushProperty name="color" value="#0000FF"/>
    </inkml:brush>
  </inkml:definitions>
  <inkml:trace contextRef="#ctx0" brushRef="#br0">40 240 6787,'-2'-1'113,"-1"0"-1,1 0 0,0 0 1,-1-1-1,1 1 1,0 0-1,0-1 0,0 0 1,0 1-1,0-1 1,1 0-1,-1 0 0,1 0 1,-1 0-1,1 0 1,-1-1-1,1 1 0,0 0 1,0-1-1,0 1 1,1 0-1,-1-1 0,0 1 1,1-1-1,0 1 1,-1-1-1,1 0 0,0 1 1,0-1-1,1 1 1,-1-1-1,0 1 0,1-1 1,0 1-1,-1-1 1,3-3-1,0-2-19,0 1 0,1 0 0,-1 0 0,1 0 0,1 0 0,-1 1-1,1 0 1,1 0 0,-1 0 0,12-10 0,-7 9-3,-1 0 1,1 1-1,0 0 0,1 1 1,-1-1-1,23-6 0,-31 12-84,0 0-1,0 0 0,0 0 1,0 0-1,1 0 0,-1 1 0,0-1 1,0 1-1,0-1 0,0 1 1,0 0-1,0-1 0,0 1 0,0 0 1,0 1-1,0-1 0,0 0 1,-1 0-1,1 1 0,0-1 0,-1 1 1,1 0-1,-1-1 0,0 1 1,1 0-1,-1 0 0,0 0 0,0 0 1,0 0-1,1 3 0,2 5 24,-1 0 1,1 1-1,-2-1 0,3 19 0,6 54 32,13 83 13,-18-141-70,0-1 0,2 0 0,0 0 0,20 37 0,-25-56-8,-1 0 1,1 0 0,1 0-1,-1-1 1,1 1 0,0-1-1,0 0 1,0 0 0,0 0-1,1-1 1,-1 0 0,1 1-1,0-2 1,0 1 0,0 0 0,0-1-1,1 0 1,-1 0 0,1-1-1,-1 1 1,1-1 0,-1-1-1,1 1 1,0-1 0,0 0-1,-1 0 1,1 0 0,0-1-1,-1 0 1,1 0 0,-1 0-1,1-1 1,-1 0 0,1 0-1,-1 0 1,0-1 0,0 0-1,0 0 1,-1 0 0,1 0 0,-1-1-1,1 0 1,-1 0 0,5-7-1,-6 8-45,-1 0 0,0 0 0,-1-1 0,1 0 0,0 1 0,-1-1 0,0 0 0,0 1 0,0-1 0,0 0 0,-1 0 0,1 0 0,-1 0-1,0 0 1,-1-4 0,0-7-589,-2 0 0,-6-23 0,4 18-318,-5-15-1245,-7 1-1320</inkml:trace>
  <inkml:trace contextRef="#ctx0" brushRef="#br0" timeOffset="508.1">449 101 4210,'0'-1'230,"-1"1"0,1-1 0,-1 0 0,0 0 1,0 1-1,1-1 0,-1 1 0,0-1 0,0 1 0,0-1 0,0 1 1,0-1-1,1 1 0,-1 0 0,0 0 0,0-1 0,0 1 0,0 0 1,0 0-1,0 0 0,0 0 0,0 0 0,0 0 0,0 0 0,0 0 0,-1 1 1,0 0-55,0 0 1,-1 0-1,1 0 1,0 0 0,0 1-1,0-1 1,0 1 0,0 0-1,1-1 1,-3 4-1,-4 5-138,1 0 0,-1 1 0,-5 12 0,11-19 290,-24 45 6,-21 36 75,-38 97 0,82-176-398,1-1-13,-1 1 0,1-1 0,0 0-1,1 1 1,-1 0 0,1-1-1,0 1 1,1 0 0,-1 0 0,1 0-1,0-1 1,1 8 0,0-7-559,0-5 380,-1 0 0,0 0 0,0 0 1,0-1-1,0 1 0,0 0 0,1 0 0,-1-1 1,0 1-1,1 0 0,-1-1 0,0 1 0,1 0 1,-1-1-1,1 1 0,-1-1 0,1 1 0,-1-1 1,1 1-1,0-1 0,-1 1 0,1-1 0,0 1 1,-1-1-1,1 0 0,1 1 0,10 4-2641</inkml:trace>
  <inkml:trace contextRef="#ctx0" brushRef="#br0" timeOffset="885.38">829 573 8388,'-5'2'1440,"1"-4"-543,1 4-129,5-4-464,-2 4-192,0-1-112,5-2 32,-5 4-224,1-5-432</inkml:trace>
  <inkml:trace contextRef="#ctx0" brushRef="#br0" timeOffset="886.38">845 277 7635,'-11'-8'1457,"-1"-4"-448,5 5-273,9 7-384,-2-3-240,5 3-112,12 0-624,19-3-897,23-5-4033</inkml:trace>
  <inkml:trace contextRef="#ctx0" brushRef="#br0" timeOffset="1714.23">1227 158 5458,'-5'-10'3548,"5"21"-2157,1 8-1335,-10 115 540,-4 104-397,12-232-197,1 10 0,-1 0 0,2 0 1,0 0-1,1 0 0,7 28 1,-14-91 285,-4-24-210,3-1 1,6-129-1,1 199-76,-1-17 8,-1 9 47,1 0 0,1 0 0,0 0 0,0 0-1,1 0 1,0 0 0,5-13 0,-5 25-35,1 0 1,-1-1 0,0 1 0,0 0 0,0 0-1,0 0 1,0 0 0,0 1 0,-1-1 0,3 4-1,7 16-2,-1 1 0,-1 0-1,-1 0 1,8 37-1,0-1-2,-5-22-20,1-1 1,1-1-1,2 0 0,21 34 1,-35-67-2,0 0 0,0 0-1,0 0 1,0 0 0,1 0 0,-1 0 0,1 0 0,0 0 0,-1 0 0,1-1-1,0 1 1,0-1 0,0 1 0,0-1 0,0 0 0,0 0 0,1 0 0,-1 0-1,0 0 1,1 0 0,3 0 0,-5-2-1,0 0 0,0 0 0,0 0 0,0 0 0,0 0 0,0-1 1,-1 1-1,1 0 0,-1 0 0,1-1 0,-1 1 0,1-1 0,-1 1 0,0 0 0,1-4 0,4-25 9,-2-7 11,-2 0 1,-2 0-1,-1 0 0,-9-46 0,5 40 0,-2-3-7,4 29-4,1 0-1,-1-27 1,5 43-332,3 8-498,9 15-1347,1-11-311</inkml:trace>
  <inkml:trace contextRef="#ctx0" brushRef="#br0" timeOffset="2105.08">1552 141 6643,'-1'0'111,"0"1"-1,-1-1 0,1 0 1,0 1-1,0 0 1,0-1-1,-1 1 1,1-1-1,0 1 1,0 0-1,0 0 1,0 0-1,0-1 1,0 1-1,1 0 1,-3 2-1,3-2-63,0 0 0,0-1 0,0 1 0,0 0 0,-1-1 0,1 1 0,0 0 0,0-1 1,0 1-1,0 0 0,0-1 0,1 1 0,-1 0 0,0-1 0,0 1 0,0 0 0,0-1 0,1 1 0,-1-1 0,0 1 0,1 0 0,0 0 0,0 1 1,1 0 0,-1-1 0,1 1 0,0-1 1,0 0-1,-1 1 0,1-1 0,0 0 0,0 0 0,0 0 0,0 0 0,0 0 0,0-1 0,1 1 0,-1-1 1,0 1-1,0-1 0,3 0 0,-2 0-23,0 0 1,0-1-1,0 1 1,0-1-1,0 0 1,-1 0-1,1 0 1,0 0-1,0 0 1,-1-1-1,1 1 1,-1-1-1,1 0 1,-1 0-1,0 0 1,1 0-1,-1 0 1,0 0-1,-1 0 1,1-1-1,0 1 1,-1-1-1,1 0 1,-1 1-1,0-1 1,1 0-1,-1-3 0,1 2 5,-1 0 0,0 0 0,0 0 0,-1 0-1,1 0 1,-1 0 0,0 0 0,0 0 0,0 0-1,0 0 1,-1 0 0,0 0 0,0 0 0,0 0-1,0 0 1,0 1 0,-1-1 0,0 0 0,0 1-1,-2-4 1,3 6-35,1 0 0,-1 0 0,0 0 0,0 0-1,1 0 1,-1 0 0,0 0 0,0 1 0,0-1 0,0 0-1,0 1 1,0-1 0,0 1 0,0-1 0,0 1 0,0-1 0,-1 1-1,1 0 1,0-1 0,0 1 0,0 0 0,0 0 0,-1 0 0,-1 0-1,2 1-19,-1-1 0,0 1-1,1 0 1,-1 0 0,0 0-1,1 0 1,-1 0 0,1 0-1,-1 0 1,1 0 0,0 1-1,0-1 1,-3 3 0,-1 4-215,1 0 0,-1-1 0,1 1 0,-5 17 0,3 4-1591,8 3-860</inkml:trace>
  <inkml:trace contextRef="#ctx0" brushRef="#br0" timeOffset="2466.18">1560 359 5298,'-5'-1'4162,"5"-1"-3729,6 2-113,11-1 48,1-2-160,2-2-128,0 4-80,-3-5 0,2 1-256,2 7-593,-1-4-1199</inkml:trace>
  <inkml:trace contextRef="#ctx0" brushRef="#br0" timeOffset="3710.06">2134 509 5058,'-3'-5'346,"-1"1"-1,0 0 1,0 0-1,0 1 0,-1-1 1,1 1-1,-1 0 1,0 0-1,0 0 0,0 1 1,0 0-1,0 0 1,-7-2-1,9 4-280,-1-1 1,1 1-1,0 0 0,0 0 0,0 0 1,0 0-1,0 1 0,0-1 0,-1 1 1,1 0-1,0-1 0,0 2 0,1-1 1,-1 0-1,0 0 0,0 1 0,0 0 1,1-1-1,-1 1 0,1 0 0,0 0 1,-1 1-1,1-1 0,-3 5 0,-1 1-26,0 1 0,1-1-1,1 1 1,-1 0-1,1 0 1,1 1 0,0-1-1,-4 20 1,6-24-38,0 0 0,1 0 0,-1 0 0,1 0 0,0 0 0,1 0 0,-1 0 0,1 0 1,0 0-1,0 0 0,0 0 0,1 0 0,0 0 0,0-1 0,0 1 0,0-1 0,1 1 0,6 7 0,-8-11-5,0 1 0,1-1 0,-1 0 0,0 0-1,1 1 1,-1-1 0,1 0 0,0 0-1,-1 0 1,1-1 0,0 1 0,0 0-1,0-1 1,-1 1 0,1-1 0,0 0-1,0 1 1,0-1 0,0 0 0,3 0 0,-1-1 4,-1 0 0,0 0 0,0 0 0,0 0 1,0-1-1,0 1 0,0-1 0,-1 1 1,1-1-1,0 0 0,2-3 0,3-2 9,-1-1-1,-1 1 1,1-1-1,-2-1 1,1 1-1,8-19 1,3-18 18,-3 0 0,-1-2 0,-3 0 0,8-74 1,-13 81-26,-5 21 25,-1 14 5,1 13 16,-2 25 9,-8 42 0,0 7-51,8-62 1,2-1-1,0 1 0,1 0 0,5 25 1,-6-41-9,1 0 0,0 0 0,0 0 1,0 0-1,1 0 0,-1 0 0,1 0 1,0-1-1,0 1 0,0-1 0,0 1 1,1-1-1,-1 0 0,1 0 0,0 0 1,0 0-1,0 0 0,1 0 0,-1-1 1,0 0-1,1 0 0,0 0 0,-1 0 1,1 0-1,0-1 0,8 2 0,-9-2 2,0-1 0,1 0 0,-1 0 0,0 0 0,0 0 0,0 0 0,1-1 0,-1 0 0,0 1-1,0-1 1,0 0 0,0-1 0,0 1 0,0 0 0,4-4 0,-2 1 1,0 0-1,-1 0 1,1 0 0,-1-1-1,0 0 1,0 1 0,5-10-1,-2 3 9,-1 0 0,0-1 0,-1 0 0,-1-1 0,0 1 0,5-25 0,-9 4 8,0 32-17,0 0-1,0 0 1,0 0-1,0 0 1,0 0 0,0 0-1,0 0 1,-1 0-1,1 0 1,0 0 0,-1 0-1,1 0 1,0 0-1,-1 1 1,1-1 0,-1 0-1,1 0 1,-1 0-1,0 1 1,1-1 0,-1 0-1,0 1 1,0-1-1,1 0 1,-1 1 0,0-1-1,0 1 1,-1-1-1,-8 11 20,5-2-7,0 0-1,0 0 1,1 0-1,1 1 1,-6 17 0,8-23-131,0 1 1,1-1-1,0 0 1,-1 1-1,2-1 1,-1 1 0,0-1-1,0 1 1,1-1-1,0 0 1,0 1 0,0-1-1,0 0 1,0 1-1,1-1 1,-1 0 0,1 0-1,0 0 1,0-1-1,4 6 1,14 12-2137</inkml:trace>
  <inkml:trace contextRef="#ctx0" brushRef="#br0" timeOffset="4574.08">2554 674 4402,'-1'1'245,"1"-1"-163,0 0 0,0 0 0,0 0 0,0 0-1,0 1 1,0-1 0,0 0 0,0 0-1,0 1 1,2 3 2045,-2-3-2046,0-1 1,1 0 0,-1 0 0,0 0 0,0 0-1,0 0 1,1 0 0,-1 0 0,0 0 0,1 0-1,14-5 1099,16-18-617,-22 14-488,-1-1 0,-1 0 1,0-1-1,0 0 0,-1 0 0,0 0 0,-1-1 0,-1 1 1,1-1-1,-2 0 0,0-1 0,0 1 0,-1-1 0,-1 1 1,0-1-1,-1-17 0,-4-41 96,2 69 164,-1 11-242,-2 11-76,0 18-8,0-6 2,0 47 0,5-68-16,1 1 1,0-1-1,1 1 1,0-1-1,0 0 1,2 0-1,7 20 1,-10-29-1,0 0 0,0 0 0,-1 0 0,2 0 0,-1 0 0,0-1 0,0 1 0,0 0 0,1 0 0,-1-1 0,1 1 0,0-1 0,-1 1-1,1-1 1,0 0 0,0 0 0,0 0 0,0 0 0,0 0 0,0 0 0,0 0 0,0-1 0,0 1 0,0-1 0,3 1 0,-3-1 0,0-1 0,0 1-1,0-1 1,0 0 0,1 0 0,-1 0 0,0 0-1,0 0 1,-1 0 0,1 0 0,0-1-1,0 1 1,0-1 0,-1 1 0,1-1-1,-1 0 1,1 1 0,-1-1 0,0 0 0,0 0-1,0 0 1,0 0 0,0 0 0,1-3-1,3-11 19,0-1 1,-1 1-1,0-1 0,0-17 0,-1 15 2,0 1 0,0 0 0,7-18 0,-9 35-16,-1 0 1,0 0 0,1 0-1,-1 0 1,1 0-1,-1 0 1,1-1-1,-1 1 1,1 1 0,0-1-1,-1 0 1,1 0-1,0 0 1,0 0-1,0 0 1,-1 1-1,1-1 1,0 0 0,0 1-1,0-1 1,0 1-1,0-1 1,1 1-1,-1-1 1,2 1 0,-2 0-1,1 0 1,0 0-1,-1 1 0,1-1 1,-1 1-1,1-1 1,0 1-1,-1 0 1,1-1-1,-1 1 1,0 0-1,1 0 1,-1 0-1,0 0 1,2 2-1,2 3 0,0-1 0,-1 0-1,1 1 1,-1 0 0,-1 0 0,1 0 0,3 11-1,-1 2-7,-2 0-1,0 1 0,-1 0 0,-1 0 1,-1 22-1,-1-40-1,-3-39 80,2 27-67,1-1 0,0 0-1,0 1 1,1-1-1,1 1 1,-1 0-1,2-1 1,-1 1-1,2 0 1,-1 0-1,1 1 1,1-1-1,0 1 1,0 0-1,1 0 1,0 0-1,0 1 1,1 0-1,0 0 1,10-8-1,-16 15-1,0 0-1,0 0 1,0 1-1,0-1 1,0 0-1,0 0 1,0 1-1,0-1 1,0 1-1,0-1 1,0 1-1,0-1 1,1 1-1,-1 0 1,0-1-1,0 1 1,1 0-1,-1 0 0,0 0 1,0 0-1,1 0 1,-1 0-1,0 1 1,0-1-1,1 0 1,-1 1-1,0-1 1,0 0-1,0 1 1,0 0-1,0-1 1,0 1-1,1 0 1,-1-1-1,-1 1 1,1 0-1,0 0 0,0 0 1,0 0-1,0 0 1,-1 0-1,1 0 1,0 0-1,-1 0 1,1 0-1,-1 0 1,1 0-1,0 2 1,1 3 2,0 0 1,-1 0-1,1 0 1,-1 0 0,0 0-1,-1 0 1,1 0-1,-2 11 1,-2 5-143,1-9-86,0 1-1,1 0 0,1 0 1,0 0-1,0 0 0,2-1 1,3 17-1,1-19-1606,6-7-1214</inkml:trace>
  <inkml:trace contextRef="#ctx0" brushRef="#br0" timeOffset="5081.18">3148 637 4802,'24'-13'2565,"-17"10"-2299,1-3-178,0 1 1,-1-1-1,0-1 1,0 1 0,-1-1-1,0 0 1,0-1-1,0 1 1,-1-1-1,0 0 1,-1-1-1,0 1 1,6-17 0,-4 4 79,0 0 0,-1-1 0,-1 0 1,2-36-1,-4 56 134,3 7-94,9 17-2,15 35-106,-11-18-83,14 37-69,-29-68 10,0 1 0,-1-1-1,0 1 1,-1-1 0,0 1-1,0 0 1,-1 10 0,0-16 38,-1 1 0,0-1 0,0 1 0,0-1 0,0 1 0,-1-1 0,1 0 0,-1 1 0,0-1 0,0 0 1,0 0-1,0 0 0,-1-1 0,1 1 0,-1 0 0,1-1 0,-1 0 0,0 1 0,0-1 0,0 0 0,0-1 0,-1 1 1,-2 1-1,1-1 1,1 0 1,0-1 0,0 0 0,-1 0 0,1 0-1,-1 0 1,1 0 0,-1-1 0,1 0-1,-1 0 1,0 0 0,1-1 0,-1 0 0,1 1-1,0-1 1,-1-1 0,1 1 0,-6-3 0,9 3-51,0 0 1,0 0 0,-1 0 0,1 0 0,0 0 0,0 0 0,0 0 0,0 0 0,1 0 0,-1 0-1,0 0 1,0-1 0,1 1 0,-1 0 0,1-1 0,-1 1 0,1 0 0,-1-1 0,1 1 0,0-1-1,0 1 1,0-1 0,0 1 0,0-1 0,0 1 0,0 0 0,0-1 0,0 1 0,1-1 0,-1 1-1,1 0 1,-1-1 0,2-1 0,0-2-285,0 0-1,1 1 1,-1-1 0,1 1-1,0 0 1,0-1 0,0 2-1,7-7 1,9-3-2459</inkml:trace>
  <inkml:trace contextRef="#ctx0" brushRef="#br0" timeOffset="5440.19">3450 635 3073,'6'1'224,"-1"0"0,0 0 0,1-1 0,-1 1 0,1-1-1,-1-1 1,1 1 0,-1-1 0,0 0 0,1 0 0,-1-1-1,0 1 1,0-1 0,0 0 0,0-1 0,0 1 0,-1-1-1,1 0 1,-1 0 0,1 0 0,-1-1 0,5-5 0,0 0-89,-1 0 1,0-1-1,0 0 1,-1 0-1,0 0 1,-1-1 0,0 0-1,7-20 1,-11 27-73,-1 0 0,0 0 0,-1 0 0,1 0 1,-1 0-1,0 0 0,0 0 0,0 0 0,0-1 0,-2-5 1,2 8-34,0 1 0,-1-1 0,1 0 0,-1 0 0,0 1 0,0-1 0,1 0 0,-1 1 0,0-1 0,0 1 0,-1-1 0,1 1 1,0-1-1,0 1 0,-1 0 0,1 0 0,-1 0 0,1 0 0,-1 0 0,1 0 0,-1 0 0,1 0 0,-4 0 0,3 1-4,-1 1 0,0 0-1,0 1 1,0-1 0,1 0-1,-1 1 1,0-1 0,1 1-1,0 0 1,-1 0-1,1 0 1,-4 5 0,1-1-4,0 1 0,0-1 0,0 1 0,1 1 0,0-1 0,1 0 0,0 1 0,0 0 0,0 0 0,1 0 0,0 0-1,1 0 1,-1 10 0,1-8-19,0 0-1,1 0 0,1 0 0,0 0 0,0 0 0,1 0 0,0 0 0,0-1 0,1 1 0,7 14 1,-9-21-69,1-1 0,-1 1 1,1 0-1,0-1 1,0 0-1,0 1 0,0-1 1,1 0-1,-1 0 1,0 0-1,1 0 0,-1-1 1,1 1-1,0-1 1,4 3-1,-3-3-254,-1 0-1,1-1 1,-1 1-1,0-1 1,1 1-1,-1-1 1,1 0-1,-1 0 1,1-1 0,-1 1-1,1-1 1,-1 0-1,4-1 1,18-7-3378</inkml:trace>
  <inkml:trace contextRef="#ctx0" brushRef="#br0" timeOffset="5834.73">3803 439 4818,'-1'-4'563,"-8"-20"1613,9 24-2071,-1-1 0,1 0-1,0 1 1,0-1 0,-1 0-1,1 1 1,-1-1 0,1 0-1,-1 1 1,1-1 0,-1 1-1,1-1 1,-1 1 0,1-1-1,-1 1 1,1-1 0,-1 1-1,0-1 1,1 1 0,-1 0-1,0 0 1,0-1 0,1 1-1,-1 0 1,0 0 0,0 0-1,-3 3 48,0 2-1,1-1 1,-1 0-1,1 1 1,-4 7-1,5-8-99,-3 5-16,0 1 0,1 0 0,0 0 0,1 1 1,0-1-1,1 1 0,0-1 0,1 1 0,0 0 0,0-1 1,2 22-1,0-25-29,0-1 0,0 0 0,1 0 0,-1 0 1,1 1-1,1-2 0,-1 1 0,1 0 0,5 9 1,-5-12-11,-1 0-1,1 0 1,0 0 0,0-1 0,0 1 0,0 0 0,0-1 0,0 0 0,1 0 0,-1 0 0,1 0 0,-1-1 0,1 1 0,0-1 0,0 0-1,5 1 1,-6-2-42,0 1 0,-1-1 0,1 0 0,0 0 0,0 0 0,0-1 0,0 1 0,-1-1 0,1 1 0,0-1 0,-1 0 0,1 0-1,0 0 1,-1-1 0,1 1 0,2-3 0,1 0-421,-1-1 0,1 0 0,-1 0 1,-1 0-1,7-9 0,5-8-1879</inkml:trace>
  <inkml:trace contextRef="#ctx0" brushRef="#br0" timeOffset="6265.88">3972 0 6563,'4'15'852,"0"0"0,-1-1 0,-1 1 0,-1 1 0,1 27 0,-6 106-684,3-128 149,-11 267 121,12-278-783,0-1-1,-1 0 1,0 0 0,-4 15 0,-1-32-1504,-2-6-739</inkml:trace>
  <inkml:trace contextRef="#ctx0" brushRef="#br0" timeOffset="6266.88">3892 199 5587,'1'3'1408,"9"-3"-687,5 1 127,10-4-240,5-3-368,-3 0-160,3-1-80,-3 2-16,-7 4-304,-2 1-496,-8 12-593,-1 6-1952</inkml:trace>
  <inkml:trace contextRef="#ctx0" brushRef="#br0" timeOffset="6960.98">4148 427 6787,'-1'0'134,"0"-1"0,0 1 0,0-1 0,0 1 0,0-1 0,0 1 0,0 0 0,0 0 0,0-1 0,0 1 0,0 0 0,0 0 0,0 0 0,0 0 0,0 0 0,0 0 0,0 0 0,0 1 0,0-1 0,0 0 0,0 1 0,0-1 0,0 0 0,0 1 0,0-1 0,0 1 0,0 0 0,-1 0 0,0 2-38,0-1 1,0 1-1,0-1 1,0 1 0,1 0-1,-1 0 1,1 0-1,0 0 1,-2 5-1,0 6-35,0-1 0,1 1 1,0 25-1,2-30-39,1-1 1,0 1 0,1-1-1,-1 1 1,2-1 0,3 11-1,-5-16-21,0-1 1,0 1-1,0 0 0,1 0 0,-1-1 0,1 1 0,-1-1 1,1 1-1,0-1 0,0 0 0,0 0 0,0 0 0,1 0 1,-1 0-1,0 0 0,1 0 0,0-1 0,-1 1 0,1-1 1,0 0-1,4 1 0,-5-2-2,0 0-1,1 0 1,-1 0-1,0-1 1,0 1 0,1-1-1,-1 0 1,0 0 0,0 0-1,0 0 1,0 0 0,0 0-1,0 0 1,0-1 0,0 1-1,-1-1 1,1 1 0,0-1-1,-1 0 1,0 0 0,1 0-1,1-3 1,27-49 42,-29 50-38,5-10 7,-2 1 0,0-2 1,0 1-1,-2 0 0,0-1 0,0 1 0,-1-1 0,-1 0 0,-1 1 0,0-1 0,-1 0 0,0 1 0,-7-24 1,8 38-8,1 0 1,0 0 0,-1 0-1,1 0 1,-1 1 0,1-1-1,0 0 1,-1 0 0,1 0-1,0 1 1,0-1 0,-1 0-1,1 0 1,0 1 0,-1-1-1,1 0 1,0 1 0,0-1-1,0 0 1,-1 1 0,1-1-1,0 0 1,0 1 0,0-1-1,0 1 1,0-1 0,0 0-1,0 1 1,0-1 0,0 0-1,0 1 1,0-1 0,0 1-1,-6 19-7,5-16 0,1-1 0,0 1 0,0 0 1,0-1-1,1 1 0,-1 0 0,1-1 0,0 1 1,0 0-1,0-1 0,0 0 0,1 1 1,0-1-1,3 6 0,-4-8-7,-1 0 0,1 1 0,0-1 0,0 0 0,0 0 0,0 0 0,1 0 0,-1 0 0,0 0 0,0 0 0,1 0 0,-1 0 0,0-1 0,1 1 0,-1 0 0,1-1 0,-1 0 0,1 1 0,-1-1 0,1 0 0,-1 1 0,1-1 0,-1 0 0,1 0 0,-1 0 0,1-1 0,0 1 0,-1 0 0,1 0 0,-1-1 0,0 1 0,1-1 0,-1 0 0,1 1 0,-1-1 0,0 0 0,2-1 0,24-16-19,-18 11 38,0 0-1,0 1 1,1 1-1,-1-1 1,16-5 0,-21 11-4,-1-1 0,0 0 1,0 1-1,0-1 0,0 1 1,0 0-1,1 0 0,-1 0 1,0 0-1,0 1 0,0-1 1,0 1-1,0 0 0,0 0 1,0 0-1,0 0 0,0 1 1,0-1-1,0 1 0,0 0 1,-1 0-1,1 0 0,3 4 1,-2-3 8,-1 0 0,0 1-1,0-1 1,-1 1 0,1-1 0,-1 1 0,1 0 0,-1 0-1,0 0 1,-1 0 0,1 0 0,-1 0 0,0 1 0,0-1-1,0 1 1,0-1 0,-1 0 0,0 1 0,0-1 0,-1 8-1,0-6 60,-1 0-1,1 0 1,-1 0-1,-1 0 1,1 0-1,-1 0 1,0-1-1,0 0 1,-1 1-1,1-1 1,-1 0-1,0-1 1,-1 1-1,-6 5 1,7-7-50,0-1 0,0 0 0,0 0-1,0 0 1,-1 0 0,1-1 0,-1 0 0,1 0 0,-1 0 0,1 0 0,-1-1 0,1 0 0,-1 0 0,0 0 0,1 0 0,-1-1-1,1 0 1,-1 0 0,1 0 0,-1 0 0,1-1 0,-6-2 0,7 3-346,1 0 1,-1 1-1,0-1 1,1 1-1,-1-1 0,0 1 1,1 0-1,-1 0 0,-4 1 1,-2 1-2222</inkml:trace>
  <inkml:trace contextRef="#ctx0" brushRef="#br0" timeOffset="8146.11">4846 370 2881,'-1'-6'728,"-1"-1"-1,1 1 1,0 0-1,1 0 1,-1-1-1,1 1 0,1 0 1,1-11-1,11 49 950,-3-11-1622,5 39 175,-12-46-212,0 1 0,1-1-1,1 0 1,0 0 0,0-1 0,10 16 0,-14-28-18,-1 0 1,0-1 0,1 1 0,-1 0 0,1-1 0,-1 1-1,1-1 1,-1 1 0,1-1 0,-1 1 0,1-1 0,-1 0-1,1 1 1,0-1 0,-1 1 0,1-1 0,0 0 0,-1 0-1,1 1 1,0-1 0,0 0 0,-1 0 0,1 0 0,0 0 0,-1 0-1,1 0 1,0 0 0,0 0 0,0 0 0,1-1 11,0 0 0,0 0 1,-1 0-1,1 0 0,-1 0 0,1 0 1,-1 0-1,1 0 0,-1-1 1,0 1-1,2-2 0,24-42 211,-27 45-224,41-110 143,-36 95-262,9-18 208,-13 32-145,-1 0 0,1 1 0,-1-1 0,1 0 0,-1 1 0,1-1 0,-1 0 0,1 1 0,-1-1 0,1 1 0,0-1 0,-1 1 0,1 0 1,0-1-1,0 1 0,-1-1 0,1 1 0,0 0 0,0 0 0,-1-1 0,1 1 0,0 0 0,0 0 0,0 0 0,-1 0 0,1 0 0,0 0 0,0 0 1,0 0-1,0 0 0,-1 1 0,1-1 0,0 0 0,0 1 0,13 6-1659,0 2-543</inkml:trace>
  <inkml:trace contextRef="#ctx0" brushRef="#br0" timeOffset="8510.2">5173 288 5667,'-7'2'2465,"4"13"-1905,0 11 128,1 1-47,-3 1-129,2 4-288,-2-2 80,0 0-240,0-3 32,3-6-80,2-4-16,2-8 0,-1-3-64,1-5-144,3-17-5475</inkml:trace>
  <inkml:trace contextRef="#ctx0" brushRef="#br0" timeOffset="8918.18">5222 123 5955,'-4'0'704,"3"0"-272,1 9-336,10 10-96,-2 1-96,4 1-1056,3 3-2562</inkml:trace>
  <inkml:trace contextRef="#ctx0" brushRef="#br0" timeOffset="9294.19">5331 224 4642,'-2'7'223,"0"0"1,1 0-1,0 0 1,0 0-1,0 1 0,1-1 1,0 0-1,1 0 0,0 0 1,0 0-1,2 9 0,1 9 56,-4-15-233,1 7 54,1 1 0,0-1 0,1 1 0,1-1 0,1 0 1,9 22-1,-14-39-89,0 1 1,0-1-1,0 0 1,0 0 0,0 0-1,1 0 1,-1 1-1,0-1 1,0 0-1,0 0 1,0 0 0,0 0-1,0 0 1,1 1-1,-1-1 1,0 0-1,0 0 1,0 0-1,0 0 1,1 0 0,-1 0-1,0 0 1,0 0-1,0 0 1,0 0-1,1 0 1,-1 0-1,0 0 1,0 0 0,0 0-1,1 0 1,-1 0-1,0 0 1,0 0-1,0 0 1,0 0-1,1 0 1,-1 0 0,0 0-1,0 0 1,0 0-1,0 0 1,1 0-1,-1-1 1,0 1-1,0 0 1,0 0 0,0 0-1,0 0 1,1 0-1,-1-1 1,0 1-1,0 0 1,0 0 0,0 0-1,0 0 1,0-1-1,0 1 1,0 0-1,0 0 1,0 0-1,0 0 1,0-1 0,0 1-1,7-17 909,-5 13-732,6-20 139,-1 1-1,8-47 1,-3 10-282,-11 59-90,6-22 80,-7 23-86,1 0 1,-1-1-1,0 1 0,0 0 1,0-1-1,0 1 1,1 0-1,-1-1 0,0 1 1,0 0-1,1 0 1,-1 0-1,0-1 0,1 1 1,-1 0-1,0 0 0,0 0 1,1-1-1,-1 1 1,0 0-1,1 0 0,-1 0 1,1 0-1,-1 0 1,0 0-1,1 0 0,-1 0 1,0 0-1,1 0 0,-1 0 1,0 0-1,1 0 1,-1 0-1,0 0 0,1 0 1,-1 0-1,0 1 1,1-1-1,-1 0 0,0 0 1,1 0-1,-1 1 0,0-1 1,0 0-1,1 0 1,-1 1-1,0-1 0,0 0 1,1 0-1,-1 1 1,0-1-1,0 0 0,0 1 1,0-1-1,1 0 0,-1 1 1,0-1-1,0 0 1,0 1-1,0-1 0,9 16-1696</inkml:trace>
  <inkml:trace contextRef="#ctx0" brushRef="#br0" timeOffset="9676.19">5626 306 5699,'-2'1'209,"-1"1"0,1 0 0,0 0 0,0 0 0,0 0 0,0 1 0,0-1 0,1 1 0,-1-1 0,1 1 0,-1-1 0,1 1 0,0 0 0,0 0 0,0-1 0,1 1 0,-1 0 0,1 0 0,-1 0 0,1 4 0,-1 12-109,1 34 0,0-49 17,1 7-75,0 0 1,1 1-1,0-1 1,5 15-1,-6-23-37,0 1-1,1-1 1,-1 1-1,1-1 1,0 1-1,0-1 1,0 0-1,0 0 0,1 0 1,-1 0-1,1 0 1,0-1-1,0 1 1,0-1-1,0 0 0,4 3 1,-5-4-1,0-1 1,0 1-1,1-1 0,-1 0 0,0 1 1,0-1-1,0 0 0,0 0 1,0 0-1,0-1 0,0 1 1,1 0-1,-1-1 0,0 1 1,0-1-1,0 0 0,0 0 1,0 0-1,-1 0 0,1 0 1,0 0-1,0 0 0,-1-1 0,1 1 1,0 0-1,1-3 0,3-3 29,1 0 0,-2 0 0,1 0-1,7-15 1,-9 13-28,-1-1 0,-1 1 0,1-1 0,-1 1 0,-1-1 0,0 0 1,0 0-1,-1 1 0,-1-1 0,1 0 0,-1 0 0,-1 0 0,0 1 0,0-1 0,-1 1 0,-1 0 0,1-1 0,-1 2 0,-9-16 0,12 23-4,1 0 0,0 1-1,0-1 1,0 1-1,-1-1 1,1 1-1,0-1 1,-1 1 0,1-1-1,0 1 1,-1-1-1,1 1 1,-1-1-1,1 1 1,-1 0-1,1-1 1,-1 1 0,1 0-1,-1-1 1,1 1-1,-1 0 1,1 0-1,-1 0 1,1-1 0,-1 1-1,0 0 1,1 0-1,-1 0 1,1 0-1,-1 0 1,0 0 0,1 0-1,-1 0 1,1 0-1,-1 0 1,0 0-1,1 1 1,-1-1-1,1 0 1,-1 0 0,1 1-1,-1-1 1,1 0-1,-1 1 1,1-1-1,-1 0 1,1 1 0,-1-1-1,1 1 1,0-1-1,-1 1 1,1-1-1,-1 1 1,-13 35 43,12-30-41,2-3-9,-1 0 1,0 1-1,1-1 1,0 0-1,0 0 0,0 0 1,0 0-1,0 0 1,1 0-1,0 0 1,-1 0-1,1 0 0,0 0 1,0 0-1,1 0 1,-1 0-1,0 0 1,1-1-1,0 1 0,0 0 1,0-1-1,0 0 1,0 1-1,0-1 1,0 0-1,1 0 0,-1 0 1,1-1-1,0 1 1,-1 0-1,1-1 1,0 0-1,0 0 0,0 0 1,0 0-1,0 0 1,0 0-1,0-1 1,0 0-1,0 1 0,0-1 1,1 0-1,-1-1 1,0 1-1,4-1 1,3-2-33,-1 0 0,1 0 0,-1-1 0,0 0 0,0-1 0,0 0 0,-1 0 0,0-1 1,0 0-1,0 0 0,-1-1 0,12-13 0,-6 7 76,0 0 0,20-13 0,-31 25-32,0 0 0,0 0 0,1 0 0,-1 0 0,0 0 0,0 1 0,1-1 0,-1 1 0,0 0 0,1-1 0,-1 1 0,0 0 1,1 0-1,-1 1 0,0-1 0,0 0 0,1 1 0,-1 0 0,0-1 0,0 1 0,1 0 0,-1 0 0,0 0 0,0 0 0,0 0 0,0 1 0,0-1 0,-1 1 0,1-1 1,0 1-1,-1 0 0,1 0 0,1 2 0,2 2 5,0 1 0,0-1-1,-1 1 1,0 0 0,0 0 0,-1 0 0,1 1 0,1 9 0,-3-13 4,-2 1 0,1 0-1,0 0 1,-1-1 0,0 1 0,0 0 0,0 0-1,-1-1 1,0 1 0,0 0 0,0-1 0,0 1-1,-1 0 1,1-1 0,-1 0 0,-1 1-1,1-1 1,0 0 0,-6 6 0,6-7 15,-1 0 0,0-1 0,0 1 0,0-1 0,0 1 0,-1-1 0,1 0 0,0 0 0,-1-1 0,0 1 0,1-1 0,-1 0 0,0 0 0,0 0 0,1 0 0,-1-1 0,0 1 0,0-1 0,0 0 0,0 0 0,0-1 0,0 1 0,0-1 0,-5-1 0,-27-5-1484,44 11-987</inkml:trace>
  <inkml:trace contextRef="#ctx0" brushRef="#br0" timeOffset="10978.55">6525 451 3938,'-1'4'248,"0"-1"-1,1 1 1,-1 0 0,1-1 0,0 1 0,0 0-1,0-1 1,1 1 0,-1-1 0,1 1 0,2 5-1,-3-7-208,0-1 0,1 0 0,-1 0-1,1-1 1,0 1 0,-1 0 0,1 0 0,0 0-1,0 0 1,-1 0 0,1-1 0,0 1-1,0 0 1,0-1 0,0 1 0,0-1-1,0 1 1,0-1 0,0 1 0,0-1 0,0 0-1,0 1 1,0-1 0,0 0 0,0 0-1,1 0 1,-1 0 0,0 0 0,0 0-1,0 0 1,0 0 0,0 0 0,0-1 0,0 1-1,0 0 1,1-1 0,-1 1 0,0-1-1,0 1 1,-1-1 0,1 1 0,0-1 0,1-1-1,5-2 98,-1-1 0,1 0 0,-1 0 0,0-1 0,-1 0 0,1 0 0,-1 0 0,-1-1 0,8-12 0,-2 2 43,-1-1 0,12-35 0,-15 31-51,0-1 0,-2 0 0,3-24 0,-23 130 424,-5 37-511,13 4-35,-11 83-4,19-196-27,2-12 26,-1-1 3,-1 1-1,1-1 1,-1 1-1,0-1 0,0 0 1,1 1-1,-1-1 1,0 0-1,0 1 1,-1-1-1,1 0 1,-1-1-1,-5-31 10,2-1-1,1 1 1,2-1-1,1 1 1,2-1-1,1 1 1,1-1-1,3 1 1,0 0-1,2 1 1,2 0-1,26-57 1,-34 85-6,0-1 1,0 1 0,1 0 0,0 0 0,0 0-1,0 1 1,6-6 0,-9 9-7,0 0 0,0 0 1,1 0-1,-1 0 1,0 0-1,1 0 0,-1 0 1,1 0-1,-1 0 0,1 1 1,0-1-1,-1 1 0,1-1 1,0 1-1,-1 0 0,1 0 1,0-1-1,-1 1 1,1 0-1,0 0 0,0 1 1,-1-1-1,1 0 0,0 1 1,-1-1-1,1 1 0,-1-1 1,1 1-1,0 0 0,2 1 1,0 1 3,0 1 0,0 0 0,-1 0-1,1 0 1,-1 0 0,0 0 0,0 1 0,0-1 0,-1 1 0,1 0 0,-1 0 0,0 0 0,-1 0 0,1 0 0,-1 0-1,0 1 1,0-1 0,-1 0 0,1 1 0,-1-1 0,0 0 0,-1 1 0,1-1 0,-1 0 0,0 1 0,-4 8 0,2-5 5,0 0 0,0 0 0,-1 0 0,-1-1 0,1 0 1,-1 0-1,-1 0 0,1 0 0,-1-1 0,-1 0 1,1 0-1,-1-1 0,0 1 0,-11 5 0,13-8-4,-37 18 2,40-21-8,0 0 1,-1 0-1,1 0 1,0 0-1,0-1 1,-1 1-1,1-1 1,-1 0-1,1 1 1,0-1-1,-1 0 1,1 0-1,-1-1 1,1 1-1,-5-1 1,7 0-43,0 1 1,-1 0 0,1-1 0,-1 1 0,1 0-1,-1 0 1,1-1 0,0 1 0,-1-1 0,1 1 0,0 0-1,-1-1 1,1 1 0,0-1 0,0 1 0,-1-1-1,1 1 1,0-1 0,0 1 0,0-1 0,0 1 0,-1-1-1,1 1 1,0-1 0,0 1 0,0-1 0,0 1-1,0-1 1,0 1 0,1-1 0,-1 1 0,0-1 0,0 0-1,0 1 1,0 0 0,1-1 0,-1 1 0,1-2-1,13-17-2825,9 1-367</inkml:trace>
  <inkml:trace contextRef="#ctx0" brushRef="#br0" timeOffset="11798.67">6972 260 5763,'-3'1'189,"1"0"0,-1 1 1,1-1-1,0 1 0,-1 0 1,1-1-1,0 1 1,0 0-1,0 0 0,0 1 1,1-1-1,-1 0 0,0 1 1,1-1-1,0 1 0,-2 4 1,-14 44 488,16-43-632,0-1-1,0 0 1,1 0-1,0 1 1,0-1-1,1 0 1,0 0-1,0 1 1,1-1-1,0 0 1,0 0-1,0 0 1,5 7-1,-6-12-38,0 1-1,0-1 0,0 0 1,1 0-1,-1 0 0,1 0 1,-1 0-1,1-1 0,0 1 1,0 0-1,-1-1 0,1 1 1,0-1-1,1 0 1,-1 0-1,0 1 0,0-1 1,0-1-1,1 1 0,-1 0 1,0-1-1,1 1 0,-1-1 1,1 1-1,-1-1 0,1 0 1,-1 0-1,0 0 0,1-1 1,-1 1-1,1 0 0,-1-1 1,0 0-1,1 0 0,-1 1 1,0-1-1,0 0 0,1-1 1,-1 1-1,0 0 0,0-1 1,2-1-1,1-1 6,-1 0 0,0 0 0,1 0 0,-1 0 0,-1-1 0,1 0 0,-1 0 0,0 0 0,0 0 0,0 0 0,-1 0 0,1-1 0,-1 1 0,-1-1 0,1 0 0,-1 1 0,0-1 0,0-11 0,0 12-7,-1 0 0,0 0-1,0-1 1,-1 1 0,0 0 0,0 0 0,0 0-1,0 0 1,-1 0 0,0 0 0,0 0 0,0 0-1,0 1 1,-1-1 0,0 1 0,0 0 0,0-1-1,-1 1 1,1 1 0,-1-1 0,-7-5 0,10 8-4,0 1 1,0-1 0,0 0 0,0 1-1,0-1 1,0 1 0,0 0 0,0-1-1,0 1 1,0 0 0,-1 0 0,1-1-1,0 1 1,0 0 0,0 0 0,-1 0-1,1 1 1,0-1 0,0 0 0,0 0-1,0 1 1,0-1 0,-3 1 0,2 1-2,0-1 1,-1 1-1,1 0 1,0 0-1,0 0 1,0 0-1,0 0 1,1 0-1,-4 5 0,1-1-5,1 0-1,0 1 1,0 0-1,0 0 1,1-1-1,-3 15 1,4-18-22,1-1 0,0 0 1,-1 0-1,1 1 0,0-1 0,0 0 1,1 1-1,-1-1 0,0 0 1,1 0-1,-1 1 0,1-1 1,0 0-1,0 0 0,0 0 0,0 0 1,0 0-1,0 0 0,0 0 1,1 0-1,-1 0 0,1-1 1,-1 1-1,1 0 0,0-1 0,0 0 1,-1 1-1,1-1 0,0 0 1,0 0-1,0 0 0,1 0 1,-1 0-1,0 0 0,3 0 0,-1-1-49,1 1 0,-1-1-1,1 0 1,-1 0-1,0 0 1,1-1-1,-1 1 1,0-1 0,0 0-1,1-1 1,-1 1-1,0-1 1,0 1-1,0-1 1,-1-1-1,1 1 1,5-4 0,2-4 69,-1-1 1,-1 0-1,0 0 1,13-21-1,-14 20 107,0 0-1,1 1 0,0-1 1,16-13-1,-24 24-85,-1 1 0,1-1 0,0 0-1,0 1 1,0-1 0,0 1 0,0-1 0,0 1 0,0 0 0,0-1 0,0 1 0,0 0 0,0 0 0,0 0 0,0-1 0,0 1 0,0 0-1,0 0 1,0 1 0,0-1 0,0 0 0,0 0 0,0 0 0,0 1 0,0-1 0,0 1 0,0-1 0,0 0 0,0 1 0,0 0-1,0-1 1,0 1 0,-1-1 0,1 1 0,0 0 0,0 0 0,-1 0 0,1-1 0,0 1 0,-1 0 0,1 0 0,-1 0 0,1 0-1,-1 0 1,0 0 0,1 2 0,4 7 10,-1 0 1,0 1-1,3 15 0,-4-17 12,0 2-30,0 1 1,0-1-1,-2 1 0,1-1 1,-1 1-1,-1 0 1,0-1-1,0 1 0,-4 18 1,2-29 144,-1-7-78,-4-21-85,5 17-22,1-1-1,-1 0 1,2-23 0,2 16 24,-2 9 8,1-1 0,0 1 0,0 0 0,1 0 0,6-17 0,51 36 58,-49-10-41,0 0 0,0 0-1,0-1 1,0 0 0,0-1-1,-1 0 1,1-1 0,0 0-1,-1 0 1,0-1 0,0 0-1,0-1 1,0 1 0,-1-2-1,0 1 1,0-2 0,0 1-1,-1-1 1,13-14 0,-20 21-18,0 0-1,0-1 1,0 1 0,0 0 0,0 0 0,1 0 0,-1 0-1,0 0 1,0 0 0,0 0 0,0 0 0,0-1 0,0 1 0,0 0-1,0 0 1,0 0 0,0 0 0,0 0 0,1 0 0,-1 0-1,0 0 1,0 0 0,0 0 0,0 0 0,0 0 0,0 0 0,0 0-1,0 0 1,1 0 0,-1 0 0,0 0 0,0 0 0,0 0-1,0 0 1,0 0 0,0 0 0,1 0 0,-1 0 0,0 0 0,0 0-1,0 0 1,0 0 0,0 0 0,0 0 0,0 0 0,0 0-1,1 0 1,-1 0 0,0 0 0,0 0 0,0 1 0,0-1 0,0 0-1,0 0 1,0 0 0,0 0 0,0 0 0,0 0 0,0 0-1,0 0 1,0 1 0,0-1 0,0 0 0,0 0 0,0 0 0,0 0-1,0 0 1,4 14-980,-1-1-674,6 4-2900</inkml:trace>
</inkml:ink>
</file>

<file path=word/ink/ink4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5:14.968"/>
    </inkml:context>
    <inkml:brush xml:id="br0">
      <inkml:brushProperty name="width" value="0.1" units="cm"/>
      <inkml:brushProperty name="height" value="0.1" units="cm"/>
      <inkml:brushProperty name="color" value="#0000FF"/>
    </inkml:brush>
  </inkml:definitions>
  <inkml:trace contextRef="#ctx0" brushRef="#br0">11 462 6243,'-1'-3'111,"-1"0"1,1 0-1,-1-1 1,1 1-1,0 0 1,0 0-1,1-1 1,-1 1-1,1 0 1,0-1-1,-1 1 1,2 0-1,-1-1 1,0 1-1,1 0 1,-1-1-1,1 1 1,0 0-1,0 0 1,0-1-1,0 1 1,1 0-1,0 0 1,-1 0-1,1 1 1,4-6-1,0 1-14,0 0 0,0 0 0,1 1-1,0-1 1,0 2 0,0-1 0,1 1 0,10-6 0,-15 10-71,-1 0 1,0 0-1,0 0 1,0 0-1,0 1 1,0-1 0,1 1-1,-1 0 1,0-1-1,1 1 1,-1 0-1,0 0 1,0 0-1,1 1 1,-1-1 0,0 1-1,0-1 1,1 1-1,-1 0 1,0-1-1,0 1 1,0 0 0,0 1-1,0-1 1,0 0-1,0 0 1,0 1-1,-1-1 1,1 1-1,-1 0 1,1 0 0,2 3-1,0 2 22,1-1 0,-1 1 0,-1 0 0,0 1-1,0-1 1,0 1 0,3 14 0,-1 10 95,-2 1 0,0 34 0,-4-46-119,2 0 0,0-1 1,1 1-1,1-1 1,1 0-1,1 0 0,0 0 1,12 26-1,-15-42-22,1 1-1,0-1 0,0 0 1,0 0-1,0 0 1,0 0-1,1 0 1,0-1-1,0 1 1,0-1-1,0 0 0,0 0 1,1-1-1,7 4 1,-9-5-11,0 0 0,1 0 0,-1 0 0,0 0 0,1-1 0,-1 0 0,0 0 0,1 0 0,-1 0 0,0 0 0,1-1 0,-1 1 0,0-1 0,0 0 0,1 0 0,-1 0-1,0 0 1,0-1 0,0 1 0,0-1 0,0 0 0,-1 0 0,4-3 0,1-1-360,-1 0-1,0-1 0,-1 1 1,0-1-1,0-1 0,0 1 0,-1-1 1,0 0-1,0 0 0,-1 0 0,4-15 1,-1-8-2534</inkml:trace>
  <inkml:trace contextRef="#ctx0" brushRef="#br0" timeOffset="487.9">399 274 6995,'-2'5'321,"0"0"1,-1 0-1,0 0 0,0 0 0,0-1 0,0 1 0,-6 5 1,-6 10 240,-47 87 993,-7 10-791,38-75-424,-40 40 1,-24 32-35,88-105-347,-6 11 110,15-15-343,11-7-481,85-29-5101,-52 16 1393</inkml:trace>
  <inkml:trace contextRef="#ctx0" brushRef="#br0" timeOffset="910.01">691 865 6195,'-2'1'310,"-1"0"-1,0 0 1,1-1 0,-1 1 0,0-1-1,1 0 1,-1 0 0,0 0 0,1 0-1,-1 0 1,0 0 0,-3-2 0,5 2-238,0-1 1,0 0 0,0 1 0,0-1 0,0 0 0,0 0 0,0 0 0,0 0 0,0 0 0,1 0-1,-1 0 1,0 0 0,1 0 0,-1 0 0,1 0 0,-1 0 0,1-1 0,0 1 0,-1 0-1,1 0 1,0 0 0,0-1 0,0 1 0,0 0 0,0 0 0,0-1 0,0 1 0,0 0-1,1-3 1,1-9-8,1 1 0,0-1-1,1 0 1,1 1 0,0 0-1,0 0 1,1 0 0,0 1-1,1-1 1,1 2 0,0-1-1,0 1 1,1 0 0,0 1-1,1 0 1,0 0 0,0 1-1,1 1 1,0-1 0,21-9-1,-29 16-64,0 0 1,-1 0-1,1 0 0,0 0 0,0 0 0,0 1 0,0-1 0,0 1 0,0 0 1,0 0-1,0 0 0,0 0 0,0 1 0,0-1 0,0 1 0,0 0 1,0 0-1,0 0 0,0 0 0,-1 0 0,1 1 0,0-1 0,-1 1 0,1 0 1,-1-1-1,0 1 0,4 3 0,4 6 1,-1 1 0,0-1 0,-1 1 1,11 21-1,6 7 0,-20-32-7,1-1 0,0 0 0,0-1 0,0 1 0,1-1 0,0-1 0,0 1 0,1-1 0,-1 0 0,1-1 0,11 5 0,-15-7 2,1-1 0,-1 0 0,1 0 0,-1 0 1,1-1-1,-1 1 0,1-1 0,0 0 0,-1-1 0,1 1 0,-1-1 0,1 0 0,-1 0 0,1 0 0,-1-1 0,0 1 0,0-1 0,1 0 0,-1 0 0,0-1 0,-1 1 0,1-1 0,0 0 0,3-3 0,9-11-31,-1 0 0,-1-1 0,0 0-1,14-26 1,-10 15-1559,22-26 0,-15 25-2181</inkml:trace>
  <inkml:trace contextRef="#ctx0" brushRef="#br0" timeOffset="1268.01">1822 373 6771,'-1'7'3461,"5"35"-2528,0 5-451,-3 0 0,-1 0-1,-3 0 1,-13 74 0,3-19-327,12-72-187,3-22-1395,3-21-2901,0-6-589</inkml:trace>
  <inkml:trace contextRef="#ctx0" brushRef="#br0" timeOffset="1664.94">1625 429 6915,'-1'-6'235,"-1"0"0,1 0-1,0 0 1,1 0 0,-1 0-1,1 0 1,0 0 0,1 0-1,0 0 1,-1 0 0,2 0-1,-1 0 1,1 1 0,0-1-1,4-8 1,-2 6-98,1 1-1,0-1 1,1 1-1,-1-1 1,1 2-1,1-1 1,-1 1-1,1 0 1,12-8-1,-7 6-79,-1 1 1,1 0-1,1 1 0,-1 1 1,1 0-1,0 1 0,0 0 1,0 1-1,1 0 0,-1 1 1,1 0-1,-1 2 1,25 0-1,-27 2-40,0 0 0,0 0 0,0 1 1,-1 0-1,1 1 0,-1 0 0,0 1 1,17 10-1,-23-13-13,0 2 0,0-1 1,-1 0-1,1 1 0,-1 0 0,1 0 1,-1 0-1,0 0 0,-1 0 1,1 0-1,-1 1 0,0 0 0,0-1 1,0 1-1,0 0 0,-1 0 1,0 0-1,0 0 0,-1 0 0,1 0 1,-1 0-1,0 5 0,-2 0 0,1 0-1,-2-1 1,1 1-1,-1-1 0,-1 1 1,0-1-1,0 0 1,-1-1-1,0 1 1,0-1-1,-1 0 0,0 0 1,-9 8-1,-8 9-5,-1-2 1,-43 32-1,17-26-70,30-19-291,19-10 286,1 0 25,0 0-1,0 0 1,0 0-1,-1 0 1,1 0-1,0 0 1,0 1 0,-1-1-1,1 0 1,0 0-1,0 0 1,0 0-1,-1 0 1,1 0-1,0 0 1,0 1-1,0-1 1,0 0-1,-1 0 1,1 0-1,0 0 1,0 1-1,0-1 1,0 0-1,0 0 1,0 0-1,-1 1 1,1-1-1,0 0 1,0 0-1,0 1 1,0-1 0,0 0-1,0 0 1,0 1-1,0-1 1,0 0-1,0 0 1,0 0-1,0 1 1,0-1-1,0 0 1,1 0-1,-1 1 1,0-1-1,0 0 1,0 0-1,0 0 1,0 1-1,0-1 1,9 9-3091</inkml:trace>
  <inkml:trace contextRef="#ctx0" brushRef="#br0" timeOffset="2061">2103 664 6563,'-5'3'173,"1"-1"0,-1 1 0,1 0 0,-1 1 0,1-1 0,0 1 0,0 0 0,0 0 0,1 0 0,0 1 0,0-1 0,0 1 0,0-1 0,0 1 0,1 0-1,0 0 1,0 0 0,1 1 0,-2 5 0,2-7-123,1 0-1,-1 0 1,1 0-1,0 0 0,1 0 1,-1 1-1,1-1 0,0 0 1,-1 0-1,2 0 1,-1 0-1,0-1 0,1 1 1,0 0-1,0 0 1,0-1-1,0 1 0,1-1 1,-1 0-1,1 0 1,0 0-1,0 0 0,0 0 1,0-1-1,5 4 1,-4-3-28,0-1 0,0 1 0,0-1 1,1 0-1,-1 0 0,1-1 1,0 1-1,-1-1 0,1 0 1,0 0-1,0-1 0,0 1 1,0-1-1,0 0 0,-1-1 0,1 1 1,0-1-1,0 0 0,0 0 1,-1 0-1,1-1 0,0 1 1,-1-1-1,1 0 0,-1-1 1,0 1-1,0-1 0,0 0 0,0 0 1,0 0-1,-1 0 0,4-5 1,-2 3-14,-1 0 1,1 0 0,-2 0 0,1-1-1,0 0 1,-1 0 0,0 0 0,-1 0-1,1 0 1,-1-1 0,0 1 0,-1-1-1,1 0 1,-2 1 0,1-1 0,0 0-1,-1 1 1,-1-1 0,1 0 0,-1 0-1,0 1 1,-4-14 0,3 14-7,-1-1 0,0 1 0,-1 0 0,1 0 1,-1 0-1,-1 0 0,1 1 0,-1 0 0,1 0 0,-1 0 0,-1 0 0,1 1 1,-1 0-1,0 0 0,0 0 0,0 1 0,-11-5 0,12 7-17,1-1 0,-1 1-1,0 0 1,1 0 0,-1 1-1,0 0 1,0-1 0,1 2-1,-1-1 1,0 0 0,0 1 0,1 0-1,-1 0 1,1 1 0,-1-1-1,1 1 1,-1 0 0,1 0-1,0 0 1,0 1 0,0-1 0,0 1-1,0 0 1,1 0 0,-1 0-1,1 1 1,-4 4 0,4-4-253,-1 1 0,1-1 0,0 1 0,0 0 0,0 0 0,1 0 0,-1 0 0,1 1 0,1-1-1,-2 7 1,2 19-3003</inkml:trace>
  <inkml:trace contextRef="#ctx0" brushRef="#br0" timeOffset="2422.01">2416 541 6435,'-3'-6'1905,"3"12"-513,2 9-751,1 8 175,-3 4-256,3 7-159,-8 12-81,-3-6 32,6-4-144,-1-4-160,-2-5-48,10-11 80,0-5-176,-3-6 80,-1-5-224,1-5-913,3-7-1008,8-5-1264</inkml:trace>
  <inkml:trace contextRef="#ctx0" brushRef="#br0" timeOffset="2423.01">2456 445 7155,'-6'-6'1329,"1"4"-241,6 5-351,3 3-625,4 4-112,12 6 0,-1 7-128,11-1-609,1 2-1216,-1-1-3105</inkml:trace>
  <inkml:trace contextRef="#ctx0" brushRef="#br0" timeOffset="2813.92">2863 530 3378,'-4'-3'584,"0"-1"1,1 1 0,-1 0-1,-1 0 1,1 0 0,0 0-1,-1 1 1,1 0 0,-10-3-1,8 3-331,0 1 0,0 0 0,0 0 0,0 0 0,0 1 0,-1 0 0,-9 1 0,9 0-169,-1 1 1,1 0-1,0 0 0,0 0 1,0 1-1,0 0 1,0 0-1,1 1 1,-1 0-1,1 0 0,0 0 1,0 1-1,-9 9 1,15-13-80,0-1-1,-1 1 1,1 0 0,0-1 0,0 1 0,0 0 0,-1-1 0,1 1-1,0 0 1,0-1 0,0 1 0,0 0 0,0-1 0,0 1 0,1 0-1,-1-1 1,0 1 0,0 0 0,0-1 0,1 1 0,-1 0-1,0-1 1,1 1 0,-1-1 0,0 1 0,1 0 0,-1-1 0,1 1-1,0 0 1,15 14-28,-7-10 28,1 0-1,0 0 0,1-1 0,-1-1 0,1 0 1,10 2-1,-7-2 7,-1 1 0,1 0 1,20 10-1,-28-11-12,0 0 1,0 1-1,-1 0 0,0 0 0,0 0 0,0 0 1,0 1-1,-1 0 0,1 0 0,-1 0 0,-1 1 1,1-1-1,3 8 0,-6-10 4,0 0 0,0 0 1,0 1-1,0-1 0,-1 0 0,0 0 0,1 0 0,-1 1 0,0-1 0,0 0 1,-1 1-1,1-1 0,-1 0 0,1 0 0,-1 0 0,0 0 0,0 0 1,-1 0-1,1 0 0,-1 0 0,1 0 0,-1 0 0,0 0 0,0-1 1,0 1-1,0-1 0,-1 0 0,-3 4 0,-1-2 40,0 1 1,0-1-1,0 0 0,0 0 0,-1-1 0,0 0 0,0 0 1,1-1-1,-2 0 0,1-1 0,0 1 0,0-2 1,-14 1-1,17-1-25,-1 0 1,0-1-1,0 0 1,1 0-1,-1 0 0,1-1 1,-1 0-1,1 0 1,-7-3-1,9 3-16,1 1-1,-1-1 1,0 0-1,1 0 1,-1 0-1,1-1 1,0 1-1,0 0 1,0-1-1,0 1 1,0-1-1,1 0 1,-1 0-1,1 0 1,0 0-1,0 0 1,-1-3 0,1 4-20,1 1 0,0 0 0,0-1 0,0 1 1,0-1-1,0 1 0,0-1 0,0 1 1,0 0-1,1-1 0,-1 1 0,1-1 1,-1 1-1,1 0 0,-1-1 0,1 1 1,0 0-1,-1 0 0,1 0 0,0-1 1,0 1-1,0 0 0,0 0 0,0 0 1,0 0-1,0 0 0,1 1 0,-1-1 0,0 0 1,0 1-1,1-1 0,1 0 0,5-3-282,1 1 0,0 1-1,-1 0 1,10-2-1,-12 3 90,33-5-1507,2 2-729</inkml:trace>
  <inkml:trace contextRef="#ctx0" brushRef="#br0" timeOffset="3176.88">3169 521 4514,'-1'-4'408,"0"-1"0,0 1 1,0 0-1,-1-1 0,0 1 0,1 0 0,-2 0 0,1 0 1,0 0-1,-1 1 0,-5-7 0,5 8-298,1 0 1,-1 1-1,1-1 1,-1 1-1,0-1 0,0 1 1,0 0-1,0 0 0,0 1 1,0-1-1,0 0 1,0 1-1,0 0 0,0 0 1,0 0-1,0 0 1,0 0-1,-4 1 0,-4 1 28,0 0 0,1 0-1,0 1 1,0 1 0,-1 0 0,2 0-1,-1 1 1,1 0 0,-1 0 0,1 1-1,1 0 1,-1 1 0,1 0-1,0 0 1,-7 10 0,14-16-133,0 0-1,1 0 1,-1 0-1,0-1 1,1 1 0,-1 0-1,1 0 1,-1 0 0,1 0-1,-1 0 1,1 0-1,0 0 1,0 0 0,-1 0-1,1 0 1,0 0 0,0 0-1,0 0 1,0 0-1,0 0 1,0 0 0,0 0-1,1 0 1,-1 0 0,1 2-1,-1-2-1,2 1 0,-1-1 0,0 1 0,0-1 0,0 1 0,1-1 0,-1 0 0,1 0-1,-1 0 1,1 0 0,-1 0 0,4 2 0,5 1-4,0-1 0,0 0 0,18 4 0,-26-7 2,15 3 2,0 1 0,0 0 0,0 2 0,0 0 0,18 9 0,-31-13-2,0 1 0,0-1-1,0 1 1,0-1 0,0 1 0,-1 0-1,1 1 1,-1-1 0,0 1 0,0-1-1,0 1 1,0 0 0,-1 0 0,0 0-1,0 0 1,0 1 0,0-1 0,0 0-1,-1 1 1,0-1 0,0 1 0,0 0 0,-1-1-1,1 9 1,-2-9 0,0 0 0,1 0 0,-1 0 0,-1-1-1,1 1 1,-1 0 0,1-1 0,-1 1 0,0-1 0,0 1 0,-1-1 0,1 0 0,-1 0-1,0 0 1,1 0 0,-1-1 0,-7 6 0,0-1 6,0-1 0,-1 1 0,0-1 0,-18 6 0,17-7 3,0-2 0,0 1 0,-1-1 0,-17 1 0,27-3-9,0-1 1,0 0-1,0 0 1,0 1-1,0-2 1,0 1-1,0 0 1,0-1-1,0 1 1,0-1-1,1 0 1,-1 0 0,0 0-1,0-1 1,0 1-1,1 0 1,-1-1-1,1 0 1,-1 0-1,1 0 1,0 0-1,0 0 1,0 0-1,-3-4 1,4 4-53,1 1 1,-1-1-1,1 1 1,-1-1-1,1 1 1,0-1-1,-1 1 1,1-1-1,0 0 1,0 1-1,0-1 1,0 0-1,1 1 0,-1-1 1,0 1-1,1-1 1,-1 0-1,1 1 1,0-1-1,-1 1 1,1 0-1,0-1 1,0 1-1,0-1 1,0 1-1,0 0 1,0 0-1,0 0 1,0 0-1,0 0 1,1 0-1,-1 0 1,0 0-1,1 0 1,-1 0-1,3 0 0,7-5-765,0 1 0,0 0 0,18-5 0,-28 10 766,38-10-2999</inkml:trace>
  <inkml:trace contextRef="#ctx0" brushRef="#br0" timeOffset="3918.91">3397 523 6755,'-2'-1'211,"0"0"-1,0 0 1,0 0 0,0 0 0,0 0-1,0 1 1,-1-1 0,1 1-1,0-1 1,0 1 0,-1 0-1,1 0 1,0 0 0,0 0-1,-1 0 1,1 1 0,0-1-1,-5 2 1,3 0-71,0 0 0,1 0-1,-1 0 1,0 0 0,0 1-1,1 0 1,0-1 0,-1 1 0,-3 5-1,0 1-35,0 1 0,0 0 0,1 0 0,0 0 0,1 0 0,-6 18 0,7-15-38,1-1 1,0 0-1,1 1 0,1 0 0,0 0 0,0 0 0,1-1 0,3 19 0,-2-26-61,0-1 0,0 0-1,0 0 1,0 1-1,1-1 1,0 0-1,0 0 1,0 0-1,0 0 1,1-1-1,5 7 1,-6-7-6,1-1 1,-1 0-1,1 0 0,0-1 1,0 1-1,0-1 0,0 1 1,0-1-1,0 0 1,0 0-1,0 0 0,0-1 1,0 1-1,1-1 0,-1 1 1,0-1-1,0 0 0,4-1 1,1 0-3,-1 0 0,1-1 0,-1 0 0,0-1 0,0 1 0,0-1 0,0 0 0,0-1 0,-1 0 0,0 0 0,1 0 0,-2-1 0,1 0 0,7-8 0,-7 7-8,0-1 0,0 0 0,-1 0 0,0 0 0,0-1-1,-1 0 1,0 0 0,-1 0 0,1 0 0,-1 0 0,-1-1 0,2-9-1,-3 9 2,-1 0 0,0 0 0,-1 0-1,0 0 1,0 0 0,0 1 0,-1-1-1,-1 0 1,0 1 0,-4-10 0,6 14 7,-1 0-1,0 0 1,0 1 0,0-1 0,-1 0 0,1 1-1,-1 0 1,1-1 0,-1 1 0,0 0 0,-1 0-1,1 1 1,0-1 0,-1 1 0,1 0 0,-1 0-1,0 0 1,0 0 0,0 0 0,0 1 0,0 0-1,0 0 1,-6-1 0,7 2 2,0 1 0,0-1-1,0 1 1,1-1 0,-1 1 0,0 0-1,0 0 1,0 1 0,1-1 0,-1 1 0,1-1-1,-1 1 1,1 0 0,-1 0 0,1 0-1,0 0 1,0 0 0,0 0 0,0 1-1,0-1 1,1 1 0,-1-1 0,1 1 0,0-1-1,-1 1 1,1 0 0,0 0 0,1 0-1,-1 0 1,0 3 0,0-2-1,0-1 0,0 1 0,1-1 0,-1 1 0,1-1 0,0 1 1,0-1-1,0 1 0,1-1 0,-1 1 0,1-1 0,0 1 0,0-1 0,0 0 0,0 1 0,0-1 0,1 0 0,0 0 0,-1 0 1,1 0-1,0 0 0,1 0 0,-1-1 0,0 1 0,6 4 0,-4-5-14,1 0 0,-1 0 0,0 0 0,1-1 0,-1 0 0,1 0 0,-1 0 0,1 0 0,0-1 0,-1 0 0,1 0 0,0 0 0,-1 0 0,1-1 0,-1 1 0,1-1 0,-1-1 0,1 1 0,-1-1 0,1 1 0,-1-1 0,0 0 0,0-1 0,7-4 0,8-7-24,0-1 1,-1-1-1,27-30 1,-20 19 103,-23 26-62,-1-1-1,1 0 0,0 0 1,0 1-1,0-1 0,0 1 1,0-1-1,0 1 0,0 0 1,0 0-1,1 0 1,-1 0-1,0 0 0,1 0 1,-1 1-1,1-1 0,-1 1 1,0 0-1,5 0 0,-5 0 1,0 1 0,1 0 0,-1 0 0,0-1-1,0 2 1,0-1 0,0 0 0,0 0 0,0 1-1,-1-1 1,1 1 0,0-1 0,-1 1 0,1 0 0,-1 0-1,0 0 1,2 2 0,4 10 6,0 0-1,-1 1 1,0-1-1,6 30 1,-9-34-10,2 8-14,8 38-95,-12-53 106,-1 0 0,1 0 0,-1 1 0,0-1 0,0 0 0,-1 0 0,1 1 0,-1-1 0,1 0 0,-1 0 0,0 0 0,0 1 0,-1-1 0,-1 3 0,-2-53 223,7 30-174,1 0-1,1 0 1,0 0-1,2 1 0,-1 0 1,2 0-1,9-17 0,-12 24-20,2 1-1,-1-1 1,1 1-1,0 0 1,0 0-1,1 1 1,0 0-1,1 0 1,-1 0-1,1 1 1,1 0-1,-1 1 1,13-6-1,-18 10-20,-1 0-1,1 0 1,0 0-1,-1 1 1,1-1-1,0 1 1,0 0-1,0 0 1,-1 0-1,1 0 1,0 0 0,0 0-1,-1 1 1,1 0-1,0-1 1,-1 1-1,1 0 1,0 0-1,-1 1 1,1-1-1,-1 0 1,0 1-1,1-1 1,-1 1 0,0 0-1,0 0 1,0 0-1,0 0 1,-1 0-1,1 0 1,0 1-1,-1-1 1,1 1-1,-1-1 1,2 5-1,0 1 7,1 1 0,-1-1-1,0 1 1,-1-1-1,0 1 1,0 0-1,-1 0 1,0 0-1,-1 14 1,-3 2 25,-13 46 0,-2 11-32,18-81-99,0 0 0,-1 0 0,1 1 1,0-1-1,0 0 0,0 0 1,0 0-1,0 1 0,0-1 0,0 0 1,0 0-1,1 0 0,-1 1 1,0-1-1,1 0 0,-1 0 0,1 0 1,-1 0-1,1 0 0,-1 0 1,1 0-1,0 0 0,0 0 0,-1 0 1,1 0-1,0 0 0,0-1 1,0 1-1,0 0 0,0 0 0,2 0 1,12-2-4737</inkml:trace>
  <inkml:trace contextRef="#ctx0" brushRef="#br0" timeOffset="4623.02">4788 7 7027,'-1'-1'119,"-1"0"0,0 0 0,1 1 0,-1-1 0,0 0-1,0 1 1,1-1 0,-1 1 0,0 0 0,0 0 0,0-1 0,0 1-1,1 0 1,-1 1 0,0-1 0,0 0 0,0 1 0,0-1 0,1 1 0,-1-1-1,0 1 1,0 0 0,1-1 0,-1 1 0,1 0 0,-1 0 0,0 1-1,1-1 1,0 0 0,-1 0 0,1 1 0,0-1 0,0 0 0,0 1-1,0 0 1,0-1 0,-2 4 0,-3 7-37,0 1 1,1-1-1,0 1 1,-4 16-1,5-15 186,-20 62 174,3 1 0,-13 96 1,30-149-407,2 0 1,1 1 0,1-1-1,1 0 1,1 0-1,1 0 1,1 0 0,1 0-1,2 0 1,0-1 0,20 43-1,-24-60-27,1 1-1,1-1 1,-1 0-1,1 0 1,0 0-1,0-1 1,1 0-1,-1 0 1,1 0-1,0 0 1,0-1-1,1 0 1,0-1-1,-1 1 1,10 2-1,-11-4-148,0-1 0,1 0 0,-1 1 0,0-2 0,1 1 0,-1-1 0,0 0 0,1 0 0,-1 0 0,1-1 0,-1 0-1,0 0 1,1 0 0,-1-1 0,0 1 0,0-1 0,0 0 0,0-1 0,-1 0 0,1 1 0,8-8 0,6-5-1677,5-5-448</inkml:trace>
  <inkml:trace contextRef="#ctx0" brushRef="#br0" timeOffset="5149.73">5131 234 5747,'2'-5'492,"1"-1"0,0 1 0,0-1 1,0 1-1,8-9 0,-10 13-429,0 0 1,0 0-1,-1 1 0,1-1 0,0 0 0,0 0 0,0 1 1,0-1-1,0 1 0,0-1 0,0 1 0,0-1 1,0 1-1,0 0 0,0-1 0,0 1 0,0 0 0,0 0 1,0 0-1,0 0 0,1 0 0,-1 0 0,0 0 0,0 0 1,0 0-1,0 0 0,0 1 0,0-1 0,0 0 0,0 1 1,0-1-1,0 1 0,0-1 0,0 1 0,0 0 1,0-1-1,0 1 0,-1 0 0,1-1 0,0 1 0,0 0 1,-1 0-1,2 1 0,6 9 168,0 0 1,-1 1 0,-1-1-1,0 1 1,7 19-1,19 72 431,-17-53-400,61 206 109,-72-242-365,4 9 14,-5-23 5,-2-15 20,-1 2-43,-1 1 0,-1-1-1,0 0 1,0 0 0,-2 1 0,1-1 0,-1 1-1,-1 0 1,0 0 0,-8-11 0,11 18-3,-2 0 0,1 0 1,0 1-1,-1-1 0,0 1 0,0-1 0,0 1 1,0 1-1,-1-1 0,0 0 0,0 1 0,0 0 0,0 0 1,0 1-1,0-1 0,-1 1 0,1 0 0,-1 1 1,0-1-1,1 1 0,-1 0 0,0 1 0,0-1 1,-9 2-1,6 0 1,-1 1 1,1 0-1,-1 0 1,1 1-1,0 1 0,0-1 1,0 1-1,0 1 1,1 0-1,0 0 1,0 1-1,0 0 0,1 0 1,0 0-1,0 1 1,0 0-1,1 1 1,0 0-1,1 0 0,-1 0 1,2 0-1,-1 1 1,1 0-1,-5 14 1,8-17-23,-1-1 0,1 1 0,0 0 1,0 0-1,0-1 0,1 1 1,0 0-1,0 0 0,1 0 1,0 0-1,0-1 0,0 1 0,1 0 1,-1-1-1,1 1 0,1-1 1,-1 1-1,1-1 0,0 0 1,0 0-1,5 6 0,-3-6-387,0 0-1,0 0 1,0 0-1,1-1 1,0 1 0,0-2-1,0 1 1,0-1-1,1 1 1,12 3 0,11 0-2654</inkml:trace>
  <inkml:trace contextRef="#ctx0" brushRef="#br0" timeOffset="5508.3">5640 739 6067,'13'2'5472,"31"-1"-4084,-32 0-1406,1-1 1,-1-1-1,0 0 0,1-1 1,-1 0-1,14-5 0,-25 7-119,0-1 0,1 0-1,-1 0 1,0 0 0,1 0-1,-1 0 1,0 0 0,0 0-1,0 0 1,0 0 0,0-1-1,0 1 1,0 0 0,0-1 0,-1 1-1,1 0 1,0-1 0,-1 1-1,1-1 1,-1 1 0,0-1-1,1 0 1,-1 1 0,0-1-1,0 1 1,0-1 0,0 0-1,0 1 1,0-1 0,-1 1 0,0-3-1,-5-7-3021</inkml:trace>
  <inkml:trace contextRef="#ctx0" brushRef="#br0" timeOffset="5899.83">5640 507 6755,'-2'-3'2801,"5"3"-2208,2 3-353,12 2 144,5 1 208,8-6-448,5-2 80,0-4-208,-5 3 16,-12-1-32,-4 5-16,-9-4-240,3 3-608,-1-6-881,-2 0-400</inkml:trace>
  <inkml:trace contextRef="#ctx0" brushRef="#br0" timeOffset="6708.76">6140 186 6163,'-4'2'385,"0"-1"-245,1 0 0,0 1 0,0-1 0,0 1 0,0 0 1,0 0-1,0 0 0,0 0 0,0 0 0,1 0 0,-1 1 0,1-1 0,0 1 0,0 0 0,0 0 0,0 0 0,0 0 0,1 0 1,-1 0-1,1 0 0,0 0 0,-1 5 0,-5 22 99,3 0 1,0 1-1,2-1 1,1 1-1,1-1 0,2 1 1,9 48-1,-10-74-221,1 1 0,-1-1-1,1 1 1,0-1-1,0 0 1,1 0 0,0 0-1,-1 0 1,2-1-1,-1 1 1,0-1 0,1 1-1,0-1 1,0 0 0,0-1-1,8 6 1,-9-7-13,-1-1 1,1 0 0,-1 0-1,1 0 1,0 0 0,0 0-1,-1 0 1,1-1-1,0 0 1,0 1 0,0-1-1,-1 0 1,1 0 0,0-1-1,0 1 1,0 0-1,0-1 1,-1 0 0,1 1-1,0-1 1,-1-1-1,1 1 1,-1 0 0,1 0-1,-1-1 1,1 0 0,-1 1-1,0-1 1,0 0-1,0 0 1,0 0 0,0 0-1,0 0 1,1-3 0,4-5 9,-1 0 0,-1 0 1,1-1-1,-2 0 1,1 0-1,-2 0 0,1 0 1,-1-1-1,-1 1 1,2-19-1,-1-13-12,-4-63 1,2 93-5,-2-1 0,0 0-1,0 1 1,-1-1 0,-1 1 0,0-1 0,-1 1 0,-1 0 0,-6-13 0,10 24-2,1 1 1,-1-1-1,0 1 1,0-1-1,0 1 1,-1-1-1,1 1 0,0 0 1,0 0-1,-1 0 1,1 0-1,-1 0 0,1 0 1,-1 0-1,1 0 1,-1 0-1,0 1 1,1-1-1,-1 1 0,0-1 1,0 1-1,-3-1 1,2 1-2,-1 1 1,1-1-1,-1 1 1,1 0-1,-1 0 1,1 0-1,0 0 1,0 0 0,-1 1-1,1-1 1,-3 3-1,-2 2-92,0 0 0,0 0 0,0 0 0,1 1 0,0 0-1,1 1 1,-11 15 0,13-15-314,0-1 0,1 0-1,0 1 1,0-1-1,1 1 1,0 0 0,1 0-1,-1 0 1,2 0 0,-1 10-1,3 12-4023</inkml:trace>
  <inkml:trace contextRef="#ctx0" brushRef="#br0" timeOffset="7250.92">6406 519 6739,'2'15'1041,"-1"0"-193,-1 5 128,5 1-271,-1 0-177,-1-2-272,-8 4 48,3-9-240,-3 2 0,4-4-16,1-6-96,-2 0 48,5-3-272,2-4-752,2-2-1089,6-3-673</inkml:trace>
  <inkml:trace contextRef="#ctx0" brushRef="#br0" timeOffset="7615.01">6716 211 2529,'-1'-1'322,"0"-1"1,1 0-1,-1 1 0,0-1 1,-1 0-1,1 1 0,0-1 0,0 1 1,-1 0-1,1-1 0,-1 1 0,1 0 1,-1 0-1,1 0 0,-1 0 1,0 0-1,1 0 0,-1 1 0,-2-2 1,3 3-238,-1-1 1,1 1-1,-1 0 1,1-1 0,-1 1-1,1 0 1,0 0-1,-1 0 1,1 0 0,0 0-1,0 0 1,0 0-1,0 1 1,0-1 0,0 0-1,0 1 1,0-1-1,0 0 1,1 1-1,-1-1 1,1 1 0,-1-1-1,1 1 1,-1 2-1,-8 19 109,2 1 0,1-1 0,0 1 0,2 0-1,1 0 1,-1 49 0,5-62-174,0-1-1,0 0 1,1 0-1,0 1 1,1-1-1,0 0 1,0-1-1,8 15 1,-7-18-18,-1-1 0,1 1 0,0-1 0,1 0 0,-1 0 0,1 0 0,0 0 0,0-1 0,1 0 1,-1 0-1,1 0 0,0-1 0,0 0 0,7 3 0,-9-5 2,0 1 0,0-1 0,0 0 0,0 0 0,0 0-1,0-1 1,0 1 0,0-1 0,0 0 0,0 0 0,0-1 0,0 1 0,0-1 0,0 0 0,0 0 0,-1 0 0,1 0 0,0-1 0,0 0 0,-1 1 0,1-1 0,-1-1-1,0 1 1,1 0 0,-1-1 0,0 0 0,0 1 0,-1-1 0,1-1 0,-1 1 0,1 0 0,-1 0 0,0-1 0,0 1 0,0-1 0,-1 0 0,1 0 0,-1 1 0,0-1-1,0 0 1,-1 0 0,1 0 0,0-5 0,-1 1 1,0-1 0,0 0 0,0 0 0,-1 0-1,-1 0 1,1 0 0,-2 0 0,1 1 0,-1-1 0,-5-10-1,6 15 0,1 1-1,-1 0 0,0 0 0,0 0 0,-1-1 0,1 2 0,-1-1 0,1 0 0,-1 1 0,0-1 0,0 1 0,0 0 0,0 0 0,0 0 0,-1 0 0,1 0 0,-1 1 0,1 0 0,-1-1 1,1 1-1,-1 1 0,0-1 0,1 0 0,-1 1 0,0 0 0,0 0 0,-4 0 0,2 1-49,0 0-1,0 0 1,0 1 0,0 0-1,0 0 1,1 0 0,-1 0-1,1 1 1,0 0 0,-1 0-1,1 1 1,0-1-1,1 1 1,-1 0 0,1 0-1,0 1 1,0 0 0,0-1-1,0 1 1,1 0 0,0 1-1,0-1 1,0 0 0,1 1-1,0 0 1,-2 6 0,4-9-188,-1-1 0,1 1 0,-1 0 1,1-1-1,0 1 0,0 0 1,0-1-1,1 1 0,-1-1 0,0 1 1,1 0-1,0-1 0,0 1 0,0-1 1,0 1-1,0-1 0,2 4 0,11 14-3967</inkml:trace>
  <inkml:trace contextRef="#ctx0" brushRef="#br0" timeOffset="7990.13">6931 56 6675,'-1'0'86,"1"0"0,0 0 0,0 0 0,-2 1 600,2-1-600,0 1 0,0-1 0,-1 0 0,1 0 0,0 1 0,0-1-1,0 0 1,0 0 0,0 1 0,0-1 0,0 0 0,0 0 0,0 1 0,0-1-1,0 0 1,0 0 0,0 1 0,0-1 0,0 0 0,0 0 0,0 1-1,0-1 1,0 0 0,0 0 0,0 1 0,0-1 0,0 0 0,0 0 0,1 0-1,-1 1 1,0-1 0,0 0 0,9 26 828,15 29-692,-2-9 358,25 76-1,-42-105-502,-1 0 0,-1 0-1,0 1 1,-1 0-1,-1 0 1,-1-1-1,0 1 1,-4 19 0,1-16-15,-1 0 0,-2 0 1,0 0-1,-1-1 0,0 0 1,-2-1-1,-1 1 0,0-2 1,-1 1-1,-26 31 0,19-41 127,18-9-252,-1 0 0,1 0 0,0 1 0,0-1 0,0 0 0,-1 0 0,1 0 0,0 0 0,0 1 0,-1-1 0,1 0 0,0 0 0,0 0-1,-1 0 1,1 0 0,0 0 0,0 0 0,-1 0 0,1 0 0,0 0 0,-1 0 0,1 0 0,0 0 0,0 0 0,-1 0 0,1 0 0,0 0 0,0 0 0,-1 0 0,1-1 0,0 1 0,0 0 0,-1 0 0,1 0 0,0 0-1,0 0 1,0-1 0,-1 1 0,1 0 0,0 0 0,0 0 0,0-1 0,-1 1 0,1 0 0,0 0 0,0-1 0,0 1 0,0 0 0,0 0 0,0-1 0,0 1 0</inkml:trace>
</inkml:ink>
</file>

<file path=word/ink/ink4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5:23.735"/>
    </inkml:context>
    <inkml:brush xml:id="br0">
      <inkml:brushProperty name="width" value="0.1" units="cm"/>
      <inkml:brushProperty name="height" value="0.1" units="cm"/>
      <inkml:brushProperty name="color" value="#0000FF"/>
    </inkml:brush>
  </inkml:definitions>
  <inkml:trace contextRef="#ctx0" brushRef="#br0">35 181 6323,'3'26'5375,"7"71"-4913,-13-16-61,-3-1 0,-25 114 0,24-155-393,6-15 64,6-20-686,4-14-1589,-7 7 1769,0 0 0,-1 0-1,1 0 1,-1-1 0,0 1-1,0 0 1,0 0 0,-1-1-1,1-3 1,0-14-3992</inkml:trace>
  <inkml:trace contextRef="#ctx0" brushRef="#br0" timeOffset="420">0 217 5859,'5'-23'710,"-2"5"190,1 0 1,0 1 0,14-33-1,-15 44-794,0 1 0,0-1-1,1 1 1,-1 0-1,1 0 1,1 0 0,-1 1-1,1-1 1,-1 1 0,1 0-1,1 0 1,-1 1 0,0 0-1,1 0 1,6-3-1,-4 3-58,0 0-1,0 0 1,0 1-1,1 0 1,-1 0-1,0 1 1,1 0-1,-1 1 1,1 0-1,-1 0 1,1 1-1,-1 0 1,1 0-1,-1 1 1,10 3-1,-14-3-38,1 0 0,-1 0 0,0 0 0,0 1 0,0 0 0,0-1 0,0 2 0,0-1 0,-1 0-1,1 1 1,-1-1 0,0 1 0,0 0 0,-1 0 0,1 0 0,-1 1 0,0-1 0,0 1 0,0-1 0,-1 1 0,1 0 0,-1-1 0,0 1-1,-1 0 1,1 0 0,-1 0 0,0 9 0,-1 0 1,-1-1-1,-1 1 1,0 0-1,-1-1 1,0 0-1,-1 0 1,0 0-1,-1 0 0,0-1 1,-13 17-1,1-2-10,-2-1 0,-1-1 1,-33 31-1,45-48 9,0 0 0,0-1 0,0 0 1,-1-1-1,1 0 0,-18 7 0,26-12-7,1-1 0,0 0 0,-1 0 0,1 1 0,-1-1 0,1 0 0,-1 0 0,1 0 0,-1 1 0,1-1 0,-1 0 0,1 0 0,-1 0 0,0 0 0,1 0 0,-1 0 0,1 0 0,-1 0 0,1 0 0,-1-1 0,1 1-1,-1 0 1,1 0 0,-1 0 0,1-1 0,-1 1 0,1 0 0,-1 0 0,1-1 0,0 1 0,-1 0 0,1-1 0,-1 1 0,1-1 0,0 1 0,-1 0 0,1-1 0,0 1 0,0-1 0,-1 1 0,1-1 0,0 1 0,0-1 0,0 1 0,0-1 0,-1 1 0,1-1 0,0 1 0,0-1 0,0 0-1,0 1 1,0-1 0,0 1 0,0-1 0,1 1 0,-1-2 0,0 0 0,0-1-1,1 1 1,-1 0-1,1-1 1,-1 1-1,1-1 1,0 1-1,0 0 1,0 0-1,0-1 1,3-2-1,-3 4 2,0 0-1,0 0 1,0 0-1,0 0 1,0 0-1,1 0 1,-1 0-1,0 1 1,1-1-1,-1 0 1,1 1 0,-1-1-1,0 1 1,1-1-1,0 1 1,-1 0-1,1-1 1,-1 1-1,1 0 1,-1 0-1,1 0 1,2 1-1,-2 0 3,1-1-1,0 2 0,-1-1 1,1 0-1,-1 0 0,1 1 1,-1 0-1,0-1 0,0 1 1,1 0-1,2 3 0,2 5 9,0-1 1,0 1-1,0 0 0,8 20 0,1 5 17,-9-16-6,2 0 0,0-1 0,1 0 1,17 23-1,-25-40-117,-1 1 0,1 0 0,0-1 0,0 0 0,0 1 0,0-1 0,0 0 0,0 0 0,0 0 0,0 0 0,1 0 0,-1 0-1,0-1 1,1 1 0,-1-1 0,0 1 0,1-1 0,-1 0 0,0 0 0,1 0 0,2-1 0,2 0-447,-1 0 1,1-1-1,0 0 0,-1 0 1,0 0-1,9-5 0,4-2-3644</inkml:trace>
  <inkml:trace contextRef="#ctx0" brushRef="#br0" timeOffset="779.92">411 483 5987,'-6'2'2835,"6"-2"-2763,0 0 1,0 0 0,0 0-1,-1 0 1,1 1 0,0-1-1,0 0 1,0 0 0,0 0-1,0 1 1,4 14 968,14 17-617,-17-31-337,12 21 327,0 2-257,2-1 0,0 0-1,2-2 1,33 36 0,-49-56-208,1 0 0,-1 1-1,1-1 1,-1 0 0,1 0 0,0 0 0,0 0-1,-1 0 1,1 0 0,0-1 0,0 1 0,3 0-1,-4-1-73,0 0-1,-1 0 1,1 0-1,0-1 1,0 1-1,0 0 1,-1 0-1,1-1 1,0 1-1,-1 0 1,1-1-1,0 1 1,-1-1-1,1 1 1,0-1-1,-1 1 1,1-1-1,-1 0 1,1 1-1,-1-1 1,1 0-1,-1 1 1,1-1-1,-1 0 1,0 0-1,1 1 1,-1-1-1,0 0 1,0 0-1,0 1 1,0-1-1,1 0 1,-1-1-1,0-12-2766</inkml:trace>
  <inkml:trace contextRef="#ctx0" brushRef="#br0" timeOffset="1128.16">569 445 6931,'-3'1'246,"1"1"-1,-1-1 0,0 1 1,1-1-1,0 1 0,-1 0 1,1 0-1,0 0 1,0 0-1,0 0 0,0 0 1,0 1-1,0-1 1,-1 4-1,-21 43 185,15-27-5,-44 72 235,-13 31-445,65-124-242,1-1 0,0 0 0,0 0 0,0 0 1,0 1-1,-1-1 0,1 0 0,0 0 0,0 1 1,0-1-1,0 0 0,0 1 0,0-1 1,0 0-1,0 0 0,0 1 0,0-1 0,0 0 1,0 1-1,0-1 0,0 0 0,0 0 0,0 1 1,0-1-1,0 0 0,0 0 0,1 1 0,-1-1 1,0 0-1,0 0 0,0 1 0,0-1 0,1 0 1,-1 0-1,0 0 0,0 1 0,0-1 0,1 0 1,-1 0-1,0 0 0,0 0 0,1 1 0,-1-1 1,0 0-1,0 0 0,1 0 0,-1 0 0,0 0 1,0 0-1,1 0 0,-1 0 0,0 0 0,1 0 1,16-2-2587,-13 1 2207,13-1-2140</inkml:trace>
  <inkml:trace contextRef="#ctx0" brushRef="#br0" timeOffset="1541.99">776 732 6243,'-2'0'1793,"5"-2"-945,2 2-240,7 2 337,5-2-289,13-5-176,1 1-288,6-5-16,-7 6-95,-1-3-81,-11 6 0,2-5-17,-6 4 1,-8-4-320,4 4-656,-5-8-625,-6 1-240</inkml:trace>
  <inkml:trace contextRef="#ctx0" brushRef="#br0" timeOffset="1542.99">827 627 5731,'0'-2'2545,"0"5"-2065,17-1-272,1-5 128,6 3-240,3-3-48,1 4-48,-3-7-480,3 8-784,-1-5-1778</inkml:trace>
  <inkml:trace contextRef="#ctx0" brushRef="#br0" timeOffset="1933.99">1361 322 5667,'-2'0'198,"-1"1"0,0-1 0,1 1 0,0 0 0,-1 0 1,1 0-1,-1 0 0,1 0 0,0 1 0,0-1 0,0 0 1,0 1-1,0 0 0,0 0 0,0-1 0,0 1 0,1 0 1,-1 0-1,1 1 0,-1-1 0,1 0 0,0 0 0,-2 5 1,-3 7 36,1 0 0,-6 26 0,10-36-126,-4 12 28,2 0 0,0 0 0,1 0-1,1 1 1,0 19 0,1-32-128,1 0 0,-1 0 0,1 0 0,-1 0 0,1 0 0,0 0 0,0 0 0,1 0 0,-1 0 0,1 0 0,0-1 0,0 1 0,0-1 0,1 1 0,-1-1 0,1 0 0,0 0 0,0 0 0,0 0 1,0-1-1,0 1 0,0-1 0,1 0 0,-1 0 0,1 0 0,4 2 0,-4-3-4,0 0 0,-1 0 1,1-1-1,0 1 0,-1-1 0,1 0 1,0 0-1,0 0 0,-1-1 1,1 1-1,0-1 0,-1 0 1,1 0-1,0 0 0,-1-1 1,0 1-1,1-1 0,-1 0 0,0 0 1,0 0-1,0 0 0,0 0 1,0-1-1,0 1 0,-1-1 1,1 0-1,-1 0 0,3-4 0,-1 1 0,1 0 0,-1-1 0,-1 0 0,1 0 0,-1 0 0,0 0 0,-1 0 0,0-1 0,0 1 0,0-1 0,-1 0 0,1-12 0,-3 8 3,-1 1-1,0-1 1,0 1-1,-1-1 1,-8-20-1,9 28-15,1 0-1,-1-1 1,0 1-1,-1 0 1,1 0 0,-1 0-1,1 1 1,-1-1-1,0 0 1,-1 1 0,1 0-1,-1 0 1,1 0-1,-1 0 1,0 1 0,0-1-1,-6-2 1,8 5-46,-1 0 1,0 0-1,0 0 1,0 0-1,0 0 0,0 1 1,0-1-1,1 1 1,-1 0-1,0-1 1,0 1-1,1 1 1,-1-1-1,1 0 1,-1 1-1,1-1 1,-1 1-1,1 0 1,0 0-1,0 0 0,0 0 1,-3 3-1,0 1-511,-1 1-1,1-1 0,0 1 0,1 0 1,-1 0-1,-4 11 0,2 8-2846</inkml:trace>
  <inkml:trace contextRef="#ctx0" brushRef="#br0" timeOffset="2297.55">1515 583 6323,'0'9'1457,"-2"7"-289,5-1-95,-3 0-337,0 6-304,0 3-48,-1 0-224,-1-6 16,0 8-160,-3-12-16,2-1 0,1-8-16,4 2 16,-4-7-400</inkml:trace>
  <inkml:trace contextRef="#ctx0" brushRef="#br0" timeOffset="2674.57">1717 320 6163,'2'13'5405,"2"50"-4466,-4-42-859,0 0-1,-2 0 1,0 0-1,-1 0 1,-1-1-1,-1 1 1,-1-1-1,0 0 1,-2 0 0,-14 26-1,14-16-5732</inkml:trace>
  <inkml:trace contextRef="#ctx0" brushRef="#br0" timeOffset="3078.6">1840 667 6339,'0'0'3089,"0"3"-2080,0 6-529,5 3 224,-5 3-432,-2 9 17,-1-5-161,-7 2-32,5-5-48,-3 2-48,-1-7 0,6 1 48,-5-5-128</inkml:trace>
  <inkml:trace contextRef="#ctx0" brushRef="#br0" timeOffset="3452.63">1944 442 6227,'-1'-2'176,"1"1"0,-1-1 0,0 0 0,1 0 1,-1 0-1,1 0 0,0 0 0,-1 0 0,1 0 0,0 0 1,0 0-1,1 0 0,-1 0 0,0 0 0,1 0 0,-1 0 1,1 0-1,-1 0 0,1 0 0,1-3 0,0 2-39,0 0 0,1 0 0,-1 0-1,1 0 1,-1 0 0,1 0 0,0 0 0,0 1-1,0 0 1,6-4 0,-6 4-109,0 0 0,0 1 0,0-1 0,0 1 0,0-1 0,0 1 0,1 0 0,-1 0 0,0 0 0,1 1 0,-1-1 0,1 1 0,-1 0 0,1 0 0,-1 0 0,1 1 0,-1-1 0,0 1 0,1-1 0,-1 1 0,0 0 0,1 1 0,-1-1 0,0 0 0,0 1 0,3 2 0,-2 0-20,-1-1 0,0 1 0,0 0 1,-1 0-1,1 0 0,-1 0 0,0 1 0,0-1 0,-1 0 1,1 1-1,-1 0 0,0-1 0,0 1 0,0 0 0,-1-1 1,0 1-1,0 0 0,0 0 0,0-1 0,-1 1 0,0 0 0,0 0 1,0-1-1,-3 9 0,-1-2-12,1 0 0,-1 0 0,-1-1-1,0 1 1,0-2 0,-1 1 0,0 0 0,-1-1 0,-10 9 0,-5 1-83,-2 0-1,-34 20 1,59-38 84,-1-1-1,1 0 1,-1 0-1,1 1 0,0-1 1,-1 0-1,1 0 1,-1 0-1,1 1 1,0-1-1,-1 0 1,1 0-1,-1 0 1,1 0-1,-1 0 1,1 0-1,-1 0 0,1 0 1,-1 0-1,1 0 1,-1 0-1,1-1 1,0 1-1,-1 0 1,1 0-1,-1 0 1,1 0-1,-1-1 0,1 1 2,0 0 0,0-1 0,0 1 0,0 0 0,-1 0-1,1 0 1,0-1 0,0 1 0,0 0 0,0 0-1,0 0 1,0-1 0,0 1 0,0 0 0,0 0-1,1 0 1,-1-1 0,0 1 0,0 0 0,0 0-1,0 0 1,0 0 0,0-1 0,0 1 0,0 0 0,0 0-1,1 0 1,-1 0 0,0-1 0,0 1 0,0 0-1,0 0 1,0 0 0,1 0 0,-1 0 0,0 0-1,0 0 1,0 0 0,1-1 0,-1 1 0,0 0 0,0 0-1,0 0 1,1 0 0,-1 0 0,0 0 0,0 0-1,0 0 1,1 0 0,-1 0 0,0 0 0,0 1-1,18-3 61,0 2 0,-1 0 0,1 1 0,20 3-1,-14-1-23,16-6 148,-12-1-5262</inkml:trace>
  <inkml:trace contextRef="#ctx0" brushRef="#br0" timeOffset="3838.77">2253 666 7652,'-9'0'1648,"13"-3"-623,-1 3-449,-5 0-576,7 3 0,4-5 0,-6 4 0,7 2-816,2-10-1233,3 3-3202</inkml:trace>
  <inkml:trace contextRef="#ctx0" brushRef="#br0" timeOffset="3839.77">2420 631 5891,'1'-1'4162,"1"-2"-3794,3 4-48,5-2-144,-5-4-32,5 2-112,0 2-32,-3-1-32,5-2-496,-1 2-609,1 2-495,-2 2-513,-2-2-1121</inkml:trace>
  <inkml:trace contextRef="#ctx0" brushRef="#br0" timeOffset="4235.83">2612 599 3426,'5'-2'4818,"-2"2"-3970,-1-1-176,3 1-207,-2-2 31,4 4-256,0-2-208,-2-2-64,1 1 0,1-1-576,0 2-545,1 2-400,-3-2-495</inkml:trace>
  <inkml:trace contextRef="#ctx0" brushRef="#br0" timeOffset="4236.83">2724 584 2705,'-3'-2'7652,"1"5"-7444,4-3-80,-1-3-96,-1 6-32,2-1 0,-2-1-304,3 4-849,4-5-1584</inkml:trace>
  <inkml:trace contextRef="#ctx0" brushRef="#br0" timeOffset="6248.93">2270 651 3890,'5'0'1216,"-3"-3"-543,-6 1 79,8 4-256,-8-1-128,6 5-208,1 0 241,-3 6-289,2 3 0,-7 2-96,0 1-16,0-5 0,0-2-96,0 1-449,-3-6-607,-4-1-209,5-1-1376</inkml:trace>
  <inkml:trace contextRef="#ctx0" brushRef="#br0" timeOffset="6915.99">2360 305 3153,'11'3'4091,"36"12"-3788,-45-14-298,0-1-1,0 1 0,-1 0 0,1 0 1,0-1-1,-1 1 0,1 0 0,-1 0 0,0 0 1,1 1-1,-1-1 0,0 0 0,1 0 1,-1 1-1,0-1 0,0 1 0,0-1 0,0 1 1,0-1-1,-1 1 0,1 0 0,0-1 1,-1 1-1,1 0 0,-1-1 0,0 1 0,1 0 1,-1 0-1,0 0 0,0-1 0,0 1 1,0 0-1,-1 0 0,1 0 0,0-1 1,-1 1-1,1 0 0,-2 2 0,0-1 4,0 0-1,0 0 1,0 0-1,-1 0 0,1 0 1,-1 0-1,1-1 1,-1 1-1,0-1 1,0 0-1,-1 0 1,1 0-1,0 0 0,-1 0 1,1-1-1,-1 1 1,-3 0-1,3-1 495,8-2-308,16-1-161,-13 3-33,-1 0 1,0 0 0,1 1 0,-1 0 0,0 0 0,0 0 0,0 1 0,0 0-1,-1 0 1,1 1 0,-1 0 0,0 0 0,6 5 0,-9-7 1,0 0-1,0 0 1,-1 0 0,1 0 0,-1 0 0,1 0-1,-1 0 1,0 0 0,0 1 0,0-1-1,0 0 1,-1 1 0,1-1 0,0 0 0,-1 1-1,0-1 1,1 1 0,-1-1 0,0 1 0,-1-1-1,1 1 1,0-1 0,-1 1 0,1-1-1,-1 1 1,0-1 0,1 0 0,-1 1 0,0-1-1,-1 0 1,1 0 0,0 0 0,-1 0-1,1 0 1,-1 0 0,0 0 0,-2 2 0,-1 0 44,0 0 1,0 0 0,0 0 0,-1-1-1,1 1 1,-1-2 0,0 1 0,0 0-1,0-1 1,0 0 0,0-1 0,-10 2-1,6-2 80,1 0-1,0 0 0,-1-1 0,1 0 0,-1-1 0,1 0 0,-18-4 0,23 3-370</inkml:trace>
  <inkml:trace contextRef="#ctx0" brushRef="#br0" timeOffset="7546.99">2947 528 4098,'-3'0'1537,"0"0"-337,3 3-223,1-2-465,-2 2-96,2 2-64,3-4-176,-3 1 16,1-2-192,0 0 0,4 0 0,1-2-64,0 1-912,6-1-1057,-3-2-2289</inkml:trace>
  <inkml:trace contextRef="#ctx0" brushRef="#br0" timeOffset="7937.99">3073 527 4194,'5'-1'768,"-2"2"-127,-1 2-33,5-4-272,-1 1-208,1-2-128,0 1-464,8-2-1889</inkml:trace>
  <inkml:trace contextRef="#ctx0" brushRef="#br0" timeOffset="7938.99">3230 538 5378,'0'1'2386,"0"2"-1554,2-1-240,-2 3-288,3-4-96,-1 1-144,-2 1-48,3-2-32,-1 2-496,-5 2-1441</inkml:trace>
</inkml:ink>
</file>

<file path=word/ink/ink4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6:12.362"/>
    </inkml:context>
    <inkml:brush xml:id="br0">
      <inkml:brushProperty name="width" value="0.1" units="cm"/>
      <inkml:brushProperty name="height" value="0.1" units="cm"/>
      <inkml:brushProperty name="color" value="#0000FF"/>
    </inkml:brush>
  </inkml:definitions>
  <inkml:trace contextRef="#ctx0" brushRef="#br0">76 417 4210,'-5'9'7293,"15"-20"-6708,10-14-305,-1 0 0,29-53-1,-43 68-274,0-1 0,0 1 0,-1-1-1,-1 0 1,0 0 0,0 0 0,-1 0 0,-1-1-1,0 1 1,0-1 0,-2-19 0,-9-37 197,3 120 276,0-9-445,2-19 2,1 0 1,1 0-1,1 1 0,2 0 1,3 40-1,4-25-30,7 58 21,-13-88-24,0 0 0,-1 0 0,-1 0 1,0 0-1,0 0 0,-1 0 0,-5 14 0,6-21 1,0-1-1,-1 0 0,1 0 0,-1 0 0,1 0 1,-1 0-1,0 0 0,0-1 0,0 1 0,0 0 1,0-1-1,0 0 0,-1 1 0,1-1 1,0 0-1,-1 0 0,1 0 0,-1-1 0,1 1 1,-1 0-1,1-1 0,-1 0 0,1 0 0,-1 1 1,0-2-1,1 1 0,-1 0 0,-2-1 0,-8 0 11,-1-1 0,1-1 0,0 0 0,-14-5-1,-4-6-54,63 12 10,179-16 112,-186 16-93,-19 1-16,0 1 1,1-1-1,-1 1 1,1 0-1,11 2 1,17-5-7242,-19 1 2729</inkml:trace>
  <inkml:trace contextRef="#ctx0" brushRef="#br0" timeOffset="421.88">517 406 6995,'22'-4'5488,"91"-12"-5451,-74 10-5346,-24 5 1075</inkml:trace>
  <inkml:trace contextRef="#ctx0" brushRef="#br0" timeOffset="784.97">890 158 7203,'0'0'81,"-1"-1"-1,1 1 1,0 0 0,0 0-1,-1 0 1,1-1-1,0 1 1,-1 0-1,1 0 1,0 0 0,-1 0-1,1 0 1,0 0-1,-1 0 1,1 0-1,0 0 1,-1 0 0,1 0-1,0 0 1,-1 0-1,1 0 1,0 0-1,-1 0 1,1 0 0,0 0-1,0 0 1,-1 1-1,1-1 1,0 0-1,-1 0 1,1 0 0,0 1-1,0-1 1,-1 0-1,1 0 1,0 0-1,0 1 1,0-1 0,-1 0-1,1 1 1,0-1-1,0 0 1,0 0-1,0 1 1,0-1 0,-1 0-1,1 1 1,0-1-1,0 0 1,0 1-1,0-1 1,0 0-1,0 1 1,0-1 0,0 0-1,0 1 1,0-1-1,0 0 1,1 1-1,-1-1 1,0 0 0,0 1-1,0-1 1,0 1-1,9 38-24,-2-3 334,17 113 376,-22-81-650,-3-32-75,1-26-29,-1 0 0,0 0-1,0 0 1,-1 0 0,-1-1 0,-3 11 0,2-31-1917,4-15-2097,2 10 211</inkml:trace>
  <inkml:trace contextRef="#ctx0" brushRef="#br0" timeOffset="1209.24">686 163 4050,'-4'-3'373,"1"0"1,-1 0 0,1 0-1,0-1 1,0 1 0,0-1-1,1 0 1,-1 0-1,1 0 1,0 0 0,0 0-1,0 0 1,0-1-1,-1-6 1,3 8-291,0 0-1,0 0 1,0 0-1,0 0 1,1-1-1,-1 1 1,1 0-1,0 0 1,0 0-1,0 0 1,0 0-1,0 1 1,1-1-1,-1 0 1,1 0-1,0 1 1,0-1-1,0 1 1,0 0-1,0-1 1,1 1-1,2-2 1,0 1-22,0-1 1,0 2 0,0-1-1,0 0 1,0 1-1,1 0 1,-1 0-1,1 1 1,9-2-1,52-4 217,-63 7-245,16-1-18,-1 1 1,0 1 0,0 0-1,1 2 1,-1 0 0,0 1-1,-1 1 1,23 9-1,-34-12-10,-1 1 0,0 0-1,0 0 1,0 1-1,0 0 1,-1 0-1,1 0 1,-1 1 0,0-1-1,-1 1 1,1 0-1,-1 1 1,0-1-1,0 1 1,0 0 0,-1 0-1,0 0 1,0 0-1,-1 1 1,0-1-1,0 1 1,0 0 0,-1-1-1,0 1 1,0 0-1,-1 9 1,0-9 2,-1 1 1,-1-1-1,1 0 0,-1 0 1,-1 0-1,1 0 1,-1-1-1,0 1 1,-1-1-1,0 1 0,0-1 1,0 0-1,0 0 1,-1-1-1,0 0 0,-1 1 1,1-2-1,-1 1 1,-11 7-1,0-1 22,0-1 0,0-1 0,-1 0 1,0-1-1,-1-1 0,-24 6 0,18-9 5,14-3-979,27 1-1628,4-2-143,12 1-2209</inkml:trace>
  <inkml:trace contextRef="#ctx0" brushRef="#br0" timeOffset="1572.53">1420 73 6195,'-2'-1'161,"1"0"0,-1 1 1,0-1-1,1 0 0,-1 1 1,0-1-1,1 1 0,-1 0 1,0 0-1,0-1 0,1 1 1,-1 0-1,0 0 0,0 1 1,1-1-1,-1 0 0,0 1 1,0-1-1,1 1 0,-1-1 1,0 1-1,-1 1 0,1 0-34,-1 1 0,1 0 0,-1 0-1,1 0 1,0 0 0,0 0 0,0 0 0,1 0-1,-3 6 1,-4 11 16,0-1 0,2 1 0,0 1 0,1-1 0,1 1 0,1 0 0,1 0 0,1 0 0,1 0 1,1 0-1,0 0 0,7 32 0,18 56-24,-22-96-126,1-1 1,0 1 0,0-1-1,1 0 1,1 0 0,10 14-1,-17-25-127,1 0-1,-1 0 1,1 0-1,0 0 1,0-1-1,-1 1 0,1 0 1,0 0-1,0-1 1,0 1-1,0 0 1,0-1-1,0 1 1,0-1-1,0 1 0,0-1 1,0 1-1,0-1 1,0 0-1,0 0 1,0 1-1,0-1 1,0 0-1,1 0 0,-1 0 1,0 0-1,0-1 1,0 1-1,0 0 1,0 0-1,0-1 0,0 1 1,1 0-1,-1-1 1,0 1-1,0-1 1,0 1-1,1-2 1,14-12-4412</inkml:trace>
  <inkml:trace contextRef="#ctx0" brushRef="#br0" timeOffset="1964.16">1502 184 6019,'0'-1'100,"0"0"-1,0 0 1,-1 0 0,1 0-1,0 0 1,0-1 0,0 1 0,0 0-1,1 0 1,-1 0 0,0 0 0,0 0-1,1 0 1,-1-1 0,1 1 0,-1 0-1,1 0 1,-1 0 0,1 0 0,0 1-1,-1-1 1,1 0 0,0 0 0,0 0-1,1 0 1,-1 0 11,1 0 0,0 0 0,0 0 0,0 1 0,0-1 0,0 1 0,0-1-1,0 1 1,1 0 0,-1 0 0,0 0 0,4 0 0,1 1 66,0 0-1,0 1 1,0 0-1,0 0 1,0 0-1,0 1 1,9 5 0,-10-4-104,-1 1 0,1 0 0,-1 0 1,1 1-1,-1-1 0,-1 1 0,1 0 1,-1 1-1,0-1 0,-1 0 0,1 1 1,4 14-1,1 10 143,11 57 1,-1-6-103,-17-73-104,1 0-1,1 0 1,0-1 0,0 1 0,0-1-1,1 0 1,10 12 0,-14-18-32,1 0 0,0 0 0,0 0 0,0-1 0,0 1-1,0-1 1,0 1 0,0-1 0,1 0 0,-1 0 0,0 0 0,1 0 0,-1 0 0,1 0 0,-1-1 0,1 1-1,-1-1 1,1 0 0,0 1 0,-1-1 0,1-1 0,-1 1 0,1 0 0,-1-1 0,1 1 0,-1-1 0,1 1-1,-1-1 1,1 0 0,-1 0 0,0-1 0,4-1 0,-4 1-264,0 1 0,0-1 0,-1 0 1,1 1-1,0-1 0,-1 0 0,1 0 0,-1 0 1,0-1-1,0 1 0,0 0 0,0 0 0,0-1 0,0 1 1,0-1-1,-1 1 0,0 0 0,1-1 0,-1 1 0,0-1 1,0-3-1,-3-10-3996</inkml:trace>
  <inkml:trace contextRef="#ctx0" brushRef="#br0" timeOffset="2340.23">1805 132 7107,'-4'6'4011,"-5"11"-3694,-18 33 471,-47 64 0,29-48-460,-6 8-103,-25 40-105,75-113-150,1 0 1,-1 0 0,0 1 0,1-1-1,-1 0 1,0 1 0,1-1 0,0 0-1,-1 0 1,1 1 0,0-1 0,0 1-1,0-1 1,0 0 0,0 1-1,0-1 1,0 1 0,0-1 0,0 0-1,1 3 1,0-3-165,0-1-1,-1 1 1,1 0-1,0 0 1,0-1 0,0 1-1,-1-1 1,1 1-1,0-1 1,0 1-1,0-1 1,0 1 0,0-1-1,0 0 1,0 1-1,0-1 1,0 0-1,0 0 1,0 0 0,0 0-1,0 0 1,0 0-1,0 0 1,0 0-1,1 0 1,0-1 0,19-3-5497</inkml:trace>
  <inkml:trace contextRef="#ctx0" brushRef="#br0" timeOffset="3173.58">2222 118 5314,'9'-5'6036,"-14"21"-5413,0 0-468,0 1 1,-1-2-1,0 1 0,-1-1 0,-1 0 0,0 0 0,-1-1 0,-15 17 0,-12 11-81,-49 44 0,75-76-35,0 1-37,-6 4 9,15-15-6,69 16 297,168 37 106,-223-49-390,-8-3 89</inkml:trace>
  <inkml:trace contextRef="#ctx0" brushRef="#br0" timeOffset="4018.99">2597 144 5971,'-3'-10'2240,"2"9"-2120,0 0 1,1-1-1,-1 1 0,1 0 0,0-1 1,-1 1-1,1 0 0,0-1 0,0 1 1,0-1-1,0 1 0,0-1 0,0 1 1,0 0-1,0-1 0,1 1 0,-1-1 1,0 1-1,1 0 0,0-1 0,-1 1 1,1 0-1,0-1 0,-1 1 0,1 0 1,0 0-1,0 0 0,0 0 0,0 0 1,1-1-1,4-3-95,-1 1 0,1-1 1,0 1-1,0 0 0,1 1 1,-1 0-1,1 0 0,-1 0 0,1 1 1,0 0-1,0 0 0,0 1 1,0 0-1,10-1 0,-10 2-20,1-1-1,-1 1 1,1 0-1,-1 1 1,1 0-1,-1 0 1,1 1-1,-1 0 1,0 0 0,0 1-1,0-1 1,0 1-1,11 8 1,-16-10-5,1 1 1,-1 0 0,0 0 0,0 1 0,0-1 0,0 0-1,0 1 1,0 0 0,0-1 0,-1 1 0,0 0-1,1-1 1,-1 1 0,0 0 0,0 0 0,-1 0-1,1 0 1,-1 0 0,1 0 0,-1 1 0,0-1-1,0 0 1,0 0 0,0 0 0,-1 0 0,0 0 0,1 0-1,-1 0 1,0 0 0,-2 4 0,0 0 4,-1 1 0,0-1 0,0-1 1,-1 1-1,0-1 0,0 1 0,0-2 1,-1 1-1,0 0 0,-9 6 0,8-6-1,-1-1-1,1 0 0,-1 0 0,0-1 1,0 0-1,-1-1 0,1 1 0,-12 2 1,20-6-3,0 0 1,-1 0-1,1 0 1,0 0-1,0 0 1,0 0-1,0 0 1,0 0-1,0 0 1,0 0-1,-1 0 1,1 0-1,0 0 1,0 0-1,0 0 1,0 0-1,0 0 1,0 0-1,0 0 1,-1 0-1,1 0 1,0 0-1,0 0 1,0 0-1,0 0 1,0 0-1,0 0 1,0 0-1,0 0 1,-1 0-1,1 0 1,0-1-1,0 1 1,0 0-1,0 0 1,0 0-1,0 0 1,0 0-1,0 0 1,0 0-1,0 0 1,0 0 0,0-1-1,0 1 1,0 0-1,0 0 1,0 0-1,-1 0 1,1 0-1,0 0 1,0 0-1,0-1 1,0 1-1,0 0 1,0 0-1,1 0 1,-1 0-1,0 0 1,0 0-1,0 0 1,0 0-1,0-1 1,0 1-1,0 0 1,8-10 22,16-10-8,-15 16-15,0 1 0,0 0 0,1 0 0,-1 1 0,1 0 0,-1 1 0,1 0 0,-1 0 0,1 1 0,0 0 0,-1 1 0,1 0 0,-1 0 0,19 6 0,-23-6-1,-1 1 0,1-1 0,-1 1-1,1 0 1,-1 1 0,0-1 0,0 1 0,0-1 0,0 1 0,-1 0 0,1 1 0,-1-1-1,1 1 1,-1-1 0,-1 1 0,1 0 0,0 0 0,-1 0 0,0 1 0,0-1-1,0 0 1,0 1 0,-1 0 0,0-1 0,0 1 0,0 0 0,0-1 0,-1 1 0,0 0-1,0 0 1,0 0 0,-1 5 0,0-5 26,-1 1-1,1-1 1,-1 0-1,0 0 1,0 0-1,0-1 1,-1 1-1,0 0 1,0-1-1,0 0 1,0 0 0,-1 0-1,0 0 1,1 0-1,-1-1 1,-1 1-1,1-1 1,0 0-1,-1-1 1,0 1-1,0-1 1,1 0-1,-1 0 1,0 0-1,-10 1 1,3 1 69,0-2-1,0 0 1,-1 0 0,1-2-1,-1 1 1,1-1-1,-1-1 1,1 0 0,0-1-1,-16-4 1,23 4-85,-3 0 4,0 0 0,0-1-1,0 0 1,1 0 0,-1-1-1,1 0 1,-10-6 0,17 9-60,0 1 1,1-1-1,-1 1 1,0 0-1,0-1 1,0 1-1,0 0 0,1-1 1,-1 1-1,0 0 1,0-1-1,1 1 1,-1 0-1,0-1 1,1 1-1,-1 0 0,0 0 1,1-1-1,-1 1 1,0 0-1,1 0 1,-1 0-1,1 0 1,-1-1-1,0 1 0,1 0 1,-1 0-1,1 0 1,-1 0-1,0 0 1,1 0-1,-1 0 1,1 0-1,0 0 0,22-5-1170,-20 5 879,47-8-4020,-23 1-29</inkml:trace>
  <inkml:trace contextRef="#ctx0" brushRef="#br0" timeOffset="4492">3034 26 6675,'10'4'4260,"0"-1"-4043,0 1 1,0 1 0,0-1-1,-1 2 1,17 11-1,-17-4-142,-1 0 0,0 0 0,-1 1 0,0 0 0,-1 1 0,-1-1 0,0 1 0,-1 0 0,-1 1 0,0-1 0,-1 0 0,-1 1 0,-1 0 0,-1 24 0,-1-19 22,0-1 0,-1 0 0,-2 1 0,0-1 0,-1-1 1,-1 1-1,0-1 0,-2 0 0,0-1 0,-19 28 0,27-45-135,0 1 1,0-1-1,0 1 0,0-1 0,0 0 0,0 1 1,0-1-1,-1 0 0,1 0 0,-1 0 0,1 0 1,-1 0-1,1 0 0,-1-1 0,1 1 0,-1 0 1,0-1-1,1 1 0,-1-1 0,0 0 0,0 1 0,1-1 1,-1 0-1,0 0 0,0 0 0,1 0 0,-1-1 1,-2 1-1,4 0-87,0-1 0,-4-5-2744,4 6 2744,0-1 0,0 1 0,0 0 1,0-1-1,1 1 0,-1 0 0,0-1 1,0 1-1</inkml:trace>
  <inkml:trace contextRef="#ctx0" brushRef="#br0" timeOffset="4837.76">3208 554 8644,'0'1'4642,"2"2"-4274,-2-4-144,0-1-144,-2 1-32,6 1-96,-6 0-224,-6-3-3217</inkml:trace>
</inkml:ink>
</file>

<file path=word/ink/ink4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5:54.734"/>
    </inkml:context>
    <inkml:brush xml:id="br0">
      <inkml:brushProperty name="width" value="0.1" units="cm"/>
      <inkml:brushProperty name="height" value="0.1" units="cm"/>
      <inkml:brushProperty name="color" value="#0000FF"/>
    </inkml:brush>
  </inkml:definitions>
  <inkml:trace contextRef="#ctx0" brushRef="#br0">343 287 6131,'-9'-23'3617,"9"35"-2285,9 72-523,-2 129 1,-14 0-500,10-125-265,-2-75-6,-1-16 1,-1-22 4,-9-57-22,4 0-1,3 0 1,3-1 0,16-110 0,-16 185-22,2-33 5,-4 36 29,0 7 30,1 12 97,6 48 157,-5 113 0,-3-61-276,0-53-5,1-38-124,1-1 0,3 29 0,4-33-917</inkml:trace>
  <inkml:trace contextRef="#ctx0" brushRef="#br0" timeOffset="423.05">66 591 7139,'-11'-21'430,"1"-1"-1,1 0 0,1 0 1,1-1-1,1 0 0,1-1 1,1 1-1,1-1 1,1 0-1,1 0 0,3-31 1,-1 42-369,1 1 1,0-1 0,1 1-1,0 0 1,1 0 0,0 0-1,1 0 1,0 1 0,1-1-1,0 2 1,1-1 0,0 1-1,1 0 1,0 0 0,1 1 0,0 0-1,0 0 1,1 1 0,0 0-1,0 1 1,1 0 0,22-10-1,-14 9-32,1 2 0,1 0 0,-1 0 0,1 2-1,0 1 1,0 1 0,0 0 0,0 2 0,0 0 0,0 1-1,0 2 1,40 9 0,-48-9-28,1 0-1,-2 2 0,1-1 1,0 2-1,-1 0 1,0 0-1,0 1 0,-1 0 1,0 1-1,0 1 1,-1 0-1,0 0 1,0 1-1,-1 0 0,-1 0 1,0 1-1,0 0 1,-1 1-1,0 0 1,-1 0-1,5 14 0,-8-17 7,-1 0 0,0 1-1,0-1 1,-1 0-1,0 1 1,-1-1-1,0 1 1,-1-1-1,1 1 1,-2-1 0,1 0-1,-2 1 1,1-1-1,-1 0 1,0 0-1,-1-1 1,0 1-1,-1-1 1,1 0 0,-2 0-1,1 0 1,-1 0-1,0-1 1,0 0-1,-10 7 1,3-2-2,-1-1-1,0 0 1,-1-2 0,0 1 0,0-2-1,-1 0 1,0-1 0,-1 0 0,1-2-1,-1 0 1,0 0 0,-32 2 0,36-9-248,12 1-373,6 1-361,36-2-2075,-2-3 560</inkml:trace>
  <inkml:trace contextRef="#ctx0" brushRef="#br0" timeOffset="834.34">1163 148 8404,'-3'-2'152,"-1"1"0,0 0 0,0 0 0,0 0 0,0 0 0,0 0 0,-1 1 0,1 0 0,0 0 0,0 0 0,0 0 0,0 1 0,0 0 0,0 0 0,0 0 0,0 0 0,0 0 0,0 1 0,1 0 0,-1 0 0,0 0 0,1 0-1,0 0 1,-1 1 0,1-1 0,0 1 0,0 0 0,0 0 0,1 0 0,-1 1 0,-3 5 0,-6 11-17,1-1-1,1 1 0,1 1 0,-10 33 1,15-42 15,-6 18-42,0 2 0,3-1 0,0 1 0,2 1 0,1-1 0,2 1 0,2 39 0,2-58-97,0 1 1,0 0-1,1-1 0,1 1 1,1-1-1,0 0 0,13 24 1,-13-28-27,1-1-1,1 0 1,0 0 0,0-1-1,1 0 1,0 0 0,0 0-1,1-1 1,-1-1 0,2 0-1,14 9 1,-19-13-275,0 0 1,0 0-1,0-1 0,1 0 0,-1 0 0,0 0 0,0 0 1,1-1-1,-1 0 0,0 0 0,1 0 0,-1-1 1,0 0-1,1 0 0,-1 0 0,0 0 0,0-1 0,9-4 1,17-10-4151</inkml:trace>
  <inkml:trace contextRef="#ctx0" brushRef="#br0" timeOffset="1182.38">1324 454 7700,'-2'-9'324,"0"1"1,0 0 0,1-1 0,1 1 0,-1-1-1,2 1 1,-1-1 0,1 1 0,3-15 0,-3 19-243,0 1 0,1-1 0,-1 1 0,1-1 0,0 1 0,0-1 0,0 1 0,1 0 0,-1 0 1,1 0-1,0 0 0,-1 0 0,1 1 0,0 0 0,1-1 0,-1 1 0,0 0 0,1 0 0,-1 1 1,1-1-1,0 1 0,-1-1 0,6 0 0,-3 1-56,-1 1 1,1-1-1,0 1 0,0 0 1,-1 0-1,1 1 0,0 0 1,-1 0-1,1 0 1,0 0-1,-1 1 0,0 0 1,1 0-1,-1 1 0,0-1 1,0 1-1,0 0 0,-1 1 1,1-1-1,7 9 1,3 3 28,0 0 1,-2 2 0,0-1 0,15 26-1,-11-11 62,23 59 0,-3-7-9,-29-66-101,1 0 0,1 0 1,1-1-1,19 23 0,-27-36-11,0 1 0,1-1-1,0 0 1,0 0-1,-1 0 1,1-1 0,1 1-1,-1-1 1,0 0-1,8 2 1,-8-3-7,-1-1 0,0 1 0,0-1 0,0 0 0,0 0 1,0 0-1,1 0 0,-1-1 0,0 0 0,0 1 0,0-1 0,0 0 0,0 0 0,0-1 0,0 1 0,-1 0 1,6-5-1,-1 2-316,0-2-1,-1 1 1,1-1 0,-1 0 0,-1 0 0,1 0 0,-1-1-1,0 0 1,-1 0 0,0 0 0,0-1 0,0 1 0,-1-1 0,0 0-1,2-12 1,2-17-2960</inkml:trace>
  <inkml:trace contextRef="#ctx0" brushRef="#br0" timeOffset="1654.42">1883 201 7411,'-3'2'339,"-1"-1"-1,1 0 0,-1 1 0,1-1 0,0 1 0,0 0 1,0 0-1,0 0 0,0 1 0,0-1 0,0 1 0,1 0 1,-1-1-1,-2 5 0,-2 4-191,0 1 1,-8 21-1,1-4 419,-13 21-335,-2-1 1,-3-2 0,-1-1-1,-2-1 1,-2-2 0,-72 63 0,79-77-220,20-19-21,-1 1 0,0-2 1,0 0-1,0 0 0,-21 10 1,18-17-1168</inkml:trace>
</inkml:ink>
</file>

<file path=word/ink/ink4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6:08.263"/>
    </inkml:context>
    <inkml:brush xml:id="br0">
      <inkml:brushProperty name="width" value="0.1" units="cm"/>
      <inkml:brushProperty name="height" value="0.1" units="cm"/>
      <inkml:brushProperty name="color" value="#0000FF"/>
    </inkml:brush>
  </inkml:definitions>
  <inkml:trace contextRef="#ctx0" brushRef="#br0">67 40 3938,'-14'-10'1314,"10"7"-729,0 0 1,-1 0 0,1 0 0,0 0-1,-1 1 1,0-1 0,1 1 0,-1 1-1,-7-3 1,13 33 335,0-23-897,-1 0 0,2 0 0,-1 0 0,1 0 0,-1 0 0,2 0 0,-1-1 0,1 1 0,0-1 0,0 1 0,0-1 0,1 0 0,-1 0 0,1-1 1,0 1-1,5 3 0,7 6 3,0-1 0,1 0 0,24 14 0,-35-24-25,22 15 9,0-2-1,2 0 0,-1-2 0,44 13 0,-73-27-8,1 0-1,-1 0 1,0 0-1,0 0 0,0 0 1,1 1-1,-1-1 0,0 0 1,0 0-1,0 0 1,1 0-1,-1 0 0,0 0 1,0 1-1,0-1 0,0 0 1,1 0-1,-1 0 1,0 0-1,0 1 0,0-1 1,0 0-1,0 0 0,0 0 1,1 1-1,-1-1 1,0 0-1,0 0 0,0 0 1,0 1-1,0-1 0,0 0 1,0 0-1,0 1 1,0-1-1,0 0 0,0 0 1,0 0-1,0 1 0,0-1 1,-1 0-1,1 0 1,0 0-1,0 1 0,0-1 1,0 0-1,0 0 0,-1 1 1,-12 14 28,-26 18-15,34-29-10,-63 53 29,39-31-7,-46 32 0,73-57-100,-13 10 306,15-11-269,-1 0-1,1 0 1,0 0 0,0 1-1,0-1 1,0 0 0,0 0-1,0 0 1,0 0 0,0 0-1,0 1 1,0-1 0,0 0-1,0 0 1,0 0 0,0 0-1,0 1 1,0-1 0,0 0 0,0 0-1,0 0 1,0 0 0,0 1-1,0-1 1,0 0 0,0 0-1,0 0 1,0 0 0,0 0-1,0 1 1,1-1 0,-1 0-1,0 0 1,0 0 0,0 0-1,0 0 1,0 0 0,0 0-1,1 1 1,-1-1 0,0 0-1,0 0 1,0 0 0,0 0-1,0 0 1,1 0 0,-1 0 0,0 0-1,0 0 1,0 0 0,0 0-1,1 0 1,-1 0 0,0 0-1,0 0 1,0 0 0,30 7-3406,-7-5 486</inkml:trace>
  <inkml:trace contextRef="#ctx0" brushRef="#br0" timeOffset="360.46">479 500 6387,'-3'0'313,"-1"0"0,1 0 0,0 1 1,0 0-1,0-1 0,0 1 0,0 0 0,1 1 1,-1-1-1,0 0 0,0 1 0,1 0 0,-1-1 0,-2 4 1,-38 31 227,40-32-404,-167 149 1167,156-140-1267,14-13-37,0 0-1,0-1 0,0 1 1,0 0-1,0 0 1,0 0-1,0 0 1,0 0-1,0 0 1,0 0-1,0-1 1,0 1-1,0 0 1,0 0-1,0 0 1,0 0-1,0 0 1,-1 0-1,1 0 1,0 0-1,0 0 1,0 0-1,0 0 0,0 0 1,0-1-1,0 1 1,0 0-1,-1 0 1,1 0-1,0 0 1,0 0-1,0 0 1,0 0-1,0 0 1,0 0-1,-1 0 1,1 0-1,0 0 1,0 0-1,0 0 1,0 0-1,0 0 1,0 1-1,0-1 0,-1 0 1,1 0-1,0 0 1,0 0-1,0 0 1,0 0-1,0 0 1,0 0-1,0 0 1,0 0-1,0 0 1,0 1-1,-1-1 1,1 0-1,0 0 1,0 0-1,0 0 1,0 0-1,0 0 1,0 0-1,1-3-531,1 0 0,-1 0 0,1 0-1,0 0 1,0 1 0,0-1 0,0 0 0,0 1 0,1 0 0,-1-1-1,1 1 1,4-3 0,10-11-3315</inkml:trace>
  <inkml:trace contextRef="#ctx0" brushRef="#br0" timeOffset="1092.53">748 202 5651,'-8'-3'792,"0"0"-1,0 0 1,1 0 0,-1-1 0,-9-7 0,16 10-752,1 1-1,0-1 1,-1 1 0,1-1-1,0 1 1,-1-1-1,1 0 1,0 1 0,0-1-1,0 1 1,-1-1 0,1 0-1,0 1 1,0-1-1,0 0 1,0 1 0,0-1-1,0 1 1,0-1-1,0 0 1,1 1 0,-1-1-1,0 0 1,0 1 0,0-1-1,1 1 1,-1-1-1,0 1 1,1-1 0,-1 1-1,0-1 1,1 1 0,-1-1-1,1 1 1,-1-1-1,1 0 1,20-17 65,-12 13-90,1 1 0,-1 0-1,0 0 1,1 1-1,0 1 1,0-1 0,0 2-1,0-1 1,0 1-1,0 1 1,15 1 0,-20-1-14,-1 0 0,0 1 0,0-1 1,1 1-1,-1 0 0,0 0 1,0 0-1,0 1 0,0 0 0,0-1 1,0 1-1,-1 1 0,1-1 0,-1 0 1,1 1-1,-1 0 0,0 0 1,0 0-1,0 0 0,0 0 0,-1 1 1,1-1-1,-1 1 0,0 0 1,0-1-1,0 1 0,-1 0 0,1 0 1,1 8-1,-3-8 3,0 1 1,0-1-1,0 0 0,-1 1 0,1-1 1,-1 1-1,0-1 0,0 0 1,-1 1-1,1-1 0,-1 0 1,0 0-1,0 0 0,0 0 0,-1-1 1,0 1-1,1 0 0,-1-1 1,0 0-1,-5 5 0,-3 1 7,0 1 1,-1-2-1,0 1 0,-25 12 1,31-20 200,10-6 40,13-10-151,-12 13-102,1 0-1,-1 0 1,1 1-1,0-1 1,0 1 0,0 0-1,-1 1 1,1 0-1,0-1 1,0 2-1,0-1 1,0 1-1,0 0 1,0 0 0,-1 1-1,1-1 1,6 4-1,-3-1-5,0-1 0,0 2 0,-1-1 0,1 2 0,-1-1 0,-1 1 0,1 0 0,-1 0 0,12 14 0,-16-17 4,-1 0 1,0 0-1,0 0 0,0 0 0,0 0 0,0 0 1,-1 0-1,1 0 0,-1 1 0,0-1 1,0 1-1,0-1 0,-1 1 0,1-1 0,-1 1 1,0-1-1,0 1 0,0 0 0,0-1 0,-1 1 1,1-1-1,-3 6 0,1-4 11,-1 0 0,1 0 0,-1-1-1,0 1 1,-1-1 0,1 0 0,-1 0 0,0 0 0,0-1-1,0 1 1,0-1 0,-1 0 0,1 0 0,-7 2 0,-3 3 45,0-2 0,-1 1 0,0-2-1,0 0 1,0-1 0,-1-1 0,-17 2 0,22-4 21,0 0 0,-1-1 0,1-1 0,0 0 0,0 0-1,0-1 1,0 0 0,1-1 0,-1 0 0,1-1 0,-12-5-1,47 8-3169,1 3 1137,2-4-685</inkml:trace>
  <inkml:trace contextRef="#ctx0" brushRef="#br0" timeOffset="1691.66">1251 10 5987,'-16'-9'2637,"9"9"-269,7 2-2285,0 0 0,0 0 0,0 0 0,1 0 0,-1 0 0,1 0 0,-1 0 1,1 0-1,-1 0 0,1 0 0,0-1 0,2 4 0,59 104 576,-40-76-548,24 52 0,-40-70-65,0-1 0,-1 1-1,-1 0 1,0 0 0,-1 0 0,0 0 0,-2 1 0,0-1 0,0 1 0,-1-1 0,-1 1 0,-1-1 0,0 1 0,-1-1 0,-1 0 0,0 0 0,-1 0 0,-1-1 0,0 1 0,-1-1 0,-13 21 0,-63 87 282,71-111-252,7-8-146,6-4-392,9-11-3143,5-1 833</inkml:trace>
  <inkml:trace contextRef="#ctx0" brushRef="#br0" timeOffset="2557.73">1726 629 5539,'-11'-4'1531,"10"4"-1373,0 0 1,1 0-1,-1 0 0,1 0 0,-1 0 0,1 0 0,-1 0 1,0 0-1,1 0 0,-1-1 0,1 1 0,-1 0 0,1 0 1,-1-1-1,1 1 0,-1 0 0,1 0 0,-1-1 0,1 1 1,-1-1-1,1 1 0,0 0 0,-1-1 0,1 1 0,-1-1 1,1 1-1,0-1 0,0 1 0,-1-1 0,1 0 0,51-1 672,215-14-320,-252 15-1065,-11-2-792,-21-11-1816,16 13 2972,-9-5-2712</inkml:trace>
  <inkml:trace contextRef="#ctx0" brushRef="#br0" timeOffset="3093.82">1731 449 5507,'22'-1'4945,"58"-5"-3962,-53 1-894,20-3-31,81-4 0,-119 12-3681</inkml:trace>
</inkml:ink>
</file>

<file path=word/ink/ink4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6:24.397"/>
    </inkml:context>
    <inkml:brush xml:id="br0">
      <inkml:brushProperty name="width" value="0.1" units="cm"/>
      <inkml:brushProperty name="height" value="0.1" units="cm"/>
      <inkml:brushProperty name="color" value="#33CCFF"/>
    </inkml:brush>
  </inkml:definitions>
  <inkml:trace contextRef="#ctx0" brushRef="#br0">46 263 1745,'-7'-6'1440,"4"-2"-719,-2 2 47,-2 3-240,6-3-480,1 5 80,-5-2-15,3 3-17,2-3-80,0 4-16,-2-2 0,1-4-96,-6 1-593,2-1-175</inkml:trace>
  <inkml:trace contextRef="#ctx0" brushRef="#br0" timeOffset="772.06">74 44 4866,'-1'1'180,"-1"-1"0,0 1-1,0 0 1,0 0 0,0 0-1,0 0 1,0 0-1,1 0 1,-1 0 0,1 1-1,-1-1 1,1 1 0,-1-1-1,-1 3 1,-18 24 770,19-23-883,-1 0 0,1 1 1,0 0-1,0 0 0,0-1 1,1 1-1,0 0 0,0 0 1,1 0-1,-1 0 1,1 0-1,1 0 0,-1 0 1,1 0-1,0 0 0,0 0 1,3 8-1,-2-7 2,1 0 0,-1-1 0,1 1 0,0 0 0,1-1-1,0 0 1,0 0 0,0 0 0,1 0 0,-1 0 0,2-1 0,-1 0 0,12 9 0,-15-13-67,0 0 0,0 1 0,0-1 0,0 0 1,1 0-1,-1 0 0,0-1 0,1 1 1,-1 0-1,1-1 0,-1 0 0,0 1 0,1-1 1,-1 0-1,1 0 0,-1 0 0,1-1 1,-1 1-1,1-1 0,-1 1 0,0-1 1,4-1-1,-3 0 7,1-1 1,0 1-1,-1-1 1,0 0-1,0 0 1,0 0-1,0 0 1,0-1-1,0 1 1,-1-1-1,4-7 1,0-1 13,0-1-1,-1 0 1,-1-1 0,0 1-1,-1-1 1,0 0 0,0-15-1,-2 21-22,-1 0 0,0 0 0,0 1 0,-1-1-1,0 0 1,0 0 0,-1 0 0,0 1 0,-1-1 0,1 1-1,-1 0 1,-1-1 0,1 1 0,-10-12 0,12 18-2,0 0 0,-1 0 0,1 0 0,-1 0 0,1 0 0,-1 0 1,1 0-1,-1 0 0,0 1 0,0-1 0,1 1 0,-1-1 0,0 1 0,0 0 1,1 0-1,-1 0 0,0 0 0,0 0 0,0 0 0,1 0 0,-1 0 0,0 1 1,0-1-1,1 1 0,-1-1 0,0 1 0,1 0 0,-1-1 0,1 1 0,-1 0 1,1 0-1,-1 0 0,1 1 0,-3 1 0,-3 3-12,0 1-1,1-1 1,0 1-1,0 0 1,-6 10 0,6-8-185,1 0 1,0 1 0,1 0-1,0 0 1,1 0-1,-5 20 1,2 34-3773,6-36 516</inkml:trace>
  <inkml:trace contextRef="#ctx0" brushRef="#br0" timeOffset="1188.14">299 180 5202,'0'9'497,"2"-1"79,3 10 288,-2 0-432,-3 6-159,0 3 79,-2-5-144,-3 3 16,-3 0-192,1-4 32,-1-3-32,5-7-64,3-4-240,3-1-849</inkml:trace>
  <inkml:trace contextRef="#ctx0" brushRef="#br0" timeOffset="1566.2">503 50 5378,'4'22'4336,"-3"-5"-4047,0 1 1,-2 0-1,-4 33 1,2-39-273,1-7-27,0 0 0,0 0-1,1 0 1,0 0-1,0 0 1,1 0-1,-1 0 1,1 1 0,0-1-1,0 0 1,1 0-1,0 0 1,0 0-1,1 6 1,2 7-4614</inkml:trace>
  <inkml:trace contextRef="#ctx0" brushRef="#br0" timeOffset="1567.2">610 221 5314,'0'3'1377,"4"2"-881,-4-8-48,3 7-223,2 7 143,3 2-160,-4 7 112,-8 2-208,1-8 80,3 7-176,0 0 32,0-4-48,-7-1-48,7-5-272,4-4-512</inkml:trace>
  <inkml:trace contextRef="#ctx0" brushRef="#br0" timeOffset="2299.5">825 113 4258,'0'-4'199,"0"1"0,0-1 0,0 0 0,1 1 0,0-1 1,0 0-1,0 1 0,0-1 0,0 1 0,1 0 0,-1-1 0,1 1 0,0 0 0,0 0 0,0 0 0,1 0 1,-1 0-1,1 1 0,-1-1 0,7-3 0,-5 3-103,0 0 0,1 1 0,-1 0 1,1 0-1,0 1 0,-1-1 0,1 1 0,0 0 0,0 0 0,0 1 1,0-1-1,0 1 0,0 0 0,5 1 0,-6-1-88,-1 0-1,1 0 1,-1 1 0,1 0-1,0 0 1,-1 0-1,0 0 1,1 0 0,-1 1-1,0-1 1,1 1-1,-1 0 1,0 0-1,0 0 1,0 0 0,-1 1-1,1-1 1,0 1-1,-1 0 1,0-1 0,0 1-1,0 0 1,0 1-1,0-1 1,0 0 0,-1 0-1,0 1 1,1-1-1,-1 1 1,-1-1 0,1 1-1,0-1 1,-1 1-1,0 0 1,0-1 0,0 1-1,0 0 1,0-1-1,-1 1 1,0-1 0,1 1-1,-1 0 1,-2 3-1,-1 3 0,0 0 1,-1-1-1,0 0 0,-1 0 0,0 0 0,0-1 0,-1 1 1,-13 11-1,-4 2-3,-42 29-1,42-41 88,23-11-31,16-3-29,-9 4-29,0-1 0,-1 2 1,1-1-1,0 1 0,0-1 1,-1 2-1,1-1 0,-1 1 1,1-1-1,-1 1 0,0 1 1,1-1-1,4 5 0,-4-4 1,-1 0-1,0-1 0,1 1 0,-1-1 1,1 0-1,0 0 0,0-1 0,0 0 1,0 0-1,0 0 0,0 0 0,0-1 1,10-1-1,-11 0-27,0 0 0,0 0 1,-1 0-1,1-1 0,-1 1 1,1-1-1,-1 0 0,1 0 1,-1-1-1,0 0 0,0 1 1,0-1-1,-1 0 0,1-1 1,-1 1-1,0-1 0,1 1 1,-2-1-1,6-9 0,9-16-3291,-15 21 867</inkml:trace>
</inkml:ink>
</file>

<file path=word/ink/ink4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7:37.058"/>
    </inkml:context>
    <inkml:brush xml:id="br0">
      <inkml:brushProperty name="width" value="0.1" units="cm"/>
      <inkml:brushProperty name="height" value="0.1" units="cm"/>
      <inkml:brushProperty name="color" value="#FF3300"/>
    </inkml:brush>
  </inkml:definitions>
  <inkml:trace contextRef="#ctx0" brushRef="#br0">50 110 6259,'-9'1'3293,"8"13"-3054,-1-4-48,-6 28 371,2 1-1,2 0 1,0 60-1,5-89-536,-1 1-1,2 0 1,-1-1 0,1 1-1,1-1 1,0 0 0,0 0-1,1 0 1,1 0 0,0 0-1,0-1 1,0 0 0,1 0-1,1 0 1,-1-1 0,2 0-1,-1 0 1,11 8-1,-15-13-25,1-1 0,-1 1 0,1-1 0,0 0 0,0 0 0,0 0-1,0 0 1,0-1 0,0 0 0,1 0 0,-1 0 0,0 0-1,1 0 1,-1-1 0,8 0 0,-9-1 3,0 1-1,0-1 1,0 0 0,0 0-1,0-1 1,0 1 0,0 0-1,0-1 1,-1 0 0,1 0-1,-1 0 1,1 0 0,-1 0-1,0 0 1,0-1 0,0 1-1,0-1 1,0 1 0,0-1-1,-1 0 1,1 1-1,-1-1 1,2-4 0,3-11 11,-1 0 1,0 0-1,-2-1 1,0 1-1,-1-1 1,0 0-1,-2 0 1,0 1-1,-1-1 0,-1 0 1,-1 1-1,-1-1 1,0 1-1,-1 0 1,-1 0-1,-1 0 1,-1 1-1,0 0 1,-1 1-1,-1 0 0,-17-22 1,25 35-27,0 0 1,-1 0-1,0 1 1,1 0-1,-1-1 0,0 1 1,0 0-1,0 0 1,0 0-1,-1 1 1,1-1-1,0 1 0,-1 0 1,1 0-1,-1 0 1,1 0-1,-1 1 0,0-1 1,1 1-1,-1 0 1,0 0-1,1 0 0,-1 1 1,1-1-1,-1 1 1,1 0-1,-1 0 1,1 0-1,-1 0 0,1 1 1,0-1-1,-1 1 1,1 0-1,0 0 0,0 0 1,0 0-1,1 1 1,-1-1-1,1 1 1,-1 0-1,1 0 0,0 0 1,0 0-1,0 0 1,-2 5-1,-1 3-383,0 1 0,1-1-1,1 1 1,0 0 0,1 0 0,0 1 0,1-1 0,0 0-1,1 0 1,0 1 0,4 23 0,2 22-2771</inkml:trace>
  <inkml:trace contextRef="#ctx0" brushRef="#br0" timeOffset="375.28">399 443 6051,'16'71'4322,"-14"-38"-4098,-2 0 0,-1 1 0,-12 61 0,9-77-260,0-5-967,16-39-7194</inkml:trace>
  <inkml:trace contextRef="#ctx0" brushRef="#br0" timeOffset="893.62">655 173 6259,'0'-6'2378,"-2"14"-675,-1 14-1075,-4 42 136,3-34-421,0 57 0,4-78-319,1 1 0,1 0 0,-1 0 0,1 0 0,1-1 1,0 1-1,0-1 0,1 0 0,9 16 0,-8-17-21,1 0 0,0 0 0,1 0 0,0-1 0,0 0 0,12 9 0,-17-13-5,1-1 0,0 0 0,1 0 1,-1 0-1,0 0 0,0-1 0,1 1 0,-1-1 0,1 0 0,-1 0 0,1 0 0,0 0 1,-1-1-1,1 0 0,0 1 0,0-1 0,-1-1 0,1 1 0,0 0 0,6-3 0,-6 2 11,0-1-1,-1 0 0,0-1 0,1 1 0,-1 0 0,0-1 0,0 0 0,0 0 0,0 0 1,-1 0-1,1 0 0,-1 0 0,0-1 0,0 1 0,2-5 0,3-8 26,0-1-1,4-19 1,-6 20-22,-2 0-1,0 0-1,-1-1 0,-1 1 1,0-1-1,-1 1 1,-1-1-1,-1 1 0,0-1 1,-8-24-1,8 33-4,0 1 0,-1 0 0,0 0 0,0 0-1,0 0 1,-1 0 0,0 1 0,-1 0 0,1-1-1,-1 2 1,0-1 0,-7-5 0,9 9-5,0-1 0,-1 1-1,1 0 1,-1 0 0,0 1 0,1-1 0,-1 1 0,0 0 0,0 0-1,0 0 1,0 0 0,0 1 0,0-1 0,0 1 0,0 0 0,0 0-1,0 1 1,0-1 0,0 1 0,0 0 0,0 0 0,0 0-1,-7 4 1,5-2-90,0-1 0,0 2 0,1-1 0,-1 1 0,1-1 0,0 1 0,0 1 0,1-1 0,-1 1 0,1 0 0,-6 7 0,2 3-1082,0-1 0,1 1 0,-8 20 0,0 0-3151</inkml:trace>
  <inkml:trace contextRef="#ctx0" brushRef="#br0" timeOffset="1676.98">1085 240 6691,'0'0'130,"-1"-1"-1,1 1 1,-1-1 388,1 1-388,-1-1-1,1 1 1,0 0-1,0-1 1,0 1 0,-1 0-1,1-1 1,0 1-1,0-1 1,0 1-1,0 0 1,0-1 0,0 1-1,0-1 1,0 1-1,0 0 1,0-1 0,0 1-1,0-1 1,0 1-1,0 0 1,0-1-1,0 1 1,0-1 0,11-16 685,17-9-721,-22 23-60,-1 0 0,1 0 0,-1 0 0,1 1 0,0 0 0,0 0 0,0 0 0,0 1 0,1 0 0,-1 0 0,0 1 0,0-1 0,1 2 0,6-1 1,-11 1-33,1-1 0,-1 0 0,1 1 1,-1-1-1,1 1 0,-1 0 1,0 0-1,1 0 0,-1 0 0,0 0 1,0 1-1,0-1 0,1 1 1,-2-1-1,1 1 0,0 0 0,0 0 1,0-1-1,-1 1 0,1 0 0,-1 1 1,0-1-1,1 0 0,-1 0 1,0 1-1,0-1 0,-1 0 0,1 1 1,0-1-1,-1 1 0,1-1 1,-1 1-1,0-1 0,0 1 0,0-1 1,0 1-1,-1 4 0,-1 6 9,-1-1-1,0 1 0,-1-1 1,0 1-1,-1-1 0,-1 0 1,0-1-1,-10 16 0,1-5 11,-1 0 0,-1-1 0,-21 20-1,34-38-12,3-1-3,0-1 0,-1 0 0,1 1 1,0-1-1,-1 0 0,1 0 0,-1 1 1,1-1-1,-1-1 0,0 1 0,1 0 0,-1 0 1,0 0-1,0-1 0,1 1 0,-1-1 1,0 0-1,-3 1 0,42-25 64,-33 23-71,-1-1 0,1 1-1,0 0 1,-1 0 0,1 0-1,0 1 1,0-1 0,0 1-1,0 0 1,0 0 0,-1 1-1,1-1 1,0 1 0,6 1-1,4 3-5,0 0 0,22 12 0,-25-11 6,1 0 0,0-1 1,21 6-1,-31-10 1,1-1-1,-1 0 1,0 1 0,0-1 0,1 0 0,-1 0-1,0 0 1,1 0 0,-1-1 0,0 1 0,1 0-1,-1-1 1,0 0 0,0 0 0,1 1 0,3-3-1,-4 0 2,1 1 0,0-1-1,-1 1 1,1-1 0,-1 0-1,0 0 1,0 0 0,0 0-1,0 0 1,2-7 0,11-39-36,-12 38-830,0 0 0,0 1 1,1-1-1,7-12 0,-3 11-1933</inkml:trace>
  <inkml:trace contextRef="#ctx0" brushRef="#br0" timeOffset="2403.57">1543 90 5699,'0'-2'192,"-1"-1"1,1 1 0,0-1 0,0 0-1,0 1 1,1-1 0,-1 1 0,1-1-1,-1 0 1,1 1 0,0-1 0,0 1-1,0 0 1,0-1 0,1 1 0,-1 0-1,0 0 1,1 0 0,0 0 0,-1 0-1,1 0 1,0 0 0,0 0 0,0 1-1,4-3 1,-1 0-146,1 0 0,-1 1 0,0 0 1,1 1-1,0-1 0,-1 1 0,1 0 0,0 0 0,12-1 0,-15 2-32,0 1-1,1 0 1,-1 0-1,0 1 0,1-1 1,-1 1-1,0 0 1,1 0-1,-1 0 1,0 0-1,0 0 1,0 1-1,0-1 1,0 1-1,0 0 1,0 0-1,-1 0 1,1 0-1,-1 0 1,1 1-1,-1-1 1,0 1-1,0 0 1,0-1-1,0 1 0,2 4 1,-2-2-5,0 0 1,-1-1-1,1 1 0,-1 0 0,0 0 1,0 0-1,0 0 0,-1 0 1,0 0-1,0 0 0,0 0 1,-1 0-1,1 0 0,-1 0 0,0 0 1,-1-1-1,-1 7 0,-3-1 9,1 0 0,-1-1 0,-1 1 0,0-1 0,0-1 0,-1 1 0,-11 9 0,11-12 22,5-8 421,13-16 33,-6 16-495,-1 0 1,0-1-1,0 1 0,1 0 0,-1 0 1,1 1-1,0-1 0,-1 1 0,1 0 0,0 0 1,0 0-1,0 0 0,0 1 0,0 0 1,0-1-1,0 1 0,0 1 0,0-1 0,-1 1 1,1-1-1,0 1 0,0 0 0,0 0 1,0 1-1,4 2 0,-4-3-6,0 1 0,0 1 0,0-1 0,0 1 0,0-1-1,0 1 1,-1 0 0,1 0 0,-1 1 0,0-1 0,0 1 0,0-1 0,0 1 0,-1 0 0,0 0 0,0 0 0,0 1 0,0-1-1,0 0 1,-1 1 0,2 8 0,-3-4 5,0-1-1,0 1 1,-1-1-1,0 1 1,-1-1-1,0 0 1,0 0-1,-1 1 1,0-1-1,0-1 1,-1 1-1,0-1 1,0 1 0,0-1-1,-1 0 1,-8 8-1,10-11 43,-1 0 1,0 0-1,0 0 1,0-1-1,-1 1 0,1-1 1,-1 0-1,0 0 1,0-1-1,0 0 0,0 1 1,0-2-1,0 1 1,-1-1-1,1 1 0,-1-1 1,1-1-1,-1 1 1,1-1-1,-1 0 0,1 0 1,-1-1-1,1 0 1,-1 1-1,-9-4 0,10 2 41,-8-4-59,21 2-2359,0 1 496,6-4-812</inkml:trace>
  <inkml:trace contextRef="#ctx0" brushRef="#br0" timeOffset="2810.47">2062 427 7027,'3'-3'2481,"-6"3"-1248,-1-1-465,4-2-15,-3 3-689,0 0-64,-2-5 0,5 4-353,-4 1-863</inkml:trace>
</inkml:ink>
</file>

<file path=word/ink/ink4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7:33.567"/>
    </inkml:context>
    <inkml:brush xml:id="br0">
      <inkml:brushProperty name="width" value="0.1" units="cm"/>
      <inkml:brushProperty name="height" value="0.1" units="cm"/>
      <inkml:brushProperty name="color" value="#33CCFF"/>
    </inkml:brush>
  </inkml:definitions>
  <inkml:trace contextRef="#ctx0" brushRef="#br0">0 147 3634,'11'-6'6715,"14"0"-4613,38-2-3145,-43 5 1763,11-2-616,-18 3-91,0-1 1,0 1 0,0 1-1,0 1 1,0 0 0,0 0 0,0 1-1,16 4 1,-28-5-41,-21-13-2771,10 9 439,-1-3-2011</inkml:trace>
  <inkml:trace contextRef="#ctx0" brushRef="#br0" timeOffset="523.36">9 24 6179,'3'-8'3927,"-3"8"-3824,1-1 1,-1 1-1,0 0 0,0 0 1,1 0-1,-1 0 0,0 0 1,0 0-1,1 0 0,-1 0 1,0 0-1,0 0 0,1 0 1,-1 0-1,0 0 0,1 1 1,28-1 581,10 0-440,8-2-187,-36 3-48,0-1 0,0-1-1,-1 0 1,1 0 0,0-1-1,-1 0 1,15-6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9:06"/>
    </inkml:context>
    <inkml:brush xml:id="br0">
      <inkml:brushProperty name="width" value="0.1" units="cm"/>
      <inkml:brushProperty name="height" value="0.1" units="cm"/>
      <inkml:brushProperty name="color" value="#008C3A"/>
    </inkml:brush>
  </inkml:definitions>
  <inkml:trace contextRef="#ctx0" brushRef="#br0">1 77 1665,'6'-17'16,"8"-14"-16,8 2-16</inkml:trace>
</inkml:ink>
</file>

<file path=word/ink/ink4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6:37.899"/>
    </inkml:context>
    <inkml:brush xml:id="br0">
      <inkml:brushProperty name="width" value="0.1" units="cm"/>
      <inkml:brushProperty name="height" value="0.1" units="cm"/>
      <inkml:brushProperty name="color" value="#FF3300"/>
    </inkml:brush>
  </inkml:definitions>
  <inkml:trace contextRef="#ctx0" brushRef="#br0">70 224 2577,'-21'-1'6902,"18"-1"-6829,1-1 1,-1 0-1,1 0 1,0 0-1,0 0 1,0-1-1,1 1 1,-1-1-1,1 1 0,0-1 1,0 1-1,0-1 1,0 0-1,1 1 1,-1-1-1,1 0 1,0 1-1,0-1 0,1 0 1,-1 0-1,1 1 1,-1-1-1,1 0 1,0 1-1,1-1 1,-1 1-1,1-1 0,-1 1 1,1 0-1,0 0 1,0 0-1,0 0 1,4-4-1,-4 5-70,0 1 0,0-1-1,-1 0 1,2 1 0,-1 0 0,0-1-1,0 1 1,0 0 0,1 0 0,-1 0-1,0 1 1,1-1 0,-1 0 0,1 1-1,-1 0 1,1-1 0,-1 1 0,1 0-1,-1 0 1,4 1 0,-2 0-2,-1 0 1,0 0-1,0 1 0,0-1 1,0 1-1,0 0 1,0 0-1,0 0 1,0 0-1,-1 0 0,1 1 1,-1-1-1,3 4 1,0 1 3,0-1 0,-1 1 1,0 0-1,0 0 0,-1 1 1,0-1-1,0 1 0,0-1 1,-1 1-1,0 0 0,1 16 1,-4-18 3,1 1 1,-1-1 0,0 1 0,-1-1-1,0 0 1,0 0 0,0 1 0,-1-1-1,1-1 1,-2 1 0,1 0 0,0-1-1,-6 6 1,-7 8 163,-1 0 0,-22 17-1,-15 18 107,53-52-271,-1 0 0,1 0 0,0 0-1,0 0 1,0 1 0,0-1 0,0 0 0,1 1-1,-1-1 1,0 4 0,-5 13 29,6-18-38,-1 1-1,0 0 1,1 0 0,-1 0-1,1 0 1,-1-1 0,1 1-1,0 0 1,0 0 0,0 0-1,0 0 1,0 0 0,0 0-1,0 0 1,1 0 0,-1 0-1,1 0 1,-1-1 0,1 1-1,0 0 1,0 0 0,0-1-1,0 1 1,0 0 0,0-1-1,0 1 1,0-1 0,1 1-1,-1-1 1,1 0 0,1 2-1,2-3 12,-1 1 0,1-1-1,0 1 1,-1-1-1,1-1 1,0 1 0,-1-1-1,1 1 1,0-2 0,-1 1-1,1 0 1,-1-1-1,9-4 1,-2 2-3,-7 2-8,0 1 1,1 0-1,-1 0 0,0 0 1,1 1-1,-1 0 1,1-1-1,-1 1 0,1 1 1,-1-1-1,1 1 1,-1 0-1,0 0 0,1 0 1,-1 0-1,0 1 1,0 0-1,0 0 0,0 0 1,0 0-1,0 1 1,-1-1-1,1 1 1,-1 0-1,1 0 0,2 4 1,-5-6-2,0 0 0,0 0 0,0-1 0,0 1 0,0 0 0,0 0 0,0-1-1,0 1 1,0 0 0,0-1 0,1 1 0,-1-1 0,0 1 0,0-1 0,1 0 0,-1 0 0,0 0 0,1 1 0,-1-1 0,0 0 0,0-1 0,1 1 0,-1 0 0,0 0 0,1 0 0,-1-1 0,0 1 0,0-1 0,1 1 0,-1-1 0,0 1 0,0-1 0,0 0 0,0 1 0,0-1 0,0 0 0,1-1 0,3-4-3,0 0 1,-1 0-1,1 0 0,-1 0 1,4-10-1,3-3-32,-3 6-107,-7 11-129,1-1 0,-1 1 1,0 0-1,1 0 0,-1-1 1,1 1-1,-1 0 0,1 1 1,0-1-1,0 0 0,0 0 1,0 1-1,0-1 0,1 1 1,-1 0-1,0 0 1,1 0-1,3-2 0,4 1-1920,0-3-1019</inkml:trace>
  <inkml:trace contextRef="#ctx0" brushRef="#br0" timeOffset="688.31">524 8 2753,'0'-1'283,"-1"0"-1,0 1 1,0-1-1,0 1 0,1-1 1,-1 1-1,0-1 1,0 1-1,0-1 0,0 1 1,0 0-1,0 0 1,0-1-1,0 1 1,0 0-1,0 0 0,-1 0 1,1 0-187,1 1 1,0-1-1,0 0 1,-1 1 0,1-1-1,0 1 1,0-1-1,0 0 1,0 1-1,0-1 1,0 1 0,0-1-1,0 1 1,0-1-1,0 0 1,0 1-1,0-1 1,0 1-1,0-1 1,0 1 0,0-1-1,0 0 1,0 1-1,0-1 1,1 1-1,-1 0 1,3 4 135,-1 1 1,1 0-1,1-1 0,6 10 0,58 77 467,-55-74-641,0 0-1,-2 0 0,0 1 0,15 38 0,-22-46-28,0-1 0,-1 1-1,-1 0 1,1 0 0,-2 0-1,0 0 1,0 1-1,-1-1 1,0 0 0,-1 0-1,-3 12 1,-1 4 89,-2 0-1,-1-1 1,-1 0 0,-1 0 0,-2-1-1,0-1 1,-31 45 0,38-62-166,-11 10 129,12-21-929,4-14-1368,3 6-959,-1 3 467</inkml:trace>
</inkml:ink>
</file>

<file path=word/ink/ink4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6:30.099"/>
    </inkml:context>
    <inkml:brush xml:id="br0">
      <inkml:brushProperty name="width" value="0.1" units="cm"/>
      <inkml:brushProperty name="height" value="0.1" units="cm"/>
      <inkml:brushProperty name="color" value="#FF3300"/>
    </inkml:brush>
  </inkml:definitions>
  <inkml:trace contextRef="#ctx0" brushRef="#br0">1 436 6451,'0'1'1088,"5"-4"-879,-10 0-1,12 3 80,14-1-64,-4-4 0,11 5-208,-3-1 48,11-4-16,0-4-96,-2 3-64,-8 2-80,-5-2-464,2 0-705,-6 3-1857</inkml:trace>
  <inkml:trace contextRef="#ctx0" brushRef="#br0" timeOffset="360.96">63 296 5426,'3'-3'481,"7"0"-369,2 5-64,10-5 0,1 0-48,12-2-80,7 5-497,5-3-911</inkml:trace>
  <inkml:trace contextRef="#ctx0" brushRef="#br0" timeOffset="868.86">745 406 6339,'0'0'39,"0"0"0,0 0 0,-1 0 0,1 1 0,0-1 0,0 0 0,0 0 0,0 0 0,0 1 1,0-1-1,0 0 0,-1 0 0,1 0 0,0 1 0,0-1 0,0 0 0,0 0 0,0 0 0,0 1 0,0-1 0,0 0 0,0 0 0,0 1 0,0-1 1,0 0-1,0 0 0,0 0 0,0 1 0,1-1 0,-1 0 0,0 0 0,0 1 0,0-1 0,0 0 0,0 0 0,0 0 0,0 0 0,1 1 0,-1-1 1,0 0-1,0 0 0,0 0 0,1 0 0,-1 0 0,0 1 0,0-1 0,0 0 0,1 0 0,-1 0 0,13-8 829,10-16-410,-17 14-408,-1 1 0,0 0 0,-1-1 0,0 0 1,0 0-1,-1-1 0,0 1 0,-1 0 0,0-1 0,-1 0 1,0 1-1,-1-15 0,-1 7 29,0 0 1,-1 1-1,-1-1 1,0 1-1,-1 0 1,-11-27-1,15 44-60,0 0-1,0 1 1,0-1-1,0 0 1,0 0-1,0 1 1,-1-1-1,1 0 0,0 1 1,0-1-1,0 0 1,0 0-1,-1 1 1,1-1-1,0 0 1,0 0-1,-1 1 1,1-1-1,0 0 1,0 0-1,-1 0 0,1 1 1,0-1-1,-1 0 1,1 0-1,0 0 1,-1 0-1,1 0 1,0 0-1,-1 0 1,1 0-1,0 0 1,-1 0-1,1 0 0,0 0 1,-1 0-1,1 0 1,0 0-1,-1 0 1,1 0-1,0 0 1,-1 0-1,1 0 1,0-1-1,0 1 1,-1 0-1,1 0 0,0 0 1,0-1-1,-1 1 1,1 0-1,0 0 1,0-1-1,-1 1 1,1 0-1,0 0 1,0-1-1,0 1 1,0 0-1,-1-1 0,1 1 1,0 0-1,0 0 1,0-1-1,0 1 1,0-1-1,-10 32 158,8-26-153,-1 9 9,0 0 1,1 0 0,0 1-1,1-1 1,1 1 0,2 26-1,23 84 95,-3-11-92,-20-98-40,-1-1 0,0 1 0,-1 0 0,-1-1 0,-4 22 0,4-31 2,-1 0 0,0-1 0,0 1 0,0 0 0,-1-1 0,1 0 0,-2 1 0,1-1 0,0 0 1,-1-1-1,0 1 0,-6 5 0,7-7 1,1-1 1,-1 0-1,0 0 1,0 0-1,0 0 0,0 0 1,-1 0-1,1-1 1,0 0-1,-1 1 1,1-1-1,-1 0 1,1-1-1,-1 1 1,0-1-1,1 0 0,-1 0 1,0 0-1,1 0 1,-1 0-1,-4-2 1,-12-2 8,15 4 3,0-1 0,0 0 0,0-1 0,0 1-1,-7-4 1,41 0 219,38-2-1,-32 8-584,-17 0-450,0-1 0,19-2 1,-32 1 503,1 0 1,0 0 0,-1-1-1,1 0 1,-1 0-1,0 0 1,0-1 0,1 1-1,-2-1 1,9-6 0,2-3-4571</inkml:trace>
  <inkml:trace contextRef="#ctx0" brushRef="#br0" timeOffset="1261.88">1095 419 5763,'-15'0'4642,"17"-3"-4098,5 3-320,14-1-64,4 2 112,9-4-208,4-1-16,2-1-16,-8 1-32,-15 1 0,-5 4-112,1-1-304,-5-3-880,-1 5-369,1-5-1857</inkml:trace>
  <inkml:trace contextRef="#ctx0" brushRef="#br0" timeOffset="1651.85">1736 140 5090,'-6'3'3339,"6"-2"-3251,0-1 0,0 0-1,0 0 1,0 2 615,1-2-615,-2 24 1140,6 27-664,3 6-23,-2 1 1,-3 0-1,-7 102 1,0-10-969,5-164-3095,-2-8 1097</inkml:trace>
  <inkml:trace contextRef="#ctx0" brushRef="#br0" timeOffset="2030.96">1519 187 5907,'-9'-5'621,"0"1"-27,0-1 0,0 0 0,1-1 0,-12-9 0,19 14-531,0 0 0,-1 0 0,1 0 0,0 0 1,0 0-1,0 0 0,0-1 0,0 1 0,1 0 0,-1-1 1,0 1-1,0-1 0,1 1 0,-1-1 0,1 1 0,-1-1 1,1 1-1,0-1 0,0 1 0,0-1 0,0 1 0,0-1 0,0 0 1,0 1-1,0-1 0,0 1 0,1-1 0,-1 1 0,1-1 1,-1 1-1,1-1 0,0 1 0,-1-1 0,1 1 0,0 0 1,1-2-1,4-3-2,-1 1 1,1 0-1,-1 0 0,2 1 1,-1 0-1,0 0 1,1 0-1,0 1 0,12-5 1,66-17 212,-56 18-235,0 2 0,0 1 0,0 1 0,46 2 1,-62 1-31,0 1 1,-1 0 0,1 1 0,-1 1 0,1 0-1,-1 0 1,0 1 0,0 1 0,0 0 0,-1 1-1,0 0 1,20 14 0,-27-16-8,0-1-1,0 1 1,0 0 0,0 1 0,-1-1 0,0 0-1,0 1 1,0 0 0,0 0 0,-1 0-1,1 0 1,-1 0 0,-1 0 0,1 1-1,-1-1 1,0 1 0,0-1 0,0 1-1,-1-1 1,0 1 0,0 0 0,0-1-1,-1 1 1,-2 9 0,0-6 2,-1 1 0,1-1 0,-2 1 0,1-1 0,-2-1 0,1 1 0,-1-1 0,0 0 0,-1 0 0,1 0 0,-2-1 0,-14 12 0,4-8-6,1 0 0,-2-1 0,0-1 0,0 0 0,-35 9 1,-1 2-444,55-20 411,-1 0 0,1 0-1,0 0 1,0 0 0,-1 0 0,1 0 0,0 0 0,0 0-1,-1 0 1,1 0 0,0 0 0,0 0 0,-1 0 0,1 0 0,0 1-1,0-1 1,-1 0 0,1 0 0,0 0 0,0 0 0,0 0-1,-1 1 1,1-1 0,0 0 0,0 0 0,0 0 0,0 1 0,0-1-1,0 0 1,-1 0 0,1 1 0,0-1 0,0 0 0,0 0 0,0 1-1,0-1 1,0 0 0,0 0 0,0 1 0,0-1 0,0 0-1,0 0 1,0 1 0,0-1 0,0 0 0,0 0 0,0 1 0,0-1-1,1 0 1,-1 0 0,0 0 0,0 1 0,0-1 0,0 0-1,0 0 1,0 0 0,1 1 0,-1-1 0,0 0 0,0 0 0,0 0-1,1 1 1,16 6-3865,-1-6-175</inkml:trace>
  <inkml:trace contextRef="#ctx0" brushRef="#br0" timeOffset="2403.85">2164 121 6307,'-1'0'173,"0"0"1,0 0-1,0 1 1,0-1 0,0 1-1,0-1 1,0 1-1,0-1 1,0 1-1,0-1 1,0 1-1,1 0 1,-1 0-1,0-1 1,0 1-1,1 0 1,-1 0-1,0 0 1,1 0 0,-1 0-1,1 0 1,0 0-1,-1 0 1,1 0-1,0 0 1,-1 0-1,1 0 1,0 1-1,-12 42-47,10-33 321,-8 26-3,3 0 1,-6 70-1,12-83-385,2-1 0,0 1 0,2-1 0,0 1-1,13 40 1,15 12-595,-31-76 470,0 1-1,0-1 1,1 0 0,-1 1-1,0-1 1,0 1-1,0-1 1,1 0 0,-1 1-1,0-1 1,1 0 0,-1 1-1,0-1 1,1 0 0,-1 0-1,0 1 1,1-1 0,-1 0-1,0 0 1,1 1 0,-1-1-1,1 0 1,-1 0-1,0 0 1,1 0 0,-1 0-1,1 0 1,-1 0 0,1 0-1,-1 0 1,1 0 0,-1 0-1,0 0 1,1 0 0,-1 0-1,1 0 1,-1 0-1,1-1 1,13-7-2949</inkml:trace>
  <inkml:trace contextRef="#ctx0" brushRef="#br0" timeOffset="2807.26">2292 311 6931,'0'-3'123,"0"0"0,-1 1 0,1-1-1,0 0 1,1 0 0,-1 1 0,0-1-1,1 0 1,-1 1 0,1-1 0,0 1 0,0-1-1,0 1 1,0-1 0,0 1 0,1-1 0,-1 1-1,1 0 1,-1 0 0,1 0 0,0 0 0,0 0-1,0 0 1,0 0 0,0 1 0,0-1-1,1 1 1,-1 0 0,0-1 0,1 1 0,-1 0-1,1 0 1,0 1 0,-1-1 0,6 0 0,-4-1-72,0 1 1,0 1 0,0-1 0,0 1 0,0 0-1,0-1 1,0 2 0,0-1 0,0 0 0,0 1 0,0 0-1,0 0 1,0 0 0,0 0 0,0 1 0,0 0-1,-1-1 1,1 1 0,-1 1 0,1-1 0,-1 0-1,0 1 1,6 6 0,-4 0 23,-1 1 0,0 0 0,0 1 1,-1-1-1,0 1 0,-1-1 0,-1 1 0,1 0 0,-1 11 0,5 28-10,-4-40-59,0 0 0,1 0-1,0-1 1,1 1-1,0-1 1,0 0 0,1 0-1,0 0 1,1-1-1,10 12 1,-15-18-10,1-1 0,-1 1 1,0-1-1,1 0 0,0 0 0,-1 0 1,1 0-1,0 0 0,0 0 1,-1 0-1,1-1 0,0 1 0,0-1 1,0 1-1,0-1 0,0 0 0,0 0 1,0 0-1,0 0 0,2 0 1,0-1-46,-1 0 0,1 0 0,0 0 0,-1 0 0,0-1 0,1 0 1,-1 1-1,0-1 0,0 0 0,4-4 0,0 0-575,0-1 0,0 0 0,0 0 0,-1-1 0,0 0 0,-1 0 0,9-16 0,-8 1-2407</inkml:trace>
  <inkml:trace contextRef="#ctx0" brushRef="#br0" timeOffset="3200.08">2650 182 5651,'-1'0'177,"1"0"0,-1 0 0,1 0-1,-1 0 1,1 0 0,-1 0 0,1 0 0,-1 0 0,1 1 0,-1-1 0,1 0 0,-1 0 0,1 0 0,-1 0 0,-2 3 1416,2-2-1416,1-1 0,0 1 0,-1-1 0,1 1 0,0 0 0,-11 19 40,8-13 78,-25 39 174,-2-1-1,-46 53 1,-29 41 313,98-128-964,4-8-55,1 0 0,0 0 0,0 0 0,1 0 0,-1 0 0,1 0-1,-2 7 1</inkml:trace>
  <inkml:trace contextRef="#ctx0" brushRef="#br0" timeOffset="3813.16">3151 125 5010,'-4'1'6152,"-9"24"-5399,-40 40-293,-83 76 0,140-142-408,1 0 1,-1 0-1,1 1 0,0-1 0,-1 1 0,1 0 0,0 1 1,6 0-1,12 0-2,164-4 145,-146 5-208,-59 19-7745</inkml:trace>
  <inkml:trace contextRef="#ctx0" brushRef="#br0" timeOffset="4331.98">2931 536 5843,'46'3'7468,"75"-8"-7299,-44 1 149,-47 1-304,-24 1-9,0 1 1,0 1-1,0-1 1,0 1-1,0 0 1,0 0-1,0 0 1,0 1 0,0 0-1,0 1 1,-1-1-1,9 4 1,-16-5 46</inkml:trace>
</inkml:ink>
</file>

<file path=word/ink/ink4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6:51.393"/>
    </inkml:context>
    <inkml:brush xml:id="br0">
      <inkml:brushProperty name="width" value="0.1" units="cm"/>
      <inkml:brushProperty name="height" value="0.1" units="cm"/>
      <inkml:brushProperty name="color" value="#33CCFF"/>
    </inkml:brush>
  </inkml:definitions>
  <inkml:trace contextRef="#ctx0" brushRef="#br0">1124 23 4562,'0'0'37,"0"0"0,0 0 0,0 0 0,0 0 0,-1 0 0,-1 1 1001,2-1-1001,0 0 0,0 0 0,0 0 0,0 0 0,0 0 0,0 0 0,0 1 0,0-1 0,0 0 0,0 0 0,0 0 0,0 0 0,0 0 0,0 0 0,0 0 1,0 0-1,0 1 0,0-1 0,0 0 0,0 0 0,0 0 0,0 0 0,0 0 0,0 0 37,0 0-37,4 13 661,10 12-313,-6-19-267,0 1 0,0-1 1,1 0-1,0-1 0,0 1 0,1-2 1,-1 0-1,1 0 0,0 0 1,0-2-1,0 1 0,1-1 0,-1 0 1,1-1-1,19-1 0,11-2-95,-1-2 0,74-16 0,-35 5 62,-32 6-101,1 3-1,0 3 1,0 1-1,0 2 1,77 10 0,-120-9-39,0 0 1,0 1-1,-1-1 1,1 1-1,0 0 1,0 0 0,-1 0-1,1 1 1,-1 0-1,0 0 1,0 0-1,0 0 1,0 1 0,0-1-1,-1 1 1,0 0-1,0 0 1,0 0-1,4 8 1,-6-12 45,-1 1-1,0-1 1,1 1 0,-1-1 0,0 1-1,1-1 1,-1 1 0,0 0 0,0-1-1,0 1 1,1-1 0,-1 1-1,0 0 1,0-1 0,0 1 0,0 0-1,0-1 1,0 1 0,0 0 0,0-1-1,-1 1 1,1-1 0,0 1-1,0 0 1,0-1 0,-1 1 0,1-1-1,0 1 1,-1-1 0,1 1 0,0-1-1,-1 1 1,1-1 0,-1 1-1,1-1 1,-1 1 0,0-1 0,1 1 10,0-1 0,0 0 1,0 0-1,0 0 1,0 0-1,0 0 1,0 1-1,0-1 0,-1 0 1,1 0-1,0 0 1,0 0-1,0 0 1,0 0-1,0 0 1,0 0-1,-1 1 0,1-1 1,0 0-1,0 0 1,0 0-1,0 0 1,0 0-1,-1 0 0,1 0 1,0 0-1,0 0 1,0 0-1,0 0 1,-1 0-1,1 0 0,0 0 1,0 0-1,0 0 1,0 0-1,0 0 1,-1 0-1,1-1 1,0 1-1,0 0 0,0 0 1,0 0-1,0 0 1,-1 0-1,1 0 1,0 0-1,0 0 0,0-1 1,0 1-1,0 0 1,0 0-1,0 0 1,0 0-1,0 0 0,0-1 1,-1 1-1,1 0 1,0 0-1,0 0 1,0 0-1,0 0 1,0-1-1,0 1 0,0 0 1,0 0-1,0 0 1,0 0-1,0-1 1,26-37 142,-17 32-125,0-1 0,0 2 1,0-1-1,1 1 1,0 1-1,0-1 0,15-3 1,77-16 49,-41 16-13,82 0 0,-70 5-59,413 0-228,-244 6 6,-121-11 777,-108 12 124,-10-3-112,-5-2 168,2 0-739,0 1 0,-1 0 0,1 0 0,0-1 0,0 1 0,0 0-1,0-1 1,-1 1 0,1 0 0,0-1 0,0 1 0,0-1 0,0 1 0,0 0 0,0-1 0,0 1 0,0 0 0,0-1 0,0 1 0,0-1 0,0 1 0,0 0 0,0-1 0,0 1 0,0 0 0,1-1 0,-1 1 0,0-16-3016</inkml:trace>
  <inkml:trace contextRef="#ctx0" brushRef="#br0" timeOffset="2839.2">30 66 3954,'-9'2'6869,"9"-2"-6820,-20 76 786,19-69-809,1 1 0,0-1 0,1 1 0,0-1 0,0 1 0,1-1 0,0 1 0,0-1 0,1 0 0,0 0 0,0 0 0,0 0-1,1-1 1,0 0 0,0 1 0,1-1 0,0 0 0,0-1 0,0 1 0,9 6 0,-5-5 6,-1-1 0,1 0 0,1 0 0,-1-1 0,1 0 0,0 0 0,0-1 0,1 0 0,-1-1 0,1-1-1,-1 1 1,1-2 0,18 2 0,34-6 108,-1-3 0,67-15 0,79-9 30,-93 20-93,-48 3-87,83 2 0,-130 5 5,0 2 1,-1 0 0,1 1 0,-1 1-1,0 1 1,0 1 0,0 0 0,30 16-1,-37-16 10,-1 1-1,0 0 0,-1 1 0,0-1 0,0 2 0,0 0 0,-1 0 1,15 20-1,-23-27-3,0 0 1,0-1-1,-1 1 1,1 0-1,0 0 0,-1 0 1,1 0-1,-1-1 1,0 1-1,1 0 1,-1 0-1,0 0 0,0 0 1,0 0-1,-1 2 1,1 7 15,-1-16 40,1 2-57,0 1 1,0 0 0,0 0-1,0 0 1,0 0 0,0 0-1,1 0 1,-1 0 0,1 0-1,-1 0 1,1 1 0,0-1-1,0 0 1,0 0 0,0 0-1,0 1 1,0-1 0,0 0-1,0 1 1,1-1 0,-1 1-1,1-1 1,-1 1 0,1 0-1,-1 0 1,5-2-1,10-6 0,1 1 0,0 1 0,0 0 0,30-7 0,-24 8-8,1-1 16,0 2-1,0 0 0,0 2 0,1 1 0,26 1 0,44 7-10,38 0 44,26-14-8,45-1-37,-41 12-25,157-6 101,85-26 424,-241 13-416,-109 10 0,69-15 1,-7 0-130,-93 18 63,-13 2-9,0 0 0,0 0 0,-1-1 0,1-1 0,0 0 0,-1 0 0,1-1 0,18-10 0,-25 12-8,-1 0 1,1 1-1,0-1 1,0 1 0,-1 0-1,1 0 1,7-1 0,-7 1 26,0 0 0,0 0 0,0 0 0,0 0 0,0-1 0,6-3 0,-6 3 12,0-1 17,0 1 0,0 0 1,-1-1-1,1 1 0,-1-1 0,0 0 1,1 0-1,-1-1 0,-1 1 1,1-1-1,0 1 0,-1-1 0,0 0 1,3-6-1,-2 3 41,-2 7-84,0-1 0,-1 0 0,1 0-1,-1 0 1,1 0 0,-1 0 0,1 0 0,-1-1 0,0 1-1,1 0 1,-1 0 0,0 0 0,0 0 0,0 0 0,0 0-1,0-1 1,0 1 0,0 0 0,-1-2 0,1 1 2,0 1 1,0-1-1,-1 1 0,1-1 1,0 1-1,0-1 0,1 1 1,-1-1-1,0 1 0,0-1 1,1 1-1,-1-1 0,2-2 1,2-17-723,-4 21 557,0-1 1,0 1-1,0-1 0,0 1 1,0 0-1,0-1 0,0 1 1,0-1-1,0 1 1,0-1-1,-1 1 0,1 0 1,0-1-1,0 1 0,0-1 1,-1 1-1,1 0 0,-6-4-2289,6 4 2289,-1 0 1</inkml:trace>
</inkml:ink>
</file>

<file path=word/ink/ink4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7:47.323"/>
    </inkml:context>
    <inkml:brush xml:id="br0">
      <inkml:brushProperty name="width" value="0.1" units="cm"/>
      <inkml:brushProperty name="height" value="0.1" units="cm"/>
      <inkml:brushProperty name="color" value="#FF3300"/>
    </inkml:brush>
  </inkml:definitions>
  <inkml:trace contextRef="#ctx0" brushRef="#br0">261 30 3057,'-28'-12'3885,"27"12"-3838,0-1-1,0 1 1,0-1-1,0 1 1,-1-1 0,1 1-1,0 0 1,0-1 0,0 1-1,-1 0 1,1 0 0,0 0-1,0 0 1,-1 0 0,1 0-1,0 0 1,0 1 0,-1-1-1,1 0 1,0 1 0,0-1-1,0 1 1,0-1 0,-2 2-1,-28 13 229,20-8-205,0 0 1,1 0-1,0 1 1,0 1 0,1-1-1,0 2 1,1-1-1,0 1 1,0 0 0,1 1-1,0 0 1,1 0-1,0 0 1,-5 16 0,8-17-44,-8 23 119,-9 45 0,18-65-131,0 0 1,1 0 0,1 0 0,0 0 0,1 0-1,4 24 1,-4-33-15,3 19 5,1-1 0,1 1 0,17 39 0,-20-56-4,0 0 0,0 0 0,1 0 1,0-1-1,0 0 0,0 0 0,1 0 0,-1 0 0,1-1 0,0 1 0,1-1 0,-1 0 0,1-1 0,0 0 0,0 1 0,0-2 0,0 1 0,8 1 0,-8-2 5,0 0 1,0-1-1,0 0 0,0 0 0,0-1 0,1 0 0,-1 0 1,0 0-1,0-1 0,0 0 0,0 0 0,0-1 0,0 1 1,0-1-1,0-1 0,0 1 0,-1-1 0,1 0 1,-1 0-1,0 0 0,0-1 0,0 0 0,0 0 0,-1 0 1,1-1-1,-1 1 0,0-1 0,5-10 0,9-13 30,-5 9-14,-1 0 0,-1-1 0,-1 0 0,9-26 0,-13 28-10,-1-1-1,-1 1 1,-1-1 0,0 0-1,-1 0 1,-2 0-1,0 0 1,0 0-1,-5-21 1,3 25-4,0 2-6,0 1 1,-1 0 0,0 0 0,-1 0 0,-6-13 0,2 9 26,-1 1 0,-1 0 0,-16-21 1,24 33-51,-1 0 0,1 0 0,-1 0 0,0 1 1,0-1-1,0 1 0,0-1 0,-1 1 0,1 0 1,-1 0-1,1 1 0,-1-1 0,0 1 0,1-1 1,-1 1-1,0 0 0,0 1 0,0-1 0,0 1 1,0 0-1,-6 0 0,7 1-92,0-1 0,1 1 0,-1 1 0,0-1 1,0 0-1,1 1 0,-1-1 0,1 1 0,-1 0 0,1 0 0,0 0 0,0 0 0,-3 4 0,-23 33-1888,22-31 1317,-14 24-2596</inkml:trace>
  <inkml:trace contextRef="#ctx0" brushRef="#br0" timeOffset="938.23">313 596 6483,'3'-6'1961,"-3"4"-1914,1 1 1,0 0-1,-1 0 0,1 0 0,0-1 0,-1 1 0,1 0 0,0 0 0,0 0 0,0 0 1,0 0-1,0 1 0,0-1 0,0 0 0,0 0 0,1 1 0,-1-1 0,0 0 0,0 1 1,1-1-1,-1 1 0,0 0 0,3-1 0,17-2 308,39-2 0,2 0-30,-17-1-233,0 2-1,54 2 1,-26-2-236,-9-2-45,-62 6 170,-1 1 1,1-1-1,0-1 1,0 1 0,0 0-1,0 0 1,0-1 0,0 1-1,-1-1 1,1 0 0,0 1-1,0-1 1,-1 0 0,1 0-1,0 0 1,1-1 0,-2 1-23,-1 0 1,1 0-1,0 0 1,-1 0-1,1-1 1,0 1-1,-1 0 1,0 0-1,1 0 1,-1 0-1,0-1 1,1 1-1,-1 0 1,0 0-1,0 0 1,0-1-1,0 1 0,0-2 1,-1-2-30,0 0 0,-1 0 0,1 1 0,-1-1 0,0 0 0,0 1 0,-1-1-1,1 1 1,-7-7 0,-15-9 2605,28 23-2439,3-1-94,0-1 1,1 0-1,-1 0 0,14 0 1,20 4-2,-22-1 5,1 1-51,0 0 0,22 10-1,-38-13 12,1 0-1,0 0 1,-1 1-1,1-1 1,-1 1-1,0 0 0,0 1 1,0-1-1,-1 1 1,1 0-1,-1-1 1,1 2-1,3 6 1,-6-9 32,0-1 1,-1 1 0,1-1-1,-1 1 1,1 0 0,-1-1-1,1 1 1,-1 0 0,0-1-1,0 1 1,0 0 0,0 0-1,0-1 1,-1 1 0,1 0-1,0-1 1,-1 1 0,1 0-1,-1-1 1,1 1 0,-1-1-1,0 1 1,0-1-1,0 1 1,0-1 0,0 1-1,0-1 1,-2 2 0,-4 3 18,0 0-1,0 0 1,-1-1 0,-10 7-1,-9 6 1,27-18-47,0 0-1,1 0 1,-1 0-1,0 0 1,0 0 0,0 0-1,0 0 1,0 0-1,0 0 1,0 0-1,0 0 1,0 0 0,0 0-1,1 0 1,-1 0-1,0 0 1,0 0 0,0 0-1,0 0 1,0 0-1,0 0 1,0 0 0,0 0-1,0 0 1,0 0-1,0 0 1,1 1-487,-1-1 487,0 0-1,0 0 1,0 0-1,0 1 1,0-1 0,0 0-1,0 0 1,0 0-1,0 0 1,0 0-1,0 0 1,0 0 0,0 0-1,0 0 1,0 0-1,0 0 1,0 1 0,0-1-122,3 1-943,7 0-1832</inkml:trace>
  <inkml:trace contextRef="#ctx0" brushRef="#br0" timeOffset="1802.29">1506 347 5475,'0'-2'209,"-1"0"1,0 0-1,0 0 1,0 0-1,0 0 1,0 0-1,-1 1 1,1-1-1,0 0 1,-1 1-1,1-1 1,-1 1-1,0 0 1,0-1-1,1 1 1,-1 0-1,0 0 1,0 0-1,0 0 1,0 1 0,0-1-1,0 0 1,0 1-1,0-1 1,0 1-1,-1 0 1,1 0-1,0 0 1,-3 0-1,-6 1 6,0 0 0,0 1 0,0 0 0,-14 5-1,23-7-127,0 1-58,-1-1 0,0 1 0,1 0 1,-1 0-1,1 0 0,0 0 0,-1 0 1,-3 4-1,6-5-25,-1 1 1,1-1-1,0 1 0,0 0 1,0-1-1,0 1 0,0 0 1,0-1-1,-1 1 0,2-1 1,-1 1-1,0 0 0,0-1 0,0 1 1,0 0-1,0-1 0,0 1 1,1-1-1,-1 1 0,0 0 1,0-1-1,1 1 0,-1-1 1,1 1-1,-1-1 0,0 1 1,1-1-1,-1 1 0,1-1 1,-1 0-1,1 1 0,-1-1 1,1 0-1,-1 1 0,2-1 0,38 32-37,-30-25 5,1 1 0,-1 1 0,-1-1 0,0 1 0,12 16 1,-18-22 21,-1 1 1,0 0 0,0-1 0,-1 1 0,1 0-1,-1 0 1,0 0 0,0 0 0,0 1 0,0-1 0,-1 0-1,0 0 1,0 0 0,0 1 0,0-1 0,-1 0 0,1 0-1,-1 0 1,0 0 0,-1 0 0,-1 6 0,-1-2 1,0-1 1,0 1 0,-1-1 0,0 0-1,0 0 1,-1-1 0,0 1 0,-12 9-1,15-13 6,0-1-1,0 1 0,0-1 1,-1 1-1,1-1 0,-1 0 1,1 0-1,-1-1 0,0 1 1,0-1-1,0 1 0,1-1 1,-1-1-1,-1 1 0,1 0 1,0-1-1,0 0 0,0 0 1,-7-1-1,9 0-3,0 1 0,0-1 0,0 0-1,1 1 1,-1-1 0,0 0 0,1 0 0,-1 0 0,1-1 0,-1 1 0,1 0-1,-1 0 1,1-1 0,0 1 0,0-1 0,0 1 0,0-1 0,0 0 0,0 1-1,0-1 1,0 0 0,1 0 0,-1 1 0,1-1 0,-1 0 0,1 0 0,0 0-1,-1 0 1,1-2 0,1 2 1,-1 1 0,0-1-1,1 0 1,-1 1 0,1-1-1,-1 1 1,1-1 0,0 1-1,0 0 1,-1-1 0,1 1 0,0 0-1,0-1 1,0 1 0,1 0-1,-1 0 1,0 0 0,0 0-1,1 0 1,-1 0 0,0 0-1,1 1 1,-1-1 0,1 0 0,-1 1-1,1-1 1,-1 1 0,1-1-1,-1 1 1,1 0 0,0 0-1,-1 0 1,1 0 0,1 0 0,52 4 2,-41-3-35,-1 0 0,1 0 0,-1-1 0,28-4 1,-36 3-1,-1 0 0,1-1 0,0 1 0,-1-1 0,1-1 0,-1 1 0,0 0 0,1-1 0,-1 0 1,-1 0-1,1 0 0,0 0 0,-1-1 0,1 0 0,-1 1 0,0-1 0,0 0 0,4-9 0,-3 3 34,1 0 0,-1 0 0,-1-1 0,0 1-1,-1-1 1,0 0 0,1-13 0,-5 65 294,3 1 1,5 49-1,-3-84-961,0-12-508,2-9-1100,-1 1-1180</inkml:trace>
  <inkml:trace contextRef="#ctx0" brushRef="#br0" timeOffset="2226.29">1692 250 7988,'-3'-3'1408,"1"0"-431,5 3-49,-4 0-688,2-1-224,3 2-48,1-2-416,1 8-1025,4-4-1808</inkml:trace>
</inkml:ink>
</file>

<file path=word/ink/ink4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7:58.151"/>
    </inkml:context>
    <inkml:brush xml:id="br0">
      <inkml:brushProperty name="width" value="0.1" units="cm"/>
      <inkml:brushProperty name="height" value="0.1" units="cm"/>
      <inkml:brushProperty name="color" value="#FF3300"/>
    </inkml:brush>
  </inkml:definitions>
  <inkml:trace contextRef="#ctx0" brushRef="#br0">54 122 3025,'0'0'58,"0"0"0,0 0-1,0 0 1,0 0 0,0-1-1,0 1 1,0 0 0,0 0-1,0 0 1,0 0 0,0-1-1,0 1 1,0 0 0,0 0-1,0 0 1,0-1 0,0 1-1,0 0 1,0 0 0,0 0 0,0 0-1,0-1 1,0 1 0,0 0-1,-1 0 232,1-1-232,0 1 1,0 0 0,-1 0-1,1 0 1,0 0 0,0 0-1,0 0 1,0 0 0,-1 0-1,1 0 1,0 0 0,0-1-1,0 1 1,0 0 0,-1 0-1,1 0 1,0 0 0,0 0-1,0 0 1,0 1 0,-1-1-1,1 0 1,0 0 0,0 0-1,0 0 1,-1 0 0,1 0-1,0 0 1,0 0 0,0 0-1,-1 1 232,1-1-232,0 0 1,-6 20 955,2 32-759,4-44-246,0 0-1,1-1 1,0 1-1,0-1 1,4 14-1,-4-20-7,-1 0 0,0 0-1,1 0 1,-1 0 0,0 0-1,1 0 1,0 0 0,-1 0-1,1 0 1,-1 0 0,1-1 0,0 1-1,0 0 1,0 0 0,-1-1-1,1 1 1,0 0 0,0-1 0,0 1-1,0-1 1,0 1 0,0-1-1,0 1 1,0-1 0,0 0-1,0 0 1,0 1 0,0-1 0,1 0-1,-1 0 1,0 0 0,0 0-1,0 0 1,0 0 0,0-1-1,0 1 1,0 0 0,0 0 0,0-1-1,0 1 1,0-1 0,0 1-1,0-1 1,0 1 0,0-1 0,0 0-1,0 1 1,0-1 0,-1 0-1,1 0 1,1-1 0,1-1 28,1 0 1,-1 0 0,1-1-1,-1 1 1,0-1-1,-1 0 1,1 0-1,0 0 1,-1 0 0,0-1-1,0 1 1,-1 0-1,1-1 1,-1 1-1,0-1 1,0 0 0,0 0-1,-1 1 1,1-9-1,-2 1 47,0 1 0,-1 0 0,0-1 0,0 1 0,-2 0 0,1 0 0,-6-11 0,8 21-74,-1-5 7,-1 0-1,1 0 1,-2 1 0,1-1-1,-6-6 1,9 11-15,-1 0-1,0 1 1,1-1-1,-1 0 1,0 1 0,0-1-1,1 1 1,-1-1-1,0 1 1,0-1 0,0 1-1,0 0 1,0-1-1,0 1 1,0 0-1,0 0 1,0-1 0,0 1-1,0 0 1,0 0-1,1 0 1,-1 0 0,0 1-1,0-1 1,0 0-1,0 0 1,0 0 0,0 1-1,0-1 1,0 1-1,0-1 1,0 0 0,1 1-1,-1 0 1,0-1-1,0 1 1,0-1 0,1 1-1,-1 0 1,0 0-1,0 1 1,-4 3-242,0 0 0,0 1 1,0-1-1,1 1 0,0 0 1,0 1-1,0-1 0,-2 8 0,-1 12-1861</inkml:trace>
  <inkml:trace contextRef="#ctx0" brushRef="#br0" timeOffset="517.99">219 243 5026,'0'9'272,"-3"7"385,-2 8 527,-3-9-768,1 5-303,0 3-65,2-7-48,4 2-16,-3-1-129,1-10-1135</inkml:trace>
  <inkml:trace contextRef="#ctx0" brushRef="#br0" timeOffset="905.9">306 83 5539,'-8'50'3572,"4"-38"-3498,2 1 0,0-1 0,-2 26 0,5-33-75,-1 0 0,1 0 0,0 0 1,0-1-1,0 1 0,1 0 0,0 0 0,0-1 0,0 1 0,0-1 1,3 5-1,-4-8-3,0 0 0,0 0 0,0 0 0,0 0-1,0 0 1,0 0 0,0 0 0,0-1 0,0 1 0,0 0 0,1-1 0,-1 1 0,0-1 0,0 1 0,1-1 0,-1 1 0,0-1 0,2 0 0,-1 0 3,0 0 0,0-1 0,0 1 0,0 0 0,0-1 0,0 0 0,-1 1 0,1-1 0,0 0 0,0 0 0,-1 0 0,1 0 0,-1 0 0,1-1 0,-1 1 0,3-2 0,1-3 8,-1 1 0,1-1 0,-1 0 0,0 0 0,0-1 0,-1 1 1,0-1-1,0 0 0,-1 1 0,0-1 0,0 0 0,0-1 0,-1 1 0,0 0 0,0 0 0,-1-1 0,0 1 0,0 0 1,-1 0-1,0-1 0,0 1 0,-1 0 0,0 0 0,0 0 0,0 0 0,-1 0 0,0 1 0,-7-12 0,9 17-5,0 0 0,1 0-1,-1 0 1,0 0 0,0 0-1,0 0 1,0 1 0,0-1-1,0 0 1,0 0 0,0 1-1,0-1 1,0 0 0,0 1-1,-1 0 1,1-1 0,0 1-1,0-1 1,-1 1-1,1 0 1,0 0 0,0 0-1,-1 0 1,1 0 0,0 0-1,0 0 1,-1 0 0,1 1-1,0-1 1,0 0 0,-1 1-1,1-1 1,0 1 0,0-1-1,0 1 1,0-1 0,0 1-1,0 0 1,0 0 0,0 0-1,0-1 1,0 1 0,0 0-1,-1 2 1,-1 0-148,0 0-1,1 1 1,-1-1 0,1 1-1,0-1 1,0 1 0,0 0-1,1 0 1,-1 0 0,1 0-1,0 0 1,-1 7 0,3 10-1724</inkml:trace>
  <inkml:trace contextRef="#ctx0" brushRef="#br0" timeOffset="1251.99">603 38 5779,'1'-2'68,"-1"0"1,1 0-1,-1 1 0,1-1 1,0 0-1,0 0 1,0 0-1,0 1 1,0-1-1,0 0 1,1 1-1,-1-1 1,0 1-1,1-1 0,-1 1 1,1 0-1,0 0 1,-1 0-1,1 0 1,0 0-1,0 0 1,-1 0-1,1 0 1,0 1-1,0-1 0,0 1 1,0-1-1,0 1 1,0 0-1,0 0 1,0 0-1,0 0 1,0 0-1,0 0 1,0 0-1,0 1 0,0-1 1,0 1-1,0 0 1,0-1-1,0 1 1,-1 0-1,3 1 1,0 0-45,-1 0 1,0-1-1,0 1 1,0 0-1,0 1 0,-1-1 1,1 0-1,0 1 1,-1-1-1,0 1 1,1 0-1,1 4 1,-3-5-13,0 1 1,-1-1 0,1 1 0,-1-1 0,1 1 0,-1 0 0,0-1 0,0 1-1,0-1 1,0 1 0,0 0 0,-1-1 0,1 1 0,-1-1 0,0 1 0,0-1-1,-1 4 1,-7 13 54,-19 35 1,19-41-65,2 1 1,-1-1-1,2 2 1,-9 28-1,14-42-6,1 0 0,0 0 0,0 0 0,-1 0 0,1 1 0,0-1 0,0 0 0,0 0 0,0 0 0,1 0 0,-1 1 0,0-1 0,0 0 0,1 0 0,-1 0 0,1 0 0,-1 0 1,1 0-1,-1 0 0,1 0 0,0 0 0,-1 0 0,1 0 0,1 1 0,0-1 6,0 1 1,0-1-1,1 0 1,-1 0-1,0 0 1,1 0-1,-1 0 1,0 0-1,1 0 1,4 0-1,-1-1-110,1 1 0,-1-1 1,1 0-1,0 0 0,-1-1 0,1 1 0,10-4 0,-3-1-1512,1-2-1921</inkml:trace>
  <inkml:trace contextRef="#ctx0" brushRef="#br0" timeOffset="1658.24">857 122 4594,'0'-3'147,"0"1"0,1-1 1,-1 1-1,0-1 0,1 1 0,0 0 0,-1-1 0,1 1 1,0-1-1,0 1 0,0 0 0,1 0 0,-1 0 0,1 0 0,-1 0 1,1 0-1,-1 0 0,1 0 0,0 0 0,0 1 0,0-1 1,0 1-1,0-1 0,0 1 0,4-2 0,-2 1-109,0 0-1,1 0 1,-1 1-1,0-1 1,1 1-1,-1 0 1,1 0-1,-1 0 1,1 1-1,-1-1 1,1 1-1,0 0 1,7 2-1,-9-2-25,-1 1 0,1 0 0,0 0 0,-1 0 0,1 0 0,0 0 0,-1 0 0,0 1 0,1-1 0,-1 1 0,0 0 0,0 0 0,1 0 0,-2 0 0,1 0 0,0 0 0,0 0 0,1 4 0,-2-5-3,-1 1-1,1 0 1,-1 0-1,1 0 0,-1 0 1,0-1-1,0 1 1,0 0-1,0 0 1,0 0-1,0 0 0,0 0 1,-1 0-1,1-1 1,-1 1-1,1 0 1,-1 0-1,0-1 0,0 1 1,0 0-1,0-1 1,0 1-1,0 0 1,0-1-1,0 0 0,-1 1 1,1-1-1,-2 2 1,-21 14 69,13-11-19,11-6-56,0 0-1,0 0 1,0 0 0,0 0-1,0 0 1,0 0-1,0 0 1,0 0-1,0 0 1,0-1 0,0 1-1,0 0 1,0 0-1,0 0 1,0 0-1,0 0 1,0 0-1,0 0 1,0 0 0,0 0-1,0 0 1,0-1-1,0 1 1,0 0-1,0 0 1,0 0 0,-1 0-1,1 0 1,0 0-1,0 0 1,0 0-1,0 0 1,0 0 0,0 0-1,0 0 1,0 0-1,0 0 1,0 0-1,0 0 1,0 0 0,-1 0-1,1 0 1,0 0-1,0 0 1,0 0-1,0 0 1,0 0 0,0 0-1,0 0 1,0 0-1,0 0 1,0 0-1,-1 0 1,1 0 0,0 0-1,0 0 1,0 0-1,0 0 1,0 0-1,0 0 1,0 0 0,0 0-1,0 0 1,0 0-1,0 0 1,0 0-1,0 0 1,-1 0 0,1 1-1,1-2-1,0 0 1,-1 1-1,1-1 0,0 0 0,0 1 1,0-1-1,0 1 0,-1 0 0,1-1 1,0 1-1,0 0 0,0-1 1,0 1-1,0 0 0,0 0 0,0 0 1,0 0-1,0 0 0,0 0 0,0 0 1,0 0-1,0 0 0,0 0 0,0 1 1,0-1-1,-1 0 0,3 1 0,28 11 15,-27-11-9,-1 2 0,1-1 0,-1 0 0,1 1 0,-1-1 1,0 1-1,0 0 0,-1 0 0,1 0 0,0 1 0,-1-1 0,0 0 0,0 1 1,0 0-1,0-1 0,-1 1 0,1 0 0,0 6 0,-1-7 2,-1 1 0,0-1 0,0 0 0,0 0 0,0 0 1,-1 0-1,1 0 0,-1 0 0,0 0 0,0 0 0,0 0 0,0-1 0,0 1 0,-1 0 0,1 0 0,-1-1 0,0 1 0,1-1 0,-1 1 0,0-1 0,-1 0 0,1 0 0,0 0 1,-1 0-1,-3 2 0,0 0 132,1-1 0,-1 0 0,0 0 0,0-1 0,0 0-1,0 0 1,0 0 0,-13 1 0,18-2-137,-1-1-1,0 0 0,1 0 0,-1 0 1,0 0-1,1 0 0,-1-1 0,0 1 1,1 0-1,-1-1 0,0 1 0,1-1 1,-1 0-1,1 1 0,-1-1 0,1 0 1,-1 0-1,1 0 0,0 0 0,-1 0 1,1 0-1,0 0 0,0-1 0,0 1 1,0 0-1,0-1 0,0 1 0,0-1 0,0 1 1,1-1-1,-1 1 0,1-1 0,-1 1 1,1-1-1,-1 0 0,1 1 0,0-1 1,0-2-1,0 4-160,0-1 1,0 0 0,0 0-1,0 0 1,0 0-1,0 0 1,0 0-1,0 1 1,0-1-1,1 0 1,-1 0-1,0 0 1,1 1-1,-1-1 1,0 0-1,1 0 1,-1 1-1,1-1 1,-1 0-1,1 1 1,0-1-1,-1 0 1,1 1-1,0-1 1,-1 1-1,1-1 1,0 1-1,1-1 1,11-5-4633</inkml:trace>
  <inkml:trace contextRef="#ctx0" brushRef="#br0" timeOffset="2057.77">1040 348 7988,'-5'0'4017,"1"-1"-3536,3-1-273,-1-2-208,-5 4-48,4-4-753</inkml:trace>
</inkml:ink>
</file>

<file path=word/ink/ink4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6:00.540"/>
    </inkml:context>
    <inkml:brush xml:id="br0">
      <inkml:brushProperty name="width" value="0.1" units="cm"/>
      <inkml:brushProperty name="height" value="0.1" units="cm"/>
      <inkml:brushProperty name="color" value="#0000FF"/>
    </inkml:brush>
  </inkml:definitions>
  <inkml:trace contextRef="#ctx0" brushRef="#br0">889 14 2497,'-79'-14'8028,"82"18"-7195,-2-6-519,0 3-270,1 1-1,-1 0 1,1-1 0,0 0 0,-1 1-1,1-1 1,0 0 0,0 0 0,0 0-1,0 0 1,0 0 0,0 0 0,4 0-1,37 12 199,190 3 395,-93-11-489,-37-2-80,122 0-25,-136-4-22,1 3 1,98 16-1,-183-17-17,-2-1-5,0 1 0,0-1 1,0 0-1,0 1 0,0 0 1,0 0-1,0 0 0,0 0 1,0 0-1,0 1 0,-1-1 1,5 4-1,-37-11-1034,17 4 456,0-1 0,0 2 0,0-1 0,0 2 0,-22 1 0,15 0-291,-36 1-1950</inkml:trace>
  <inkml:trace contextRef="#ctx0" brushRef="#br0" timeOffset="830.92">39 61 5010,'-7'-2'716,"-25"-5"3760,47 13-3849,-4-2-482,1-1 0,-1-1 1,1 0-1,0-1 0,0 0 0,20-1 1,77-11 94,-80 7-176,150-16 185,210 2 0,-374 18-248,9 0 5,-1 1 0,40 7 0,-62-8-6,-1 0 0,0 0 0,0 0-1,0 0 1,0 0 0,1 0 0,-1 0 0,0 0-1,0 0 1,0 0 0,0 0 0,0 0-1,1 0 1,-1 0 0,0 0 0,0 0 0,0 0-1,0 1 1,0-1 0,1 0 0,-1 0 0,0 0-1,0 0 1,0 0 0,0 0 0,0 0 0,0 1-1,0-1 1,1 0 0,-1 0 0,0 0 0,0 0-1,0 0 1,0 1 0,0-1 0,0 0 0,0 0-1,0 0 1,0 0 0,0 1 0,0-1 0,0 0-1,0 0 1,0 0 0,0 0 0,0 1 0,0-1-1,0 0 1,0 0 0,0 0 0,0 0 0,0 0-1,0 1 1,-1-1 0,1 0 0,0 0 0,0 0-1,0 0 1,0 0 0,0 0 0,0 1 0,0-1-1,-1 0 1,1 0 0,0 0 0,-18 11-721,-26 4-1736,16-11 659,-3 7-1142</inkml:trace>
</inkml:ink>
</file>

<file path=word/ink/ink4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5:51.685"/>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44 68 5955,'-7'0'1094,"4"0"-824,1 0 0,-1 0 0,0 0 0,1 0 0,-1-1 0,1 1 0,-1-1 0,0 0 0,1 1 0,0-1 0,-1 0 0,-2-2 1,14 6 126,0 0 1,0-1 0,0 0 0,1-1 0,16 1 0,-9 0-147,294 15 223,2-26-439,-199 5-8,1071-65-37,-1165 67-17,14-2-56,0 1 1,1 2-1,-1 2 0,68 9 0,-324-9 9,-723 49 140,835-36 8,-294 25 311,700-53-381,-106 2 3,430-10-17,5 33-20,-203-4-16,-312-7 73,31 3-197,-340 6 220,146-10-192,-201 0-827,84 8-4272,141-3 1629</inkml:trace>
</inkml:ink>
</file>

<file path=word/ink/ink4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5:50.309"/>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108 1 2017,'21'6'228,"-15"-5"-89,-1 0 1,0 1 0,0 0 0,0-1 0,8 6 0,-12-6-83,1 0 0,-1 0 1,0 0-1,0 1 0,0-1 1,1 0-1,-1 1 0,0-1 1,-1 0-1,1 1 0,0-1 0,0 1 1,-1 0-1,1-1 0,0 1 1,-1-1-1,0 1 0,1 0 1,-1 0-1,0-1 0,0 1 1,0 2-1,1 5 57,-2 0-486,-14-1-101,-54 9 2581,18-6 367,1 1-84,98-2-473,351 8-1160,248-9-713,-614-11-104,51-8 1,-122 0 2,-611 16 499,604-4-251,43-1-145,5 0-6,14 1 23,25 3-11,172 13-136,-88-5-61,134-5 0,-236-8 62,-7 0-315,-35-5-66,-19 0-281,-52 0-1,16 2-1308,7-2-834</inkml:trace>
</inkml:ink>
</file>

<file path=word/ink/ink4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4:58.320"/>
    </inkml:context>
    <inkml:brush xml:id="br0">
      <inkml:brushProperty name="width" value="0.1" units="cm"/>
      <inkml:brushProperty name="height" value="0.1" units="cm"/>
      <inkml:brushProperty name="color" value="#0000FF"/>
    </inkml:brush>
  </inkml:definitions>
  <inkml:trace contextRef="#ctx0" brushRef="#br0">36 84 4418,'-27'30'850,"18"-23"719,16-23 1100,-1 8-2649,0 0 1,0 0-1,1 0 1,0 1 0,0 0-1,1 1 1,0-1-1,0 1 1,1 1-1,0 0 1,10-5 0,-13 7-24,1 0 1,0 0 0,-1 1-1,1 0 1,0 0 0,1 0 0,-1 1-1,0 0 1,0 1 0,1 0-1,-1 0 1,0 0 0,0 1 0,1 0-1,-1 0 1,11 4 0,1 4 0,0 1 0,0 1 0,-1 0 0,0 1 0,-1 1 0,30 30 0,-44-41 2,-1 1 0,1-1 0,-1 0 0,1 0 0,0 0 0,0 0 0,0 0 0,0 0 0,0-1 0,0 0 0,0 1 0,1-1 0,-1 0-1,1-1 1,-1 1 0,0-1 0,1 1 0,-1-1 0,1 0 0,-1 0 0,1-1 0,-1 1 0,5-2 0,4-1 0,-1-2 0,1 0 0,-1 0 1,0-1-1,12-9 0,34-16 8,-38 24-7,-1 0 0,2 1 0,-1 2-1,0 0 1,1 0 0,0 2 0,0 1-1,0 0 1,-1 1 0,29 5-1,34 11-23,38 5-18,-101-20 42,0-1 0,26-2 0,-33 0 0,0 1 0,0 0 0,1 1 1,-1 0-1,0 1 0,0 0 0,0 1 0,0 1 0,14 4 0,-16-3-1,0-1 0,-1 0 0,1-1 0,0 0 0,0-1 0,19 0 0,65-7 7,-44 2-4,31-14-8,11 12-126,-70 6 131,-9-1-2,1 1-1,-1 1 0,0 0 1,1 1-1,15 4 0,-25-5-192,0-1 0,0 1 0,0-1 0,-1 0 0,1 0 0,7-1 0,1 0-2068,2 0-1472</inkml:trace>
  <inkml:trace contextRef="#ctx0" brushRef="#br0" timeOffset="428.07">2342 146 5426,'0'-5'1681,"2"13"-1297,-1-8-304,-1-8-80</inkml:trace>
</inkml:ink>
</file>

<file path=word/ink/ink4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6:02.460"/>
    </inkml:context>
    <inkml:brush xml:id="br0">
      <inkml:brushProperty name="width" value="0.1" units="cm"/>
      <inkml:brushProperty name="height" value="0.1" units="cm"/>
      <inkml:brushProperty name="color" value="#0000FF"/>
    </inkml:brush>
  </inkml:definitions>
  <inkml:trace contextRef="#ctx0" brushRef="#br0">48 65 3346,'-47'-5'7407,"55"0"-6774,13-5-360,3 4-15,0 0 1,0 1-1,45-2 1,78 6 148,-79 2-264,526-13 424,-270 4-437,48 27-90,-326-12-40,22 0 0,-69-7 154,0-1-263,0 0 0,0 0-1,0 1 1,0-1-1,0 0 1,0 1 0,0-1-1,-1 1 1,1-1 0,0 1-1,0 0 1,-1-1-1,1 1 1,0 0 0,0 0-1,-1 0 1,1 0 0,0 0-1,0 0 1,-1 0-1,1 1 1,0-1 0,0 0-1,-1 1 1,1-1-1,0 1 1,-2 0 0,-14 8-1639,-1 3-549</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0:39.150"/>
    </inkml:context>
    <inkml:brush xml:id="br0">
      <inkml:brushProperty name="width" value="0.1" units="cm"/>
      <inkml:brushProperty name="height" value="0.1" units="cm"/>
      <inkml:brushProperty name="color" value="#66CC00"/>
    </inkml:brush>
  </inkml:definitions>
  <inkml:trace contextRef="#ctx0" brushRef="#br0">10430 878 6099,'0'-3'102,"0"0"0,-1 0 0,1 1 0,0-1 0,0 0 0,0 0 0,0 1-1,1-1 1,-1 0 0,1 0 0,0 1 0,0-1 0,0 0 0,0 1 0,0-1 0,0 1 0,1-1 0,-1 1 0,1 0 0,0 0 0,3-4 0,-1 3-30,0 1 0,-1 0 0,1 0 0,0 0 0,1 0 0,-1 0 0,0 1 0,0 0 0,1 0 0,-1 0 0,0 0-1,8 1 1,1 0-35,1 0-1,0 1 0,0 1 0,0 0 0,-1 1 1,1 0-1,23 10 0,-27-8-21,0 0-1,0 0 1,-1 1-1,0 1 1,0-1-1,-1 1 1,1 1-1,-1 0 1,-1 0-1,0 0 1,0 1-1,-1 0 1,10 18-1,-10-15-5,-1 1-1,0 0 0,-1 0 1,-1 1-1,0-1 1,-1 1-1,0-1 1,-1 1-1,-1 0 1,-1 15-1,-1-7-5,-1-1 0,-1 1 0,-1-1-1,-1 0 1,0 0 0,-2-1 0,0 0 0,-2 0 0,0-1 0,-1 0 0,-1-1-1,-1 0 1,-27 30 0,13-24 30,18-16 30,0 1 0,0-1 0,1 1-1,-10 14 1,12-15 107,-5 12 297,11-19-460,0 0-1,1-1 1,-1 1-1,0 0 1,0 0-1,0 0 1,1-1-1,-1 1 1,0 0 0,1-1-1,-1 1 1,0 0-1,1-1 1,-1 1-1,1 0 1,-1-1-1,1 1 1,0-1 0,-1 1-1,1-1 1,-1 1-1,1-1 1,0 1-1,-1-1 1,1 0-1,0 1 1,0-1 0,0 0-1,8 5 19,15 6 48,41 28 0,-58-33-78,1 0 0,-1 0 0,1 1 0,-2 0 0,1 1 0,-1 0 0,0 0 0,7 14-1,-5-5 6,0-1-1,-1 1 1,-1 1-1,-1-1 1,-1 1-1,0 0 1,-1 0-1,-1 1 1,-1-1-1,0 0 1,-1 1-1,-1-1 1,-1 0-1,-7 29 1,2-22 3,0 0 1,-2-1 0,-1-1-1,-1 1 1,-1-1 0,0-1 0,-2-1-1,-1 1 1,-34 36 0,-95 82 417,163-142-205,-15 3-208,-1-1-1,1 1 0,-1 0 1,1 0-1,-1 0 0,0 0 1,0 1-1,1-1 0,-1 1 1,0 0-1,0 0 0,-1 0 1,1 0-1,3 4 0,35 43-34,-24-28 51,-8-8-24,1 0 1,-2 1-1,1 0 0,-2 0 1,0 0-1,-1 1 0,0 0 1,-1 1-1,-1-1 0,-1 1 1,0 0-1,-1 0 0,0 0 1,-1 0-1,-2 20 0,-2-12 11,0-1 0,-1 0 0,-1 0 0,-2 0 0,0 0 0,-1-1 0,-1 0 0,-2-1 0,-23 38 0,6-18 493,-3-1 0,-1-2 1,-62 60-1,83-91-131,15-16-274,19-17-118,-19 24 1,0-1 0,0 1 0,1 0 0,-1 0 0,0 0 0,1 0-1,-1 1 1,1 0 0,-1 0 0,1 0 0,0 1 0,-1-1 0,1 1 0,0 0-1,-1 1 1,1-1 0,0 1 0,-1 0 0,1 0 0,0 0 0,-1 1-1,0-1 1,1 1 0,-1 0 0,0 0 0,0 1 0,0-1 0,0 1 0,0 0-1,-1 0 1,1 0 0,-1 1 0,0-1 0,0 1 0,0 0 0,-1 0 0,1 0-1,-1 0 1,0 0 0,0 0 0,0 0 0,-1 1 0,2 5 0,2 8 10,-1 0 0,-1 0 1,0 0-1,-2 0 0,0 29 1,-2-34 14,0-1 0,-1 0 0,-1 0 0,0 1 0,-1-2 0,0 1 0,0 0 0,-1-1 0,-9 15 0,-8 4 289,-1 0 0,-2-1 0,0-2 1,-49 40-1,13-10 376,49-44-610,-1-1 0,-1 0 0,0-1 0,0-1 0,-1 0 0,-26 13 0,39-23-171,-1 1-1,0 0 0,1-1 0,-1 0 0,0 1 0,1-1 0,-1 0 0,0 0 0,0-1 0,1 1 0,-1 0 0,0-1 0,1 0 0,-1 0 0,1 1 1,-1-2-1,1 1 0,-1 0 0,1 0 0,0-1 0,0 1 0,-1-1 0,1 0 0,0 0 0,0 1 0,1-1 0,-1-1 0,-3-3 0,0-9-2912</inkml:trace>
  <inkml:trace contextRef="#ctx0" brushRef="#br0" timeOffset="376.69">10381 3883 8612,'-23'7'3746,"15"2"-2786,3-3-560,2-1 273,8-3-497,-2-4-80,-2 2-192,6-3-32,-6 3-273,-23 3-6306</inkml:trace>
  <inkml:trace contextRef="#ctx0" brushRef="#br0" timeOffset="-2260.57">2522 4067 3698,'-17'-26'519,"9"12"78,-1 0 0,-1 0 0,-13-13 1,23 26-564,-1 1 0,1 0 1,0-1-1,0 1 1,-1-1-1,1 1 0,0 0 1,-1 0-1,1-1 0,0 1 1,-1 0-1,1-1 1,-1 1-1,1 0 0,-1 0 1,1 0-1,0 0 0,-1-1 1,1 1-1,-1 0 1,1 0-1,-1 0 0,1 0 1,-1 0-1,1 0 0,-1 0 1,1 0-1,-1 0 1,1 0-1,-1 0 0,1 1 1,0-1-1,-1 0 0,1 0 1,-1 0-1,1 1 1,-1-1-1,1 0 0,0 0 1,-1 1-1,1-1 0,0 0 1,-1 1-1,1-1 1,0 0-1,-1 1 0,1-1 1,0 1-1,-1 0 1,-7 25 398,7-21-403,-3 13 54,1 1 0,1 0 0,1 0 0,1 0-1,1 1 1,0-1 0,1 0 0,1-1 0,1 1 0,1 0 0,0-1-1,1 0 1,1 0 0,1-1 0,16 28 0,-16-36-66,0 0 0,0-1 0,1 1-1,0-2 1,1 1 0,0-1 0,0 0 0,0-1 0,1-1-1,-1 1 1,2-2 0,-1 0 0,0 0 0,1-1 0,16 3 0,-4-2 3,0-1 1,0-2 0,1 0-1,-1-1 1,0-2 0,40-7 0,-17-2-3,-2-3 0,1-1 0,-2-3 0,76-41 1,-82 35-36,-31 18 15,1 1 0,-1 0 0,1 0 0,0 1 0,0 0 1,0 1-1,1 0 0,10-3 0,-16 6 11,0 0 0,0 1 1,0-1-1,0 1 1,0-1-1,0 1 1,0 0-1,0 0 1,0 1-1,-1-1 1,1 0-1,0 1 1,-1 0-1,1-1 0,-1 1 1,3 3-1,10 6 90,10 3-11,-1-1 0,2-2-1,-1 0 1,54 14 0,115 11-37,-161-32-51,0-2 0,0-1 0,0-2 0,0 0 0,0-3 0,60-13 0,-66 10-37,-1-2 1,0 0 0,0-2-1,-1 0 1,0-2-1,-1-1 1,-1 0 0,34-29-1,-54 40 80,0 1-1,-1-1 1,0 0-1,1 1 1,-1-1 0,0 0-1,0-1 1,2-3-1,-3 11-31,0 0 0,1 0 0,-1 0-1,1 0 1,0 0 0,0 0 0,1-1-1,-1 1 1,1-1 0,0 1 0,0-1-1,5 5 1,3 4 9,3 3-16,1 0-1,1-1 1,0 0 0,1-2 0,0 0 0,1 0 0,0-2 0,1 0 0,0-2 0,1 0 0,0 0 0,0-2-1,0-1 1,1 0 0,0-2 0,22 2 0,-12-4 1,1 0 0,-1-2-1,1-1 1,-1-1 0,0-2 0,0-1-1,0-2 1,-1-1 0,0-1 0,33-17-1,-45 17-6,-1 0 0,0-2 0,0 1 0,-2-2 0,0 0 0,0-1 0,20-25 0,-34 39 10,0 0-1,0 0 0,1 0 0,-1 0 0,0 0 0,0 1 1,1-1-1,-1 0 0,0 1 0,0-1 0,1 1 0,-1-1 0,0 1 1,0 0-1,0-1 0,0 1 0,0 0 0,0 0 0,0 0 1,0 0-1,1 1 0,28 27 74,-13-12-48,1 1 0,0-2 1,1-1-1,0 0 0,2-1 0,0-1 1,0-1-1,1-1 0,0-1 0,1-1 0,28 7 1,9-3-12,0-2 1,0-3-1,1-3 1,70-2-1,-116-4-25,-1 0 1,0-1-1,1-1 0,-1 0 0,0-1 1,24-10-1,-30 11 2,-1 0-1,0-1 1,0-1 0,-1 1 0,1-1-1,-1 0 1,0 0 0,-1-1 0,1 0-1,-1 0 1,0 0 0,0 0 0,-1-1-1,4-7 1,24-54-11,-29 70 20,0 0 0,1 0 0,-1 1-1,0 0 1,0 0 0,0-1-1,-1 2 1,6 5 0,4 5 8,-3-5-15,0-1 0,1 0 0,0-1-1,0 0 1,1-1 0,-1 0-1,2 0 1,-1-1 0,1-1 0,-1 0-1,1 0 1,0-1 0,0-1-1,14 1 1,-4-1-14,0-2 0,0 0 1,0-1-1,0-2 0,0 0 0,0-1 0,21-8 0,5-9 8,-40 17-589,1 0-1,0 0 1,0 1 0,0 0-1,17-4 1,-12 5-2067</inkml:trace>
  <inkml:trace contextRef="#ctx0" brushRef="#br0" timeOffset="-1329.18">6962 4303 5955,'0'3'217,"1"0"0,-1 0-1,1 0 1,-1 0 0,1 0 0,0 0 0,0 0 0,0 0 0,2 3 0,2 3-150,0 0 1,1 0 0,0 0-1,0 0 1,1-1 0,0 0-1,0-1 1,1 1-1,0-1 1,0-1 0,0 0-1,1 0 1,0 0 0,1-1-1,-1-1 1,1 0 0,0 0-1,0 0 1,17 2-1,4 0-26,1-1 0,0-2 0,0-1 0,0-2 0,39-3 0,-26-1-34,0-2 1,-1-2 0,66-21 0,-86 21 2,-1-1 1,0-1 0,-1-1 0,0 0 0,0-2 0,-2-1-1,39-32 1,-50 35-6,0 0 1,0 0-1,-1-1 0,-1 0 1,8-15-1,15-25 9,-27 54 14,-1 0 0,0-1 0,0 1 1,-1 0-1,1 0 0,0 0 0,0 1 1,-1-1-1,0 0 0,1 1 0,-1-1 1,1 4-1,4 4 101,3 5-68,1 0 0,1 0-1,22 24 1,-26-32-60,0-1 0,1 0 0,-1 0 0,1-1 0,1 1 0,-1-2 0,1 0 0,0 0 0,10 3 0,0-2-25,0-1 0,0-1 0,1-1 0,-1-1 0,0-1 0,1 0 0,-1-2 0,1 0 0,-1-1 0,0-1 0,0-1 0,-1 0 0,0-1 0,1-2 0,-2 1 0,1-2 0,-1 0 0,-1-2 0,0 1 0,0-2 0,26-25 0,-34 28-5,0-1 0,0 1-1,-2-1 1,1 0 0,-1-1 0,-1 0-1,7-17 1,-10 23 51,0 0 0,0 0 0,-1 0 0,0 0 0,0-1 0,0 1 0,-1 0 0,0-1 0,0 1 0,0 0 0,0 0 0,-1-1 0,0 1 0,0 0 0,-1 0 0,1 0 0,-1 0 0,-4-8 0,1 10 1167,4 9-842,3 10-346,1-6 4,0 0 1,1-1-1,0 1 1,0-1-1,1 0 1,0 0-1,0-1 1,1 1-1,1-1 1,-1-1-1,1 1 1,0-1-1,1 0 1,14 10-1,-13-10-12,1-1-1,-1 0 0,1-1 1,1 0-1,-1 0 1,1-1-1,-1-1 0,1 0 1,0 0-1,0-1 1,0 0-1,1-1 0,14 0 1,-2-3-7,1-2 1,-1-1-1,-1 0 1,1-2-1,-1-1 0,0 0 1,-1-2-1,0-1 1,0 0-1,-1-2 1,-1-1-1,36-30 1,-53 42-7,0 0 24,-1 0 0,1-1 1,-1 1-1,0-1 0,1 1 0,-1-1 0,0 0 1,0 0-1,-1 0 0,3-5 0,-4 10-587</inkml:trace>
  <inkml:trace contextRef="#ctx0" brushRef="#br0" timeOffset="-5544.85">382 613 5603,'-1'-4'91,"0"0"0,1-1 0,0 1 0,0-1 0,0 1 0,1-1 1,-1 1-1,1-1 0,0 1 0,1-1 0,-1 1 0,1 0 0,-1 0 0,1 0 1,0 0-1,1 0 0,3-5 0,3-4 61,1 1 0,0 0 0,21-20 1,-7 12-70,1 1 0,0 1 0,2 2 1,0 0-1,1 2 0,1 1 1,0 1-1,43-12 0,-51 19-76,0 1 0,0 2 0,0 0 0,1 0 0,-1 2 0,0 1 0,0 1 0,1 0 1,-1 2-1,0 0 0,27 10 0,-20-3-17,0 1 1,0 1 0,-1 2 0,-1 0 0,-1 2-1,0 1 1,29 27 0,-53-45 11,0 1 1,-1-1-1,1 1 0,-1-1 1,1 0-1,0 1 0,-1-1 1,1 0-1,0 1 0,-1-1 0,1 0 1,0 0-1,-1 0 0,1 0 1,0 0-1,0 0 0,-1 0 1,1 0-1,0 0 0,-1 0 1,1 0-1,0 0 0,0 0 1,0-1-1,19-13 41,18-36 27,-23 28-25,-2 5-9,1 1 1,1 1-1,0 0 0,1 1 1,1 1-1,0 0 0,1 1 1,0 1-1,1 1 0,0 0 0,1 2 1,0 0-1,0 1 0,1 1 1,-1 1-1,1 1 0,27-2 1,-20 4-42,0 1 0,0 2-1,0 1 1,54 9 0,-67-7 1,0 0-1,0 1 1,-1 1-1,0 0 1,0 1-1,0 0 1,0 1-1,-1 1 1,-1 0-1,19 17 1,3 11 28,-25-26-13,1 0 0,0-1 0,1 0 0,0 0 1,20 13-1,-30-23-11,-1 0 1,1 0-1,0 1 1,-1-1-1,1 0 1,0 0 0,-1 0-1,1 0 1,0 0-1,0 0 1,-1 0-1,1 0 1,0 0-1,-1-1 1,1 1 0,0 0-1,-1 0 1,1 0-1,-1-1 1,1 1-1,0 0 1,-1-1-1,1 1 1,-1-1 0,1 1-1,-1-1 1,1 1-1,-1-1 1,1 1-1,-1-1 1,1 1-1,-1-2 1,16-24 65,-12 16-44,7-8 8,1 1-1,0 1 1,1-1-1,0 2 1,2 0-1,0 1 0,0 0 1,1 1-1,1 1 1,0 1-1,1 0 0,0 1 1,25-10-1,-18 11-3,1 0 0,0 2 0,0 1-1,0 1 1,1 1 0,0 2 0,0 0-1,0 2 1,49 6 0,-39-1-28,0 2-1,0 2 1,-1 1 0,0 2-1,-1 1 1,-1 2 0,53 30-1,-76-37-13,0 0 0,0 0 0,-1 1 0,17 19 0,-23-22 15,1-1 0,-1 1 0,0 0 0,-1 0 0,0 0 0,0 0 0,0 1-1,0-1 1,-1 1 0,0 0 0,1 8 0,-3-15 1,0 0 1,0 0-1,0 1 0,0-1 0,0 0 1,0 0-1,0 1 0,0-1 0,0 0 1,1 0-1,-1 1 0,0-1 0,0 0 1,0 0-1,0 0 0,0 1 0,0-1 1,1 0-1,-1 0 0,0 0 1,0 0-1,0 1 0,1-1 0,-1 0 1,0 0-1,0 0 0,1 0 0,-1 0 1,0 0-1,0 0 0,0 0 0,1 1 1,-1-1-1,0 0 0,0 0 0,1 0 1,-1 0-1,0 0 0,0 0 0,1-1 1,-1 1-1,0 0 0,0 0 1,1 0-1,-1 0 0,0 0 0,0 0 1,1 0-1,-1 0 0,0 0 0,0-1 1,0 1-1,1 0 0,-1 0 0,0 0 1,0 0-1,0-1 0,0 1 0,0 0 1,1 0-1,-1-1 0,0 1 1,0 0-1,0 0 0,16-18 14,-13 15-10,15-16 12,0 1-1,2 2 1,0 0 0,1 1 0,0 0 0,2 2 0,-1 1 0,1 1-1,1 1 1,40-12 0,-22 10 0,1 3 1,0 1-1,1 2 0,-1 2 1,65 3-1,-59 3-18,0 3 0,67 14 0,-88-12-1,-1 1 0,0 1 0,-1 1 0,0 1 0,36 22 0,-54-28 0,-1 0 0,0 0 0,-1 1 0,1 1 1,-1-1-1,0 1 0,6 9 0,-11-14 4,0-1-1,0 1 1,0 0-1,0 0 1,-1 0-1,1-1 1,0 1-1,-1 0 1,1 0-1,-1 0 1,0 0 0,1 0-1,-1 0 1,0 1-1,-1 1 1,1-3 5,-1 1 0,1-1 0,-1 0 0,0 1 0,0-1 0,1 0 0,-1 0 0,0 0 0,0 0 0,0 0 0,0 0 0,0 0 0,-1 0 0,1 0 0,0 0 0,0 0 0,-1-1 0,1 1 0,0-1 0,-1 1 0,1-1 0,0 1 0,-4 0 1,21-34 605,-6 8-534,5-2-30,0 1-1,2 1 1,1 0-1,32-34 1,-44 53-23,1 0 0,0 0 0,0 0 0,1 1 0,-1 0 0,1 0-1,0 1 1,0 0 0,1 0 0,-1 1 0,1 0 0,0 0 0,0 1 0,0 1 0,0-1 0,16 1 0,-13 1-25,1 1 1,-1 0-1,0 0 1,0 2-1,0 0 0,0 0 1,0 1-1,-1 0 1,1 1-1,-1 0 1,0 1-1,11 8 0,-15-9-256,-1 0 0,0 0 0,0 0 0,9 11 0,2 4-1849</inkml:trace>
  <inkml:trace contextRef="#ctx0" brushRef="#br0" timeOffset="-3804.6">4786 297 5442,'1'-4'96,"1"-1"0,0 1 0,0 0 0,0 0 0,1 0-1,-1 1 1,1-1 0,0 1 0,0-1 0,0 1-1,0 0 1,1 0 0,6-4 0,4-2 117,1 0-1,21-8 1,0 1-96,0 2 0,1 2 0,0 1 1,1 2-1,1 1 0,-1 2 0,1 2 0,0 2 0,0 1 1,47 5-1,-75-3-111,0 1 0,1 0 0,-1 1 0,0 0 0,0 1 0,0 0 0,-1 1 0,0 0 0,1 0 0,-2 1 1,18 13-1,-17-10 1,0 1 1,-1 1 0,0 0-1,-1 0 1,0 0-1,-1 1 1,0 0 0,0 1-1,5 15 1,-2 8 1,-9-30-8,0 0 0,1-1 0,0 1 0,0-1 0,0 0 0,5 9 0,-7-14 0,1 1 0,0-1-1,0 0 1,-1 1 0,1-1-1,0 0 1,-1 1 0,1-1 0,0 0-1,0 0 1,0 0 0,-1 0 0,1 0-1,0 0 1,0 0 0,-1 0-1,1 0 1,0 0 0,0 0 0,0 0-1,-1-1 1,1 1 0,0 0-1,-1-1 1,1 1 0,0 0 0,0-1-1,24-14 126,-21 13-104,62-45 158,-37 25-113,1 1-1,64-32 0,-63 41-21,1 1-1,0 1 1,1 2-1,0 1 1,0 2-1,0 1 1,1 1 0,-1 2-1,1 2 1,0 1-1,-1 1 1,0 2-1,0 1 1,0 2 0,0 1-1,43 19 1,-66-23-46,0 0 1,-1 0-1,0 0 1,0 1-1,0 1 1,-1 0-1,15 15 0,-19-17 5,0 1-1,0-1 0,0 1 0,-1 0 0,0 0 0,0 0 1,-1 0-1,1 1 0,-1-1 0,-1 0 0,1 1 0,-1 0 1,0 9-1,3 1-39,6-25-9,-2 0 30,16-15 99,1 0 1,1 2-1,1 2 1,1 0 0,0 1-1,58-25 1,-45 28-78,0 0 0,1 3 0,1 2 0,0 1 0,0 2 1,1 3-1,0 1 0,-1 2 0,1 2 0,0 1 0,0 3 0,-1 2 0,0 1 1,58 20-1,-91-25-14,0 1 0,-1-1 1,1 2-1,-1-1 1,0 1-1,0 0 0,-1 1 1,0 0-1,0 1 1,0 0-1,-1 0 1,1 0-1,-2 1 0,1 0 1,-1 0-1,5 10 1,-10-16 7,0 0 1,-1 0-1,1 0 1,-1 0 0,1 0-1,-1 0 1,0 1 0,1-1-1,-1 0 1,0 0-1,-1 0 1,1 0 0,0 0-1,-1 0 1,1 0-1,-1 0 1,1 0 0,-1 0-1,0 0 1,0 0 0,0 0-1,0 0 1,0-1-1,0 1 1,-1 0 0,1-1-1,-3 3 1,54-60 318,-28 36-283,1 0-1,1 2 1,48-28 0,-54 36-14,1 2 1,0 0 0,1 1-1,0 1 1,0 0 0,33-3-1,2 5-28,0 1 0,0 4-1,0 1 1,0 3 0,0 3-1,77 21 1,-123-28-7,0 2 0,0 0-1,0 0 1,0 0 0,-1 1 0,0 0 0,0 1 0,10 7-1,-17-12 13,-1 1 0,1-1 0,-1 1-1,1 0 1,-1-1 0,1 0-1,-1 1 1,1-1 0,0 1 0,-1-1-1,1 0 1,0 1 0,0-1-1,-1 0 1,1 0 0,0 1 0,-1-1-1,1 0 1,0 0 0,0 0-1,-1 0 1,1 0 0,0 0 0,0 0-1,-1 0 1,1-1 0,0 1-1,1 0 1,12-17 177,-3 3-103,6-3-21,1 1 1,1 0-1,0 2 0,0 0 0,2 2 0,0 0 0,0 1 0,1 1 1,0 1-1,33-8 0,-34 11-46,1 1 0,-1 1-1,1 1 1,-1 1 0,1 1 0,0 1 0,0 0 0,-1 2 0,1 1 0,-1 1-1,38 10 1,-49-10-14,1 1 1,-1-1-1,0 1 0,0 1 0,-1 0 1,0 0-1,0 1 0,0 0 0,-1 1 1,0 0-1,-1 0 0,13 18 0,-16-11 28,-2-29 236,1 9-252,-1 0 1,0 0 0,1 0 0,0 0-1,0 1 1,0-1 0,1 1-1,-1 0 1,1 0 0,0 0 0,9-6-1,55-35 54,-64 42-58,14-6-3,0 0 0,0 2 0,1 0 0,0 1 0,0 0 0,0 2 0,1 0 1,0 2-1,-1 0 0,1 1 0,0 1 0,34 4 0,-7 2-9,1 3 1,-2 2-1,1 2 1,50 21-1,-70-21 6,1 0 0,-2 2 0,0 1-1,27 23 1,-32-24 77,-21-15-73,1 0 0,-1 1 1,0-1-1,1 0 0,-1 1 0,0-1 1,1 0-1,-1 1 0,0-1 1,1 1-1,-1-1 0,0 0 1,0 1-1,0-1 0,1 1 0,-1-1 1,0 1-1,0-1 0,0 1 1,0-1-1,0 1 0,0-1 1,0 0-1,0 1 0,0-1 0,0 1 1,0-1-1,0 1 0,-1 0 1,-10 15-413,-24 9-3246,7-9-2877</inkml:trace>
  <inkml:trace contextRef="#ctx0" brushRef="#br0" timeOffset="-2260.57">2522 4066 3698,'-17'-26'519,"9"12"78,-1 0 0,-1 0 0,-13-13 1,23 26-564,-1 1 0,1 0 1,0-1-1,0 1 1,-1-1-1,1 1 0,0 0 1,-1 0-1,1-1 0,0 1 1,-1 0-1,1-1 1,-1 1-1,1 0 0,-1 0 1,1 0-1,0 0 0,-1-1 1,1 1-1,-1 0 1,1 0-1,-1 0 0,1 0 1,-1 0-1,1 0 0,-1 0 1,1 0-1,-1 0 1,1 0-1,-1 0 0,1 1 1,0-1-1,-1 0 0,1 0 1,-1 0-1,1 1 1,-1-1-1,1 0 0,0 0 1,-1 1-1,1-1 0,0 0 1,-1 1-1,1-1 1,0 0-1,-1 1 0,1-1 1,0 1-1,-1 0 1,-7 25 398,7-21-403,-3 13 54,1 1 0,1 0 0,1 0 0,1 0-1,1 1 1,0-1 0,1 0 0,1-1 0,1 1 0,1 0 0,0-1-1,1 0 1,1 0 0,1-1 0,16 28 0,-16-36-66,0 0 0,0-1 0,1 1-1,0-2 1,1 1 0,0-1 0,0 0 0,0-1 0,1-1-1,-1 1 1,2-2 0,-1 0 0,0 0 0,1-1 0,16 3 0,-4-2 3,0-1 1,0-2 0,1 0-1,-1-1 1,0-2 0,40-7 0,-17-2-3,-2-3 0,1-1 0,-2-3 0,76-41 1,-82 35-36,-31 18 15,1 1 0,-1 0 0,1 0 0,0 1 0,0 0 1,0 1-1,1 0 0,10-3 0,-16 6 11,0 0 0,0 1 1,0-1-1,0 1 1,0-1-1,0 1 1,0 0-1,0 0 1,0 1-1,-1-1 1,1 0-1,0 1 1,-1 0-1,1-1 0,-1 1 1,3 3-1,10 6 90,10 3-11,-1-1 0,2-2-1,-1 0 1,54 14 0,115 11-37,-161-32-51,0-2 0,0-1 0,0-2 0,0 0 0,0-3 0,60-13 0,-66 10-37,-1-2 1,0 0 0,0-2-1,-1 0 1,0-2-1,-1-1 1,-1 0 0,34-29-1,-54 40 80,0 1-1,-1-1 1,0 0-1,1 1 1,-1-1 0,0 0-1,0-1 1,2-3-1,-3 11-31,0 0 0,1 0 0,-1 0-1,1 0 1,0 0 0,0 0 0,1-1-1,-1 1 1,1-1 0,0 1 0,0-1-1,5 5 1,3 4 9,3 3-16,1 0-1,1-1 1,0 0 0,1-2 0,0 0 0,1 0 0,0-2 0,1 0 0,0-2 0,1 0 0,0 0 0,0-2-1,0-1 1,1 0 0,0-2 0,22 2 0,-12-4 1,1 0 0,-1-2-1,1-1 1,-1-1 0,0-2 0,0-1-1,0-2 1,-1-1 0,0-1 0,33-17-1,-45 17-6,-1 0 0,0-2 0,0 1 0,-2-2 0,0 0 0,0-1 0,20-25 0,-34 39 10,0 0-1,0 0 0,1 0 0,-1 0 0,0 0 0,0 1 1,1-1-1,-1 0 0,0 1 0,0-1 0,1 1 0,-1-1 0,0 1 1,0 0-1,0-1 0,0 1 0,0 0 0,0 0 0,0 0 1,0 0-1,1 1 0,28 27 74,-13-12-48,1 1 0,0-2 1,1-1-1,0 0 0,2-1 0,0-1 1,0-1-1,1-1 0,0-1 0,1-1 0,28 7 1,9-3-12,0-2 1,0-3-1,1-3 1,70-2-1,-116-4-25,-1 0 1,0-1-1,1-1 0,-1 0 0,0-1 1,24-10-1,-30 11 2,-1 0-1,0-1 1,0-1 0,-1 1 0,1-1-1,-1 0 1,0 0 0,-1-1 0,1 0-1,-1 0 1,0 0 0,0 0 0,-1-1-1,4-7 1,24-54-11,-29 70 20,0 0 0,1 0 0,-1 1-1,0 0 1,0 0 0,0-1-1,-1 2 1,6 5 0,4 5 8,-3-5-15,0-1 0,1 0 0,0-1-1,0 0 1,1-1 0,-1 0-1,2 0 1,-1-1 0,1-1 0,-1 0-1,1 0 1,0-1 0,0-1-1,14 1 1,-4-1-14,0-2 0,0 0 1,0-1-1,0-2 0,0 0 0,0-1 0,21-8 0,5-9 8,-40 17-589,1 0-1,0 0 1,0 1 0,0 0-1,17-4 1,-12 5-2067</inkml:trace>
  <inkml:trace contextRef="#ctx0" brushRef="#br0" timeOffset="-1329.18">6962 4302 5955,'0'3'217,"1"0"0,-1 0-1,1 0 1,-1 0 0,1 0 0,0 0 0,0 0 0,0 0 0,2 3 0,2 3-150,0 0 1,1 0 0,0 0-1,0 0 1,1-1 0,0 0-1,0-1 1,1 1-1,0-1 1,0-1 0,0 0-1,1 0 1,0 0 0,1-1-1,-1-1 1,1 0 0,0 0-1,0 0 1,17 2-1,4 0-26,1-1 0,0-2 0,0-1 0,0-2 0,39-3 0,-26-1-34,0-2 1,-1-2 0,66-21 0,-86 21 2,-1-1 1,0-1 0,-1-1 0,0 0 0,0-2 0,-2-1-1,39-32 1,-50 35-6,0 0 1,0 0-1,-1-1 0,-1 0 1,8-15-1,15-25 9,-27 54 14,-1 0 0,0-1 0,0 1 1,-1 0-1,1 0 0,0 0 0,0 1 1,-1-1-1,0 0 0,1 1 0,-1-1 1,1 4-1,4 4 101,3 5-68,1 0 0,1 0-1,22 24 1,-26-32-60,0-1 0,1 0 0,-1 0 0,1-1 0,1 1 0,-1-2 0,1 0 0,0 0 0,10 3 0,0-2-25,0-1 0,0-1 0,1-1 0,-1-1 0,0-1 0,1 0 0,-1-2 0,1 0 0,-1-1 0,0-1 0,0-1 0,-1 0 0,0-1 0,1-2 0,-2 1 0,1-2 0,-1 0 0,-1-2 0,0 1 0,0-2 0,26-25 0,-34 28-5,0-1 0,0 1-1,-2-1 1,1 0 0,-1-1 0,-1 0-1,7-17 1,-10 23 51,0 0 0,0 0 0,-1 0 0,0 0 0,0-1 0,0 1 0,-1 0 0,0-1 0,0 1 0,0 0 0,0 0 0,-1-1 0,0 1 0,0 0 0,-1 0 0,1 0 0,-1 0 0,-4-8 0,1 10 1167,4 9-842,3 10-346,1-6 4,0 0 1,1-1-1,0 1 1,0-1-1,1 0 1,0 0-1,0-1 1,1 1-1,1-1 1,-1-1-1,1 1 1,0-1-1,1 0 1,14 10-1,-13-10-12,1-1-1,-1 0 0,1-1 1,1 0-1,-1 0 1,1-1-1,-1-1 0,1 0 1,0 0-1,0-1 1,0 0-1,1-1 0,14 0 1,-2-3-7,1-2 1,-1-1-1,-1 0 1,1-2-1,-1-1 0,0 0 1,-1-2-1,0-1 1,0 0-1,-1-2 1,-1-1-1,36-30 1,-53 42-7,0 0 24,-1 0 0,1-1 1,-1 1-1,0-1 0,1 1 0,-1-1 0,0 0 1,0 0-1,-1 0 0,3-5 0,-4 10-587</inkml:trace>
  <inkml:trace contextRef="#ctx0" brushRef="#br0">10431 878 6099,'0'-3'102,"0"0"0,-1 0 0,1 1 0,0-1 0,0 0 0,0 0 0,0 1-1,1-1 1,-1 0 0,1 0 0,0 1 0,0-1 0,0 0 0,0 1 0,0-1 0,0 1 0,1-1 0,-1 1 0,1 0 0,0 0 0,3-4 0,-1 3-30,0 1 0,-1 0 0,1 0 0,0 0 0,1 0 0,-1 0 0,0 1 0,0 0 0,1 0 0,-1 0 0,0 0-1,8 1 1,1 0-35,1 0-1,0 1 0,0 1 0,0 0 0,-1 1 1,1 0-1,23 10 0,-27-8-21,0 0-1,0 0 1,-1 1-1,0 1 1,0-1-1,-1 1 1,1 1-1,-1 0 1,-1 0-1,0 0 1,0 1-1,-1 0 1,10 18-1,-10-15-5,-1 1-1,0 0 0,-1 0 1,-1 1-1,0-1 1,-1 1-1,0-1 1,-1 1-1,-1 0 1,-1 15-1,-1-7-5,-1-1 0,-1 1 0,-1-1-1,-1 0 1,0 0 0,-2-1 0,0 0 0,-2 0 0,0-1 0,-1 0 0,-1-1-1,-1 0 1,-27 30 0,13-24 30,18-16 30,0 1 0,0-1 0,1 1-1,-10 14 1,12-15 107,-5 12 297,11-19-460,0 0-1,1-1 1,-1 1-1,0 0 1,0 0-1,0 0 1,1-1-1,-1 1 1,0 0 0,1-1-1,-1 1 1,0 0-1,1-1 1,-1 1-1,1 0 1,-1-1-1,1 1 1,0-1 0,-1 1-1,1-1 1,-1 1-1,1-1 1,0 1-1,-1-1 1,1 0-1,0 1 1,0-1 0,0 0-1,8 5 19,15 6 48,41 28 0,-58-33-78,1 0 0,-1 0 0,1 1 0,-2 0 0,1 1 0,-1 0 0,0 0 0,7 14-1,-5-5 6,0-1-1,-1 1 1,-1 1-1,-1-1 1,-1 1-1,0 0 1,-1 0-1,-1 1 1,-1-1-1,0 0 1,-1 1-1,-1-1 1,-1 0-1,-7 29 1,2-22 3,0 0 1,-2-1 0,-1-1-1,-1 1 1,-1-1 0,0-1 0,-2-1-1,-1 1 1,-34 36 0,-95 82 417,163-142-205,-15 3-208,-1-1-1,1 1 0,-1 0 1,1 0-1,-1 0 0,0 0 1,0 1-1,1-1 0,-1 1 1,0 0-1,0 0 0,-1 0 1,1 0-1,3 4 0,35 43-34,-24-28 51,-8-8-24,1 0 1,-2 1-1,1 0 0,-2 0 1,0 0-1,-1 1 0,0 0 1,-1 1-1,-1-1 0,-1 1 1,0 0-1,-1 0 0,0 0 1,-1 0-1,-2 20 0,-2-12 11,0-1 0,-1 0 0,-1 0 0,-2 0 0,0 0 0,-1-1 0,-1 0 0,-2-1 0,-23 38 0,6-18 493,-3-1 0,-1-2 1,-62 60-1,83-91-131,15-16-274,19-17-118,-19 24 1,0-1 0,0 1 0,1 0 0,-1 0 0,0 0 0,1 0-1,-1 1 1,1 0 0,-1 0 0,1 0 0,0 1 0,-1-1 0,1 1 0,0 0-1,-1 1 1,1-1 0,0 1 0,-1 0 0,1 0 0,0 0 0,-1 1-1,0-1 1,1 1 0,-1 0 0,0 0 0,0 1 0,0-1 0,0 1 0,0 0-1,-1 0 1,1 0 0,-1 1 0,0-1 0,0 1 0,0 0 0,-1 0 0,1 0-1,-1 0 1,0 0 0,0 0 0,0 0 0,-1 1 0,2 5 0,2 8 10,-1 0 0,-1 0 1,0 0-1,-2 0 0,0 29 1,-2-34 14,0-1 0,-1 0 0,-1 0 0,0 1 0,-1-2 0,0 1 0,0 0 0,-1-1 0,-9 15 0,-8 4 289,-1 0 0,-2-1 0,0-2 1,-49 40-1,13-10 376,49-44-610,-1-1 0,-1 0 0,0-1 0,0-1 0,-1 0 0,-26 13 0,39-23-171,-1 1-1,0 0 0,1-1 0,-1 0 0,0 1 0,1-1 0,-1 0 0,0 0 0,0-1 0,1 1 0,-1 0 0,0-1 0,1 0 0,-1 0 0,1 1 1,-1-2-1,1 1 0,-1 0 0,1 0 0,0-1 0,0 1 0,-1-1 0,1 0 0,0 0 0,0 1 0,1-1 0,-1-1 0,-3-3 0,0-9-2912</inkml:trace>
  <inkml:trace contextRef="#ctx0" brushRef="#br0" timeOffset="376.69">10382 3882 8612,'-23'7'3746,"15"2"-2786,3-3-560,2-1 273,8-3-497,-2-4-80,-2 2-192,6-3-32,-6 3-273,-23 3-6306</inkml:trace>
  <inkml:trace contextRef="#ctx0" brushRef="#br0" timeOffset="82662.73">68 1738 6531,'-6'1'284,"1"1"4,0-1 1,0 0 0,0 0 0,0-1 0,0 0 0,1 0 0,-1 0-1,0 0 1,-7-2 0,12 2-237,-1-1-1,1 1 1,-1-1 0,1 1-1,-1-1 1,1 1 0,0-1-1,-1 0 1,1 1 0,0-1-1,-1 1 1,1-1-1,0 0 1,0 1 0,0-1-1,-1 0 1,1 0 0,0 1-1,0-1 1,0 0 0,0 1-1,0-1 1,0 0-1,1 1 1,-1-1 0,0 0-1,0 0 1,0 1 0,1-1-1,-1 1 1,0-1 0,1 0-1,-1 1 1,1-2 0,12-23-6,-6 16 1,-1 0 0,1 1 0,1 0 0,-1 0 0,1 1-1,1 0 1,-1 0 0,1 1 0,1 0 0,-1 1 0,1 0 0,0 0-1,0 1 1,0 1 0,17-5 0,5 3-12,0 2 0,0 0 0,-1 3 0,61 5 0,-21 5-49,73 19 0,-101-15 2,-30-9 7,-1-1 0,2 0 0,14 2-1,-24-5-1,-1-1 0,1 0 0,-1 0 0,1 0-1,0 0 1,-1 0 0,0-1 0,1 0 0,-1 1-1,1-1 1,-1-1 0,0 1 0,1 0 0,-1-1-1,0 0 1,5-3 0,-3 1-22,0 0-1,0-1 1,-1 1-1,0-1 1,0 0-1,0 0 1,0-1-1,-1 1 1,0-1-1,0 1 1,0-1 0,-1 0-1,0 0 1,0 0-1,-1 0 1,1-1-1,-1 1 1,-1 0-1,1-1 1,-1 1-1,0-1 1,-1 1 0,1 0-1,-3-11 1,1 14 54,1 1 0,-1-1 1,0 0-1,1 1 1,-1-1-1,-1 1 0,1-1 1,0 1-1,0 0 1,-1 0-1,1 0 1,-1 0-1,0 1 0,1-1 1,-1 1-1,0-1 1,0 1-1,0 0 0,0 0 1,-5 0-1,7 4 612,10 4-511,14 5-144,53 6 74,108 10 0,-124-19-64,-64-8 25,0 0 1,0 0 0,1 1-1,-1-1 1,0 1 0,1 0-1,-1 0 1,-5 4 0,-10 5 60,11-8-48,1 1 1,-1 0-1,1 1 0,0 0 1,0 0-1,0 1 0,1-1 1,-1 1-1,1 1 0,-5 6 1,10-11-31,0 0 1,0 0 0,1 0 0,-1 1 0,0-1 0,1 0 0,-1 0-1,1 0 1,0 0 0,0 4 0,0-4 2,0 0 1,0-1-1,0 1 1,0 0-1,-1 0 0,1 0 1,0 0-1,-1-1 1,0 1-1,1 0 1,-1-1-1,0 1 0,0 0 1,0-1-1,-1 3 1,-19-62-4,18 28-1,0-48 0,0-3-13,5 163 179,-2-34-71,10 78 1,-11-144-137,0 0 0,3-30 0,0-12-50,-2 50 75,0-15-8,-2 0 0,0 0-1,-7-30 1,9 53 35,-1 1-1,1 0 1,0 0 0,-1-1-1,1 1 1,-1 0-1,0 0 1,1 0 0,-1 0-1,0 0 1,0 0-1,0 0 1,0 0 0,0 0-1,-2-2 1,1 6 313,8 12-208,-2-10-107,0 0-1,0 0 1,0 0-1,1-1 0,-1 1 1,1-1-1,0 0 0,1-1 1,-1 1-1,1-1 1,-1 0-1,1-1 0,0 1 1,0-1-1,10 2 1,9 2 2,0-1 0,38 3 1,-22-7 13,-47 6 11,0 1 0,0-1 0,-1 0 1,-12 10-1,-7 8 64,-24 17 119,39-33-173,0-1 0,0 1 0,1 1 0,1 0 0,-11 14 0,16-18-44,6-7-17,7-12-81,-4 1 119,1 1-1,1 0 1,0 0 0,10-12 0,19-30-27,-19 17 45,-25 48-29,0 0 0,-1-1 0,0-1 0,-18 17-1,-16 18 16,43-45-102,0 1 0,0-1 1,-1 1-1,1-1 0,0 1 0,-1-1 0,1 1 1,-1-1-1,1 0 0,0 1 0,-1-1 0,1 1 1,-1-1-1,1 0 0,-1 0 0,1 1 0,-1-1 1,1 0-1,-1 0 0,0 0 0,1 1 0,-1-1 1,1 0-1,-1 0 0,1 0 0,-1 0 0,0 0 1,1 0-1,-1 0 0,1 0 0,-1 0 0,0-1 1,1 1-1,-1 0 0,1 0 0,-1 0 0,1-1 1,-1 1-1,1 0 0,-1-1 0,1 1 0,-1 0 1,1-1-1,-1 1 0,1 0 0,0-1 0,-1 1 1,1-1-1,0 1 0,-1-1 0,1 0 1,-12-9-1837</inkml:trace>
  <inkml:trace contextRef="#ctx0" brushRef="#br0" timeOffset="83057.79">1013 1621 9092,'-13'-1'3808,"22"-1"-967,-8 2-2801,-1 0-38,0 0 1,-1-1-1,1 1 1,0 0 0,0 0-1,0 0 1,0 0 0,0 0-1,0 0 1,0 0 0,0 0-1,-1 0 1,1 0 0,0 0-1,0 0 1,0 0-1,0-1 1,0 1 0,0 0-1,-1 0 1,1 0 0,0 0-1,0 0 1,0 0 0,0 0-1,0 0 1,0 0 0,-1 1-1,1-1 1,0 0 0,0 0-1,0 0 1,0 0-1,0 0 1,0 0 0,-1 0-1,1 0 1,0 0 0,0 0-1,0 0 1,0 0 0,0 1-1,0-1 1,0 0 0,0 0-1,0 0 1,0 0-1,-1 0 1,1 0 0,0 0-1,0 1 1,0-1 0,0 0-1,0 0 1,0 0 0,0 0-1,0 0 1,0 0 0,0 1-1,0-1 1,0 0-1,1-2-499</inkml:trace>
  <inkml:trace contextRef="#ctx0" brushRef="#br0" timeOffset="84074.66">1916 1674 4610,'-6'-2'528,"9"-1"-79,-5 3-129,2-2-256,11 0-64,13 2 16,6-5-16,9 2 0,5 3-336,5-1-1249</inkml:trace>
  <inkml:trace contextRef="#ctx0" brushRef="#br0" timeOffset="85227">1961 3008 6003,'-32'2'6024,"80"5"-5668,1-2 0,-1-2-1,80-6 1,-109 2-312,295-24 81,8-1-36,-69 28 55,-250-1 153,-1 0-125,-9-2-118,1 0-87,-1 1 1,1 0-1,-1 0 1,1 1 0,-11 1-1,-19 2-741,-3 3-2883,32-5 700</inkml:trace>
  <inkml:trace contextRef="#ctx0" brushRef="#br0" timeOffset="86977.46">4735 2797 5282,'8'5'2770,"38"2"-1018,-11-7-1373,-1-1 0,54-8-1,-11 1-281,-50 5-70,254-8 63,-274 11-145,0 0 106,-10-1 103,-13-3-31,15 4-166,1-1 1,-1 1-1,0-1 1,0 1-1,0 0 1,1 0 0,-1-1-1,0 1 1,0 0-1,0 0 1,0 0 0,0 0-1,1 0 1,-1 0-1,0 0 1,0 0-1,0 1 1,0-1 0,1 0-1,-1 0 1,-1 1-1,2 0-142,-1-1-1,1 1 0,0 0 0,0-1 0,0 1 0,0-1 0,0 1 1,0 0-1,0-1 0,0 1 0,0-1 0,0 1 0,0 0 1,0-1-1,0 1 0,0-1 0,1 1 0,-1 0 0,0-1 0,0 1 1,1-1-1,0 2 0,2 5-1743</inkml:trace>
  <inkml:trace contextRef="#ctx0" brushRef="#br0" timeOffset="88347.07">6004 2787 4306,'-24'-3'3577,"39"6"-1885,42 5-972,54-3-249,142-11-1,-84-2-456,21-1 9,104 1-11,-256 9 178,-80 6-1716,18-1-4683</inkml:trace>
  <inkml:trace contextRef="#ctx0" brushRef="#br0" timeOffset="92785.58">10911 2427 2129,'-9'4'7915,"30"-1"-6401,37 1-1536,285-6 1012,-249 10-1089,-110-30-669,0 5 507,0 2 0,-1 0 0,-34-23 1,42 35 468,9 3-173,-1 0 1,1 0-1,-1 0 1,1 0-1,-1 0 1,1 0-1,-1 0 1,1 0-1,-1 0 1,1 0-1,-1-1 1,1 1-1,-1 0 1,1 0-1,-1-1 1,1 1-1,-1 0 1,1-1 0,0 1-1,-1 0 1,1-1-1,0 1 1,-1-1-1,1 1 1,0 0-1,-1-1 1,1 1-1,0-1 1,0 1-1,0-1 1,0 1-1,-1-1 1,1 1-1,0-2 1,4 5-8,1-1-1,-1 0 1,0-1 0,1 1-1,-1-1 1,1 0 0,5 1-1,15 1-8,0 2 1,-1 0-1,1 2 0,-1 0 0,35 18 0,-58-25-17,0 0 0,-1 1 0,1-1 0,-1 1 0,1-1 0,-1 1 0,1-1 0,-1 1 0,1-1 0,-1 1-1,1-1 1,-1 1 0,0 0 0,1-1 0,-1 1 0,0 0 0,0-1 0,0 1 0,1 0 0,-1-1 0,0 1 0,0 0 0,0-1 0,0 1 0,0 0 0,0-1 0,0 1 0,0 0 0,0-1 0,-1 1 0,1 0 0,0-1-1,0 1 1,-1 0 0,1-1 0,0 1 0,-1 0 0,1-1 0,0 1 0,-1-1 0,1 1 0,-1-1 0,1 1 0,-1-1 0,1 1 0,-1-1 0,-1 1 0,-29 25 67,29-25-69,-140 105 133,140-102 43,8-6-2628,3 0-682,6 2 199</inkml:trace>
  <inkml:trace contextRef="#ctx0" brushRef="#br0" timeOffset="93809.8">11800 2106 6499,'-4'-7'4079,"3"16"-3257,9 24-595,-1 1 1,-2 0-1,0 51 1,-4-62-199,0 13 19,-1 0 0,-6 37 0,8-45-49,0-24 59,-2-20 157,-8-149-52,4 42-94,-1 81 193,4 41-20,3 14-159,42 195-9,-25-108-78,-19-100 4,0 0 0,0 0 0,0 0 0,0 0 0,0 0 0,0 0 0,0 0 0,0 0 0,0 0 0,0 0 1,0 0-1,0 0 0,0 0 0,0 0 0,1 0 0,-1 0 0,0 0 0,0 0 0,0 0 0,0 0 0,0 0 0,0 0 1,0 0-1,0 0 0,0 0 0,0 0 0,0 0 0,0 0 0,0 0 0,0 0 0,0 0 0,0 0 0,0 0 0,0 0 1,0 0-1,0 0 0,0 0 0,0 1 0,0-1 0,0 0 0,1 0 0,-1 0 0,1-11-5,-1-18 1,-21-220 100,13 179-98,20 285 396,-12-173-358,-1-27-43,2 0-1,-1 0 0,6 26 1,-6-41 5</inkml:trace>
  <inkml:trace contextRef="#ctx0" brushRef="#br0" timeOffset="94291.87">11592 2158 6467,'-6'-7'190,"0"1"1,1-1-1,0 0 1,1 0-1,0 0 1,0-1-1,0 1 1,1-1-1,0 0 1,1 0-1,0 0 0,0 0 1,0-1-1,1 1 1,1 0-1,-1-1 1,1 1-1,1-1 1,-1 1-1,1 0 1,1-1-1,0 1 0,0 0 1,0 0-1,1 0 1,1 0-1,-1 0 1,1 1-1,0 0 1,1 0-1,0 0 1,0 0-1,0 1 1,1-1-1,11-8 0,-4 5-121,0 1 0,1 1 0,0 0 0,1 0 0,0 2 0,0 0 0,0 0-1,1 1 1,18-2 0,-24 5-58,0 1 1,0 0-1,0 1 0,0 0 1,0 0-1,0 1 0,0 1 0,0-1 1,0 2-1,0-1 0,-1 2 0,1-1 1,-1 1-1,0 0 0,0 1 1,9 6-1,-12-6-8,0-1 1,-1 1 0,0 0-1,0 0 1,-1 0 0,1 1-1,-1-1 1,0 1 0,-1 0-1,1 0 1,-1 1 0,0-1-1,-1 1 1,0-1-1,0 1 1,0 0 0,-1 0-1,0 0 1,1 13 0,-2-12 0,-1 1 1,0 0 0,0-1 0,0 1 0,-1-1-1,-1 0 1,1 1 0,-1-1 0,-1 0 0,1-1-1,-1 1 1,-1 0 0,0-1 0,0 0-1,-10 11 1,-1-2-60,-1 0 0,0-2-1,-1 0 1,-1-1 0,0-1 0,-27 13-1,47-22-377,0-1-1,0 1 1,0-1-1,1 0 1,-1 1-1,0-1 1,1 0-1,0 0 1,3 4-1,15 1-2106,7-3-1478</inkml:trace>
  <inkml:trace contextRef="#ctx0" brushRef="#br0" timeOffset="94660.93">12350 1950 7219,'-6'13'4587,"-11"58"-4081,5-10 166,-7 98-1,18-131-601,1 1 0,1 0-1,1 0 1,2 0-1,12 45 1,-15-69-115,0 0-1,1-1 0,-1 1 1,1-1-1,0 0 1,1 1-1,-1-1 1,1 0-1,0 0 1,0-1-1,0 1 0,5 4 1,-7-8-143,0 0 1,0 0-1,1 1 0,-1-1 1,0 0-1,0 0 1,1 0-1,-1-1 0,0 1 1,0 0-1,1 0 0,-1-1 1,0 1-1,0 0 1,0-1-1,0 1 0,0-1 1,1 0-1,-1 1 0,0-1 1,0 0-1,-1 0 1,2-1-1,-1 2 62,15-13-3155</inkml:trace>
  <inkml:trace contextRef="#ctx0" brushRef="#br0" timeOffset="95318.05">12507 2038 6099,'6'22'4225,"4"56"-3371,1 248 443,-12-338-1222,-1 1 0,0-1 0,-5-17 0,-3-19 159,6 18-150,1 0 1,2 0-1,1-1 1,1 1-1,2 0 1,1 0-1,1 0 0,18-58 1,-22 85-76,0 0 0,0 1 0,0-1 0,1 0 0,-1 1 1,1-1-1,-1 1 0,1-1 0,0 1 0,0 0 0,0 0 0,0 0 0,0 0 0,0 0 0,1 0 1,-1 1-1,1-1 0,-1 1 0,1-1 0,0 1 0,-1 0 0,1 0 0,0 0 0,0 1 0,5-1 0,-5 1 0,1 0-1,0 1 0,-1-1 1,1 1-1,-1 0 0,1 0 1,-1 1-1,1-1 0,-1 1 1,0 0-1,0-1 0,0 2 0,0-1 1,0 0-1,0 0 0,-1 1 1,1 0-1,-1-1 0,1 1 1,2 5-1,4 5 5,-1 1-1,-1 0 1,0 0 0,-1 1-1,-1 0 1,0 0 0,-1 0-1,0 1 1,2 21 0,-2 16 13,-3 78 1,-2-64-71,-20-99-5343,10 15 2557</inkml:trace>
  <inkml:trace contextRef="#ctx0" brushRef="#br0" timeOffset="95665.96">12537 2233 6019,'-3'3'2865,"6"3"-2209,5 1 33,9-1-273,5-2-256,8-3-96,-2-1-64,7 2 0,-10-4-1217,2 1-1472</inkml:trace>
  <inkml:trace contextRef="#ctx0" brushRef="#br0" timeOffset="96110.94">12924 2047 6131,'-4'0'3304,"5"9"-1750,8 23-1415,1 5 141,-3 14-22,-2 1 0,-2 0 0,-7 74 0,5-125-253,-1 0 0,0 0-1,0 1 1,0-1-1,0 0 1,0 0 0,-1 0-1,1 0 1,0 0-1,0 0 1,-1 0 0,1 0-1,0 0 1,-1 0-1,1 0 1,-1-1 0,0 1-1,1 0 1,-2 1-1,1-2 1,1 0 0,-1-1 0,0 1 0,1-1 0,-1 1-1,1-1 1,-1 1 0,0-1 0,1 0 0,0 1 0,-1-1 0,1 0-1,-1 1 1,1-1 0,0 0 0,-1 0 0,1 1 0,0-2-1,-14-46 42,9 20 37,2-1 0,0 0 1,2 0-1,4-44 0,-1 63-65,0-12 18,2 0-1,8-26 1,-11 44-27,0-1 0,1 0 0,0 1 0,0-1 0,0 1 0,1 0 0,0-1 0,-1 1 0,1 0 0,1 1 0,-1-1 0,0 1 0,1-1 0,0 1 0,7-5 0,-8 7-4,-1 0-1,0 1 0,1-1 1,0 1-1,-1-1 0,1 1 1,-1 0-1,1 0 0,0 0 1,-1 0-1,1 0 0,-1 1 1,1-1-1,-1 1 0,1 0 0,-1 0 1,1 0-1,-1 0 0,0 0 1,1 0-1,-1 1 0,0-1 1,0 1-1,0-1 0,3 4 1,3 2 14,-1 1 0,0-1 0,0 1 0,11 17 1,-12-13-6,1 1 1,-2 0 0,0 0-1,0 0 1,-1 1 0,-1-1-1,0 1 1,-1 0 0,0 0 0,-1 22-1,-3 11 56,-13 82 0,13-103-52,2-26-33,0 1 0,0 0 1,0-1-1,0 1 1,0 0-1,0 0 0,0-1 1,0 1-1,0 0 0,0-1 1,0 1-1,1 0 0,-1 0 1,0-1-1,0 1 0,1 0 1,-1-1-1,1 1 1,-1-1-1,0 1 0,1-1 1,-1 1-1,1-1 0,-1 1 1,1-1-1,-1 1 0,1-1 1,0 1-1,0-1 0,5-10-3981,3-4 904</inkml:trace>
  <inkml:trace contextRef="#ctx0" brushRef="#br0" timeOffset="96932.74">13265 2071 6675,'-1'-2'3336,"7"6"-2502,1 3-708,-1 1 0,0 0 0,-1 0 0,0 0 0,0 0-1,-1 1 1,0-1 0,0 1 0,-1 1 0,0-1 0,0 0 0,-1 1 0,1 12 0,-1 12-68,0 0 0,-6 48 0,2-32-39,-1-125 144,1 39-119,1-1 1,2 1-1,6-44 1,-4 62-40,0 1 5,1-1 0,7-25 0,-10 40-9,0 0 0,1 0 0,-1 0 0,0-1 0,1 2 0,0-1-1,0 0 1,0 0 0,0 0 0,0 1 0,0-1 0,1 1 0,-1 0 0,1 0 0,-1 0 0,1 0 0,0 0 0,0 0-1,6-2 1,-6 4-4,0-1 0,0 1 0,0 0 0,0 0 0,1 0 0,-1 0-1,0 0 1,0 1 0,0 0 0,0-1 0,0 1 0,0 0 0,0 1 0,0-1-1,4 3 1,-1-1-6,0 1 0,0 1 0,0-1 0,-1 1 0,10 10 0,-9-7-12,-1 1 0,0 0-1,0 1 1,-1-1 0,0 1-1,0 0 1,-1 0 0,3 20-1,-6-26 12,0-1 0,0 1 0,0 0 0,0 0 1,-1-1-1,1 1 0,-1 0 0,0-1 0,0 1 0,-1-1 0,1 1 0,-4 5 0,4-7 10,0 0 0,0 0 0,0 0 0,-1 0 0,1 0 0,-1 0 0,1 0 0,-1-1 0,1 1 1,-1-1-1,0 1 0,0-1 0,0 0 0,0 1 0,0-1 0,0 0 0,0-1 0,0 1 0,0 0 0,-1 0 0,-2 0 0,4-1 4,0-1 1,1 1-1,-1 0 0,0-1 0,0 1 0,0 0 1,1-1-1,-1 1 0,0-1 0,1 1 0,-1-1 0,0 0 1,1 1-1,-1-1 0,1 1 0,-1-1 0,1 0 1,-1 0-1,1 1 0,0-1 0,-1 0 0,1 0 1,0 1-1,-1-1 0,1 0 0,0 0 0,0 0 1,0 0-1,0 1 0,0-1 0,0 0 0,0 0 0,0 0 1,0 0-1,0 0 0,0 1 0,1-1 0,-1 0 1,1-1-1,-1 0 5,0-1-1,1 1 1,0-1 0,-1 1 0,1 0-1,0 0 1,0 0 0,0-1 0,0 1-1,0 0 1,1 0 0,-1 0-1,1 1 1,2-4 0,-1 4-10,0-1 0,1 0 0,0 1 0,-1 0 0,1 0 0,0 0 0,-1 0 0,1 1-1,0-1 1,0 1 0,0 0 0,-1 0 0,1 0 0,0 1 0,0-1 0,0 1 0,-1 0 0,1 0 0,-1 0 0,1 1 0,0-1 0,-1 1 0,0 0 0,1 0 0,-1 0 0,0 0 0,0 1-1,0-1 1,-1 1 0,6 5 0,-2-1-2,0 0-1,0 1 0,-1-1 0,0 1 1,0 0-1,-1 1 0,0-1 1,-1 1-1,1-1 0,-2 1 0,4 19 1,-6-24 42,0 0 0,0 0 0,-1 0 0,1 1 0,-1-1 0,0 0 1,-1 0-1,1 0 0,0 0 0,-1-1 0,0 1 0,0 0 0,0-1 1,-1 1-1,1-1 0,-1 0 0,0 1 0,0-1 0,0-1 0,0 1 1,0 0-1,-1-1 0,1 0 0,-5 3 0,0 0 59,0-1 1,-1 0-1,1 0 0,-1-1 0,0 0 1,0 0-1,0-1 0,0-1 0,-18 2 1,20-3-131,10-3-969,10-5-1352,2-5-379</inkml:trace>
  <inkml:trace contextRef="#ctx0" brushRef="#br0" timeOffset="97387.29">13787 1915 7155,'-7'-15'1607,"2"5"2046,14 22-2555,4 9-1021,0 0 1,-1 2 0,-1-1-1,-1 2 1,-2-1 0,0 1-1,-1 0 1,-2 1-1,0 0 1,-2-1 0,0 1-1,-2 1 1,-1-1 0,-1 0-1,-1 0 1,-1 0-1,-1 0 1,-1-1 0,-2 1-1,-13 34 1,-1-14-110,20-45 5,1 0 1,0 0-1,0 0 1,-1 1-1,1-1 1,0 0-1,0 0 1,-1 0-1,1 1 1,0-1-1,0 0 1,0 0-1,-1 1 1,1-1-1,0 0 1,0 0-1,0 1 1,0-1-1,0 0 1,0 0-1,0 1 1,-1-1-1,1 0 1,0 1-1,0-1 1,0 0-1,0 1 1,0-1-1,0 0 1,0 1-1,0-1 1,1 0-1,-1 0 1,0 1-1,0-1 1,0 0-1,0 1 1,0-1-1,0 0 1,1 0-1,-1 1 1,0-1-1,0 0 1,0 0-1,1 1 1,-1-1-1,0 0 1,0 0-1,1 0 1,-1 0-1,0 1 1,0-1-1,1 0 1,15-3-3172,-2-4 191</inkml:trace>
  <inkml:trace contextRef="#ctx0" brushRef="#br0" timeOffset="97736.58">14087 2428 8132,'0'1'55,"0"0"1,0 0 0,1 0 0,-1 0-1,0 0 1,0 0 0,0 0 0,1 0-1,-1 0 1,1 0 0,-1 0-1,0 0 1,1 0 0,0 0 0,-1-1-1,1 1 1,-1 0 0,1 0 0,0-1-1,0 1 1,-1 0 0,1-1 0,0 1-1,0-1 1,0 1 0,1 0-1,1 0 139,0 0 0,-1-1-1,1 1 1,0 0 0,1-1 0,-1 0-1,0 0 1,0 0 0,3 0-1,0-1 46,0 1-1,0-2 1,0 1-1,0 0 1,0-1-1,0 0 1,-1-1-1,1 1 1,9-7-1,-9 4-438,15-13-1821,-20 17 1898,0 1 1,-1-1-1,1 0 1,0 0-1,-1 0 1,1 0-1,-1 0 1,1 0-1,-1 0 1,1 0-1,-1 0 1,0 0-1,1 0 1,-1-1-1,0 1 1,0 0-1,0 0 1,0 0-1,0 0 0,0 0 1,0-2-1,-4-6-3075</inkml:trace>
  <inkml:trace contextRef="#ctx0" brushRef="#br0" timeOffset="98128.2">14079 2242 6659,'-1'0'201,"1"1"1,-1 0-1,0-1 0,1 1 0,-1-1 1,1 1-1,-1 0 0,1-1 1,0 1-1,-1 0 0,1 0 0,0-1 1,-1 1-1,1 0 0,0 0 1,0-1-1,0 1 0,0 0 0,-1 0 1,1 0-1,0-1 0,0 1 1,1 0-1,-1 1 0,0-2-122,1 1 0,-1 0 0,1-1 0,0 1 0,-1 0 0,1-1 0,0 1 0,-1-1-1,1 1 1,0-1 0,-1 0 0,1 1 0,0-1 0,0 0 0,0 1 0,-1-1 0,1 0 0,1 0 0,4 1-29,-1 0 1,1-1 0,-1 0-1,1 0 1,-1 0-1,6-2 1,1 0-35,0-1 1,0 0-1,0 0 0,-1-2 1,1 1-1,-1-2 0,16-9 1,-20 11-61,-1 1-892</inkml:trace>
  <inkml:trace contextRef="#ctx0" brushRef="#br0" timeOffset="98129.2">14387 2262 7059,'-3'-2'993,"6"2"-785,2-1-1153</inkml:trace>
  <inkml:trace contextRef="#ctx0" brushRef="#br0" timeOffset="99772.91">8976 1809 6499,'4'1'624,"-4"6"-240,2-8 81,3 2-417,-1 1 144,6-2-192,-5-2 64,2 1-64,-2-3-448,-10-5-2626</inkml:trace>
  <inkml:trace contextRef="#ctx0" brushRef="#br0" timeOffset="101152.28">2115 3034 6067,'-11'4'1200,"-2"-1"-751,7 3 207,-2-6 272,11-3-592,-1 6-336,-1-6 0,1 2-16,-4-1-96,2-2-288,3-5-48,1 0-224,-1-1-1633,-2-3-1729</inkml:trace>
  <inkml:trace contextRef="#ctx0" brushRef="#br0" timeOffset="102895.05">14672 1993 2689,'-3'-4'4728,"3"4"-4637,-11 6 2440,2 5-2357,0 1-1,1 0 1,0 1-1,1 0 1,0 0-1,1 0 1,1 1-1,0 0 1,-3 16-1,3-11-104,1 1-1,1-1 1,1 0-1,1 1 1,1-1-1,3 31 1,-1-34-48,1 0 0,1-1 0,10 28 0,-12-38-21,0-1 0,0 1 0,0-1 0,0 0 0,1 0 0,-1 0 0,1 0 0,0-1 0,1 1 0,-1-1 0,0 0 1,1 0-1,0 0 0,0 0 0,0-1 0,0 1 0,5 2 0,-7-5 2,0 1 0,-1-1 1,1 0-1,0 0 0,0 1 0,-1-1 0,1 0 1,0-1-1,0 1 0,-1 0 0,1 0 0,0-1 1,-1 1-1,1-1 0,0 1 0,-1-1 1,1 0-1,2-1 0,0-1 9,-1 0-1,1 1 1,-1-1-1,0-1 1,0 1 0,0 0-1,3-6 1,0-1 9,0-1 0,-1 0 0,0 0 0,6-20 0,-6 10-15,-1 1 0,-1-1 1,-1 0-1,-1 1 0,-2-32 0,0 37 0,-1 0-1,0 0 1,-1 1-1,0 0 1,-2-1-1,1 1 1,-2 1-1,-10-21 1,14 30-6,-1 0 0,1 0 0,-1 1-1,0-1 1,0 1 0,-5-5 0,7 7-1,0 1 0,0-1 0,0 1 0,0-1 0,0 1 0,0-1 0,0 1 0,0 0 0,0-1-1,0 1 1,0 0 0,0 0 0,0 0 0,0 0 0,0 0 0,0 0 0,0 0 0,0 0 0,0 0 0,0 1 0,0-1 0,0 0 0,0 1 0,0-1-1,0 0 1,1 1 0,-1-1 0,0 1 0,0 0 0,0-1 0,0 1 0,1 0 0,-1-1 0,-1 3 0,-5 4-111,1 0 1,0 1-1,0 0 1,0 0-1,1 0 1,0 1 0,1 0-1,0 0 1,-4 14-1,5-12-708,0 1-1,1-1 1,1 1-1,-1 19 1,2 8-3416</inkml:trace>
  <inkml:trace contextRef="#ctx0" brushRef="#br0" timeOffset="103241.43">14947 2409 4098,'-2'11'2113,"-3"2"-1425,1 6 65,-1 4-433,2 0-160,1-2-160,1-1 48,2-2-48,1-4-32,1-7-320,3-4-1601</inkml:trace>
  <inkml:trace contextRef="#ctx0" brushRef="#br0" timeOffset="103639.3">15094 1967 5523,'-1'1'217,"-1"0"1,1 0 0,0 0 0,0 0-1,0 0 1,0 0 0,1 1 0,-1-1-1,0 0 1,0 0 0,1 1 0,-1-1-1,0 0 1,1 1 0,-1-1 0,1 0-1,-1 3 1,-3 29-344,3-23 540,-7 41 285,-8 99 369,15-136-1035,1 1-1,1-1 0,0 0 0,1 1 0,1-1 0,0 0 0,1 0 1,6 15-1,-8-26-32,-1 0 0,1 0 1,0 0-1,0 0 0,0 0 0,0 0 1,0 0-1,1-1 0,-1 1 1,1-1-1,0 1 0,0-1 0,0 0 1,0 0-1,0-1 0,0 1 1,6 2-1,-7-4 2,0 1 0,0-1 1,0 0-1,0 0 0,0 0 1,0 0-1,0 0 0,0 0 1,0-1-1,0 1 0,1-1 1,-1 1-1,0-1 0,-1 0 1,1 0-1,0 0 0,0 0 1,0 0-1,0 0 0,-1 0 1,1 0-1,-1-1 0,1 1 1,-1-1-1,1 1 0,-1-1 1,0 0-1,0 0 0,0 1 1,2-4-1,2-6 23,0 1-1,-1-1 0,0 0 1,0 0-1,-1-1 1,-1 1-1,2-23 1,-3 29-10,0 1 0,-1-1 0,0 0 0,0 0 0,-1 1 1,1-1-1,-1 0 0,0 1 0,0-1 0,-1 1 0,1-1 1,-1 1-1,0 0 0,0-1 0,0 1 0,-1 0 0,1 0 1,-1 1-1,0-1 0,0 1 0,-1-1 0,-4-4 0,5 7 7,0 0 0,0 0-1,1 0 1,-1 0-1,0 0 1,0 1-1,0-1 1,0 1 0,0 0-1,0 0 1,0 0-1,0 0 1,0 0 0,0 1-1,0-1 1,0 1-1,1 0 1,-1 0 0,0 0-1,0 0 1,1 0-1,-1 1 1,0-1-1,1 1 1,-5 3 0,3-2-43,0 0 0,0 1 1,0-1-1,1 1 0,-1 0 0,1 0 1,0 0-1,0 1 0,0-1 1,1 0-1,0 1 0,0 0 1,0 0-1,-2 7 0,3-7-205,1 0-1,-1 0 1,1 0 0,0 0-1,1 0 1,-1 0 0,1 0-1,0 0 1,0 0 0,1 0-1,-1 0 1,4 5-1,8 9-2222</inkml:trace>
  <inkml:trace contextRef="#ctx0" brushRef="#br0" timeOffset="104094.51">15336 2054 6531,'0'0'102,"0"0"-52,0-1 1,-1 1 0,1 0 0,0 0 0,0 0 0,0 0-1,-4 2 1475,4-2-1474,0 0-1,0 0 1,0 0 0,0 0 0,0 0 0,0 0 0,0 1-1,0-1 1,0 0 0,0 0 0,0 0 0,0 0-1,0 0 1,0 1 0,0-1 0,0 0 0,0 0-1,0 0 1,0 0 0,0 0 0,-6 19 719,-2 24-416,6-2-44,4 51 1,-1-81-306,0 1 1,1 0 0,1-1-1,0 1 1,0-1 0,1 0-1,0 0 1,1 0 0,6 10-1,-10-19-5,1 0 0,-1 0 1,1 0-1,0 0 0,-1 0 0,1 0 0,0 0 0,0 0 0,0-1 0,0 1 0,0-1 0,1 0 1,-1 1-1,3 0 0,-4-2 3,0 0 0,1 0 0,-1 1 0,0-1 0,1 0 0,-1 0 0,0 0 1,1-1-1,-1 1 0,0 0 0,0 0 0,1-1 0,-1 1 0,0-1 0,0 1 0,1-1 0,-1 0 1,0 1-1,0-1 0,1-1 0,2-2 11,0 0 0,-1 0 0,1 0 0,-1-1 0,0 0 0,0 0 0,0 0 0,-1 0 0,0 0 1,3-11-1,0-1 10,-2-1 0,0 1 0,-1-1 0,-1 0 0,0 0 0,-2 0 0,0 0 0,-1 0 0,0 1 0,-2-1 0,0 1 0,-1 0 0,0 0 0,-2 0 0,-10-20 0,16 35-3,0 1 1,0-1-1,0 0 0,0 1 1,0-1-1,-1 0 1,1 1-1,-1 0 1,1-1-1,-1 1 0,1 0 1,-1 0-1,0 0 1,0 0-1,0 0 0,1 0 1,-5-1-1,4 2-13,1 0 0,-1 0-1,0 0 1,1 0 0,-1 0-1,0 1 1,1-1 0,-1 1-1,1-1 1,-1 1 0,1-1-1,-1 1 1,1 0 0,-1 0-1,1 0 1,0 0 0,-3 1 0,0 2-48,0 1 0,0-1 1,0 1-1,0 0 0,1 0 1,0 0-1,0 1 1,0-1-1,1 1 0,-3 8 1,2-6-505,1 1 0,0 0 0,1-1 0,-1 1 0,1 0 0,1 0 0,0 0 0,2 15 0,5 11-4330</inkml:trace>
  <inkml:trace contextRef="#ctx0" brushRef="#br0" timeOffset="104530.67">15745 1984 6435,'-1'1'177,"1"0"1,-1 0-1,1 0 0,-1 0 1,1 0-1,-1 0 0,1 0 0,0 0 1,-1 1-1,1-1 0,0 0 1,0 0-1,0 0 0,0 0 1,0 0-1,0 0 0,0 1 1,0-1-1,1 0 0,-1 0 1,0 0-1,1 0 0,0 2 0,9 39 42,-9-40-24,6 22-49,-2 1 1,0-1-1,-2 1 1,-1 0-1,-1 0 1,-1 0-1,-1 0 1,-1 0-1,-1-1 1,-8 31-1,7-34-68,0 1-573,-1-40-2564,5-1 786,4-1-1476</inkml:trace>
  <inkml:trace contextRef="#ctx0" brushRef="#br0" timeOffset="104942.39">15702 2185 5410,'-10'6'1889,"14"3"-944,-1-4-97,9 5-288,2-4-367,12-2-1,-4-8-80,11-2-96,-7-1-16,-4 3-128,-3-5-465,-8 8-1007,0-6-1618</inkml:trace>
  <inkml:trace contextRef="#ctx0" brushRef="#br0" timeOffset="105321.9">16120 1998 5250,'-11'30'3331,"5"23"-2733,3-18-375,-6 14-46,4-30-16,2 1 0,0 0 0,1 0 0,1 0 0,0 0 0,2 0-1,4 30 1,-4-47-147,-1-1 0,0 0 0,1 0-1,0 0 1,-1 0 0,1 0 0,0 1 0,0-1-1,0-1 1,0 1 0,1 0 0,-1 0 0,0 0-1,1-1 1,-1 1 0,1 0 0,0-1 0,-1 0-1,1 1 1,0-1 0,0 0 0,0 0 0,0 0-1,4 2 1,-3-3-6,0 0 1,-1 0-1,1-1 0,0 1 0,-1 0 1,1-1-1,-1 1 0,1-1 0,0 0 1,-1 0-1,1 0 0,-1 0 0,0-1 0,1 1 1,-1-1-1,0 1 0,0-1 0,0 0 1,3-3-1,4-5 19,0 0 0,-1-1 0,-1 0 1,0 0-1,0-1 0,-1 1 0,-1-2 1,0 1-1,-1 0 0,0-1 0,0 0 0,1-14 1,-3 13-2,0-1 0,-1 1 0,-1-1 0,0 1 0,-1 0 0,0-1 0,-1 1 0,-1 0 0,0 0 0,-11-27 0,14 38-20,-1 1 1,-1 0-1,1-1 0,0 1 0,0 0 0,-1 0 1,0 0-1,1 0 0,-1 0 0,0 0 1,0 0-1,0 0 0,0 1 0,0-1 0,-4-1 1,4 2-3,1 1 1,-1-1-1,1 1 0,-1 0 1,1 0-1,-1 0 1,1 0-1,-1 0 1,0 0-1,1 0 1,-1 0-1,1 1 1,-1-1-1,1 0 1,-1 1-1,1-1 1,-1 1-1,1 0 1,-2 1-1,-1 1-49,0 0 1,0 0-1,0 0 0,1 1 0,0-1 0,0 1 0,0 0 1,0 0-1,1 0 0,-1 1 0,1-1 0,0 1 0,0-1 1,1 1-1,-2 5 0,1 4-910,0 0 0,1 1 0,0 18 0,3 7-4296</inkml:trace>
  <inkml:trace contextRef="#ctx0" brushRef="#br0" timeOffset="105676.44">16350 2402 4530,'-4'7'3234,"1"1"-2370,3 4-160,4-4-352,-2-3-240,-2 0-112,3-2 0,-1 0-32,-1-3-640</inkml:trace>
  <inkml:trace contextRef="#ctx0" brushRef="#br0" timeOffset="106087.49">16389 1991 5779,'-7'1'4821,"18"3"-4263,5 3-369,26-15 114,2-1-100,-42 10-192,-1-1 0,0 1-1,1 0 1,-1-1 0,0 1-1,1 0 1,-1 0 0,0 0-1,0 0 1,0 0-1,0 0 1,0 0 0,0 0-1,0 0 1,0 0 0,-1 1-1,1-1 1,0 0-1,-1 1 1,1 1 0,11 31 46,-9-24-50,-2 1 1,1-1-1,-2 1 1,1 0 0,-1-1-1,-1 1 1,-3 20-1,-4 3 19,-14 36 0,14-47 84,1 0 0,1 0 0,1 1-1,-2 29 1,6-51-241,1 22 515,2-18-785,3-14-1446,-1-7-40,1-3-719</inkml:trace>
  <inkml:trace contextRef="#ctx0" brushRef="#br0" timeOffset="106088.49">16417 2174 6371,'0'2'1665,"3"1"-881,2 2 96,6-4-399,3 2-129,3-6-128,4-3-192,-2 3-32,1 1 0,-9-4-448,3 3-1329,-4-3-1713</inkml:trace>
  <inkml:trace contextRef="#ctx0" brushRef="#br0" timeOffset="106524.8">16627 2076 5378,'-1'2'2362,"-13"62"591,10-26-2577,2 0 0,4 49 0,-2-78-340,1 0 0,1 0-1,-1 0 1,2 0 0,-1 0-1,1 0 1,5 10 0,-7-16-28,1 0 1,-1 0-1,1-1 0,0 1 1,0 0-1,0-1 1,0 1-1,0-1 1,1 0-1,-1 0 1,1 0-1,0 0 1,-1 0-1,1 0 1,0-1-1,0 1 1,0-1-1,0 0 1,0 0-1,0 0 1,0 0-1,7 0 1,-8-1-4,0-1-1,0 1 1,0 0 0,0-1 0,0 0 0,0 1 0,0-1 0,0 0 0,0 0-1,0 0 1,-1 0 0,1-1 0,0 1 0,-1 0 0,1-1 0,-1 1 0,0-1 0,1 1-1,-1-1 1,0 0 0,2-3 0,21-44 40,-21 42-43,4-15 23,-1 0-1,-2 0 1,0-1-1,-1 0 1,-1 0-1,-1 0 1,-1 0-1,-1 0 1,-1 0-1,-7-32 1,9 51-17,-1 0 1,0 0-1,0 0 1,-1 0-1,1 1 1,-1-1-1,0 0 1,0 1-1,0-1 0,0 1 1,-1 0-1,1-1 1,-1 1-1,0 0 1,0 1-1,0-1 1,-4-2-1,5 4-8,0 0 0,-1 0 0,1 0-1,0 0 1,-1 0 0,1 1 0,-1-1 0,1 1-1,-1 0 1,1 0 0,0 0 0,-1 0 0,1 0-1,-1 0 1,1 1 0,-1-1 0,1 1 0,0 0-1,-1 0 1,1-1 0,0 1 0,-1 1 0,1-1 0,0 0-1,0 1 1,0-1 0,0 1 0,-1 1 0,-9 8-1356,1 0 1,-20 24 0,10-5-3306</inkml:trace>
  <inkml:trace contextRef="#ctx0" brushRef="#br0" timeOffset="107379.13">2349 2798 6899,'-7'-2'4173,"9"1"-3680,-2 1-514</inkml:trace>
  <inkml:trace contextRef="#ctx0" brushRef="#br0" timeOffset="108755.77">16828 2252 4930,'12'0'6328,"46"-1"-5861,-25-4-432,26-3-3,-71 20-4215,7-6 1680</inkml:trace>
  <inkml:trace contextRef="#ctx0" brushRef="#br0" timeOffset="109360.87">17171 2017 4514,'-2'1'3335,"-8"10"-2585,5-3-587,2-1 0,-1 1 0,1 0-1,0 0 1,0 0 0,1 0 0,0 0 0,0 10 0,-1 5 38,2 40-1,1-40-123,1-1-1,1 0 1,2 0-1,0 0 1,12 38-1,-15-57-71,1-1 0,-1 1 1,0 0-1,1-1 0,-1 1 0,1-1 0,0 0 1,0 0-1,0 1 0,0-1 0,0 0 0,1 0 1,-1-1-1,1 1 0,-1 0 0,1-1 0,-1 0 1,1 0-1,0 1 0,5 0 0,-6-2 7,1 0-1,-1 0 1,0 0-1,0 0 1,1 0-1,-1-1 1,0 1-1,0-1 1,1 1 0,-1-1-1,0 0 1,0 0-1,0 0 1,0 0-1,0 0 1,0-1-1,-1 1 1,1 0-1,0-1 1,0 1-1,-1-1 1,1 0-1,-1 0 1,0 1 0,1-1-1,-1 0 1,2-4-1,5-13 18,1 0-1,-2 0 0,-1-1 1,0 1-1,-2-1 0,0-1 1,-1 1-1,-1 0 1,-1-1-1,-3-40 0,1 56-28,0 0-1,0 1 0,0-1 0,-1 1 0,0-1 1,0 1-1,0-1 0,0 1 0,-1 0 0,1 0 1,-1 0-1,0 1 0,0-1 0,-1 1 1,1-1-1,-7-3 0,9 6-9,0 0-1,-1 1 1,1-1-1,0 1 1,-1-1-1,1 1 1,0 0-1,-1 0 1,1-1-1,-1 1 1,1 0-1,0 0 1,-1 1-1,1-1 1,-1 0-1,1 0 1,0 1-1,-1-1 1,1 0-1,0 1 1,-1 0-1,1-1 1,0 1-1,0 0 1,-1-1-1,1 1 1,0 0-1,0 0 1,0 0-1,0 0 1,-1 2-1,-31 37-1760,30-36 1429,-10 18-1414,1 2-1165</inkml:trace>
  <inkml:trace contextRef="#ctx0" brushRef="#br0" timeOffset="109922.96">17408 2361 4594,'-2'3'3426,"2"0"-3058,2-6-320,-4 3 128,4 0-176,-1 0 48,-2 0-48,2-3-1185</inkml:trace>
  <inkml:trace contextRef="#ctx0" brushRef="#br0" timeOffset="110329.06">17505 2052 5330,'6'15'3122,"22"27"-2551,-9-13-390,-5-6-108,-4-7-47,0-1 0,-1 2 1,-1-1-1,10 29 0,-17-42-23,0 1-1,0-1 1,0 1-1,-1 0 1,1-1-1,-1 1 0,0-1 1,0 1-1,0 0 1,-1-1-1,1 1 1,-1 0-1,0-1 1,0 1-1,0-1 0,0 0 1,-1 1-1,1-1 1,-1 0-1,0 0 1,0 0-1,0 0 1,0 0-1,-1 0 0,1 0 1,-1-1-1,1 1 1,-1-1-1,-4 3 1,4-3 2,0-1 1,0 1-1,0-1 1,0 1-1,0-1 1,0 0-1,-1 0 1,1-1-1,0 1 1,0 0-1,-1-1 1,1 0-1,0 0 1,-1 0-1,1 0 1,0-1-1,-1 1 1,1-1-1,0 0 1,0 0-1,-6-2 1,8 2 4,-1 0 0,0 0 0,0-1 0,0 1 0,0 0 0,1-1 0,-1 1 0,1-1 0,-1 0 1,1 1-1,0-1 0,0 0 0,-1 0 0,1 0 0,0 0 0,1 0 0,-1 0 0,0 0 0,1 0 0,-1 0 0,1 0 0,-1-1 0,1 1 1,0 0-1,0 0 0,0 0 0,0-1 0,1 1 0,-1 0 0,0 0 0,1 0 0,1-3 0,2-5 12,0 0 0,1 0 0,1 1-1,0 0 1,0 0 0,0 0 0,10-8-1,14-21 3,-24 30-14,0 0 0,-1-1 1,0 0-1,-1 0 0,1 0 1,-2-1-1,1 0 0,2-14 1,-5 20-9,-1-1-1,0 0 1,0 1 0,0-1 0,0 1 0,-1-1 0,0 0-1,0 1 1,0-1 0,0 1 0,-1 0 0,0-1 0,0 1-1,0 0 1,0 0 0,-1 0 0,1 0 0,-1 1 0,0-1-1,0 1 1,-4-4 0,6 6-15,0 0 0,0 1 0,0-1 0,0 0 0,0 0 0,0 1 0,0-1 0,0 1-1,0-1 1,-1 1 0,1-1 0,0 1 0,0 0 0,0 0 0,-1-1 0,1 1 0,0 0 0,0 0 0,-1 0 0,1 0 0,0 0 0,0 1 0,-1-1-1,1 0 1,0 1 0,0-1 0,0 0 0,-1 1 0,1 0 0,0-1 0,0 1 0,0-1 0,0 1 0,0 0 0,0 0 0,0 0 0,-1 1 0,-1 1-236,1 0 0,-1 0 0,1 1 0,-1-1 0,1 1 1,0 0-1,0-1 0,0 1 0,1 0 0,-2 6 1,0 9-2303</inkml:trace>
  <inkml:trace contextRef="#ctx0" brushRef="#br0" timeOffset="111382.85">17681 2007 3474,'11'3'3062,"20"-5"-2209,38-6-1,-46 5-740,-15 0 65,-13 0-189,-27-5-244,-3-1 307,34 8-9,0 1 0,1 0 0,-1 0 0,0 0 0,0 0 0,0 0 0,0 0 0,1 0-1,-1 0 1,0 1 0,0-1 0,0 0 0,0 0 0,1 1 0,-1-1 0,0 0 0,0 1 0,1-1 0,-1 1 0,0-1 0,1 1 0,-1-1-1,0 1 1,1 0 0,-1-1 0,1 1 0,-1 0 0,1-1 0,-1 1 0,1 0 0,0 0 0,-1-1 0,1 1 0,0 0 0,0 0 0,-1 1-1,-11 38 542,11-33-508,-3 6-3,2-7-52,0 0 0,1 0 0,0 0 1,0 1-1,0-1 0,1 0 0,0 1 0,1 9 1,-1-6-45,1 13 56,-1-23-32,0 1-1,0-1 1,0 1 0,0-1-1,0 1 1,0-1 0,0 1-1,1-1 1,-1 1-1,0-1 1,0 1 0,0-1-1,1 1 1,-1-1 0,0 1-1,1-1 1,-1 0 0,0 1-1,1-1 1,-1 1 0,0-1-1,1 0 1,-1 1-1,1-1 1,-1 0 0,0 0-1,1 1 1,-1-1 0,1 0-1,0 0 1,27-6 259,-26 5-248,1 0 0,-1 0 0,1 0 1,-1 0-1,1 0 0,-1 1 0,1-1 0,-1 1 0,1 0 0,-1 0 0,1 0 1,-1 0-1,1 0 0,-1 1 0,1-1 0,0 1 0,-1-1 0,0 1 0,1 0 0,-1 0 1,0 0-1,5 3 0,-3-1-8,1 0-1,-1 1 1,0-1 0,0 1-1,-1 0 1,1 0 0,-1 0-1,0 1 1,0-1 0,0 1-1,0 0 1,-1-1 0,0 1-1,0 0 1,0 1 0,-1-1-1,1 0 1,-1 0 0,-1 1-1,1-1 1,-1 0 0,0 1-1,0-1 1,0 1 0,-1-1-1,0 0 1,0 1 0,0-1-1,-1 0 1,1 0 0,-1 0-1,-1 0 1,1 0 0,-4 6-1,4-8 74,-1 1 0,1-1-1,0 0 1,-1 0 0,0 0-1,0 0 1,0 0 0,0-1 0,0 1-1,0-1 1,-1 0 0,1 0-1,-1 0 1,1 0 0,-1 0-1,0-1 1,0 0 0,0 0 0,0 0-1,0 0 1,0-1 0,0 1-1,0-1 1,0 0 0,0 0-1,0-1 1,0 1 0,0-1 0,0 0-1,0 0 1,-7-3 0,-4-3-526</inkml:trace>
  <inkml:trace contextRef="#ctx0" brushRef="#br0" timeOffset="145905.53">13984 3445 4898,'-16'-6'7340,"43"2"-5838,38-18-1317,-51 16-185,-1 1 0,0 1 1,1 0-1,0 0 0,0 2 0,0 0 0,20-1 0,-33 3-13,-1 0 0,0 0-1,1 0 1,-1 0 0,0 0 0,0 0-1,1 0 1,-1 0 0,0 0-1,1 0 1,-1 0 0,0 0-1,1 0 1,-1 0 0,0 0-1,0 0 1,1 0 0,-1 0 0,0 1-1,0-1 1,1 0 0,-1 0-1,0 0 1,0 0 0,1 1-1,-1-1 1,0 0 0,0 0 0,0 1-1,1-1 1,-1 0 0,0 0-1,0 1 1,0-1 0,0 0-1,0 1 1,-22-8-5855,12 1 2944</inkml:trace>
  <inkml:trace contextRef="#ctx0" brushRef="#br0" timeOffset="146418.7">13904 3290 6179,'2'0'2123,"18"0"1103,-3 0-3084,-1-1 0,22-3 1,-27 1-90,7 0-26,-1-2 0,0 0 1,1-1-1,24-12 0,2 5-4215,-26 9 1354</inkml:trace>
  <inkml:trace contextRef="#ctx0" brushRef="#br0" timeOffset="146822.05">14652 2971 3554,'-9'3'6504,"9"-3"-6323,-14 18 1196,-11 24-1214,14-19 31,1 2 0,1-1 0,1 1 1,1 0-1,-4 34 0,9-46-166,1-1-1,1 1 1,0-1-1,1 1 1,4 21 0,-4-28-26,1 1-1,0-1 1,0 1 0,1-1 0,0 0 0,0 0-1,0 0 1,1 0 0,0-1 0,0 1 0,7 6-1,-8-9-1,-1-1 0,1 1 0,0-1 0,1 1 0,-1-1 0,0 0 0,0 0 0,1 0 0,0-1 0,-1 1 0,1-1 0,0 0 0,-1 0 0,1 0 0,0 0 0,0-1 0,0 1 0,0-1 0,0 0 0,0 0 0,0-1 0,-1 1 0,1-1 0,0 0 0,0 0 0,0 0 0,-1-1 0,1 1 0,-1-1 0,1 0 0,-1 0 0,1 0 0,-1 0 0,0 0 0,5-6 0,0 0 16,1 0-1,-1-1 0,0-1 1,-1 1-1,0-1 0,-1 0 0,0-1 1,0 0-1,-1 0 0,6-17 0,-7 12-8,0 0-1,-2 0 1,1 0-1,-2-1 1,0 1-1,-1 0 1,0-1-1,-2 1 0,0 0 1,-1 0-1,-7-25 1,9 38-6,0 1 1,0-1-1,0 0 1,-1 1-1,1-1 1,-1 1-1,0 0 1,1-1 0,-1 1-1,0 0 1,0 0-1,-1 0 1,1 0-1,0 1 1,-1-1-1,1 0 1,-1 1-1,1 0 1,-1 0-1,0-1 1,0 2-1,1-1 1,-1 0-1,0 1 1,0-1-1,0 1 1,0 0-1,0 0 1,0 0 0,0 0-1,1 0 1,-1 1-1,0-1 1,-3 2-1,-4 0-2,1 0 0,0 1 0,0 1 0,0-1 0,0 1 0,0 1 0,1 0 0,0 0 0,-10 8-1,12-7-259,-1 2-1,1-1 1,0 0-1,1 1 0,-1 0 1,2 1-1,-1-1 0,1 1 1,0 0-1,1 0 0,0 0 1,1 0-1,-3 18 0,1 10-2211</inkml:trace>
  <inkml:trace contextRef="#ctx0" brushRef="#br0" timeOffset="147196.09">15005 3353 5218,'6'24'4556,"-6"-22"-4452,0-1 1,0 1 0,0 0-1,-1-1 1,1 1-1,0 0 1,-1-1-1,1 1 1,-1 0-1,1-1 1,-1 1-1,0-1 1,0 1-1,0-1 1,0 0-1,0 1 1,0-1-1,0 0 1,-2 2-1</inkml:trace>
  <inkml:trace contextRef="#ctx0" brushRef="#br0" timeOffset="147982.71">15201 2925 5779,'3'-10'225,"3"-5"3775,3 30-1099,-7-10-2839,-1-1 0,0 1 0,-1 0 0,1-1 1,-1 1-1,1 0 0,-2 0 0,1-1 0,0 1 0,-1 0 1,0-1-1,-2 9 0,-25 60-36,16-46 4,-23 54 31,31-76-42,4-8 24,1 3-39,0-1-1,-1 1 0,1-1 0,0 0 0,-1 1 1,1-1-1,0 1 0,0-1 0,-1 1 1,1 0-1,0-1 0,0 1 0,0 0 0,0 0 1,0-1-1,-1 1 0,1 0 0,0 0 1,0 0-1,0 0 0,0 0 0,1 1 0,89 12 85,-88-13-91,0 1 0,0-1 0,0 0 0,1 0 0,-1 0-1,0 0 1,0 0 0,0-1 0,0 1 0,0-1-1,1 0 1,-1 0 0,-1 0 0,1-1 0,0 1 0,0-1-1,0 1 1,-1-1 0,1 0 0,-1 0 0,1 0-1,-1 0 1,0-1 0,0 1 0,0 0 0,0-1 0,0 0-1,-1 1 1,1-1 0,-1 0 0,1 0 0,-1 0-1,1-4 1,2-7 21,0 1 1,-1-1-1,0 0 0,-1 0 0,0 0 0,-2-16 0,-4 143 152,-25 152-1,29-255-248,3-12-348,10-19-1111,-3 3 39,0 2-881,2-1-1195</inkml:trace>
  <inkml:trace contextRef="#ctx0" brushRef="#br0" timeOffset="148439.26">15559 2955 4706,'19'-3'7307,"71"-21"-6701,-69 22-585,-12 3-487,-30 10-5972,7-6 2751</inkml:trace>
  <inkml:trace contextRef="#ctx0" brushRef="#br0" timeOffset="149064.37">15581 2930 4082,'-9'12'6968,"-5"19"-5470,-9 36-1611,22-61 140,-5 12 7,1 0-1,1 0 1,1 0-1,-2 31 1,63-96 491,-54 43-507,0 0-1,1 0 1,-1 1-1,1 0 0,-1 0 1,1 0-1,0 1 0,0-1 1,0 1-1,0 0 1,1 1-1,-1-1 0,0 1 1,1 0-1,10 0 0,-12 1-17,0 0-1,-1 1 1,1-1-1,0 1 1,-1 0-1,1 0 1,-1 0-1,1 0 0,-1 1 1,0-1-1,1 1 1,-1 0-1,0 0 1,0 0-1,0 0 1,0 1-1,-1-1 0,1 1 1,-1 0-1,1 0 1,-1 0-1,0 0 1,0 0-1,2 5 0,-1-2 17,0 0 0,0 1 0,-1-1 0,0 1 0,0-1 0,-1 1 0,0-1 0,0 1 0,-1 0 0,1 0-1,-1-1 1,-1 1 0,1 0 0,-1 0 0,-1-1 0,1 1 0,-1-1 0,0 1 0,0-1 0,-1 0 0,0 1-1,0-1 1,-1-1 0,1 1 0,-1 0 0,-8 8 0,8-12 50,0 1-1,0-1 1,0 0 0,-1 0-1,1-1 1,0 1 0,-1-1-1,1 0 1,-1 0 0,1-1-1,-1 1 1,0-1 0,-7 0-1,0-1 69,0 1-1,0-2 1,1 0 0,-16-4-1,-4-9 189,21 9-379,10 6 47,0 0 0,0 0 0,0 0 0,0 0 0,0 0 0,0 0 0,1 0 0,-1 0 0,0 0 0,0-1 0,0 1 0,0 0 0,0 0 0,0 0 0,0 0 0,0 0 0,0 0 0,0 0 0,0 0 0,0 0 0,0 0 0,0 0 0,0 0 0,0 0 0,1 0 0,-1 0 0,0 0 0,0 0 0,0 0 0,0 0 0,0 0 0,0-1 0,0 1 0,0 0 0,0 0 0,0 0 0,0 0 0,0 0 0,0 0 0,0 0 0,0 0 0,0 0 0,0 0 0,0 0 0,0 0 0,0 0 0,0-1 0,0 1 0,0 0 0,0 0 0,0 0 0,0 0 0,-1 0 0,1 0 0,0 0 0,0 0 0,0 0 0,0 0 0,0 0 0,0 0 0,0 0 0,0 0 0,35 9-5451,-21-6 1390</inkml:trace>
  <inkml:trace contextRef="#ctx0" brushRef="#br0" timeOffset="150950.33">15011 3385 4402,'3'2'5494,"5"22"-4480,-5-13-1110,0 1-1,-1 0 1,1 13 0,-3-21-29,1 0 0,-1 1 0,-1-1 0,1 0-1,0 0 1,-1 1 0,0-1 0,0 0 0,0 0 0,-1 0 0,0 0 0,1 0 0,-1 0 0,0-1 0,-1 1 0,1-1 0,-1 1 0,0-1-1,1 0 1,-1 0 0,-1 0 0,1 0 0,0 0 0,-7 3 0,-5 0-2615</inkml:trace>
</inkml:ink>
</file>

<file path=word/ink/ink4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0:07.725"/>
    </inkml:context>
    <inkml:brush xml:id="br0">
      <inkml:brushProperty name="width" value="0.1" units="cm"/>
      <inkml:brushProperty name="height" value="0.1" units="cm"/>
      <inkml:brushProperty name="color" value="#008C3A"/>
    </inkml:brush>
  </inkml:definitions>
  <inkml:trace contextRef="#ctx0" brushRef="#br0">105 0 4114,'-15'1'1107,"1"0"0,-1 1 0,-18 6 1,19-5-265,13-3-765,0 0 1,1 0-1,-1 0 1,1 0 0,-1 0-1,1 0 1,-1 0 0,1 0-1,-1 1 1,1-1-1,-1 0 1,1 0 0,-1 0-1,1 1 1,-1-1 0,1 0-1,-1 1 1,1-1-1,0 0 1,-1 1 0,1-1-1,0 0 1,-1 1-1,1-1 1,0 1 0,-1-1-1,1 1 1,10 7 1196,27 1-600,20-8-381,58-8 0,-61 2-116,73 3 0,212-6 319,-181-1-380,400 12 163,-470 4-157,-1-4-1,124-12 1,-104 6 83,-108 10 186,-12-12-1181,-24 3-5161,20 4 1726</inkml:trace>
</inkml:ink>
</file>

<file path=word/ink/ink4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9:16.167"/>
    </inkml:context>
    <inkml:brush xml:id="br0">
      <inkml:brushProperty name="width" value="0.1" units="cm"/>
      <inkml:brushProperty name="height" value="0.1" units="cm"/>
      <inkml:brushProperty name="color" value="#008C3A"/>
    </inkml:brush>
  </inkml:definitions>
  <inkml:trace contextRef="#ctx0" brushRef="#br0">47 97 5458,'-47'-5'5958,"99"5"-5386,79 1-82,1-5-1,155-26 1,-164 8-288,1 4 0,145-1-1,2 29 117,-79-6-182,29 2-19,182 40 163,-343-41-193,0-3 0,83-7-1,-3 1-36,287 0 158,-290 15-84,-40-1 0,94 14 3,-46-4-38,-139-20-100,-2 1 13,1 0 0,-1 0-1,0-1 1,1 0 0,-1 0 0,0 0 0,1 0 0,-1-1 0,0 0 0,0 1 0,0-2-1,1 1 1,-1 0 0,0-1 0,6-3 0,-24 22-3115,-1-3 92</inkml:trace>
</inkml:ink>
</file>

<file path=word/ink/ink4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8:18.95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58 131 5651,'-58'-17'5685,"74"23"-5045,-10-3-614,0 0 0,-1-1-1,1 1 1,0-1 0,1-1 0,-1 1 0,0-1-1,0 0 1,1-1 0,-1 1 0,0-1-1,1 0 1,6-2 0,12 1 61,15 1 20,392 8 461,386 4-61,-265-6-409,-216 2-68,44 15 48,-340-18-75,47 5 18,110 29 0,-173-28-32,-22-10 9,-1 0 1,1 1-1,-1-1 0,1 0 0,0 0 1,0 0-1,0-1 0,3 1 0,-78-16 258,-903-73-891,408 93 447,446 0 139,-128 9-9,-95 2 17,96-17 137,235 0-79,0 0 1,1 0-1,-1-1 0,-18-6 0,37 4 88,10 1-23,653-38 541,-379 30-427,1322-30-34,-1396 39-215,-114-2 53,0 4 0,175 24 0,-310-27 52,-66 4 1,26 0-22,-320 3-6,-136 0-41,3-29-1,304 6 46,-423-51-37,629 70-6,19 5-26,24 8-23,10-5 67,-1-2-1,1-2 1,0-1-1,55-4 1,-11 2 10,404 6-19,340 11 42,-587 2-28,89 2-31,-310-23 96,-45-1-52,-42 3-983,1 3-1,0 3 1,-73 17 0,119-20 316,-54 13-1756</inkml:trace>
</inkml:ink>
</file>

<file path=word/ink/ink4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1:55.021"/>
    </inkml:context>
    <inkml:brush xml:id="br0">
      <inkml:brushProperty name="width" value="0.1" units="cm"/>
      <inkml:brushProperty name="height" value="0.1" units="cm"/>
      <inkml:brushProperty name="color" value="#33CCFF"/>
    </inkml:brush>
  </inkml:definitions>
  <inkml:trace contextRef="#ctx0" brushRef="#br0">512 535 1681,'-147'-27'432,"17"5"400,19-16-303,39-4-209,32-12-80,29 0-160,12-8-64,19 2-16,-3 15-752,3 6-225,-5 16 273</inkml:trace>
  <inkml:trace contextRef="#ctx0" brushRef="#br0" timeOffset="784.91">617 160 5010,'-2'-20'3633,"-3"29"-1455,-4 33-1442,7-28-706,1 1 1,0-1-1,2 0 0,-1 1 0,5 21 0,-5-32-30,1 0 0,0 0 0,0 0-1,0 0 1,0 0 0,1 0 0,0 0 0,-1 0-1,1-1 1,1 1 0,-1-1 0,0 1-1,1-1 1,0 0 0,0 0 0,0 0 0,0 0-1,0 0 1,0-1 0,1 0 0,-1 1 0,8 2-1,-6-4 1,-1-1-1,0 1 0,0-1 1,1 0-1,-1 0 0,0 0 1,1-1-1,-1 0 0,0 1 1,1-2-1,-1 1 0,0 0 1,0-1-1,0 0 0,0 0 1,-1 0-1,1 0 0,0 0 1,-1-1-1,1 0 0,4-5 1,-1 1 8,0 0 0,0-1 0,-1 0 0,0 0 0,-1 0 1,1 0-1,-2-1 0,7-15 0,-7 14-2,-1-1 0,0 1 0,-1-1 0,0 0 0,0 0-1,-1 0 1,-1 0 0,0 0 0,0 0 0,-1 0 0,0 0 0,-1 0 0,-1 0 0,0 0 0,0 0-1,-1 1 1,0 0 0,-9-16 0,12 24-4,0-1-1,0 1 1,0-1 0,-1 1-1,1 0 1,-1 0-1,0-1 1,1 1 0,-1 0-1,0 0 1,0 1-1,0-1 1,-1 0 0,1 1-1,0-1 1,-1 1-1,1 0 1,-1 0 0,1 0-1,-1 0 1,0 0-1,1 0 1,-1 1 0,0-1-1,1 1 1,-1 0-1,0 0 1,0 0 0,1 0-1,-1 0 1,0 1-1,0-1 1,1 1 0,-6 1-1,1 2-10,0 0 0,0 1-1,0-1 1,1 1 0,0 0-1,0 1 1,0 0 0,0 0-1,1 0 1,0 0 0,-4 8 0,2-3-280,0 1 0,1-1 1,1 1-1,0 0 1,0 0-1,-3 17 0,7 2-1463,7-2-898</inkml:trace>
  <inkml:trace contextRef="#ctx0" brushRef="#br0" timeOffset="1258.9">920 270 5987,'3'3'1825,"-5"5"-1393,1 10 416,-6-2-352,2 4 17,-2 7-209,2-6-144,2-1-112,0-5-32,3-2-32,-2-4-160,2-6-128,0 0-497,3 0-527</inkml:trace>
  <inkml:trace contextRef="#ctx0" brushRef="#br0" timeOffset="1634.9">1059 96 6003,'0'0'1344,"-1"5"369,-4 23-1285,0 0 0,-1 45 0,6-64-401,0-1 0,1 1 0,-1-1-1,2 0 1,-1 1 0,1-1 0,1 0 0,-1 0-1,1 0 1,1 0 0,-1 0 0,1-1 0,7 10 0,-10-15-25,0 0 0,1-1 1,-1 1-1,0-1 0,1 1 1,-1-1-1,1 1 0,-1-1 1,1 0-1,0 1 0,0-1 1,-1 0-1,1 0 0,0-1 1,0 1-1,0 0 0,0-1 1,0 1-1,0-1 0,0 1 1,0-1-1,0 0 0,0 0 1,1 0-1,-1 0 0,0 0 1,0-1-1,0 1 0,0 0 1,0-1-1,0 0 0,0 1 1,0-1-1,0 0 0,-1 0 1,1 0-1,0 0 0,0-1 1,-1 1-1,1 0 0,-1-1 1,1 1-1,-1-1 0,1 1 1,0-3-1,3-2 25,0-1 0,0 0 0,-1 0-1,0 0 1,0 0 0,-1 0 0,0-1 0,0 1 0,-1-1 0,3-15-1,-3 9-2,-2-1 0,1 0 0,-2 0 0,-3-19 0,3 27-16,0 0 0,-1 1 1,0-1-1,-1 0 0,1 1 1,-1-1-1,0 1 0,-1 0 1,1 0-1,-10-11 0,12 16-7,0 0 0,0 0 0,-1-1 0,1 1 0,0 0-1,0 1 1,-1-1 0,1 0 0,-1 0 0,1 0 0,-1 1 0,1-1 0,-1 1-1,1-1 1,-1 1 0,0 0 0,1 0 0,-1 0 0,0 0 0,1 0 0,-4 0 0,2 1 0,0 0 1,0 0-1,-1 0 1,1 0-1,0 1 1,0-1 0,0 1-1,1 0 1,-1 0-1,-3 3 1,0 1-29,-1 0 0,1 0 0,0 1 0,1 0 0,0 0 0,0 1 0,-5 11 0,7-15-343,2 1 0,-1 0 0,0 0 0,1 0 0,0 0 0,0 0 0,1 0 0,-1 0-1,1 0 1,1 10 0,3 5-3480</inkml:trace>
  <inkml:trace contextRef="#ctx0" brushRef="#br0" timeOffset="2057.91">1250 111 4242,'1'-6'420,"0"1"1,1-1-1,0 0 1,1 1-1,-1 0 1,1 0-1,0 0 1,0 0-1,1 0 0,6-7 1,-9 10-403,0 1 1,0 0 0,1 0-1,-1 0 1,0 0-1,1 0 1,-1 0-1,1 1 1,-1-1 0,1 0-1,-1 1 1,1-1-1,-1 1 1,1-1 0,0 1-1,-1 0 1,1 0-1,-1 0 1,1 0-1,0 0 1,-1 0 0,1 0-1,0 0 1,-1 1-1,1-1 1,0 0-1,-1 1 1,1 0 0,-1-1-1,1 1 1,-1 0-1,0 0 1,1 0-1,-1 0 1,0 0 0,1 0-1,-1 0 1,0 0-1,0 0 1,0 1 0,2 2-1,-1 0 2,1 0 0,-1 0 1,0 1-1,0-1 0,0 1 0,-1-1 0,1 1 1,-1 0-1,0-1 0,-1 1 0,1 0 0,-1 0 0,0 0 1,0 0-1,0-1 0,-1 1 0,-2 9 0,2-6-2,-1 0-1,-1 1 0,0-1 1,0 0-1,0 0 0,-1-1 0,0 1 1,-1-1-1,-6 8 0,11-16 17,-1 0 0,1 0 0,-1-1-1,1 1 1,0 0 0,0 0 0,-1-1-1,1 1 1,0 0 0,0-1 0,0 1-1,1 0 1,-1-1 0,0 1 0,0 0-1,1 0 1,-1-1 0,1 1 0,-1 0-1,1 0 1,-1-1 0,1 1 0,0 0-1,-1 0 1,1 0 0,0 0 0,0 0-1,0 0 1,0 0 0,0 1 0,0-1-1,0 0 1,0 0 0,0 1 0,1-1-1,-1 1 1,0-1 0,0 1 0,2-1-1,-1 1-38,1-1 0,-1 1 0,0 0 0,0 0 0,0 1 0,1-1 0,-1 0 0,0 1 0,0-1 0,0 1 0,0 0 0,0 0 0,0 0 0,0 0 0,0 0 0,0 0 0,0 0 0,0 1 0,0-1 0,-1 1 0,1-1 0,-1 1 0,1 0 0,-1 0 0,0-1 0,0 1 0,1 0 0,-1 0 0,-1 0 0,1 0 0,0 0 0,0 1 0,-1-1 0,1 3 0,1 2-4,0 1-1,-1-1 1,0 1 0,0 0 0,0 0 0,-1-1 0,-1 1 0,1 0 0,-3 7-1,1-8 9,0 1-1,-1-1 0,0 0 0,0 0 1,-1 0-1,0-1 0,0 1 0,-1-1 1,0 0-1,-9 10 0,11-13 55,0-1 1,0 1-1,0 0 0,0-1 1,-1 0-1,1 1 0,-1-1 0,0-1 1,0 1-1,1-1 0,-1 1 0,0-1 1,0 0-1,0 0 0,0-1 0,-1 1 1,1-1-1,0 0 0,0 0 0,0 0 1,-8-2-1,11 2-50,0 0 0,-1-1 1,1 1-1,0 0 0,0-1 0,0 1 1,0-1-1,-1 1 0,1-1 0,0 0 1,0 0-1,0 1 0,0-1 0,0 0 0,0 0 1,0 0-1,1 0 0,-1 0 0,0 0 1,0 0-1,1 0 0,-1 0 0,1 0 1,-1-1-1,1 1 0,-1 0 0,1 0 0,0 0 1,0-1-1,-1 1 0,1 0 0,0 0 1,0-1-1,0-1 0,1 2-167,-1-1 0,1 0 0,0 1 0,-1-1 0,1 0 0,0 1 0,0-1 0,0 1 0,0 0-1,0-1 1,0 1 0,1 0 0,-1 0 0,0-1 0,1 1 0,-1 0 0,1 0 0,-1 1 0,1-1 0,-1 0 0,1 0 0,0 1 0,-1-1 0,4 0 0,10-2-2536</inkml:trace>
  <inkml:trace contextRef="#ctx0" brushRef="#br0" timeOffset="2457.12">1681 66 6771,'-2'0'134,"1"-1"-1,0 0 1,0 1-1,-1-1 0,1 0 1,0 1-1,-1 0 1,1-1-1,0 1 1,-1 0-1,1 0 1,-1 0-1,1 0 1,0 0-1,-1 0 1,1 0-1,-1 0 1,1 1-1,0-1 1,-1 0-1,1 1 1,0-1-1,-1 1 1,1 0-1,0-1 1,0 1-1,-1 0 1,1 0-1,0 0 0,0-1 1,0 1-1,0 0 1,0 1-1,0-1 1,1 0-1,-3 2 1,-3 6-88,1 0 0,0 0 0,-7 16 0,11-23-1,-5 14-4,0 0 0,1 0 0,1 1 0,-4 25 0,7-34-37,0 1 0,1-1 0,-1 0 0,2 1 0,-1-1 0,1 0 0,1 1 0,-1-1 0,1 0 0,1 0 0,4 10 0,-6-16-7,0 0 0,0 0-1,1 0 1,-1 0-1,1 0 1,-1 0 0,1-1-1,0 1 1,0 0 0,0-1-1,0 0 1,0 1 0,0-1-1,0 0 1,0 0 0,0 0-1,1-1 1,-1 1-1,0 0 1,1-1 0,-1 1-1,0-1 1,1 0 0,-1 0-1,1 0 1,-1 0 0,0 0-1,1-1 1,-1 1 0,0-1-1,1 1 1,-1-1 0,0 0-1,0 0 1,0 0-1,1 0 1,-1 0 0,3-3-1,-1 1 9,0 1 1,0-1-1,0 0 0,-1 1 0,1-2 0,-1 1 0,0 0 0,0-1 0,0 1 0,0-1 0,-1 0 0,1 0 0,-1 0 0,0 0 1,0 0-1,-1-1 0,1 1 0,-1-1 0,1-6 0,-2 8 15,0 0 0,0 0 0,0 0 0,-1 0 1,1 0-1,-1 0 0,0 0 0,0 1 0,0-1 0,0 0 0,-1 1 1,1-1-1,-3-2 0,4 4 2,-1 0 0,0 0 0,0 1-1,0-1 1,0 0 0,0 1 0,0-1 0,0 1 0,0-1 0,0 1-1,0-1 1,0 1 0,0 0 0,0-1 0,-1 1 0,1 0 0,0 0 0,0 0-1,0 0 1,0 0 0,-1 0 0,1 0 0,0 0 0,0 1 0,0-1 0,0 0-1,0 1 1,0-1 0,0 1 0,0-1 0,0 1 0,0-1 0,0 1-1,0 0 1,0-1 0,-1 3 0,-8 5 34,1 0 0,0 1 0,0 0 0,1 0 0,0 1-1,-8 15 1,11-17-292,0 1 0,1 0 0,-5 15 0,7-19-294,1 0 0,-1 0 0,1 0 1,1 1-1,-1-1 0,1 0 0,0 8 1,4 1-4556</inkml:trace>
  <inkml:trace contextRef="#ctx0" brushRef="#br0" timeOffset="2976.19">1214 669 3153,'-7'-1'6652,"27"1"-4366,7-1-1659,-5-2-449,-1-1 0,1-1 0,33-13-1,0 1-82,-50 16-97,163-39 72,-141 36-148,0 0 0,0 2-1,0 1 1,35 4 0,-51-1-120,-25-1-258,-33-1-4816,37-1 1391</inkml:trace>
  <inkml:trace contextRef="#ctx0" brushRef="#br0" timeOffset="3589.94">2051 590 9636,'7'-6'1841,"-6"6"-1232,-4 0 479,6-2-704,1-1-336,-6 0-48,5-3-112,-4 0-336</inkml:trace>
</inkml:ink>
</file>

<file path=word/ink/ink4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9:17.412"/>
    </inkml:context>
    <inkml:brush xml:id="br0">
      <inkml:brushProperty name="width" value="0.1" units="cm"/>
      <inkml:brushProperty name="height" value="0.1" units="cm"/>
      <inkml:brushProperty name="color" value="#008C3A"/>
    </inkml:brush>
  </inkml:definitions>
  <inkml:trace contextRef="#ctx0" brushRef="#br0">204 221 5442,'4'-26'1683,"-2"16"2131,1 32-2513,-3-1-1179,0 1-1,-2 0 0,0-1 1,-2 1-1,0-1 0,-1 0 1,-15 38-1,-72 142-117,78-173 38,-14 18-36,21-36 5,0 1 0,1-1 0,-8 18 0,7-67 75,7 36-86,0 1 0,0-1 0,1 0 1,-1 1-1,1-1 0,0 1 0,-1-1 0,1 1 1,0-1-1,1 1 0,1-3 0,-2 3 2,1 1-1,0 0 1,-1 0 0,1 0 0,0 0-1,-1 1 1,1-1 0,0 0-1,0 1 1,0-1 0,0 1 0,-1 0-1,1 0 1,0-1 0,0 1-1,0 1 1,0-1 0,2 0-1,11 2 2,0 0-1,1 2 1,-1-1-1,-1 2 1,16 6-1,-12-4 15,-1-2 1,36 8-1,-48-12-22,0 0-1,1-1 0,-1 1 1,0-1-1,0 0 0,0-1 1,1 1-1,6-3 0,-9 2 4,-1 0-1,1-1 0,-1 1 0,0-1 0,1 0 1,-1 0-1,0 0 0,0 0 0,0 0 0,0 0 1,0 0-1,-1-1 0,1 1 0,-1-1 0,0 1 0,1-1 1,0-2-1,2-9 12,0 1 1,-1-1 0,0 0-1,-1 0 1,0 0 0,-1 0-1,-1 0 1,0 0 0,-1 0-1,-1 0 1,0 0 0,-5-15-1,2 17 69,3 22 22,3 23-6,6 102 30,2 15-10,-7-74-50,-3-46-48,1-29-130,0 1 0,0 0 1,0-1-1,1 1 0,-1-1 1,0 1-1,1 0 0,-1-1 1,1 1-1,-1-1 0,1 0 0,1 2 1,-2-2 21,0-1 0,1 1 1,-1-1-1,1 0 0,-1 1 1,0-1-1,1 1 0,-1-1 0,1 0 1,-1 0-1,1 1 0,-1-1 1,1 0-1,0 0 0,-1 0 0,1 0 1,-1 1-1,1-1 0,-1 0 1,1 0-1,0 0 0,-1 0 0,1 0 1,-1-1-1,1 1 0,-1 0 1,1 0-1,-1 0 0,1 0 1,-1-1-1,2 1 0,12-6-3248</inkml:trace>
  <inkml:trace contextRef="#ctx0" brushRef="#br0" timeOffset="766.09">565 618 6579,'-2'-7'2173,"7"15"-526,7 9-1537,-1 1 1,0 0-1,-1 1 0,-2-1 0,1 2 0,-2-1 0,-1 1 0,0 0 0,-2 1 0,0-1 0,1 23 0,-3-32-80,0-15 11,1-20 107,-5 0-36,2 0 0,1 0 0,1 0 0,0 0 0,2 1 0,11-38 0,-14 60-105,0-3 5,0 1 1,0-1-1,0 1 0,1 0 0,-1 0 0,1-1 0,0 1 0,3-3 0,-4 6-13,0-1 0,-1 1 0,1-1 0,0 1 0,0-1 0,0 1 0,0-1 0,1 1 0,-1 0 0,0 0 0,0-1 0,0 1 0,0 0 0,0 0 0,0 0 0,0 0-1,0 1 1,0-1 0,1 0 0,-1 0 0,0 1 0,0-1 0,0 0 0,0 1 0,0-1 0,0 1 0,0-1 0,-1 1 0,1 0 0,0-1 0,1 2 0,7 5 5,0 1 1,0 0-1,-1 0 0,0 1 1,-1 0-1,0 0 0,0 1 1,-1-1-1,7 15 0,-4-4-20,0 1 0,0 0 0,9 43 0,-18-63 13,0 1 1,0-1-1,1 0 1,-1 0-1,0 1 1,1-1-1,-1 0 1,1 0-1,-1 1 1,1-1-1,-1 0 1,1 0-1,0 0 0,0 0 1,-1 0-1,1 0 1,0 0-1,0 0 1,2 1 0,-3-2 3,1-1 0,-1 1 0,1-1 0,-1 1 0,1-1 0,-1 1 1,0-1-1,1 0 0,-1 1 0,0-1 0,1 0 0,-1 1 0,0-1 1,0 0-1,1 1 0,-1-1 0,0 0 0,0 1 0,0-1 0,0 0 1,0 1-1,0-1 0,0 0 0,0 1 0,0-1 0,0 0 0,-1 0 1,1 1-1,0-1 0,0 1 0,-1-2 0,0-13 6,1 1 0,0-1 0,1 1 0,1-1 0,0 1-1,1 0 1,0 0 0,1 0 0,1 0 0,0 1 0,1-1 0,0 1 0,1 1 0,1-1-1,0 1 1,1 1 0,0-1 0,13-12 0,-20 22-9,1 0 1,-1-1-1,1 1 1,-1 0 0,1 0-1,0 1 1,0-1-1,0 0 1,0 1-1,0 0 1,0 0-1,0 0 1,0 0-1,1 0 1,-1 0-1,0 1 1,1 0-1,-1 0 1,0 0-1,1 0 1,-1 0-1,0 1 1,1-1 0,-1 1-1,0 0 1,0 0-1,0 0 1,1 0-1,-1 1 1,0-1-1,-1 1 1,1 0-1,0 0 1,0 0-1,-1 0 1,3 3-1,4 3 5,0 1 0,-1 0 0,-1 0 0,1 1-1,-2 0 1,1 0 0,-1 1 0,8 20 0,21 81 36,-16-46-22,-16-53-159,4 10-754,-2-21 275,1-11-28,-1-6-1360,-6 2-1321</inkml:trace>
  <inkml:trace contextRef="#ctx0" brushRef="#br0" timeOffset="1340.07">1259 202 6691,'-4'-4'271,"0"0"0,1-1 0,0 1 0,0-1 0,0 1 1,0-1-1,1 0 0,0 0 0,0 0 0,0 0 0,0-1 0,1 1 0,0 0 0,0-1 0,1 1 0,-1-9 0,1 9-215,1 0 0,-1 1 0,1-1 0,0 0 0,0 1-1,0-1 1,1 1 0,0 0 0,-1-1 0,2 1-1,-1 0 1,0 0 0,1 0 0,0 0 0,0 1 0,0-1-1,0 1 1,0 0 0,1 0 0,0 0 0,-1 0-1,1 0 1,0 1 0,0 0 0,1 0 0,-1 0-1,0 0 1,1 1 0,8-2 0,-7 1-44,0 1-1,0 0 1,0 1 0,0-1 0,0 1-1,0 0 1,0 1 0,0 0 0,0 0-1,0 0 1,0 1 0,10 3 0,-13-3-11,-1-1 1,0 1 0,1 0 0,-1 0 0,0 0 0,0 0 0,0 0 0,0 0 0,-1 0 0,1 1 0,0-1 0,-1 1 0,0-1 0,0 1 0,1 0 0,-2-1 0,1 1-1,0 0 1,0 0 0,-1 0 0,0 0 0,1-1 0,-1 1 0,0 0 0,-1 0 0,1 0 0,0 0 0,-1 0 0,0 3 0,-2 6 11,0 0-1,-1-1 1,0 0 0,-1 1 0,0-1-1,-14 20 1,-48 60-15,41-59 3,26-31-1,0 0-1,1 0 1,-1-1 0,0 1 0,0 0 0,1-1 0,-1 1 0,0 0 0,1-1-1,-1 1 1,1 0 0,-1-1 0,1 1 0,-1-1 0,1 1 0,-1-1-1,1 1 1,-1-1 0,1 1 0,0-1 0,-1 1 0,1-1 0,0 0-1,-1 0 1,1 1 0,0-1 0,0 0 0,-1 0 0,2 0 0,35 16-12,-23-11 9,48 33 9,-52-31-5,1 1 1,0-2-1,0 1 1,1-2-1,-1 0 1,25 8-1,-34-13-24,-1 0 0,1 1 0,-1-1 0,1 0 0,-1 0 0,1 0 0,0 0-1,-1-1 1,1 1 0,-1 0 0,1-1 0,-1 1 0,1-1 0,-1 1 0,1-1 0,-1 0 0,0 1 0,1-1 0,-1 0-1,0 0 1,2-2 0,18-27-1441,-18 24 1136,12-15-2462</inkml:trace>
  <inkml:trace contextRef="#ctx0" brushRef="#br0" timeOffset="1852.09">1832 264 9108,'-15'0'4018,"15"1"-3874,-7 20-240,2-1-32,-15 7-768,8 3-1442,-6 8-2432</inkml:trace>
</inkml:ink>
</file>

<file path=word/ink/ink4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8:56.431"/>
    </inkml:context>
    <inkml:brush xml:id="br0">
      <inkml:brushProperty name="width" value="0.1" units="cm"/>
      <inkml:brushProperty name="height" value="0.1" units="cm"/>
      <inkml:brushProperty name="color" value="#008C3A"/>
    </inkml:brush>
  </inkml:definitions>
  <inkml:trace contextRef="#ctx0" brushRef="#br0">55 235 4306,'-3'0'264,"0"0"0,1-1-1,-1 1 1,1 0 0,-1-1 0,1 0 0,-1 1-1,1-1 1,-1 0 0,1 0 0,0 0-1,-1-1 1,1 1 0,0-1 0,0 1 0,0-1-1,0 0 1,0 1 0,0-1 0,-1-3 0,2 3-166,0-1 0,0 0 0,1 0 0,-1 0 0,1 0 0,0 0 0,0 0 0,0 0 0,0 0 1,0 1-1,1-1 0,-1 0 0,1 0 0,0 0 0,0 0 0,0 0 0,0 1 0,2-4 0,3-6-60,1 0-1,0 1 1,1-1 0,1 2-1,-1-1 1,2 1-1,-1 1 1,1-1-1,1 2 1,0-1-1,0 1 1,1 1-1,18-9 1,-29 15-38,0 0 1,0 1-1,0-1 1,0 1-1,0-1 1,0 1-1,0-1 1,0 1-1,0-1 0,0 1 1,0 0-1,0-1 1,0 1-1,0 0 1,0 0-1,0 0 1,1 0-1,-1 0 0,0 0 1,0 0-1,0 0 1,0 1-1,0-1 1,0 0-1,0 1 1,0-1-1,0 1 0,0-1 1,0 1-1,0-1 1,0 1-1,0 0 1,0-1-1,0 1 1,-1 0-1,1 0 0,0 0 1,0-1-1,-1 1 1,1 0-1,-1 0 1,1 0-1,-1 0 1,1 0-1,-1 0 0,1 0 1,-1 1-1,0-1 1,0 0-1,0 0 1,1 2-1,0 9 28,-1-1 0,0 1-1,0 0 1,-3 13 0,2-14-3,-6 52 31,2-33 6,2 0 0,1 0 0,1 1 0,4 37 0,-1-59-54,-1 0 0,1 0 0,1-1 0,-1 1 0,1-1 1,1 0-1,0 0 0,0 0 0,0 0 0,1-1 0,0 0 0,1 0 0,-1 0 0,1 0 0,1-1 1,-1 0-1,1-1 0,0 1 0,10 5 0,-12-8-3,-1-1 0,1 0 0,-1 0 1,1 0-1,-1 0 0,1-1 0,0 0 0,0 0 0,0 0 0,0 0 1,0-1-1,0 0 0,0 0 0,0 0 0,0-1 0,0 0 0,0 0 1,-1 0-1,1 0 0,0-1 0,0 1 0,-1-1 0,1-1 0,-1 1 1,0-1-1,1 1 0,3-5 0,1 0 6,-1-1-1,-1 0 1,1 0 0,-1 0-1,-1-1 1,1 0 0,-1-1-1,-1 1 1,0-1 0,0 0-1,4-16 1,2-7-6,3-12 33,10-50-1,-21 81-30,-1 0 0,-1 0 0,0 0-1,-1 0 1,0 0 0,-1 0 0,-1 0 0,-4-18-1,5 28-4,0-1 0,-1 1-1,1-1 1,-1 1-1,0-1 1,0 1 0,0 0-1,-1 0 1,0 0-1,1 0 1,-1 0 0,-1 1-1,1-1 1,-8-5-1,11 9 15,-1 0-1,1 0 0,-1 0 0,1 0 0,-1 1 0,1-1 0,-1 0 0,1 0 0,-1 0 0,1 1 0,-1-1 0,1 0 1,-1 0-1,1 1 0,-1-1 0,1 0 0,0 1 0,-1-1 0,1 1 0,0-1 0,-1 1 0,1-1 0,0 0 0,-1 1 1,1-1-1,0 1 0,0-1 0,0 1 0,-1 0 0,-8 22 61,7-17-74,-2 2 23,1 1 0,1 0-1,-1 0 1,1 0 0,1 0-1,0 1 1,0-1-1,1 0 1,0 1 0,1-1-1,1 13 1,4 8 64,2 0-1,11 30 1,-6-21-42,18 42 121,-10-10-58,-15-52-88,0 1 1,-1-1-1,5 40 1,-8-32 21,-1 0 0,-2 0 0,0 0 0,-2 0 0,-1-1 0,-1 1 0,-10 29 0,3-15-29,9-28-3,-1 1 0,-1 0 0,0-1 0,-9 16 0,12-25 8,-1 0-1,1-1 0,-1 1 0,0-1 0,-1 1 0,1-1 0,-1 0 0,1 0 0,-1 0 0,0-1 0,0 1 0,0-1 0,0 0 1,0 0-1,-1-1 0,1 1 0,-5 0 0,6-1-12,-27 6 70,-41 5 0,62-11-69,-1 0 1,1-1 0,0 0 0,-1-1-1,1 0 1,0-1 0,0 1-1,0-2 1,-10-3 0,-2-2 6,16 6 1,-1 0 1,0 0-1,1 0 1,-1-1-1,1 0 1,0 0-1,-6-6 1,8 7-149,0-1-1,1 0 1,-1 0 0,1 0 0,0 0 0,0 0 0,0-1 0,0 1-1,-1-5 1,2 7-90,1 0 0,0-1-1,-1 1 1,1-1 0,0 1-1,0 0 1,-1-1-1,1 1 1,0-1 0,0 1-1,1-1 1,-1 1 0,0-1-1,0 1 1,1 0 0,-1-1-1,1 1 1,-1 0-1,1-1 1,0 1 0,-1 0-1,1 0 1,0-1 0,0 1-1,0 0 1,0 0 0,2-1-1,6-5-3040</inkml:trace>
</inkml:ink>
</file>

<file path=word/ink/ink4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9:02.409"/>
    </inkml:context>
    <inkml:brush xml:id="br0">
      <inkml:brushProperty name="width" value="0.1" units="cm"/>
      <inkml:brushProperty name="height" value="0.1" units="cm"/>
      <inkml:brushProperty name="color" value="#008C3A"/>
    </inkml:brush>
  </inkml:definitions>
  <inkml:trace contextRef="#ctx0" brushRef="#br0">82 828 5266,'-5'-3'816,"3"3"-205,4 1-90,-1 0-463,0 0 0,0-1 0,1 1 0,-1 0 0,0 0 0,0 1 0,0-1 0,0 0 0,0 0 0,0 0 0,-1 1 0,1-1 1,0 0-1,0 1 0,-1-1 0,1 1 0,-1-1 0,0 1 0,1-1 0,-1 1 0,0-1 0,0 1 0,0-1 0,0 1 0,0-1 0,0 1 0,0-1 0,-1 1 0,1-1 0,0 1 0,-1-1 0,1 1 0,-1-1 0,0 0 0,1 1 0,-1-1 0,0 0 1,0 1-1,0-1 0,0 0 0,0 0 0,0 0 0,0 0 0,-2 2 0,1-3-24,1 1 1,0-1 0,0 1-1,-1-1 1,1 0-1,0 1 1,-1-1-1,1 0 1,0 0-1,-1 0 1,1 0 0,0 0-1,-1 0 1,1 0-1,0 0 1,-1-1-1,1 1 1,0 0-1,-1-1 1,1 1 0,0-1-1,0 0 1,0 1-1,-1-1 1,1 0-1,0 0 1,0 0-1,-1-1 1,1 1-143,-1 0-1,1 0 1,-1 0 0,1 0-1,0 0 1,0-1-1,-1 1 1,1 0 0,0-1-1,0 1 1,0-1 0,1 1-1,-1-1 1,0 0-1,0 1 1,1-1 0,-1 0-1,1 1 1,0-1 0,-1 0-1,1-2 1,2-4-1261,5-8-968</inkml:trace>
  <inkml:trace contextRef="#ctx0" brushRef="#br0" timeOffset="504.67">20 502 6723,'-12'-4'704,"9"-1"-79,-2 4 1344,7-1-1793,-2 1-96,1 1-128,-1 10-1873,7 4 544,-4 8-1776</inkml:trace>
  <inkml:trace contextRef="#ctx0" brushRef="#br0" timeOffset="2431.38">512 139 5170,'-3'-12'2477,"7"27"-946,13 63-1149,-4 0 0,-3 1 1,-4 1-1,-3-1 1,-11 124-1,-2-61-209,11-132-140,-1-27 30,4-299 27,-4-57-12,-1 354-70,2 19-7,-1 0-1,0 0 0,0 0 1,0 0-1,0 0 1,0 0-1,0 0 1,0 0-1,0 0 0,0 0 1,0 0-1,0 0 1,0 0-1,0 0 1,0 0-1,0 0 0,0 0 1,0 0-1,1 0 1,-1 0-1,0 0 1,0 0-1,0 0 1,0 0-1,0 0 0,0 0 1,0 0-1,0 0 1,0 0-1,0 0 1,0 0-1,0 0 0,0 0 1,0 0-1,0 0 1,0-1-1,0 1 1,0 0-1,0 0 0,0 0 1,0 0-1,0 0 1,1 0-1,-1 0 1,8 29 53,-2-7-23,23 74 40,37 115-31,-48-164-42,2 0 1,34 59-1,-33-69 26,-17-27-27,0-1-1,1 0 1,1 0 0,-1 0-1,1 0 1,1-1-1,-1 0 1,2-1 0,-1 1-1,16 10 1,-23-17 1,1-1 0,-1 1 0,1-1 0,0 0 0,-1 1 0,1-1 0,0 0 0,-1 1 0,1-1 0,0 0 0,-1 0 0,1 0 0,0 0 0,0 0 0,-1 0 0,1 0 0,0 0 0,-1 0 0,1 0 0,0 0 0,0 0 0,-1 0 0,1-1 0,0 1 0,-1 0 0,1 0 0,-1-1 0,1 1 0,0-1 0,-1 1 0,1 0 0,-1-1 0,1 1 0,-1-1 0,1 1 0,-1-1 0,1 0 0,-1 1 0,0-1 1,1 1-1,-1-1 0,1-1 0,7-33-14,-7 25 50,4-25-8,-2-1-1,-2 0 1,-1 1-1,-5-37 1,-30-139-12,32 190-9,-2 1 0,0 1 1,-2-1-1,0 1 0,-1 0 1,-13-23-1,14 34-54,5 13-285,5 12-521,21 24-2776,-7-22-349</inkml:trace>
  <inkml:trace contextRef="#ctx0" brushRef="#br0" timeOffset="2809.52">940 180 7155,'-4'3'203,"0"-1"0,0 1 0,1 0 0,-1 0 0,0 0 0,1 1 0,0-1 1,0 1-1,0 0 0,1 0 0,-4 6 0,5-8-172,0 1 0,1-1 0,-1 0 0,1 0 1,0 1-1,0-1 0,0 0 0,0 1 0,0-1 0,0 0 1,0 1-1,1-1 0,0 0 0,-1 1 0,1-1 0,0 0 1,0 0-1,0 0 0,0 0 0,0 0 0,0 0 0,1 0 1,-1 0-1,1 0 0,3 2 0,-3-1-18,0-1 1,0 0-1,1 0 0,-1 0 1,1 0-1,-1 0 0,1 0 0,0-1 1,0 0-1,0 1 0,0-1 1,0 0-1,0 0 0,0 0 1,0-1-1,0 1 0,0-1 0,5 0 1,-3 0 4,-1-1 0,1 0 0,-1 0 0,0 0 0,1-1 1,-1 1-1,0-1 0,0 0 0,0 0 0,0-1 0,-1 1 0,4-4 1,0 1 6,0-1 1,-1-1-1,0 1 1,0-1-1,-1 0 1,1 0-1,-2-1 1,1 1-1,-1-1 1,0 0-1,-1 0 1,0-1-1,2-8 1,-4 11-18,0 1 0,-1-1 0,0 0 0,0 1 0,-1-1 0,1 0 0,-1 1 0,0-1 0,-1 1 0,-3-11 0,4 14-6,0-1 0,0 1 0,0 0 0,-1-1 0,1 1 0,-1 0 0,1 0 0,-1 0 1,0 0-1,0 0 0,0 0 0,0 0 0,0 1 0,0-1 0,0 1 0,-1-1 0,1 1 0,0 0 0,-1 0 0,1 0 0,-1 0 0,0 1 0,1-1 0,-1 1 0,-5-1 0,6 1-12,-1 1 0,1-1-1,-1 1 1,1-1-1,-1 1 1,1 0 0,0 0-1,-1 0 1,1 0 0,0 1-1,0-1 1,-1 1 0,1-1-1,0 1 1,1 0 0,-1-1-1,0 1 1,0 0-1,1 0 1,-1 1 0,1-1-1,0 0 1,0 0 0,0 1-1,-2 3 1,-1 5-402,0 1 1,0 0-1,-2 21 1,-1 6-1436,4-3-1106</inkml:trace>
  <inkml:trace contextRef="#ctx0" brushRef="#br0" timeOffset="3170.95">911 452 5811,'1'-2'2225,"3"2"-2129,7-4 224,9-2 96,14-2-128,-12 5-240,8-1-48,-4 2 0,-1 5-128,-11 2-480,6 4-785,-2 6-1776</inkml:trace>
  <inkml:trace contextRef="#ctx0" brushRef="#br0" timeOffset="3801.17">1624 588 5875,'-7'-5'364,"0"1"0,0 0 1,-1 0-1,0 1 1,1 0-1,-1 0 0,-1 1 1,1 0-1,0 0 1,0 1-1,-1 0 0,1 1 1,-15 0-1,16 1-277,0 1 0,0-1 0,0 1 0,0 0 0,1 1 0,-1-1-1,1 1 1,-1 1 0,1-1 0,0 1 0,1 0 0,-1 0 0,1 1 0,-1 0 0,1 0 0,-8 10 0,5-4-60,1 0 0,0 0 0,0 1 1,2 0-1,-1 0 0,1 0 0,1 1 0,0 0 1,-3 19-1,6-24-28,0-1 1,0 0-1,1 0 1,0 1-1,1-1 0,-1 0 1,1 1-1,1-1 1,-1 0-1,1 0 1,1 0-1,-1 0 1,1-1-1,0 1 0,1 0 1,-1-1-1,1 0 1,9 10-1,-11-13 0,1-1 0,0 1 0,0-1-1,0 1 1,0-1 0,0 0 0,1 0 0,-1-1-1,1 1 1,-1-1 0,1 0 0,0 1 0,-1-1 0,1-1-1,0 1 1,0-1 0,-1 1 0,1-1 0,0 0-1,0-1 1,0 1 0,0-1 0,-1 1 0,7-3-1,-4 1 4,1-1 0,-1 1 0,0-1-1,0 0 1,-1-1 0,1 1 0,-1-1-1,1-1 1,-1 1 0,0-1 0,-1 1-1,1-1 1,4-8 0,1-5 13,0 0 0,-2 0 0,0-1-1,-1 0 1,-1 0 0,0-1 0,-2 1 0,0-1 0,-2 0 0,0-1 0,-1-31 0,-3 13 43,-1-1 1,-2 1 0,-2 0-1,-2 0 1,-13-38 0,29 108 95,3 59 1,-6-38-144,-1-2 5,11 57-1,-11-93-16,1 1-1,0-1 1,1 0 0,0 0-1,2 0 1,-1-1-1,1 1 1,13 15 0,-17-24-3,1-1 0,0 0 1,-1 0-1,2-1 0,-1 1 1,0-1-1,1 0 0,-1 0 0,1 0 1,0-1-1,0 0 0,0 0 1,0 0-1,8 2 0,-10-4-3,1 1-1,-1-1 0,0 0 1,1 0-1,-1 0 0,0 0 0,1-1 1,-1 1-1,0-1 0,0 0 1,1 0-1,-1 0 0,0 0 0,0 0 1,0-1-1,0 1 0,0-1 0,-1 0 1,1 0-1,0 0 0,-1 0 1,0-1-1,1 1 0,2-4 0,1-3 2,-1 0-1,0 0 0,0-1 0,-1 1 1,0-1-1,-1 0 0,0 0 0,0 0 1,-1 0-1,2-20 0,-4 16 18,1 1-1,-2-1 0,1 0 0,-2 1 1,0-1-1,-1 1 0,-8-26 0,-1 14 4,12 24-11,-1 0 1,1 0-1,-1 0 0,1 0 0,-1 0 0,1 1 1,-1-1-1,0 0 0,1 0 0,-1 1 0,0-1 0,0 0 1,1 1-1,-1-1 0,0 1 0,0-1 0,0 1 1,0-1-1,0 1 0,0-1 0,0 1 0,0 0 0,0 0 1,-1-1-1,-6 20 106,6-12-138,-1 0 0,1 1 0,0-1-1,1 1 1,-1 0 0,2 0 0,-1-1-1,1 1 1,0 0 0,1 0 0,0-1 0,0 1-1,1 0 1,-1-1 0,2 1 0,-1-1-1,1 0 1,0 1 0,1-1 0,5 8 0,35 46-2978,-21-31 144</inkml:trace>
  <inkml:trace contextRef="#ctx0" brushRef="#br0" timeOffset="4654.77">2132 802 3602,'0'5'220,"0"-1"0,0 0 1,0 0-1,0 1 0,1-1 1,-1 0-1,1 0 0,0 0 0,1 0 1,-1 0-1,1 0 0,0 0 1,0 0-1,0-1 0,0 1 1,0-1-1,1 1 0,0-1 1,5 6-1,-6-7-170,1 0 1,-1 0-1,1 0 1,0-1 0,0 1-1,-1-1 1,1 1-1,0-1 1,0 0-1,0 0 1,0 0-1,0-1 1,1 1-1,-1-1 1,0 1-1,0-1 1,0 0 0,1 0-1,-1-1 1,0 1-1,0-1 1,0 1-1,0-1 1,0 0-1,0 0 1,0-1-1,5-2 1,-4 2 16,0-1-1,0-1 1,0 1 0,-1 0-1,1-1 1,-1 0-1,0 0 1,0 0 0,-1 0-1,1 0 1,-1 0 0,0-1-1,0 1 1,0-1 0,0 0-1,0-4 1,3-12 179,-1-1 0,1-27-1,-4 37-165,0-15 9,-2 1 0,-1-1 0,-1 0 0,-1 1 0,-1 0 0,-1 0 0,-11-27 1,21 75 364,0-3-436,0 1 0,1-1 0,1 0 0,11 24 0,-10-30 36,25 44-1254,57 80 1,-89-137 1185,0 1 0,1-1 0,-1 1 0,0-1 1,0 1-1,1-1 0,-1 1 0,1-1 0,-1 1 1,0-1-1,1 0 0,-1 1 0,1-1 0,-1 0 0,1 1 1,-1-1-1,1 0 0,-1 0 0,1 1 0,-1-1 1,1 0-1,0 0 0,-1 0 0,1 0 0,0 1 1,2-14-63,-9-25 209,5 35-133,-16-62 727,12 48-581,0 0 1,0 0 0,2-1-1,0 0 1,1 1-1,1-1 1,2-23 0,-1 40-146,0-1 0,0 1 0,0-1 0,1 1-1,-1-1 1,1 1 0,-1 0 0,1-1 0,-1 1 0,1 0 0,0-1 0,0 1 0,-1 0 0,1 0 0,0 0 0,0 0 0,0 0 0,0 0 0,1 0-1,-1 0 1,0 0 0,0 0 0,0 1 0,3-2 0,-2 2-1,1-1 0,0 1 0,0-1 0,-1 1 0,1 0 0,0 0 0,-1 1 0,1-1 0,0 0 0,0 1 0,-1 0-1,4 0 1,3 3-2,0 0-1,-1 0 1,1 0 0,-1 1-1,0 0 1,10 9-1,-10-7-24,-1 1 0,0 0 1,0 0-1,-1 1 0,0 0 0,0 0 0,-1 0 1,0 1-1,-1 0 0,0 0 0,0 0 0,-1 0 0,-1 0 1,0 1-1,0-1 0,-1 1 0,0 0 0,-1 10 1,-11-46 436,7 8-359,1 0-1,0 1 1,2-1-1,0-18 0,1 26-34,0-1-1,1 0 0,1 0 0,0 1 1,0-1-1,0 1 0,2-1 1,5-13-1,-8 22-17,-1 0 1,1 0-1,-1 0 1,1 0 0,-1 0-1,1 0 1,0 0-1,0 0 1,-1 0-1,1 1 1,0-1-1,0 0 1,0 0-1,0 1 1,0-1-1,0 1 1,0-1-1,0 1 1,0-1-1,0 1 1,0 0-1,0-1 1,0 1-1,1 0 1,-1 0 0,0 0-1,0 0 1,2 0-1,-1 1 2,1 0-1,0-1 1,-1 2-1,1-1 1,0 0-1,-1 0 1,0 1-1,1-1 1,-1 1 0,0 0-1,3 3 1,3 2 6,-1 1 0,0 0 0,-1 1 1,0 0-1,8 14 0,-9-11 3,-1 1-1,0 0 0,-1 1 1,3 23-1,-4-22-828,0 0 0,2 0 0,6 20-1,0-15-1657</inkml:trace>
  <inkml:trace contextRef="#ctx0" brushRef="#br0" timeOffset="5219.95">3029 451 4418,'-8'-5'1106,"-1"0"-1,1 0 1,-1 1 0,-1 0-1,1 0 1,-12-2 0,20 6-1084,0 0 1,0 1 0,0-1 0,0 0 0,0 1-1,0-1 1,0 1 0,0-1 0,0 1-1,0-1 1,1 1 0,-1-1 0,0 1 0,0 0-1,1 0 1,-1-1 0,0 1 0,1 0 0,-1 0-1,1 0 1,-1 0 0,1 0 0,-1 0 0,1-1-1,0 1 1,-1 0 0,1 0 0,0 0 0,0 0-1,0 0 1,0 2 0,-3 34-11,4-27-11,0 0 0,1 0 0,1 0 1,-1-1-1,1 1 0,1-1 0,0 0 0,0 0 0,1 0 0,10 14 0,2-3-128,0 0-1,37 31 0,-50-47 24,0-1-1,0 1 1,0 0-1,-1 0 1,1 1-1,-1-1 1,4 8-1,-6-10 93,-1-1 1,1 1-1,-1 0 0,0-1 1,1 1-1,-1 0 0,0 0 1,0-1-1,0 1 0,0 0 1,0 0-1,0-1 0,-1 1 1,1 0-1,-1-1 0,1 1 1,-1 0-1,1-1 0,-1 1 1,0 0-1,0-1 0,0 1 1,0-1-1,0 0 0,0 1 1,0-1-1,-2 2 0,-4 3 107,0-1 0,-1 1-1,1-1 1,-1 0 0,-1-1-1,1 0 1,0 0 0,-1-1 0,0 0-1,0 0 1,0-1 0,0-1-1,-11 2 1,18-4-98,-1 1 0,1-1 0,0 1 0,-1-1-1,1 0 1,0 0 0,0 0 0,0-1 0,0 1 0,0 0 0,0-1-1,0 1 1,0-1 0,1 0 0,-1 1 0,0-1 0,1 0 0,0 0-1,-1 0 1,1 0 0,0 0 0,0-1 0,0 1 0,0 0 0,0 0-1,1-1 1,-1 1 0,0-4 0,1 2-237,-1 0-1,0 0 1,1 0 0,0-1 0,0 1-1,0 0 1,0 0 0,1 0 0,0 0 0,0-1-1,0 1 1,0 0 0,0 0 0,1 0-1,3-4 1,13-13-3041</inkml:trace>
  <inkml:trace contextRef="#ctx0" brushRef="#br0" timeOffset="5581.64">3144 709 6867,'3'0'207,"0"0"-1,0 0 1,0 0-1,-1-1 0,1 1 1,0-1-1,0 1 1,0-1-1,-1 0 1,1 0-1,0 0 1,-1 0-1,1-1 1,-1 1-1,1-1 1,-1 1-1,0-1 1,0 0-1,3-3 1,5-4-9,-1-1 0,14-20 1,-16 21-101,-1-1-1,0 1 1,0-2-1,-1 1 1,0-1-1,-1 1 1,5-20-1,-8 26-63,-1 1-1,1 0 0,-1 0 0,0 0 1,0 0-1,0 0 0,0 0 1,0-1-1,-1 1 0,1 0 1,-1 0-1,0 0 0,0 0 1,0 0-1,0 0 0,0 0 1,-1 1-1,1-1 0,-1 0 0,0 1 1,0-1-1,0 1 0,0 0 1,0-1-1,-1 1 0,1 0 1,-1 0-1,1 1 0,-1-1 1,0 0-1,0 1 0,1 0 1,-5-2-1,5 3-11,1-1-1,-1 1 1,1-1 0,-1 1-1,0 0 1,1 0 0,-1 0 0,1-1-1,-1 2 1,0-1 0,1 0 0,-1 0-1,1 0 1,-1 1 0,0-1-1,1 1 1,-1-1 0,1 1 0,0 0-1,-3 1 1,1 0-7,0 1-1,0 0 1,0-1 0,0 1-1,0 0 1,1 0 0,0 1-1,-3 3 1,-1 4-10,1 0 0,0 0 0,0 1 0,-3 16 0,5-19-47,1 0 0,1 0 0,-1 0 0,1 0 0,1 0-1,0 1 1,0-1 0,1 0 0,0 0 0,0 0 0,1 0-1,0 0 1,1 0 0,0-1 0,1 1 0,-1-1 0,1 0-1,1 0 1,0 0 0,0 0 0,0-1 0,1 0-1,0 0 1,1 0 0,12 10 0,-16-16-183,0 1-1,0-1 1,0 1 0,0-1 0,1 0 0,-1 0-1,0-1 1,1 1 0,-1 0 0,0-1-1,1 0 1,-1 0 0,0 0 0,1 0-1,-1-1 1,1 1 0,-1-1 0,0 0 0,0 0-1,1 0 1,-1 0 0,0-1 0,0 1-1,0-1 1,3-2 0,32-17-2075</inkml:trace>
  <inkml:trace contextRef="#ctx0" brushRef="#br0" timeOffset="6004.89">3573 561 5523,'-2'-3'315,"1"0"1,-1 0 0,0 0 0,0 0 0,0 0 0,0 1-1,0-1 1,0 1 0,-1 0 0,1-1 0,-1 1 0,1 0 0,-1 0-1,0 1 1,0-1 0,0 1 0,0-1 0,0 1 0,0 0-1,-1 0 1,1 0 0,-7 0 0,6 1-256,0 0 1,-1 0-1,1 1 1,-1-1-1,1 1 1,0 0-1,-1 0 0,1 1 1,0-1-1,0 1 1,0 0-1,0 0 1,0 1-1,0-1 0,1 1 1,-6 4-1,3-2-28,1 0-1,0 1 0,-1 0 1,2 0-1,-1 0 0,1 1 1,0 0-1,0 0 0,1 0 1,0 0-1,0 0 0,1 1 1,0-1-1,0 1 0,0-1 1,0 13-1,2-13-30,1 0 0,-1 0 0,1 0 0,0 0 0,1 0 0,0 0 0,0-1 0,0 1 0,1-1 0,0 1 0,0-1 0,1 0 0,-1 0 0,1 0 0,1-1 1,-1 0-1,1 1 0,9 7 0,-8-8-25,-1-1 1,1 0 0,0 0 0,0-1 0,0 0-1,0 0 1,12 4 0,-16-6-21,0 0-1,1-1 1,-1 1-1,1-1 1,-1 0 0,1 0-1,-1 0 1,1 0 0,-1 0-1,1 0 1,-1-1-1,1 1 1,-1-1 0,1 0-1,-1 0 1,1 0 0,-1 0-1,0 0 1,0 0 0,0 0-1,0-1 1,0 1-1,0-1 1,0 0 0,3-3-1,4-7-851,0-1-1,-2 0 1,1 0 0,-2-1-1,8-21 1,-6 13-2447</inkml:trace>
  <inkml:trace contextRef="#ctx0" brushRef="#br0" timeOffset="6005.89">3710 95 6355,'-4'-12'798,"-1"0"1,0 1-1,0-1 1,-1 1-1,-1 1 1,-11-16-1,18 26-751,0 0-1,-1 1 1,1-1-1,0 0 1,-1 1 0,1-1-1,0 0 1,0 1-1,-1-1 1,1 1-1,0-1 1,0 0 0,0 1-1,-1-1 1,1 1-1,0-1 1,0 1-1,0-1 1,0 0-1,0 1 1,0-1 0,0 1-1,0-1 1,0 1-1,0-1 1,0 1-1,1-1 1,-1 0 0,0 1-1,0-1 1,0 1-1,1 0 1,22 128 288,-5 2-1,-6 0 1,-7 217 0,-11-316-892,6-32 532,0 0-1,0 1 1,-1-1-1,1 0 1,0 0-1,0 0 1,0 0-1,0 0 1,0 0-1,0 1 1,0-1-1,0 0 1,0 0-1,0 0 1,-1 0-1,1 0 1,0 0-1,0 0 1,0 0-1,0 0 1,0 1-1,0-1 1,0 0-1,-1 0 1,1 0-1,0 0 1,0 0-1,0 0 1,0 0-1,0 0 1,-1 0-1,1 0 1,0 0-1,0 0 1,0 0-1,0 0 1,0 0-1,-1 0 1,1 0-1,0 0 1,0-1-1,0 1 1,0 0-1,0 0 1,0 0-1,-1 0 1,1 0-1,0 0 1,0 0-1,0 0 1,-8-17-1535,3-6-812,-2-6-432</inkml:trace>
  <inkml:trace contextRef="#ctx0" brushRef="#br0" timeOffset="6398.76">3589 293 7940,'0'10'928,"3"-4"-272,5 0 337,14-6-449,6-1-272,-1-4-128,3-1-96,0-4 0,0 5-96,2-1-48,-10 9-864,-4 6-1297,4 6-2545</inkml:trace>
  <inkml:trace contextRef="#ctx0" brushRef="#br0" timeOffset="6843.29">3970 459 7828,'-8'6'474,"0"1"0,1 0 0,0 1 1,1-1-1,0 1 0,0 0 0,1 1 0,-1 0 1,2 0-1,-6 13 0,6-12-428,1-1 0,0 1 0,1 1 0,0-1 0,0 0 0,1 0 0,1 1 0,0-1 0,0 0 0,1 1 0,0-1 0,1 0 0,0 0 0,0 0 0,8 19 0,-9-27-47,-1 0 0,1 0 1,0-1-1,0 1 0,0 0 1,0-1-1,0 1 0,0-1 0,0 1 1,1-1-1,-1 1 0,0-1 1,1 0-1,-1 0 0,1 0 1,-1 0-1,1 0 0,0 0 1,-1 0-1,1 0 0,0-1 0,0 1 1,0-1-1,-1 1 0,1-1 1,0 0-1,0 0 0,3 0 1,-1 0-4,0-1 1,-1 0-1,1 0 1,-1-1 0,1 1-1,-1-1 1,1 0 0,-1 0-1,0 0 1,0 0-1,0 0 1,3-4 0,2-1 20,0-1-1,-1 0 1,0-1 0,0 0 0,-1 0 0,0-1 0,0 1 0,-1-1 0,-1 0 0,1-1 0,3-15 0,-6 19-16,-1-1 0,1 0 0,-2 1 1,1-1-1,-1 0 0,0 1 0,0-1 1,-1 0-1,0 1 0,-1-1 0,0 1 1,0-1-1,0 1 0,-1 0 0,0 0 0,-7-13 1,9 19-1,0 0 0,1 0 0,-1 0-1,0 0 1,1 0 0,-1 0 0,0 0 0,0 0 0,0 1 0,0-1 0,0 0 0,0 1 0,0-1 0,0 0 0,0 1 0,0-1 0,0 1 0,0 0-1,0-1 1,-1 1 0,1 0 0,0 0 0,0 0 0,0 0 0,-1 0 0,1 0 0,0 0 0,0 0 0,0 0 0,-1 0 0,1 1 0,0-1 0,0 0-1,0 1 1,0-1 0,0 1 0,0-1 0,0 1 0,0 0 0,0 0 0,0-1 0,0 1 0,0 0 0,0 0 0,-1 1 0,0 1-2,-1 0 0,1 0 1,-1 0-1,1 0 0,0 0 0,0 1 1,1-1-1,-1 0 0,1 1 0,-1 0 1,1-1-1,0 1 0,0 0 0,0 4 1,1-7-8,0 1 1,0-1-1,0 0 1,1 1-1,-1-1 1,0 0-1,0 1 1,1-1 0,-1 0-1,1 0 1,-1 0-1,1 1 1,0-1-1,-1 0 1,1 0-1,0 0 1,0 0-1,0 0 1,0 0-1,0 0 1,0-1 0,0 1-1,0 0 1,0 0-1,0-1 1,0 1-1,0 0 1,0-1-1,1 0 1,-1 1-1,0-1 1,0 0-1,1 1 1,-1-1 0,0 0-1,1 0 1,-1 0-1,0 0 1,1 0-1,-1 0 1,0-1-1,0 1 1,1 0-1,0-1 1,5-1-50,0 1 0,0-1 0,0 0 1,0-1-1,-1 0 0,12-7 0,22-22-106,-29 23 142,0-1 0,1 1 0,23-13 1,-32 20 24,1 1 0,-1-1 1,1 1-1,0 0 1,-1 0-1,1 0 1,0 0-1,-1 1 1,1 0-1,0-1 1,0 1-1,0 1 0,-1-1 1,1 0-1,0 1 1,0 0-1,-1 0 1,1 0-1,5 3 1,-2-1-5,0 1 0,-1 0 0,1 1 0,-1-1 0,0 1 1,-1 0-1,1 1 0,-1-1 0,0 1 0,0 0 0,-1 1 1,0-1-1,0 1 0,0 0 0,-1 0 0,4 9 0,-6-11 7,0-1 0,0 1 0,0-1-1,0 1 1,-1 0 0,0 0 0,0-1-1,0 1 1,0 0 0,-1-1 0,0 1-1,0 0 1,0-1 0,-1 1 0,1-1 0,-1 1-1,0-1 1,0 0 0,-1 0 0,1 0-1,-1 0 1,0 0 0,0-1 0,0 1-1,0-1 1,-1 0 0,-7 6 0,6-5 43,0-1 0,-1 1 0,1-1 0,-1 0 0,0 0 0,0 0 0,0-1 0,0 0 0,-1 0 0,1-1 0,0 1 0,-1-1 0,1-1 0,-1 1 0,1-1 0,-1-1 0,0 1 0,1-1 0,0 0 0,-1 0 0,1-1 0,0 0 0,-12-5 0,9 4-23,-9-6-281,18 9 180,0-1-1,-1 1 1,1-1 0,0 1 0,0-1-1,0 1 1,-1-1 0,1 0 0,0 1-1,0-1 1,0 1 0,0-1-1,0 0 1,0 1 0,0-1 0,0 1-1,0-1 1,0 0 0,0 1 0,1-1-1,-1 1 1,0-1 0,0 1 0,0-1-1,1 1 1,-1-1 0,0 1-1,1-1 1,-1 1 0,1-1 0,-1 0-1,11-12-4191</inkml:trace>
  <inkml:trace contextRef="#ctx0" brushRef="#br0" timeOffset="7513.1">4720 579 5442,'-6'-12'786,"2"6"-247,0 0-1,1 0 1,-1-1-1,1 0 1,1 1-1,-1-1 0,1 0 1,-1-9-1,26 42 484,20 44-865,-31-47-106,2 0 0,21 27 0,-32-47-52,-1 0 0,1-1 1,-1 1-1,1-1 0,0 1 1,0-1-1,6 4 0,-8-6 3,0 0-1,0 1 1,0-1-1,0 0 1,-1 0-1,1 0 1,0 0-1,0 0 1,0 0-1,0 0 0,0 0 1,0 0-1,-1 0 1,1 0-1,0 0 1,0-1-1,0 1 1,0 0-1,0-1 1,-1 1-1,1 0 1,0-1-1,0 1 1,-1-1-1,1 1 1,0-1-1,-1 0 0,1 1 1,-1-1-1,1 0 1,-1 1-1,1-1 1,-1 0-1,1 0 1,-1 1-1,1-1 1,-1 0-1,0 0 1,1-1-1,8-25 91,-1-1 0,-1 0 0,-1 0 0,2-32-1,6-30-102,-14 89-13,0 1 0,0-1 0,0 0 0,0 1 0,0-1 0,0 0 0,0 1 0,0-1 0,0 0 0,1 1 0,-1-1 0,0 1 0,0-1-1,1 0 1,-1 1 0,0-1 0,1 1 0,-1-1 0,1 1 0,-1-1 0,1 1 0,-1-1 0,1 1 0,-1-1 0,1 1 0,-1 0 0,1-1 0,0 0 0,16 13-2460,-14-8 2021,12 10-2269</inkml:trace>
  <inkml:trace contextRef="#ctx0" brushRef="#br0" timeOffset="7918.65">5128 457 7652,'-3'6'1168,"-1"7"-576,4 9-63,0 5 127,2-3-64,8 2-176,-13-2-32,10 3-255,-11-5-81,8 0 32,-4-7-128,0-5 112,3-5-128,0-5-80,1 0-977,2-23-3985</inkml:trace>
  <inkml:trace contextRef="#ctx0" brushRef="#br0" timeOffset="7919.65">5172 294 5987,'-5'-5'1681,"6"5"-1457,11 9-208,15 8-32,-4 4-176,5 9-2194</inkml:trace>
  <inkml:trace contextRef="#ctx0" brushRef="#br0" timeOffset="8313.21">5438 406 5891,'9'11'3325,"4"5"-2801,-1 0 0,16 27 1,-5 7-138,-14-27-242,1-1 0,1-1 0,1 0 0,1 0 0,22 26 0,-34-46-137,0 0 1,-1 0-1,1 0 1,0-1 0,-1 1-1,1 0 1,0 0 0,0-1-1,0 1 1,-1 0 0,1-1-1,0 1 1,0-1 0,0 1-1,0-1 1,0 1 0,0-1-1,0 0 1,0 0 0,1 1-1,-1-1 1,0 0 0,0 0-1,0 0 1,0 0 0,0 0-1,0 0 1,0-1 0,0 1-1,0 0 1,0-1 0,0 1-1,0 0 1,0-1 0,0 1-1,0-1 1,0 1 0,0-1-1,0 0 1,0 1 0,-1-1-1,1 0 1,0 0 0,0 0-1,-1 1 1,1-1-1,-1 0 1,1 0 0,0 0-1,-1 0 1,0 0 0,1 0-1,-1 0 1,0 0 0,1 0-1,-1-2 1,5-17 72,0-1 0,-1 1 0,-1 0 0,-2-1 0,1 1 0,-2-1 1,-4-28-1,3 14-122,2-44 1,-1 78 16,0 1 0,0-1 1,0 1-1,0-1 0,0 1 0,0-1 0,0 0 0,0 1 0,1-1 0,-1 1 0,0-1 0,0 1 0,0-1 0,1 1 0,-1 0 1,0-1-1,1 1 0,-1-1 0,0 1 0,1-1 0,-1 1 0,1 0 0,-1-1 0,0 1 0,1 0 0,-1-1 0,1 1 0,-1 0 1,1 0-1,-1 0 0,1-1 0,0 1 0,19 7-978,24 26-1678,-38-27 1848,19 14-1978</inkml:trace>
  <inkml:trace contextRef="#ctx0" brushRef="#br0" timeOffset="9019.64">6017 442 5699,'-1'-4'475,"-1"-1"1,0 1 0,0 0-1,0 0 1,-1 0 0,1 0-1,-1 0 1,0 0 0,-5-4-1,7 7-410,0 0-1,0 0 1,0 1 0,0-1-1,0 0 1,-1 1-1,1-1 1,0 1 0,0-1-1,0 1 1,-1 0-1,1-1 1,0 1 0,0 0-1,-1 0 1,1 0 0,0 0-1,-1 0 1,1 0-1,0 1 1,0-1 0,-1 0-1,1 0 1,0 1-1,0-1 1,0 1 0,-1-1-1,1 1 1,0 0-1,0-1 1,0 1 0,0 0-1,0 0 1,0 0-1,0 0 1,1 0 0,-1 0-1,0 0 1,0 0-1,1 0 1,-2 2 0,-3 4-50,-1 1 0,2 0 0,-1 0 0,1 0 0,0 1 0,1-1 0,0 1 0,0 0 0,1 0 0,0 0 0,0 0 0,0 13 0,2-15-9,1-1 0,-1 1 0,1-1 0,0 0 0,1 1-1,0-1 1,0 0 0,0 0 0,0 0 0,1 0-1,0 0 1,1-1 0,-1 1 0,1-1 0,0 0 0,0 0-1,0-1 1,1 1 0,7 5 0,-5-4-10,1-1 0,-1 0 0,1 0 0,0-1 0,0 0 0,0-1 0,0 0 0,1 0-1,-1 0 1,1-1 0,15 1 0,-20-2 4,0-1 0,0 0 0,0-1 0,1 1 0,-1-1 0,0 0 0,0 0 0,0 0 1,-1 0-1,1-1 0,0 1 0,0-1 0,-1 0 0,1 0 0,-1 0 0,1-1 0,-1 1 0,0-1 0,0 0 0,0 0 0,-1 0 0,1 0 0,-1-1 0,1 1 0,-1-1 0,0 1 0,1-5 0,1-1 8,-1 0 0,0-1 0,0 1 0,-1-1 0,-1 0-1,1 0 1,-2 0 0,1 0 0,-1 0 0,-1 1 0,-1-12 0,-3-5-10,-1 1-1,-16-46 1,11 49 35,11 21-32,0 0 0,0 1 0,0-1 0,-1 0 0,1 1 0,0-1 1,-1 0-1,1 1 0,-1-1 0,1 0 0,-1 1 0,1-1 0,-1 1 0,1-1 0,-1 1 0,1-1 0,-1 1 0,0 0 0,1-1 0,-1 1 0,0 0 0,1-1 0,-2 1 1,2 1-8,-1-1 1,1 1 0,0 0 0,0 0 0,-1 0 0,1 0 0,0 0-1,0-1 1,0 1 0,0 0 0,0 0 0,0 0 0,1 0 0,-1 0-1,0-1 1,0 1 0,1 0 0,-1 0 0,0 0 0,1 0 0,-1-1-1,1 1 1,0 1 0,14 19-5,-13-19 7,1 0-1,-1 0 1,0 0-1,1 0 1,-1-1-1,1 1 0,0-1 1,-1 1-1,1-1 1,0 0-1,0 0 1,0 0-1,0-1 1,0 1-1,0-1 1,0 1-1,6-1 1,-3-2-6,-1 1 0,1-1 0,-1 1 0,1-1 0,-1-1 0,0 1 0,0-1 0,10-7 0,-10 7 10,0 0-1,0 1 1,1-1-1,0 1 1,-1 0 0,1 1-1,0-1 1,0 1-1,0 0 1,0 1 0,0-1-1,0 1 1,0 1-1,0-1 1,0 1-1,0 0 1,0 0 0,0 0-1,0 1 1,-1 0-1,1 0 1,-1 1 0,1 0-1,-1 0 1,0 0-1,0 0 1,0 1 0,0 0-1,-1 0 1,1 0-1,-1 0 1,0 1-1,-1 0 1,1-1 0,-1 2-1,0-1 1,0 0-1,0 0 1,-1 1 0,3 7-1,-4-7 14,1 1 0,-1-1 0,0 1 0,-1-1 0,1 1 0,-2 0 0,1-1 0,0 1 1,-1-1-1,0 1 0,-1-1 0,0 1 0,0-1 0,0 0 0,0 0 0,-1 0 0,-5 8 0,5-9 30,0-1 0,0-1 0,0 1 0,-1 0 0,1-1 0,-1 1 0,0-1 0,0 0 0,0-1 0,0 1 0,-1-1 0,1 1 0,-1-1 0,1-1 0,-1 1 0,0-1 0,0 1 0,0-2 0,1 1 0,-1 0 0,0-1 0,0 0 0,0 0 0,-6-1 0,5 0-35,0 0-1,0-1 1,1 0 0,-1 0 0,0 0 0,1-1-1,-1 1 1,1-2 0,-8-5 0,12 9-98,1-1 0,0 1-1,-1 0 1,1-1 0,0 1 0,0 0 0,-1-1 0,1 1 0,0-1 0,0 1 0,0 0-1,0-1 1,0 1 0,0-1 0,-1 1 0,1-1 0,0 1 0,0 0 0,0-1 0,0 1 0,1-1-1,-1 1 1,0-1 0,0 1 0,0 0 0,0-1 0,0 1 0,0-1 0,1 1 0,-1 0-1,0-1 1,0 1 0,1 0 0,0-1 0,6-8-2563</inkml:trace>
  <inkml:trace contextRef="#ctx0" brushRef="#br0" timeOffset="9400.36">6782 612 10597,'0'-2'3601,"5"4"-2944,-8-8-401,6 6-32,-4 0-288,2 0 96,-1 1-64,0-2-192,4 2-160,-8-1-225</inkml:trace>
  <inkml:trace contextRef="#ctx0" brushRef="#br0" timeOffset="11012.75">7172 394 4898,'-12'-18'2293,"5"15"-485,3 14 62,5 53-1658,2 1 0,20 100 0,5 77-168,-24-187-41,-5-60 1,0 0 1,-1-1-1,0 1 1,0 0 0,-4-7-1,-4-8 14,1-5-1,0 0-1,2-1 1,1 0-1,1 0 1,1 0-1,-1-37 1,5 49-14,0 0 0,1 1 1,0-1-1,1 0 0,1 1 1,0-1-1,0 1 0,2 0 1,0 0-1,0 1 0,1-1 1,0 1-1,1 1 0,10-13 1,-14 20-7,-1 1 1,1 0-1,0 0 1,0 0-1,0 0 1,0 1-1,1 0 1,-1-1-1,1 1 1,0 0-1,-1 0 1,1 1-1,0-1 1,0 1-1,0 0 1,0 0-1,0 0 1,0 1-1,0-1 1,7 1-1,-8 1 5,0-1 0,0 1 0,0 0 0,1 1-1,-1-1 1,0 0 0,0 1 0,-1-1 0,1 1-1,0 0 1,0 0 0,-1 0 0,0 1 0,1-1-1,-1 0 1,0 1 0,0 0 0,0-1 0,0 1 0,-1 0-1,1 0 1,-1 0 0,1 0 0,-1 0 0,1 5-1,-1-3 3,0 1 0,0-1 0,0 1 0,0-1 0,-1 1 0,0-1 0,-1 1 0,1-1 0,-1 1 0,0-1-1,0 0 1,0 1 0,-1-1 0,0 0 0,0 0 0,-1 0 0,1 0 0,-1 0 0,0-1 0,0 1 0,0-1 0,-1 0 0,-6 6-1,4-3 3,-1-1-1,0 0 0,-1-1 1,1 1-1,-1-1 0,0-1 0,-1 1 1,1-2-1,-1 1 0,0-1 1,0 0-1,0-1 0,-11 2 0,19-4-31,0 0 0,0 0 0,0 0 0,0 0 0,0 0 0,0 0 0,0 0 0,0 0 0,0 0 0,0 0 0,0-1-1,0 1 1,0 0 0,0-1 0,-1 0 0,1 1-16,1-1 0,0 1 0,-1-1-1,1 1 1,0 0 0,-1-1 0,1 1 0,0-1-1,0 1 1,0-1 0,-1 1 0,1 0 0,0-1-1,0 1 1,0-1 0,0 1 0,0-1 0,0 1-1,0-1 1,0 1 0,0-1 0,0 1 0,0-1-1,1-2-126,0 1-1,0 1 1,-1-1-1,1 0 0,0 0 1,1 0-1,-1 0 1,0 1-1,1-1 0,-1 0 1,0 1-1,1-1 1,3-2-1,20-12-1996</inkml:trace>
  <inkml:trace contextRef="#ctx0" brushRef="#br0" timeOffset="11726.66">7481 497 2113,'-4'-3'1729,"4"2"-1482,-1 1 0,1 0 0,-1-1 0,0 1-1,1 0 1,-1 0 0,1 0 0,-1-1 0,0 1 0,1 0 0,-1 0 0,0 0 0,1 0 0,-1 0 0,0 0 0,1 0 0,-1 1 0,0-1 0,0 0 0,-13 15 1417,1 25-1590,12-33-33,1 0 0,-1 0-1,1 1 1,1-1-1,0 0 1,0 0 0,0 0-1,1 0 1,0-1-1,0 1 1,0 0 0,1-1-1,0 1 1,1-1-1,-1 0 1,8 9 0,-9-12-35,0 0 1,1 0-1,-1-1 1,1 1-1,0-1 1,0 1 0,0-1-1,0 0 1,0 0-1,0-1 1,1 1-1,-1 0 1,1-1 0,-1 0-1,1 0 1,-1 0-1,1 0 1,0-1-1,0 1 1,-1-1 0,1 0-1,0 0 1,0 0-1,-1-1 1,1 1 0,0-1-1,-1 0 1,1 0-1,-1 0 1,1-1-1,-1 1 1,7-5 0,-5 3 6,0-1 0,0 0 1,-1 0-1,1-1 1,-1 0-1,0 1 1,0-1-1,-1-1 1,1 1-1,-1 0 0,0-1 1,-1 0-1,1 1 1,-1-1-1,-1 0 1,1 0-1,-1 0 1,0-1-1,0 1 0,0 0 1,-1-10-1,0 11-7,0-1 0,0 1 0,-1-1 0,1 0 0,-1 1 0,0 0-1,-1-1 1,1 1 0,-1 0 0,0-1 0,-1 1 0,1 0 0,-1 1 0,0-1 0,0 0-1,0 1 1,-1 0 0,0-1 0,0 2 0,0-1 0,0 0 0,0 1 0,-1-1 0,-5-2-1,14 11 22,-4-4-27,0-1 0,1 1 0,-1 0 1,1-1-1,-1 1 0,1 0 0,-1-1 0,1 1 0,0 0 0,-1-1 0,1 1 0,0-1 0,-1 1 0,1-1 0,0 0 1,0 1-1,-1-1 0,1 0 0,0 1 0,0-1 0,0 0 0,-1 0 0,1 0 0,0 0 0,0 0 0,0 0 0,0 0 1,-1 0-1,1 0 0,1 0 0,6-2 5,-1 0 0,1-1 1,-1 0-1,13-7 0,-16 8-1,0-1-1,0 1 0,0 0 1,0 0-1,0 1 1,1-1-1,-1 1 1,1 0-1,-1 0 0,1 0 1,-1 1-1,1-1 1,-1 1-1,1 1 1,0-1-1,-1 0 0,7 2 1,0 3-1,0 0 0,-1 0 0,0 1 0,0 0 0,-1 1 0,1 0 0,-1 1 0,-1-1 1,1 2-1,-1-1 0,-1 1 0,12 18 0,-16-21 0,0 0 0,0 0 0,-1 0 0,1 0 0,1 13 0,0 1 104,-3-16 81,-1-7 134,-2-6-276,1-1 1,0 0-1,1 0 0,0 1 1,0-1-1,1 0 0,4-16 1,-4 19-47,1 0 1,0-1 0,0 1-1,1 0 1,0 1-1,0-1 1,1 0 0,0 1-1,7-10 1,-6 12-3,-1 0 0,0 1 0,1-1-1,0 1 1,0 0 0,0 0 0,0 0 0,0 1-1,1 0 1,-1 0 0,1 0 0,-1 1 0,8-2 0,19-1 53,53 0 0,-57 3-717,-1 0-1,53-10 1,-79 11 532,-1 0 1,1 0 0,-1 0-1,0 0 1,1 0-1,-1-1 1,1 1 0,-1 0-1,0 0 1,1 0-1,-1-1 1,0 1 0,1 0-1,1-3-1200,-2 3 1201,0-1-1,0 1 1,0-1 0,1 1-1,-1 0 1,0-1 0,0 1-1,0-1 1</inkml:trace>
</inkml:ink>
</file>

<file path=word/ink/ink4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9:51.035"/>
    </inkml:context>
    <inkml:brush xml:id="br0">
      <inkml:brushProperty name="width" value="0.1" units="cm"/>
      <inkml:brushProperty name="height" value="0.1" units="cm"/>
      <inkml:brushProperty name="color" value="#FF3300"/>
    </inkml:brush>
  </inkml:definitions>
  <inkml:trace contextRef="#ctx0" brushRef="#br0">22 170 5122,'-22'9'5642,"26"-23"-3931,-3 10-1702,1 0 0,-1 0 0,1 0 1,0 0-1,0 1 0,1-1 0,-1 0 0,1 1 0,-1 0 1,1-1-1,0 1 0,1 0 0,-1 1 0,0-1 0,1 0 0,0 1 1,-1 0-1,1 0 0,0 0 0,0 0 0,0 1 0,0 0 0,1 0 1,-1 0-1,0 0 0,0 0 0,1 1 0,-1 0 0,1 0 0,-1 0 1,0 0-1,0 1 0,1 0 0,-1 0 0,0 0 0,0 0 0,0 0 1,0 1-1,0 0 0,0 0 0,0 0 0,0 0 0,-1 1 1,1 0-1,-1-1 0,0 1 0,0 0 0,0 1 0,0-1 0,0 0 1,-1 1-1,1 0 0,-1-1 0,0 1 0,2 5 0,-2 0-8,1 0 0,-2 0 0,1 0 1,-1 1-1,0-1 0,-1 0 0,0 1 0,-1-1 0,0 0 0,0 0 0,-1 1 0,0-1 0,0 0 0,-5 10 0,-2 3 2,-1 1 1,-2-1-1,0-1 0,-17 24 0,25-38 1,0-1 0,-1 0 0,0-1-1,1 1 1,-2-1 0,1 0 0,-1 0 0,1-1-1,-1 1 1,0-1 0,-8 4 0,13-8-6,0 0 0,0 0 0,1 0 0,-1 0 0,0 1 0,1-1 1,-1 0-1,0 0 0,0-1 0,1 1 0,-1 0 0,0 0 0,0 0 1,1 0-1,-1 0 0,0-1 0,1 1 0,-1 0 0,0-1 0,1 1 1,-1-1-1,0 1 0,1 0 0,-1-1 0,1 0 0,-1 1 0,1-1 1,-1 1-1,1-1 0,-1 1 0,1-1 0,0 0 0,-1 1 0,1-1 1,0 0-1,-1 0 0,1 1 0,0-1 0,0 0 0,0 1 0,0-1 1,0 0-1,0 0 0,0 1 0,0-1 0,0-1 0,0 0-1,0 1 0,0 0 0,0 0 0,0-1 0,1 1-1,-1 0 1,0 0 0,1-1 0,-1 1 0,1 0 0,-1 0-1,1 0 1,0 0 0,-1 0 0,1 0 0,0 0 0,0 0 0,0 0-1,-1 0 1,1 0 0,0 0 0,0 0 0,0 1 0,1-1 0,-1 0-1,0 1 1,0-1 0,3 0 0,2 1 4,0-1 0,0 1 0,0 1 0,0-1-1,0 1 1,0 0 0,0 1 0,0-1 0,0 1 0,-1 0 0,1 1 0,0-1 0,-1 1 0,8 5 0,8 7 4,-1 0 1,22 22 0,-26-22-5,-15-15-37,0 1 1,0-1 0,1 0-1,-1 1 1,0-1-1,1 0 1,-1 0-1,0 0 1,1 0-1,-1 0 1,0 0 0,1 0-1,-1 0 1,0-1-1,1 1 1,-1 0-1,0-1 1,1 1-1,-1-1 1,0 1-1,0-1 1,0 0 0,0 0-1,2 0 1,38-28-2445,-20 15 142,1 1-954</inkml:trace>
  <inkml:trace contextRef="#ctx0" brushRef="#br0" timeOffset="418.54">448 408 7219,'0'0'1057,"-1"1"-497,1 11-80,0 9-64,1-1 113,4 7-241,0 0 32,-5-4-176,0-5 0,0 1-128,0 1 0,4-11-16,-1-2-240,7-13-3554,3-4-576</inkml:trace>
  <inkml:trace contextRef="#ctx0" brushRef="#br0" timeOffset="1282.25">750 12 5491,'-12'-12'3692,"11"19"-1307,-1 7-2484,-34 160 1010,13-76-893,21-90-3,3-14 55,-1 6-68,0-1 0,0 1 0,-1 0-1,1-1 1,0 1 0,0 0 0,0 0 0,0-1-1,0 1 1,0 0 0,0-1 0,0 1 0,0 0 0,1-1-1,-1 1 1,0 0 0,0 0 0,0-1 0,0 1-1,0 0 1,0-1 0,1 1 0,-1 0 0,0 0-1,0 0 1,0-1 0,1 1 0,-1 0 0,0 0 0,0-1-1,1 1 1,-1 0 0,0 0 0,0 0 0,1 0-1,-1 0 1,0 0 0,0-1 0,1 1 0,-1 0 0,0 0-1,1 0 1,-1 0 0,0 0 0,1 0 0,-1 0-1,4-2 13,0-1-1,1 1 0,-1 0 1,0 0-1,1 1 0,-1-1 1,1 1-1,-1 0 0,6-1 1,17 0 27,34 0 1,15-1-26,-73 3-13,1 0 1,-1-1 0,0 1-1,0-1 1,0 0 0,0 0 0,0 0-1,0 0 1,-1 0 0,1-1 0,0 1-1,0-1 1,-1 0 0,1 1-1,-1-1 1,0-1 0,1 1 0,-1 0-1,0 0 1,0-1 0,-1 1-1,1-1 1,0 0 0,-1 0 0,1 1-1,-1-1 1,0 0 0,0 0 0,0 0-1,-1 0 1,1 0 0,-1 0-1,1-1 1,-1 1 0,-1-5 0,0-9 16,-1 1 1,0-1 0,-2 0 0,0 1 0,-7-19 0,7 24 5,1 20 662,0 7-688,5 30 25,2-1 1,2 1-1,2-1 0,2-1 0,1 0 0,23 55 0,-32-96-30,-1-4 32,-2-7 2,0 0 1,0 0 0,-1 0 0,0 0-1,-6-15 1,-4-18-35,-17-170 40,25 202-33,5 20-98,3 10 126,0 0-1,-1 1 0,0 39 0,0-11 4,-3-32-5,0 1 1,-4 19 0,1 18 10,2-57-185,0 1-1,0-1 1,-1 0 0,1 1-1,0-1 1,0 1-1,0-1 1,0 1 0,-1 0-1,1-1 1,0 1-1,0 0 1,-1 0 0,1 0-1,0 0 1,0 0-1,-1 0 1,1 0-1,0 1 1,-3 0 0,-9-1-3631</inkml:trace>
</inkml:ink>
</file>

<file path=word/ink/ink4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9:27.906"/>
    </inkml:context>
    <inkml:brush xml:id="br0">
      <inkml:brushProperty name="width" value="0.1" units="cm"/>
      <inkml:brushProperty name="height" value="0.1" units="cm"/>
      <inkml:brushProperty name="color" value="#008C3A"/>
    </inkml:brush>
  </inkml:definitions>
  <inkml:trace contextRef="#ctx0" brushRef="#br0">31 14 5491,'-31'-13'5943,"36"19"-4843,1 1-1172,36 44 724,70 95 220,-99-127-816,-1 2-1,-2 0 0,0 0 1,-1 1-1,13 44 1,-18-45-12,0 1 0,-1-1 0,-1 1 0,-1 0 0,-1 0 0,-1-1 0,-1 1 0,0 0 0,-2-1 0,-1 1 0,0-1 0,-2-1 0,0 1 0,-2-1 0,-19 35 0,-16 10 352,31-48-307,13-20-490,-2-11-5267</inkml:trace>
  <inkml:trace contextRef="#ctx0" brushRef="#br0" timeOffset="391.06">368 791 3954,'-12'7'6947,"12"-2"-5794,0-1-225,3 2-304,-6-9-272,6 8-160,-6-5-208,6-5-352,1 8-928</inkml:trace>
</inkml:ink>
</file>

<file path=word/ink/ink4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9:20.313"/>
    </inkml:context>
    <inkml:brush xml:id="br0">
      <inkml:brushProperty name="width" value="0.1" units="cm"/>
      <inkml:brushProperty name="height" value="0.1" units="cm"/>
      <inkml:brushProperty name="color" value="#008C3A"/>
    </inkml:brush>
  </inkml:definitions>
  <inkml:trace contextRef="#ctx0" brushRef="#br0">1 551 5250,'1'-9'320,"0"0"0,1 1-1,1-1 1,-1 0-1,1 1 1,1-1 0,0 1-1,0 0 1,8-12-1,3-1 547,34-36 0,-43 51-660,0 0 1,0 1-1,1-1 0,13-7 1,-18 11-163,1 1 0,-1-1 0,1 1 0,-1 0 0,1 0 0,0 0 1,-1 1-1,1-1 0,0 1 0,-1-1 0,1 1 0,0 0 0,0 0 0,0 0 1,-1 0-1,1 1 0,0-1 0,3 2 0,-4-1-23,0 0 0,-1 0-1,1 1 1,-1-1 0,1 1 0,-1-1-1,1 1 1,-1 0 0,0-1 0,0 1-1,0 0 1,0 0 0,0 0-1,0 0 1,0 0 0,-1 0 0,1 0-1,0 3 1,5 41 271,-6-21-117,0 1-1,-9 44 1,5-38-57,-2 49 0,6-60-66,0 0 0,2 0-1,0 0 1,2 0 0,10 39 0,-12-55-50,-1-1 0,1 1 0,0-1 0,1 1 0,-1-1 0,0 0 1,1 0-1,0 0 0,0 0 0,1 0 0,-1-1 0,1 1 1,-1-1-1,1 0 0,0 0 0,0 0 0,0-1 0,1 1 0,-1-1 1,1 0-1,-1-1 0,1 1 0,0-1 0,-1 0 0,1 0 1,0 0-1,0 0 0,0-1 0,0 0 0,0 0 0,0 0 1,8-3-1,-3 1 2,0 0 0,-1-1 0,1-1 1,0 0-1,-1 0 0,0-1 0,0 0 0,-1 0 1,1-1-1,-1 0 0,0-1 0,-1 1 0,1-2 1,-1 1-1,9-14 0,-6 7 4,1-2 0,-2 1 0,0-1 0,-1-1 0,-1 1 0,-1-2-1,9-30 1,-13 36-3,-1 0 0,0 0-1,-1 0 1,0 0-1,0 0 1,-2 0 0,-3-16-1,0 3 15,-2 0 0,-13-30 0,9 38-10,11 17-9,0 0 1,0 1-1,-1-1 0,1 0 1,0 0-1,0 0 0,-1 0 1,1 0-1,0 0 0,0 0 1,-1 0-1,1 1 0,0-1 1,0 0-1,-1 0 0,1 0 1,0 1-1,0-1 0,0 0 1,0 0-1,-1 0 0,1 1 1,0-1-1,0 0 0,0 0 1,0 1-1,0-1 0,0 0 1,0 0-1,0 1 0,0-1 1,0 0-1,0 1 0,0-1 1,0 0-1,-1 5 12,0 0 0,1 0-1,0 0 1,0-1 0,0 1 0,2 6 0,79 458 410,-69-392-401,-7-48-3,-2 1 1,0-1-1,-2 1 1,-2-1-1,-7 58 0,6-76-9,0 0 0,-1 0 0,-1-1 0,0 1-1,0-1 1,-1 1 0,0-1 0,-1-1-1,0 1 1,-1-1 0,0 0 0,0-1 0,-1 1-1,0-1 1,0-1 0,-1 0 0,0 0-1,-14 8 1,15-11 20,0-1 0,0 1 0,0-2 0,0 1 0,-1-1 1,1-1-1,-1 1 0,1-2 0,-1 1 0,0-1 0,1 0 0,-1-1 0,0 0 0,1 0 0,-1-1 0,-10-4 0,-3-1 3,1-1-1,0-1 0,0-1 1,-36-24-1,52 30-37,0 1 0,0-1 0,0 1 0,1-2-1,-1 1 1,1 0 0,0-1 0,1 0 0,-5-6 0,8 10-6,0 0 1,0 1-1,0-1 0,0 1 1,0-1-1,0 1 1,0-1-1,0 1 0,0-1 1,0 1-1,0-1 1,0 1-1,1-1 0,-1 1 1,0-1-1,0 1 1,1-1-1,-1 1 1,0-1-1,1 1 0,-1 0 1,0-1-1,1 1 1,-1 0-1,1-1 0,-1 1 1,1 0-1,-1-1 1,0 1-1,1 0 0,-1 0 1,1-1-1,-1 1 1,1 0-1,0 0 0,-1 0 1,1 0-1,-1 0 1,1 0-1,0 0 1,29-6-380,-27 5 334,226-27-6232,-146 16 452</inkml:trace>
  <inkml:trace contextRef="#ctx0" brushRef="#br0" timeOffset="659.02">1223 1145 8164,'-9'0'414,"0"-2"0,0 1 0,1-1 1,-1-1-1,1 1 0,-1-1 0,-9-6 1,14 7-329,1 0 1,-1-1-1,1 1 1,0-1-1,0 0 0,0 1 1,0-1-1,1-1 1,-1 1-1,1 0 1,0-1-1,0 1 1,0-1-1,0 0 1,1 1-1,0-1 1,-1 0-1,0-5 1,1 0-33,0 0 1,0 0-1,1 0 1,0 0 0,1 0-1,0 0 1,0 1-1,1-1 1,0 0-1,0 0 1,1 1 0,0 0-1,1-1 1,-1 1-1,2 0 1,-1 1-1,9-11 1,-2 4 23,0 0 0,2 1 0,0 1 0,0-1 0,1 2 0,1 0 0,25-14 0,-36 22-72,1 0 0,0 1 0,0 0 0,0 0 0,0 0 0,0 0 0,0 1 0,1 0 0,-1 0 0,0 1 0,1-1 0,-1 1 0,1 0 0,-1 0 0,1 1 0,-1 0 0,10 2 0,-9 0-2,0 0 0,0 0 0,-1 0 1,1 0-1,-1 1 0,0 0 0,0 0 0,0 0 0,-1 1 1,0 0-1,1 0 0,-2 0 0,1 0 0,6 12 0,28 66 48,-32-67-49,0-1 0,0 0 0,1-1 0,1 1 0,1-1 1,0-1-1,1 0 0,0 0 0,23 21 0,-26-28-4,-1-1-1,1 0 0,0-1 0,1 1 1,-1-2-1,1 1 0,0-1 1,0 0-1,0 0 0,0-1 1,1 0-1,-1-1 0,0 0 1,1 0-1,9-1 0,-6-1 0,-1-1 0,0 0 0,-1 0 0,1-2 0,0 1 0,-1-1 0,1-1 0,-1 0 0,-1 0 0,1-1 0,9-7 1,13-10-3,40-38 0,-62 51 4,0 0 0,-1-1 1,0 0-1,0 0 0,-1-1 1,-1 0-1,9-19 0,-14 25-2,-1 0-1,0 0 0,0 0 0,0 0 1,0 0-1,-1 0 0,0 0 1,0 0-1,-1 0 0,0 0 1,0 0-1,0 0 0,-1 0 1,0 0-1,0 0 0,-1 1 1,1-1-1,-1 1 0,0-1 1,-1 1-1,1 0 0,-1 0 1,0 1-1,0-1 0,0 1 1,-1 0-1,0 0 0,-9-6 1,13 10-30,1-1 1,-1 1 0,1 0-1,-1 0 1,1-1 0,-1 1-1,0 0 1,1 0 0,-1 0-1,1 0 1,-1 0-1,0 0 1,1 0 0,-1 0-1,0 0 1,1 0 0,-1 0-1,1 0 1,-1 0 0,0 0-1,1 1 1,-1-1 0,1 0-1,-1 0 1,1 1-1,-1-1 1,0 0 0,1 1-1,0-1 1,-1 1 0,1-1-1,-1 0 1,1 1 0,-1-1-1,1 1 1,0-1 0,-1 1-1,1 0 1,0-1-1,0 1 1,-1-1 0,1 1-1,0-1 1,0 1 0,0 0-1,0-1 1,0 2 0,-1 30-2295,5 1-1263</inkml:trace>
  <inkml:trace contextRef="#ctx0" brushRef="#br0" timeOffset="1208.99">2451 506 6515,'23'48'5908,"-10"-18"-5533,-1 1 0,13 54 0,-19-48-156,-1 0 0,-2 0 0,-3 69 0,-25 109 84,23-199-295,0-3-29,-6-41-9491</inkml:trace>
  <inkml:trace contextRef="#ctx0" brushRef="#br0" timeOffset="1570.9">2183 610 6787,'0'-9'252,"0"0"-1,1 0 1,0 0 0,1 0-1,0 0 1,0 0 0,1 0-1,0 1 1,1-1 0,0 1-1,0 0 1,0 0 0,1 0-1,0 1 1,1 0 0,0 0-1,9-8 1,4-4 13,2 2 0,0 0 1,1 2-1,41-23 0,-41 27-172,0 0 0,1 1 1,0 1-1,45-10 0,-56 16-72,-1 1 0,1 1 0,0 0 1,0 1-1,-1 0 0,1 0 0,0 2 1,0-1-1,-1 1 0,1 1 0,-1 0 1,16 7-1,-22-8-18,0 1 0,0-1 0,0 1 0,-1 0 0,1 1 1,-1-1-1,1 1 0,-1 0 0,0 0 0,-1 0 0,1 0 0,-1 1 0,0-1 1,0 1-1,0 0 0,0 0 0,-1 0 0,0 0 0,0 1 0,-1-1 0,1 1 1,-1-1-1,0 1 0,-1-1 0,1 1 0,-1-1 0,0 1 0,-1 0 0,0 5 1,-1 4 4,-1-1 0,-1 1-1,0-1 1,-1 0 0,-1-1 0,0 1 0,-1-1 0,0 0 0,-18 24 0,6-12 14,-2-1-1,-1-1 0,-28 23 1,37-34-83,-2-2 0,1 0 1,-1-1-1,-1 0 0,1-1 0,-1-1 1,-20 6-1,36-13-7,0 0 1,0 1-1,1-1 1,-1 0-1,0 0 1,0 0-1,0 0 1,0 0-1,1 1 1,-1-1-1,0 0 1,0 0-1,0 0 1,0 0-1,0 1 1,0-1-1,1 0 0,-1 0 1,0 0-1,0 1 1,0-1-1,0 0 1,0 0-1,0 1 1,0-1-1,0 0 1,0 0-1,0 0 1,0 1-1,0-1 1,0 0-1,0 0 1,0 1-1,0-1 1,-1 0-1,1 0 0,0 0 1,0 1-1,0-1 1,0 0-1,0 0 1,0 0-1,0 0 1,-1 1-1,1-1 1,0 0-1,0 0 1,0 0-1,-1 0 1,1 0-1,0 1 1,0-1-1,0 0 0,-1 0 1,1 0-1,6 4-805,11 9-2412</inkml:trace>
  <inkml:trace contextRef="#ctx0" brushRef="#br0" timeOffset="1978.89">2858 777 7027,'-3'1'150,"-1"0"0,1 0 0,0 0 0,0 1 0,0-1 1,0 1-1,0 0 0,0 0 0,0 0 0,0 0 0,1 0 0,-1 1 0,1-1 0,0 1 0,0 0 0,0 0 0,0-1 0,0 1 0,0 1 0,1-1 0,0 0 0,-1 0 0,1 0 0,0 1 0,1-1 1,-1 0-1,0 5 0,-1 11 52,0-1 0,1 1 0,2 30 0,0-47-167,0 16 105,1-1 0,1 1 1,0 0-1,2-1 0,0 0 0,10 23 0,-12-34-122,0 1 0,1-1 0,0 0 0,0 0 0,0 0 0,1 0 0,0-1 0,7 6 0,-9-8-16,0-1 0,1 1 0,0-1 0,-1 0 0,1 0 0,0-1 0,0 1 0,0-1 0,0 0 0,0 0-1,0 0 1,0-1 0,1 1 0,-1-1 0,5 0 0,-4-1 2,-1 1 0,0-1-1,0 0 1,1-1 0,-1 1 0,0-1 0,0 1-1,0-1 1,0-1 0,-1 1 0,1 0-1,-1-1 1,1 0 0,-1 0 0,0 0 0,0 0-1,0 0 1,0-1 0,-1 1 0,1-1-1,-1 0 1,0 1 0,0-1 0,1-5 0,0 1 6,0 0 1,0 0 0,-1-1 0,0 0 0,0 1-1,-1-1 1,0 0 0,-1 0 0,0 1 0,-1-1-1,-1-10 1,-1 4-1,-1 0 0,0 1 0,-1-1-1,-1 1 1,-1 0 0,0 0 0,-12-18-1,13 23-10,-1 1 0,0-1-1,0 2 1,0-1-1,-1 1 1,0 0 0,-1 0-1,1 1 1,-1 0-1,0 1 1,-18-8 0,25 12-1,0 1 0,1-1 0,-1 1 0,0-1 0,0 1 0,0-1 0,0 1 0,1 0 0,-1 0 0,0 0 0,0 0 1,0 0-1,0 1 0,0-1 0,0 1 0,1-1 0,-1 1 0,0-1 0,0 1 0,1 0 0,-4 2 0,3-1-21,0 0 0,0 0-1,0 0 1,0 0 0,1 0-1,-1 1 1,0-1 0,1 1-1,0-1 1,0 1 0,0 0-1,0-1 1,0 1 0,0 4-1,-1-1-243,1 1-1,0-1 0,1 1 1,0-1-1,0 0 0,0 1 1,1-1-1,1 10 0,12 17-2314</inkml:trace>
  <inkml:trace contextRef="#ctx0" brushRef="#br0" timeOffset="2344.15">3276 761 7828,'-2'9'3302,"4"31"-2405,10 67 633,-7-53-1038,18 83-1,-14-114-483,-4-19-557,-1-16-1076,-4-4-848,-2-5-1233</inkml:trace>
  <inkml:trace contextRef="#ctx0" brushRef="#br0" timeOffset="2719.99">3247 595 4754,'-6'-1'3474,"4"2"-3042,-3 4-288,23 13-96,6 2-96,6 14-1121,10-8-3136</inkml:trace>
  <inkml:trace contextRef="#ctx0" brushRef="#br0" timeOffset="3110.26">3796 687 5026,'-5'-6'674,"0"0"0,0 0 0,-1 0-1,1 0 1,-1 1 0,-1 0 0,1 0 0,-9-4-1,11 7-585,1 1 0,-1-1-1,0 1 1,0 0-1,0 0 1,0 0 0,1 1-1,-1-1 1,0 1 0,0 0-1,0 0 1,0 1-1,0-1 1,0 1 0,0 0-1,0 0 1,0 0 0,-6 3-1,-24 13 346,-58 39 1,69-41-239,20-13-167,1-1 0,-1 1 1,1 0-1,0-1 0,-1 1 0,1 1 1,0-1-1,0 0 0,0 0 0,-2 6 0,4-7-26,-1 0-1,1 0 0,0 0 0,0 0 0,0 0 1,0 0-1,0 0 0,0 0 0,0 0 0,0 0 1,1 0-1,-1 0 0,0 0 0,1 0 0,-1 0 0,1-1 1,-1 1-1,1 0 0,-1 0 0,1 0 0,-1 0 1,1-1-1,0 1 0,0 0 0,-1 0 0,1-1 1,0 1-1,0-1 0,0 1 0,0-1 0,-1 1 1,1-1-1,0 1 0,2-1 0,11 7-3,1-1-1,0 0 1,1-2-1,-1 0 1,1 0-1,28 1 1,-29-3 5,1 0 0,-1 0 0,0 1 1,0 1-1,-1 1 0,1 0 0,26 14 0,-38-18-1,0 1-1,-1 0 1,1-1-1,-1 1 1,0 0 0,1 0-1,-1 0 1,0 0-1,0 0 1,-1 1-1,1-1 1,0 1 0,-1-1-1,1 1 1,-1 0-1,0-1 1,0 1-1,0 0 1,0 0-1,-1 0 1,1 0 0,-1 0-1,1 0 1,-1 0-1,0 0 1,0 0-1,0 0 1,-1 0 0,0 2-1,-1 0 8,0-1-1,0 1 1,0-1-1,0 0 1,-1 0-1,0 0 1,0 0-1,0-1 1,0 1-1,-1-1 1,1 0-1,-1 1 1,0-2-1,0 1 1,0 0-1,0-1 1,-8 4-1,1-2 29,1 0 0,-1 0 0,0-1 0,0 0 0,0-1 0,-1 0 0,1-1 0,0-1 0,-1 1 0,1-2-1,0 0 1,-1 0 0,1-1 0,0 0 0,0-1 0,0 0 0,0-1 0,-12-6 0,21 10-40,1-1 0,0 1 0,-1-1 0,1 0 0,0 0 0,0 0 0,0 1 0,0-1 0,0 0 0,0 0 0,0 0 0,0-1 0,0 1 0,0 0 1,1 0-1,-1 0 0,0-1 0,0 0 0,1 1-14,0 0 1,0 1 0,0-1 0,1 0-1,-1 0 1,0 1 0,0-1-1,1 0 1,-1 1 0,0-1 0,1 0-1,-1 1 1,1-1 0,-1 1 0,0-1-1,1 1 1,-1-1 0,1 1-1,0-1 1,-1 1 0,1-1 0,-1 1-1,1-1 1,1 1 0,6-4-199,0 0-1,1 1 1,-1 0 0,12-1 0,-12 2 65,92-15-3169,-46 7 419</inkml:trace>
  <inkml:trace contextRef="#ctx0" brushRef="#br0" timeOffset="3491.32">4089 629 6051,'-7'-3'423,"0"0"1,0 0-1,-1 1 0,1 0 1,-1 1-1,1-1 1,-1 1-1,0 1 1,0-1-1,1 1 1,-1 1-1,0 0 0,0 0 1,1 0-1,-15 5 1,11-2-316,0 1 0,0 0-1,1 0 1,-1 1 0,1 0 0,1 1 0,-1 0 0,1 1 0,-13 14 0,21-21-101,-1 0-1,1 0 1,0 0-1,0 1 0,0-1 1,0 0-1,0 1 1,1-1-1,-1 0 1,0 1-1,1-1 1,-1 1-1,1-1 1,-1 1-1,1 0 1,-1-1-1,1 1 1,0 0-1,0-1 1,0 1-1,0-1 1,1 4-1,0-3-4,0 0 0,0-1 0,0 1 0,0 0 0,0 0 0,0-1 0,1 1 0,-1-1 0,1 1 0,-1-1 0,1 1 0,0-1-1,0 0 1,-1 0 0,3 1 0,8 4-5,0-1 0,0-1 0,1 0 0,17 3 0,-12-3 3,0 1 0,0 0 0,29 15 0,-42-18 1,1 1-1,-1 0 1,0 0-1,0 0 1,0 1-1,0 0 1,-1 0-1,1 0 1,-1 1-1,0-1 1,0 1-1,-1 0 1,1 0-1,-1 1 1,3 7-1,-5-10 3,0 1-1,0-1 0,-1 0 1,0 0-1,0 1 0,1-1 0,-2 0 1,1 1-1,0-1 0,-1 0 1,0 0-1,1 1 0,-1-1 0,-1 0 1,1 0-1,0 0 0,-1 0 1,1 0-1,-1-1 0,0 1 0,0 0 1,0-1-1,0 1 0,-1-1 1,1 0-1,-1 0 0,1 0 1,-4 2-1,-1 1 16,0 0 1,-1 0 0,0-1 0,0 0-1,0-1 1,0 0 0,0 0-1,-1-1 1,-14 3 0,14-4 30,0-1 0,-1 0 0,1 0 0,0-1 0,-18-4 0,23 4-45,-1 0 1,1 0-1,0-1 1,0 1-1,0-1 0,0 0 1,0-1-1,1 1 1,-1 0-1,0-1 0,1 0 1,0 0-1,0 0 1,-5-6-1,8 8-24,-1 1 1,1-1-1,0 0 0,-1 0 1,1 1-1,0-1 0,-1 0 0,1 0 1,0 0-1,0 1 0,0-1 1,0 0-1,0 0 0,0 0 1,0 0-1,0 0 0,0 1 0,0-1 1,1 0-1,-1 0 0,0 0 1,1 1-1,-1-1 0,0 0 1,1 0-1,-1 1 0,1-1 0,-1 0 1,1 1-1,-1-1 0,1 0 1,-1 1-1,1-1 0,0 1 0,0-1 1,-1 1-1,2-1 0,29-14-1042,40-5-2687,-35 14 556</inkml:trace>
  <inkml:trace contextRef="#ctx0" brushRef="#br0" timeOffset="4322.79">4392 673 2257,'-44'-25'7199,"-1"9"-4473,44 16-2669,0 0 1,-1 0 0,1 0 0,0 0-1,0 0 1,0 1 0,0-1 0,0 0-1,0 1 1,0-1 0,-1 1 0,1-1-1,0 1 1,1 0 0,-1-1 0,0 1-1,0 0 1,0 0 0,-1 1-1,-21 29 246,18-21-294,0 0-1,0 0 1,1 0 0,0 1 0,-2 14 0,3-12-2,2 1-1,0-1 1,1 1 0,0 0 0,1-1 0,0 1 0,6 22 0,-6-31-8,0-1 1,1 1-1,0-1 1,0 1-1,0-1 1,0 0-1,1 1 1,-1-1-1,1-1 1,0 1-1,0 0 1,1-1 0,-1 1-1,1-1 1,0 0-1,-1 0 1,1-1-1,1 1 1,-1-1-1,0 0 1,1 0-1,-1 0 1,1-1-1,-1 1 1,7 0-1,-7-2-3,0 0 0,1 0 0,-1 0 0,0-1 0,0 0 0,0 0 0,0 0 0,0 0 0,0 0 0,0-1 0,0 0 0,0 0 0,0 0 0,-1 0 0,1 0 0,-1-1 0,0 0 0,0 1 0,0-1 0,0 0 0,4-6 0,2-2 16,-1-1 1,0 0-1,0 0 0,11-27 1,-17 33-12,-1 0 0,1-1 0,-1 1 0,-1-1 0,1 1 0,-1-1 0,0 1 1,0-1-1,-1 1 0,0-1 0,0 1 0,-1-1 0,0 1 0,0 0 0,0 0 0,-5-10 1,4 9-2,-1 0-1,0 0 1,0 0 0,-1 0 0,0 1 0,0 0 0,-1 0 0,1 0 0,-1 0 0,0 1 0,-1 0 0,1 0 0,-8-3 0,12 7-1,0 0-1,1 0 0,-1 0 1,0 1-1,0-1 0,0 1 1,1-1-1,-1 1 0,0 0 1,0-1-1,0 1 1,0 0-1,0 0 0,0 1 1,0-1-1,0 0 0,0 1 1,1-1-1,-1 1 0,0-1 1,0 1-1,0 0 0,1 0 1,-1 0-1,0 0 0,1 0 1,-1 0-1,1 0 0,-1 1 1,1-1-1,0 0 1,-1 1-1,1-1 0,0 1 1,0 0-1,0-1 0,0 1 1,-1 2-1,1 0-4,0-1 1,-1 1-1,1 0 0,1-1 0,-1 1 1,0 0-1,1 0 0,0-1 0,0 1 1,0 0-1,0 0 0,1-1 1,0 1-1,-1 0 0,1-1 0,1 1 1,-1 0-1,0-1 0,3 5 1,-1-4-48,0 0 1,1-1-1,-1 1 1,0-1-1,1 0 1,0 0-1,0 0 1,0-1-1,0 1 1,0-1-1,0 0 1,1 0-1,-1 0 1,1-1-1,0 0 1,-1 0-1,8 1 1,-9-1 28,0-1-1,1 0 1,-1 1 0,0-1-1,0-1 1,0 1 0,0 0 0,0-1-1,0 1 1,0-1 0,0 0-1,0 0 1,-1 0 0,1-1 0,0 1-1,-1-1 1,1 1 0,0-1-1,-1 0 1,0 0 0,1 0 0,-1 0-1,0 0 1,0-1 0,0 1-1,-1-1 1,4-4 0,10-42 107,-14 43-40,0 0 0,0 0-1,1 0 1,0 0-1,0 0 1,1 0 0,0 0-1,0 1 1,0-1 0,0 1-1,1 0 1,0 0-1,5-5 1,-7 9-34,-1 0-1,0 0 1,1 0-1,-1 0 1,1 1-1,-1-1 1,1 0-1,-1 1 1,1-1-1,-1 1 1,1-1-1,-1 1 1,1 0-1,0 0 1,-1 0-1,1 0 1,0 0-1,-1 0 1,1 0-1,2 1 1,0 0-1,-1 0 0,1 1-1,-1-1 1,1 1 0,-1 0 0,0 0 0,0 0 0,5 5 0,1 1 5,0 1 0,-1 0 0,0 1 0,8 13 0,-8-10-18,0 0-1,-2 0 1,1 1 0,-2 0-1,1 0 1,-2 0 0,0 1-1,-1-1 1,0 1 0,0 21-1,2-19 2,-4-16 52,-5-8 66,0 0-49,0 0 1,1 0 0,0 0-1,0 0 1,0-1 0,1 0-1,0 1 1,0-1 0,1 0 0,0 0-1,1 0 1,-1 0 0,1 0-1,1 0 1,2-14 0,-1 15-63,0-1 0,0 0 1,1 1-1,0 0 0,0 0 0,1 0 1,0 0-1,9-12 0,-11 16-4,1 0 0,0 0 0,0 0 0,0 0 0,1 0 0,-1 0 0,1 1 0,0 0 0,-1 0 0,1 0 0,0 0 0,0 1 0,0-1 0,0 1 0,1 0 0,-1 0 0,0 1 0,5-1 0,-4 0 1,1 1 0,-1 0 0,1 1-1,-1-1 1,1 1 0,-1 0 0,1 1 0,-1-1-1,0 1 1,0 0 0,0 0 0,0 1-1,0 0 1,0-1 0,-1 2 0,1-1-1,-1 0 1,0 1 0,0 0 0,0 0-1,0 0 1,-1 0 0,0 1 0,1-1-1,-2 1 1,1 0 0,-1 0 0,1 0-1,-1 0 1,-1 1 0,1-1 0,1 8-1,-1 7 14,0 0-1,-1 0 0,-1 0 1,-1 0-1,0 0 0,-2 0 0,-6 25 1,7-34-21,-2 24 171,4-34-301,0-1-1,0 1 0,0 0 1,0 0-1,0-1 0,1 1 1,-1 0-1,0-1 0,0 1 1,0 0-1,1 0 0,-1-1 1,0 1-1,1-1 0,-1 1 1,0 0-1,1-1 0,-1 1 1,1-1-1,-1 1 0,1-1 0,-1 1 1,1-1-1,0 1 0,-1-1 1,1 1-1,0-1 0,-1 0 1,1 1-1,0-1 0,-1 0 1,1 0-1,0 0 0,-1 0 1,1 1-1,0-1 0,0 0 1,0 0-1,15-3-4503</inkml:trace>
  <inkml:trace contextRef="#ctx0" brushRef="#br0" timeOffset="5409.58">5515 1 5635,'-3'0'183,"-1"-1"1,1 1 0,0 0 0,-1 0-1,1 1 1,-1-1 0,1 1-1,-1 0 1,1 0 0,0 0 0,0 0-1,-1 0 1,1 1 0,0 0 0,0-1-1,0 1 1,1 0 0,-1 1-1,0-1 1,1 0 0,-1 1 0,-2 3-1,-7 8 166,1-1 0,-19 31-1,18-23-185,1 2 1,0-1-1,2 1 0,1 1 0,1-1 0,1 2 0,1-1 0,1 0 0,-2 48 0,6-39-51,1 0-1,2 0 1,1 0-1,2 0 1,1 0 0,20 56-1,-19-68-88,2-1-1,0 0 1,1 0 0,1-1-1,20 23 1,-24-31-26,2-1-1,-1 0 1,1 0 0,1-1 0,0 0 0,0-1 0,0 0-1,1-1 1,21 9 0,-30-15-151,0 0 0,0-1 0,1 0-1,-1 1 1,0-1 0,0 0 0,0-1 0,0 1 0,1-1-1,-1 1 1,0-1 0,0 0 0,0 0 0,0 0 0,0 0-1,0-1 1,-1 1 0,1-1 0,0 0 0,-1 0 0,1 0-1,-1 0 1,0 0 0,1 0 0,-1-1 0,0 1 0,1-4 0,15-21-3445</inkml:trace>
  <inkml:trace contextRef="#ctx0" brushRef="#br0" timeOffset="5938.92">5764 167 5795,'0'-1'72,"0"1"1,0-1 0,0 1-1,0-1 1,0 1 0,0-1 0,1 0-1,-1 1 1,0-1 0,0 1-1,0-1 1,0 1 0,1-1 0,-1 1-1,0-1 1,1 1 0,-1-1-1,0 1 1,1 0 0,-1-1-1,0 1 1,1-1 0,-1 1 0,1 0-1,-1-1 1,1 1 0,-1 0-1,1 0 1,-1-1 0,1 1-1,20 1 1419,16 16-182,-19-5-1116,-2 2 0,0-1 1,0 2-1,-2 0 1,1 1-1,-2 1 0,0 0 1,-2 0-1,1 1 1,-2 1-1,9 21 0,-5-5-98,-2 1 0,-1 1 0,-2-1-1,-1 2 1,4 47 0,-12-85-93,0 0 1,0 0-1,-1 0 1,1 1-1,0-1 1,0 0-1,0 0 1,0 0-1,0 0 1,0 0-1,0 0 0,0 1 1,0-1-1,0 0 1,0 0-1,0 0 1,-1 0-1,1 0 1,0 0-1,0 0 1,0 0-1,0 0 0,0 1 1,0-1-1,0 0 1,-1 0-1,1 0 1,0 0-1,0 0 1,0 0-1,0 0 1,0 0-1,-1 0 0,1 0 1,0 0-1,0 0 1,0 0-1,0 0 1,0 0-1,-1 0 1,1 0-1,0 0 1,0 0-1,0 0 0,0-1 1,0 1-1,0 0 1,-1 0-1,1 0 1,0 0-1,-15-7 49,-30-19-56,11 5 42,19 13-41,-1 1 0,-1 0 0,1 0 0,-25-5 0,35 11 3,0 0-1,0 0 1,0 1 0,0 0-1,0 0 1,0 0 0,0 1-1,0 0 1,0 0 0,0 0-1,1 1 1,-1 0 0,0 0-1,1 0 1,-1 1 0,-9 6-1,6-3-6,0 1-1,1 0 0,0 0 0,0 1 0,1 0 0,-10 13 0,15-19-4,0 1-1,1-1 0,-1 1 1,1 0-1,-1-1 0,1 1 0,0 0 1,0 0-1,0 0 0,1 0 1,-1 0-1,1 0 0,-1 0 1,1 0-1,0 1 0,0-1 0,1 0 1,-1 0-1,1 0 0,-1 0 1,1 0-1,0 0 0,0 0 1,0 0-1,1-1 0,-1 1 1,3 4-1,0-3-306,0 1 0,0 0 1,1-1-1,-1 0 0,1 0 1,0 0-1,0 0 0,0-1 1,1 0-1,-1 0 0,1-1 1,0 1-1,0-1 0,0 0 1,0-1-1,11 2 0,18 2-3700</inkml:trace>
  <inkml:trace contextRef="#ctx0" brushRef="#br0" timeOffset="6369.73">6461 636 6339,'-15'-1'5207,"50"-1"-4334,93-29-278,-127 31-674,0 0 0,-1 0 0,1 0 0,0 0 0,0 0 0,-1 0 0,1-1-1,0 1 1,-1 0 0,1-1 0,0 1 0,-1 0 0,1-1 0,0 1 0,-1 0 0,1-1 0,-1 1 0,1-1 0,-1 0 0,1 1 0,-1-1 0,1 1-1,0-2 1,-2 1-61,1 1 0,0-1-1,0 1 1,0-1-1,-1 1 1,1-1 0,0 1-1,-1-1 1,1 1-1,0-1 1,-1 1-1,1-1 1,-1 1 0,1 0-1,-1-1 1,1 1-1,-1-1 1,1 1 0,-1 0-1,1 0 1,-1-1-1,1 1 1,-1 0 0,-1 0-1</inkml:trace>
  <inkml:trace contextRef="#ctx0" brushRef="#br0" timeOffset="6729.72">6375 496 5907,'1'0'229,"0"-1"1,0 1 0,1-1-1,-1 1 1,0-1 0,0 1-1,0 0 1,0-1 0,1 1-1,-1 0 1,0 0 0,0 0-1,1 0 1,-1 0 0,2 1-1,2-1 72,17-2 370,0-2 0,38-10 0,2 0-288,-18 7-346,-28 9-4714</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9:29.492"/>
    </inkml:context>
    <inkml:brush xml:id="br0">
      <inkml:brushProperty name="width" value="0.1" units="cm"/>
      <inkml:brushProperty name="height" value="0.1" units="cm"/>
      <inkml:brushProperty name="color" value="#E71224"/>
    </inkml:brush>
  </inkml:definitions>
  <inkml:trace contextRef="#ctx0" brushRef="#br0">6590 0 5683,'0'0'93,"-1"0"0,1 0 1,-1 1-1,1-1 1,-1 0-1,1 0 1,-1 0-1,1 1 1,-1-1-1,1 0 0,-1 1 1,1-1-1,0 0 1,-1 1-1,1-1 1,-1 0-1,1 1 1,0-1-1,-1 1 0,1-1 1,0 1-1,0-1 1,0 1-1,-1-1 1,1 1-1,0-1 1,0 1-1,0-1 0,0 1 1,0 0-1,5 20 1133,-3-16-1132,1-1 1,-1 1-1,1-1 1,0 0-1,0 0 1,6 6-1,-3-5-37,1-1 1,-1 0-1,1-1 0,0 1 1,0-1-1,0 0 0,0-1 0,0 0 1,1 0-1,-1 0 0,1-1 1,-1 0-1,1-1 0,9 0 1,10-2 27,0-1 1,45-11 0,-4 1-16,-31 7-56,2 3 1,47 1-1,-68 3-12,1 0 0,0 1 0,-1 2 0,0-1-1,1 2 1,29 12 0,-44-15-3,0 0-1,0 0 1,-1 0-1,1 0 1,-1 1-1,1-1 1,-1 1 0,0 0-1,0 0 1,0 0-1,0 1 1,-1-1-1,1 1 1,-1-1-1,0 1 1,2 5-1,-2-4 4,-1 0-1,0 1 0,0-1 0,0 0 1,0 1-1,-1-1 0,0 1 1,0-1-1,-1 0 0,1 1 1,-1-1-1,-3 9 0,6-20 19,1 0 0,-1 0 0,1 0 0,1 0-1,-1 0 1,1 1 0,0-1 0,0 1 0,0 0 0,1 0-1,0 1 1,0-1 0,0 1 0,1 0 0,-1 1-1,1-1 1,0 1 0,0 0 0,0 0 0,8-2 0,14-5 16,1 0 0,0 2 1,0 1-1,1 2 1,0 0-1,33 0 1,-19 5-20,0 2-1,0 2 1,67 14 0,-48-5 0,157 38 102,-206-49 643,-14-6-86,-22-14-756,2 1-4020</inkml:trace>
  <inkml:trace contextRef="#ctx0" brushRef="#br0" timeOffset="408.76">8249 100 8836,'-3'0'4258,"5"-2"-3778,2 2-320,-2-3-128,-2 6-32,5-6-64</inkml:trace>
  <inkml:trace contextRef="#ctx0" brushRef="#br0" timeOffset="1011.02">7386 426 5282,'-1'0'262,"0"-1"-1,0 1 0,0 0 0,1-1 0,-1 1 1,0-1-1,0 0 0,0 1 0,1-1 0,-1 0 1,0 1-1,1-1 0,-1 0 0,1 0 0,-1 1 1,1-1-1,-1 0 0,1 0 0,0 0 0,-1 0 1,1-1-1,0 1-201,0-1-1,0 1 1,1 0 0,-1-1 0,1 1 0,-1 0-1,1-1 1,-1 1 0,1 0 0,0 0 0,-1 0-1,1 0 1,0 0 0,0 0 0,0 0 0,2-1 0,-2 0-52,1 0 0,0 0 0,0 1 0,0-1 0,0 1 0,1-1 0,-1 1 0,0 0 0,1 0 0,-1 0 1,1 0-1,-1 1 0,1-1 0,-1 1 0,1-1 0,-1 1 0,1 0 0,-1 0 0,5 0 0,-2 1 1,-1 0 0,1 0 0,-1 1 0,1-1 0,-1 1 0,0 0 0,1 0 0,-1 1 0,0-1 0,4 5 0,-1-2-1,-2 0 0,1 0-1,0 1 1,-1 0 0,0 0-1,0 0 1,-1 1-1,0 0 1,0-1 0,0 1-1,-1 1 1,5 14 0,-8-17-3,1 0 0,-1 1 0,0-1 0,0 1 1,0-1-1,-1 0 0,0 1 0,0-1 0,0 0 1,-1 0-1,1 1 0,-1-1 0,-1 0 0,1-1 1,-1 1-1,-6 8 0,-3 3 45,-1-1 1,-1-1-1,-21 17 0,-16 18 432,39-31-666,2-2-3968,2-4 209</inkml:trace>
  <inkml:trace contextRef="#ctx0" brushRef="#br0" timeOffset="1394.01">7431 984 7635,'-6'9'3362,"1"-7"-2305,5 1-353,0-6-368,3 1-144,-3 4-192,-2-4 0,4-1 0,1 3-16</inkml:trace>
  <inkml:trace contextRef="#ctx0" brushRef="#br0" timeOffset="2546.77">1 282 5122,'-1'7'236,"1"0"-1,1 0 0,-1 0 1,1 0-1,1 0 0,-1 0 1,1 0-1,0 0 0,1-1 0,-1 1 1,1-1-1,1 0 0,-1 0 1,1 0-1,0 0 0,0 0 1,1-1-1,0 0 0,5 5 0,0-2-150,-1 0 0,2-1 0,-1-1 0,1 0-1,-1 0 1,2-1 0,-1 0 0,0-1 0,1-1-1,0 1 1,0-2 0,0 0 0,0 0 0,1-1-1,-1-1 1,24-1 0,9-5-4,-1-2 1,0-1-1,55-21 1,-50 15-38,235-66 28,-265 76-74,0 0 0,0 2 1,0 0-1,36 0 0,-51 3 2,1 0 0,0 1 0,-1-1 0,1 1 0,-1 0 0,0 0 0,1 0 0,-1 0 0,0 1 0,1 0 0,-1 0 1,0 0-1,0 0 0,-1 1 0,1-1 0,0 1 0,-1 0 0,0 0 0,1 1 0,-1-1 0,0 1 0,-1-1 0,1 1 0,-1 0 0,4 7 0,-3-2-1,-1-1 1,0 0-1,-1 0 0,0 1 0,0-1 1,0 13-1,1 16 3,2-25 9,3-19-86,3-5 75,6-1 58,1 0 0,0 1-1,0 1 1,1 1 0,1 0 0,0 1-1,0 1 1,1 1 0,0 1-1,0 1 1,0 0 0,1 2-1,0 0 1,40 0 0,-13 5 21,-1 2 1,0 2-1,0 2 0,0 2 1,65 24-1,-110-33-56,0 0 0,0-1 0,-1 1 0,1 0 0,0-1 0,0 1 0,0-1 0,-1 0 0,1 0-1,0 0 1,0 0 0,0 0 0,0 0 0,0 0 0,0 0 0,-1-1 0,1 1 0,0-1 0,0 1 0,0-1 0,-1 0-1,1 0 1,0 0 0,-1 0 0,1 0 0,-1 0 0,1 0 0,-1 0 0,0-1 0,1 1 0,-1 0 0,0-1 0,0 1-1,0-1 1,0 0 0,0 1 0,0-1 0,1-3 0,1-16-1472,-5 8-3299</inkml:trace>
  <inkml:trace contextRef="#ctx0" brushRef="#br0" timeOffset="2912.04">2073 337 7347,'-6'0'5379,"11"2"-4483,-2-6-800,-1 2-96,-1 1-400,5-5-832</inkml:trace>
  <inkml:trace contextRef="#ctx0" brushRef="#br0" timeOffset="7797.26">487 1034 4322,'-4'-3'242,"0"1"-1,1 0 1,-1 0-1,0 1 1,0-1 0,0 1-1,0 0 1,0 0 0,0 0-1,-1 0 1,1 1-1,0-1 1,0 1 0,-1 0-1,1 1 1,0-1 0,0 1-1,-5 1 1,4 0-87,0 0 0,0 1 1,0-1-1,1 1 0,-1 0 1,1 0-1,0 1 0,0-1 1,0 1-1,0 0 0,1 0 0,-6 8 1,1 0-49,1 1-1,1 0 1,-1 0 0,2 0 0,0 1 0,1 0 0,0 0-1,1 0 1,-2 24 0,4-22-83,1 0 0,1-1 0,0 1 0,1-1 0,0 0 0,2 1 0,0-1 0,0 0 0,12 25 0,-10-29-24,0-1 0,0 1 0,1-1-1,1 0 1,-1-1 0,2 0 0,-1 0 0,1-1-1,1 0 1,-1 0 0,1-1 0,20 11 0,-26-16-2,-1-1 0,1 1 1,0-1-1,0 1 1,-1-1-1,1 0 1,0 0-1,0-1 0,0 1 1,0-1-1,0 0 1,0 0-1,0 0 1,0-1-1,0 1 0,0-1 1,0 0-1,0 0 1,-1 0-1,6-3 1,-3 0 10,0 1 0,-1-1 0,1 0 0,-1-1 1,0 1-1,-1-1 0,1 0 0,-1 0 0,0 0 1,0-1-1,4-7 0,-2 1-4,-1 0 0,0 0-1,-1-1 1,0 1 0,-1-1 0,0 0 0,-1 0-1,-1-1 1,0-18 0,-1 10 0,-1 1 1,-1-1-1,-1 1 0,-1 0 1,-7-23-1,3 21 2,-1 0-1,-16-29 1,21 43-6,-1 0 1,0 1-1,-1 0 0,0 0 1,-1 0-1,1 1 0,-1 0 1,-15-11-1,20 16-1,-1 1 0,1 0 1,-1 0-1,0 0 0,1 0 0,-1 1 0,0-1 0,1 1 1,-1-1-1,0 1 0,0 0 0,1 0 0,-1 0 0,0 1 1,0-1-1,1 1 0,-1-1 0,0 1 0,1 0 0,-1 0 1,0 0-1,1 1 0,-1-1 0,1 0 0,0 1 0,0 0 1,-1-1-1,1 1 0,0 0 0,0 0 0,-2 3 0,-3 3-19,-1 1-1,1 0 0,1 0 0,0 0 0,0 1 0,-6 15 1,6-11-290,2 1 1,0 0-1,0 0 1,2 0-1,-1 0 1,2 0-1,0 0 1,1 1-1,1-1 1,4 26-1,6 7-2188</inkml:trace>
  <inkml:trace contextRef="#ctx0" brushRef="#br0" timeOffset="8143.82">805 1505 6195,'0'2'672,"3"8"129,-3 4 143,-1 0-336,-2 4-240,3 1 33,-2 2-193,-1-1-144,1-7-64,2-5 32,2 1-80,3-11-417,3-9-2464,-1-9-817</inkml:trace>
  <inkml:trace contextRef="#ctx0" brushRef="#br0" timeOffset="8735.91">937 1082 6211,'0'0'80,"-1"0"-1,1-1 1,0 1 0,0 0 0,-1 0 0,1 0 0,0-1-1,-1 1 1,1 0 0,-1 0 0,1 0 0,0 0-1,-1-1 1,1 1 0,0 0 0,-1 0 0,1 0-1,-1 0 1,1 0 0,0 0 0,-1 0 0,1 0 0,-1 0-1,1 1 1,0-1 0,-1 0 0,1 0 0,0 0-1,-1 0 1,1 0 0,0 1 0,-1-1 0,1 0 0,-2 14 1250,3-9-1231,0-1 0,0 1-1,0-1 1,1 0 0,-1 1 0,4 4-1,27 40-3,-8-14 57,-2 0-1,20 46 0,-38-71-131,1 0 0,-2 0 0,1 1 0,-2-1 1,1 1-1,-1 0 0,-1 0 0,0 0 0,-1 0 0,0 0 0,0 0 0,-1 0 0,-3 13 0,2-18-21,-1 0-1,1 0 1,-1 0-1,0-1 1,-1 1-1,1-1 1,-1 0 0,0 0-1,0 0 1,-1 0-1,1-1 1,-1 1-1,-9 5 1,12-8 0,0-1 0,-1 1 1,1-1-1,-1 1 0,1-1 0,-1 0 0,0 0 0,1 0 0,-1 0 1,0 0-1,0-1 0,0 1 0,0-1 0,1 0 0,-1 0 0,0 0 1,0 0-1,0-1 0,0 1 0,0-1 0,1 1 0,-1-1 1,0 0-1,0 0 0,1 0 0,-1-1 0,1 1 0,-1 0 0,1-1 1,-1 0-1,1 0 0,-2-2 0,0 0 0,0-1 0,1 0 0,-1 0 0,1-1 0,0 1 0,1-1 0,-1 1 1,1-1-1,0 0 0,1 0 0,-1 0 0,1 0 0,0 0 0,1 0 0,-1-1 0,1 1 0,0 0 0,1 0 0,0 0 0,0 0 0,0 0 0,3-7 0,0-1 3,0 1-1,2 0 1,-1 0 0,2 0-1,-1 1 1,2 0-1,0 0 1,16-18-1,5-1 14,-4 6 19,36-50 0,-59 72-35,0-1-1,0 1 1,-1 0 0,0-1 0,1 0 0,-1 1 0,0-1 0,-1 0-1,1 1 1,-1-1 0,1 0 0,-1 0 0,0 1 0,-1-1 0,1 0-1,-1 0 1,1 1 0,-1-1 0,0 0 0,-1 1 0,1-1 0,0 1 0,-1-1-1,0 1 1,0 0 0,0 0 0,0-1 0,-1 2 0,1-1 0,-5-4-1,4 4-3,0 0 1,0 1-1,0-1 0,0 1 0,0-1 0,-1 1 0,1 0 0,-1 0 0,1 1 0,-1-1 0,0 1 0,0 0 0,1 0 0,-1 0 0,0 0 0,0 1 0,0 0 0,0-1 0,0 1 0,0 1 1,0-1-1,0 1 0,0-1 0,0 1 0,0 0 0,0 1 0,1-1 0,-6 3 0,6-2-133,1 0-1,-1 0 1,1 1-1,0-1 1,0 0-1,0 1 1,0 0-1,1-1 1,-1 1-1,1 0 1,0 0-1,-1 0 1,1 0-1,0 0 1,1 0 0,-1 0-1,0 0 1,1 0-1,0 0 1,0 0-1,0 1 1,0-1-1,0 0 1,1 0-1,-1 0 1,1 0-1,0 0 1,0 0 0,1 3-1,11 21-2593</inkml:trace>
  <inkml:trace contextRef="#ctx0" brushRef="#br0" timeOffset="9151.22">1261 1028 5026,'-10'0'3682,"15"-3"-1871,30-3-1403,-1 0-242,41-8-3,-45 10-145,-55 12-4369,4-4 2294</inkml:trace>
  <inkml:trace contextRef="#ctx0" brushRef="#br0" timeOffset="9757.99">1273 1000 4306,'-9'-2'4725,"9"2"-4581,-5 11 1947,4 31-2097,1-15 442,-4-1-397,2-17-22,0 0 0,1 1 0,0 0 0,0-1 0,1 1 0,1 0 0,-1-1 0,5 19 0,-4-32 12,0 1 0,0-1 0,0 1 1,1-1-1,-1 1 0,1-1 0,0 1 0,0 0 0,0 0 0,0 0 0,4-3 1,2-4 61,0 0 0,1 1 1,12-10-1,-17 16-87,0 0 0,0 1-1,0 0 1,0 0 0,1 0 0,-1 0-1,1 1 1,-1-1 0,1 1 0,0 1-1,-1-1 1,1 0 0,0 1 0,0 0-1,7 1 1,-4 0 1,0 1 1,0 0-1,0 0 1,0 1-1,0 0 0,-1 0 1,1 1-1,11 7 0,-11-6-5,0 1 0,0 0 0,0 1 0,-1-1 0,0 1 0,0 1 0,-1-1 0,0 1-1,0 0 1,0 1 0,-1-1 0,-1 1 0,0 0 0,0 0 0,4 16 0,-7-18 4,0 0 1,0 0 0,-1 0-1,0 0 1,0 1 0,-1-1-1,0 0 1,0 0 0,-1 0-1,0 0 1,0-1-1,0 1 1,-1 0 0,-5 8-1,5-10 9,-1 0 0,1-1-1,-1 0 1,0 0 0,0 0-1,0 0 1,0 0-1,-1-1 1,1 0 0,-1 0-1,0 0 1,0-1 0,0 1-1,0-1 1,0 0-1,-1-1 1,1 1 0,-10 0-1,3 0 86,1-1 0,0-1 1,0 1-1,-1-2 0,1 0 0,0 0 0,0-1 0,0 0 0,0-1 0,0-1 0,1 1 0,-19-10 1,26 11-96,-1 0 8,0-1 0,0 1 0,0 0 0,-1 0 0,1 1 0,-10-3 0,23 6-1472,0-1 0,-1 0 0,1 0 0,10-1 0,8-3-3272</inkml:trace>
  <inkml:trace contextRef="#ctx0" brushRef="#br0" timeOffset="11457.14">2474 337 4514,'-8'-3'4604,"13"5"-2910,37 13-1760,-29-12 111,0-1 0,0-1 1,0 0-1,1 0 0,-1-2 0,0 1 0,1-2 0,-1 0 0,16-4 0,-24 4-44,121-23 27,-113 23-26,1 1 0,-1 0 0,1 1 0,-1 0 0,1 1 0,-1 1 0,18 4 0,-26-5-1,0 1 0,-1 0 0,1 1-1,-1-1 1,0 1 0,1-1-1,-1 1 1,-1 1 0,1-1 0,0 0-1,-1 1 1,1 0 0,-1 0-1,0 0 1,0 0 0,-1 0-1,3 6 1,0 2 2,0 0 0,-1 0-1,0 0 1,-1 1 0,1 14 0,-4-26-3,0-1 1,0 0-1,0 0 0,0 1 1,0-1-1,0 0 0,0 0 1,0 1-1,0-1 1,1 0-1,-1 0 0,0 1 1,0-1-1,0 0 0,0 0 1,0 1-1,0-1 1,1 0-1,-1 0 0,0 0 1,0 0-1,0 1 0,0-1 1,1 0-1,-1 0 1,0 0-1,0 0 0,1 1 1,-1-1-1,0 0 0,0 0 1,1 0-1,-1 0 1,0 0-1,0 0 0,1 0 1,-1 0-1,0 0 0,0 0 1,1 0-1,-1 0 0,0 0 1,0 0-1,1 0 1,-1 0-1,0 0 0,0 0 1,1 0-1,-1-1 0,0 1 1,0 0-1,0 0 1,1 0-1,-1 0 0,0 0 1,0-1-1,0 1 0,1 0 1,-1 0-1,0 0 1,0-1-1,0 1 0,0 0 1,0 0-1,1 0 0,-1-1 1,0 1-1,0-1 1,18-22 73,-11 12-46,2 2-15,1 0 0,-1 0 1,2 1-1,-1 0 0,1 1 1,0 0-1,1 1 0,-1 0 1,1 1-1,18-5 0,-3 2 10,0 1 0,0 2 0,51-4-1,-55 9 14,1 0 0,-1 2-1,1 1 1,-1 0-1,40 12 1,107 47 223,-155-56-243,26 5 181,-43-14 653,0-3-1752</inkml:trace>
  <inkml:trace contextRef="#ctx0" brushRef="#br0" timeOffset="10354.99">2085 1382 7411,'2'-1'330,"-1"0"-1,0-1 0,0 1 1,0 0-1,1 0 0,-1 0 1,1 0-1,-1 0 0,1 0 1,-1 1-1,1-1 0,-1 0 1,1 1-1,0-1 1,-1 1-1,1 0 0,0-1 1,3 1-1,48-5-750,-14 1 673,-18 0-263,-14 2-3,1 0-1,-1 1 1,1-1 0,0 2 0,13-1-1,-21 1-39,1 0 0,-1 0 0,0-1 0,1 1-1,-1 0 1,1-1 0,-1 1 0,0 0 0,1-1-1,-1 1 1,0 0 0,1-1 0,-1 1 0,0-1-1,1 1 1,-1-1 0,0 1 0,0-1 0,0 1-1,0-1 1,1 1 0,-1-1 0,0 1 0,0-1-1,0 1 1,0-1 0,0 0 0,1-14-1830,-5 3-304,-4 1-1176</inkml:trace>
  <inkml:trace contextRef="#ctx0" brushRef="#br0" timeOffset="10731.77">2095 1145 5106,'-3'-2'4642,"10"2"-3905,4 3-241,6 0 128,3-3-320,9-6 65,-4 6-193,0-6-32,-3-1-112,2 2-16,-4 0-16,-7 0-48,1-2-32,-2-3-945,-2 4-1696</inkml:trace>
  <inkml:trace contextRef="#ctx0" brushRef="#br0" timeOffset="18736.89">2883 1031 3265,'-5'0'429,"1"0"-1,-1 1 1,1-1-1,0 1 1,-1 0-1,1 0 1,0 1-1,0 0 1,0-1-1,0 1 0,0 0 1,0 1-1,0-1 1,-3 4-1,1-1-183,0 1-1,1-1 1,0 1-1,0 1 1,0-1-1,1 1 1,-5 9-1,-1 6-111,1 1-1,1 0 0,1 1 0,-4 25 1,9-40-94,1 1 0,0 0 1,1 0-1,0 0 0,0 0 1,1 0-1,0 0 0,1 0 1,0-1-1,1 1 1,7 17-1,-9-22-39,1-1 0,0 0 0,1 0 0,-1 0 0,1-1 0,-1 1 1,1-1-1,0 1 0,1-1 0,-1 0 0,1 0 0,-1 0 0,1 0 0,0-1 0,0 0 0,0 0 0,0 0 1,0 0-1,0 0 0,1-1 0,-1 0 0,1 0 0,-1 0 0,1 0 0,-1-1 0,1 0 0,-1 0 0,6 0 1,-5-1 2,1 0 0,0-1 1,-1 0-1,0 0 1,1 0-1,-1 0 1,0-1-1,0 0 1,0 0-1,-1 0 0,1-1 1,-1 1-1,0-1 1,0 0-1,0 0 1,0-1-1,-1 1 1,1-1-1,-1 0 1,0 0-1,-1 0 0,1 0 1,-1 0-1,2-8 1,0 0 7,0 0 1,0 0-1,-2-1 0,0 1 1,0-1-1,-1 1 0,-1-1 1,0 1-1,-4-21 1,0 12-4,-1 0 1,-13-36 0,15 50-11,0 0 1,0 1 0,-1 0 0,-1 0-1,1 0 1,-1 0 0,0 1-1,0-1 1,-1 1 0,0 1 0,-7-7-1,10 10-5,-1 0 0,0 0 0,1 0 0,-1 0 0,0 1-1,0-1 1,0 1 0,0 0 0,0 0 0,0 1 0,0-1 0,0 1-1,0 0 1,0 0 0,0 0 0,-1 0 0,1 1 0,0 0-1,0 0 1,0 0 0,0 0 0,0 1 0,1-1 0,-1 1 0,0 0-1,1 0 1,-7 5 0,4-3-136,1 1 0,0 0-1,0-1 1,1 1 0,-1 1-1,1-1 1,0 1 0,1 0 0,-1-1-1,1 2 1,0-1 0,0 0 0,1 1-1,0-1 1,0 1 0,-1 8-1,1 25-1843,3 1-1535</inkml:trace>
  <inkml:trace contextRef="#ctx0" brushRef="#br0" timeOffset="19099.31">3166 1396 4178,'-6'-1'2625,"9"0"-1793,-3 5-447,3-3 175,-2 12-512,1 1 192,-4 5-96,2 3-64,-3-5-80,5 0 16,1 0-32,-9-5-336,10-4-368</inkml:trace>
  <inkml:trace contextRef="#ctx0" brushRef="#br0" timeOffset="19559.92">3335 994 4082,'-1'-1'263,"-3"-14"2382,1 12-1171,2 9 638,-1 5-1929,-1 1 0,1 0 1,-2-1-1,-4 12 0,-8 29 202,12-33-354,2 0 0,0 0 0,1 0-1,1 0 1,1 0 0,5 34-1,-4-42-23,0 0 0,1 0 0,1-1 0,-1 1 0,2-1 0,0 1-1,0-1 1,0-1 0,1 1 0,1-1 0,0 0 0,15 15 0,-20-22-9,1 1 0,-1-1 0,1 0 0,0 0 0,0 0 0,0 0 0,0 0 0,0-1 0,0 1 0,0-1 0,1 0 0,-1 0 0,0 0 0,1-1 0,-1 1 0,1-1 0,-1 0 0,1 0 0,-1 0 0,0 0 0,1 0 0,5-2 0,-6 0 6,0 1 0,1-1-1,-1 0 1,0 0 0,0 0 0,0 0-1,-1-1 1,1 1 0,-1-1 0,1 1 0,-1-1-1,0 0 1,0 0 0,0 0 0,0 0-1,0-1 1,-1 1 0,0 0 0,1-1-1,-1 1 1,1-6 0,1-7 9,0 0 0,-1-1 0,0 0 1,-1 1-1,-1-1 0,-4-28 0,3 38-12,0 0-1,0 0 1,-1 0 0,0 0-1,0 0 1,-1 0 0,0 1-1,0-1 1,0 1 0,-1 0-1,0 0 1,0 0 0,-1 0-1,0 1 1,0-1 0,0 1-1,-11-7 1,15 10-2,-1 1 0,0 0 1,0 0-1,0 0 0,0 0 0,-1 0 0,1 1 1,0-1-1,0 1 0,0-1 0,-1 1 0,1 0 1,0 0-1,0 0 0,-1 0 0,1 0 0,0 0 0,0 1 1,-1-1-1,-3 2 0,3 0-3,0 0 0,-1 0 0,1 0 0,0 0 0,0 1 0,0-1 0,0 1 0,0 0 0,1 0 0,-1 0 0,-1 4 0,-3 4-81,1 0 0,1 0 0,-1 0 1,2 1-1,0 0 0,-4 16 0,7-22-182,0-1 1,1 1-1,-1 0 1,1-1-1,0 1 1,1 0-1,-1-1 1,1 1-1,3 11 1,8 12-2074</inkml:trace>
  <inkml:trace contextRef="#ctx0" brushRef="#br0" timeOffset="20003.92">3651 1005 5523,'-3'2'272,"1"0"0,-1 0 0,1 0 0,0 0 0,0 0 0,0 0 0,0 1 0,0-1 0,0 1 0,1-1 0,-1 1 0,1 0 0,0 0 0,0 0 0,0-1 0,0 1 0,-1 5 0,-1 6-118,1 0-1,-1 22 1,2-21-102,1 0 0,0 1 1,1-1-1,1 0 1,0 0-1,1-1 0,1 1 1,0 0-1,1-1 1,8 16-1,-11-27-50,0 0 0,0 0 0,0 0 1,1-1-1,-1 1 0,1-1 0,0 1 0,0-1 1,0 0-1,0 0 0,0 0 0,0-1 0,0 1 1,0-1-1,1 0 0,-1 0 0,1 0 0,-1 0 1,1 0-1,-1-1 0,1 1 0,-1-1 0,6-1 0,-5 1 6,1 0-1,-1-1 1,1 0-1,-1 0 1,1 0-1,-1-1 1,0 1-1,0-1 1,0 0-1,0-1 0,0 1 1,0-1-1,0 1 1,-1-1-1,1 0 1,-1 0-1,5-6 1,-2 0 10,0-1 1,-1 0-1,1 0 1,-2 0 0,0-1-1,0 0 1,-1 0-1,0 0 1,0 0 0,-2 0-1,1 0 1,-2-1-1,0-22 1,0 26-16,-1 0 0,0-1 1,-1 1-1,0 0 0,0 0 0,0 0 1,-1 0-1,-1 0 0,1 0 1,-1 1-1,0 0 0,-1-1 0,0 2 1,0-1-1,0 0 0,-1 1 0,0 0 1,0 1-1,-11-9 0,15 13-7,-1 0 1,1-1-1,0 1 0,-1 0 0,1 0 1,0 1-1,-1-1 0,1 0 0,-1 1 1,1 0-1,-1-1 0,0 1 0,1 0 1,-1 0-1,1 1 0,-1-1 0,1 0 1,-1 1-1,-2 0 0,0 1 16,1 0 0,0 0 0,0 1 0,0-1 0,0 1 0,0 0 0,0 0 0,1 0 0,0 1 0,-4 3 0,2 0-136,-1-1-1,2 2 1,-1-1 0,1 0-1,0 1 1,0 0 0,1 0-1,0 0 1,1 1 0,-1-1-1,0 12 1,6 11-1784,8-2-1226</inkml:trace>
  <inkml:trace contextRef="#ctx0" brushRef="#br0" timeOffset="20364.94">4205 946 6563,'10'8'3632,"20"36"-2270,-21-19-1148,-1 2 1,-1-1-1,-2 1 0,-1 0 0,-1 0 0,0 32 0,4 33-109,-5-80-120,0 32-304,-15-71-3773,4-2 1488</inkml:trace>
  <inkml:trace contextRef="#ctx0" brushRef="#br0" timeOffset="20757.97">4141 1108 6963,'1'7'1105,"10"-7"-273,2 1 48,12-5-527,4-2-33,2-1-320,4 3 0,-6-3-176,1 7-513,-4 0-1680,-3-4-1424</inkml:trace>
  <inkml:trace contextRef="#ctx0" brushRef="#br0" timeOffset="21173">4619 916 6467,'-1'0'95,"1"0"0,-1 0 0,0 0 0,1 0 0,-1 0-1,0 0 1,1 1 0,-1-1 0,0 0 0,1 0 0,-1 0 0,0 1 0,1-1 0,-1 0 0,1 1 0,-1-1 0,1 0 0,-1 1-1,0-1 1,1 1 0,0-1 0,-1 1 0,1-1 0,-1 1 0,1-1 0,0 1 0,-1 0 0,1-1 0,0 1 0,-1-1 0,1 1-1,0 0 1,0-1 0,0 1 0,0 0 0,-8 27 276,6-7-251,1 0 0,1 1 1,1-1-1,0 0 0,2 0 0,1 0 0,0 0 0,1 0 0,2-1 0,0 0 0,18 36 0,-22-51-114,-1 0 0,1-1 1,0 1-1,1-1 0,-1 1 0,1-1 0,0 0 0,0 0 1,0-1-1,0 1 0,1-1 0,4 3 0,-7-5-3,1 0 0,-1 0-1,0-1 1,0 1 0,1 0 0,-1-1-1,0 0 1,1 1 0,-1-1 0,0 0-1,1 0 1,-1-1 0,0 1 0,1 0-1,-1-1 1,0 1 0,0-1 0,1 0-1,-1 0 1,0 0 0,0 0 0,0 0-1,0 0 1,0-1 0,0 1 0,0 0-1,-1-1 1,1 0 0,0 1 0,1-4-1,5-6 9,0 0-1,-1 0 1,-1-1-1,0 0 1,-1 0-1,0 0 1,-1-1-1,0 1 1,-1-1-1,0 0 1,-1 0-1,-1 0 1,1-25-1,-4 22 3,0-1 0,-1 1-1,-1-1 1,0 1 0,-7-17-1,9 27-6,0 1 0,-1-1-1,0 1 1,0 0 0,0 0 0,0 0-1,-1 0 1,0 0 0,0 0-1,0 1 1,0 0 0,-1 0-1,1 0 1,-1 1 0,0-1 0,-1 1-1,-5-3 1,8 6-3,1-1-1,-1 0 1,1 1 0,-1 0 0,1-1-1,-1 1 1,1 0 0,-1 0 0,1 1-1,-1-1 1,1 0 0,-1 1 0,1-1-1,-1 1 1,1 0 0,0 0 0,-3 1-1,0 1 11,1 0 0,0 0-1,0 0 1,0 0 0,0 1-1,1-1 1,-1 1 0,-3 6-1,2-3-94,0 0 0,1 0-1,0 1 1,1-1 0,-1 1 0,1 0-1,1 0 1,0 0 0,0 0 0,-1 14-1,5 16-1798,2 4-1680</inkml:trace>
  <inkml:trace contextRef="#ctx0" brushRef="#br0" timeOffset="21550.02">5054 1269 6707,'-5'3'3650,"5"-6"-2690,5 0-480,-4 3-239,4 0-225,-4 3 176,1 0-192,1-3 16,-1 0-353,9-3-3648</inkml:trace>
  <inkml:trace contextRef="#ctx0" brushRef="#br0" timeOffset="21929.05">5127 903 6323,'-7'-5'5383,"34"11"-4619,-10-9-675,1 0 0,-1-2 0,26-10 0,-24 8-74,-17 7-13,0-1 1,-1 1 0,1 0 0,0-1-1,-1 1 1,1 0 0,0 0-1,-1 0 1,1 0 0,0 0 0,-1 0-1,1 0 1,0 1 0,-1-1 0,1 1-1,0-1 1,-1 1 0,1 0 0,-1-1-1,1 1 1,-1 0 0,0 0 0,1 0-1,-1 0 1,0 0 0,1 1 0,-1-1-1,0 0 1,0 0 0,0 1 0,0-1-1,0 1 1,-1-1 0,1 1-1,0-1 1,0 3 0,3 6 18,-1-1 1,0 1-1,-1 1 0,2 15 1,-3-18 2,2 26 27,-1 38 0,-1-16 28,0-24-73,-2-25 1,1 0 0,0 0 0,1 0 0,0 0 1,0-1-1,2 10 0,2-3-14,-3-7-84,-2-8-707,-12-20-4559,3 10 1453</inkml:trace>
  <inkml:trace contextRef="#ctx0" brushRef="#br0" timeOffset="22308.14">5209 1028 3442,'-16'5'7059,"22"-1"-6787,5 0 192,2-1-352,6-6 96,4 2-176,1-5 16,3-2-48,-2 1-672,3 2-1233,-7-2-1120</inkml:trace>
  <inkml:trace contextRef="#ctx0" brushRef="#br0" timeOffset="22671.8">5508 931 6483,'-1'0'111,"0"1"1,1-1-1,-1 0 0,1 1 0,-1-1 1,1 1-1,-1-1 0,1 0 1,-1 1-1,1 0 0,-1-1 0,1 1 1,0-1-1,-1 1 0,1-1 1,0 1-1,-1 0 0,1-1 0,0 1 1,0 0-1,0-1 0,-1 1 1,1 0-1,0-1 0,0 2 0,-2 21 630,3 7-237,2 0-1,10 51 1,-11-73-491,0 0 0,0 0 0,1 0 0,0-1 0,0 1 0,1-1 0,0 1-1,1-1 1,-1-1 0,1 1 0,1-1 0,-1 1 0,1-2 0,0 1 0,9 6 0,-13-11-12,0 0 0,0 1-1,0-1 1,0-1 0,0 1 0,0 0 0,1 0 0,-1-1 0,0 1 0,0-1 0,1 0-1,-1 0 1,0 0 0,0 0 0,1 0 0,-1 0 0,0-1 0,1 1 0,-1-1 0,3 0 0,0-1 1,-1-1 1,0 1 0,0-1 0,0 1 0,0-1 0,-1 0 0,1-1 0,-1 1-1,5-7 1,-1 2 2,-2 0-1,1-1 1,-1 0 0,0 0-1,-1 0 1,0 0-1,-1-1 1,1 0 0,0-10-1,-2 8 6,-1 0 0,-1 0-1,0 0 1,-1 0 0,0 0-1,-1 0 1,0 0 0,-1 0-1,-6-16 1,7 22-7,-1-1 0,0 0 0,-1 1 0,0-1 0,0 1 0,0 0 0,-1 0 0,0 1-1,0 0 1,0-1 0,0 1 0,-1 1 0,0-1 0,0 1 0,0 0 0,-10-4 0,14 7-7,0 1 1,-1-1-1,1 1 1,0-1-1,0 1 1,0 0-1,0 0 1,0 0-1,-1 0 1,1 0-1,0 0 1,0 0-1,0 1 1,0-1-1,0 1 1,0 0-1,0-1 0,0 1 1,0 0-1,0 0 1,0 0-1,0 1 1,1-1-1,-1 0 1,0 1-1,-1 2 1,-2 0-353,1 2 1,-1-1-1,2 0 0,-1 1 1,0 0-1,1 0 0,-3 9 1,-4 11-3177</inkml:trace>
  <inkml:trace contextRef="#ctx0" brushRef="#br0" timeOffset="23285.89">6168 1033 5282,'-18'-2'4245,"34"-2"-1907,36-3-1469,144-11-573,-185 15-277,-16 1 24,-21-1 31,-1 3-50,1 0 0,-1 1 0,-27 6 0,-25 2 336,238-6 75,-166 14-6969</inkml:trace>
</inkml:ink>
</file>

<file path=word/ink/ink4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9:38.621"/>
    </inkml:context>
    <inkml:brush xml:id="br0">
      <inkml:brushProperty name="width" value="0.1" units="cm"/>
      <inkml:brushProperty name="height" value="0.1" units="cm"/>
      <inkml:brushProperty name="color" value="#0000FF"/>
    </inkml:brush>
  </inkml:definitions>
  <inkml:trace contextRef="#ctx0" brushRef="#br0">1 668 4146,'-1'4'3467,"9"-6"-2231,8-7 85,-9-2-1095,0 0 1,0 0-1,11-11 1,15-24-191,-20 22-34,-1 0 0,-1 0 0,-1-2 0,-1 1 0,-1-1 0,-2 0 0,0-1 0,3-44 0,-9 68 14,0 0-1,0 0 1,0 0-1,0 0 1,-1 0-1,1 0 0,-1 0 1,0 0-1,-1-3 1,2 6-12,0-1 1,0 1 0,0 0-1,0 0 1,0 0-1,-1 0 1,1 0 0,0 0-1,0 0 1,0 0-1,0 0 1,0 0 0,0 0-1,0 0 1,-1-1 0,1 1-1,0 0 1,0 0-1,0 0 1,0 0 0,0 0-1,0 0 1,0 0-1,-1 0 1,1 0 0,0 0-1,0 0 1,0 0-1,0 1 1,0-1 0,0 0-1,-1 0 1,1 0-1,0 0 1,0 0 0,0 0-1,0 0 1,0 0 0,0 0-1,0 0 1,0 0-1,-1 0 1,1 1 0,0-1-1,0 0 1,0 0-1,0 0 1,0 0 0,0 0-1,0 0 1,0 0-1,0 0 1,0 1 0,0-1-1,0 0 1,0 0 0,-6 20 140,2 6-122,-1-3-3,1-1 1,1 1-1,1 0 0,2 0 0,2 40 0,0-51-12,18 153 27,-18-144-34,-2 0 0,-1 1 0,0-1 0,-1 0 0,-10 36-1,10-51 3,0-1-1,0 1 0,-1-1 0,1 0 0,-1 0 0,-1 0 1,1-1-1,-1 1 0,1-1 0,-1 1 0,-1-1 1,1-1-1,-1 1 0,-7 5 0,9-8 4,0 1-1,0 0 1,0-1-1,-1 1 1,1-1-1,0 0 1,-1 0-1,1 0 1,-1-1-1,1 1 1,-1-1-1,1 0 1,-1 0-1,1 0 1,-1-1-1,0 1 1,1-1 0,-1 0-1,1 1 1,0-2-1,-1 1 1,1 0-1,0-1 1,-6-3-1,9 5 0,0 0 0,-1 0 1,1-1-1,0 1 0,0 0 0,0 0 0,0 0 0,0 0 1,0-1-1,0 1 0,0 0 0,0 0 0,-1 0 0,1-1 0,0 1 1,0 0-1,0 0 0,0 0 0,0-1 0,0 1 0,0 0 1,0 0-1,1 0 0,-1-1 0,0 1 0,0 0 0,0 0 0,0 0 1,0-1-1,0 1 0,0 0 0,0 0 0,0 0 0,1 0 0,-1-1 1,0 1-1,0 0 0,0 0 0,0 0 0,0 0 0,1 0 1,-1 0-1,0-1 0,0 1 0,0 0 0,1 0 0,-1 0 0,0 0 1,0 0-1,20-10 88,22-4-49,-27 11-30,1 1-1,0 0 1,0 1 0,0 1 0,21 2-1,-15 0-561,40-3 0,-57 0 123,0 0-1,0 0 1,0 0-1,0-1 1,-1 1-1,1-1 1,4-3-1,16-7-2277</inkml:trace>
  <inkml:trace contextRef="#ctx0" brushRef="#br0" timeOffset="700.1">392 523 5731,'8'39'4626,"16"79"-4818,-17 6 186,-11-178 116,2 32-71,0 0 0,2 0 0,0 0 1,1 0-1,1 0 0,6-24 0,-7 43-29,0 1-1,-1-1 0,1 0 0,0 1 0,0-1 0,0 1 1,0 0-1,1-1 0,-1 1 0,1 0 0,-1 0 0,1-1 1,0 1-1,0 1 0,3-4 0,-4 4-8,0 1-1,1-1 1,-1 1 0,0 0-1,0-1 1,0 1-1,1 0 1,-1 0 0,0 0-1,0 0 1,1 0 0,-1 0-1,0 0 1,0 0 0,1 0-1,-1 0 1,0 1-1,0-1 1,0 1 0,1-1-1,-1 1 1,0-1 0,0 1-1,0 0 1,0-1-1,0 1 1,0 0 0,0 0-1,0 0 1,-1 0 0,1 0-1,0 0 1,1 1 0,6 10 17,-1 0 0,0 0 0,-1 1 0,0-1 0,0 1 0,-2 1 0,0-1 1,4 20-1,-4-16-32,1 1 1,0-1-1,15 29 1,-23-54 22,1 1 1,0-1-1,1 0 0,0 0 0,0 0 1,1 0-1,0-1 0,1 1 0,1-12 1,1-5-3,2 0 0,8-30 1,-11 49-4,0-1 0,1 0 1,0 1-1,1-1 0,-1 1 0,1 0 1,6-7-1,-10 12-4,1 0 1,0 0-1,0 0 0,0 0 1,0 0-1,0 0 0,0 1 0,0-1 1,0 0-1,0 0 0,1 1 1,-1-1-1,0 1 0,0-1 1,1 1-1,-1-1 0,0 1 1,0 0-1,1 0 0,-1 0 1,0 0-1,1 0 0,-1 0 0,0 0 1,1 0-1,-1 0 0,0 0 1,1 1-1,-1-1 0,0 1 1,0-1-1,1 1 0,-1-1 1,0 1-1,0 0 0,0-1 1,0 1-1,0 0 0,0 0 0,0 0 1,0 0-1,0 0 0,1 2 1,3 3 13,-1 1 1,0 0 0,0 0 0,0 0-1,-1 1 1,0-1 0,-1 1 0,3 13-1,-1-3 27,-2-1-1,2 34 0,-5 33-149,4-98-3728,1 0 1060</inkml:trace>
  <inkml:trace contextRef="#ctx0" brushRef="#br0" timeOffset="1112.15">669 92 5795,'-4'-13'924,"3"10"-602,0-1 0,0 0 0,1 0 0,-1 0 0,1 1 0,0-1 0,0-5 0,1 7-275,-1 1 0,1-1-1,-1 0 1,1 1 0,0-1-1,0 1 1,0-1 0,0 1-1,0-1 1,0 1 0,0-1-1,0 1 1,1 0 0,-1 0-1,0 0 1,1 0 0,-1 0-1,1 0 1,2-1 0,1-1-9,0 1 0,1 0 0,-1 0 0,1 0 0,-1 1 0,1 0 0,0 0 0,0 0 0,-1 1 0,1 0 0,0 0 0,0 0 1,0 1-1,-1-1 0,1 2 0,0-1 0,9 4 0,-12-4-30,0 0 1,0 1-1,0-1 1,0 1-1,-1-1 1,1 1-1,0 0 1,-1 1-1,1-1 1,-1 0-1,0 1 1,0-1-1,0 1 1,0-1-1,0 1 1,0 0-1,-1 0 1,1 0-1,-1 0 1,0 0-1,0 0 1,0 0-1,0 1 1,-1-1-1,1 0 1,-1 1-1,0-1 1,0 0-1,0 0 1,0 1-1,-1-1 1,0 5-1,-1 0 2,0-1 0,-1 1-1,1-1 1,-1 0 0,-1 1-1,1-2 1,-1 1 0,-9 12-1,1-6-7,-1 0-1,-24 21 0,37-34-2,-1 0 0,1 0-1,-1 1 1,1-1 0,-1 0 0,1 1 0,0-1-1,-1 0 1,1 1 0,-1-1 0,1 0-1,0 1 1,-1-1 0,1 1 0,0-1 0,-1 0-1,1 1 1,0-1 0,0 1 0,0-1-1,-1 1 1,1-1 0,0 1 0,0-1 0,0 1-1,0-1 1,0 1 0,0-1 0,0 1-1,0 0 1,0-1 0,0 1 0,0-1-1,0 1 1,0-1 0,1 1 0,-1-1 0,0 1-1,0-1 1,1 1 0,-1-1 0,0 0-1,0 1 1,1-1 0,-1 1 0,0-1 0,1 0-1,-1 1 1,1-1 0,-1 0 0,1 1-1,-1-1 1,0 0 0,1 0 0,-1 1-1,1-1 1,-1 0 0,1 0 0,-1 0 0,1 0-1,0 0 1,-1 0 0,1 1 0,0-2-1,37 7-249,-38-6 246,24 2-1171,1 1 1,29 8-1,-11 3-2036</inkml:trace>
  <inkml:trace contextRef="#ctx0" brushRef="#br0" timeOffset="1617.46">1102 699 7411,'-47'4'3904,"104"-7"-2877,102-21 0,-50 7-878,146-8-93,-78 9-26,-116 4-8,-48 9-26,1 0-1,-1 1 1,25-2 0,-39 4-146,0 0 37,1 0 0,-1 0 0,1 0 0,-1 0 0,1 0-1,0 0 1,-1 0 0,1 0 0,-1 0 0,1 0 0,-1 0 0,1 0 0,-1 0 0,1 0 0,-1 1 0,1-1 0,0 0-1,-1 0 1,1 0 0,-1 1 0,1-1 0,0 0 0,-1 1 0,1-1 0,0 0 0,-1 1 0,1-1 0,0 0-1,-1 1 1,1-1 0,0 1 0,0 0 0,-4 13-2939</inkml:trace>
  <inkml:trace contextRef="#ctx0" brushRef="#br0" timeOffset="2315.32">2335 236 6675,'-3'0'137,"-1"0"1,1 1-1,-1-1 0,1 1 0,-1 0 1,1 0-1,0 0 0,-1 1 1,1-1-1,0 1 0,0-1 0,0 1 1,0 0-1,0 1 0,1-1 1,-1 0-1,0 1 0,1-1 0,0 1 1,0 0-1,0 0 0,0 0 1,0 0-1,0 0 0,1 0 0,-1 0 1,1 1-1,-1 4 0,-3 9 32,1 0-1,1 0 1,0 1-1,0 23 1,3-23-127,0-1 0,1 0 1,0 0-1,2 0 1,0 0-1,1 0 1,0 0-1,2-1 1,0 1-1,16 29 0,-20-43-44,0 1 0,0-1 0,0 0 0,1 0 0,0 0 0,-1 0 0,1 0 0,0 0 0,1-1 0,-1 1 0,0-1 0,1 0-1,-1 0 1,1 0 0,-1-1 0,1 1 0,0-1 0,0 0 0,0 0 0,0 0 0,0-1 0,0 1 0,0-1 0,6 0 0,-5-1 4,0 0 0,0 0 0,0-1 0,0 1 0,0-1 0,0 0 0,0-1 0,-1 1 0,1-1 0,-1 0 0,1 0 0,-1 0 0,0-1 0,-1 1 0,1-1 0,-1 0 0,1 0 0,3-7 0,-1 1 10,0-2-1,0 1 1,-1 0-1,-1-1 1,0 0-1,0 0 1,-2 0-1,1-1 1,-1 1-1,-1-1 1,0 1-1,-1-1 1,-1 1-1,-2-19 1,2 22-12,-1-1-1,0 1 0,-1-1 1,0 1-1,0 0 1,-1 0-1,0 0 1,0 0-1,-1 1 1,0 0-1,-1 0 1,0 0-1,0 1 1,-1 0-1,0 0 1,0 0-1,0 1 1,-1 0-1,-11-6 1,16 11-6,-1-1-1,0 1 1,1 0-1,-1 0 1,0 0 0,0 0-1,0 0 1,0 1-1,0 0 1,0 0 0,0 0-1,0 0 1,0 1 0,0 0-1,0-1 1,0 1-1,0 1 1,1-1 0,-1 0-1,0 1 1,1 0 0,-1 0-1,1 0 1,0 0-1,0 1 1,-1-1 0,2 1-1,-6 5 1,2-1-395,0-1-1,1 1 1,0-1 0,0 1-1,0 1 1,1-1 0,0 1-1,1 0 1,0 0-1,0 0 1,1 0 0,-3 15-1,3 0-4453</inkml:trace>
  <inkml:trace contextRef="#ctx0" brushRef="#br0" timeOffset="2688.58">2699 552 6995,'-4'14'689,"-7"5"-1,4-2 320,5 7-527,4 6-193,-7-2 16,2 1-192,-1 0-80,1-4-32,1-7-16,4 0-144,5-10-673,1-4-1168,9-5-2737</inkml:trace>
  <inkml:trace contextRef="#ctx0" brushRef="#br0" timeOffset="3100.44">2964 188 6067,'-2'-3'1655,"2"2"-1568,0 1 0,-1 0 1,1 0-1,0 0 0,0 0 0,-1 0 0,1 0 0,0 0 0,0 0 0,-1 0 1,1 0-1,0 0 0,0 0 0,0 0 0,-1 0 0,1 0 0,0 0 0,0 0 1,-1 0-1,1 0 0,0 0 0,0 0 0,0 0 0,-1 1 175,0-1-175,-8 15 1195,-6 32-1819,11-35 974,-3 8-334,2 0 0,0 1 0,1-1 0,0 1 0,2 0 0,1 0 0,1 25 0,1-38-97,0 1 0,1-1 1,-1 0-1,1 0 1,1 0-1,0 0 1,0 0-1,1-1 1,-1 1-1,2-1 1,-1 0-1,1 0 0,0-1 1,0 1-1,1-1 1,0 0-1,0 0 1,0-1-1,1 0 1,0 0-1,7 4 1,-9-7-4,0 1 1,0-1-1,1 0 1,-1 0-1,0-1 1,1 0-1,-1 0 1,1 0-1,-1 0 1,1-1 0,-1 0-1,1 0 1,-1-1-1,1 1 1,-1-1-1,1 0 1,-1-1-1,1 1 1,-1-1-1,0 0 1,0-1-1,0 1 1,0-1 0,0 0-1,-1 0 1,1 0-1,-1-1 1,0 1-1,0-1 1,0 0-1,0-1 1,-1 1-1,0-1 1,0 1-1,0-1 1,0 0 0,-1 0-1,0 0 1,0 0-1,0-1 1,-1 1-1,1 0 1,-1-1-1,-1 1 1,1-1-1,-1 1 1,0-1 0,0-5-1,0 6 0,-1 1-1,1 0 0,-1 0 1,0 0-1,0 0 1,0 0-1,0 0 1,-1 0-1,0 0 1,0 0-1,0 0 1,0 1-1,0-1 0,-1 1 1,1 0-1,-1-1 1,0 1-1,0 1 1,0-1-1,-1 0 1,1 1-1,-1-1 1,1 1-1,-5-2 0,2 2-4,0 0 0,1 0 0,-1 1 0,0 0-1,0 0 1,0 0 0,0 1 0,0 0 0,0 0-1,0 0 1,0 1 0,0 0 0,0 0 0,0 0-1,0 1 1,-6 2 0,6-2-166,1 0-1,-1 1 1,0-1 0,1 1 0,-1 0-1,1 0 1,0 1 0,0 0 0,1 0-1,-1 0 1,1 0 0,-6 8-1,-4 13-2466</inkml:trace>
  <inkml:trace contextRef="#ctx0" brushRef="#br0" timeOffset="3481.87">3359 591 6835,'-4'0'5539,"3"0"-5331,-4 0-192,-7 3-32,-1 11-352,-6-1-945,1 7-1488</inkml:trace>
</inkml:ink>
</file>

<file path=word/ink/ink4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9:49.049"/>
    </inkml:context>
    <inkml:brush xml:id="br0">
      <inkml:brushProperty name="width" value="0.1" units="cm"/>
      <inkml:brushProperty name="height" value="0.1" units="cm"/>
      <inkml:brushProperty name="color" value="#FF3300"/>
    </inkml:brush>
  </inkml:definitions>
  <inkml:trace contextRef="#ctx0" brushRef="#br0">33 184 7027,'-3'-3'161,"1"-1"-1,0 0 0,0 0 1,0 0-1,0 0 1,1 0-1,-1 0 0,1 0 1,0 0-1,1-1 1,-1 1-1,1 0 0,0-1 1,0 1-1,0-1 1,0 1-1,1 0 0,0-1 1,-1 1-1,2 0 0,-1 0 1,0 0-1,1 0 1,3-6-1,-1 4-40,0-1 0,1 1-1,-1 0 1,1 0 0,1 0 0,5-4 0,-8 8-110,-1 1 1,0-1-1,1 1 1,-1 0-1,1-1 1,0 1-1,-1 1 1,1-1-1,0 0 1,0 1-1,-1-1 1,1 1-1,0 0 1,0 0-1,0 0 1,-1 0-1,1 0 1,0 1-1,0-1 1,4 2-1,-4-1-3,1 1-1,0-1 1,0 1-1,-1-1 1,1 1 0,-1 0-1,0 0 1,1 1-1,-1-1 1,0 1-1,0-1 1,-1 1 0,1 0-1,0 0 1,-1 0-1,3 5 1,-3-3 1,1 1-1,-1-1 1,0 1 0,0 0 0,-1-1 0,0 1 0,0 0 0,0 0-1,-1 0 1,0 6 0,-1 1-1,0-1-1,-1 0 1,0 0 0,-1 1-1,0-1 1,-1-1-1,-1 1 1,0-1 0,-11 20-1,3-12 0,0 0 1,-1-1-1,-1-1 0,-1-1 0,0 0 0,-26 19 0,41-34-3,-1 0 0,0 0 0,0-1-1,1 1 1,-1 0 0,0-1 0,0 1 0,0-1 0,0 1-1,-2-1 1,-1-3 8,15-6-45,-6 7 38,0 0 1,0 0-1,0 0 0,1 1 1,-1-1-1,1 1 0,-1 0 0,1 0 1,-1 1-1,1-1 0,-1 1 1,1 0-1,0 1 0,5 0 1,12 3 4,40 12 1,-45-11-10,1 0 1,24 3-1,-38-8-46,-1 1 0,1-1-1,0 0 1,-1-1-1,1 1 1,-1 0 0,1-1-1,-1 0 1,1 0 0,-1 0-1,0 0 1,7-4-1,18-17-3909,-16 12 709</inkml:trace>
  <inkml:trace contextRef="#ctx0" brushRef="#br0" timeOffset="375.76">484 298 6675,'5'11'1073,"-3"4"-753,-1 4 400,6 2-144,-7 6-304,2-7-144,1 10 1,-8-2-113,2-2-16,-2-3 48,-2-8-96,9-3-65</inkml:trace>
  <inkml:trace contextRef="#ctx0" brushRef="#br0" timeOffset="862.2">761 0 6051,'-7'6'3231,"2"14"-2835,3-13-181,-44 128 703,0-1-663,46-135-226,1 0 0,0-1-1,0 1 1,0 0-1,0 0 1,0 0-1,0 0 1,0 0-1,0 0 1,0 1-1,1-1 1,-1 0 0,0 1-1,0-1 1,1 0-1,-1 1 1,0-1-1,1 1 1,-1 0-1,1 0 1,-1-1 0,1 1-1,-1 0 1,0 0-1,3 1 1,39 2 34,-15 1-49,-1-1 1,32 0-1,-55-3-12,0 0-1,0-1 1,0 0 0,0 1 0,0-2 0,0 1 0,0 0 0,0-1-1,0 1 1,-1-1 0,1 0 0,-1 0 0,1-1 0,-1 1-1,0-1 1,0 0 0,0 1 0,0-1 0,0-1 0,-1 1 0,1 0-1,-1-1 1,0 1 0,0-1 0,0 0 0,-1 1 0,1-1-1,-1 0 1,0 0 0,0 0 0,0-5 0,1 0 22,0-1-1,-1 0 1,-1 0 0,1 0 0,-2 1-1,1-1 1,-1 0 0,-1 0 0,0 0 0,0 1-1,-1-1 1,-5-10 0,2 64 872,3 24-746,7 90-1,-1-124-110,-2-6-26,9 45-1,-17-88-4019,-2 4 875</inkml:trace>
</inkml:ink>
</file>

<file path=word/ink/ink4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9:42.841"/>
    </inkml:context>
    <inkml:brush xml:id="br0">
      <inkml:brushProperty name="width" value="0.1" units="cm"/>
      <inkml:brushProperty name="height" value="0.1" units="cm"/>
      <inkml:brushProperty name="color" value="#0000FF"/>
    </inkml:brush>
  </inkml:definitions>
  <inkml:trace contextRef="#ctx0" brushRef="#br0">125 4 5394,'-11'-4'4773,"16"21"-4565,-3-4-122,-1 1 0,0-1-1,-1 0 1,0 1 0,-1-1-1,0 1 1,-1-1-1,-1 0 1,0 0 0,-9 23-1,-5 7-45,-41 70 0,34-75-18,24-39-17,0 0 1,-1 0-1,1 0 1,0 1 0,0-1-1,0 0 1,0 0-1,0 0 1,0 0 0,0 0-1,0 0 1,0 1-1,0-1 1,1 0 0,-1 0-1,0 0 1,0 0 0,1 1-1,-1-1 1,1 0-1,-1 0 1,1 1 0,-1-1-1,1 0 1,-1 1-1,1-1 1,0 0 0,-1 1-1,1-1 1,0 1-1,-1-1 1,1 1 0,0-1-1,0 1 1,0 0-1,-1-1 1,1 1 0,1 0-1,8-2-8,1 2-1,-1-1 1,0 2 0,0-1-1,0 1 1,1 1-1,-1 0 1,-1 0-1,15 5 1,-8-2 12,0-1 0,23 2-1,-23-4-5,-7-1-3,1 0 0,0-1 0,-1 0-1,1 0 1,11-3 0,-19 3 0,0-1 1,0 1-1,0-1 0,0 0 1,0 0-1,0 0 0,0 0 1,0 0-1,0 0 0,0 0 0,-1-1 1,1 1-1,-1-1 0,1 1 1,-1-1-1,1 0 0,-1 1 1,0-1-1,0 0 0,0 0 1,0 0-1,0 0 0,0 0 0,0 0 1,-1 0-1,1 0 0,-1 0 1,1-3-1,1-5 13,-1 0 0,0 0 0,0-1 0,-1 1 1,0 0-1,-1 0 0,0-1 0,-1 1 0,0 0 0,0 0 0,-5-11 0,7 20-6,-1 1 0,1 0 0,0 0-1,0 0 1,0 0 0,0 0-1,0 0 1,0 0 0,0 0-1,0 0 1,-1 0 0,1 0 0,0 0-1,0 0 1,0 0 0,0 0-1,0 0 1,0 0 0,0 0 0,0 0-1,-1 0 1,1 0 0,0 0-1,0 0 1,0 0 0,0 0-1,0 0 1,0 0 0,0 0 0,0 0-1,-1 0 1,1 0 0,0 1-1,0-1 1,0 0 0,0 0 0,0 0-1,0 0 1,0 0 0,0 0-1,0 0 1,0 0 0,0 0 0,0 0-1,0 1 1,0-1 0,0 0-1,0 0 1,-1 0 0,1 0-1,0 0 1,0 0 0,0 0 0,0 1-1,0-1 1,0 0 0,1 0-1,-1 0 1,0 0 0,0 0 0,0 0-1,0 0 1,0 0 0,0 1-1,0-1 1,0 0 0,0 0-1,-3 17 94,-2 22-85,-10 65 72,7-57-49,-2 76 0,10-120-30,0 1 0,0 0 0,1-1 0,0 1 0,-1 0 0,1-1 0,1 1-1,-1-1 1,2 4 0,-3-6-80,1 0 0,-1-1 0,1 1-1,-1 0 1,1-1 0,-1 1-1,1 0 1,0-1 0,-1 1 0,1-1-1,0 1 1,-1-1 0,1 1 0,0-1-1,-1 1 1,1-1 0,0 0 0,0 1-1,0-1 1,-1 0 0,1 0 0,0 0-1,0 0 1,0 1 0,0-1-1,0 0 1,-1 0 0,1-1 0,0 1-1,0 0 1,0 0 0,0 0 0,-1 0-1,1-1 1,0 1 0,0 0 0,0-1-1,-1 1 1,1-1 0,0 1 0,-1-1-1,2-1 1,17-14-2708,1-3-1526</inkml:trace>
  <inkml:trace contextRef="#ctx0" brushRef="#br0" timeOffset="665.01">473 266 5811,'0'1'129,"-1"0"1,1 0 0,-1 0-1,1 0 1,-1-1 0,1 1-1,-1 0 1,1 0 0,0 0-1,-1 0 1,1 0 0,0 0-1,0 0 1,0 0 0,0 0-1,0 0 1,0 0 0,0 0-1,0 0 1,0 0 0,1 1-1,7 24-244,-5-17 438,26 111 249,-14-47-379,-12-66 52,-2-16 214,-1-30 387,0 22-878,0 1 65,1 1-1,1-1 1,0 1-1,1 0 0,1-1 1,6-18-1,-9 33-34,-1 1 1,0-1-1,0 1 0,0 0 1,1-1-1,-1 1 0,0-1 0,0 1 1,1 0-1,-1-1 0,0 1 0,1 0 1,-1-1-1,1 1 0,-1 0 0,0-1 1,1 1-1,-1 0 0,1 0 0,-1 0 1,1-1-1,-1 1 0,1 0 0,-1 0 1,1 0-1,-1 0 0,1 0 1,-1 0-1,1 0 0,-1 0 0,1 0 1,-1 0-1,1 0 0,-1 0 0,1 0 1,-1 0-1,0 1 0,1-1 0,-1 0 1,1 0-1,-1 0 0,1 1 0,-1-1 1,0 0-1,1 1 0,18 16-50,-18-16 59,6 10 4,1 0 1,-2 0 0,1 0-1,-1 1 1,-1 0-1,0 0 1,4 19-1,-4-15-10,0 0-1,2-1 0,11 23 0,-18-38 0,1 1 0,-1-1 0,0 0 0,0 1 0,0-1 0,0 0 0,0 1 0,1-1 0,-1 0 0,0 1 0,0-1 0,0 0 0,1 0 0,-1 0 0,0 1 0,1-1 0,-1 0-1,0 0 1,0 0 0,1 1 0,-1-1 0,0 0 0,1 0 0,-1 0 0,0 0 0,1 0 0,-1 0 0,0 0 0,1 0 0,-1 0 0,1 0 0,3-10 42,-1-32 71,-3 26-96,3-10 23,9-40 1,-10 58-30,0-1 1,0 2 0,1-1-1,0 0 1,1 0 0,0 1-1,0 0 1,1 0 0,6-9-1,-10 16-10,-1-1-1,0 1 1,1-1-1,-1 1 1,1 0-1,-1-1 1,1 1-1,0-1 1,-1 1-1,1 0 0,-1 0 1,1-1-1,0 1 1,-1 0-1,1 0 1,0 0-1,-1 0 1,1 0-1,-1 0 1,1-1-1,0 2 1,-1-1-1,1 0 1,0 0-1,-1 0 0,1 0 1,0 0-1,0 1 1,16 14 65,-13-8-24,-1-1-1,1 1 1,-1-1 0,3 11-1,-1 1 16,-2 1-1,0-1 1,0 37-1,-2-32-41,6 42 1,-3-52 355,0-12-1225,3-21-2232,-5 15 2621,5-16-2048</inkml:trace>
  <inkml:trace contextRef="#ctx0" brushRef="#br0" timeOffset="1078.16">834 89 6531,'-2'-2'95,"1"1"0,0 0 0,-1 0 0,1 0-1,0-1 1,0 1 0,0 0 0,0-1 0,1 1 0,-1-1 0,0 1 0,1-1 0,-1 0 0,0 1-1,1-1 1,0 0 0,-1 1 0,1-1 0,0 0 0,0 1 0,0-1 0,0 0 0,0 1 0,1-1 0,-1 0-1,0 0 1,1 1 0,-1-1 0,1 1 0,0-1 0,-1 1 0,1-1 0,0 1 0,0-1 0,0 1-1,0-1 1,0 1 0,0 0 0,1 0 0,-1 0 0,2-2 0,0 0-66,1 1 0,-1 0 0,0 0 0,0 0 0,1 0 0,-1 0 0,1 1 0,0-1 1,0 1-1,-1 0 0,1 0 0,0 0 0,0 1 0,0 0 0,0-1 0,0 1 0,0 1 0,-1-1 0,1 0 0,0 1 0,0 0 1,0 0-1,0 0 0,-1 0 0,6 3 0,-7-3-23,0 0 0,1 0 0,-1 1 0,0-1 0,0 0 0,0 1-1,0 0 1,0-1 0,0 1 0,-1 0 0,1 0 0,0 0 0,-1 0 0,0 0 0,1 0 0,-1 1 0,0-1 0,0 0 0,0 1 0,0-1 0,-1 1 0,1-1-1,-1 1 1,1-1 0,-1 1 0,0-1 0,0 1 0,0-1 0,0 1 0,-1-1 0,1 1 0,-1-1 0,1 1 0,-1-1 0,0 1 0,0-1 0,-2 5 0,-4 4 4,0 0 0,-1-1 0,0 1 0,-11 10 0,11-13-10,0 0-1,1 1 1,0 0-1,1 1 1,-8 14 0,14-24-1,0 1-1,0-1 1,0 0 0,0 0 0,0 1 0,0-1 0,0 0 0,0 0 0,0 1 0,0-1 0,1 0 0,-1 0 0,0 1 0,0-1 0,0 0 0,0 0 0,1 0-1,-1 1 1,0-1 0,0 0 0,0 0 0,1 0 0,-1 0 0,0 1 0,0-1 0,0 0 0,1 0 0,-1 0 0,0 0 0,0 0 0,1 0 0,-1 0 0,0 0-1,0 0 1,1 0 0,-1 0 0,0 0 0,1 0 0,-1 0 0,0 0 0,1 0 0,11 0-26,5 0-660,1 0 0,-1 0 0,0 2 0,0 0 1,0 1-1,23 7 0,0 5-3579</inkml:trace>
  <inkml:trace contextRef="#ctx0" brushRef="#br0" timeOffset="1929.61">1378 460 5683,'-59'11'2053,"34"-5"-269,-42 3 0,109-13-456,45-8 1,256-44-818,4 27-449,-302 25-48,7-3 20,9-1-20,-65 8 353,5 1-462,-1-3-65,-4 4-923</inkml:trace>
</inkml:ink>
</file>

<file path=word/ink/ink4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0:23.068"/>
    </inkml:context>
    <inkml:brush xml:id="br0">
      <inkml:brushProperty name="width" value="0.1" units="cm"/>
      <inkml:brushProperty name="height" value="0.1" units="cm"/>
      <inkml:brushProperty name="color" value="#008C3A"/>
    </inkml:brush>
  </inkml:definitions>
  <inkml:trace contextRef="#ctx0" brushRef="#br0">34 1250 5619,'0'0'5,"-3"-1"627,-1-1 0,1 0-1,0 0 1,0 0 0,0 0 0,0-1-1,0 1 1,1-1 0,-4-3-1,6 7-540,1 0-1,-1 0 1,1 0-1,0 1 1,0-1-1,-1 0 1,1 0-1,0 0 1,0-1-1,0 1 1,0 0-1,0 0 1,0 0-1,0-1 1,1 1-1,-1 0 1,0-1-1,0 1 1,3 0-1,28 9 157,-11-6-229,-1-1-1,1-1 0,0-1 0,-1-1 0,1 0 0,0-2 0,-1-1 0,1 0 0,-1-1 1,0-1-1,21-9 0,-40 14-36,-1-1-1,1 1 1,-1 0 0,1-1-1,-1 1 1,1-1 0,-1 1-1,0-1 1,1 0 0,-1 1-1,0-1 1,1 1 0,-1-1-1,0 0 1,1 1 0,-1-1-1,0 1 1,0-1 0,0 0-1,0 1 1,0-1 0,0 0-1,0 1 1,0-1 0,0 0 0,0 1-1,0-1 1,0 0 0,0 1-1,-1-1 1,1 0 0,0 1-1,0-1 1,-1 1 0,1-1-1,0 0 1,-1 1 0,1-1-1,-1 1 1,0-2 0,-1-1-512,0 0 0,0 0 0,-1 0 0,1 0 0,-1 1 0,0-1 0,1 1 0,-5-3 0,0 0-2259</inkml:trace>
  <inkml:trace contextRef="#ctx0" brushRef="#br0" timeOffset="363.78">39 1041 5939,'-27'-4'6008,"41"10"-4877,-3-3-1063,1 0-1,-1 0 1,1-1 0,0-1 0,-1 0-1,1 0 1,0-2 0,0 1 0,21-5-1,12-3-67,49-18 0,-78 22 25,36-14-95,-47 13-250,-8 7-907,-15 8-1489,1 4 392</inkml:trace>
  <inkml:trace contextRef="#ctx0" brushRef="#br0" timeOffset="2259.09">903 527 5346,'-10'-15'4099,"10"20"-2211,13 26-1317,-7-17-455,0 0-1,-1 0 1,-1 0-1,-1 1 1,3 20 0,2 77 238,-5-51-249,-1-31-68,10 95 75,-12-121 331,-1-7-149,-5-18-36,3 8-259,0 0 0,-1-24 0,-3-261 7,7 286-2,-1 1 0,0 0 1,0-1-1,-1 1 0,-1 0 0,0 0 1,0 0-1,-1 0 0,-9-16 1,13 27-6,0 0 0,1 0 1,-1 0-1,0 1 1,0-1-1,0 0 1,0 0-1,0 0 1,0 0-1,0 0 1,0 0-1,0 1 1,0-1-1,0 0 0,0 0 1,0 0-1,-1 0 1,1 0-1,0 0 1,0 1-1,0-1 1,0 0-1,0 0 1,0 0-1,0 0 0,0 0 1,0 0-1,0 0 1,0 0-1,-1 1 1,1-1-1,0 0 1,0 0-1,0 0 1,0 0-1,0 0 1,0 0-1,0 0 0,-1 0 1,1 0-1,0 0 1,0 0-1,0 0 1,0 0-1,0 0 1,0 0-1,-1 0 1,1 0-1,0 0 1,0 0-1,0 0 0,0 0 1,0 0-1,0 0 1,-1 0-1,5 22-22,6 25 43,-2 0 0,-2 1 0,-1 53 0,3 21 2,9 102 52,-15-215 9,-7-25-56,1 10-432,1-1-1,0 1 1,0-1 0,1 0 0,0 0 0,0 0 0,1 0 0,-1-1 0,2 1 0,-1 0-1,1-1 1,1-13 0,4-2-2468</inkml:trace>
  <inkml:trace contextRef="#ctx0" brushRef="#br0" timeOffset="2779.03">968 439 5458,'-18'-14'2891,"18"14"-2844,0-1 0,0 1-1,-1 0 1,1 0 0,0 0-1,0-1 1,0 1 0,0 0-1,0 0 1,-1 0-1,1-1 1,0 1 0,0 0-1,0 0 1,-1 0 0,1 0-1,0 0 1,0 0 0,0-1-1,-1 1 1,1 0 0,0 0-1,0 0 1,-1 0 0,1 0-1,0 0 1,0 0 0,-1 0-1,1 0 1,0 0 0,0 0-1,-1 0 1,1 0 0,0 0-1,0 0 1,0 1 0,-1-1-1,1 0 1,0 0 0,0 0-1,-1 0 1,1 0 0,0 0-1,0 1 1,0-1 0,0 0-1,-1 0 1,1 0 0,0 0-1,0 1 1,0-1 0,0 0-1,0 0 1,-1 0 0,1 1-1,0-1 1,0 1 0,0 0 12,0 0 1,0-1-1,-1 1 1,1 0-1,0 0 1,-1 0-1,1 0 1,0 0-1,-1 0 1,1 0-1,-1-1 1,0 1 0,1 0-1,-1 0 1,-1 1-1,-4 5 27,-14 35 339,13-26-293,0-1 0,-12 17 0,-35 46 223,-103 113 0,156-190-304,9-5-526,31-18-998,-30 19 855,-1 0 1,1 1-1,0 0 1,0 1-1,17-1 0,7 3-2858</inkml:trace>
  <inkml:trace contextRef="#ctx0" brushRef="#br0" timeOffset="3419.22">1337 837 7059,'-4'-1'4440,"17"0"-3079,8-1-932,-1-2-126,-1 0 0,31-12 0,-34 10-264,0 0 1,1 2 0,-1 0-1,20-2 1,-36 6-68,0 0 0,0 0 0,1 0 0,-1-1 0,0 1 0,1 0-1,-1 0 1,0 0 0,1 0 0,-1 0 0,0 0 0,1 0 0,-1 0 0,0 0 0,1 0 0,-1 0 0,0 0 0,1 0 0,-1 0 0,0 0 0,1 0-1,-1 0 1,0 0 0,1 0 0,-1 1 0,0-1 0,0 0 0,1 0 0,-1 0 0,0 1 0,1-1 0,-1 0 0,0 0 0,0 1 0,0-1 0,1 0 0,-1 0-1,0 1 1,0-1 0,0 0 0,0 1 0,1-1 0,-1 0 0,0 1 0,0-1 0,0 0 0,0 1 0,0-1 0,0 0 0,0 1 0,0-1 0,0 0-1,0 1 1,0-1 0,0 0 0,0 1 0,-1-1 0,2 14-3120,2-4-405</inkml:trace>
  <inkml:trace contextRef="#ctx0" brushRef="#br0" timeOffset="3779.6">1934 510 6387,'-1'0'132,"0"0"0,1 0 0,-1 0-1,0 0 1,0 0 0,1 0 0,-1 1 0,0-1 0,1 0 0,-1 1-1,0-1 1,1 0 0,-1 1 0,0-1 0,1 1 0,-1-1 0,1 1-1,-1-1 1,0 1 0,1-1 0,0 1 0,-1 0 0,1-1 0,-1 1 0,1 0-1,0-1 1,-1 1 0,1 0 0,0-1 0,0 1 0,-1 0 0,1 0-1,0-1 1,0 1 0,0 0 0,0 0 0,0-1 0,0 1 0,0 0-1,0 0 1,1-1 0,-1 1 0,0 0 0,0 0 0,1-1 0,-1 1-1,1 0 1,-1 3-549,12 77 920,-4 0 0,-4 0 0,-12 156 0,6-200-490,-4 24-16,14-87-2987,-1-4 338,7-3-1289</inkml:trace>
  <inkml:trace contextRef="#ctx0" brushRef="#br0" timeOffset="4160.99">1736 514 7187,'-5'-7'356,"0"-1"1,1 0-1,0 0 0,0 0 0,1 0 0,0 0 0,0-1 0,-1-9 0,3 12-183,0-1-1,1 0 0,0 1 0,1-1 0,0 0 0,0 1 0,0-1 0,1 0 0,-1 1 1,6-12-1,-2 9-101,0 0 1,0 0 0,1 0 0,0 1 0,1-1 0,0 2 0,0-1 0,0 1-1,1 0 1,0 0 0,1 1 0,-1 0 0,1 1 0,0 0 0,1 0-1,-1 1 1,1 0 0,16-4 0,-3 2-25,1 1 1,0 1-1,1 1 0,-1 1 1,1 1-1,45 5 0,-52-3-36,-1 2 0,1 0 0,-1 2 0,0-1 0,0 2 0,0 1 0,0 0 0,29 17 0,-38-18-5,0 0-1,0 0 1,0 1-1,-1 0 1,0 0 0,0 1-1,0 0 1,-1 0 0,-1 1-1,0-1 1,0 1 0,0 0-1,-1 1 1,0-1 0,-1 1-1,0 0 1,2 12-1,-4-11 5,0 0 0,-1 1 0,0-1 0,0 0 0,-1 0 0,-1 0 0,0 0 0,0 0 0,-1 0-1,-1 0 1,0-1 0,0 1 0,-1-1 0,0 0 0,-1 0 0,-9 11 0,3-5 2,0-1 1,-2-1 0,1 0 0,-2-1-1,0-1 1,0 0 0,-1-1 0,-24 13-1,-43 11 17,19-9-42,64-26-19,-1 0 0,1 0 0,0 1 0,0-1 0,0 0 0,0 0 0,0 0 0,-1 1 0,1-1 0,0 0 0,0 0 0,0 1 0,0-1 0,0 0 0,0 0 0,0 1 0,0-1 0,0 0 0,0 0 0,0 1-1,0-1 1,0 0 0,0 0 0,0 1 0,0-1 0,0 0 0,0 0 0,0 0 0,1 1 0,-1-1 0,0 0 0,0 0 0,0 0 0,0 1 0,0-1 0,1 0 0,-1 0 0,0 0 0,0 1 0,0-1 0,1 0 0,-1 0 0,0 0 0,0 0 0,1 0 0,-1 0 0,0 0-1,0 1 1,0-1 0,1 0 0,-1 0 0,0 0 0,0 0 0,1 0 0,-1 0 0,0 0 0,0 0 0,1 0 0,18 6-1236,9-3-1235,6-1-1099</inkml:trace>
  <inkml:trace contextRef="#ctx0" brushRef="#br0" timeOffset="4551.99">2810 315 6675,'-8'-5'4428,"7"21"-3971,-18 101 671,8-49-306,-7 124 0,18-157-737,2 0 0,1 0 0,11 50 1,-11-71-87,1-1 0,0 0 0,1 0 0,0 0 1,1-1-1,1 0 0,0 0 0,0 0 0,1-1 0,1 0 1,17 17-1,-25-27-97,1 1 1,-1-1-1,1 0 1,-1 0 0,1 0-1,-1 0 1,1 0-1,0 0 1,-1-1 0,1 1-1,0 0 1,0-1-1,0 0 1,-1 1 0,1-1-1,0 0 1,0 0-1,0 0 1,0 0-1,0 0 1,-1 0 0,1-1-1,0 1 1,0-1-1,0 1 1,-1-1 0,1 1-1,0-1 1,-1 0-1,1 0 1,0 0 0,-1 0-1,1 0 1,-1 0-1,0-1 1,1 1-1,-1 0 1,2-3 0,13-10-2763</inkml:trace>
  <inkml:trace contextRef="#ctx0" brushRef="#br0" timeOffset="5165.44">3135 417 7363,'-2'-5'344,"1"1"-1,-1 0 1,1-1 0,0 1-1,1-1 1,-1 1-1,1-1 1,0-7-1,0 11-272,0-1 0,0 1 1,0 0-1,0-1 0,0 1 0,0-1 0,0 1 0,1 0 0,-1-1 0,1 1 0,-1-1 0,1 1 0,0 0 0,-1 0 0,1-1 0,0 1 0,0 0 0,0 0 0,0 0 0,0 0 0,0 0 0,0 0 0,0 0 0,0 0 0,0 1 0,1-1 0,-1 0 0,0 1 0,0-1 0,1 1 0,2-1 0,-3 1-33,0 0-1,0 1 0,1-1 1,-1 1-1,0 0 0,0-1 1,0 1-1,0 0 0,0 0 1,0 0-1,0 0 0,0-1 0,0 1 1,0 1-1,-1-1 0,1 0 1,0 0-1,-1 0 0,2 2 1,12 28 328,-6-4-162,-2 1-1,4 33 1,-6-32-143,1-1 0,16 49 0,-18-69-60,0 0 1,0-1-1,1 1 0,0-1 0,1 0 0,0 0 1,0 0-1,0-1 0,1 1 0,0-1 0,0-1 1,0 1-1,14 8 0,-17-12-4,0-1 0,0 1 0,0-1 0,0 1 0,1-1 0,-1 0 1,0 0-1,1-1 0,-1 1 0,0-1 0,1 1 0,-1-1 0,1 0 0,-1-1 0,0 1 0,1 0 0,4-2 0,-3 0 3,0 0-1,0 0 1,0-1 0,-1 1-1,1-1 1,-1 0-1,1 0 1,-1-1-1,0 1 1,4-5-1,2-4 2,-1 0-1,0 0 0,-1-1 0,-1 0 1,0 0-1,10-26 0,-12 22-2,-1 0 0,-1 0 1,0 0-1,-1 0 0,-1-1 0,-1 1 1,0-1-1,-4-25 0,1 36-20,0 16-4,-1 17 31,5 15 9,3 0-1,14 73 1,-8-63-21,4 68 1,-13-104 8,-1 0 1,-1 0 0,0 0-1,-1-1 1,0 1-1,-2 0 1,1-1-1,-2 0 1,-6 15 0,7-22 7,0 0 1,0-1-1,-1 1 1,1-1-1,-2 0 1,1 0-1,-1-1 0,0 0 1,0 0-1,0 0 1,-1 0-1,1-1 1,-1 0-1,0-1 1,-1 0-1,1 0 1,0 0-1,-1-1 1,0 0-1,-12 2 1,-1-2 38,1 0 0,-1-1 1,0-1-1,0-1 1,0-1-1,-33-7 0,52 9-79,0-1-1,0 1 0,0-1 0,0 1 1,0-1-1,0 0 0,0 1 0,0-1 1,0 0-1,1-1 0,-1 1 0,0 0 1,1 0-1,-1-1 0,-2-2 1,4 4-33,0-1 0,-1 1 0,1-1 0,0 1 0,0-1 0,0 0 0,0 1 0,0-1 1,0 1-1,0-1 0,0 1 0,0-1 0,0 1 0,0-1 0,0 0 0,0 1 1,0-1-1,0 1 0,1-1 0,-1 1 0,0-1 0,1 0 0,15-14-2089,12 0-1791</inkml:trace>
  <inkml:trace contextRef="#ctx0" brushRef="#br0" timeOffset="6376.68">4284 234 5843,'1'-1'248,"0"0"0,-1 0 1,1 0-1,-1 0 0,0 0 1,1 1-1,-1-1 0,0 0 1,1 0-1,-1 0 0,0 0 1,0 0-1,0 0 1,0 0-1,-1-6 1802,1 14-1054,-1 6-887,-1 1 1,0-1 0,0 0-1,-2 0 1,0 0-1,0 0 1,-1 0-1,0-1 1,-1 1 0,-1-2-1,-8 13 1,-17 21-29,-55 59 0,25-31 112,21-37 202,41-36-240,1-1-145,0 1 1,0-1-1,0 0 1,0 1 0,0-1-1,0 1 1,1-1-1,-1 1 1,0 0-1,0-1 1,0 1-1,0 0 1,0 0-1,1 0 1,-1 0-1,0 0 1,0 0-1,2 0 1,70 2 95,-27-1-53,0 1-1,82 15 1,-128-17-79,0-1 0,0 1 1,1 0-1,-1 0 0,0 0 1,0 0-1,1 0 0,-1 0 0,0 0 1,0 0-1,1 0 0,-1 0 1,0 0-1,0 0 0,0 0 1,1 0-1,-1 0 0,0 0 1,0 1-1,1-1 0,-1 0 1,0 0-1,0 0 0,0 0 0,1 0 1,-1 0-1,0 1 0,0-1 1,0 0-1,0 0 0,1 0 1,-1 0-1,0 1 0,0-1 1,0 0-1,0 0 0,0 0 0,0 1 1,0-1-1,0 0 0,1 0 1,-1 1-1,0-1 0,0 0 1,0 0-1,0 1 0,0-1 1,0 0-1,0 0 0,0 0 1,0 1-1,-1-1 0,1 0 0,0 0 1,0 1-1,0-1 0,0 0 1,0 1-1,-11 31-6209,-1-15 753</inkml:trace>
  <inkml:trace contextRef="#ctx0" brushRef="#br0" timeOffset="6862.87">3883 945 5843,'-4'-7'5665,"5"6"-5560,14-3 1830,24 1-1293,109 6 118,73-1-468,-191-1-270,-25 0-18,0-1-1,0 1 1,-1-1-1,1 0 1,0-1-1,0 1 1,-1-1-1,1 0 1,0 0-1,5-2 1,-22 10-236,12-7 276</inkml:trace>
  <inkml:trace contextRef="#ctx0" brushRef="#br0" timeOffset="7505.24">4785 176 4626,'-9'-6'873,"-12"-13"2862,29 17-3163,1 0 0,-1 1 1,0 0-1,1 1 0,10 0 1,-6-1-272,13-1-200,0-2 0,27-7 0,-31 6-126,1 0 1,-1 2-1,27-1 1,-74 19-3570,0-3 737</inkml:trace>
  <inkml:trace contextRef="#ctx0" brushRef="#br0" timeOffset="8220.91">4713 173 5298,'5'-1'3733,"1"0"-1746,0 12-1392,-4-1-465,-1 0-1,0-1 1,-1 1-1,0 0 1,0 0-1,-1-1 1,0 1-1,-1 0 1,-3 12-1,-2 12-28,-2 13-17,6-34-75,0 0 0,1 1 1,0-1-1,1 1 0,0-1 1,1 1-1,1 0 0,2 14 1,-1-19-24,-2-8 13,0 0 0,0 0 0,0 0 1,0 0-1,1 1 0,-1-1 0,0 0 0,1 0 0,-1 0 0,0 0 0,1 0 1,-1 0-1,1 0 0,-1 0 0,1 0 0,0-1 0,-1 1 0,1 0 0,0 0 1,0 0-1,0-1 0,0 1 0,-1 0 0,1-1 0,0 1 0,2 0 0,31-46 273,-27 37-260,1 1-1,-1 0 0,1 1 0,1 0 0,-1 0 0,1 1 0,0 0 0,0 0 0,0 1 0,1 1 0,0-1 1,-1 1-1,1 1 0,0 0 0,0 0 0,1 1 0,-1 1 0,0-1 0,0 2 0,1-1 0,-1 1 0,0 1 1,0 0-1,0 0 0,0 1 0,-1 0 0,1 1 0,-1 0 0,0 1 0,0 0 0,10 7 0,-8-5-6,-1 1-1,1 0 0,-2 1 1,1 0-1,-1 1 1,-1 0-1,1 0 0,10 20 1,-16-25-3,0 0 0,0 1 0,-1 0 0,0-1 0,0 1-1,-1 0 1,1 0 0,-1 0 0,-1 0 0,1 1 0,-1-1 0,0 0 0,0 0 0,-1 0 0,0 0 0,0 0 0,0 0 0,-1 0 0,0 0 0,0 0 0,-3 5 0,-1-1 16,1-1 0,-1-1 0,0 1-1,-1-1 1,0 0 0,0 0 0,-1-1 0,0 0 0,0 0 0,-1-1-1,0 0 1,0 0 0,0-1 0,-1-1 0,1 1 0,-1-1 0,0-1-1,-19 4 1,13-4 52,0-1-1,-1 0 1,1-2-1,-1 1 1,1-2 0,0 0-1,-1-2 1,1 1-1,0-2 1,0 0-1,-22-9 1,10-3-94,32 17-142,1 0-1,-1 0 1,0 0 0,0-1 0,0 0 0,1 0-1,-1 0 1,0 0 0,0-1 0,6-1 0,49-9-2784,-24 2 332</inkml:trace>
  <inkml:trace contextRef="#ctx0" brushRef="#br0" timeOffset="8793.12">5328 8 6739,'-9'-8'3707,"13"20"-2110,-1 2-1353,0 0 0,1 1 1,1-1-1,0-1 0,12 24 1,45 61 217,-43-71-333,-2 1 0,27 56 1,-37-65-75,0 0 0,-2 1 0,-1 0 0,0 0 0,-1 0 0,-1 0 0,-1 0 0,-1 0 0,-1 0 0,-5 31 0,0-21 23,-1-1 0,-2 0-1,-1-1 1,-1 0 0,-1 0 0,-22 35-1,-31 31 189,13-21-118,51-72-170,1-1 0,0 0-1,0 1 1,0-1 0,0 1 0,0-1 0,-1 0 0,1 1-1,0-1 1,0 0 0,-1 1 0,1-1 0,0 0 0,0 0-1,-1 1 1,1-1 0,0 0 0,-1 0 0,1 1 0,0-1-1,-1 0 1,1 0 0,-1 0 0,1 0 0,0 0 0,-1 1-1,1-1 1,-1 0 0,1 0 0,0 0 0,-1 0 0,-7-12-1255,6 7 974,1 3-7,0 0 0,0-1 0,0 1 0,1 0 0,-1 0 0,1-1 0,0 1 0,-1 0 0,1-3 0,0 1-98,0-19-2578</inkml:trace>
</inkml:ink>
</file>

<file path=word/ink/ink4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2:59:58.349"/>
    </inkml:context>
    <inkml:brush xml:id="br0">
      <inkml:brushProperty name="width" value="0.1" units="cm"/>
      <inkml:brushProperty name="height" value="0.1" units="cm"/>
      <inkml:brushProperty name="color" value="#008C3A"/>
    </inkml:brush>
  </inkml:definitions>
  <inkml:trace contextRef="#ctx0" brushRef="#br0">399 663 5154,'-10'-22'5983,"13"33"-5432,2 5-354,7 18 131,-1 0-1,10 58 0,-12 12-193,-7-70-117,1 0 0,1 0 1,2-1-1,1 1 0,14 35 1,-18-61-28,-6-18-10,-7-20-9,1 4 26,1-1 0,1-1 0,-5-43-1,2 16 4,1 2 21,1 0 0,3-1 1,3 0-1,6-91 0,-4 151 3,1 0 0,-1 1 0,1-1 0,0 0-1,0 0 1,1 0 0,4 10 0,7 25-1,-6-1-11,-2 1 1,-1-1 0,-3 62 0,-18 121-11,15-193 24,2-21-37,1-12 36,-1-1-24,0 0 1,-1 0-1,1 0 0,-1 0 1,0 1-1,0-1 0,0 0 1,-3-6-1,-2-9 35,-5-46-22,3 0 0,1-67 0,2 20-8,3 70-3,4-42-1,1-13 47,-2 113-58,1-1 0,4 25 0,4 21 44,-8 87 109,-28 266 0,24-378-106,4-24-2,3-18 10,-4 3-43,0-1 0,0 1 1,-1-1-1,1 1 0,-1-1 1,0 1-1,0-1 0,0 1 0,-1-5 1,0-16 64,2-14-113,-1 0 1,-2 0-1,-9-56 0,9 86-237,0-6 72</inkml:trace>
  <inkml:trace contextRef="#ctx0" brushRef="#br0" timeOffset="525.07">107 619 7123,'-11'-11'406,"1"0"-1,0 0 0,0-1 1,2 0-1,-1-1 0,1 0 1,1 0-1,0 0 0,1-1 1,-8-28-1,12 33-325,0-1 1,1 0-1,0 0 0,0 0 1,1-1-1,0 1 0,1 0 0,0 0 1,1 0-1,0 0 0,1 1 1,0-1-1,0 1 0,1-1 0,0 1 1,1 0-1,7-11 0,6-7 32,1 0 0,1 2-1,2 0 1,0 1 0,46-36-1,-55 50-101,-1 1 0,1 1 0,1 0 0,-1 1 0,1 0 0,1 1 0,-1 1 0,1 0 0,0 1 0,0 0 0,0 1 0,0 1-1,1 1 1,19 0 0,-24 2-6,0 0-1,0 1 0,0 0 1,-1 1-1,1 0 1,-1 0-1,0 1 0,1 1 1,-2 0-1,1 0 0,-1 1 1,0 0-1,0 1 1,0 0-1,-1 0 0,0 0 1,0 1-1,-1 1 1,0-1-1,-1 1 0,0 0 1,7 14-1,-6-8 1,0 1 0,-1 0 1,-1 0-1,0 0 0,-1 1 0,-1 0 0,0-1 0,-1 1 1,-1 0-1,-1 0 0,-1 0 0,0 0 0,-6 29 0,2-22 10,-1 0 1,-1-1-1,-1 0 0,-1 0 0,-1-1 0,-14 23 0,17-34-9,-1 0 1,0-1-1,-1 0 0,0 0 1,0-1-1,-1 0 0,0-1 1,-1 0-1,0-1 0,0 0 1,0 0-1,-22 8 0,25-12-4,-3 2-5,-1-1 0,0 1 0,0-2 0,0 0-1,-21 2 1,64 4-4966,-7-7 1497</inkml:trace>
  <inkml:trace contextRef="#ctx0" brushRef="#br0" timeOffset="1054.01">1051 225 7347,'-3'0'291,"0"0"0,0 1-1,0-1 1,0 1-1,0 0 1,0 0-1,0 0 1,0 0 0,0 0-1,0 1 1,0 0-1,1-1 1,-6 5 0,2-1-77,1 1 0,-1 0 0,1 0 0,0 1 0,-5 8 0,-2 6 0,1 0 0,-15 42 0,15-24-56,2 0 0,1 1 0,2 0 0,2 0 0,2 1 1,1-1-1,9 76 0,-5-89-134,1 1 1,1 0 0,2-1 0,1 0 0,0 0-1,3-1 1,0 0 0,1-1 0,2 0-1,0-1 1,2-1 0,0 0 0,30 31 0,-31-38-48,-13-12 23,1-1-1,-1 1 1,1-1 0,0 0 0,0 0-1,0 0 1,0 0 0,1-1 0,-1 0-1,1 1 1,-1-1 0,1 0 0,0 0 0,0-1-1,0 1 1,5 0 0,-8-2 8,-10-20-352,1 2-446,6 12 247,2 5 403,-1 0-1,1 0 1,0 1 0,-1-1-1,1 0 1,0 0 0,0 0-1,0 0 1,0 1 0,0-1-1,0 0 1,0 0 0,0 0-1,0 0 1,0 0 0,0 1-1,1-1 1,-1 0 0,0 0-1,1 0 1,-1 1 0,0-1-1,2-1 1,7-10-2355</inkml:trace>
  <inkml:trace contextRef="#ctx0" brushRef="#br0" timeOffset="2576.93">2136 775 2337,'-7'1'189,"-24"3"1018,30-4-1128,0 0-1,-1 0 0,1 0 1,-1 0-1,1 0 0,0-1 0,-1 1 1,1 0-1,0 0 0,0-1 1,-1 1-1,1-1 0,0 0 1,0 1-1,0-1 0,-1 0 0,1 1 1,-1-2-1,2 1-77,0 1 0,0-1 0,0 1 0,0-1-1,0 1 1,0-1 0,1 1 0,-1-1 0,0 1 0,0-1 0,0 1 0,1-1-1,-1 1 1,0-1 0,0 1 0,1 0 0,-1-1 0,0 1 0,1-1-1,-1 1 1,1 0 0,-1-1 0,0 1 0,1 0 0,-1 0 0,1-1 0,-1 1-1,1 0 1,-1 0 0,1 0 0,-1-1 0,1 1 0,-1 0 0,1 0 0,0 0-1,20-7-4,-20 7 3,-1 0 0,1 0 0,0-1 0,0 1 0,0 0 0,0 0 1,-1 0-1,1 0 0,0 0 0,0 0 0,0 0 0,0 0 0,0 1 0,-1-1 1,1 0-1,0 0 0,0 1 0,0-1 0,-1 0 0,1 1 0,0-1 0,0 1 1,-1-1-1,2 2 0,-2-2 2,0 1 1,0 0-1,0 0 1,0-1-1,0 1 1,0 0-1,0 0 1,0 0-1,0-1 1,-1 1-1,1 0 0,0 0 1,0-1-1,-1 1 1,1 0-1,0-1 1,-1 1-1,1 0 1,-1-1-1,0 2 1,-2 2-27,-1 0 0,0 1 0,0-2 0,0 1 0,0 0 0,-6 3 0,-17 9-469,17-9 122,0-1 1,0-1 0,-1 1 0,-20 6 0,13-11-104</inkml:trace>
  <inkml:trace contextRef="#ctx0" brushRef="#br0" timeOffset="4103.05">1397 451 7539,'-12'-10'1522,"11"9"-1436,0 1 0,0-1 0,0 1 1,0-1-1,0 0 0,1 1 0,-1-1 0,0 0 0,0 1 0,1-1 1,-1 0-1,1 0 0,-1 0 0,0 0 0,1 1 0,-1-1 1,1 0-1,0 0 0,-1 0 0,1 0 0,0 0 0,0-1 0,-1-5 38,1 1 0,0-1 0,0 1 0,0-1 0,1 1-1,0-1 1,1 1 0,-1-1 0,1 1 0,1 0-1,-1 0 1,1 0 0,0 0 0,0 1 0,0-1 0,5-5-1,7-6-39,0 0 0,1 0 0,22-16 1,-32 29-69,0-1 1,0 2-1,0-1 1,1 1-1,0 0 1,0 0 0,-1 1-1,2 0 1,-1 0-1,12-1 1,-16 2-13,0 1 0,1-1 1,-1 1-1,0 0 0,0 0 1,1 0-1,-1 1 0,0-1 0,1 1 1,-1-1-1,0 1 0,0 0 0,0 0 1,0 1-1,0-1 0,0 1 1,0-1-1,0 1 0,-1 0 0,1 0 1,0 0-1,-1 0 0,0 1 0,1-1 1,1 4-1,1 5 14,0-1 1,-1 1-1,0 1 1,0-1-1,-1 0 1,1 15-1,4 74 104,-7-66-79,8 45-1,-7-67-32,1 0 0,0 0 0,1 0-1,0-1 1,1 1 0,1-1 0,0 0 0,11 16 0,-14-24-8,-1 0 1,0 0 0,1 0 0,0-1 0,-1 1 0,1-1 0,0 0 0,0 0 0,1 0 0,-1 0 0,0 0 0,1-1 0,-1 1 0,1-1 0,-1 0 0,1 0 0,0 0 0,-1-1 0,1 1 0,0-1 0,0 0 0,-1 0 0,1 0 0,0-1 0,0 1 0,-1-1 0,1 0 0,0 0 0,-1 0 0,1 0 0,-1-1 0,4-1 0,0-2 4,0 1 0,0-1 0,0-1 0,-1 1 0,0-1 0,0 0 0,-1 0 0,1-1 0,-1 1 1,-1-1-1,1 0 0,-1-1 0,0 1 0,-1-1 0,0 1 0,3-13 0,1-5 13,-1-1 0,-1 0 0,2-49 0,-7 45-14,-2 0 0,-1 0 0,-9-43-1,10 63-1,20 149 516,16 43-142,0 9-108,-29-153-200,-1 1-1,-5 73 0,0-95-51,-1 0 0,0 0 1,-2-1-1,0 1 0,0-1 0,-2 0 0,-11 24 0,14-35-3,0 1 0,-1 0 0,0-1 0,0 0-1,0 0 1,-1 0 0,1 0 0,-1-1 0,0 0 0,-1 0 0,1 0 0,-1 0 0,0-1-1,1 0 1,-2-1 0,1 1 0,0-1 0,0 0 0,-1 0 0,1-1 0,-12 1-1,6-1-14,0-1 0,-1 0 0,1-1 0,0-1 0,0 0 0,0 0 0,0-1 0,1-1 0,-1 0 0,1 0 0,0-1 0,0-1 0,0 0 0,1 0 0,0-1 0,0-1 0,1 1 0,-1-2 0,2 1 0,-1-1 0,1 0 0,-7-12 0,13 17 4,0 0 0,0 1-1,1-1 1,0 0-1,-1 0 1,1 0-1,1 0 1,-1 0-1,1 0 1,-1-6-1,1 9-17,0-1-1,0 1 1,0 0-1,0-1 1,1 1-1,-1 0 1,0-1-1,0 1 1,1 0-1,-1 0 1,1-1-1,-1 1 0,1 0 1,0 0-1,-1 0 1,1 0-1,0 0 1,0 0-1,0 0 1,0 0-1,0 0 1,0 0-1,0 0 1,0 0-1,0 1 1,0-1-1,0 0 1,0 1-1,1-1 1,-1 1-1,0 0 1,2-1-1,72 4-7519,-60-8 1342</inkml:trace>
</inkml:ink>
</file>

<file path=word/ink/ink4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0:16.552"/>
    </inkml:context>
    <inkml:brush xml:id="br0">
      <inkml:brushProperty name="width" value="0.1" units="cm"/>
      <inkml:brushProperty name="height" value="0.1" units="cm"/>
      <inkml:brushProperty name="color" value="#008C3A"/>
    </inkml:brush>
  </inkml:definitions>
  <inkml:trace contextRef="#ctx0" brushRef="#br0">36 391 2129,'-30'-4'8847,"30"3"-8805,0 1 0,0 0 0,0 0 0,0 0 1,0 0-1,0-1 0,0 1 0,0 0 0,0 0 0,0 0 1,0 0-1,0 0 0,0-1 0,0 1 0,0 0 0,0 0 1,0 0-1,0 0 0,0-1 0,0 1 0,0 0 0,0 0 0,0 0 1,0 0-1,-1 0 0,1 0 0,0-1 0,0 1 0,0 0 1,0 0-1,0 0 0,0 0 0,-1 0 0,1 0 0,0 0 1,0 0-1,0 0 0,0 0 0,0-1 0,-1 1 0,1 0 1,0 0-1,0 0 0,0 0 0,0 0 0,-1 0 0,1 0 0,0 0 1,0 0-1,0 0 0,0 1 0,0-1 0,-1 0 0,1 0 1,0 0-1,0 0 0,0 0 0,0 0 0,0 0 0,-1 0 1,4 4 87,1 0 0,-1 0 0,1-1 0,-1 0 0,1 1 1,0-1-1,1-1 0,-1 1 0,7 3 0,377 168 153,-349-156-280,43 27-1,-44-23-4,-37-22 5,0 1 0,0-1 0,0 1 0,0-1 0,0 1 0,0-1 0,0 1 0,0 0 0,0-1 0,0 1 0,0 0 0,-1 0 0,1-1 0,0 1 0,0 0-1,-1 0 1,1 0 0,-1 0 0,1 0 0,-1 0 0,1 2 0,-2-1 7,1 0 0,-1 0 0,0 0 0,0 0 0,0 0 1,-1 0-1,1-1 0,0 1 0,-1 0 0,-2 2 0,0 0-10,-25 26 142,-58 47 0,-15 14 113,17-16-86,7-6 118,39-39-218,152-93-8950,-71 40 4236</inkml:trace>
  <inkml:trace contextRef="#ctx0" brushRef="#br0" timeOffset="579.1">930 350 3089,'-13'-1'1102,"1"0"-1,0 1 1,0 1-1,-1 0 1,1 0-1,-12 4 1,15-7-11,9 2-1077,0 0 0,0 0 0,0 0 0,0 0 0,0 0 0,0 1 1,0-1-1,0 0 0,0 0 0,0 0 0,0 0 0,0 0 0,0 0 0,0 0 0,0 0 0,0 1 1,1-1-1,-1 0 0,0 0 0,0 0 0,0 0 0,0 0 0,0 0 0,0 0 0,0 0 0,0 0 1,0 0-1,1 0 0,-1 0 0,0 0 0,0 0 0,0 0 0,0 0 0,0 0 0,0 0 0,0 0 1,1 0-1,-1 0 0,0 0 0,0 0 0,0 0 0,0 0 0,0 0 0,0 0 0,0 0 0,1 0 1,-1 0-1,0 0 0,0 0 0,0 0 0,0 0 0,0 0 0,0 0 0,0-1 0,0 1 0,0 0 1,0 0-1,1 0 0,-1 0 0,0 0 0,0 0 0,0 0 0,0 0 0,0-1 0,0 1 1,0 0-1,0 0 0,0 0 0,0 0 0,29-4 313,-23 3-291,19-5 61,-1-1 1,30-13-1,-10 5-88,-22 6-6,-18 6-2,1 1 0,0 0 0,0 1 0,0-1-1,9-1 1,-3 5-426,-24 6-1827,-10 6-1282,8 3-443</inkml:trace>
  <inkml:trace contextRef="#ctx0" brushRef="#br0" timeOffset="1535.11">809 352 5314,'-9'2'5636,"9"-2"-5545,-2 24 1216,1 0-924,-5 33 14,-7 128-162,13-166-239,0-10 15,2-12 22,17-29 112,-1 12-93,0 0 0,33-25 0,-43 39-48,0 0 0,1 0 0,0 1 0,-1 1 0,2-1 0,-1 1 0,0 1 0,1 0 0,0 0 0,9-1 0,-12 4-1,-1 0 0,0 0 0,0 1 0,1 0 0,-1 0 0,0 0 0,0 1 0,0 0 0,0 0 0,-1 1 0,1-1 1,0 1-1,-1 0 0,0 1 0,0-1 0,0 1 0,6 6 0,-3-2 2,1 0 0,-1 0-1,-1 1 1,0 1 0,0-1 0,-1 1 0,0 0 0,5 13-1,-6-11 9,-2 0 0,1 1 0,-2-1-1,0 1 1,0 0 0,-1 0 0,0 0-1,-2 0 1,1 0 0,-1 0 0,-1-1 0,-1 1-1,-4 15 1,4-18 0,0 0 1,-1-1-1,0 1 0,-1-1 1,0 0-1,0 0 0,-1 0 1,0-1-1,-1 0 0,0 0 1,0 0-1,-1-1 1,0 0-1,0-1 0,0 0 1,-18 10-1,19-13 27,0-1 0,-1 1 0,1-1-1,-1 0 1,0-1 0,0 0 0,0 0 0,1-1 0,-1 0 0,0 0 0,-10-2 0,-10-3 197,-48-15 1,44 11-45,18 4-136,12 3-52,-1 1-1,1 0 1,-1 0-1,0 1 1,1-1-1,-1 0 1,1 1-1,-1 0 1,0-1-1,-2 1 1,52-19-6339,-22 6 3629</inkml:trace>
  <inkml:trace contextRef="#ctx0" brushRef="#br0" timeOffset="2325.03">1372 14 3906,'-14'-11'2637,"14"11"-2514,-1-1 0,1 1-1,-1 0 1,1 0 0,0-1 0,-1 1-1,1 0 1,0 0 0,-1 0 0,1 0 0,-1 0-1,1-1 1,-1 1 0,1 0 0,0 0-1,-1 0 1,1 0 0,-1 0 0,1 0-1,-1 0 1,1 0 0,0 1 0,-1-1-1,1 0 1,-1 0 0,1 0 0,0 0-1,-1 1 1,1-1 0,-1 0 0,1 1-1,6 25 1671,-2-6-1634,1 0 0,1-1 0,1 0 0,1 0 0,0 0 0,21 32 0,-16-27-90,8 15 64,-2 0 0,-1 1-1,-2 0 1,-2 1 0,-2 1 0,-1 1-1,7 71 1,-13-54 11,-4 1 0,-1-1 0,-4 1 0,-2-1 0,-19 82 0,15-110-45,-1-1-1,-1 0 1,-22 39-1,-11 26 250,40-85-309,-1 1-1,0-1 1,-12 17 0,17-27-54,1-1-1,0 0 1,-1 1 0,1-1 0,-1 0 0,1 0-1,-1 0 1,1 1 0,-1-1 0,1 0 0,-1 0-1,1 0 1,-1 0 0,1 0 0,-1 0-1,1 0 1,-1 0 0,1 0 0,-1 0 0,1 0-1,-1 0 1,1 0 0,-1 0 0,1-1 0,-1 1-1,1 0 1,-1 0 0,1-1 0,-1 1 0,0-1-174,0 1 1,0 0 0,0-1 0,0 0 0,0 1 0,1-1 0,-1 1 0,0-1-1,0 0 1,1 0 0,-1 1 0,0-1 0,1 0 0,-1 0 0,1 0 0,-1 0-1,1 0 1,0 0 0,-1 0 0,1 0 0,0 0 0,0 0 0,-1 0 0,1 0-1,0 0 1,0 0 0,0 0 0,0 0 0,0 0 0,1 0 0,-1 0 0,0 0-1,0 0 1,1-1 0,2-9-3646</inkml:trace>
</inkml:ink>
</file>

<file path=word/ink/ink4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0:34.498"/>
    </inkml:context>
    <inkml:brush xml:id="br0">
      <inkml:brushProperty name="width" value="0.1" units="cm"/>
      <inkml:brushProperty name="height" value="0.1" units="cm"/>
      <inkml:brushProperty name="color" value="#33CCFF"/>
    </inkml:brush>
  </inkml:definitions>
  <inkml:trace contextRef="#ctx0" brushRef="#br0">9 141 4642,'0'0'65,"0"1"-1,-1-1 0,1 0 1,0 0-1,0 0 1,0 0-1,-1 0 1,1 0-1,0 0 1,0 0-1,-1 0 1,1 0-1,0 0 0,0 0 1,0 0-1,-1 0 1,1 0-1,0 0 1,0 0-1,-1 0 1,1 0-1,0 0 0,0 0 1,0 0-1,-1 0 1,1 0-1,0-1 1,0 1-1,0 0 1,0 0-1,-1 0 0,1 0 1,0 0-1,0-1 1,0 1-1,0 0 1,0 0-1,-1 0 1,1-1-1,0 1 1,0 0-1,0 0 0,0 0 1,0-1-1,0 1 1,0 0-1,0-1 1,14 1 1038,15 8-913,0-2 1,1-1 0,-1-1 0,39-1-1,119-10 1006,-108 1-1027,77-8-159,28-1 14,-148 14-20,-1 1-1,1 3 1,41 7-1,-72-9-4,29 5-76,1 1 0,-1 1 0,0 3-1,63 27 1,-95-37 60,-1 0 0,1 1-1,0-1 1,-1 0 0,1 0-1,-1 1 1,1-1 0,-1 1-1,0-1 1,0 1 0,1-1-1,0 3 1,-2-4 16,0 1-1,0-1 1,0 1 0,0 0 0,1-1-1,-1 1 1,0-1 0,0 1 0,0-1-1,0 1 1,0 0 0,-1-1 0,1 1-1,0-1 1,0 1 0,0-1 0,0 1-1,-1-1 1,1 1 0,0-1 0,0 1 0,-1-1-1,1 1 1,0-1 0,-1 1 0,1-1-1,-1 1 1,1-1 0,0 0 0,-1 1-1,1-1 1,-1 0 0,1 1 0,-1-1-1,1 0 1,-1 0 0,1 0 0,-1 1-1,0-1 1,1 0 0,-1 0 0,1 0-1,-1 0 1,-11 0 66,14-9 19,18-11-19,-1 9-42,1 2 0,1 0 1,-1 1-1,2 1 1,-1 1-1,24-4 1,3-2 9,93-21 119,257-27 0,148 36-2,-402 28-139,-66 0-19,109-10-1,-66-16 87,-105 19 439,-14 3-691,-4 1-524,-12 4-2040,1 2-378</inkml:trace>
  <inkml:trace contextRef="#ctx0" brushRef="#br0" timeOffset="533.44">3479 78 7764,'-9'-6'2417,"6"3"-1713,1 0-448,1-2-256,-3 1-96,3 8-1217,-8 1-1152</inkml:trace>
</inkml:ink>
</file>

<file path=word/ink/ink4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0:39.901"/>
    </inkml:context>
    <inkml:brush xml:id="br0">
      <inkml:brushProperty name="width" value="0.1" units="cm"/>
      <inkml:brushProperty name="height" value="0.1" units="cm"/>
      <inkml:brushProperty name="color" value="#33CCFF"/>
    </inkml:brush>
  </inkml:definitions>
  <inkml:trace contextRef="#ctx0" brushRef="#br0">1 190 3314,'0'3'2110,"9"2"-784,-1 1-944,-1-1 0,0 1 0,0 0 0,9 12 0,-11-11-303,2-1 0,-1 1 0,1-1 1,0 0-1,12 7 0,0-4 47,0-1-1,0-1 1,26 7 0,35 12 158,-59-19-224,0-2 0,1 0-1,0-2 1,0 0 0,-1-1 0,25-2 0,-1-3 42,0-2 1,0-2-1,-1-2 1,44-15 0,83-15 72,-117 30-124,-4 0-26,65-2 0,47 3 13,154 2-38,-283 8 0,0 2 0,0 1-1,-1 1 1,0 2-1,0 1 1,0 2 0,41 21-1,-34-13-23,-18-10-17,-1 1 0,32 22 0,-35-20 0,-15-11 33,1 0-1,-1 1 0,0-1 1,0 0-1,0 1 0,-1-1 1,1 1-1,0 0 0,-1 0 1,1-1-1,-1 1 1,1 0-1,-1 1 0,0-1 1,0 0-1,0 0 0,0 0 1,1 4-1,-2 6-467,-8-11 209,6-2 252,-1 0-1,1 0 1,0-1-1,0 1 0,0-1 1,0 0-1,0 1 0,-3-4 1,4 4 13,0 0 0,1 0 0,-1 0-1,1 0 1,-1 0 0,1 0 0,-1 0 0,1 0 0,0 0 0,-1 0 0,1 0 0,0 0-1,0 0 1,0 0 0,0 0 0,0 0 0,0 0 0,0 0 0,0 0 0,0 0-1,0 0 1,1-2 0,0-1 7,1 1-1,-1 0 0,1 0 1,0 0-1,0 0 0,0 1 1,3-5-1,3 0 16,0-1 0,0 1 0,17-11 1,14-4 105,1 1 1,1 2 0,0 2 0,2 1 0,0 3 0,0 1-1,1 3 1,1 1 0,-1 2 0,64 0 0,284-13 20,-182 21-130,-52 1 16,-103-5-10,79-15 0,-80 9-13,82-3 1,83-3 16,-47 6-42,-28 2 0,-12-2-1,-55 1 30,-59 7-8,1-1-1,-1-1 1,0 0 0,0-2-1,0 0 1,28-10 0,91-37 63,-103 36 22,-30 13 44,-18-1-3154,7 3 311</inkml:trace>
</inkml:ink>
</file>

<file path=word/ink/ink4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1:44.767"/>
    </inkml:context>
    <inkml:brush xml:id="br0">
      <inkml:brushProperty name="width" value="0.1" units="cm"/>
      <inkml:brushProperty name="height" value="0.1" units="cm"/>
      <inkml:brushProperty name="color" value="#33CCFF"/>
    </inkml:brush>
  </inkml:definitions>
  <inkml:trace contextRef="#ctx0" brushRef="#br0">145 85 7107,'-3'0'131,"1"0"0,0 0 0,0 0 0,0 0 0,0 0 0,-1 0 1,1 0-1,0 1 0,0-1 0,0 1 0,0 0 0,0-1 0,0 1 0,0 0 0,0 0 0,0 0 0,0 1 0,0-1 0,1 0 0,-1 1 0,1-1 0,-1 1 0,1-1 0,-1 1 0,1 0 0,-2 2 0,-1 5 89,-1 0 0,1 0 0,1 0 0,-5 16 0,1-3 105,-7 22 64,1 0 0,2 1 0,-9 89 0,18-105-318,2 0-1,0 0 1,2 0-1,1-1 1,1 1-1,2-1 1,13 42 0,-15-58-67,2 0 1,0 1-1,0-2 1,1 1-1,1-1 1,0 0 0,0-1-1,1 0 1,0 0-1,1-1 1,0 0-1,18 12 1,-20-16-6,-1 0 0,1-1 1,0 0-1,0-1 0,1 1 0,-1-1 0,1-1 1,-1 0-1,1 0 0,0-1 0,-1 0 0,1 0 1,0-1-1,0 0 0,0-1 0,0 0 0,0 0 1,-1-1-1,1 0 0,8-3 0,-10 1 9,0 1 0,-1-1 0,1-1-1,-1 1 1,0-1 0,0 0 0,0-1-1,-1 1 1,0-1 0,0 0 0,0 0-1,4-10 1,3-3 20,-1-2 0,14-39-1,-17 36-13,-2-1 0,0 0 0,-1 0-1,-2 0 1,-1-1 0,-1 1 0,-1-1 0,-1 1-1,-6-40 1,-2 18-18,-2 0 0,-2 1 0,-2 0 0,-23-45 0,31 74-1,-1 0 1,-1 1 0,-1 1-1,-19-26 1,24 36-1,1 0-1,-1 0 1,0 1 0,0-1-1,0 1 1,-1 0 0,1 1-1,-1-1 1,0 1 0,0 0-1,0 1 1,-1-1 0,1 1 0,0 0-1,-1 1 1,-6-1 0,8 2-1,0 0 1,0 1 0,0 0-1,0 0 1,1 0 0,-1 0-1,1 1 1,-1 0 0,1 0-1,-1 0 1,1 1 0,0-1-1,0 1 1,0 0 0,0 0-1,1 0 1,-1 1 0,-4 6-1,-4 5-62,0 0 0,1 0 0,-13 26 0,11-13-347,2 0 0,1 0 0,1 1-1,1 1 1,2-1 0,1 1 0,-2 33 0,1 17-2293</inkml:trace>
  <inkml:trace contextRef="#ctx0" brushRef="#br0" timeOffset="505.59">848 661 8244,'1'20'1603,"2"0"1,5 25-1,-3-21-1473,3 42-1,-8-20-26,-2-1 1,-3 1 0,-1-1-1,-2 0 1,-2 0 0,-24 64-1,30-101-763,8-28-2521,11-3 734,0-4-1893</inkml:trace>
  <inkml:trace contextRef="#ctx0" brushRef="#br0" timeOffset="1067.12">1223 174 6995,'-22'-16'2747,"22"16"-2653,-1-1 1,1 1-1,-1 0 1,1 0-1,-1 0 1,1-1-1,-1 1 1,1 0-1,-1 0 1,1 0-1,-1 0 1,1 0-1,-1 0 1,1 0-1,-1 0 1,0 0-1,1 0 1,-1 0-1,1 1 1,-1-1 0,1 0-1,-1 0 1,0 1-1,-1 2 38,0 0 0,0 0 1,1 0-1,-1 0 0,1 0 0,-1 1 0,1-1 0,0 1 1,0-1-1,0 5 0,-1-1-297,-10 42 352,1 1 0,3 1-1,2 0 1,2 0-1,4 56 1,2-82-152,1 1 1,1-1-1,1 0 1,1 0-1,11 26 0,-10-35-31,0 0 0,1-1 0,0 0 0,2 0-1,-1-1 1,2 0 0,0-1 0,18 17-1,-26-26-7,1-1-1,0 0 0,0 0 0,0 0 0,0 0 1,1-1-1,-1 1 0,1-1 0,0 0 1,-1-1-1,1 1 0,0-1 0,0 0 0,6 1 1,-7-2 0,0 0 0,-1-1 0,1 1 0,-1-1 0,1 0 0,-1 0 0,1 0 0,-1-1 0,0 1 0,1-1 0,-1 0 0,0 1 0,0-2 0,0 1 0,0 0 0,-1 0 0,1-1 0,0 0 1,-1 1-1,4-7 0,3-4 2,-1 0 0,0 0 1,0-1-1,-2-1 1,0 1-1,0-1 0,4-20 1,-5 9 17,-1 0 0,-1 0 0,0-47 0,-8 5 0,-2 1 0,-23-95-1,26 143-18,-1-1 1,-1 1-1,-1 0 0,0 1 0,-19-35 0,22 48 1,1 0 1,-1 0-1,0 0 0,-1 0 0,1 1 0,-1 0 1,0-1-1,0 2 0,-9-7 0,10 8-1,0 1 0,0-1 0,0 1 0,-1 0 0,1 0 0,0 0 0,0 0 0,-1 1 0,1-1 0,-1 1 1,1 1-1,0-1 0,-1 0 0,1 1 0,-6 2 0,-1 0-25,0 1 0,0 0 0,1 0 0,0 2 1,0-1-1,0 1 0,1 0 0,0 1 0,0 0 1,1 1-1,0 0 0,0 0 0,0 1 0,1 0 1,-7 13-1,6-10-312,2 0 1,0 1-1,0 0 1,1 0-1,0 1 1,2-1-1,-1 1 0,2 0 1,0 0-1,0 0 1,2 24-1,5 17-2176</inkml:trace>
  <inkml:trace contextRef="#ctx0" brushRef="#br0" timeOffset="1739.05">1679 257 7684,'-2'-2'134,"0"0"1,0 0-1,0-1 1,1 1 0,-1 0-1,1-1 1,-1 0 0,1 1-1,0-1 1,0 0 0,0 0-1,0 1 1,1-1 0,-1 0-1,1 0 1,-1 0 0,1 0-1,0 0 1,0 0 0,1 0-1,-1 0 1,0 0 0,1 0-1,0 1 1,0-1 0,0 0-1,0 0 1,0 1 0,0-1-1,1 0 1,0 1 0,-1 0-1,1-1 1,0 1 0,2-3-1,0 0-95,1 1 0,0-1 0,-1 1 0,2-1 0,-1 1 0,0 1 0,1-1 0,0 1 0,-1 0 0,1 0 0,1 1 0,-1-1-1,0 1 1,12-2 0,-12 4-32,0 0-1,0-1 1,-1 2-1,1-1 1,0 1-1,-1 0 1,1 0-1,0 0 1,-1 1-1,1 0 1,-1 0-1,0 1 1,0-1-1,0 1 1,0 0-1,0 0 1,0 1-1,-1-1 1,0 1-1,0 0 1,0 1-1,0-1 1,0 0-1,-1 1 1,4 6-1,-3-3-2,0 1 1,0 0-1,-1 1 0,0-1 0,0 1 0,-1-1 0,0 1 0,-1 0 0,0-1 1,-1 1-1,0 0 0,0 0 0,-4 18 0,0-9 12,-1 0-1,-1 0 1,-14 31-1,15-40-13,0 0 0,0-1 0,-1 0 0,0 0 0,-1 0 0,0-1 0,0 0 0,-12 10 0,18-18 6,1 1 0,-1-1 0,1 0-1,0 0 1,-1 1 0,1-1 0,-1 0 0,1 0-1,-1 1 1,1-1 0,-1 0 0,1 0 0,-1 0-1,1 0 1,-1 0 0,1 0 0,-1 0 0,1 0-1,-1 0 1,1 0 0,-1 0 0,1 0 0,-1 0-1,1 0 1,-1-1 0,1 1 0,-1 0 0,1 0-1,-1 0 1,1-1 0,0 1 0,-1 0 0,1-1-1,-1 1 1,1 0 0,0-1 0,-1 1 0,1-1-1,0 1 1,-1 0 0,1-1 0,0 1 0,0-1-1,0 1 1,-1-1 0,1 1 0,0-1 0,0 1-1,0-1 1,0 1 0,0-1 0,0 1 0,0-1-1,0 1 1,0-1 0,0 0 0,-2-32 382,2 30-383,1-1 1,-1 1-1,1-1 0,0 0 1,0 1-1,0 0 0,1-1 1,-1 1-1,1 0 0,0 0 0,-1-1 1,2 1-1,-1 1 0,0-1 1,0 0-1,1 0 0,0 1 0,3-3 1,-2 2-4,1 0-1,0 1 1,0 0 0,-1 0 0,1 0 0,0 1 0,0 0 0,1 0 0,-1 0 0,0 0-1,8 1 1,-1 0-9,0 1 0,0 0 1,-1 1-1,1 0 0,-1 1 0,1 1 0,-1-1 0,0 2 0,0-1 0,14 10 0,-18-9 5,-1 0 1,-1 0-1,1 1 0,-1 0 1,0 0-1,0 0 1,-1 1-1,0-1 0,0 1 1,0 0-1,-1 0 0,0 1 1,-1-1-1,1 0 1,-1 1-1,-1 0 0,0-1 1,0 1-1,0 0 1,-1 0-1,0 0 0,0-1 1,-1 1-1,0 0 0,-1 0 1,1-1-1,-1 1 1,-1-1-1,0 1 0,0-1 1,0 0-1,-1 0 0,0-1 1,-6 9-1,-1-2 49,0-1-1,-1-1 1,0 0-1,-1-1 0,0 0 1,-1-1-1,0-1 1,-30 14-1,35-18-8,-1-1-1,-1 1 0,1-2 1,0 0-1,-1 0 1,1-1-1,-1 0 0,1 0 1,-1-1-1,0-1 1,1 0-1,-1 0 1,1-1-1,-17-5 0,22 5-45,0 0-1,0-1 0,0 1 0,0-1 0,1 0 0,-1 0 0,1-1 0,0 1 0,-1-1 1,2 0-1,-1 0 0,0 0 0,1-1 0,0 1 0,0-1 0,0 0 0,1 1 1,-4-9-1,7 13-41,-1-1 1,0 0 0,0 1 0,0-1 0,1 0 0,-1 1-1,0-1 1,1 1 0,-1-1 0,0 0 0,1 1-1,-1-1 1,1 1 0,-1 0 0,1-1 0,-1 1-1,1-1 1,-1 1 0,1 0 0,-1-1 0,1 1 0,0 0-1,-1-1 1,1 1 0,-1 0 0,1 0 0,0 0-1,-1 0 1,1-1 0,0 1 0,0 0 0,30-4-984,-22 3 440,18-4-1400,2 1-853</inkml:trace>
  <inkml:trace contextRef="#ctx0" brushRef="#br0" timeOffset="2333.07">2659 69 7139,'-4'-3'500,"-1"-2"142,0 1 0,-1 0 0,0 0 0,1 0 0,-1 1-1,-10-4 1,14 6-577,-1 1-1,0-1 1,0 1-1,1 0 1,-1 0-1,0 0 1,0 0-1,0 1 1,0-1-1,1 1 1,-1-1-1,0 1 1,1 0-1,-1 0 1,0 0-1,1 1 1,-1-1-1,1 0 1,-3 3-1,-9 6 55,0 1 0,1 1 0,0 0 0,1 0 0,1 2 0,0-1 1,0 1-1,-16 30 0,13-15-16,0-1 0,2 2 0,1 0 0,-8 33 1,15-43-69,1 0 0,0 0 1,1 1-1,2-1 1,0 1-1,1-1 1,0 1-1,2-1 1,10 37-1,-10-46-34,2 1-1,-1-1 1,1-1-1,1 1 1,-1-1-1,2 0 1,0 0-1,8 10 1,-9-14-9,0 0 0,1-1-1,-1 1 1,1-1 0,1 0 0,-1-1 0,0 0 0,1 0 0,0 0-1,0-1 1,0 0 0,10 2 0,-8-4 3,-1 0-1,0-1 1,1 1-1,-1-2 1,1 1-1,-1-1 1,1-1-1,-1 0 1,0 0-1,0-1 1,0 0-1,0-1 1,-1 1-1,1-2 1,-1 1-1,0-1 1,0-1 0,0 1-1,-1-1 1,11-11-1,-10 9 9,0 0 0,-1-1 0,1 0-1,-2 0 1,1 0 0,-1-1 0,-1 0 0,0 0 0,0-1-1,-1 0 1,0 1 0,-1-1 0,0-1 0,-1 1 0,0 0-1,0-19 1,-2 26 0,-1-1 0,0 0 0,0 1 0,0 0 0,-1-1 0,1 1 1,-1 0-1,0-1 0,0 1 0,-1 0 0,1 1 0,-1-1 0,0 0 0,0 1 0,0-1 0,0 1 0,-1 0 0,1 0 0,-1 0 0,0 1 0,0-1 0,0 1 0,0 0 0,0 0 0,0 1 0,-1-1 0,1 1 0,-1 0 0,1 0 0,-1 0 0,1 0 0,-1 1 0,0 0 0,1 0 0,-1 0 0,1 1 0,-1-1 0,1 1 1,-1 0-1,1 1 0,-1-1 0,1 1 0,-5 2 0,-8 4 5,0 2 0,0 0 0,1 1 0,-26 22 0,35-27-89,1 0 0,0 0 1,0 1-1,0 0 1,1 0-1,0 0 0,1 0 1,-1 1-1,2 0 1,-1 0-1,1 0 0,0 0 1,-3 13-1,6-17-182,0-1-1,-1 1 0,1-1 1,0 1-1,1 0 0,-1-1 1,1 1-1,-1-1 0,1 0 1,2 7-1,7 11-3025</inkml:trace>
  <inkml:trace contextRef="#ctx0" brushRef="#br0" timeOffset="2735.82">3030 704 11173,'-3'0'1249,"0"-1"-385,3-7 0,3 8-303,2-4-529,-8 5-32,4 2-224</inkml:trace>
</inkml:ink>
</file>

<file path=word/ink/ink4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1:42.040"/>
    </inkml:context>
    <inkml:brush xml:id="br0">
      <inkml:brushProperty name="width" value="0.1" units="cm"/>
      <inkml:brushProperty name="height" value="0.1" units="cm"/>
      <inkml:brushProperty name="color" value="#33CCFF"/>
    </inkml:brush>
  </inkml:definitions>
  <inkml:trace contextRef="#ctx0" brushRef="#br0">54 234 6755,'-19'-15'6387,"24"16"-6310,0-1 0,1 0 0,-1 0 1,0 0-1,1-1 0,-1 0 0,0 0 0,0 0 0,9-4 1,-7 3-39,43-11-14,0 1-1,1 3 1,0 2-1,56-1 1,-108 8-253,-44 2-441,41-2 232,1 0 0,0-1 0,-1 1-1,1-1 1,0 1 0,0-1 0,-5-2 0</inkml:trace>
  <inkml:trace contextRef="#ctx0" brushRef="#br0" timeOffset="422.97">80 60 6131,'-27'4'1227,"22"-4"-791,0 1-1,0-1 0,0 1 1,0 0-1,0 0 1,0 1-1,1-1 1,-9 5-1,56-19 1537,-15 6-1847,134-40 54,-156 45-189,0 0 0,0 0 0,0 1 0,0 0 0,0 0 0,0 0 0,9 1 0,-10 1-141,0 1-1897,2 13-932,-1-8 801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3:59.562"/>
    </inkml:context>
    <inkml:brush xml:id="br0">
      <inkml:brushProperty name="width" value="0.1" units="cm"/>
      <inkml:brushProperty name="height" value="0.1" units="cm"/>
    </inkml:brush>
  </inkml:definitions>
  <inkml:trace contextRef="#ctx0" brushRef="#br0">19 165 3842,'-7'-32'7022,"13"70"-5117,4 30-1796,-3-10-14,-2 1 0,-4 99 0,-2-136-45,1-18-127,0-12-363,-1-6-665,1 10 676,0 0-1,0 0 1,0 0 0,0 1 0,1-1-1,-1 0 1,1 0 0,0 1 0,0-1 0,1 0-1,1-3 1,8-14-3562</inkml:trace>
  <inkml:trace contextRef="#ctx0" brushRef="#br0" timeOffset="402.05">9 201 5154,'-2'-5'128,"1"0"0,-1 0 1,1 0-1,0 0 0,0 0 0,1 0 0,0 0 0,-1 0 0,2 0 0,-1 0 0,1 0 0,-1 0 0,1 0 0,1 0 0,-1 0 0,1 0 0,0 0 0,0 1 0,0-1 1,0 0-1,1 1 0,0 0 0,0 0 0,0 0 0,1 0 0,-1 0 0,1 1 0,0-1 0,0 1 0,0 0 0,0 0 0,0 1 0,1-1 0,0 1 0,-1 0 0,1 0 1,5-1-1,0 0-41,0-1 0,1 2 0,-1-1-1,1 2 1,-1-1 0,1 1 0,0 1 0,-1 0 0,1 0 0,10 3 0,-17-3-78,-1 1-1,0 0 1,0 0 0,0 0-1,0 0 1,0 0-1,0 1 1,-1-1 0,1 1-1,0 0 1,-1 0-1,1 0 1,-1 0 0,0 0-1,1 0 1,-1 1-1,0-1 1,0 1 0,-1 0-1,1 0 1,-1-1-1,1 1 1,-1 0 0,0 0-1,0 0 1,0 0-1,0 0 1,-1 1 0,1-1-1,-1 0 1,0 0-1,0 0 1,0 1-1,0-1 1,0 0 0,-1 0-1,-1 6 1,-1 3 3,-1-1 1,0 1-1,0-1 0,-1 0 1,-1 0-1,0-1 0,0 1 1,-1-1-1,0 0 0,-1-1 1,0 0-1,0 0 0,-1-1 1,-1 0-1,1-1 1,-1 0-1,0 0 0,-16 7 1,24-13-136,0 0 1,1 0 0,-1 0-1,0 0 1,1 0 0,-1 0-1,1 0 1,-1 0 0,1 1-1,-1-1 1,1 0 0,0 1-1,0-1 1,0 1-1,-1 0 1,2-1 0,-1 1-1,0 0 1,0 0 0,1-1-1,-1 1 1,0 0 0,1 0-1,0 0 1,0 0 0,-1 0-1,1 2 1,6 6-2276</inkml:trace>
  <inkml:trace contextRef="#ctx0" brushRef="#br0" timeOffset="766.03">424 72 2305,'-1'-1'154,"1"1"1,-1 0-1,0 0 1,0-1-1,0 1 1,0 0-1,0 0 0,0 0 1,0 0-1,0 0 1,0 0-1,0 0 0,0 1 1,0-1-1,0 0 1,1 0-1,-1 1 0,0-1 1,0 1-1,0-1 1,0 1-1,1-1 1,-1 1-1,0-1 0,0 1 1,1 0-1,-1-1 1,0 1-1,1 0 0,-1 0 1,1-1-1,-1 1 1,1 0-1,-1 0 1,1 0-1,0 0 0,-1 0 1,1-1-1,0 1 1,0 2-1,-12 43 73,11-42 10,-4 27-20,1 1-1,2 0 1,1 0-1,6 55 1,-3-69-125,1-1 1,0 1 0,2-1-1,0 0 1,0 0 0,2 0-1,0-1 1,1 0-1,19 28 1,-25-40-326,1-1 0,0 0 0,-1 0 0,1 0 0,0 0 0,0 0 0,1-1 0,-1 1 0,1-1 0,-1 0 0,1 0 0,-1 0 0,1-1 0,0 1 0,0-1 0,0 0 0,0 0-1,0 0 1,0 0 0,0-1 0,0 0 0,8 0 0,9-2-3771</inkml:trace>
  <inkml:trace contextRef="#ctx0" brushRef="#br0" timeOffset="1365.06">1092 22 5651,'-1'0'91,"1"0"1,0 0-1,-1 0 1,1 1-1,0-1 1,-1 0-1,1 0 1,0 1-1,-1-1 1,1 0-1,0 1 1,-1-1 0,1 0-1,0 1 1,0-1-1,0 1 1,-1-1-1,1 0 1,0 1-1,0-1 1,0 1-1,0-1 1,0 0-1,0 1 1,0-1 0,0 1-1,0-1 1,0 1-1,0-1 1,0 0-1,0 1 1,0-1-1,0 1 1,0-1-1,0 0 1,1 1-1,-1-1 1,0 1 0,0-1-1,0 0 1,1 1-1,-1-1 1,0 0-1,1 1 1,2 8-74,26 79 926,-17-56-793,-1 0 0,-2 0 0,8 56 0,-14-55-44,-2 1 1,-1 0-1,-6 42 0,4-55-29,-2 0 0,-1-1 0,0 0-1,-2 1 1,0-2 0,-15 29 0,34-78-4398,-3 14 1901</inkml:trace>
  <inkml:trace contextRef="#ctx0" brushRef="#br0" timeOffset="1717.16">1291 459 6211,'-2'2'3492,"17"-7"-3014,116-13 247,-130 18-843,0 0-1,0 0 0,0 0 1,0-1-1,-1 1 1,1 0-1,0-1 0,0 1 1,0-1-1,0 1 0,0-1 1,-1 1-1,1-1 1,0 0-1,0 1 0,-1-1 1,1 0-1,-1 0 0,1 1 1,0-1-1,-1 0 1,1 0-1,-1 0 0,0 0 1,1 0-1,-1 0 0,0-1 1,4-8-2729</inkml:trace>
  <inkml:trace contextRef="#ctx0" brushRef="#br0" timeOffset="2125.28">1283 294 6275,'3'-1'1328,"-1"4"-431,-2-6-545,6 6-192,5-5 96,3 1 96,7-2-240,-1 2-32,2 1-80,0 0 16,-5-2-32,1 2-48,-4-1-272,-8-4-1745,8 4-1424</inkml:trace>
  <inkml:trace contextRef="#ctx0" brushRef="#br0" timeOffset="2735.03">1579 267 4786,'3'-5'357,"0"0"0,0 1 1,0-1-1,1 1 0,-1-1 0,1 1 0,7-6 0,15-17 142,-15 9-155,0-1-1,-1-1 1,0 0-1,-2 0 1,-1 0-1,0-1 1,6-38-1,-1 186 1525,-6-61-1849,-3-42-14,0 2-1,-2-1 1,-1 0-1,-1 0 1,-1 0-1,-6 28 1,8-50-3,-1-1 0,0 1 1,0 0-1,-1-1 0,1 1 1,0-1-1,-1 1 1,0-1-1,1 0 0,-1 0 1,0 0-1,0 0 0,0 0 1,0 0-1,-1 0 1,1-1-1,-1 1 0,1-1 1,-4 2-1,1-1 15,0-1 0,0 1 0,0-1 1,0 0-1,0-1 0,0 1 0,0-1 0,-1 0 0,-6-1 0,12 1-14,0 0-1,0 0 0,0-1 0,0 1 0,0 0 1,0 0-1,0 0 0,0 0 0,0 0 1,1 0-1,-1 0 0,0 0 0,0 0 1,0-1-1,0 1 0,0 0 0,0 0 0,0 0 1,0 0-1,0 0 0,0 0 0,0 0 1,0-1-1,0 1 0,0 0 0,0 0 0,0 0 1,0 0-1,0 0 0,0 0 0,0 0 1,-1 0-1,1-1 0,0 1 0,0 0 1,0 0-1,0 0 0,0 0 0,0 0 0,0 0 1,0 0-1,0 0 0,0 0 0,0 0 1,-1 0-1,1 0 0,0-1 0,0 1 1,0 0-1,0 0 0,0 0 0,0 0 0,0 0 1,0 0-1,-1 0 0,1 0 0,0 0 1,0 0-1,17-8 240,29-6 97,-28 11-335,-1 1 0,1 0 0,0 1 0,0 1 0,30 4 0,-43-4-89,1 1 0,-1-1 1,0 0-1,1 0 0,-1 0 1,0-1-1,8-1 1,-10 1-655,1 0 1,0-1 0,-1 1-1,0-1 1,1 0 0,5-4-1,3-4-3401</inkml:trace>
  <inkml:trace contextRef="#ctx0" brushRef="#br0" timeOffset="3079.56">1994 396 6995,'4'2'5523,"-8"-1"-4467,6-4-544,0 3 65,-1-1-225,-1-1-320,2-1-48,-2 5-192,-13 13-4931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3:32.24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268 21 5731,'-38'1'668,"10"-2"-115,0 1 0,0 2 1,0 1-1,0 2 0,0 0 0,-31 11 0,59-16-544,0 0 0,0 0 0,-1 0 0,1 0 0,0 0 0,0 0 0,0 1 0,0-1 0,0 0 0,0 0 0,-1 0 0,1 0 0,0 0 0,0 0 0,0 0 0,0 0 0,0 0 0,0 1 0,0-1 0,0 0 0,0 0 0,0 0 0,0 0 0,-1 0 0,1 1 0,0-1 0,0 0 0,0 0 0,0 0 0,0 0 0,0 0 0,0 0 0,0 1 0,0-1 0,0 0 0,0 0 0,0 0 0,0 0 0,1 0 0,-1 1 0,0-1 0,0 0 0,0 0 0,0 0 0,0 0 0,0 0 0,0 0 0,0 1 0,0-1 0,0 0 0,1 0 0,-1 0 0,0 0 0,0 0 0,0 0 0,0 0 0,13 9 95,20 3-83,-5-6 63,0-2-1,0-1 1,35 0 0,91-9 84,-108 4-145,859-71 6,-868 70-179,-12 1-118,-51 1 240,-187 17 129,99-4-36,-677 55 604,750-66-615,268 10 98,472-19-326,-684 7 114,29-3-370,-43 4 427,-1 0 0,0 0 0,0 0 0,0 0 0,0 0 1,0 0-1,1 0 0,-1 0 0,0 0 0,0 0 1,0 0-1,0 0 0,0 0 0,0 0 0,1 0 0,-1 0 1,0 0-1,0 0 0,0 0 0,0-1 0,0 1 1,0 0-1,1 0 0,-1 0 0,0 0 0,0 0 0,0 0 1,0 0-1,0 0 0,0-1 0,0 1 0,0 0 1,0 0-1,0 0 0,1 0 0,-1 0 0,0 0 0,0-1 1,0 1-1,0 0 0,0 0 0,0 0 0,0 0 1,0 0-1,0-1 0,0 1 0,0 0 0,0 0 0,0 0 1,0 0-1,0 0 0,0 0 0,-1-1 0,1 1 1,0 0-1,0 0 0,0 0 0,0 0 0,0 0 0,0 0 1,0-1-1,-23-8-15,-14 2 48,1 1 0,-1 2 0,0 2 0,-50 2-1,32 1 12,-104-1 39,-471-25 592,592 18-562,31 4-76,8 1-15,15-1 13,173-15-37,1 7-1,370 29 1,-519-11-110,-42-7 114,1 0 0,0 0 0,0 0-1,0 0 1,0 0 0,-1 0 0,1 0-1,0 0 1,0 1 0,0-1 0,0 0-1,0 0 1,-1 0 0,1 0 0,0 0 0,0 1-1,0-1 1,0 0 0,0 0 0,0 0-1,0 0 1,0 0 0,0 1 0,0-1-1,0 0 1,0 0 0,0 0 0,0 1-1,0-1 1,0 0 0,0 0 0,0 0 0,0 0-1,0 1 1,0-1 0,0 0 0,0 0-1,0 0 1,0 0 0,0 1 0,0-1-1,0 0 1,0 0 0,0 0 0,0 0-1,1 0 1,-1 1 0,0-1 0,0 0 0,0 0-1,0 0 1,0 0 0,1 0 0,-1 0-1,0 0 1,0 0 0,0 1 0,0-1-1,1 0 1,-1 0 0,0 0 0,0 0-1,0 0 1,0 0 0,1 0 0,-1 0 0,-11 8-3,-1-1 0,0 0 1,0-1-1,-1 0 0,1-1 1,-27 7-1,-90 15 36,84-18-4,-20 4-17,0 1-10,0-2-1,0-4 1,-87 1 0,150-8-51,-1-1 0,1 0 0,0 0 0,-1-1 0,1 1 0,-1 0 0,1-1 0,0 0 0,0 1 0,-1-1 0,1 0 1,0 0-1,-3-2 0,61-41-7695</inkml:trace>
</inkml:ink>
</file>

<file path=word/ink/ink5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6:55.208"/>
    </inkml:context>
    <inkml:brush xml:id="br0">
      <inkml:brushProperty name="width" value="0.1" units="cm"/>
      <inkml:brushProperty name="height" value="0.1" units="cm"/>
      <inkml:brushProperty name="color" value="#FF3300"/>
    </inkml:brush>
  </inkml:definitions>
  <inkml:trace contextRef="#ctx0" brushRef="#br0">310 1099 1809,'-56'-119'32,"7"-3"-16,24 16-16,23 27 48,-6-9-48,-7 9 144,-8-12 48,10 2-128,3 8 160,-9 9-96,-17-9-128,-18-10-704</inkml:trace>
</inkml:ink>
</file>

<file path=word/ink/ink5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7:00.180"/>
    </inkml:context>
    <inkml:brush xml:id="br0">
      <inkml:brushProperty name="width" value="0.1" units="cm"/>
      <inkml:brushProperty name="height" value="0.1" units="cm"/>
      <inkml:brushProperty name="color" value="#33CCFF"/>
    </inkml:brush>
  </inkml:definitions>
  <inkml:trace contextRef="#ctx0" brushRef="#br0">166 315 1681,'-84'-158'32,"2"2"-32</inkml:trace>
</inkml:ink>
</file>

<file path=word/ink/ink5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6:33.478"/>
    </inkml:context>
    <inkml:brush xml:id="br0">
      <inkml:brushProperty name="width" value="0.1" units="cm"/>
      <inkml:brushProperty name="height" value="0.1" units="cm"/>
      <inkml:brushProperty name="color" value="#E71224"/>
    </inkml:brush>
  </inkml:definitions>
  <inkml:trace contextRef="#ctx0" brushRef="#br0">0 84 4018,'0'-1'4148,"4"-3"-3395,5 3-4061,-3 4 1843</inkml:trace>
  <inkml:trace contextRef="#ctx0" brushRef="#br0" timeOffset="1024.87">102 88 1777,'-9'4'8574,"89"5"-7707,12-6-545,293 4-67,-287-6-257,-57 1 20,1-2-1,63-8 0,-64 1-10,213-32 56,-54 25-37,-121 13-18,22-3 11,-81 2-17,0 1 1,27 1-1,14 0 2,-20-4 6,0 2-1,66 7 1,-87-4 11,1-1-1,29-2 0,-26 0 3,38 2 0,-7 1 17,61-4 0,-63-2 323,-34 2-164,-18 2-177,1 0-1,-1 1 1,1 0-1,0-1 1,-1 1-1,1 0 1,0 0-1,-1-1 1,1 1-1,0 1 1,-1-1-1,1 0 1,0 0-1,-1 1 1,1-1-1,-1 0 1,1 1-1,1 1 1,-2-2-36,-1 0 0,0 0-1,0 0 1,0 0 0,1 1 0,-1-1 0,0 0-1,0 0 1,0 0 0,1 0 0,-1 0 0,0 0-1,0 0 1,1 0 0,-1 0 0,0 0 0,0 0 0,1 0-1,-1 0 1,0 0 0,0 0 0,1 0 0,-1 0-1,0 0 1,0 0 0,1 0 0,-1 0 0,0 0-1,0 0 1,0 0 0,1-1 0,-1 1 0,0 0-1,0 0 1,0 0 0,1 0 0,-1-1 0,0 1-1,0 0 1,0 0 0,0 0 0,0 0 0,1-1-1,-1 1 1,0 0 0,0 0 0,0-1 0,0 1-1,0 0 1,0-1-167,1 0-1,-1 1 1,0-1-1,0 0 1,0 0-1,0 1 0,0-1 1,0 0-1,0 0 1,0 1-1,0-1 1,0 0-1,0 1 1,0-1-1,0 0 1,-1 0-1,1 1 0,0-1 1,-1 0-1,-7-6-3040</inkml:trace>
</inkml:ink>
</file>

<file path=word/ink/ink5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5:32.384"/>
    </inkml:context>
    <inkml:brush xml:id="br0">
      <inkml:brushProperty name="width" value="0.1" units="cm"/>
      <inkml:brushProperty name="height" value="0.1" units="cm"/>
      <inkml:brushProperty name="color" value="#008C3A"/>
    </inkml:brush>
  </inkml:definitions>
  <inkml:trace contextRef="#ctx0" brushRef="#br0">60 90 4898,'-21'-14'4466,"32"16"-3519,5 1-794,0-1 0,20 0 0,241-17 26,-343 21-97,-154 9 290,153-15-178,120 2-58,-1-3 0,68-9 0,-47 3-125,-226 8 365,100 2-352,23-2 63,0 1 1,-41 9-1,71-11-86,0 0 1,0 0-1,-1 0 1,1 0-1,0 0 1,0 0-1,0 0 1,0 0 0,0 0-1,0 0 1,0 0-1,0 0 1,0 0-1,-1 1 1,1-1-1,0 0 1,0 0-1,0 0 1,0 0-1,0 0 1,0 0-1,0 0 1,0 0-1,0 0 1,0 0-1,0 0 1,0 0-1,0 1 1,0-1-1,0 0 1,0 0 0,0 0-1,-1 0 1,1 0-1,0 0 1,0 0-1,0 0 1,0 0-1,0 1 1,0-1-1,0 0 1,0 0-1,1 0 1,-1 0-1,0 0 1,0 0-1,0 0 1,0 0-1,0 0 1,0 1-1,0-1 1,0 0-1,0 0 1,0 0 0,0 0-1,0 0 1,0 0-1,0 0 1,0 0-1,1 0 1,8 7-6,13 4 24,-1-5-27,-1-1 0,1-1 1,0 0-1,1-2 0,-1 0 0,0-1 0,1-2 0,-1 0 0,1-1 0,-1-1 0,27-8 0,-67-2 256,12 9-248,1 1 0,-1 0 0,1 1 0,-1-1 1,0 1-1,0 1 0,0-1 0,-14 0 0,-62 3 74,37 1-27,15 2 11,104 19-46,-41-20-14,0-1-1,0-2 1,0-1-1,45-8 1,-47 5 5,-30 4-4,0 0 1,0 1-1,0-1 0,0 0 0,1 0 0,-1 0 0,0 0 0,0 0 1,0 0-1,0 0 0,0 0 0,1 0 0,-1 0 0,0 0 0,0 0 0,0 0 1,0 0-1,0 0 0,0 0 0,1 0 0,-1 0 0,0 0 0,0 0 1,0 0-1,0 0 0,0 0 0,1 0 0,-1 0 0,0 0 0,0 0 0,0 0 1,0-1-1,0 1 0,0 0 0,0 0 0,1 0 0,-1 0 0,0 0 0,0 0 1,0 0-1,0-1 0,0 1 0,0 0 0,0 0 0,0 0 0,0 0 1,0 0-1,0 0 0,0-1 0,0 1 0,0 0 0,0 0 0,0 0 0,0 0 1,0 0-1,0-1 0,0 1 0,0 0 0,0 0 0,0 0 0,0 0 1,0 0-1,0 0 0,0-1 0,0 1 0,0 0 0,0 0 0,-1 0 0,-13-8 21,-24-4 69,16 10-84,-1 0-1,-40 3 0,1 0 6,39-1-4,-1 2 0,-44 7 0,53-5-137,19 2-160,-3-5 259,0 0-1,0 0 0,0 0 1,0 0-1,0 0 0,0 1 0,0-1 1,0 0-1,0 1 0,-1-1 1,2 3-1,-1-1-228,1-1 1,-1 1-1,1-1 1,0 0-1,0 1 0,0-1 1,0 0-1,0 0 0,0 0 1,1-1-1,-1 1 0,1 0 1,-1-1-1,1 0 0,-1 1 1,1-1-1,0 0 1,0 0-1,-1-1 0,1 1 1,0 0-1,0-1 0,0 0 1,3 0-1,25 1-3627</inkml:trace>
  <inkml:trace contextRef="#ctx0" brushRef="#br0" timeOffset="2030.22">1248 166 4210,'-41'-4'7470,"41"4"-7422,-2-1 634,6 1-177,-3 0-409,-3-2 7,-1 0 0,0 0 0,1 0-1,-1 1 1,0-1 0,0 1 0,0 0 0,0 0-1,0 0 1,0 0 0,-6 0 0,-25-10-136,34 11 33,0 0 0,0 0 0,0 1 0,0-1 0,0 0 0,0 0 0,0 0 0,0 0 0,0 0 0,-1 0 0,1 0 0,0 0 0,0 0 0,0 0 0,0 1 0,0-1 0,0 0 0,0 0 0,0 0 0,0 0 0,0 0 0,0 0 0,0 0 0,0 1 0,0-1 0,0 0 0,0 0 0,0 0 0,0 0 0,0 0 0,0 0 0,0 0 0,0 0 0,0 0 0,1 1 0,-1-1-31,-9-1 313,0 0 47,9 1-322,0 0-1,0 0 0,0 0 1,0 0-1,0 0 0,0 0 0,0 0 1,0 0-1,0 0 0,0-1 1,0 1-1,0 0 0,0 0 0,0 0 1,0 0-1,0 0 0,0 0 0,19-1 23,37-9 0,-7 1 23,262-12-6,-75 9 12,-131 2-36,148-9 25,-124 8-17,-80 6-26,68 0 0,-69 5 2,75-11 0,4-1-5,-41 5 276,-82 12-1536,-5 3-1473</inkml:trace>
</inkml:ink>
</file>

<file path=word/ink/ink5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4:02.731"/>
    </inkml:context>
    <inkml:brush xml:id="br0">
      <inkml:brushProperty name="width" value="0.05" units="cm"/>
      <inkml:brushProperty name="height" value="0.05" units="cm"/>
      <inkml:brushProperty name="color" value="#33CCFF"/>
    </inkml:brush>
  </inkml:definitions>
  <inkml:trace contextRef="#ctx0" brushRef="#br0">9479 1079 1937,'-2'-4'3751,"2"1"-1644,11 5-1688,25 2 26,0-1-1,0-1 1,0-2-1,42-6 1,406-4 262,-367 12-627,6 2 76,-35 0 38,96-9 0,29-7 53,-2 1-110,-66 7-86,67-3 15,-58 4 79,0-2 39,274 24 0,-372-12-171,70 10 47,0-6 1,145-5 0,44-12-11,-126 6-39,-112 2 12,-37 0-4,50-5 0,77-2 20,-53 3-16,-25 6-24,-61-1 7,44-2-1,56-7 69,79-6-9,-201 11-65,91-11-3,183 1 1,-220 11 93,-1-3 0,108-20 0,-95 11-65,0 1-15,220-22 167,134 42 19,-310-2-191,-115-7 4,1-1 0,0 1 0,0 0 0,0 0 0,-1-1 0,1 1 0,0-1 0,0 1 1,-1-1-1,4-2 0,12-2 132,-8 3-87,-4 3-67,-36-3-4801,-1 3 664</inkml:trace>
  <inkml:trace contextRef="#ctx0" brushRef="#br0" timeOffset="2497.95">7 1823 4674,'-1'0'37,"1"1"1,0-1-1,0 0 0,0 0 0,-1 0 0,1 0 0,0 0 1,0 0-1,0 0 0,-1 0 0,1 0 0,0 0 0,0-1 1,0 1-1,0 0 0,-1 0 0,1 0 0,0 0 1,0 0-1,0 0 0,-1 0 0,1 0 0,0-1 0,0 1 1,0 0-1,0 0 0,0 0 0,0 0 0,-1 0 1,1-1-1,0 1 0,0 0 0,0 0 0,0 0 0,0-1 1,0 1-1,0 0 0,0 0 0,0 0 0,0-1 1,0 1-1,0 0 0,0 0 0,5-11 1019,10-7-416,-10 15-579,-1 1 0,1-1 0,0 1 0,-1 0 0,1 0-1,0 0 1,0 1 0,7-2 0,26-9 178,37-21-167,-72 33 88,1-1-1,0 1 0,0 0 1,0 0-1,0 0 0,0 1 1,0-1-1,4 2 0,24 2 635,11-7-294,1-1-1,53-12 1,29-4-193,53 1-168,241-19 93,-146 38-178,-57 3-17,231 22 109,-308-12-143,613-16 206,-544-6-186,503 9 49,-526 3-75,113 10 9,-166-3 3,144-8 1,-198-4 0,188 15 9,-186-6-32,1-3-1,-1-4 1,99-11 0,177-58 53,-229 49 85,-63 11-24,13 1-57,119 2-1,-174 6-50,284-13 36,1-1-55,-103 11-6,-163 2 39,63-10 0,-72 6-9,0 2 1,-1 1 0,57 3-1,141 9 13,-77-6-6,-120-3 10,175 5-17,-112-15 8,-62 5-5,1 1 1,45 2 0,50 1 89,-116 0-77,0 0-1,-1-1 1,27-6-1,-25 3 17,0 2 0,22-1 0,-26 2 36,18 5 626,-15-5-472,-14 1-271,0 0-1,0 0 0,0 0 0,0 0 0,1 0 0,-1 0 0,0 0 0,0 0 0,0 0 1,0-1-1,0 1 0,0 0 0,0 0 0,0 0 0,1 0 0,-1 0 0,0 0 0,0 0 1,0-1-1,0 1 0,0 0 0,0 0 0,0 0 0,0 0 0,0 0 0,0 0 1,0-1-1,0 1 0,0 0 0,0 0 0,0 0 0,0 0 0,0 0 0,0-1 0,0 1 1,0 0-1,0 0 0,0 0 0,0 0 0,0 0 0,-1 0 0,1-1 0,0 1 0,0 0 1,0 0-1,0 0 0,0 0 0,0 0 0,0 0 0,0 0 0,-1 0 0,1 0 1,0 0-1,0-1 0,0 1 0,0 0 0,0 0 0,0 0 0,-1 0 0,1 0 0,0 0 1,-3-2-2137,0-4-915</inkml:trace>
  <inkml:trace contextRef="#ctx0" brushRef="#br0" timeOffset="5626.45">8810 992 3474,'-21'-23'2655,"-1"2"-1154,-65-44 231,72 58-1622,-1 1 0,1 0 1,-25-5-1,-18-6-15,47 14-78,0 0 1,-1 1-1,-18-2 0,6 1 2,-16 0-17,0 1 0,0 2-1,-49 6 1,-32 0-20,102-5 2,1 1-1,-26 6 0,26-5-5,0 0-1,-26 1 1,-132-5 9,79 6 15,64-2 5,1 2 0,-39 10 0,-2 1 4,60-13-8,1 1 0,0 0-1,-1 1 1,2 0 0,-1 1-1,-20 13 1,27-15 13,0 0-1,0 1 1,0-1 0,1 1-1,-1 0 1,1 0 0,0 1-1,1-1 1,-1 1 0,1-1-1,0 1 1,1 0 0,-1 0-1,1 1 1,1-1 0,-1 0 0,0 7-1,0 10 83,0 0 0,2-1 0,3 35-1,-1-25-60,-1-22-12,1 1 0,0-1 1,0 0-1,0-1 1,1 1-1,1 0 1,7 14-1,4 2 129,21 29-1,-7-12-101,-10-17 41,1 0 0,1-2 0,46 40 0,-53-50-62,20 16 30,0-1-1,2-2 0,1-2 1,1-1-1,1-2 0,1-1 1,48 16-1,-62-29-36,0-1-1,0-2 1,0-1 0,1-1-1,-1-1 1,1-1-1,32-4 1,15-4 64,95-24 1,-166 31-89,189-50 84,-173 44-72,0-2 0,0 0-1,0-1 1,-1-1 0,-1-1 0,0-1 0,24-20-1,-20 13 18,12-11 24,40-48 0,-65 69-29,-1-1 0,0 1 0,-1-1 0,0-1 0,-1 1 0,1-1-1,-2 0 1,0 0 0,0-1 0,2-16 0,1-12 80,-3 18 30,2-43-1,-5 19-87,0 26 24,-1 0 0,0 1-1,-1-1 1,-6-24 0,6 37-57,-1 1 0,0-1 1,-1 1-1,0 0 0,0-1 1,0 1-1,-1 1 0,0-1 1,0 1-1,0-1 0,0 1 1,-1 0-1,0 1 0,0-1 1,-1 1-1,-9-6 0,-2 0-25,-1 1 0,0 1 1,-1 0-1,0 2 0,0 0 0,-34-5 0,23 6-515,0 2 0,-1 1 1,-54 4-1,68 0-736,1 0 0,-30 9 1,9 1-2860</inkml:trace>
  <inkml:trace contextRef="#ctx0" brushRef="#br0" timeOffset="8351.29">2747 610 4242,'53'9'4402,"-4"0"-3682,90 12 61,-21-1-553,-58-13-74,1-2-1,107-5 1,-92-4-101,-46 3-22,0-1 1,0-1 0,0-1-1,45-14 1,15-9-31,-46 15 3,59-25-1,-92 32 11,-1-1 0,0 0 1,0 0-1,0-1 0,-1 0 0,0-1 1,-1 0-1,1-1 0,7-10 0,-11 13 14,-1 0-1,0-1 0,0 1 0,0-1 1,-1 1-1,0-1 0,-1 0 1,1 0-1,-1-1 0,-1 1 1,1 0-1,-1-1 0,-1 1 0,1-1 1,-2-12-1,-1 11-18,0 0 1,-1 1-1,0-1 0,-1 1 1,1 0-1,-2 0 0,1 0 1,-1 0-1,0 1 0,-1 0 1,1 0-1,-2 0 0,1 1 1,-1 0-1,-9-7 0,-1 0 11,0 1 0,-2 0-1,1 2 1,-1 0-1,-26-9 1,11 8-13,0 2 0,0 2-1,-1 1 1,1 2 0,-1 1 0,-36 2 0,-53-7-16,85 4-3,-1 1 0,-54 5-1,23 4-15,3-1-297,-71 16 0,118-17-114,0 2-1,0 0 1,1 1-1,0 2 1,0 0 0,1 1-1,-28 19 1,17-7-903,0 0-446</inkml:trace>
  <inkml:trace contextRef="#ctx0" brushRef="#br0" timeOffset="10515.91">3984 36 4050,'1'-1'141,"-1"0"1,1 0-1,-1 0 0,0 0 1,0 0-1,0 0 1,0 0-1,1 1 0,-1-1 1,0 0-1,-1 0 1,1 0-1,0 0 0,0 0 1,0 0-1,0 0 1,-1 0-1,1 0 0,-1 0 1,1 0-1,0 0 1,-1 0-1,0 1 0,1-1 1,-1 0-1,1 0 1,-2-1-1,-25 6 1665,14 3-1764,1 1 1,0 0-1,0 0 0,1 1 0,-18 18 1,14-12 75,-33 24 1,-129 88 534,104-73-532,-104 88 198,13-8-129,-53 35 280,215-168-481,-21 14 71,23-15-75,-1 0 0,1 0-1,0 0 1,0 0 0,-1 0-1,1 0 1,0 0 0,0 0-1,-1 0 1,1 0 0,0 0-1,0 0 1,0 0 0,-1 0-1,1 0 1,0 0 0,0 0 0,0-1-1,-1 1 1,1 0 0,0 0-1,0 0 1,0 0 0,0-1-1,-1 1 1,1 0 0,0 0-1,0 0 1,0 0 0,0-1-1,0 1 1,0 0 0,0 0-1,0 0 1,-1-1 0,1 1-1,2-20-1568,14-15-2141,-8 19 1655</inkml:trace>
  <inkml:trace contextRef="#ctx0" brushRef="#br0" timeOffset="11072.92">3057 15 5426,'-4'-14'2663,"9"18"-422,11 12-1438,51 38-84,70 73 0,-3-2-578,-47-53-91,151 94-1,-217-153-59,0 1-1,0 1 0,-2 1 1,22 21-1,-41-36 13,1-1-1,-1 1 1,1 0 0,0 0 0,-1-1 0,1 1-1,0-1 1,0 1 0,0-1 0,-1 1 0,1-1-1,0 1 1,0-1 0,0 0 0,0 1 0,0-1-1,0 0 1,1 0 0,-2-3 42,-12-5-58,6 4-63,-6-4-559</inkml:trace>
</inkml:ink>
</file>

<file path=word/ink/ink5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4:40.830"/>
    </inkml:context>
    <inkml:brush xml:id="br0">
      <inkml:brushProperty name="width" value="0.1" units="cm"/>
      <inkml:brushProperty name="height" value="0.1" units="cm"/>
      <inkml:brushProperty name="color" value="#FF3300"/>
    </inkml:brush>
  </inkml:definitions>
  <inkml:trace contextRef="#ctx0" brushRef="#br0">58 84 4386,'-38'-10'4188,"18"6"-907,35 10-1839,-6-4-1376,0-1 1,0 0-1,0 0 0,0-1 1,0 0-1,0-1 0,10-1 1,13-1-27,81-1 64,155 15 0,-181-4-112,100-6 0,-109-16-27,-106 1 219,5 8-171,1 2 1,-2 1-1,1 1 0,0 0 1,-27 3-1,7-1-26,-155 7-6,153-6 10,0 1 0,-58 11 1,50-6 1,41-6 20,0 0 0,0 1 0,1 0 0,-14 4 0,56-14-12,0 2 1,0 1-1,49-2 0,2 0 26,270-23 19,-299 24-65,0 2 0,0 2 1,68 7-1,-109-4 38,-22-2 57,-30-3-43,-181 3-13,-64-5 16,244 2-43,0 3 1,0 1-1,-47 6 0,81-8-18,19 2-67,1 3 92,1-1 0,-1 0 1,0-2-1,22 0 0,9 0 34,139-1-4,-110-2-52,96 9 0,-157-6 22,-25 0 46,-534 51-86,517-47 45,13-3 3,0 1 0,0 1 0,-20 6 0,23-5-15,13-4 7,0 0-1,0 0 0,0 0 1,0 0-1,0 1 0,0-1 1,0 0-1,0 1 0,0-1 1,1 1-1,-1-1 0,0 1 1,0-1-1,0 1 0,0 0 1,1-1-1,-2 3 0,5 0-6,1 1 0,0-1 0,0 0-1,0 1 1,0-2 0,9 5 0,1-3 5,1 0 1,0-1 0,0-1 0,0-1 0,1 0 0,14-1 0,56-12-5426,-66 11 2554</inkml:trace>
</inkml:ink>
</file>

<file path=word/ink/ink5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6:13.699"/>
    </inkml:context>
    <inkml:brush xml:id="br0">
      <inkml:brushProperty name="width" value="0.1" units="cm"/>
      <inkml:brushProperty name="height" value="0.1" units="cm"/>
      <inkml:brushProperty name="color" value="#E71224"/>
    </inkml:brush>
  </inkml:definitions>
  <inkml:trace contextRef="#ctx0" brushRef="#br0">19 8 6003,'-6'0'240,"3"0"-176,-5-7 160,8 10 48,-2-6-224,6 3-48,-6 0-96,10 12-48,-3 0-224,5 0-320,-4 1-641</inkml:trace>
</inkml:ink>
</file>

<file path=word/ink/ink5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5:37.024"/>
    </inkml:context>
    <inkml:brush xml:id="br0">
      <inkml:brushProperty name="width" value="0.1" units="cm"/>
      <inkml:brushProperty name="height" value="0.1" units="cm"/>
      <inkml:brushProperty name="color" value="#008C3A"/>
    </inkml:brush>
  </inkml:definitions>
  <inkml:trace contextRef="#ctx0" brushRef="#br0">1 313 4850,'5'-5'4041,"-5"6"-3965,13-4-314,-11 3 513,34-4 200,190-33 531,-196 26-879,-21 5-383,-23 7-1131,-5 5-125,-6 6-823</inkml:trace>
  <inkml:trace contextRef="#ctx0" brushRef="#br0" timeOffset="691.22">50 291 4258,'-6'-7'1208,"-5"-5"2790,7 14-2566,2 12-1283,1 3 7,0-1 0,-7 25 0,5-29-143,1-1 1,0 0-1,0 1 1,2 0-1,-1-1 1,1 1 0,1 0-1,2 12 1,-3-24-14,0 0 1,0 0 0,0 0 0,0 0-1,-1 0 1,1 0 0,0 1 0,0-1-1,0 0 1,0 0 0,0 0 0,0 0-1,0 0 1,0 0 0,0 1 0,0-1-1,0 0 1,0 0 0,1 0 0,-1 0-1,0 0 1,0 0 0,0 0 0,0 1-1,0-1 1,0 0 0,0 0 0,0 0-1,0 0 1,0 0 0,0 0 0,0 0-1,1 0 1,-1 0 0,0 1 0,0-1-1,0 0 1,0 0 0,0 0 0,0 0-1,0 0 1,1 0 0,-1 0 0,0 0-1,0 0 1,0 0 0,0 0 0,0 0-1,0 0 1,1 0 0,-1 0 0,0 0-1,0 0 1,0 0 0,0 0 0,0 0-1,0 0 1,0 0 0,1 0 0,-1-1-1,6-10 161,-4 8-133,-1-1 1,1 0-1,1 1 0,-1-1 0,0 1 0,1-1 1,3-3-1,1 2-27,-1 0 1,1 0-1,0 1 1,0 0-1,0 0 0,0 0 1,1 1-1,0 0 1,0 0-1,0 1 1,0 0-1,0 1 0,0 0 1,0 0-1,0 0 1,0 1-1,1 1 0,-1-1 1,0 1-1,0 1 1,0-1-1,0 1 1,0 1-1,0 0 0,0 0 1,-1 0-1,0 1 1,1 0-1,8 7 1,-4-2 4,-1 1 1,0 0-1,-1 0 1,0 1 0,-1 1-1,11 17 1,-17-25-6,-1-1 0,0 1 0,0-1 1,0 1-1,-1 0 0,0 0 0,1 0 0,-1 0 1,0 0-1,-1 0 0,1 0 0,-1 0 0,0 0 1,0 1-1,0-1 0,0 0 0,-1 0 0,0 0 1,0 0-1,0 0 0,0 0 0,-1 0 1,1 0-1,-1 0 0,0-1 0,0 1 0,-5 5 1,2-2 5,-1 0 1,0-1-1,0 0 1,0 0 0,-1-1-1,0 0 1,0 0-1,0 0 1,0-1 0,-1 0-1,0-1 1,0 0-1,0 0 1,0 0 0,0-1-1,-1 0 1,1-1-1,-1 0 1,-10 0 0,4 0 62,-1-2 1,1 0-1,0 0 0,-27-7 1,23 4 41,17 4-96,0 0 0,0 0 0,-1 0 0,1-1 0,0 1 0,0-1 0,0 1 0,0-1 0,0 0 0,0 0 0,0 0 0,0 0 0,0 0 0,0 0 0,1 0 0,-1-1 0,0 1 0,-1-3 0,133-12-6125,-85 10 981</inkml:trace>
  <inkml:trace contextRef="#ctx0" brushRef="#br0" timeOffset="1545.98">786 492 6147,'-3'0'454,"1"-1"-1,-1 1 1,1-1 0,0 0-1,-1 0 1,1 0 0,0 0-1,-1 0 1,1 0 0,0-1-1,3-7 2768,21 5-3063,251-48 368,-199 40-517,240-28 88,183 2-206,-488 38 108,-7 0 6,1 1-1,-1-1 1,0 0-1,0 0 0,0 0 1,0-1-1,0 1 1,0 0-1,0-1 1,0 0-1,0 1 0,0-1 1,0 0-1,0 0 1,0 0-1,2-1 1,-4 1 5,0 1 1,0-1 0,0 1-1,0 0 1,0-1 0,0 1-1,0-1 1,0 1 0,0 0 0,0-1-1,0 1 1,0 0 0,-1-1-1,1 1 1,0 0 0,0-1-1,0 1 1,0-1 0,-1 1-1,1 0 1,0 0 0,0-1 0,-1 1-1,1 0 1,0-1 0,0 1-1,-1 0 1,1 0 0,0 0-1,-1-1 1,1 1 0,0 0-1,-1 0 1,1 0 0,0 0 0,-1-1-1,1 1 1,-1 0 0,0 0-1,-6 0-1028</inkml:trace>
  <inkml:trace contextRef="#ctx0" brushRef="#br0" timeOffset="2269.58">2227 69 5426,'-4'-3'4381,"9"13"-3272,2 6-799,1 16 55,-1 0 0,-1 0 0,1 40 0,-3-35-192,-1-8-109,-1-1 0,-1 1 0,-1-1 0,-8 50 0,3-61 97,4-21-1219,7-28-2828,1 11 1029</inkml:trace>
  <inkml:trace contextRef="#ctx0" brushRef="#br0" timeOffset="3116.48">2401 103 5987,'2'-1'269,"1"0"1,-1 0 0,0-1-1,0 1 1,1 1-1,-1-1 1,1 0-1,-1 1 1,1-1 0,2 1-1,0-1 7,58-13 948,-30 8-1002,52-18 0,-73 21-281,-18 10-332,-22 9-232,12-14 638,1 1 0,0 0-1,0 2 1,0-1 0,1 2-1,-1 0 1,1 1 0,1 0-1,-22 15 1,31-18 26,0 0 1,1 1-1,-1-1 1,1 1-1,0 0 0,0 0 1,1 0-1,0 0 1,-1 0-1,2 0 0,-1 1 1,0-1-1,1 1 1,0-1-1,1 1 0,-1 0 1,1-1-1,0 1 1,0-1-1,1 1 1,0 0-1,2 9 0,-2-14-40,-1 0 0,0-1 0,0 1 0,1 0-1,-1-1 1,1 1 0,-1-1 0,1 1 0,-1-1-1,1 1 1,-1-1 0,1 1 0,-1-1 0,1 1-1,-1-1 1,1 0 0,0 1 0,-1-1 0,1 0 0,0 1-1,-1-1 1,1 0 0,0 0 0,-1 0 0,1 0-1,0 0 1,-1 0 0,1 0 0,0 0 0,0 0-1,-1 0 1,1 0 0,0 0 0,-1 0 0,1-1-1,0 1 1,-1 0 0,2-1 0,27-20 213,-10 6-137,-10 10-47,1 0 0,-1 0-1,1 1 1,0 0 0,0 0-1,1 2 1,-1-1 0,15-1-1,-21 4-22,0 0-1,-1 0 0,1 0 1,0 1-1,0-1 0,0 1 0,-1 0 1,1 0-1,0 1 0,-1-1 1,1 1-1,-1-1 0,0 1 1,1 0-1,-1 1 0,0-1 1,0 0-1,-1 1 0,1 0 1,0-1-1,-1 1 0,1 0 0,-1 0 1,0 1-1,0-1 0,3 7 1,-2-3-2,0 0 0,-1 1 0,0-1 0,0 1 0,0-1 0,-1 1 0,0 0 0,-1 0 0,1-1 0,-2 1 1,1 0-1,-1 0 0,0 0 0,-1-1 0,1 1 0,-2-1 0,-5 14 0,6-16 5,0-1 0,0 1 0,-1-1 0,1 0 1,-1 0-1,0 0 0,-1 0 0,1-1 0,-1 1 0,1-1 0,-1 0 0,0 0 0,0 0 0,-1-1 0,1 1 1,0-1-1,-1 0 0,0 0 0,1-1 0,-1 1 0,0-1 0,0 0 0,0 0 0,1-1 0,-1 1 1,0-1-1,0 0 0,-9-2 0,10 2 12,-1-1 0,0 0 0,1 0 1,-1-1-1,1 1 0,-1-1 0,1 0 0,-1 0 1,1 0-1,0-1 0,0 0 0,0 1 0,1-1 1,-1-1-1,1 1 0,0 0 0,-1-1 0,1 0 0,1 0 1,-1 0-1,-3-7 0,60 19-3749,-30-5 1174</inkml:trace>
  <inkml:trace contextRef="#ctx0" brushRef="#br0" timeOffset="3917.86">3029 235 3986,'-37'-13'2890,"30"10"-2236,-1 0 1,1 1-1,-1 0 1,-14-2 0,19 3-554,0 1 0,0 1 0,0-1 0,-1 0 1,1 1-1,0-1 0,0 1 0,0 0 1,0 0-1,0 1 0,0-1 0,0 0 0,1 1 1,-1 0-1,-4 3 0,1 0-65,0 1 0,1-1 1,0 1-1,1 0 0,-1 1 0,1-1 1,0 1-1,0-1 0,1 1 0,0 0 0,0 1 1,1-1-1,0 0 0,0 1 0,-1 11 0,3-15-36,-1 0 0,1 0 0,0 1 0,0-1 0,1 0-1,-1 0 1,1 0 0,0 0 0,0-1 0,0 1-1,0 0 1,1 0 0,-1 0 0,1-1 0,0 1 0,0-1-1,1 1 1,-1-1 0,1 0 0,-1 0 0,1 0-1,0 0 1,0-1 0,0 1 0,1-1 0,-1 0 0,0 0-1,1 0 1,0 0 0,-1 0 0,5 0 0,-3 0 2,1-1 0,-1 0 0,0 0 1,1 0-1,-1-1 0,0 0 0,1 0 1,-1 0-1,1-1 0,-1 1 0,0-1 1,1-1-1,-1 1 0,0-1 0,0 0 1,0 0-1,0 0 0,0-1 0,-1 0 0,1 0 1,-1 0-1,1 0 0,-1-1 0,6-7 1,-3 3 1,0 0 1,0-1 0,-1 1-1,-1-2 1,1 1 0,-2-1-1,1 1 1,-1-1 0,-1-1-1,1 1 1,2-18 0,-4 7 10,0 0 0,-2-1 0,0 1 0,-1 0 0,-1 0 0,-1 0 0,-8-29 0,6 38 238,2 16-138,1 23-98,2-20-15,-2 14 18,0 7-10,0 0 1,2-1 0,4 31-1,-3-50-13,0-1 0,0 0 0,1 1 0,0-1 0,1 0 0,-1 0 0,1 0 0,1-1 0,-1 1 0,1-1 0,0 0 0,1 0-1,0 0 1,0 0 0,0-1 0,10 8 0,-13-11 2,0-1 0,0 1-1,0-1 1,0 0-1,0 1 1,0-1 0,1-1-1,-1 1 1,0 0 0,1 0-1,-1-1 1,0 1 0,1-1-1,-1 0 1,1 0 0,-1 0-1,1 0 1,-1 0-1,0 0 1,5-2 0,-4 1-1,0-1-1,0 1 1,0-1 0,0 0 0,0 0-1,0 0 1,-1-1 0,1 1 0,-1 0-1,1-1 1,-1 0 0,0 0-1,2-3 1,1-2-1,-1 0 0,0 0-1,-1 0 1,1-1 0,-1 1 0,-1-1-1,0 0 1,0 0 0,-1 0 0,0-13-1,-7-18 74,2 24-23,3 13-31,1 5-10,0 4-2,0 21 116,5 46-1,-4-66-117,0-1 0,1 1 0,-1 0-1,2-1 1,-1 1 0,0-1 0,1 0 0,0 0-1,1 0 1,0 0 0,-1 0 0,7 6 0,-10-12-28,1 1 0,-1-1 1,0 0-1,0 1 0,0-1 1,0 0-1,1 1 0,-1-1 1,0 0-1,0 1 0,1-1 1,-1 0-1,0 0 0,1 1 1,-1-1-1,0 0 0,1 0 1,-1 0-1,0 1 0,1-1 1,-1 0-1,0 0 0,1 0 1,-1 0-1,0 0 0,1 0 1,-1 0-1,1 0 0,-1 0 1,0 0-1,1 0 0,-1 0 1,1 0-1,-1 0 0,0 0 1,1 0-1,-1 0 0,0 0 1,1-1-1,-1 1 0,0 0 1,1 0-1,-1 0 0,1-1 1,1-24-4071,-6 7 628</inkml:trace>
  <inkml:trace contextRef="#ctx0" brushRef="#br0" timeOffset="4327.81">3329 4 5058,'-2'-3'1025,"2"5"-305,2-2-144,-2 5-544,6 9-32,7 1 0,-3 2-288,1 9-1120,7-4-1506</inkml:trace>
  <inkml:trace contextRef="#ctx0" brushRef="#br0" timeOffset="4992.97">3566 139 2897,'-2'-3'335,"1"0"-1,-1 1 1,0-1-1,-1 0 1,1 1 0,0-1-1,-1 1 1,1 0-1,-1 0 1,0 0-1,0 0 1,0 1-1,0-1 1,0 1-1,0-1 1,0 1-1,-5-1 1,5 2-251,0-1 0,1 1 0,-1 0 0,1 1 0,-1-1-1,0 0 1,1 1 0,-1-1 0,1 1 0,-1 0 0,1 0 0,0 0 0,-1 0 0,1 0 0,0 1 0,0-1 0,-1 1-1,1-1 1,0 1 0,1 0 0,-1 0 0,0 0 0,-1 2 0,-4 6-5,1 0 1,1 1-1,0-1 1,1 1-1,0 1 1,0-1-1,1 0 1,-2 21-1,4-28-73,1 0 0,0 0 1,0 0-1,0 0 0,1 0 0,-1-1 0,1 1 0,0 0 1,0 0-1,1 0 0,-1 0 0,1-1 0,-1 1 1,1-1-1,0 1 0,1-1 0,-1 0 0,0 0 1,1 0-1,0 0 0,0 0 0,0 0 0,0-1 0,0 1 1,0-1-1,1 0 0,-1 0 0,5 1 0,-4-1-5,1 0 0,-1 0 0,0-1 0,0 1 0,1-1 0,-1 0 0,1-1 0,-1 1 0,1-1 0,-1 0 0,1 0 0,-1 0 0,1-1-1,-1 1 1,0-1 0,1 0 0,-1-1 0,0 1 0,1-1 0,-1 0 0,0 0 0,0 0 0,0 0 0,5-5 0,-5 4 2,0 0 0,0 0 0,-1 0 0,1-1 0,-1 0 0,0 1 1,0-1-1,0-1 0,0 1 0,-1 0 0,1-1 0,-1 1 0,-1-1 0,1 1 0,0-1 1,-1 0-1,0 0 0,0 0 0,-1 0 0,1 0 0,-1 0 0,0 0 0,-2-9 0,0-6 34,2 16-35,0 0 1,0-1-1,-1 1 1,0 0-1,0 0 1,0 0 0,0 0-1,0 0 1,-1 0-1,0 0 1,-4-6-1,6 10 1,-1 0 1,1 0-1,0 1 1,-1-1-1,1 0 0,0 0 1,-1 0-1,1 1 0,0-1 1,-1 0-1,1 1 0,0-1 1,0 0-1,-1 0 0,1 1 1,0-1-1,0 0 0,-1 1 1,1-1-1,0 1 0,0-1 1,0 0-1,0 1 0,0-1 1,0 1-1,0-1 0,-1 0 1,1 1-1,0-1 0,0 1 1,1-1-1,-1 1 1,-4 16-8,3-12-1,0 0 0,1 0 0,-1-1 1,1 1-1,0 0 0,1 0 0,-1 0 0,1-1 1,0 1-1,0 0 0,0-1 0,1 1 0,-1-1 1,1 1-1,0-1 0,1 0 0,-1 0 0,1 0 1,0 0-1,0 0 0,0 0 0,0-1 0,1 1 1,-1-1-1,1 0 0,0 0 0,0-1 0,0 1 1,0-1-1,0 0 0,1 0 0,-1 0 0,1 0 1,-1-1-1,1 0 0,0 0 0,-1 0 0,1 0 1,9-1-1,-11-1-6,0 1 0,0-1 0,-1 0 0,1 0 0,0 0 0,-1 0 0,1 0 0,-1-1 0,1 1 0,-1-1 0,0 0 0,1 0 0,-1 0 0,0 0 0,0 0 1,0 0-1,-1 0 0,1 0 0,0-1 0,-1 1 0,0-1 0,1 0 0,-1 1 0,0-1 0,1-4 0,1-4 15,0 1 1,-1-1-1,0 0 0,-1 0 1,1-16-1,-9-68 220,7 95-221,0-1 0,0 1-1,0 0 1,0 0 0,0 0-1,0-1 1,0 1 0,0 0-1,1 0 1,-1 0 0,0-1 0,0 1-1,0 0 1,0 0 0,0 0-1,0 0 1,0-1 0,1 1-1,-1 0 1,0 0 0,0 0 0,0 0-1,0 0 1,0-1 0,1 1-1,-1 0 1,0 0 0,0 0 0,0 0-1,1 0 1,-1 0 0,0 0-1,0 0 1,0 0 0,1 0-1,-1 0 1,0 0 0,0 0 0,0 0-1,1 0 1,-1 0 0,0 0-1,0 0 1,0 0 0,1 0 0,-1 0-1,0 0 1,0 0 0,0 0-1,0 1 1,1-1 0,-1 0-1,0 0 1,0 0 0,0 0 0,0 0-1,1 1 1,18 13 259,19 24 93,-28-25-335,-1 0 1,0 0 0,-1 1-1,0 0 1,-1 0 0,8 24 0,-14-35-16,0 0 1,0 0-1,0 0 1,0 0 0,-1 0-1,1 0 1,-1 0 0,0 1-1,0-1 1,0 0 0,0 0-1,-1 0 1,1 0-1,-1 0 1,0 0 0,0 0-1,0 0 1,0 0 0,0 0-1,-1-1 1,1 1 0,-1 0-1,0-1 1,0 1-1,0-1 1,0 0 0,0 0-1,0 1 1,-1-1 0,1-1-1,-1 1 1,1 0 0,-1-1-1,0 1 1,0-1-1,1 0 1,-1 0 0,0 0-1,0 0 1,0 0 0,-5 0-1,0 0 49,0 0 0,0 0 1,0-1-1,0 0 0,0 0 0,1-1 0,-1 0 0,0 0 0,0-1 0,-10-3 0,17 4-99,5 28-6254</inkml:trace>
</inkml:ink>
</file>

<file path=word/ink/ink5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4:42.927"/>
    </inkml:context>
    <inkml:brush xml:id="br0">
      <inkml:brushProperty name="width" value="0.1" units="cm"/>
      <inkml:brushProperty name="height" value="0.1" units="cm"/>
      <inkml:brushProperty name="color" value="#FF3300"/>
    </inkml:brush>
  </inkml:definitions>
  <inkml:trace contextRef="#ctx0" brushRef="#br0">85 118 3730,'-38'-5'2221,"34"5"-1861,0 0 0,0-1 0,-1 1 0,1-1 0,0 0 0,0 0 0,0 0 0,-1 0 0,-3-5 1895,8 6-2227,0 0 0,0 0 0,0-1 0,0 1 0,0 0-1,-1 0 1,1 0 0,0-1 0,0 1 0,0 0 0,0 0 0,0 0 0,0-1 0,0 1 0,0 0 0,0 0 0,0 0 0,0-1 0,0 1-1,0 0 1,0 0 0,0 0 0,0-1 0,0 1 0,0 0 0,1 0 0,-1 0 0,0-1 0,0 1 0,0 0 0,0 0 0,0 0 0,0 0-1,1-1 1,-1 1 0,0 0 0,0 0 0,0 0 0,0 0 0,1 0 0,-1 0 0,0 0 0,0-1 0,0 1 0,1 0 0,-1 0-1,0 0 1,0 0 0,0 0 0,1 0 0,-1 0 0,0 0 0,0 0 0,0 0 0,1 0 0,-1 0 0,0 0 0,0 0 0,0 0 0,1 0-1,-1 1 1,0-1 0,0 0 0,0 0 0,1 0 0,-1 0 0,0 0 0,0 0 0,1 1 0,4 0-7,2 0 0,-1-1 0,0 1 0,0-1 1,0 0-1,10-2 0,2 1 79,460-29 415,-356 22-422,82-8 15,522-18 187,-450 28-295,-274 6 242,-6 3 151,3-2-569,-1 0 1,0 1-1,1-1 1,-1 0-1,0 0 1,0 0-1,0 0 1,0-1-1,0 1 1,0 0-1,0-1 1,-4 1-1,-27 10-4097,21-5 751</inkml:trace>
</inkml:ink>
</file>

<file path=word/ink/ink5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4:21.099"/>
    </inkml:context>
    <inkml:brush xml:id="br0">
      <inkml:brushProperty name="width" value="0.1" units="cm"/>
      <inkml:brushProperty name="height" value="0.1" units="cm"/>
      <inkml:brushProperty name="color" value="#0000FF"/>
    </inkml:brush>
  </inkml:definitions>
  <inkml:trace contextRef="#ctx0" brushRef="#br0">86 821 5170,'-28'-43'1575,"17"25"-571,-19-35 1,27 46-854,0 0 0,1-1 0,-1 1-1,2-1 1,-1 0 0,1 0 0,0 0 0,1-12-1,0 9 36,1-1 0,0 1-1,1 0 1,1 0 0,-1 0 0,2 0-1,-1 0 1,2 1 0,-1-1 0,10-14-1,-11 20-161,1 0 0,0 1 0,0-1 0,0 1 0,0 0 0,0 0 0,1 0 0,0 1 0,0-1-1,0 1 1,0 0 0,0 1 0,1-1 0,-1 1 0,1 0 0,0 0 0,0 1 0,-1 0 0,1 0 0,0 0 0,9 1-1,-10 0-14,-1 0-1,1 1 0,-1 0 1,1-1-1,-1 2 0,1-1 1,-1 0-1,1 1 0,-1 0 1,0 0-1,0 1 0,0-1 0,0 1 1,6 5-1,-2-1 3,-2 1-1,1-1 1,-1 1-1,0 0 1,0 1-1,6 13 1,0 5-1,-2 0-1,0 1 1,9 45 0,-14-51-9,3 20 13,1 0-1,3-1 1,1 0 0,34 70-1,-45-107-22,0-1 0,0 0 0,0 0-1,0 0 1,0 0 0,1 0 0,-1 0-1,1-1 1,0 1 0,0-1 0,0 0-1,0 0 1,0 0 0,0 0 0,1 0 0,-1-1-1,1 1 1,-1-1 0,1 0 0,0 0-1,-1-1 1,1 1 0,0-1 0,-1 1-1,6-1 1,-5-1-10,1 0-1,-1 0 0,0 0 1,0-1-1,0 1 0,0-1 1,0 0-1,0 0 0,0 0 1,0-1-1,-1 1 0,1-1 1,-1 0-1,0 0 0,0 0 1,0 0-1,0-1 1,-1 1-1,1-1 0,-1 0 1,3-5-1,0-4-482,-1 1 0,0-1 0,-1 0-1,0 0 1,-1-1 0,0 1 0,-1 0 0,-1-15 0,-4-3-1611</inkml:trace>
  <inkml:trace contextRef="#ctx0" brushRef="#br0" timeOffset="406.06">531 408 5907,'-10'-10'3555,"4"18"-2079,-78 137-178,42-75-817,-42 92 0,-2 67-305,83-220-215,-2 4 134,5-13-113,0 0 0,0 0 1,0 0-1,0 0 0,0 0 0,0 0 0,0 0 0,0 1 1,0-1-1,0 0 0,0 0 0,0 0 0,0 0 0,0 0 1,0 0-1,0 0 0,0 1 0,0-1 0,0 0 0,0 0 1,0 0-1,0 0 0,0 0 0,0 0 0,0 0 0,0 1 1,0-1-1,0 0 0,0 0 0,0 0 0,0 0 1,0 0-1,0 0 0,0 0 0,0 0 0,0 0 0,0 1 1,1-1-1,-1 0 0,0 0 0,0 0 0,0 0 0,0 0 1,0 0-1,0 0 0,0 0 0,0 0 0,1 0 0,-1 0 1,0 0-1,0 0 0,0 0 0,0 0 0,0 0 0,0 0 1,0 0-1,1 0 0,-1 0 0,0 0 0,19 8-7012</inkml:trace>
  <inkml:trace contextRef="#ctx0" brushRef="#br0" timeOffset="765.95">864 1085 4482,'3'50'4221,"0"-2"-2727,-3-45-861,1-8-433,6-36-2589,0 24 103</inkml:trace>
  <inkml:trace contextRef="#ctx0" brushRef="#br0" timeOffset="1157.07">885 770 6707,'0'3'2711,"0"-3"-2701,0 0 0,0 1 0,1-1 0,-1 0-1,0 0 1,1 0 0,-1 1 0,1-1 0,-1 0 0,0 0 0,1 0 0,-1 0 0,0 0 0,1 1 0,-1-1 0,1 0 0,-1 0 0,0 0 0,1 0 0,-1 0 0,1 0 0,-1 0 0,0-1 0,1 1 0,-1 0 0,1 0 0,-1 0 0,0 0 0,1 0 0,-1-1 0,0 1 0,1 0-1,-1 0 1,0-1 0,1 1 0,-1 0 0,0 0 0,1-1 0,-1 1 0,0-1 0,6-20 482,-6 18-668,0 1 1,1-1-1,-1 1 0,1 0 1,-1-1-1,1 1 0,0 0 1,0-1-1,0 1 1,0 0-1,0 0 0,0 0 1,1 0-1,2-3 1,5 3-2547</inkml:trace>
  <inkml:trace contextRef="#ctx0" brushRef="#br0" timeOffset="1988.81">1411 434 6771,'-1'-3'311,"-8"-21"1737,4 20-795,1 16-127,-22 231-643,22-169-472,11 138 0,1-158 0,-6-49-16,-1-6 2,-1-28 21,-14-146 54,3 53-24,5-127 0,8 197 56,37 129 480,-29-51-573,67 157 45,-64-158-64,1 0 0,1-1 0,1 0 0,36 41 0,-49-62 1,1 1 0,-1-1 0,1 0 0,0 1 0,0-1-1,0-1 1,0 1 0,1-1 0,-1 0 0,1 0 0,5 2 0,-8-4 3,0 0 1,0 0-1,0 0 1,0 0-1,0 0 1,0 0-1,0-1 1,0 1-1,0-1 1,0 1-1,0-1 1,-1 0-1,1 1 1,0-1-1,0 0 1,-1-1-1,1 1 1,0 0-1,-1 0 1,1-1-1,-1 1 1,0-1-1,1 1 1,-1-1-1,0 1 1,0-1-1,0 0 1,0 0-1,0 1 1,0-1-1,0-3 0,4-8 15,0-1-1,0 1 0,-2-1 1,0 0-1,0-1 0,-1 1 0,-1 0 1,0-1-1,-2 1 0,-1-15 0,-4-21-6,-19-75 0,14 81 1,4 25 22,9 29-1588,11 28-2276,-2-13-613</inkml:trace>
  <inkml:trace contextRef="#ctx0" brushRef="#br0" timeOffset="2415.34">1794 369 6771,'-1'1'83,"1"1"0,-1 0 0,1 0 0,-1-1-1,1 1 1,0 0 0,0 0 0,0 0 0,0 0 0,0-1 0,0 1 0,1 0-1,-1 0 1,0 0 0,1-1 0,0 1 0,-1 0 0,1-1 0,0 1 0,0 0-1,0-1 1,0 1 0,2 2 0,0 0 17,1 0 1,-1 0-1,1 0 1,0 0-1,0 0 1,8 4-1,-4-3-45,0 0 1,0-1-1,0 0 1,1-1-1,13 4 1,-20-6-31,0-1 0,0 1 1,0-1-1,0 0 0,0 0 0,0 0 0,0 0 1,0 0-1,0 0 0,0 0 0,0 0 1,0-1-1,0 1 0,0-1 0,0 0 1,0 0-1,-1 1 0,1-1 0,0 0 1,0 0-1,-1-1 0,1 1 0,0 0 1,-1-1-1,0 1 0,1-1 0,-1 1 0,0-1 1,1 1-1,1-5 0,-1 0 31,1-1 0,-1 1-1,0-1 1,-1 0 0,1 0 0,-1 0-1,-1 0 1,1 0 0,-1 0 0,-1 0-1,0-8 1,0 10-46,1 1 0,-1-1 0,0 1 1,-1-1-1,1 1 0,-1-1 0,1 1 0,-2 0 0,1 0 0,0 0 0,-1 0 1,1 0-1,-1 0 0,0 1 0,-1-1 0,1 1 0,-7-5 0,8 7-16,1 1-1,-1-1 1,0 1-1,1-1 1,-1 1-1,0 0 1,0 0-1,1-1 1,-1 1 0,0 1-1,0-1 1,1 0-1,-1 0 1,0 1-1,1-1 1,-1 1-1,0-1 1,1 1-1,-1 0 1,1 0-1,-1-1 1,1 1-1,-1 0 1,1 1-1,-1-1 1,1 0-1,0 0 1,0 0 0,-2 3-1,-1 0-183,-1 1 0,1 1-1,0-1 1,0 1 0,1-1-1,-4 9 1,-1 16-1800,4 1-1873</inkml:trace>
  <inkml:trace contextRef="#ctx0" brushRef="#br0" timeOffset="2799.1">1787 598 5346,'0'-7'1953,"4"9"-1264,4-4-321,13-3-48,7 2 208,-3-4-432,-4 1-80,4 5-16,-6-4-64,-6 10-272,5-2-864,-5 1-3218</inkml:trace>
  <inkml:trace contextRef="#ctx0" brushRef="#br0" timeOffset="3592.28">2433 648 3153,'-2'-2'368,"1"1"0,0 0 0,-1-1 0,1 1 0,-1 0 0,1 0 0,-1 0 0,0 0 0,1 0 0,-1 0 0,0 0 0,0 0 0,0 1 0,0-1 0,-2 0 0,-45 8 1892,42-10-760,-20 7-946,16 1-538,0-1-1,1 2 1,0-1-1,0 1 0,0 1 1,0 0-1,1 0 1,0 1-1,1 0 0,0 1 1,0 0-1,-10 14 1,14-16-17,-1 0 1,1 1 0,1-1 0,-1 1-1,1-1 1,1 1 0,-1 0-1,1 0 1,1 0 0,-1 1 0,2-1-1,-1 0 1,1 1 0,0-1-1,1 0 1,-1 0 0,2 1-1,2 9 1,-2-11-4,1 0-1,0 0 0,0 0 1,1-1-1,0 1 1,0-1-1,0 0 0,1 0 1,0 0-1,0-1 1,1 1-1,-1-1 0,1-1 1,0 1-1,1-1 0,-1 0 1,1 0-1,0-1 1,0 0-1,0 0 0,12 3 1,-16-6 2,-1 1 0,0-1 0,0 0 0,0 0 1,0 0-1,0 0 0,1 0 0,-1-1 0,0 1 0,0-1 1,0 1-1,0-1 0,0 0 0,0 0 0,0 0 0,0 0 0,-1 0 1,4-3-1,-1 1 3,0-1-1,-1 0 1,1 0 0,-1 0 0,0 0 0,0-1 0,3-7 0,0 0 10,0-1 0,-2-1 1,0 1-1,0-1 0,1-13 1,4-50 4,-3-88 0,-5 123-8,-5-92 5,8 243-145,2 32 203,-4-123-76,1 0-1,1 0 1,0 0 0,1 0-1,12 26 1,-15-39-1,1 0 1,0-1-1,0 1 0,0-1 1,1 1-1,-1-1 1,1 0-1,0 0 0,0 0 1,0-1-1,1 1 1,4 2-1,-6-5 4,-1 0-1,0 0 1,0 0-1,1 0 1,-1-1-1,1 1 1,-1 0-1,0-1 1,1 0-1,-1 0 1,1 0-1,-1 0 1,1 0-1,-1 0 1,1-1 0,-1 1-1,1-1 1,-1 1-1,0-1 1,1 0-1,-1 0 1,0 0-1,0 0 1,0-1-1,0 1 1,0 0-1,0-1 1,0 0 0,2-2-1,5-5 0,-1-1 0,0 0 0,-1 0 0,0 0-1,-1-1 1,0 0 0,-1-1 0,0 1 0,5-19 0,-7 20 3,-1-1 0,1 1 0,-2-1 0,0 0 1,0 1-1,-1-1 0,0 0 0,0 0 0,-2 0 0,1 1 1,-4-13-1,5 22-2,0 1 0,0 0 1,0-1-1,0 1 0,0 0 0,0-1 1,0 1-1,-1 0 0,1-1 0,0 1 1,0 0-1,0 0 0,0-1 0,0 1 1,-1 0-1,1-1 0,0 1 0,0 0 1,0 0-1,-1-1 0,1 1 0,0 0 1,0 0-1,-1 0 0,1 0 0,0-1 1,-1 1-1,1 0 0,0 0 1,-1 0-1,1 0 0,0 0 0,0 0 1,-1 0-1,1 0 0,0-1 0,-1 1 1,1 0-1,0 1 0,-1-1 0,1 0 1,0 0-1,-1 0 0,1 0 0,0 0 1,-1 0-1,1 0 0,0 0 0,-1 1 1,1-1-1,0 0 0,0 0 1,-1 0-1,1 0 0,0 1 0,0-1 1,-1 0-1,1 0 0,0 1 0,0-1 1,0 0-1,-1 1 0,1-1 0,0 0 1,0 0-1,0 1 0,-14 24-196,13-21 134,-3 3-197,1 0-1,0 1 1,0-1 0,1 1 0,0 0 0,1 0-1,-1 0 1,2 0 0,-1 0 0,1 0-1,1 13 1,3 15-2311</inkml:trace>
  <inkml:trace contextRef="#ctx0" brushRef="#br0" timeOffset="4433.54">3164 574 6707,'-2'-2'185,"1"0"0,-1 1-1,0-1 1,0 0 0,0 1 0,0-1 0,0 1-1,0 0 1,0 0 0,-1 0 0,1 0 0,0 0 0,-1 0-1,1 0 1,-1 1 0,1 0 0,0-1 0,-1 1-1,1 0 1,-1 0 0,-4 0 0,4 1-93,-1 1 1,1-1 0,-1 1-1,1-1 1,-1 1 0,1 0 0,0 0-1,0 0 1,0 1 0,0-1-1,0 1 1,1-1 0,-3 4-1,-2 3-59,1-1 0,0 1 0,1 0 0,0 0 0,0 1 0,1 0 0,0-1 0,1 2 0,-4 16 0,6-17-18,1 1-1,-1 0 1,2-1-1,0 1 0,0 0 1,1-1-1,0 1 0,1-1 1,0 0-1,0 0 1,1 0-1,1 0 0,10 17 1,-13-23-18,1 0 1,0 0-1,1 0 1,-1 0 0,1 0-1,-1-1 1,1 1-1,0-1 1,0 0-1,1 0 1,-1-1-1,1 1 1,-1-1-1,1 0 1,0 0 0,-1-1-1,1 1 1,0-1-1,0 0 1,0 0-1,0-1 1,1 0-1,-1 1 1,0-2-1,0 1 1,0-1 0,0 1-1,0-1 1,0-1-1,8-2 1,-5 0 6,0 0 1,0-1-1,0 1 1,0-2-1,-1 1 1,0-1-1,0 0 1,0 0 0,-1-1-1,0 0 1,0 0-1,4-9 1,5-7 11,-2-1 0,19-45-1,-16 22 4,-2-2 0,-3 1-1,9-79 1,-17 110-6,-2 11 16,0 0 0,0 0-1,0 0 1,-1-1 0,0 1-1,0 0 1,-1-9 0,-2 18 725,2-1-620,0-6 48,1 3 18,0 11-163,-12 94-47,6-1-1,12 192 0,-5-279 15,-1-3-11,1-1 0,0 1 0,5 20 0,-5-30 4,0 0-1,0 0 1,1 0 0,-1 0 0,1 0 0,-1 0-1,1 0 1,0 0 0,0-1 0,0 1 0,0-1-1,1 1 1,-1-1 0,1 0 0,-1 0-1,1 0 1,0 0 0,5 2 0,-8-4-106,1 1 0,-1-1 1,0 0-1,1 1 0,-1-1 1,1 0-1,-1 1 0,1-1 1,0 0-1,-1 0 0,1 1 1,-1-1-1,1 0 0,-1 0 1,1 0-1,0 0 0,-1 0 1,1 0-1,-1 0 0,1 0 1,0 0-1,-1 0 0,1 0 1,-1 0-1,1 0 0,0-1 0,-1 1 1,1 0-1,-1 0 0,1-1 1,-1 1-1,1 0 0,-1-1 1,1 1-1,-1 0 0,1-1 1,-1 1-1,1-1 0,-1 1 1,0-1-1,1 1 0,-1-1 1,0 1-1,0-1 0,1 0 1,5-6-1309,5-7-4178</inkml:trace>
  <inkml:trace contextRef="#ctx0" brushRef="#br0" timeOffset="4809.39">3616 685 6787,'-2'-4'1777,"-2"3"-272,8 1-433,0 7-592,5 5 161,-1 8-257,-1-3 112,-5 11-304,0-6 0,-2-5-160,0 11-32,-4-13 0,-1 6-32,3-12-96,0-2-784,2-4-465</inkml:trace>
  <inkml:trace contextRef="#ctx0" brushRef="#br0" timeOffset="5231.49">3653 429 8148,'-4'-2'2529,"8"4"-2529,-2 12-240,4 3-737,-1 3-2640</inkml:trace>
  <inkml:trace contextRef="#ctx0" brushRef="#br0" timeOffset="5638.49">3858 817 6515,'0'-1'176,"-1"0"0,1 0 1,0 0-1,0 0 0,0 0 0,-1 0 0,1 0 1,0 0-1,0-1 0,1 1 0,-1 0 0,0 0 0,0 0 1,0 0-1,1 0 0,-1 0 0,0 0 0,1 0 1,-1 0-1,2-2 0,18-25 137,-5 7 164,-10 13-420,3-4 101,-1-1-1,-1 0 1,0-1 0,6-17-1,-11 26-117,0 1-1,0-1 1,0 0 0,-1 0-1,0 0 1,0 0-1,0 0 1,-1 0 0,1 1-1,-1-1 1,0 0-1,-1 0 1,1 1 0,-1-1-1,0 0 1,0 1-1,-4-6 1,5 8-18,0 0-1,-1 0 1,1 0 0,-1 0-1,0 0 1,0 1 0,1-1-1,-1 1 1,0-1-1,0 1 1,0 0 0,-1 0-1,1 0 1,0 0 0,0 0-1,-1 0 1,1 1 0,0-1-1,-1 1 1,1-1 0,-1 1-1,1 0 1,0 0-1,-1 0 1,1 0 0,-1 1-1,1-1 1,0 1 0,-1-1-1,1 1 1,0 0 0,-5 2-1,-2 1 11,0 1 0,0-1 0,1 2-1,-1 0 1,1 0 0,-10 9 0,13-10-25,0 0 1,1 1 0,-1-1 0,1 1 0,0 0-1,0 1 1,1-1 0,-1 1 0,1-1 0,1 1-1,0 0 1,0 0 0,0 0 0,1 0 0,0 0-1,0 1 1,0-1 0,1 0 0,0 0 0,1 1-1,0-1 1,0 0 0,0 0 0,1 0 0,5 12-1,-3-9-11,0 0-1,1 0 0,0 0 1,1-1-1,0 1 0,0-2 0,1 1 1,0-1-1,1 0 0,0 0 1,0-1-1,1 0 0,-1 0 0,2-1 1,-1 0-1,16 6 0,-22-10-49,0-1-1,1 0 0,-1 0 1,1 0-1,-1-1 0,1 1 1,0-1-1,-1 0 0,1 0 1,0 0-1,-1 0 0,1-1 1,-1 1-1,1-1 1,6-2-1,-6 1-243,-1 0 0,1 0 1,-1 0-1,1 0 0,-1 0 1,0-1-1,0 1 0,0-1 1,0 0-1,0 0 0,-1 0 0,1 0 1,2-6-1,3-12-2872</inkml:trace>
  <inkml:trace contextRef="#ctx0" brushRef="#br0" timeOffset="6026.85">4003 655 3634,'-2'-3'1202,"2"3"-1001,0-1-1,0 1 1,0-1-1,-1 1 1,1-1-1,0 1 1,0-1-1,0 1 1,0-1-1,0 1 1,0-1-1,0 1 1,0-1-1,0 0 0,0 1 1,0-1-1,0 1 1,0-1-1,0 1 1,1-1-1,-1 1 1,0-1-1,0 1 1,1-1-1,15 5 1098,18 21-1482,-29-19 201,-1 0 0,0 0-1,0 0 1,0 1-1,-1-1 1,0 1 0,0 0-1,-1 0 1,0 0-1,0 0 1,1 7 0,-1 7-17,0 0 0,-2 33 0,0-48 2,0 0-1,-1 0 1,0 0-1,0 0 1,-1 0-1,0 0 1,0 0-1,-4 7 1,-3-56 230,10 26-150,0 1 0,1-1 1,0 1-1,2 0 0,0 0 0,7-20 0,-9 30-68,1-1 0,0 1-1,0 0 1,0-1-1,1 1 1,0 1-1,0-1 1,0 1-1,1-1 1,0 1-1,0 0 1,0 1-1,1-1 1,-1 1 0,1 0-1,12-5 1,-15 8-13,1 0 1,-1 0 0,0 1-1,0-1 1,1 1 0,-1 0 0,0 0-1,0 0 1,1 0 0,-1 1-1,0-1 1,0 1 0,1 0 0,-1 0-1,0 0 1,0 0 0,0 1-1,0-1 1,0 1 0,-1 0 0,1 0-1,0 0 1,-1 0 0,0 0-1,1 1 1,-1-1 0,0 1-1,0-1 1,0 1 0,0 0 0,-1 0-1,1 0 1,-1 0 0,0 0-1,0 0 1,0 0 0,0 0 0,1 6-1,-5 23 0,-11 64 1,12-83-21,2 17-627,2-16-1111</inkml:trace>
  <inkml:trace contextRef="#ctx0" brushRef="#br0" timeOffset="6769.96">4419 214 2129,'-8'-8'9173,"25"42"-8795,-11-12-323,-1-1 1,0 1-1,-2-1 1,2 41-1,-11 86 48,-1-37-93,8-68-32,10 81 1,-11-124 21,10 40-39,-9-39 36,-1 0-1,0 0 1,1-1 0,-1 1 0,0 0 0,1 0-1,-1 0 1,1 0 0,-1-1 0,1 1-1,0 0 1,-1 0 0,1-1 0,0 1 0,-1-1-1,1 1 1,0 0 0,0-1 0,0 1 0,-1-1-1,1 0 1,0 1 0,0-1 0,0 0-1,0 0 1,0 1 0,0-1 0,0 0 0,0 0-1,0 0 1,0 0 0,0 0 0,0 0 0,-1 0-1,1-1 1,0 1 0,0 0 0,0 0 0,0-1-1,1 1 1,12-9 5,1 0 0,-2-1 0,1-1 1,-1 0-1,18-21 0,29-23 22,-51 47-3,-1 0-1,0-1 0,0 0 0,-1 0 0,0 0 1,-1-1-1,0 0 0,0 0 0,-1-1 0,-1 0 0,1 0 1,-2 0-1,0 0 0,0 0 0,2-18 0,-5 28 6,0-1 0,0 1 1,0-1-1,0 1 0,0-1 0,0 1 0,0-1 0,-1 1 0,1-1 0,0 1 0,-1-1 0,1 1 0,-1-1 0,0 1 0,1-1 1,-1 1-1,0 0 0,0 0 0,0-1 0,-2-1 0,2 2-3,0 1 0,-1-1 1,1 1-1,0-1 0,0 1 0,-1-1 1,1 1-1,0 0 0,-1 0 0,1 0 1,0-1-1,-1 1 0,1 1 0,0-1 1,-1 0-1,1 0 0,-1 0 0,1 1 0,-2 0 1,0 0-6,-1 0-1,1 1 1,-1 0 0,1 0 0,-1 0 0,1 0-1,0 0 1,0 1 0,0-1 0,1 1 0,-1 0-1,1 0 1,-1 0 0,1 0 0,0 0 0,-3 8 0,2-4-30,0 1 0,1 0 1,1 1-1,-1-1 1,1 0-1,1 0 1,-1 1-1,1-1 1,1 0-1,0 1 1,0-1-1,0 0 1,1 0-1,1 0 1,-1 0-1,1 0 1,0-1-1,1 1 1,0-1-1,0 0 1,10 13-1,-12-18-62,0 0 0,1 0 0,-1 0 0,1 0 0,-1 0 0,1 0 1,0-1-1,0 1 0,-1-1 0,1 0 0,0 1 0,1-1 0,-1-1 0,0 1 0,0 0 0,0-1 0,0 0 0,0 0 0,1 0 0,-1 0 0,0 0 0,0-1 0,0 1 1,1-1-1,-1 0 0,0 0 0,0 0 0,0 0 0,-1 0 0,1-1 0,3-1 0,7-5-150,-1 0 1,0-1-1,-1 0 0,1-1 0,9-11 1,-9 8 234,-2 0 0,0-1 0,10-18 1,22-29 1669,-40 59-1658,0 0 1,0 0 0,0 0-1,0 0 1,0 1-1,0-1 1,1 1 0,-1-1-1,1 1 1,-1 0-1,1 0 1,-1 0 0,1 0-1,0 0 1,-1 0 0,1 1-1,0-1 1,0 1-1,0 0 1,-1 0 0,1 0-1,0 0 1,0 1-1,0-1 1,-1 1 0,1 0-1,0-1 1,3 3-1,-3-2-15,1 1-1,-1 0 0,1 0 0,-1 0 0,0 1 0,0-1 0,0 1 0,0 0 1,0 0-1,0 0 0,-1 0 0,0 0 0,1 1 0,-1-1 0,0 1 0,-1-1 1,1 1-1,-1 0 0,2 5 0,0 6 82,-1 1 1,0-1-1,-2 1 0,0 0 1,0 0-1,-1-1 1,-1 1-1,-1-1 0,0 1 1,-1-1-1,-12 29 0,15-42-82,1-1 0,-1 0 0,0 0-1,1 0 1,-1 0 0,0 1-1,0-1 1,0 0 0,0 0 0,0-1-1,0 1 1,0 0 0,0 0-1,0 0 1,-1-1 0,1 1 0,0-1-1,0 1 1,-1-1 0,1 1-1,0-1 1,0 0 0,-1 1 0,1-1-1,-1 0 1,1 0 0,0 0-1,-1 0 1,1 0 0,0-1 0,-1 1-1,1 0 1,0-1 0,-1 1-1,1 0 1,0-1 0,0 0 0,0 1-1,-1-1 1,1 0 0,-2-1-1,-7-5-274,1-1 0,-1 1-1,2-2 1,-9-8-1,0 0-1368,-2 2-721,-3 0-1348</inkml:trace>
  <inkml:trace contextRef="#ctx0" brushRef="#br0" timeOffset="7164.39">4208 338 7027,'2'2'500,"1"0"0,-1-1 0,1 0 0,-1 0 1,1 0-1,0 0 0,-1 0 0,5 1 0,36 4 664,40-2-930,-60-3-199,0-1-1,0-1 1,0-1 0,-1-1-1,1-2 1,-1 0 0,0-1-1,31-13 1,-51 18-31,0 0 1,0 0-1,0-1 0,0 1 1,0-1-1,0 0 1,-1 1-1,1-1 0,-1 0 1,1 0-1,0-2 0</inkml:trace>
  <inkml:trace contextRef="#ctx0" brushRef="#br0" timeOffset="7952.13">5261 695 5410,'2'-5'1537,"2"9"-961,-8-4-303,8-2 15,-1 4-160,1-1 176,-2 1-160,0 0 64,-4-4-144,4 5 32,-2-6-80,4 12 0,-2-6-16,3 0-96,5 1-432,-2-2-785,3-2-1776</inkml:trace>
  <inkml:trace contextRef="#ctx0" brushRef="#br0" timeOffset="8311.17">5469 722 3282,'2'-2'3505,"0"2"-2913,-2-2-207,2 2-177,5 0-32,-3-3-48,2 1-80,2 0-16,-1 2-64,1-3 32,1 1-160,5 2-449,-1 0-703,2 2-993</inkml:trace>
  <inkml:trace contextRef="#ctx0" brushRef="#br0" timeOffset="8705.33">5722 714 5507,'0'-2'1424,"0"1"-896,4-1-31,-8 2-225,8 0-208,-4 2 0,0-1-128,4-2 16,3 1-96,3 3-609,-1 1-799,7-6-1394</inkml:trace>
  <inkml:trace contextRef="#ctx0" brushRef="#br0" timeOffset="10122.52">6586 671 4434,'-10'-27'2243,"-10"-39"1,7 22-936,13 41-1214,-1 0 1,-1 0-1,1 0 1,0 0-1,-1 0 1,1 0-1,-1 1 1,0-1-1,0 1 1,0-1 0,0 1-1,0 0 1,-1-1-1,1 1 1,-1 1-1,1-1 1,-1 0-1,0 1 1,-4-3-1,2 3-34,1-1-1,-1 1 1,0 0-1,0 1 0,0-1 1,1 1-1,-1 0 0,0 0 1,0 1-1,0-1 1,0 1-1,-4 1 0,2 0-46,1 0-1,0 0 0,-1 0 0,1 1 1,0 0-1,1 0 0,-1 0 0,0 1 1,1 0-1,0 0 0,0 0 1,0 1-1,0 0 0,1 0 0,0 0 1,0 0-1,0 1 0,1-1 0,-5 9 1,6-5-10,0-1 1,0 1 0,0 0-1,1 0 1,1 0 0,-1 0-1,1-1 1,1 1 0,0 0-1,0 0 1,1 0 0,0-1-1,0 1 1,7 15 0,-4-14-3,0 0-1,1-1 1,0 1 0,0-1 0,1 0-1,0-1 1,1 0 0,0 0-1,0 0 1,1-1 0,15 10 0,-18-14-8,0 1 1,0-1-1,1 0 1,-1 0-1,1-1 1,0 1-1,-1-2 1,1 1-1,0-1 1,0 0-1,8 0 1,-11-1-55,0 0-1,0-1 1,0 1 0,0-1 0,-1 0-1,1 0 1,0 0 0,-1-1 0,1 1 0,-1-1-1,1 0 1,-1 0 0,0 0 0,0 0 0,0-1-1,0 1 1,0-1 0,0 0 0,-1 0-1,1 0 1,1-3 0,34-47-4773,-24 35 1622</inkml:trace>
  <inkml:trace contextRef="#ctx0" brushRef="#br0" timeOffset="10578.49">6876 526 4610,'-3'-5'560,"-1"0"-1,1 1 0,-1-1 1,-1 1-1,1 0 1,0 0-1,-10-6 1,12 9-476,1 0 1,-1 1-1,1-1 1,-1 0-1,0 1 1,1-1 0,-1 1-1,0-1 1,1 1-1,-1 0 1,0-1-1,0 1 1,1 0-1,-1 0 1,0 1-1,0-1 1,1 0 0,-1 0-1,0 1 1,1-1-1,-1 1 1,0 0-1,1-1 1,-1 1-1,1 0 1,-1 0 0,1 0-1,0 0 1,-1 0-1,-1 2 1,-3 4-60,1-1 1,-1 1 0,2 0 0,-1 1-1,1-1 1,0 1 0,0 0 0,1 0-1,0 0 1,1 0 0,0 0 0,0 1-1,1-1 1,0 1 0,0 8 0,1-12-28,0-1 1,0 0 0,0 0-1,1 1 1,0-1-1,0 0 1,0 0 0,0 0-1,1 0 1,-1 0 0,1 0-1,0 0 1,0 0-1,1-1 1,-1 1 0,1-1-1,0 0 1,0 1 0,0-1-1,0-1 1,0 1 0,1 0-1,-1-1 1,1 1-1,0-1 1,-1 0 0,1-1-1,0 1 1,0-1 0,1 1-1,6 0 1,-7-1 2,1-1 1,-1 0-1,0 0 1,0 0-1,0-1 1,0 0-1,0 1 1,0-1-1,0 0 1,0-1-1,0 1 1,0-1-1,-1 0 1,1 0-1,-1 0 1,1 0-1,-1-1 1,0 1-1,0-1 1,0 0-1,0 0 1,3-4-1,-2 2 9,1 0 0,-1-1 0,-1 1 1,1-1-1,-1 0 0,0 0 0,0 0 0,-1-1 0,1 1 0,-1-1 0,-1 1 0,2-12 0,-4-9 27,1 26-36,1 0 0,-1 1 0,0-1-1,0 0 1,0 0 0,0 0-1,0 0 1,-1 1 0,1-1 0,0 0-1,0 0 1,0 0 0,-1 1 0,1-1-1,0 0 1,-1 0 0,1 1-1,-1-1 1,1 0 0,-1 1 0,1-1-1,-1 0 1,1 1 0,-1-1 0,0 0-1,-1 6 19,1 0-1,0 0 1,0 0-1,0 0 1,1 0-1,0 7 1,0-9-13,-1 4 4,1 0 0,0 0 0,1 0 0,0 0 0,0 0 0,0 0 1,1 0-1,0 0 0,0-1 0,1 1 0,6 11 0,-7-15-66,0 0 0,0 0 0,0-1 0,0 1 0,0-1 0,1 1 0,-1-1 0,1 0 0,-1 0 0,1 0 0,0 0 0,0-1 0,0 1 1,0-1-1,0 0 0,0 0 0,0 0 0,1 0 0,-1 0 0,0-1 0,1 1 0,-1-1 0,0 0 0,1 0 0,-1 0 0,6-1 0,51-13-3519,-31 2 270</inkml:trace>
  <inkml:trace contextRef="#ctx0" brushRef="#br0" timeOffset="11164.51">7409 507 4434,'-5'-5'368,"-1"1"0,0-1 0,-1 1 0,1 1-1,-1-1 1,1 1 0,-1 0 0,0 0 0,0 1 0,0 0 0,-1 0-1,1 1 1,0 0 0,-1 0 0,1 1 0,0 0 0,-10 1 0,11-1-325,1 1 1,-1 0-1,0 0 1,1 1-1,-1-1 0,1 1 1,-1 0-1,1 1 1,0-1-1,0 1 1,0 0-1,0 1 1,0-1-1,1 1 1,0 0-1,-1 0 1,2 0-1,-1 0 0,0 1 1,1 0-1,0 0 1,0 0-1,0 0 1,1 0-1,-1 0 1,1 1-1,0-1 1,1 1-1,0 0 0,0-1 1,0 1-1,0 0 1,1 0-1,0-1 1,0 1-1,1 0 1,0 6-1,0-5-42,1 0 0,0 1-1,0-1 1,0 0 0,1 0-1,0 0 1,1-1 0,-1 1-1,1-1 1,1 1 0,-1-1-1,1-1 1,0 1 0,0-1-1,0 0 1,1 0 0,10 7 0,-13-10-2,1 0 0,0 0 0,0 0 1,0 0-1,0-1 0,0 1 1,1-1-1,-1 0 0,0-1 1,1 1-1,-1-1 0,0 1 1,1-1-1,-1-1 0,0 1 1,1-1-1,-1 1 0,0-1 1,1-1-1,-1 1 0,0 0 1,0-1-1,0 0 0,0 0 1,0 0-1,-1 0 0,1-1 0,-1 0 1,7-5-1,-2-1 10,0 0 1,-1-1-1,0 0 0,0 0 1,-1-1-1,0 1 0,-1-1 1,5-14-1,2-9-8,10-53 0,-4-53-6,-9 52-25,-8 30-10,-8 102 42,1 0 1,2 1 0,4 72-1,1-108-13,0 0-1,0 0 0,1 0 0,0 0 0,1-1 0,0 1 0,0 0 0,1-1 0,7 14 0,-8-18-275,0 0 0,0 0 0,0 0 0,1 0-1,-1 0 1,1 0 0,0-1 0,0 0 0,0 0-1,0 0 1,1 0 0,-1-1 0,1 1 0,0-1-1,-1-1 1,1 1 0,0 0 0,8 0 0,15 0-3432</inkml:trace>
  <inkml:trace contextRef="#ctx0" brushRef="#br0" timeOffset="11589.5">7903 431 5442,'-1'-3'286,"-1"0"0,1 0-1,-1 0 1,0 0-1,0 1 1,0-1 0,0 1-1,0-1 1,0 1-1,-1 0 1,-4-3 0,5 4-192,1 0 0,-1 1 0,0-1 0,0 0 0,0 1 0,0 0 0,0 0 0,0-1 0,0 1 0,1 0 0,-1 0 0,0 1 0,0-1 1,0 0-1,0 1 0,0-1 0,0 1 0,0 0 0,1-1 0,-4 3 0,-3 2-9,0 0 0,0 1 0,0 0 0,1 0 1,0 1-1,0 0 0,1 0 0,0 1 0,0 0 0,-8 15 0,12-19-75,0 0 0,0 0 0,0 1 0,1-1-1,-1 0 1,1 1 0,0-1 0,1 1 0,-1-1 0,1 1-1,-1-1 1,2 1 0,-1-1 0,0 1 0,1-1-1,0 1 1,0-1 0,0 0 0,0 1 0,1-1-1,3 6 1,-3-5-10,1 0-1,0-1 1,0 1 0,0-1-1,0 0 1,1 0-1,-1 0 1,1-1-1,0 1 1,0-1 0,0 0-1,1 0 1,-1 0-1,1-1 1,0 1-1,0-1 1,7 2-1,-7-3 3,0 0-1,1 0 0,-1-1 0,0 0 0,1 0 0,-1 0 0,0-1 0,1 0 0,-1 1 0,0-2 0,0 1 0,0-1 0,0 0 0,0 0 1,0 0-1,0-1 0,-1 1 0,1-1 0,-1 0 0,0-1 0,0 1 0,0-1 0,6-6 0,-3 1 9,0 0 0,-1 0 0,0-1-1,0 1 1,-1-1 0,0-1 0,-1 1-1,0-1 1,-1 1 0,3-15 0,-6 36-2,1 0 0,1 0 1,-1 0-1,7 17 0,-5-15-9,-1-5 19,1 0 1,0-1-1,0 0 1,1 1-1,0-1 1,1 0-1,-1-1 1,1 1-1,6 6 0,-7-9-283,0 1-1,1-1 1,-1 0-1,1 0 0,0-1 1,0 1-1,0-1 1,1 0-1,-1-1 1,1 1-1,-1-1 0,13 3 1,-1-4-2115</inkml:trace>
  <inkml:trace contextRef="#ctx0" brushRef="#br0" timeOffset="12674.5">8800 147 4306,'-4'-22'1260,"3"18"-928,0-1 0,0 0 0,0 1 0,0-1 0,-1 1 0,0 0 0,-4-9 0,1 6-66,0 1 1,0-1-1,0 1 0,-1-1 0,0 1 0,0 1 0,-1 0 0,0-1 0,0 2 0,0-1 0,-9-3 0,12 6-220,1 1 1,-1 0-1,0-1 0,0 2 1,0-1-1,0 0 0,0 1 0,0 0 1,0 0-1,0 0 0,0 0 1,0 1-1,0-1 0,0 1 1,0 0-1,0 0 0,1 1 1,-1-1-1,0 1 0,1 0 1,-1 0-1,1 0 0,0 0 0,-1 0 1,-4 6-1,0 0-25,0 0 0,1 1 0,0 1 0,0-1 0,1 1 0,0 0 1,1 0-1,0 1 0,1 0 0,-6 20 0,8-23-21,0-1 0,0 0 0,1 0 0,0 1 1,1-1-1,0 1 0,0-1 0,0 1 0,1-1 0,0 1 1,1-1-1,-1 0 0,1 0 0,1 0 0,-1 0 1,1 0-1,8 13 0,-10-18-5,1 0 0,-1-1 0,1 1 0,-1 0 0,1-1 0,-1 1 0,1-1 0,0 0 0,0 1 0,0-1 0,0 0 0,0 0 0,0 0 1,0 0-1,0-1 0,0 1 0,1 0 0,-1-1 0,0 0 0,3 1 0,-1-1 7,0-1 1,0 1 0,0-1-1,-1 0 1,1 0-1,0 0 1,0 0-1,-1-1 1,1 0 0,5-3-1,3-3 17,1-1-1,-2-1 0,1 0 1,16-19-1,-20 19-9,-1 1-1,-1-1 1,1 0-1,-2 0 1,1 0 0,-2-1-1,1 0 1,-1 0-1,-1-1 1,0 1 0,0 0-1,0-20 1,-12 133 18,-3 177 178,2-202-149,24-70-5418,-1-6 1696</inkml:trace>
  <inkml:trace contextRef="#ctx0" brushRef="#br0" timeOffset="13601.94">9499 326 4146,'-3'-5'478,"-1"1"0,0-1 0,0 1-1,0 0 1,0 0 0,-1 1 0,0-1 0,1 1 0,-1 0 0,-1 1 0,-5-3 0,6 3-274,0 0 0,0 1 0,0 0 0,0 0 1,0 0-1,-1 1 0,1 0 0,0 0 0,0 0 1,-11 2-1,10 0-173,0-1-1,-1 1 1,1 1 0,0 0-1,0-1 1,0 2 0,1-1-1,-1 1 1,1 0 0,0 0-1,0 0 1,0 1 0,0-1-1,1 1 1,0 1 0,0-1-1,0 0 1,1 1 0,0 0 0,-3 7-1,3-8-28,1 0 0,0 0 0,1 0 0,-1 0 0,1 0 0,0 1 0,1-1 0,-1 0 0,1 1 0,0-1 0,0 1 0,0-1-1,1 0 1,0 1 0,0-1 0,1 0 0,-1 0 0,1 0 0,0 0 0,0 0 0,1 0 0,-1 0 0,1-1 0,0 1 0,1-1 0,-1 0 0,1 0 0,-1 0 0,1 0 0,1-1 0,-1 0-1,0 0 1,1 0 0,-1 0 0,1 0 0,9 3 0,-9-5 2,0 1 0,0-1-1,1 0 1,-1 0 0,0 0-1,0-1 1,0 0 0,1 0-1,-1 0 1,0-1 0,0 1 0,0-1-1,0 0 1,1-1 0,-1 1-1,-1-1 1,1 0 0,0-1-1,0 1 1,-1-1 0,0 0 0,1 0-1,-1 0 1,0 0 0,0-1-1,6-7 1,-2 0 10,0 0 0,0-1-1,-1 1 1,-1-2 0,0 1 0,0-1-1,-1 0 1,-1 0 0,3-15 0,2-17 8,3-76 1,-2-11 25,-11 126-39,-2 17 13,-3 17 30,2 0-33,2-1 0,1 1 0,0 0 0,3 0-1,3 27 1,-3-46-21,-1-1 0,2 0 0,-1 1 0,1-1 0,0 0 0,0-1 0,1 1 0,0-1-1,1 1 1,-1-1 0,1 0 0,1-1 0,-1 1 0,1-1 0,0 0 0,1-1 0,-1 0-1,1 0 1,0 0 0,12 6 0,-16-10 1,-1 0-1,1 0 0,-1 0 1,1 0-1,0-1 1,0 1-1,-1-1 0,1 1 1,0-1-1,0 0 1,0 0-1,-1 0 1,1-1-1,0 1 0,0-1 1,-1 1-1,1-1 1,0 0-1,2-1 0,-1-1 6,1 1-1,-1-1 0,0 0 0,0-1 0,0 1 0,0-1 0,0 0 0,-1 1 1,5-9-1,1-2 6,0-1 1,-1-1 0,-1 1 0,-1-1 0,6-20 0,-5-7-12,-5 25 4,-3 18-1,1 0-1,0 1 1,0-1-1,0 0 1,0 0-1,0 0 1,0 0-1,0 0 1,0-1 0,0 1-1,0 0 1,0 0-1,-1 0 1,1 0-1,0 0 1,0 0-1,0 0 1,0 0 0,0 0-1,0 0 1,0 0-1,0 0 1,0 0-1,0 0 1,0 0-1,0 0 1,0 0 0,0 0-1,0 0 1,0 0-1,-1-1 1,1 1-1,0 0 1,0 0-1,0 0 1,0 0 0,0 0-1,-1 6 7,1 0-1,-1 0 0,1 1 1,0-1-1,0 0 0,1 0 1,2 10-1,0 6 26,-1 25 58,0-11-30,7 46 1,-9-82-68,0 0 1,0 0-1,0 0 1,0 0-1,0 0 1,0 0-1,0 0 1,0 0-1,0 0 1,1 0-1,-1 0 1,0 0 0,0 0-1,0 0 1,0 0-1,0 0 1,0 0-1,0 0 1,0 0-1,0 0 1,0 0-1,0 0 1,0 0-1,1 0 1,-1 0-1,0 0 1,0 0-1,0 0 1,0 0 0,0 0-1,0 0 1,0 0-1,0 0 1,0 0-1,0 0 1,0 0-1,0 0 1,0 0-1,0 0 1,0 1-1,0-1 1,0 0-1,0 0 1,4-15-1163,-1-18-3417,-2 15-1377</inkml:trace>
  <inkml:trace contextRef="#ctx0" brushRef="#br0" timeOffset="13966.98">9849 101 6467,'0'-3'784,"4"6"-768,3 8-16,1 4 0,3 6-496,3-1-1889</inkml:trace>
  <inkml:trace contextRef="#ctx0" brushRef="#br0" timeOffset="14733.08">10149 208 4626,'-4'-4'445,"0"0"142,0 0 0,0 0 1,0 0-1,0 0 0,0 1 0,-1 0 0,-7-4 0,10 7-513,1-1 0,-1 1 1,0 0-1,0-1 0,1 1 0,-1 0 0,0 0 0,1 1 0,-1-1 0,0 0 0,0 0 1,1 1-1,-1-1 0,1 1 0,-1 0 0,0-1 0,1 1 0,-1 0 0,1 0 0,-1 0 1,1 0-1,0 0 0,0 0 0,-1 0 0,1 1 0,0-1 0,0 0 0,-2 4 0,-5 6-41,0 0-1,0 1 1,1 1-1,1-1 1,0 1-1,0 0 1,2 0-1,-1 1 0,-2 20 1,5-27-25,2 0 0,-1 0-1,1 0 1,0 1 0,0-1 0,1 0 0,0 0-1,1 0 1,2 8 0,-3-11-10,1 0-1,0 0 1,0 0 0,0 0-1,1 0 1,-1 0 0,1-1-1,0 1 1,0-1 0,0 0 0,1 0-1,-1 0 1,1 0 0,-1-1-1,7 4 1,-7-5 2,-1 0-1,1 0 1,0-1 0,-1 1 0,1-1-1,0 1 1,0-1 0,-1 0 0,1 0-1,0 0 1,-1-1 0,1 1 0,0 0-1,-1-1 1,1 0 0,0 0 0,-1 0-1,1 0 1,-1 0 0,1 0-1,-1-1 1,0 1 0,0-1 0,1 1-1,-1-1 1,0 0 0,-1 0 0,4-4-1,6-7 14,0 0 0,-1 0 1,12-21-1,-16 23-15,-2 4 0,0 0 0,-1-1 1,0 1-1,0-1 1,0 0-1,-1 1 1,2-17-1,-1-56 46,-3 65-22,-15 79 95,14-56-118,1 0-1,1 0 1,-1 0-1,1 0 1,0-1-1,1 1 1,0 0-1,0-1 1,0 1 0,1-1-1,1 0 1,-1 0-1,1 0 1,5 7-1,-7-11-3,0-1-1,0 1 1,1-1 0,-1 1 0,1-1-1,0 0 1,-1 0 0,1 0-1,0-1 1,0 1 0,0-1-1,1 1 1,-1-1 0,0 0-1,0 0 1,1 0 0,-1-1 0,0 1-1,1-1 1,-1 0 0,1 0-1,-1 0 1,1 0 0,-1-1-1,0 1 1,1-1 0,-1 0-1,0 0 1,0 0 0,1-1 0,-1 1-1,0-1 1,0 1 0,4-4-1,1 0-8,-1 0 0,0 0 0,0 0 0,0-1 0,-1 0 0,0 0 0,0-1 0,0 0-1,-1 0 1,0 0 0,0-1 0,-1 1 0,4-11 0,-4 8 16,-1-1 0,0 0 0,0 0 0,-1 0 1,-1-1-1,0 1 0,0 0 0,-1 0 0,-3-19 0,-4 5 151,6 20 301,11 13-215,34 34-177,-19-20-67,36 41 1,-55-56 2,-1 0 0,0 0 0,0 1 0,0 0 0,-1 0 0,0 0 0,-1 0 1,1 1-1,-2 0 0,4 15 0,-6-22 14,0 1 1,0 0-1,0 0 1,0-1-1,-1 1 1,1 0-1,-1-1 1,1 1-1,-1 0 0,0-1 1,0 1-1,0-1 1,-1 1-1,1-1 1,-1 0-1,1 1 1,-1-1-1,0 0 0,1 0 1,-1 0-1,0 0 1,0-1-1,-1 1 1,1 0-1,0-1 1,-5 2-1,-5 4 185,-1-1 0,-1-1 0,-25 7 0,15-5-35,-44 9 263,51-12-426,5-2 23,11-2-582,14-8-3331,5-4-9</inkml:trace>
  <inkml:trace contextRef="#ctx0" brushRef="#br0" timeOffset="15152.39">10680 459 7539,'-2'1'4899,"2"-2"-4403,4-1-288,-8 0-288,4 4 80,-3 1-96,-9 3-800,8 2-577,-9-3-976,2-1-2353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0:15.548"/>
    </inkml:context>
    <inkml:brush xml:id="br0">
      <inkml:brushProperty name="width" value="0.1" units="cm"/>
      <inkml:brushProperty name="height" value="0.1" units="cm"/>
      <inkml:brushProperty name="color" value="#E71224"/>
    </inkml:brush>
  </inkml:definitions>
  <inkml:trace contextRef="#ctx0" brushRef="#br0">105 21 4002,'0'-1'167,"-1"1"0,1-1 0,-1 1 0,1 0 1,-1-1-1,1 1 0,-1 0 0,0 0 0,1 0 0,-1-1 0,0 1 1,1 0-1,-1 0 0,1 0 0,-1 0 0,0 0 0,1 0 1,-1 0-1,0 0 0,1 0 0,-1 1 0,0-1 0,1 0 0,-1 0 1,1 1-1,-1-1 0,1 0 0,-1 0 0,0 1 0,-21 20 1235,15-10-1187,0 0-1,-11 22 0,9-13-59,5-13-90,0 0 0,1 0 0,0 0 0,1 0 0,0 1 0,0 0 0,-2 14 0,5 5-13,1-1 0,2 1 0,0-1-1,2 0 1,1 0 0,16 42 0,-20-61-49,1 0 1,-1 0-1,1 0 0,0-1 1,0 1-1,1-1 0,0 0 1,0-1-1,0 1 0,1-1 1,0 0-1,0 0 0,10 6 1,-13-10-2,0 1 0,0 0 0,1-1 1,-1 0-1,0 1 0,1-1 0,-1-1 0,1 1 0,-1 0 1,1-1-1,-1 0 0,1 0 0,-1 0 0,1 0 1,-1 0-1,1-1 0,-1 1 0,1-1 0,-1 0 1,0 0-1,1-1 0,-1 1 0,0-1 0,0 1 0,0-1 1,0 0-1,0 0 0,0 0 0,-1-1 0,4-2 1,-1-1 6,0 0 1,-1 0-1,1-1 1,-1 0-1,-1 1 1,1-1 0,-1 0-1,0-1 1,2-9-1,1-10 9,4-35 1,-2 10-18,-5 35 3,-1-1 0,0 1 0,-1-1 0,-1 1 0,-1-1 0,-5-29 0,5 40-3,0 1 0,-1 0 0,1 0 0,-1 0 0,-1 0-1,1 0 1,-1 0 0,0 1 0,0-1 0,-1 1 0,1 0 0,-1 0 0,-1 0 0,1 1 0,0-1 0,-1 1-1,0 0 1,0 0 0,0 1 0,-1-1 0,-9-3 0,11 6-70,-1-1 0,1 1 0,-1 1 0,0-1 0,1 1 0,-1-1 0,0 1 0,1 1-1,-1-1 1,0 1 0,1 0 0,-1 0 0,1 0 0,-1 0 0,1 1 0,0 0 0,-1 0 0,1 0 0,0 0 0,0 1 0,0 0 0,1-1 0,-1 1 0,1 1 0,-6 4 0,2 1-226,0-1 0,0 1 0,0 1 0,1-1 1,0 1-1,1 0 0,0 0 0,1 0 0,-5 18 1,2-1-2588</inkml:trace>
  <inkml:trace contextRef="#ctx0" brushRef="#br0" timeOffset="392.27">408 467 6515,'-1'0'176,"1"1"0,-1 0 1,0 0-1,1-1 0,-1 1 0,1 0 1,-1 0-1,1 0 0,0 0 0,-1 0 1,1 0-1,0-1 0,-1 1 0,1 0 0,0 0 1,0 0-1,0 0 0,0 0 0,0 2 1,1 28-380,0-16 488,-1-15-312,8-14-4762,6 1 1276</inkml:trace>
  <inkml:trace contextRef="#ctx0" brushRef="#br0" timeOffset="1242.03">590 43 5154,'-3'-12'3998,"5"26"-2607,4 29-950,-7-25-372,0-1 0,-1 1 1,-1-1-1,0 0 1,-2 1-1,0-1 0,-1-1 1,-13 27-1,20-42-68,-1-1 1,0 1-1,0-1 1,1 0-1,-1 1 0,0-1 1,1 1-1,-1-1 0,1 0 1,-1 1-1,0-1 1,1 0-1,-1 1 0,1-1 1,-1 0-1,1 0 0,-1 1 1,1-1-1,-1 0 1,1 0-1,-1 0 0,1 0 1,-1 0-1,1 0 0,-1 0 1,1 0-1,-1 0 1,1 0-1,-1 0 0,2 0 1,37 2 182,-33-2-163,10 1-3,0-2 1,-1 0-1,26-5 1,-37 5-20,-1 0 0,1 0 0,-1 0 0,0 0 0,1 0 0,-1-1-1,0 0 1,0 0 0,0 0 0,0 0 0,0 0 0,0 0 0,-1-1 0,1 0 0,-1 1 0,1-1 0,-1 0 0,0 0 0,0 0 0,-1 0 0,3-6 0,-1-1 11,0-1 0,0 0 1,-2 0-1,1 0 0,-1 0 0,-1 0 1,0 0-1,-1 0 0,0 0 0,0 0 1,-1 0-1,-6-17 0,5 28 118,0 8-69,1 8 0,-9 232 130,2-132-19,4-78-57,4-29-206,2-17-782,9-23-2076,-1 15 355</inkml:trace>
  <inkml:trace contextRef="#ctx0" brushRef="#br0" timeOffset="1741.02">1002 31 6387,'-3'-2'3469,"11"6"-2958,-1-1-421,0-1 0,0 0 0,1 0 0,-1 0 0,1-1 0,-1 0 0,1-1 0,0 0-1,12-1 1,7-2-82,37-10 0,-8 1 9,-48 9-1261,-21 3-1301,-2 3 141</inkml:trace>
  <inkml:trace contextRef="#ctx0" brushRef="#br0" timeOffset="2303.75">1032 56 4338,'-15'1'5882,"13"16"-5302,0 1-394,-1 0 0,0-1 0,-8 21 0,-4 20 83,18-31-247,-3-29-1,1-1 0,-1 1 1,1 0-1,0 0 0,0 0 1,0 0-1,1 0 0,-1 0 0,0 0 1,1 0-1,-1 0 0,1 1 1,1-3-1,26-21 297,-24 21-310,0 0-1,0 1 0,1-1 1,-1 1-1,1 1 1,0-1-1,0 1 1,0 0-1,0 0 1,1 0-1,-1 1 1,0 0-1,1 1 1,-1-1-1,1 1 1,-1 0-1,1 1 1,-1-1-1,0 1 1,1 1-1,-1-1 1,0 1-1,0 0 0,0 1 1,0-1-1,0 1 1,-1 0-1,1 1 1,-1-1-1,10 9 1,-9-7-4,0 1 0,-1-1 0,0 1 0,0 0 0,0 0 0,-1 0 1,0 1-1,0-1 0,0 1 0,-1 0 0,0 0 0,-1 1 0,1-1 0,-1 1 1,-1-1-1,1 1 0,-1-1 0,-1 1 0,1 0 0,-1-1 0,-1 1 0,0 0 1,0-1-1,0 1 0,-5 13 0,3-13 52,0-1 1,-1 1-1,-1-1 0,1 0 1,-1 0-1,-1 0 1,1-1-1,-1 1 0,0-1 1,0-1-1,-1 1 0,0-1 1,0 0-1,0-1 1,0 0-1,-1 0 0,0 0 1,1-1-1,-1 0 0,-12 2 1,6-1 54,1-2 1,-1 0 0,1 0-1,-1-1 1,0-1 0,0 0-1,1-1 1,-1-1 0,0 0-1,1-1 1,-26-8 0,18 6-711,39-2-2132,2-4 997,4 3-977</inkml:trace>
  <inkml:trace contextRef="#ctx0" brushRef="#br0" timeOffset="2666.72">1467 487 9012,'0'-1'1297,"0"-4"-945,-1 1-16,-4 3-336,3-4 0,2-2-2209</inkml:trace>
</inkml:ink>
</file>

<file path=word/ink/ink5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6:13.258"/>
    </inkml:context>
    <inkml:brush xml:id="br0">
      <inkml:brushProperty name="width" value="0.1" units="cm"/>
      <inkml:brushProperty name="height" value="0.1" units="cm"/>
      <inkml:brushProperty name="color" value="#E71224"/>
    </inkml:brush>
  </inkml:definitions>
  <inkml:trace contextRef="#ctx0" brushRef="#br0">28 1 5667,'2'3'1985,"-4"-1"-1681,4-2-256,-2 1-48,0 1 0,-4-2-48,2-2-753,-6 4-815,-7 0-1154</inkml:trace>
</inkml:ink>
</file>

<file path=word/ink/ink5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5:54.591"/>
    </inkml:context>
    <inkml:brush xml:id="br0">
      <inkml:brushProperty name="width" value="0.1" units="cm"/>
      <inkml:brushProperty name="height" value="0.1" units="cm"/>
      <inkml:brushProperty name="color" value="#E71224"/>
    </inkml:brush>
  </inkml:definitions>
  <inkml:trace contextRef="#ctx0" brushRef="#br0">17 111 4562,'-1'-1'146,"0"1"-1,0-1 1,0 1-1,0-1 1,0 1-1,0-1 1,0 0 0,0 0-1,1 1 1,-1-1-1,0 0 1,0 0-1,1 0 1,-1 0-1,1 0 1,-1 0 0,1 0-1,-1 0 1,1 0-1,-1 0 1,1 0-1,0 0 1,0 0-1,0 0 1,-1-2 0,2 1-46,-1 1 1,0-1 0,1 0-1,0 0 1,-1 0 0,1 0 0,0 1-1,0-1 1,0 0 0,0 1-1,0-1 1,0 1 0,3-3 0,-1 1-32,0 0 1,0 0-1,0 1 1,0-1-1,1 1 1,-1 0-1,1 0 1,-1 0 0,1 0-1,0 1 1,0-1-1,0 1 1,7-1-1,-6 2-36,0 0-1,0 0 1,0 1-1,0-1 1,0 1-1,-1 1 1,1-1-1,0 1 1,-1 0-1,1 0 1,-1 0-1,1 0 0,-1 1 1,0 0-1,6 5 1,0 2 2,-1 0 0,-1 1-1,0 0 1,10 18 0,5 13 5,25 65 0,-26-56-35,-16-33-1,0-1 0,-1 1 0,-1 1 0,-1-1 0,2 30 0,-1-7 2,1-23-15,-5-18 11,1 0-1,-1 0 0,0 0 1,0 0-1,1 0 1,-1 0-1,0 0 0,0 0 1,0 0-1,1 0 0,-1 0 1,0 0-1,0 0 1,0 0-1,1 0 0,-1 0 1,0 0-1,0 0 1,0-1-1,1 1 0,-1 0 1,0 0-1,0 0 0,0 0 1,0 0-1,1-1 1,-1 1-1,0 0 0,0 0 1,0 0-1,0-1 0,0 1 1,0 0-1,0 0 1,0-1-1,1 1 0,-2-2 3,1 1-1,0-1 0,0 0 0,-1 1 1,1-1-1,-1 1 0,1-1 0,-1 1 1,0-1-1,1 1 0,-1-1 1,0 1-1,0-1 0,-2 0 0,-2-8 47,-11-47-77,14 48 23,1 0 1,-1 0-1,-1 1 1,1 0-1,-2-1 0,1 1 1,-1 0-1,0 0 1,-1 1-1,-6-10 0,8 15 4,1 0 0,-1-1 0,0 1 0,0 0 0,0 0 0,0 0 1,0 1-1,-1-1 0,1 1 0,0 0 0,-1 0 0,1 0 0,-1 0 0,1 1 0,-1-1 0,0 1 0,1 0 0,-1 0 0,1 0 0,-1 1 0,0-1 0,1 1 0,-1 0 0,1 0 0,0 0 0,-1 0 0,1 1 0,0-1 0,-1 1 0,-4 4 0,-3 0-2,1 1 1,1 0-1,-1 1 0,1 0 0,1 1 1,-1 0-1,-12 19 0,9-10 19,1 0 1,-10 23-1,18-33-46,0-1 0,0 1 0,1 0 0,0 0 0,0 0 1,1 0-1,0 0 0,0 15 0,2-22-33,-1 0 1,0 0-1,0 0 1,0 0-1,1 0 1,-1 0 0,0 0-1,1 0 1,-1 0-1,1 0 1,-1 0-1,1-1 1,-1 1-1,1 0 1,0 0-1,-1-1 1,1 1-1,0 0 1,0-1-1,0 1 1,-1 0-1,1-1 1,0 1-1,0-1 1,2 1-1,0 0-290,0 0-1,0-1 1,0 1 0,-1-1-1,1 0 1,0 0-1,6 0 1,10-3-2588</inkml:trace>
  <inkml:trace contextRef="#ctx0" brushRef="#br0" timeOffset="423.39">519 481 4354,'17'-6'3842,"25"0"-2717,14-3-1199,-35 4 43,-16 4-185,1 0 0,-1-1-1,1 1 1,-1-1 0,1 0 0,-1 0 0,0-1-1,0 1 1,7-6 0,-10 1-1846,-3-1-1249</inkml:trace>
  <inkml:trace contextRef="#ctx0" brushRef="#br0" timeOffset="813.87">512 317 3682,'3'2'493,"0"-1"0,0 0 1,0-1-1,0 1 0,0 0 0,0-1 1,0 0-1,0 1 0,0-1 1,0 0-1,0-1 0,6 0 1,57-9-949,-36 5 830,-24 4-443,6-1-148,1 0-1,0 0 1,-1-1 0,13-6-1</inkml:trace>
  <inkml:trace contextRef="#ctx0" brushRef="#br0" timeOffset="17687.98">848 79 4002,'1'-1'3695,"2"-6"-1379,1 1-2244,0 1 0,1 0 1,-1 0-1,1 0 1,0 1-1,0 0 0,0 0 1,1 0-1,-1 1 0,1-1 1,0 1-1,0 1 1,0-1-1,11-2 0,-10 3-82,0 0-1,0 0 0,0 1 0,0 0 0,1 1 0,-1-1 0,0 1 1,0 1-1,0-1 0,1 1 0,-1 1 0,0-1 0,0 1 1,12 5-1,-16-6 8,-1 1 1,1-1 0,-1 1 0,1-1 0,-1 1 0,0 0-1,0 0 1,0 0 0,0 0 0,0 0 0,-1 0 0,1 0-1,0 1 1,-1-1 0,0 1 0,0-1 0,0 1-1,0 0 1,1 2 0,-1 0 1,-1-1 1,0 1-1,1-1 1,-2 0-1,1 1 0,0-1 1,-1 1-1,0-1 0,0 0 1,0 1-1,-3 4 0,0 0 6,0 0 0,0-1 0,-1 1 0,-1-1 0,0 0 0,0 0 0,0 0 0,-1-1 0,0 0-1,-9 7 1,15-14 2,0 1-1,0-1 0,-1 1 0,1-1 0,0 0 1,0 0-1,0 1 0,0-1 0,0 0 1,-1 0-1,1 0 0,0 0 0,0 0 0,-2-1 1,-2-1 122,9 1 161,36-19-274,-35 19-20,-1 0 1,1 1 0,0 0 0,0 0-1,0 0 1,0 0 0,0 1 0,-1 0-1,1 0 1,0 0 0,-1 1 0,1 0-1,-1 0 1,1 0 0,-1 0-1,0 0 1,0 1 0,0 0 0,0 0-1,0 0 1,0 0 0,-1 1 0,0-1-1,0 1 1,4 6 0,-4-7 6,-1 1 0,0 0 0,0 0 0,0 0 0,-1 0 1,1 0-1,-1 1 0,0-1 0,0 0 0,0 1 0,-1-1 0,0 1 0,0-1 1,0 1-1,0-1 0,0 0 0,-1 1 0,0-1 0,0 0 0,0 1 0,-1-1 1,1 0-1,-1 0 0,0 0 0,0 0 0,-1 0 0,-4 6 0,4-5 19,-1-1-1,0 1 0,1-1 0,-1 0 1,-1 0-1,1-1 0,-1 1 0,1-1 1,-1 0-1,0 0 0,0 0 0,0-1 1,-1 0-1,1 0 0,0 0 0,-1-1 1,0 1-1,1-1 0,-1-1 0,0 1 1,1-1-1,-1 0 0,0 0 0,1-1 1,-1 1-1,0-2 0,1 1 0,-6-2 1,-14-5 145,16 5-85,0 1 0,1-2-1,0 1 1,-1-1 0,1 0 0,0-1-1,-8-6 1,16 12-134,-1-1 0,1 0 0,-1 0 0,1 1 0,-1-1-1,1 0 1,-1 1 0,1-1 0,0 1 0,-1-1 0,1 1 0,-1-1-1,1 0 1,0 1 0,-1-1 0,1 1 0,0-1 0,0 1 0,-1 0-1,1-1 1,0 1 0,0-1 0,0 1 0,0-1 0,0 2-1,-4 23-5946</inkml:trace>
</inkml:ink>
</file>

<file path=word/ink/ink5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5:49.275"/>
    </inkml:context>
    <inkml:brush xml:id="br0">
      <inkml:brushProperty name="width" value="0.1" units="cm"/>
      <inkml:brushProperty name="height" value="0.1" units="cm"/>
      <inkml:brushProperty name="color" value="#008C3A"/>
    </inkml:brush>
  </inkml:definitions>
  <inkml:trace contextRef="#ctx0" brushRef="#br0">45 305 4882,'-45'-2'4045,"46"3"-4016,-1-1 1,0 0-1,0 0 1,0 0-1,0 0 1,0 0-1,0 0 1,1 0-1,-1 1 0,0-1 1,0 0-1,0 0 1,0 0-1,0 0 1,1 0-1,-1 0 1,0 0-1,0 0 1,0 0-1,0 0 1,1 0-1,-1 0 1,0 0-1,0 0 1,0 0-1,0 0 0,1 0 1,-1 0-1,0 0 1,0 0-1,0 0 1,0 0-1,0-1 1,1 1-1,-1 0 1,0 0-1,0 0 1,0 0-1,0 0 1,0 0-1,0 0 1,1-1-1,-1 1 1,0 0-1,0 0 0,0 0 1,0 0-1,0 0 1,0-1-1,0 1 1,0 0-1,0 0 1,0 0-1,0 0 1,0-1-1,0 1 1,0 0-1,0 0 1,0 0-1,0 0 1,0-1-1,0 1 0,0 0 1,2 0 20,1 1 0,-1-1 1,0 0-1,0 0 0,1 0 0,-1 0 0,0 0 1,0 0-1,1-1 0,2 0 0,7-1 86,304-3 870,36-2-1035,-143-12 37,-203 18-368,-6 4-541,-1-3 833,1 1 0,0-1 0,0 0 0,-1 1-1,1-1 1,0 0 0,0 1 0,0-1-1,-1 0 1,1 1 0,0-1 0,0 1-1,0-1 1,0 0 0,0 1 0,0-1-1,0 1 1,0-1 0,0 0 0,0 1 0,0-1-1,0 1 1,0-1 0,0 0 0,1 1-1,-1-1 1,0 1 0,0-1 0,0 0-1,0 1 1,1-1 0,-1 0 0,0 1-1,1-1 1,-1 0 0,0 0 0,0 1 0,1-1-1,-1 0 1,1 1 0,14 6-2405</inkml:trace>
  <inkml:trace contextRef="#ctx0" brushRef="#br0" timeOffset="707.52">1473 79 5154,'-9'-4'412,"-1"0"0,1 1 0,-1 0 0,0 0-1,0 1 1,0 0 0,0 1 0,0 0 0,0 1-1,0 0 1,-11 2 0,14-1-336,1 0 1,0 1-1,0 0 0,0 0 1,0 0-1,0 1 0,0 0 1,1 0-1,-1 1 0,1-1 1,0 1-1,0 1 0,0-1 1,1 0-1,-1 1 1,1 0-1,0 0 0,-5 9 1,6-8-69,0-1 1,1 1-1,-1 0 1,1 0-1,0 1 1,1-1-1,-1 0 1,1 1-1,1-1 1,-1 1 0,1-1-1,0 1 1,0-1-1,1 1 1,0-1-1,2 10 1,-2-13-11,1 1 1,-1-1-1,0 0 0,1 1 1,0-1-1,-1 0 0,1 0 1,1 0-1,-1 0 1,0-1-1,1 1 0,-1 0 1,1-1-1,0 0 1,0 0-1,0 0 0,0 0 1,0 0-1,0 0 0,0-1 1,1 0-1,-1 1 1,1-1-1,-1 0 0,1-1 1,-1 1-1,1-1 0,-1 0 1,1 1-1,0-1 1,4-1-1,-1 0 0,0 0 0,0-1-1,-1 1 1,1-1 0,-1 0 0,1-1-1,-1 0 1,0 0 0,0 0 0,0-1-1,0 0 1,-1 0 0,0 0 0,1 0-1,-2-1 1,1 0 0,0 0 0,-1-1-1,0 1 1,0-1 0,-1 0 0,0 0-1,0 0 1,3-9 0,0-7 19,-4 16-5,-1 1 0,1-1 0,-1 0 0,0 0 0,-1 1 0,1-1 0,-1 0 0,0 0 0,0 1 0,-2-7 0,3 25 7,-1 1 0,0-1 0,-1 1 0,-3 12 0,4-25-18,-10 147 41,0 10-9,12-155-1104,7-8-1819,-5 3 1964,9-6-2361</inkml:trace>
  <inkml:trace contextRef="#ctx0" brushRef="#br0" timeOffset="1462.03">1751 249 4994,'0'-1'99,"0"0"-1,-1 1 1,1-1 0,0 0-1,0 0 1,0 1-1,0-1 1,-1 0 0,1 1-1,0-1 1,-1 1-1,1-1 1,0 0 0,-1 1-1,1-1 1,-1 1-1,1-1 1,-1 1 0,1-1-1,-1 1 1,0-1-1,1 1 1,-1 0 0,1-1-1,-1 1 1,0 0-1,0-1 1,-27-2 1619,23 3-1522,0 1 1,0-1 0,0 1-1,-1 0 1,1 1 0,0-1-1,1 1 1,-10 5-1,9-3-171,0 1 0,0 0-1,1 0 1,0 1-1,0-1 1,0 1-1,0 0 1,1 0 0,0 0-1,1 0 1,-1 1-1,1-1 1,0 1-1,1-1 1,0 1 0,0 0-1,0 0 1,1 9-1,-1-12-15,1-1-1,0 1 1,1-1-1,-1 1 1,1-1-1,-1 1 1,1-1-1,0 1 1,0-1-1,0 0 1,1 1-1,-1-1 1,1 0-1,0 0 1,0 0-1,0 0 1,0-1-1,0 1 1,1 0-1,-1-1 1,1 0-1,0 0 1,0 1-1,0-1 1,0-1-1,0 1 1,0 0-1,0-1 1,0 0-1,1 0 1,-1 0-1,0 0 1,1 0-1,-1 0 1,1-1-1,-1 0 1,6 0-1,-5 0-7,0 0-1,0-1 1,0 1 0,-1-1-1,1 0 1,0 0-1,0-1 1,0 1 0,-1-1-1,1 0 1,-1 0-1,1 0 1,-1 0 0,4-3-1,-2 0 3,1-1-1,-1 1 1,0-1 0,-1 0-1,1 0 1,-1 0 0,4-9-1,-2 3 3,-1-1 0,0 1-1,-1-1 1,0 0 0,-1-1-1,-1 1 1,0-1 0,1-16-1,-3 8 22,0-30 25,-8-63 0,8 115-44,0 0-1,0 0 0,0 0 0,0 0 1,0 0-1,0-1 0,0 1 0,0 0 1,0 0-1,0 0 0,0 0 0,0 0 1,0 0-1,0 0 0,0 0 0,0 0 1,-1 0-1,1-1 0,0 1 0,0 0 1,0 0-1,0 0 0,0 0 0,0 0 1,0 0-1,0 0 0,0 0 1,-1 0-1,1 0 0,0 0 0,0 0 1,0 0-1,0 0 0,0 0 0,0 0 1,0 0-1,-1 0 0,1 0 0,0 0 1,0 0-1,0 0 0,0 0 0,0 0 1,0 0-1,0 0 0,0 0 0,-1 0 1,1 0-1,0 0 0,0 0 0,0 1 1,0-1-1,0 0 0,0 0 0,0 0 1,0 0-1,0 0 0,0 0 1,0 0-1,0 0 0,0 0 0,-1 0 1,1 1-1,-3 14 100,6 67-70,-3-56-30,1 1 0,1-1 1,7 34-1,-7-52-18,1 0 1,0 0-1,0 0 0,0 0 1,1 0-1,0-1 0,0 0 0,1 0 1,0 0-1,0 0 0,1-1 1,0 0-1,0 0 0,11 8 0,-16-13 6,0 0 0,0 0-1,0-1 1,0 1 0,0 0-1,0-1 1,0 1 0,0-1-1,0 1 1,1-1-1,-1 1 1,0-1 0,0 0-1,1 0 1,-1 0 0,0 0-1,0 0 1,1 0 0,-1 0-1,0 0 1,0 0-1,1 0 1,-1-1 0,0 1-1,0 0 1,1-1 0,-1 1-1,1-2 1,1 0 0,-1 0 1,0 0-1,0-1 0,0 1 1,0-1-1,0 1 0,0-1 1,-1 0-1,1 1 0,-1-1 1,1-4-1,3-7 9,-2 1 1,1-1 0,-2 1-1,2-21 1,-5-17 58,-2 42 12,0 32 46,-3 17-134,4-32-57,0-1 1,1 1-1,0 0 1,0 0 0,1 0-1,0 0 1,0 0 0,1 0-1,0 0 1,0 0-1,1 0 1,0 0 0,1 0-1,3 8 1</inkml:trace>
  <inkml:trace contextRef="#ctx0" brushRef="#br0" timeOffset="1868.99">2005 0 5026,'0'7'304,"0"12"-304,11 3-112,-1 2-1168</inkml:trace>
  <inkml:trace contextRef="#ctx0" brushRef="#br0" timeOffset="2563.85">2215 149 5747,'-4'-4'484,"0"1"0,-1 0 1,1 1-1,-1-1 0,1 1 1,-8-3-1,11 5-424,-1-1 0,1 1 0,0 0 0,-1 0 0,1 0 0,-1 0 1,1 0-1,0 0 0,-1 0 0,1 1 0,-1-1 0,1 0 0,0 1 0,-1-1 0,1 1 0,0-1 0,0 1 1,0 0-1,-1 0 0,1-1 0,0 1 0,0 0 0,0 0 0,0 0 0,0 0 0,0 0 0,0 0 1,-1 2-1,-6 10 65,1-1 1,0 1-1,0 0 1,2 1-1,-1-1 1,-5 28 0,8-32-117,1 1 1,1 0-1,0 0 1,0 0 0,1 0-1,1 0 1,-1 0-1,2 0 1,-1 0-1,6 18 1,-6-26-11,0 1 0,-1-1 1,1 0-1,0 0 0,0 0 0,0 0 0,0 0 0,0 0 1,1 0-1,-1-1 0,0 1 0,1 0 0,0-1 1,-1 1-1,1-1 0,0 1 0,0-1 0,0 0 0,0 0 1,0 0-1,0 0 0,0 0 0,0 0 0,0-1 0,0 1 1,0-1-1,1 1 0,-1-1 0,0 0 0,0 0 0,1 0 1,-1 0-1,0 0 0,0 0 0,1-1 0,-1 1 1,0-1-1,0 0 0,0 1 0,3-3 0,2 0-2,0-1-1,0 0 1,0 0-1,0-1 0,-1 0 1,1 0-1,-2-1 1,1 0-1,9-11 1,-7 4 6,0 0 1,-1 0 0,-1-1-1,0 1 1,0-1 0,-2 0-1,0-1 1,0 1-1,-2-1 1,3-24 0,-8 67 322,1-20-322,1 0 0,0 0 0,1 0 1,0 1-1,0-1 0,1 0 0,0 0 0,0 0 1,4 14-1,-4-19-9,0-1 0,0 1 0,1 0 1,-1-1-1,1 1 0,-1-1 0,1 1 0,0-1 0,0 0 0,0 0 1,0 1-1,0-1 0,0-1 0,1 1 0,-1 0 0,1-1 1,-1 1-1,1-1 0,0 0 0,4 2 0,-3-2-4,0-1-1,0 0 1,0 0-1,-1 0 0,1 0 1,0-1-1,0 0 1,-1 1-1,1-1 1,0 0-1,-1-1 1,1 1-1,-1-1 0,5-2 1,0-1-5,1-1-1,-1 0 1,0 0 0,0-1 0,-1 0-1,0 0 1,0-1 0,-1 0 0,0 0-1,0-1 1,6-13 0,-9 14 16,1-1-1,-2 0 1,1 0 0,-1 0 0,-1-1 0,1 1 0,-2 0 0,1-1 0,-3-18-1,2 27 11,0 0 0,-1 0 0,1 0-1,0-1 1,0 1 0,0 0-1,0 0 1,0-1 0,0 1 0,0 0-1,1 0 1,-1-1 0,0 1-1,1 0 1,-1 0 0,0 0 0,2-2-1,-2 3-3,1 0-1,-1 0 0,1-1 1,-1 1-1,1 0 0,-1 0 1,1 0-1,-1 0 0,1 0 0,-1 0 1,1 0-1,-1 0 0,1 0 1,-1 0-1,1 0 0,-1 1 1,1-1-1,-1 0 0,1 0 1,-1 0-1,1 1 0,-1-1 1,0 0-1,1 0 0,-1 1 1,1-1-1,0 1 0,33 35 95,-27-28-102,-1 1 1,-1 0-1,1 0 0,-2 0 1,1 1-1,-1-1 1,-1 1-1,1 0 0,-2 0 1,1 0-1,-2 1 1,1-1-1,-1 17 0,-1-22 31,-1-1 0,0 1 0,0-1 1,-1 1-1,1-1 0,-1 0 0,0 1 0,0-1 0,-1 0 0,1 0 0,-1 0 0,0-1 0,0 1 0,0-1 0,0 0 0,-1 1 0,1-1 0,-1-1 0,0 1 0,-7 4 0,3-3-39,0 0-1,0-1 0,-1 0 1,1 0-1,-1-1 1,0 0-1,0 0 0,0-1 1,-13 1-1</inkml:trace>
</inkml:ink>
</file>

<file path=word/ink/ink5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6:47.070"/>
    </inkml:context>
    <inkml:brush xml:id="br0">
      <inkml:brushProperty name="width" value="0.1" units="cm"/>
      <inkml:brushProperty name="height" value="0.1" units="cm"/>
      <inkml:brushProperty name="color" value="#0000FF"/>
    </inkml:brush>
  </inkml:definitions>
  <inkml:trace contextRef="#ctx0" brushRef="#br0">38 42 1649,'-38'-41'0</inkml:trace>
</inkml:ink>
</file>

<file path=word/ink/ink5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6:21.726"/>
    </inkml:context>
    <inkml:brush xml:id="br0">
      <inkml:brushProperty name="width" value="0.1" units="cm"/>
      <inkml:brushProperty name="height" value="0.1" units="cm"/>
      <inkml:brushProperty name="color" value="#E71224"/>
    </inkml:brush>
  </inkml:definitions>
  <inkml:trace contextRef="#ctx0" brushRef="#br0">10 145 4354,'-10'1'4869,"11"-2"-4768,-1 1 1,0-1-1,1 1 1,-1 0 0,1-1-1,-1 1 1,0-1 0,1 1-1,-1-1 1,0 1-1,1-1 1,-1 1 0,0-1-1,0 1 1,0-1-1,0 1 1,1-1 0,-1 1-1,0-1 1,0 0 0,0 1-1,0-1 1,0 0-1,0-2-87,0 0 0,1 0 0,0 0 0,-1 0 0,1 0 0,0 0 0,0 0 0,1 0 0,-1 1 0,1-1 0,-1 0 0,1 1 0,0 0 0,0-1 0,0 1 0,0 0 0,0 0-1,1 0 1,-1 0 0,5-2 0,6-4 4,1 0 1,27-10-1,-22 9 21,-4 3-25,-1 0 1,1 1-1,0 1 0,0 0 1,0 1-1,21-2 0,-32 5-14,0-1 1,0 1-1,-1 0 0,1 0 1,0 1-1,-1-1 0,1 1 0,0-1 1,-1 1-1,1 0 0,-1 1 1,1-1-1,-1 1 0,0-1 0,1 1 1,-1 0-1,0 0 0,0 0 1,0 1-1,0-1 0,-1 1 0,1-1 1,-1 1-1,1 0 0,-1 0 1,0 0-1,0 0 0,-1 1 0,1-1 1,-1 1-1,1-1 0,1 7 1,-2-3 1,-1 0 0,0 1 0,0-1 1,0 0-1,-1 0 0,0 0 0,0 1 0,-1-1 1,0 0-1,0 0 0,-1-1 0,1 1 1,-2 0-1,1-1 0,-8 12 0,5-10 5,0 1-1,-1 0 1,0-1-1,0-1 1,-1 1-1,0-1 0,0 0 1,0-1-1,-1 0 1,-13 7-1,22-13 3,-1 0-1,1 1 1,0-1 0,0 0-1,-1 1 1,1-1-1,0 0 1,-1 0-1,1 0 1,0 1 0,-1-1-1,1 0 1,-1 0-1,1 0 1,0 0 0,-1 0-1,1 0 1,0 0-1,-1 0 1,1 0-1,-1 0 1,1 0 0,0 0-1,-1 0 1,1 0-1,-1 0 1,1 0-1,0 0 1,-1 0 0,1 0-1,0-1 1,-1 1-1,1 0 1,0 0 0,-1 0-1,1-1 1,0 1-1,-1 0 1,1 0-1,0-1 1,0 1 0,-1 0-1,1-1 1,0 1-1,0 0 1,0-1-1,-1 1 1,1 0 0,0-1-1,0 1 1,0-1-1,0 1 1,0-1 0,0 0 6,0-1-1,1 1 1,-1-1 0,0 1 0,1 0 0,-1-1 0,1 1 0,0 0 0,0 0 0,-1-1 0,1 1 0,0 0 0,0 0 0,0 0 0,0 0 0,2-1 0,6-5-14,0 1-1,1 1 1,0-1 0,0 2 0,0-1 0,0 1-1,1 1 1,-1 0 0,15-2 0,-18 4-4,-1 0 0,1 0 0,0 1 0,-1 0 0,1 0 0,0 1 0,0 0 0,-1 0 0,1 0 0,-1 1 0,1 0 0,-1 1 0,0-1 0,0 1 0,0 0 0,7 5 0,-5-2 1,-1-1 1,0 1-1,-1 0 0,0 1 0,0 0 0,0 0 0,-1 0 1,7 13-1,-10-16 5,0-1-1,-1 1 1,0 0 0,1 0 0,-1 0 0,-1 0-1,1 1 1,-1-1 0,0 0 0,1 0 0,-2 0 0,1 0-1,0 1 1,-1-1 0,0 0 0,0 0 0,0 0-1,-1 0 1,1 0 0,-4 5 0,0-1 11,0 0 0,-1 0 0,0-1 0,0 1 0,0-1 0,-1 0 0,-1-1 0,1 0 0,-1 0 0,0-1 0,0 1 0,0-2 1,-1 1-1,0-1 0,-15 4 0,9-3 106,0-1 0,0-1 0,0-1 0,-1 0 0,1-1 0,0 0 0,-1-1 0,1-1 0,-18-3 0,6-2 17,0-1 1,-31-12 0,52 17-150,11 4-1274,-2-1 583,0-1 1,1 1 0,-1-1-1,1 0 1,-1 0-1,0 0 1,7-1-1,18-4-4462</inkml:trace>
  <inkml:trace contextRef="#ctx0" brushRef="#br0" timeOffset="360.86">799 566 8116,'-2'-1'416,"2"-3"-288,2 3 96,3-1-224,-1 2-656,4-2-1201</inkml:trace>
</inkml:ink>
</file>

<file path=word/ink/ink5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4:56.301"/>
    </inkml:context>
    <inkml:brush xml:id="br0">
      <inkml:brushProperty name="width" value="0.1" units="cm"/>
      <inkml:brushProperty name="height" value="0.1" units="cm"/>
      <inkml:brushProperty name="color" value="#FF3300"/>
    </inkml:brush>
  </inkml:definitions>
  <inkml:trace contextRef="#ctx0" brushRef="#br0">23 17 4370,'-4'-3'776,"-14"-11"5388,25 40-3814,-4-19-2288,1 0 1,0 0-1,1 0 0,0-1 1,0 1-1,0-1 1,1 0-1,0-1 1,7 6-1,28 30 106,-25-18-125,-2 0 1,0 0-1,-1 2 0,-1 0 0,-2 0 1,0 1-1,-2 0 0,9 52 0,-15-67-33,-1 0-1,-1 0 1,0-1-1,0 1 0,-1 0 1,0 0-1,-1-1 0,-1 1 1,1 0-1,-7 14 1,-5 5 112,-33 57 1,35-66-82,-12 26 95,25-47-139,-1 0 0,0 0 0,0 0-1,0 0 1,0 0 0,0 0 0,0 0 0,0 0 0,0 0-1,0 0 1,0 0 0,0 0 0,0 0 0,0 0 0,1 0-1,-1 0 1,0 0 0,0 0 0,0 0 0,0 0 0,0 0-1,0 0 1,0 0 0,0 0 0,0 0 0,0 0 0,0 0-1,0 0 1,0 0 0,0 0 0,1 0 0,-1 0 0,0 0-1,0 0 1,0 0 0,0 1 0,0-1 0,0 0 0,0 0-1,0 0 1</inkml:trace>
</inkml:ink>
</file>

<file path=word/ink/ink5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4:46.625"/>
    </inkml:context>
    <inkml:brush xml:id="br0">
      <inkml:brushProperty name="width" value="0.1" units="cm"/>
      <inkml:brushProperty name="height" value="0.1" units="cm"/>
      <inkml:brushProperty name="color" value="#FF3300"/>
    </inkml:brush>
  </inkml:definitions>
  <inkml:trace contextRef="#ctx0" brushRef="#br0">2 610 5058,'-1'-3'171,"1"1"0,0-1 0,0 0 0,0 1 0,0-1-1,0 0 1,1 1 0,-1-1 0,1 1 0,0-1 0,-1 0 0,1 1-1,0 0 1,1-1 0,-1 1 0,0-1 0,1 1 0,-1 0-1,1 0 1,0 0 0,-1 0 0,1 0 0,0 0 0,0 1 0,1-1-1,-1 1 1,0-1 0,5-1 0,5-4 90,1 0 1,0 2-1,27-9 0,-38 13-236,0 1 0,0-1 0,1 1 0,-1 0 0,0 0 0,1 0 0,-1 0 0,0 0 0,0 0 0,1 1 0,-1-1 0,0 1 0,0-1 0,0 1 0,0 0 0,0 0 0,0 0 0,0 0 0,0 0 0,0 1 0,0-1 0,0 0 0,-1 1 0,1 0 0,0-1 0,-1 1 0,0 0 0,1 0 0,-1 0 0,0 0 0,0 0 0,0 0 0,1 3 0,4 10-22,0-1 1,-2 2 0,6 28-1,-6-25 64,-3-16-66,7 37 4,3-1-1,18 48 1,-25-76-4,1-1-1,0 1 1,1-1-1,0 0 1,1-1-1,0 0 1,0 0-1,1 0 1,0-1-1,0 0 1,1 0-1,19 12 1,-22-17-2,0 0 0,0-1-1,0 0 1,1 0 0,-1 0 0,0-1 0,1 0 0,0 0 0,-1 0 0,1-1-1,-1 0 1,1-1 0,0 1 0,-1-1 0,12-4 0,-13 4 0,0 0 0,0-1 0,0 0 0,0 0 0,-1-1 0,1 1-1,-1-1 1,0 0 0,1 0 0,-1 0 0,-1-1 0,1 1 0,0-1 0,-1 0 0,0 0 0,0 0 0,0-1 0,0 1 0,-1-1 0,3-5 0,-3 2-338,0 0 1,0 0 0,0 0 0,-1 0-1,0 0 1,-1 0 0,0-1-1,0 1 1,0 0 0,-1 0-1,-1 0 1,1 0 0,-1 0-1,-1 0 1,-4-11 0,-4-3-3307</inkml:trace>
  <inkml:trace contextRef="#ctx0" brushRef="#br0" timeOffset="710.16">450 460 4274,'-8'-3'6259,"8"3"-6179,-1-1 0,1 1 0,0 0-1,0 0 1,-1 0 0,1 0 0,0 0 0,-1 0 0,1 0 0,0 0 0,0 0 0,-1 0-1,1 0 1,0 0 0,-1 0 0,1 0 0,0 0 0,-1 1 0,1-1 0,0 0 0,0 0 0,-1 0-1,1 0 1,0 0 0,0 1 0,-1-1 0,1 0 0,0 0 0,0 0 0,0 1 0,-1-1-1,1 0 1,0 0 0,0 1 0,0-1 0,0 0 0,-1 1 0,-45 70 141,25-40-170,-18 25 20,5-9 46,3 2 0,-32 65 0,9-7 15,-17 36 16,68-125-113,3-17-35,0-1 1,0 0 0,0 0-1,1 1 1,-1-1 0,0 0-1,0 1 1,0-1 0,0 0-1,0 1 1,0-1 0,0 0-1,0 1 1,0-1 0,0 0-1,0 0 1,0 1-1,0-1 1,0 0 0,0 1-1,-1-1 1,1 0 0,0 1-1,0-1 1,0 0 0,0 0-1,-1 1 1,1-1 0,0 0-1,0 0 1,0 1 0,-1-1-1,1 0 1,0 0-1,0 0 1,-1 0 0,1 1-1,0-1 1,-1 0 0,1 0-1,0 0 1,0 0 0,-1 0-1,1 0 1,0 0 0,-1 0-1,1 0 1,0 0 0,-1 0-1,1 0 1,0 0-1,-1 0 1,1 0 0,0 0-1,-1 0 1,1 0 0,45-42-2907,-6 22 540,8-2-1454</inkml:trace>
  <inkml:trace contextRef="#ctx0" brushRef="#br0" timeOffset="1372.25">888 971 5923,'-11'-11'1504,"9"10"-1291,0-1 0,0 1 0,0-1 0,0 0 0,1 0 0,-1 0 0,1 0 0,0 0 0,-1 0 0,1 0 0,0 0 0,0-1 0,0 1 0,0 0 0,1-1 0,-1-2 0,0-4-120,1 0 0,0 1 1,0-1-1,1 1 0,0-1 0,1 1 1,0 0-1,0-1 0,1 1 0,0 0 1,0 0-1,1 0 0,0 1 0,0 0 1,1-1-1,0 1 0,0 1 1,1-1-1,0 1 0,0 0 0,0 0 1,1 1-1,0 0 0,13-8 0,-18 12-87,1 0 0,-1 0-1,1 0 1,-1 0 0,1 1-1,-1-1 1,1 1-1,-1-1 1,1 1 0,-1 0-1,1 0 1,-1 0-1,1 1 1,-1-1 0,1 1-1,-1-1 1,1 1-1,-1 0 1,1 0 0,-1 0-1,0 0 1,0 0-1,1 0 1,-1 1 0,0-1-1,0 1 1,0 0 0,0 0-1,-1-1 1,1 1-1,0 0 1,1 2 0,6 10 34,1-1 0,-1 1 0,12 27 0,-16-31-36,7 16-3,-5-11 0,0 0 0,0-1 0,2 1 0,18 22 0,-25-34-2,0-1 1,0 1 0,1-1-1,-1 0 1,1 0-1,-1 0 1,1 0 0,0 0-1,0 0 1,0-1 0,0 0-1,0 1 1,0-1 0,0 0-1,1-1 1,-1 1-1,0 0 1,0-1 0,1 0-1,-1 0 1,0 0 0,1 0-1,-1 0 1,0-1-1,1 0 1,-1 1 0,0-1-1,0 0 1,6-3 0,1-2 0,1 0 0,-1-1 0,0 0 0,0-1 1,-1 0-1,0 0 0,13-16 0,-8 7 18,0-1-1,-1-1 1,12-25 0,-20 35-20,0-1 1,-1 0 0,0 0-1,-1 0 1,0 0 0,-1-1-1,0 1 1,-1-1 0,1-12-1,8-47-107,-7 66-743,6 7-2562,3 3-1591</inkml:trace>
  <inkml:trace contextRef="#ctx0" brushRef="#br0" timeOffset="2152.69">2043 437 5234,'-20'-35'6334,"28"51"-5715,3 11-314,-2 0 1,-1 1-1,8 48 0,3 89-141,-19-162-205,1 1 1,-1-1-1,0 0 1,0 0 0,0 1-1,0-1 1,-1 0 0,1 0-1,-1 0 1,0 1 0,0-1-1,0 0 1,0 0 0,0 0-1,-3 4 1</inkml:trace>
  <inkml:trace contextRef="#ctx0" brushRef="#br0" timeOffset="2578.75">1889 548 6067,'-4'-12'391,"0"0"-1,1-1 1,1 1 0,0-1 0,1 1 0,0-1 0,1 0-1,0 0 1,4-22 0,-2 25-248,1 1 0,0-1 0,1 1 0,-1 0 0,2 0 0,-1 0 0,2 0 0,-1 1 1,1 0-1,0 0 0,0 0 0,16-13 0,-16 15-66,19-17 179,2 1 1,30-19-1,-50 36-230,0 1 0,0-1 0,1 2 0,-1-1 1,1 1-1,0 0 0,0 1 0,0 0 0,1 0 0,-1 1 0,0 0 0,1 0 0,-1 1 1,10 1-1,-15 0-23,1 0 1,-1 0 0,0 0 0,1 0 0,-1 1 0,0 0-1,0-1 1,0 1 0,0 0 0,0 1 0,0-1-1,0 0 1,-1 1 0,1 0 0,-1-1 0,0 1 0,0 0-1,0 0 1,0 0 0,0 1 0,-1-1 0,0 0-1,1 1 1,0 6 0,1 1 11,-1 0 0,0-1 0,-1 1 0,0 0 0,0 1 0,-3 20 0,0-20-11,0-1 0,-1 1 0,0-1 0,-1 1 0,0-1 0,0 0 0,-2 0 0,1-1 0,-1 0 0,-1 0 0,0 0 0,0-1 0,-1 0 0,0 0 0,0-1 0,-1 0 0,0 0 0,-1-1 0,0 0 0,0-1 0,0 0 0,-1-1 0,1 0 0,-1 0 0,-21 4 0,29-8-18,-31 10-1415,34-11 1393,0 0-1,-1 0 1,1 1 0,0-1 0,0 0-1,-1 0 1,1 1 0,0-1 0,0 0-1,0 0 1,-1 1 0,1-1 0,0 0-1,0 1 1,0-1 0,0 0 0,0 1-1,0-1 1,-1 0 0,1 1 0,0-1-1,0 0 1,0 1 0,0-1 0,0 0-1,0 1 1,0-1 0,1 1 0,11 13-784,-4-9-57,0 0-1,0 0 0,14 5 0,14-1-3161</inkml:trace>
  <inkml:trace contextRef="#ctx0" brushRef="#br0" timeOffset="3031.82">2430 494 5330,'-4'0'210,"-1"0"0,1 0 0,0 0 0,0 0 0,-1 1-1,1-1 1,0 1 0,0 0 0,0 1 0,0-1 0,0 1-1,0 0 1,0-1 0,0 2 0,1-1 0,-1 0 0,1 1 0,0 0-1,-1 0 1,1 0 0,0 0 0,1 0 0,-1 0 0,-3 6-1,3-3-130,0 0 0,1-1 0,-1 1-1,1 0 1,0 0 0,1 0-1,0 0 1,0 0 0,0 1 0,0-1-1,1 0 1,0 0 0,1 1 0,-1-1-1,1 0 1,2 8 0,0-4-43,0-1 0,1 1 1,0 0-1,0-1 0,1 0 0,11 15 0,-13-19-33,1-1-1,0 1 0,0-1 0,1 0 0,-1 0 0,1-1 0,0 1 0,-1-1 0,2 0 0,-1 0 0,0-1 0,0 1 1,8 1-1,-10-4 0,-1 0-1,0 1 1,0-1 0,1-1 0,-1 1 0,0 0 0,0 0 0,0-1 0,1 0 0,-1 1 0,0-1 0,0 0 0,0 0 0,0 0-1,0 0 1,0 0 0,0-1 0,0 1 0,-1 0 0,1-1 0,0 1 0,2-4 0,0 0 24,0 0-1,0 0 1,-1 0 0,1-1-1,-1 1 1,3-10 0,-3 5-13,0 0-1,-1 0 1,0 0 0,-1 0 0,0-1 0,-1 1 0,0 0 0,0-1-1,-1 1 1,-5-18 0,5 19-5,-2 0 0,1 1 0,-1 0-1,-1-1 1,1 1 0,-1 1 0,-1-1 0,1 0-1,-1 1 1,-1 0 0,1 0 0,-1 1 0,-7-7-1,11 12-29,0-1-1,1 1 0,-1 0 0,0 0 1,0-1-1,0 1 0,0 1 0,0-1 1,0 0-1,-1 0 0,1 1 0,0 0 1,0-1-1,0 1 0,0 0 0,-1 0 1,1 0-1,0 0 0,0 0 0,-3 1 1,2 0-76,-1 0 0,1 1 0,0-1 0,0 1 0,0 0-1,0 0 1,0 0 0,0 0 0,1 0 0,-1 1 0,-3 4 0,1-1-144,0 0 1,1 0-1,0 0 0,1 0 0,0 1 0,0 0 0,0-1 0,0 1 0,1 0 0,0 0 1,-1 14-1,4 5-2672</inkml:trace>
  <inkml:trace contextRef="#ctx0" brushRef="#br0" timeOffset="3415.88">2657 471 6435,'-2'6'520,"-1"-1"1,2 1-1,-1 0 1,0 0-1,1 0 0,0 0 1,1 1-1,-1 9 1,5 58 102,-2-43-263,7 33-79,-5-43-187,2 39 0,-4-111-4840,-2 28 1627</inkml:trace>
  <inkml:trace contextRef="#ctx0" brushRef="#br0" timeOffset="3789.75">2720 355 3762,'-5'-15'4274,"3"10"-3234,2 3-352,-2 5-175,0-3-369,4 0-144,2 6-80,3 4-80,-1 7-337,7 0-1007,3 2-993</inkml:trace>
  <inkml:trace contextRef="#ctx0" brushRef="#br0" timeOffset="4168.25">3018 394 5138,'-5'-5'515,"0"0"-1,0 1 0,0 0 1,-1 0-1,1 1 0,-1-1 1,-11-3-1,14 6-427,0 0 0,0 1 0,0-1 0,-1 1 0,1 0 0,0 0 1,0 0-1,0 1 0,0-1 0,0 1 0,0-1 0,0 1 0,0 0 0,0 0 0,0 1 0,0-1 0,0 1 0,0-1 0,-3 4 0,-21 13 308,2 1 0,-44 42 0,68-61-394,1 0 0,0 1 0,-1-1 0,1 0 0,0 1 0,-1-1 0,1 0 0,0 1 0,-1-1 0,1 0 0,0 1 0,0-1 0,-1 1 0,1-1 0,0 0 0,0 1 0,0-1 0,0 1 0,0-1 0,-1 1 0,1-1 0,0 1 0,0-1 0,0 1 0,0-1 0,0 0 0,0 1 0,1-1 0,-1 1 0,0-1 0,0 1 0,0-1 0,0 1 1,1 0-1,15 6-13,22-5 23,-29-2-5,-1 0 1,1 1 0,0 0-1,-1 1 1,1-1 0,0 2-1,11 4 1,57 26 30,-70-30-31,-1 0 1,1 1-1,-1 0 0,0 0 0,0 1 0,9 9 1,-13-12-4,0 1 0,0 0 0,0 0 1,0 0-1,0 0 0,-1 0 0,1 0 1,-1 1-1,0-1 0,0 0 0,0 1 1,-1-1-1,1 1 0,-1-1 1,1 1-1,-2 4 0,1-5 10,-1 0 0,0 0 0,0 0 0,0 0 0,0 0 0,0 0 0,-1-1 0,1 1 0,-1 0-1,0-1 1,0 1 0,0-1 0,0 0 0,0 1 0,-1-1 0,1 0 0,-1-1 0,1 1 0,-6 2 0,-4 4 70,-2-2-1,-21 9 1,27-13-60,-1 0-1,1 0 1,-1-1-1,0 0 1,1 0 0,-1-1-1,0-1 1,0 1-1,1-1 1,-1-1 0,0 0-1,1 0 1,0 0 0,-1-1-1,1-1 1,0 1-1,0-1 1,1-1 0,-1 1-1,-7-7 1,15 11-34,-1 0 0,1 0 0,0-1 0,-1 1 0,1 0 0,-1 0 0,1 0 0,0-1 0,-1 1 0,1 0 0,0 0 0,-1-1 0,1 1 0,0 0 0,0-1 0,-1 1 0,1 0 0,0-1 0,0 1 0,-1 0 0,1-1 0,0 1 0,0-1 0,0 1 0,0 0 0,0-1 0,-1 1 0,1-1 0,0 1 0,0 0 0,0-1 0,0 1 0,0-1 0,0 1 0,1-1 0,-1 1 0,0 0 0,0-1 0,0 1 0,0-1 0,0 1 0,1 0 0,-1-1 0,0 1 0,0 0 0,0-1 0,1 1 0,-1 0 0,0-1 0,1 1 0,-1 0 0,0 0 0,1-1 0,-1 1 0,0 0 0,1 0 0,-1-1 0,1 1 0,-1 0 0,0 0 0,1 0 0,-1 0 0,1 0 1,-1 0-1,1 0 0,40-7-771,-23 5 291,103-16-3994,-79 10 2129</inkml:trace>
  <inkml:trace contextRef="#ctx0" brushRef="#br0" timeOffset="4676.06">3396 435 3666,'1'-3'186,"0"1"0,-1 0 1,1-1-1,-1 1 0,1-1 1,-1 1-1,0-1 0,0 1 0,0-1 1,-1 1-1,1-1 0,0 1 1,-1-1-1,0 1 0,1-1 1,-1 1-1,0 0 0,0-1 0,-1 1 1,1 0-1,0 0 0,-1 0 1,1 0-1,-1 0 0,0 0 1,0 1-1,1-1 0,-1 0 1,0 1-1,-4-3 0,2 2-54,0 0 0,0 1 0,0-1 0,0 1 1,0 0-1,0 0 0,-1 0 0,1 0 0,0 1 0,0 0 0,-1 0 0,1 0 0,0 0 0,-1 1 0,1 0 1,0 0-1,-8 2 0,-5 5 22,1 1 1,-1 1 0,2 0-1,-25 20 1,19-13-112,19-16-35,1 0-1,-1 0 1,0 1 0,1-1 0,-1 1-1,1 0 1,0-1 0,-1 1-1,1 0 1,0 0 0,0-1-1,-1 4 1,2-4-7,0-1 0,-1 1 0,1 0 0,0 0 0,0 0 0,0-1-1,0 1 1,0 0 0,0 0 0,0 0 0,1-1 0,-1 1 0,0 0 0,0 0 0,1-1 0,-1 1 0,0 0 0,1 0 0,-1-1-1,1 1 1,-1-1 0,2 2 0,0 0-1,0 0 0,1-1 0,-1 1-1,1-1 1,0 1 0,0-1 0,-1 0-1,1 0 1,0-1 0,0 1 0,0 0-1,0-1 1,0 0 0,0 0 0,6 0 0,6-1 1,0 1 1,0 1 0,0 0 0,0 1-1,0 1 1,0 0 0,0 1 0,27 11 0,-23-7 17,-12-5-15,1 0-1,-1 0 1,0 1 0,1 0 0,10 9 0,-16-11-3,-1-1 0,1 1 1,-1-1-1,0 1 1,1-1-1,-1 1 0,0 0 1,0 0-1,0 0 1,0 0-1,-1 0 0,1-1 1,-1 1-1,1 1 1,-1-1-1,1 0 0,-1 0 1,0 0-1,0 0 1,0 0-1,0 0 0,-1 0 1,1 0-1,0 0 1,-1 0-1,1 0 0,-1 0 1,-1 3-1,-1 0 10,1-1 0,-1 1 0,0-1 0,0 0 0,-1 0 0,1 0 0,-1-1-1,0 1 1,0-1 0,0 0 0,0 0 0,-1 0 0,1 0 0,-1-1 0,1 0 0,-1 0 0,0 0-1,0 0 1,0-1 0,0 0 0,-7 1 0,-1 0 36,0-1 0,0 0-1,-1-1 1,1 0 0,0-1-1,-1 0 1,-14-4 0,21 3-18,0 0 1,0 0 0,0-1-1,1 0 1,-1 0-1,1-1 1,-1 1 0,1-1-1,0-1 1,-8-7-1,10 7-23,-1-3-120,15 5-37,-1 1 128,18-1-690,1 0 0,-1 2 0,46 3 0,-35 0-1735,37-3 0,-26-5-799</inkml:trace>
  <inkml:trace contextRef="#ctx0" brushRef="#br0" timeOffset="5666.19">3707 499 3954,'1'-5'615,"0"-1"-1,0 1 1,0-1 0,-1 1 0,1-1 0,-2-7-1,1 12-515,0 0-1,0 0 0,0 0 0,-1 0 0,1 0 1,0-1-1,-1 1 0,1 0 0,-1 0 1,1 0-1,-1 0 0,1 1 0,-1-1 1,0 0-1,1 0 0,-1 0 0,0 0 0,0 1 1,0-1-1,0 0 0,0 1 0,0-1 1,0 0-1,0 1 0,0 0 0,0-1 0,0 1 1,0-1-1,0 1 0,0 0 0,0 0 1,0 0-1,0 0 0,0 0 0,-1 0 1,1 0-1,0 0 0,-1 0 0,0 1-50,0 0 0,0 0-1,0-1 1,1 1 0,-1 1-1,0-1 1,1 0 0,-1 0-1,0 1 1,1-1 0,0 1-1,-1-1 1,1 1 0,0-1 0,0 1-1,0 0 1,-1 2 0,-19 36 15,18-32 34,0-2-85,1-1 0,0 1 0,0-1 0,1 1 0,0 0 0,0 0 0,0-1 0,0 1 0,1 0 0,0 0 0,0 0 0,1 0 0,0 0 0,0 0 0,0-1-1,1 1 1,-1 0 0,1-1 0,1 1 0,-1-1 0,1 0 0,0 0 0,0 0 0,1 0 0,-1 0 0,1-1 0,0 0 0,0 1 0,1-1 0,-1-1 0,1 1 0,0-1 0,0 0-1,0 0 1,0 0 0,0-1 0,1 1 0,-1-1 0,1-1 0,0 1 0,-1-1 0,1 0 0,10 1 0,-10-2-9,0 0 0,0 0-1,1-1 1,-1 1 0,0-2 0,0 1 0,0 0-1,0-1 1,0 0 0,0-1 0,-1 1 0,1-1 0,-1 0-1,1 0 1,-1-1 0,0 0 0,-1 0 0,1 0-1,-1 0 1,1-1 0,4-7 0,-4 6 1,-2 0 0,1 0 0,0-1 0,-1 0 1,-1 1-1,1-1 0,-1 0 0,0-1 0,0 1 0,-1 0 0,0 0 0,-1-1 0,1 1 1,-1 0-1,-1-1 0,1 1 0,-4-15 0,-1 5 14,0-1-1,-11-24 1,14 38-16,0-1 1,0 1 0,0 0 0,-1 0-1,0 0 1,1 0 0,-1 1-1,-1-1 1,1 1 0,0 0 0,-1 0-1,0 0 1,0 0 0,-7-4-1,9 6-3,0 1 0,-1-1 0,1 1 0,0 0 0,0 0 0,0 0 0,0 0 0,0 0 0,0 0 0,0 0 0,0 1 0,0-1 0,0 1 0,0-1 0,0 1 0,0 0 0,0 0 0,0 0 0,0 0 0,0 0 0,1 0 0,-1 1 0,1-1 0,-1 0 0,1 1 0,-1-1 0,1 1 0,0 0 0,-1-1 0,1 1 0,0 0 0,0 0 0,0 0 0,1 0 0,-2 3 0,1-3-1,0 1 1,0-1-1,0 1 1,0-1-1,1 1 1,-1 0-1,1-1 1,-1 1 0,1 0-1,0 0 1,0-1-1,1 1 1,-1 0-1,0-1 1,1 1-1,0 0 1,-1-1 0,1 1-1,0-1 1,0 1-1,1-1 1,-1 1-1,0-1 1,1 0-1,0 1 1,-1-1-1,4 2 1,-1-1-5,0 0 1,1 0-1,-1 0 0,1-1 1,0 0-1,0 0 0,0 0 1,0 0-1,0-1 0,1 0 1,-1 0-1,0-1 0,1 1 1,-1-1-1,0 0 0,1 0 1,-1-1-1,0 0 0,0 0 1,1 0-1,-1-1 0,0 1 1,0-1-1,0 0 1,0-1-1,-1 1 0,1-1 1,-1 0-1,1 0 0,-1 0 1,0-1-1,6-6 0,-8 7 7,0 1-1,1 0 1,-1 0 0,0-1-1,1 2 1,-1-1-1,1 0 1,0 1 0,0-1-1,-1 1 1,1 0-1,0-1 1,0 2-1,0-1 1,0 0 0,0 1-1,1-1 1,-1 1-1,0 0 1,5 0 0,-5 1-3,0 0 0,0 0 0,0 0 0,0 1 0,0-1 0,-1 1 0,1 0 0,0-1 0,-1 1 0,1 1 0,-1-1 0,0 0 0,1 0 0,-1 1 0,0 0 0,-1-1 0,1 1 0,0 0 1,2 5-1,0 2-9,0 0 0,0 0 1,-1 1-1,0-1 0,-1 1 1,0 0-1,-1 0 0,0-1 1,-1 1-1,0 0 0,-3 20 0,0-20 12,2-17 28,-4-12-32,3 13 3,1 1 0,0-1-1,0 0 1,0 0 0,0 0 0,1 0-1,0 0 1,0 0 0,0-1 0,1 1-1,-1 0 1,1 0 0,0 1 0,1-1-1,1-5 1,1 0 6,1 0 0,-1 0 0,1 1 0,1 0 0,0 0 0,7-9 0,-9 13-5,1 1 1,-1-1-1,1 1 1,0 0-1,0 1 1,0-1-1,1 1 1,-1 0-1,1 0 1,0 1-1,0 0 1,0 0-1,0 0 1,0 0-1,0 1 1,11-1-1,-12 2-3,0 0-1,0 0 0,0 1 0,1-1 0,-1 1 0,0 0 0,0 1 0,0-1 0,0 1 1,-1 0-1,1 0 0,0 1 0,-1-1 0,0 1 0,1 0 0,-1 0 0,0 0 0,0 1 1,-1-1-1,5 7 0,-3-3 5,-1 1 0,0 0 0,0 0 0,-1 1-1,0-1 1,0 1 0,-1 0 0,0-1 0,0 1 0,-1 0 0,-1 0 0,0 16 0,1-13-8,-5 12 14,3-22-90,1 0 0,-1 0 0,1 0-1,-1 1 1,1-1 0,0 0 0,0 0 0,0 0 0,0 0 0,0 1 0,0-1-1,2 3 1</inkml:trace>
  <inkml:trace contextRef="#ctx0" brushRef="#br0" timeOffset="6239.95">4744 24 5635,'-8'-21'4074,"8"20"-4019,-1 1 0,1 0-1,0 0 1,0 0 0,0 0-1,-1-1 1,1 1 0,0 0-1,0 0 1,-1 0 0,1 0-1,0 0 1,0 0-1,-1 0 1,1 0 0,0 0-1,0-1 1,-1 1 0,1 0-1,0 0 1,-1 0 0,1 1-1,0-1 1,0 0 0,-1 0-1,1 0 1,0 0-1,0 0 1,-1 0 0,1 0-1,0 0 1,0 0 0,-1 1-1,1-1 1,0 0 0,0 0-1,-1 1 1,-2 3 87,0 0-1,0 0 1,0 0-1,0 1 1,-2 7 0,-4 4-50,-6 13 5,1 1-1,1 1 1,2 1-1,1-1 1,2 2-1,-9 65 0,14-71-54,1 1 0,2 0 0,1 0 0,5 36 0,30 107 127,-35-165-173,1 0-1,0 0 0,0-1 0,0 1 0,1 0 0,0-1 1,0 0-1,1 0 0,-1 0 0,1 0 0,0 0 1,0 0-1,1-1 0,5 4 0,-8-7-285,0 0-1,0-1 1,0 0-1,0 1 1,0-1-1,0 0 1,0 0-1,1 0 1,-1-1-1,0 1 1,0 0-1,0-1 1,0 1-1,0-1 0,0 0 1,0 0-1,-1 0 1,5-2-1</inkml:trace>
  <inkml:trace contextRef="#ctx0" brushRef="#br0" timeOffset="7360.43">5017 200 4578,'1'-3'234,"0"1"0,0 0-1,0 0 1,-1-1 0,1 1 0,0 0 0,-1-1-1,0 1 1,1-5 0,3-15 1865,3 11 886,7 20-2494,-2-4-400,-1 0 0,0 1 0,0 0 0,-1 1 0,0 0 0,0 1 0,-1 0 0,0 0-1,0 1 1,-1 0 0,0 1 0,-1-1 0,13 22 0,-7-7-51,-1 0 1,-1 0-1,0 1 1,-2 0-1,8 39 0,-13-40-14,0 0 0,-2 0 0,0 0 0,-2 0 0,-1 0 0,-4 27 0,2-36 2,2-21 2,-4-14-5,-26-74 4,25 71-20,-1 1 0,-1 0 0,0 1 0,-15-26 0,22 46-11,0 0-1,0-1 0,0 1 1,0 0-1,0 0 1,0 0-1,0 0 0,0 0 1,0 1-1,0-1 1,0 0-1,0 0 0,-1 1 1,1-1-1,0 1 1,-1-1-1,1 1 0,0-1 1,-1 1-1,1 0 1,-3-1-1,1 2 3,0-1 0,0 0-1,0 1 1,0-1 0,-1 1 0,1 0-1,0 0 1,1 0 0,-5 3 0,-2 1 3,0 0-1,1 1 1,0 0 0,-15 14 0,15-10-2,-1 1 1,1 0-1,1 0 0,0 1 1,0 0-1,1 0 0,1 0 1,0 1-1,1 0 0,0 0 1,-4 27-1,8-37-38,-1 1 0,1 0 0,0-1-1,0 1 1,1 0 0,-1-1 0,1 1 0,0 0 0,0-1 0,1 4 0,1-5-386,-1-1 1,0-1-1,1 1 1,-1 0 0,1 0-1,-1-1 1,1 0-1,-1 1 1,1-1 0,0 0-1,2 0 1,16-1-2062</inkml:trace>
  <inkml:trace contextRef="#ctx0" brushRef="#br0" timeOffset="7923.25">5514 625 4290,'-2'-5'6424,"7"5"-4652,8 3-1564,2-2-81,0-1-1,1 0 1,-1-1 0,0 0-1,30-8 1,-36 7-158,0 0 0,0 1 0,1 0 0,9 1 0</inkml:trace>
  <inkml:trace contextRef="#ctx0" brushRef="#br0" timeOffset="8320.24">5530 446 3778,'-6'3'6309,"6"-2"-6180,9 6 1501,-5-5-1598,-1 0-1,1-1 1,0 1-1,-1-1 1,1 0-1,7 2 1,19-4 73,1-1-1,-1-1 1,56-13 0,-79 14-507,5 7-4521,-1-4 1748</inkml:trace>
</inkml:ink>
</file>

<file path=word/ink/ink5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5:44.135"/>
    </inkml:context>
    <inkml:brush xml:id="br0">
      <inkml:brushProperty name="width" value="0.1" units="cm"/>
      <inkml:brushProperty name="height" value="0.1" units="cm"/>
      <inkml:brushProperty name="color" value="#008C3A"/>
    </inkml:brush>
  </inkml:definitions>
  <inkml:trace contextRef="#ctx0" brushRef="#br0">1 6 5555,'0'-2'432,"2"5"848,0-6-944,0-1-336,-1 4 0,-2 0-48,2 0 32,-1 4-512,6-4-1025,-4-4 177</inkml:trace>
  <inkml:trace contextRef="#ctx0" brushRef="#br0" timeOffset="2515.18">63 178 6979,'0'-5'0,"-2"9"-624,0-8 544,-4-1-288,8 3-32</inkml:trace>
</inkml:ink>
</file>

<file path=word/ink/ink5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6:50.364"/>
    </inkml:context>
    <inkml:brush xml:id="br0">
      <inkml:brushProperty name="width" value="0.1" units="cm"/>
      <inkml:brushProperty name="height" value="0.1" units="cm"/>
      <inkml:brushProperty name="color" value="#FF3300"/>
    </inkml:brush>
  </inkml:definitions>
  <inkml:trace contextRef="#ctx0" brushRef="#br0">122 11 5106,'-4'-11'4237,"12"38"-3157,-4-13-923,-1 1 0,0 0 0,-1-1 0,0 1 0,-1 24 0,0-3-42,4 56 72,-5 1-1,-14 122 1,4-118-192,8-105-29,1-1 1,-2 1-1,1-1 1,-1 1-1,-6-12 1,-28-59-274,24 53 220,11 21 79,-1 1 0,1-1 0,-1 1 0,0 0 0,-6-6 0,9 9 17,-1 1-1,1-1 0,-1 0 0,0 1 0,1-1 0,-1 1 0,0-1 1,1 0-1,-1 1 0,0 0 0,0-1 0,0 1 0,0 0 0,1-1 0,-1 1 1,0 0-1,0 0 0,0 0 0,0-1 0,0 1 0,0 0 0,0 0 0,1 0 1,-1 1-1,0-1 0,0 0 0,0 0 0,0 0 0,0 1 0,0-1 1,1 0-1,-1 1 0,0-1 0,0 1 0,0-1 0,-1 2 0,2-1 4,0 0-1,0 0 1,0 0-1,0 0 1,0 0-1,1-1 1,-1 1-1,0 0 1,0 0-1,1 0 1,-1 0-1,0 0 1,1 0-1,-1-1 1,1 1-1,-1 0 1,1 0-1,-1-1 1,1 1-1,0 0 1,-1-1-1,1 1 1,0-1-1,-1 1 1,1 0-1,0-1 1,0 0-1,0 1 1,-1-1-1,2 1 1,1 1 1,0 0 0,0 0 0,0 0 1,1 0-1,-1-1 0,0 0 0,1 1 0,-1-1 0,5 1 1,1-3-9,-1 1 0,1-1 0,-1 0 0,1-1 0,-1 0 0,1 0 0,9-5 0,58-29 6,-30 13 7,-46 23-17,0 0 0,0 0 0,0 1-1,0-1 1,1 0 0,-1 0 0,0 0 0,0 0 0,0 0 0,0 0 0,1 0-1,-1 0 1,0 0 0,0 1 0,0-1 0,0 0 0,0 0 0,0 0-1,1 0 1,-1 1 0,0-1 0,0 0 0,0 0 0,0 0 0,0 0 0,0 1-1,0-1 1,0 0 0,0 0 0,0 0 0,0 1 0,0-1 0,0 0 0,0 0-1,0 0 1,0 0 0,0 1 0,0-1 0,0 0 0,0 0 0,0 0 0,0 1-1,0-1 1,0 0 0,0 0 0,-1 0 0,1 0 0,0 0 0,0 1-1,0-1 1,-6 23 32,-13 28 53,-62 130 90,80-181-175,1 1 0,-1 0-1,1 0 1,0 0 0,-1 0 0,1-1 0,0 1 0,0 0 0,0 0 0,-1 0 0,1 0 0,0 0 0,0 0 0,0 0-1,0-1 1,1 1 0,-1 0 0,0 0 0,0 0 0,0 0 0,1 0 0,-1-1 0,0 1 0,2 1 0,1-6 30,-7-14 11,-33-116-56,31 120 54,2 13-31,3 2-11,1 0-1,0 1 0,0-1 0,0 1 1,-1-1-1,1 1 0,1-1 0,-1 1 1,0-1-1,0 1 0,0-1 1,1 0-1,-1 1 0,2 2 0,35 115 49,-35-114-39,-4-12 62,-8-18-36,6 17-48,0 0 0,1 0 0,0 0 0,-3-13 1,-3-8-635</inkml:trace>
</inkml:ink>
</file>

<file path=word/ink/ink5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6:15.001"/>
    </inkml:context>
    <inkml:brush xml:id="br0">
      <inkml:brushProperty name="width" value="0.1" units="cm"/>
      <inkml:brushProperty name="height" value="0.1" units="cm"/>
      <inkml:brushProperty name="color" value="#E71224"/>
    </inkml:brush>
  </inkml:definitions>
  <inkml:trace contextRef="#ctx0" brushRef="#br0">248 1 2897,'0'5'2881,"-8"68"-1941,3-49-925,-2 0 0,0-1 0,-2 0 0,0 0 0,-24 40 0,22-45 79,61 8-166,-46-25 69,0 1 0,0-1 0,0 0 0,-1 0 0,1-1 0,0 1 0,0-1 0,0 0 0,0 0 0,0 0 0,1 0 0,-2-1 0,1 1 0,0-1 0,0 0 0,0-1 0,0 1 0,0 0 0,-1-1 0,1 0 0,-1 0 0,1 0 0,-1-1 0,0 1 0,0-1 0,0 1 0,0-1 0,0 0 0,-1 0 0,1 0 0,-1-1 0,0 1 0,0-1 0,0 1 0,0-1 0,-1 0 0,1 1 0,-1-1 0,0 0 0,0 0 0,0-5 0,0-14 175,6-37 1,-8 119 198,1-35-165,-4 40 1,-8-6-194,-2 23-13,14-80-51,0-1-1,0 0 0,0 1 0,0-1 1,-1 0-1,1 1 0,0-1 0,0 0 1,0 0-1,0 1 0,1-1 0,-1 0 1,0 1-1,0-1 0,0 0 1,0 1-1,0-1 0,0 0 0,0 1 1,0-1-1,1 0 0,-1 0 0,0 1 1,0-1-1,0 0 0,1 0 1,-1 1-1,0-1 0,0 0 0,1 0 1,-1 0-1,0 0 0,0 1 0,1-1 1,-1 0-1,0 0 0,1 0 0,-1 0 1,0 0-1,1 0 0,3-2-1591</inkml:trace>
  <inkml:trace contextRef="#ctx0" brushRef="#br0" timeOffset="495.74">573 124 3938,'16'-19'923,"0"-3"1180,-16 21-2084,0 1 0,0 0-1,0 0 1,0 0-1,0 0 1,0 0-1,0-1 1,0 1 0,0 0-1,0 0 1,0 0-1,0 0 1,0 0 0,0-1-1,0 1 1,0 0-1,0 0 1,-1 0-1,1 0 1,0 0 0,0 0-1,0 0 1,0 0-1,0 0 1,0-1 0,0 1-1,-1 0 1,1 0-1,0 0 1,0 0-1,0 0 1,0 0 0,0 0-1,-1 0 1,1 0-1,0 0 1,0 0 0,0 0-1,0 0 1,0 0-1,-1 0 1,1 0-1,0 0 1,0 0 0,0 0-1,0 0 1,0 0-1,-1 1 1,-20 5 497,11-1-489,0 1 1,0 0 0,0 0 0,0 1 0,1 0 0,0 1 0,1 0-1,-14 15 1,21-21-29,0 0 1,0-1-1,1 1 0,-1 0 0,0-1 0,0 1 1,1 0-1,-1 0 0,1 0 0,0-1 0,0 1 0,-1 0 1,1 0-1,0 0 0,0 0 0,1 0 0,-1-1 0,0 1 1,1 0-1,-1 0 0,1 0 0,-1 0 0,1-1 1,0 1-1,0 0 0,0-1 0,0 1 0,0-1 0,0 1 1,0-1-1,3 3 0,2 3-4,1 0 0,0 0 0,0-1 0,13 9 1,-16-12 7,1-1 1,-1 2-1,0-1 1,0 0-1,-1 1 1,1 0 0,-1 0-1,4 4 1,-7-7-3,1 0 0,-1 0 0,0 1 1,1-1-1,-1 0 0,0 0 0,1 0 0,-1 1 1,0-1-1,0 0 0,0 0 0,0 1 1,-1-1-1,1 0 0,0 0 0,0 1 1,-1-1-1,1 0 0,0 0 0,-1 0 0,0 0 1,1 0-1,-1 1 0,0-1 0,1 0 1,-1 0-1,0-1 0,0 1 0,0 0 1,0 0-1,0 0 0,0 0 0,0-1 0,0 1 1,0 0-1,0-1 0,0 1 0,-2 0 1,-10 5 26,1 1 0,-1-2 1,0 0-1,-1 0 0,1-1 1,-1-1-1,-26 4 0,32-8-87,24-7-3963,6 0 1047</inkml:trace>
  <inkml:trace contextRef="#ctx0" brushRef="#br0" timeOffset="860.9">466 151 4930,'0'0'240,"8"-2"-160,9-3 401,0 1-321,8-6 96,0 3-256,3 0 0,-7 2 0,4 5-240,-15 0-385,1-2-543,-5 6-1089</inkml:trace>
  <inkml:trace contextRef="#ctx0" brushRef="#br0" timeOffset="1287.92">0 665 5475,'15'-7'2163,"102"-28"-1545,190-32-1,-281 64-901,-19 4-732,-16 6-733,-5-1-489</inkml:trace>
  <inkml:trace contextRef="#ctx0" brushRef="#br0" timeOffset="1646.27">221 714 4674,'0'0'1425,"0"2"-993,0 7 400,-2 6-399,2 2 47,0 7-240,2-1 16,-4 2-96,-2-1-144,4-6-32,0 1 112,0-7-144,-8-2 128,12-5-160,-10 0-96,5-7-432,4-6-2994</inkml:trace>
  <inkml:trace contextRef="#ctx0" brushRef="#br0" timeOffset="2069.94">356 713 4722,'1'-2'111,"-1"0"-1,1 0 0,0 0 1,0 0-1,0 0 1,0 0-1,0 0 1,0 0-1,1 0 0,-1 0 1,1 1-1,-1-1 1,1 1-1,0-1 1,-1 1-1,1-1 0,0 1 1,0 0-1,0 0 1,0 0-1,0 0 1,0 0-1,0 0 0,0 1 1,1-1-1,-1 1 1,3-1-1,-2 0-103,0 0 0,1 1 1,-1-1-1,1 1 0,-1-1 0,1 1 0,-1 0 0,1 0 1,-1 1-1,1-1 0,-1 1 0,0 0 0,1 0 0,-1 0 1,0 0-1,1 0 0,-1 1 0,4 2 0,-5-2-4,-1-1-1,0 1 1,0-1-1,0 1 0,0-1 1,0 1-1,0 0 1,0 0-1,0-1 1,-1 1-1,1 0 0,-1 0 1,1 0-1,-1 0 1,0 0-1,0 0 1,1 0-1,-2 0 0,1 0 1,0-1-1,0 1 1,0 0-1,-1 0 0,1 0 1,-2 3-1,1-3-6,0 1-1,0 0 1,0 0-1,-1-1 0,1 1 1,-1-1-1,1 1 1,-1-1-1,0 0 0,0 0 1,-3 3-1,15-9 2,0 0-1,0 0 1,1 0-1,-1 1 1,1 1-1,0 0 0,0 1 1,0-1-1,11 2 1,-16 0-24,1 0 0,0 1-1,-1 0 1,1 0 0,-1 0 0,1 1 0,-1 0 0,0 0 0,0 1 0,0 0 0,0 0 0,0 0-1,0 1 1,-1-1 0,0 1 0,8 7 0,-12-10 26,-1 0-1,1 0 0,0 0 1,0 0-1,-1 0 1,1 0-1,0 0 0,-1 0 1,1 0-1,-1 0 1,0 0-1,1 0 1,-1 1-1,0-1 0,1 0 1,-1 0-1,0 0 1,0 1-1,0-1 1,0 0-1,0 0 0,-1 0 1,1 1-1,0-1 1,-1 2-1,0-1 7,-1 1 0,1-1-1,-1 1 1,0-1 0,0 1 0,0-1-1,0 0 1,0 0 0,0 0 0,-4 2-1,-5 3 52,0 0 0,-1-1 0,1-1 0,-14 5 0,12-5-9,-1 0 0,1-1 0,-1-1 0,-1 0 1,1-1-1,0 0 0,0-1 0,-19-1 0,32 0-56,1 0 0,-1 0-1,0 0 1,1 0 0,-1-1-1,1 1 1,-1 0 0,1 0 0,-1 0-1,0-1 1,1 1 0,-1 0-1,1-1 1,-1 1 0,1 0 0,0-1-1,-1 1 1,1-1 0,-1 1-1,1-1 1,0 1 0,-1-1 0,1 1-1,0-1 1,-1 1 0,1-1-1,0 1 1,0-1 0,0 0 0,-1 1-1,1-1 1,0 1 0,0-1-1,0 0 1,0 1 0,0-2 0,10-19-1286,8 2-282</inkml:trace>
  <inkml:trace contextRef="#ctx0" brushRef="#br0" timeOffset="2492.99">905 542 3826,'-2'0'3185,"6"0"-2464,-2 0-433,8 4-160,1-4-96,10 0 112,0-5-80,2-1-48,4 3-32,-8-4-272,-4-1-849,1-1-864</inkml:trace>
  <inkml:trace contextRef="#ctx0" brushRef="#br0" timeOffset="2493.99">932 432 5330,'-2'2'1121,"4"-4"-401,-4 1-239,8-3-401,13-1 16,2 0-64,4-2-64,-6 2-673,2 1-783,-6-4-385</inkml:trace>
  <inkml:trace contextRef="#ctx0" brushRef="#br0" timeOffset="3509.99">430 635 2673,'-9'0'4280,"22"-2"-2768,24-4-1253,22-7-249,-36 10 40,-23 3-43,0 0 0,0 0 0,0 0 1,0 0-1,0 0 0,0 0 0,0 0 1,0 0-1,0 1 0,0-1 0,0 0 1,0 0-1,0 0 0,0 0 0,0 0 1,0 0-1,0 0 0,0 0 0,0 1 1,0-1-1,0 0 0,0 0 0,0 0 1,0 0-1,0 0 0,0 0 0,0 0 1,0 0-1,0 1 0,0-1 0,0 0 1,0 0-1,-53 21 70,31-13-35,0 1 1,-23 13 0,114-34 224,-35 1-256,-1 1 18,-31 9-49,-5 2-18,-18 4-112,9-1-813,1 0 0,0 1 0,-21 11 0</inkml:trace>
  <inkml:trace contextRef="#ctx0" brushRef="#br0" timeOffset="4251.83">1240 317 5042,'0'0'79,"-1"0"0,1 0 0,-1 0 0,1 0 0,-1-1 0,1 1-1,-1 0 1,1 0 0,0-1 0,-1 1 0,1 0 0,-1-1 0,1 1 0,0 0-1,-1-1 1,1 1 0,-1 0 0,1-1 0,0 1 0,0-1 0,-1 1 0,1-1-1,0 1 1,0-1 0,0 1 0,-1-1 0,1 1 0,0-1 0,0 1-1,0-1 1,0 1 0,0-1 0,0 1 0,0-1 0,0 1 0,0-1 0,0 1-1,1-2 1,0 1-27,0-1 0,0 0-1,0 1 1,1-1 0,-1 1-1,1 0 1,-1-1 0,1 1-1,-1 0 1,4-2 0,2-1-99,0 0 0,1 1 0,-1 0 0,14-4 0,-13 6 39,44-4-32,-50 5 24,-1-1 0,1 1 0,-1 0 0,1 0 0,-1 1 0,1-1 0,-1 0 1,1 1-1,-1-1 0,1 0 0,-1 1 0,0 0 0,1-1 0,-1 1 0,0 0 0,1 0 0,-1 0 0,0-1 0,0 1 1,0 1-1,0-1 0,0 0 0,0 0 0,0 0 0,0 0 0,0 1 0,0-1 0,0 2 0,-1-1 12,0 0 1,0-1-1,0 1 0,0 0 0,0 0 0,-1 0 0,1-1 0,0 1 1,-1 0-1,0-1 0,1 1 0,-1 0 0,0-1 0,0 1 1,0-1-1,0 1 0,0-1 0,0 1 0,0-1 0,-1 0 0,-1 3 1,-37 26 9,27-21 30,25-7 53,-1-1-79,-1 0-1,0 1 0,-1 1 0,13 3 1,-19-4-10,0-1 0,-1 1 1,1-1-1,0 1 0,0 0 1,-1 0-1,1 1 0,-1-1 1,0 0-1,1 1 0,-1-1 1,0 1-1,-1 0 0,1 0 1,0 0-1,-1 0 1,0 0-1,1 0 0,-1 0 1,0 0-1,0 5 0,-1-5 16,0-1-1,0 1 1,0 0 0,0 0-1,-1-1 1,1 1 0,-1 0-1,0-1 1,0 1 0,0-1-1,0 1 1,0-1-1,0 1 1,-1-1 0,1 0-1,-1 0 1,0 1 0,1-1-1,-1 0 1,0-1-1,0 1 1,-1 0 0,1 0-1,0-1 1,0 0 0,-4 2-1,-11 6 314,0-1-1,-1 0 1,-22 6-1,35-13-272,0 1 0,-1-1 0,0 0 0,1 0 0,-1 0 0,0-1 0,1 0 0,-1 0 0,0-1 0,1 1 0,-1-1-1,0-1 1,1 1 0,-1-1 0,-5-2 0,11 4-88,0-1 1,0 1-1,-1 0 0,1 0 0,0-1 0,0 1 0,-1 0 0,1-1 1,0 1-1,0-1 0,0 1 0,0 0 0,0-1 0,0 1 1,0 0-1,-1-1 0,1 1 0,0-1 0,0 1 0,0 0 1,1-1-1,-1 1 0,0-1 0,0 1 0,0 0 0,0-1 1,0 1-1,0 0 0,0-1 0,1 1 0,-1 0 0,0-1 0,0 1 1,1 0-1,-1-1 0,0 1 0,0 0 0,1 0 0,-1-1 1,0 1-1,1 0 0,13-13-1627,6 3-1249</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9:54.028"/>
    </inkml:context>
    <inkml:brush xml:id="br0">
      <inkml:brushProperty name="width" value="0.1" units="cm"/>
      <inkml:brushProperty name="height" value="0.1" units="cm"/>
      <inkml:brushProperty name="color" value="#E71224"/>
    </inkml:brush>
  </inkml:definitions>
  <inkml:trace contextRef="#ctx0" brushRef="#br0">186 280 5475,'-5'-8'3482,"4"13"-2039,5 25-1465,-2-11 534,-1 5-239,-2 0 1,-3 27-1,1-23-120,0 36 0,2-24-38,0-31-109,1 1 1,-1 0 0,1-1-1,1 1 1,0 0 0,0-1-1,1 1 1,0-1 0,5 12 0,-7-21-7,0 0 0,0 0 1,0 0-1,0 0 0,0 0 1,0 0-1,0 0 1,0 1-1,0-1 0,0 0 1,0 0-1,0 0 0,0 0 1,0 0-1,0 0 0,0 0 1,0 0-1,0 0 1,0 0-1,0 0 0,0 0 1,1 0-1,-1 0 0,0 0 1,0 0-1,0 0 1,0 0-1,0 0 0,0 0 1,0 0-1,0 0 0,0 0 1,0 0-1,0 0 1,0 0-1,1 0 0,-1 0 1,0 0-1,0 0 0,0 0 1,0 0-1,0 0 0,0 0 1,0 0-1,0 0 1,0 0-1,0 0 0,0 0 1,0 0-1,0 0 0,0 0 1,1 0-1,-1 0 1,0 0-1,0 0 0,0-1 1,0 1-1,0 0 0,0 0 1,0 0-1,0 0 0,0 0 1,0 0-1,0 0 1,0 0-1,0 0 0,0 0 1,0 0-1,0-1 0,3-10 91,0-23 144,-1 21-162,16-283 82,-18 281-183,1-21 167,-1 36-136,0 0 0,0 1 0,0-1 0,0 0 0,0 0 0,0 0-1,0 0 1,0 0 0,0 0 0,0 0 0,0 0 0,0 0 0,0 0 0,0 0 0,0 0-1,1 0 1,-1 0 0,0 0 0,0 0 0,0 0 0,0 0 0,0 0 0,0 0 0,0 0 0,0 0-1,0 0 1,0 0 0,0 0 0,0 0 0,0 0 0,0 0 0,0 0 0,0 0 0,1 0 0,-1 0-1,0 0 1,0 0 0,0 0 0,4 21 85,-1 12 143,-1 0 0,-5 58 0,0-52-153,-1 6-35,2-31-60,1 0 1,0-1 0,1 21 0,0-34-22,1 0-39,-1 0 38,0 0 1,0 0-1,0 0 1,0 0-1,0 0 1,0 0-1,0 0 1,0 0-1,1 0 1,-1 0-1,0 0 1,0 0-1,0 0 1</inkml:trace>
  <inkml:trace contextRef="#ctx0" brushRef="#br0" timeOffset="422.87">23 275 6675,'-5'-16'735,"0"-1"0,0 1 0,-2-29 0,6 39-636,1 0 0,0 1 0,1-1 0,-1 1 0,1-1 0,0 1 0,1-1 0,-1 1 0,1 0 0,0 0 0,0-1 0,1 1 1,-1 1-1,1-1 0,5-7 0,1 4-30,0-1 0,0 1 0,1 1 0,0 0 0,0 0 0,0 1 0,1 0 0,0 0 0,0 2 0,1-1 0,0 2 0,-1-1 0,1 1 0,0 1 0,0 0 0,1 1 0,14 0 0,-17 1-36,1 1 0,-1 0 0,0 0-1,1 1 1,-1 0 0,0 0 0,0 2 0,0-1-1,13 7 1,-18-7-21,1 1 0,0 0-1,-1 0 1,1 0 0,-1 1 0,0-1-1,-1 1 1,1 0 0,-1 1 0,0-1-1,0 1 1,-1 0 0,1 0-1,-1 0 1,2 7 0,-3-9-9,-1 1 0,0-1 0,0 1 0,-1-1 0,1 1 0,-1-1 0,0 1 0,0-1 0,-1 1 0,1 0 0,-1-1 0,0 0 0,-2 8 0,-1-3 7,1-1 0,-1 1-1,-1-1 1,0 0 0,0-1-1,-8 10 1,-4 2 8,-1-1 0,0-1 0,-1-1 0,-24 15 0,28-19-20,11-9-9,0 1 1,-1-1 0,1 0 0,0-1-1,-9 4 1,11-1-1214,9 0 328,9 3-780,5-7-1235</inkml:trace>
  <inkml:trace contextRef="#ctx0" brushRef="#br0" timeOffset="767.93">799 79 5683,'-3'0'228,"0"0"0,-1 1 1,1-1-1,0 1 0,0 0 1,-1 0-1,1 0 0,0 0 1,0 0-1,0 1 1,1 0-1,-1-1 0,0 1 1,0 0-1,1 0 0,-1 0 1,1 1-1,0-1 0,-4 6 1,-1 3 81,0 0 1,1 0-1,-9 22 1,5-11 32,-1 4-105,0 0 0,1 1 0,2 1 0,-9 51 0,15-65-214,1 0 1,0 0-1,0 0 0,2 0 0,0 0 0,0 0 1,2-1-1,-1 1 0,2 0 0,0-1 0,11 26 0,-14-37-55,0 0-1,1 1 1,-1-1-1,0 0 1,1 0-1,0 1 1,-1-1-1,1-1 1,0 1-1,0 0 1,0 0-1,0-1 1,0 1-1,1-1 0,-1 0 1,0 1-1,1-1 1,4 1-1,-4-1-327,1-1-1,-1 0 0,1 0 1,-1 0-1,1-1 0,-1 1 1,1-1-1,-1 0 0,1 0 1,-1 0-1,0 0 0,1 0 1,4-4-1,14-9-4152</inkml:trace>
  <inkml:trace contextRef="#ctx0" brushRef="#br0" timeOffset="1275.3">988 285 6723,'-12'111'4135,"16"-20"-3730,-2 46-295,-3-129-95,2-13 16,-2-19 113,-5-1-35,0 0 0,2-1 1,1 0-1,1 0 0,1 0 1,3-34-1,-1 49-87,1 1-1,0-1 1,0 1 0,1 0 0,0 0 0,1 0-1,0 0 1,1 0 0,0 1 0,0 0 0,1 0-1,0 1 1,1-1 0,-1 1 0,2 0-1,-1 1 1,1 0 0,13-9 0,-18 14-11,-1 0 0,0 1 0,1-1 0,-1 1 0,1-1 0,-1 1 0,1 0 0,0 0 0,-1 1 0,1-1-1,0 0 1,0 1 0,-1-1 0,1 1 0,0 0 0,0 0 0,0 0 0,-1 1 0,1-1 0,0 1 0,0-1 0,0 1 0,-1 0 0,1 0 0,-1 0 0,1 0 0,0 1 0,-1-1 0,0 1 0,1-1 0,-1 1 0,0 0 0,0 0 0,0 0 0,0 0 0,0 0 0,-1 0 0,3 4 0,2 4 5,0 1 0,0 0 0,-2 0 0,1 0 1,-1 1-1,-1-1 0,4 23 0,24 193 67,-19-166-1075,-12-62 878,0 1 0,0-1 1,-1 1-1,1-1 0,0 1 1,0-1-1,0 1 0,0-1 1,0 1-1,-1-1 0,1 1 1,0-1-1,0 1 0,-1 0 1,1-1-1,0 1 0,-1-1 1,1 1-1,0 0 0,-1-1 1,1 1-1,-1-1 0,-1 0-513,-7-10-2598</inkml:trace>
  <inkml:trace contextRef="#ctx0" brushRef="#br0" timeOffset="1637.91">1022 498 5218,'1'1'1505,"7"5"-544,5-3-177,9-6-336,8 2-112,6-5-240,-3 2-96,-5 1-32,-3-4-1040,-3 5-1954</inkml:trace>
  <inkml:trace contextRef="#ctx0" brushRef="#br0" timeOffset="2033.93">1420 324 5170,'-1'0'75,"1"0"0,0 0 0,0 0 1,0 1-1,-1-1 0,1 0 0,0 0 0,0 0 0,0 0 0,-1 1 300,1-1-300,-1 0 0,1 0 0,0 1 0,0-1 0,0 0 0,0 0 0,0 0 0,0 1 0,0-1 0,0 0 0,-1 0 0,1 0 0,0 1 0,0-1 0,0 0 0,0 0 0,0 1 0,0-1 1,0 0-1,0 0 0,0 0 0,1 1 0,-1-1 0,0 0 0,0 0 0,0 1 0,0-1 0,0 0 0,0 0 0,0 0 0,1 1 300,0 0-300,7 21-224,-4-11 540,2 12-274,-2-1 0,0 1 1,-1 0-1,-1 35 1,-1-26-101,7 42 0,-12-95 337,-3-15 1,1 0 1,1 0 0,2 0-1,3-42 1,1 61-308,2 1 0,0-1 0,1 1 0,11-30 1,-13 41-27,0 0 1,1 1-1,0-1 1,0 1-1,0-1 1,0 1-1,1 0 1,6-6 0,-8 8-13,1 0 0,-1 0 1,1 1-1,-1 0 1,1-1-1,0 1 1,0 0-1,0 0 1,0 0-1,0 0 1,0 1-1,0 0 1,0-1-1,0 1 1,0 0-1,4 1 0,-3-1-4,0 1-1,0 1 0,0-1 0,0 1 1,0-1-1,-1 1 0,1 0 0,-1 0 0,1 1 1,-1-1-1,0 1 0,0-1 0,0 1 0,0 0 1,0 0-1,-1 1 0,1-1 0,-1 0 1,0 1-1,0 0 0,2 5 0,1 2 9,-1 0 0,0 0 0,-1 0 1,0 0-1,-1 1 0,1 13 0,-2 175 71,6-170-2076,-7-30 1915,0 1 0,0-1 0,0 1 0,0-1 0,0 1-1,0-1 1,0 1 0,0-1 0,1 1 0,-1-1 0,0 1 0,0-1-1,1 1 1,-1-1 0,0 0 0,0 1 0,1-1 0,-1 1 0,1-1-1,-1 0 1,0 1 0,1-1 0,-1 0 0,1 0 0,-1 1 0,0-1-1,1 0 1,-1 0 0,1 0 0,-1 1 0,1-1 0,-1 0-1,1 0 1,-1 0 0,1 0 0,-1 0 0,1 0 0,-1 0 0,1 0-1,-1 0 1,1 0 0,-1 0 0,1-1 0,-1 1 0,1 0 0,-1 0-1,1 0 1,-1-1 0,0 1 0,1 0 0,-1 0 0,1-1 0</inkml:trace>
  <inkml:trace contextRef="#ctx0" brushRef="#br0" timeOffset="2819.3">1818 263 5010,'0'0'131,"0"-1"-1,2-2 1436,-1 2-1436,-1 1 1,0 0-1,1 0 1,-1 0-1,0-1 1,1 1-1,-1 0 1,0 0-1,1 0 1,-1 0-1,1 0 1,-1 0-1,0 0 1,1 0-1,-1 0 0,0 0 1,1 0-1,-1 0 1,1 0-1,0 0 1,10 12 910,-8-8-1019,-1 0 0,0 0-1,0 1 1,0-1 0,-1 0 0,2 6-1,0 26 112,-1 0-1,-1 0 0,-3-1 1,-5 39-1,6-27-89,2-52-38,-1 1 1,0 0-1,0-1 1,-1 1-1,1 0 1,-1-1 0,0 1-1,-1-5 1,-3-17 8,2-11 47,1 0 0,3-1 1,0 1-1,3 0 0,15-70 1,-17 102-63,0 0 1,0-1-1,0 2 1,0-1-1,1 0 1,-1 0-1,1 1 1,1-1-1,-1 1 1,0 0-1,1 0 1,0 0-1,0 1 1,8-6-1,-9 7-2,0 1 0,0-1 0,0 1 0,0 0 0,1 0 0,-1 0-1,0 0 1,0 1 0,1-1 0,-1 1 0,1 0 0,-1 0 0,0 0 0,1 1 0,-1-1-1,0 1 1,1 0 0,-1-1 0,0 2 0,0-1 0,0 0 0,0 1 0,0-1 0,4 3-1,-2 0-9,0 0-1,0 0 1,0 0 0,-1 0-1,0 1 1,0-1-1,0 1 1,0 0-1,-1 0 1,0 1-1,0-1 1,0 1-1,-1-1 1,0 1-1,0 0 1,0 0-1,-1 0 1,0 0-1,0 0 1,0 0 0,-1 1-1,0-1 1,0 0-1,0 0 1,-1 0-1,0 0 1,0 0-1,-1 0 1,0 0-1,0 0 1,0 0-1,-1-1 1,1 1-1,-1-1 1,-1 1 0,1-1-1,-1 0 1,0-1-1,0 1 1,-5 4-1,8-9 18,1 1 0,0-1 0,0 0 0,-1 1 0,1-1-1,0 0 1,-1 1 0,1-1 0,0 0 0,-1 0 0,1 1 0,0-1 0,-1 0-1,1 0 1,-1 0 0,1 0 0,-1 0 0,1 1 0,0-1 0,-1 0 0,1 0-1,-1 0 1,1 0 0,-1 0 0,1 0 0,0 0 0,-1-1 0,1 1 0,-1 0-1,1 0 1,-1 0 0,1 0 0,0 0 0,-1-1 0,1 1 0,0 0 0,-1 0 0,1-1-1,0 1 1,-1 0 0,1-1 0,0 1 0,-1 0 0,1-1 0,0 1 0,0 0-1,-1-1 1,1 1 0,0 0 0,0-1 0,0 1 0,0-1 0,0 1 0,-1-1-1,1 1 1,0 0 0,0-2 0,0 1 14,-1-1-1,1 0 0,0 0 1,0 0-1,0 1 1,0-1-1,0 0 1,0 0-1,0 0 1,1 1-1,-1-1 1,0 0-1,2-1 1,-1 0-7,0 1 0,1 0 0,0-1 0,-1 1 0,1 0 0,0 0 0,0 0 0,0 1 0,0-1 0,1 0 0,-1 1 0,0 0 0,1-1 0,-1 1 0,1 0 0,-1 0 0,1 0 0,-1 0 0,1 1 0,0-1 0,2 1 0,0 0-9,0 0-1,-1 1 0,1-1 0,-1 1 0,1 0 0,-1 1 1,1-1-1,-1 1 0,0 0 0,0 0 0,7 4 1,-2 0-14,0 1 0,0 0 0,-1 0 0,0 0 0,0 1 1,-1 1-1,0-1 0,-1 1 0,12 19 0,-16-24 10,-1 1-1,1-1 0,-1 0 1,0 1-1,0-1 0,0 1 1,0-1-1,-1 1 0,0-1 1,0 1-1,0-1 0,-1 1 1,1-1-1,-1 1 0,0-1 1,0 0-1,0 1 0,-1-1 0,0 0 1,0 0-1,0 0 0,-4 6 1,1-4 37,1 0 1,-1-1 0,0 0-1,-1 0 1,1 0 0,-1-1-1,0 0 1,0 0 0,0 0-1,-1-1 1,1 0 0,-1 0-1,-12 3 1,8-3 190,0-1 1,-1 0-1,-21 0 0,30-1-217,0-1-1,0 0 0,-1 0 0,1-1 0,0 1 0,0-1 0,0 0 0,0 1 0,0-1 0,0 0 0,0-1 0,0 1 1,0-1-1,1 1 0,-1-1 0,0 0 0,1 0 0,-4-3 0,6 3-261,1 1 0,0 0-1,0 0 1,-1 0 0,1 0-1,0 0 1,0 0 0,0 0 0,0 1-1,1-1 1,-1 0 0,0 0 0,0 1-1,2-1 1,12-3-2327</inkml:trace>
  <inkml:trace contextRef="#ctx0" brushRef="#br0" timeOffset="3321.92">2325 59 7299,'-1'-1'128,"1"1"0,0 0-1,-1-1 1,1 1-1,0-1 1,-1 1 0,1-1-1,0 1 1,0 0 0,0-1-1,0 1 1,-1-1 0,1 1-1,0-1 1,0 1-1,0-1 1,0 1 0,0-1-1,0 1 1,0-1 0,0 1-1,0-1 1,0 1 0,1-1-1,-1 1 1,0-1-1,0 1 1,0-1 0,1 0-1,12 4 1101,-8 0-1167,-1-1 0,0 1-1,0 0 1,0 0 0,6 6-1,0 6-22,-1 0-1,-1 1 0,0-1 0,-1 2 0,0-1 0,-2 1 0,0 0 1,-1 0-1,0 0 0,-1 1 0,-2-1 0,1 1 0,-3 23 0,-1-7-32,-2-1-1,-1 1 0,-1-1 0,-2-1 1,-2 1-1,-13 32 0,20-59-79,-4 11 243,6-14-596,2-9-816</inkml:trace>
  <inkml:trace contextRef="#ctx0" brushRef="#br0" timeOffset="3684.92">2794 496 6979,'1'-6'4719,"-1"6"-4649,16 3 1173,19 2-770,-17-5-682,0-1 1,-1-1 0,0-1 0,1 0 0,-1-1 0,27-11 0,-44 15 85,1 0 0,-1-1 0,1 1 0,-1 0 0,1-1-1,-1 1 1,0 0 0,1-1 0,-1 1 0,0 0 0,1-1 0,-1 1 0,0-1 0,0 1 0,1-1 0,-1 1 0,0-1 0,0 1 0,0-1 0,0 1 0,0-1 0,0 1 0,1-1-1,-6-6-2114</inkml:trace>
  <inkml:trace contextRef="#ctx0" brushRef="#br0" timeOffset="4058.88">2788 322 6083,'7'0'4609,"24"-1"-3738,-14 2-608,1 1 1,21 5 0,-22-3-243,0-2 1,21 2 0,-36-5-331,0 1 0,0 0-1,1-1 1,-1 0 0,0 1 0,0-1 0,0 0-1,0 0 1,4-3 0</inkml:trace>
</inkml:ink>
</file>

<file path=word/ink/ink5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7:01.642"/>
    </inkml:context>
    <inkml:brush xml:id="br0">
      <inkml:brushProperty name="width" value="0.1" units="cm"/>
      <inkml:brushProperty name="height" value="0.1" units="cm"/>
      <inkml:brushProperty name="color" value="#0000FF"/>
    </inkml:brush>
  </inkml:definitions>
  <inkml:trace contextRef="#ctx0" brushRef="#br0">16 956 6947,'-16'-8'4537,"24"4"-3389,20-3-933,45-6-1,3 0-120,8 1-66,-55 9-392,33-8-1,-61 11 273,-1 0 0,1 0 0,-1 0 0,1 0 1,-1-1-1,0 1 0,1 0 0,-1 0 0,1 0 1,-1 0-1,1 0 0,-1-1 0,0 1 0,1 0 1,-1 0-1,1-1 0,-1 1 0,0 0 0,1-1 1,-1 1-1,0 0 0,0-1 0,1 1 0,-1-1 0,0 1 1,0 0-1,1-1 0,-1 1 0,0-1 0,0 1 1,0-1-1,0 1 0,0-1 0,0 1 0,0 0 1,1-1-1,-1 1 0,-1-1 0,1 1 0,0-1 1,0 1-1,0-1 0,0 1 0,0-1 0,-1 0 0,-3-7-2199</inkml:trace>
  <inkml:trace contextRef="#ctx0" brushRef="#br0" timeOffset="386.74">28 775 6803,'0'4'1073,"-2"-6"-433,6 2-48,-4-7-352,15 11-64,6-15 241,17 4-193,-7 4-128,15-9-64,-10 3 0,8 8-64,-12-6-96,3 0-497,1 0-1808,6 3-2465</inkml:trace>
  <inkml:trace contextRef="#ctx0" brushRef="#br0" timeOffset="873.37">952 282 2481,'-7'6'5547,"7"-5"-5409,1 21 1705,12 36-2247,-9-38 1081,11 53-448,-5 1-1,4 126 1,-60-332 134,33 86-313,3-1 0,2 0 0,-4-77 0,17 96 46,0 16 619,-5 15-699,1 1 0,0-1 0,0 0 0,0 0 1,0-1-1,0 1 0,1 0 0,2 4 1,6 15 63,1 18 5,-1 0 0,-3 1 1,5 67-1,-3-20-97,-9-74-402,0-14 337,0 0 0,0 0 0,-1 0 0,1 0 0,0 1 0,0-1 1,0 0-1,-1 0 0,1 0 0,0 0 0,0 0 0,-1 0 0,1 0 0,0 0 0,0 0 0,-1 0 1,1 0-1,0 0 0,0 0 0,-1 0 0,1 0 0,0 0 0,0 0 0,-1 0 0,1 0 1,0 0-1,0 0 0,-1 0 0,1-1 0,0 1 0,0 0 0,0 0 0,-1 0 0,1 0 0,0-1 1,0 1-1,0 0 0,0 0 0,-1-1 0,-9-4-3183</inkml:trace>
  <inkml:trace contextRef="#ctx0" brushRef="#br0" timeOffset="1328.85">625 365 5827,'-4'-7'352,"1"0"0,0 0 0,0 0 0,0 0 0,1 0 1,0-1-1,1 1 0,0-1 0,-1-8 0,3 10-242,-1 1 1,1-1-1,0 0 0,0 0 0,1 1 0,0-1 1,0 1-1,0-1 0,1 1 0,-1 0 1,1 0-1,5-6 0,5-6-22,0 1 0,1 1 0,0 0 0,1 1-1,1 0 1,1 2 0,-1 0 0,2 0 0,0 2 0,0 0 0,1 1 0,0 1 0,0 1 0,1 0-1,0 2 1,0 0 0,1 2 0,23-3 0,-32 6-83,-1-1 0,0 2 1,1-1-1,-1 2 0,0-1 0,1 2 1,-1-1-1,-1 2 0,1-1 0,0 1 0,-1 1 1,1 0-1,-2 0 0,15 10 0,-19-11-1,-1 0-1,1 0 1,0 0 0,-1 1-1,0-1 1,0 1-1,0 0 1,-1 0 0,1 1-1,-1-1 1,-1 1-1,1-1 1,-1 1 0,0 0-1,0 0 1,-1 0-1,1 0 1,-1 0-1,-1 0 1,1 1 0,-1-1-1,0 0 1,0 0-1,-1 1 1,0-1 0,0 0-1,-4 11 1,1-7 0,-1 0 1,0 0-1,0-1 0,-1 0 1,0 0-1,-1 0 1,0-1-1,0 0 0,-1 0 1,-16 12-1,10-10-6,1 0-1,-1-1 1,-1-1 0,0 0-1,0 0 1,-22 6 0,9-6-44,10-4-396,1 2 0,-19 7 1,36-12 384,-1-1 1,1 0 0,-1 0 0,1 0-1,0 1 1,-1-1 0,1 0 0,0 1 0,-1-1-1,1 0 1,0 1 0,0-1 0,-1 0 0,1 1-1,0-1 1,0 1 0,0-1 0,0 0-1,-1 1 1,1-1 0,0 1 0,0-1 0,0 1-1,0-1 1,0 0 0,0 1 0,0-1 0,0 1-1,0-1 1,0 1 0,0-1 0,1 0 0,-1 1-1,0-1 1,0 1 0,0-1 0,0 0-1,1 1 1,-1-1 0,0 1 0,0-1 0,1 1-1,6 8-2061</inkml:trace>
  <inkml:trace contextRef="#ctx0" brushRef="#br0" timeOffset="1697.87">1596 77 7315,'-8'5'243,"1"0"-1,-1 0 1,1 1-1,0 0 0,1 0 1,0 1-1,0 0 1,0 0-1,1 0 0,0 1 1,0-1-1,1 1 0,0 0 1,0 1-1,1-1 1,0 1-1,1 0 0,-3 17 1,0 5-82,1-1 0,2 1 0,2 0 0,2 33 0,0-35-97,2 0 0,0 0 0,9 28 0,-9-43-44,1 0 0,0-1 0,1 0 0,1 0 0,0 0 0,1-1 0,15 20 0,-17-24-80,-4-6-52,-1 0 1,1-1-1,-1 1 1,1 0-1,0 0 0,-1-1 1,1 1-1,0-1 0,0 0 1,3 2-1,-4-3 22,1 0 1,-1 0-1,1 0 0,-1 0 0,1 0 1,-1 0-1,1 0 0,-1-1 0,0 1 0,1 0 1,-1-1-1,1 1 0,-1-1 0,0 0 1,0 1-1,1-1 0,-1 0 0,0 0 1,0 0-1,0 0 0,1-1 0,16-16-2850,-4 0-1902</inkml:trace>
  <inkml:trace contextRef="#ctx0" brushRef="#br0" timeOffset="2143.95">1691 320 1761,'0'-5'704,"0"1"0,0 0 0,0-1 0,1 1 0,0 0 0,0 0 0,0-1 0,0 1 0,3-6 0,-3 8-624,1 0 0,0 0 0,-1 0 0,1 0 0,0 0 0,0 0 0,0 0 1,1 1-1,-1-1 0,0 1 0,1-1 0,-1 1 0,0 0 0,1 0 0,0 0 0,2 0 0,0-1-13,-1 1-1,1 0 1,-1 1 0,1-1 0,0 1-1,-1 0 1,1 0 0,-1 0-1,1 1 1,0-1 0,-1 1 0,1 0-1,-1 1 1,1-1 0,-1 1-1,0 0 1,0 0 0,0 0 0,0 0-1,0 1 1,0 0 0,0-1-1,-1 1 1,0 1 0,6 6 0,0 1-13,-1 0 0,0 0 0,-1 1 1,0 0-1,-1 1 0,-1 0 1,7 19-1,-3-1-1,0 1-27,2 0-1,21 45 0,-28-70-28,0 1 0,1 0 0,-1-1 0,2 0 0,-1 0 0,1-1 0,0 0-1,0 0 1,0 0 0,1-1 0,0 1 0,0-2 0,1 1 0,13 6 0,-19-11-45,0 1 1,0 0-1,0-1 1,0 0-1,0 1 1,0-1-1,0 0 1,0 0-1,0 0 1,0 0-1,0-1 1,0 1-1,0-1 1,0 1-1,0-1 1,0 1-1,0-1 1,0 0 0,-1 0-1,1 0 1,0 0-1,-1 0 1,1 0-1,2-3 1,-1 1-346,0 0 1,0-1-1,-1 1 1,1-1-1,-1 1 1,0-1 0,0 0-1,0 1 1,-1-1-1,3-7 1,0-12-3589</inkml:trace>
  <inkml:trace contextRef="#ctx0" brushRef="#br0" timeOffset="2144.95">2121 172 3538,'-2'1'306,"1"-1"0,-1 1 1,0 0-1,1 0 0,-1-1 1,1 1-1,0 0 0,-1 1 1,1-1-1,0 0 0,0 0 1,-1 0-1,1 1 1,0-1-1,0 1 0,0-1 1,1 1-1,-2 2 0,-16 38 513,13-28-220,-10 20-209,-2-1-1,-1 0 1,-25 33 0,-73 84-42,43-77-266,51-52-184,-33 38-1,51-55-103,3-3 111,1-1 0,0 0 0,-1 1 0,1-1 0,-1 1 0,1-1 0,0 0-1,-1 1 1,1-1 0,0 1 0,-1-1 0,1 1 0,0 0 0,0-1 0,0 1 0,0-1 0,-1 1 0,1-1-1,0 1 1,0 0 0,0-1 0,0 1 0,0-1 0,0 1 0,1 0 0,1 8-2840</inkml:trace>
  <inkml:trace contextRef="#ctx0" brushRef="#br0" timeOffset="3017.95">2721 166 4786,'-1'-19'5116,"-1"25"-3635,0-2-1421,0-1-3,1 1 0,0 0 1,1 0-1,-1 0 1,1 0-1,-1 0 1,1 6-1,1-5-20,-2 0 1,1 0-1,0 0 0,-1 0 0,0 0 1,-2 5-1,-4 7 16,-1 0 0,-1 0 1,-1-1-1,0 0 0,-14 15 0,-66 68 51,77-85-63,-12 9 63,36-18 4,2-1 0,-1 0 0,0 0-1,25 2 1,61-5 170,-60-1-268,43 4 1,-78-4-18,0 1 0,0 0 0,0 0 0,0 0 1,0 0-1,-1 1 0,5 2 0,-1-1-1243,-19 9-3643,-6 10 1140</inkml:trace>
  <inkml:trace contextRef="#ctx0" brushRef="#br0" timeOffset="3458.96">2452 715 5074,'14'3'4569,"28"-3"-2751,5 1-1436,-20 1-66,36-2 0,0 1-127,33-2-100,-87 3-669,-7-2 74,0 1 0,1-1 0,-1 1 0,0-1 0,0 0 0,1 0 0,-1 0 0,0 0 0,0 0 0,1-1 0,1 0 0,13-2-3706</inkml:trace>
  <inkml:trace contextRef="#ctx0" brushRef="#br0" timeOffset="4231.87">3143 249 6803,'0'-1'124,"-1"1"1,0-1-1,0 0 0,1 1 1,-1-1-1,0 0 0,1 1 1,-1-1-1,0 0 0,1 0 1,-1 1-1,1-1 0,-1 0 1,1 0-1,0 0 0,-1 0 0,1 0 1,0 0-1,0 0 0,0 1 1,-1-1-1,1 0 0,0 0 1,0 0-1,0 0 0,1 0 1,-1 0-1,0 0 0,0-1 1,1-1-52,1 1 1,-1-1-1,1 1 1,-1-1 0,1 1-1,-1 0 1,1 0-1,0-1 1,0 1 0,3-2-1,1-1-78,1 0-1,-1 1 1,1 0-1,0 0 1,0 0-1,0 1 1,11-3 0,-10 4 9,0 0 0,0 1 1,0 1-1,1-1 1,-1 1-1,0 1 1,1-1-1,-1 2 0,0-1 1,11 4-1,-16-4-1,0 0 0,0 0 0,0 1 0,0-1 0,0 1 0,0 0 0,-1 0 0,1 0 0,-1 0 0,1 0 0,-1 0 0,0 1 0,0-1 0,0 1 0,0 0 0,0 0 0,-1-1 0,1 1 0,-1 0 0,0 0 0,1 0 0,-1 1 0,-1-1 0,1 0 0,0 0 0,-1 1 0,0-1 0,0 0 0,0 5 0,-1 1 4,-1 0 0,0 0 0,-1-1 0,1 1-1,-2-1 1,1 1 0,-1-1 0,0 0 0,-1-1 0,0 1 0,0-1-1,-1 0 1,0 0 0,0 0 0,0-1 0,-1 0 0,0 0-1,0-1 1,-1 0 0,1 0 0,-1 0 0,-12 4 0,-10-4 120,30-5-115,-1 0 0,1 0 0,-1 0-1,1 0 1,0 0 0,-1 0 0,1 0 0,-1 0 0,1 0 0,-1 0 0,1 0 0,-1-1 0,1 1 0,0 0 0,-1 0-1,1-1 1,-1 1 0,1 0 0,0 0 0,-1-1 0,1 1 0,0 0 0,-1-1 0,1 0 11,0 0-1,0 0 1,0 0 0,0 0 0,0 0 0,0 1 0,0-1-1,0 0 1,1 0 0,-1 0 0,0 1 0,1-1 0,-1 0-1,0 0 1,1 1 0,-1-1 0,1 0 0,-1 1 0,2-2-1,0 0-22,1-1-1,0 1 0,-1-1 1,1 1-1,1 0 0,-1 0 0,0 0 1,0 0-1,1 1 0,-1 0 1,1-1-1,-1 1 0,1 0 1,-1 1-1,1-1 0,0 1 0,-1-1 1,1 1-1,0 0 0,6 1 1,7 1-10,1 0 0,0 1 1,17 6-1,-25-6 10,0 1 0,0 0-1,0 0 1,-1 1 0,0 0 0,0 1 0,0 0-1,-1 1 1,1 0 0,-1 0 0,-1 0 0,0 1 0,7 10-1,-11-15 2,0 1-1,-1-1 0,0 1 1,0 0-1,0 0 1,0 0-1,-1 0 0,1 0 1,-1 0-1,0 0 1,-1 1-1,1-1 0,-1 0 1,1 1-1,-1-1 0,-1 0 1,1 1-1,0-1 1,-1 0-1,0 0 0,0 1 1,-1-1-1,1 0 0,-1 0 1,1 0-1,-1 0 1,-1-1-1,1 1 0,0 0 1,-1-1-1,0 1 1,0-1-1,0 0 0,-5 4 1,-3 2 45,0-1-1,0-1 1,0 0 0,-1 0 0,0-1 0,-1-1 0,1 0 0,-1-1-1,0 0 1,0-1 0,-14 2 0,9-3 72,0 0 0,0-1 0,0-1 0,0 0 0,0-2 0,0 0 0,-31-8 0,-8-15-14,129 10-3436,-38 6 1264,11-1-741</inkml:trace>
  <inkml:trace contextRef="#ctx0" brushRef="#br0" timeOffset="4683.86">3633 0 6355,'34'33'5019,"8"22"-3792,41 69-873,-71-103-245,-1 0 0,-1 1 0,-1 0 0,-1 1 1,-1-1-1,0 2 0,-2-1 0,2 27 0,-5-33-48,-1 1 0,-1 0 1,0-1-1,-1 1 1,-1 0-1,-1-1 0,-1 0 1,0 1-1,-1-1 1,-1-1-1,-13 27 0,2-11 84,-34 46 1,42-66-139,-1-1 1,0 1 0,0-2-1,-1 0 1,-1 0 0,-21 14 0,31-23-56,1 0 1,-1 0-1,0 0 1,0 0-1,1 0 1,-1-1-1,0 1 1,0-1-1,0 1 1,0-1 0,0 1-1,0-1 1,0 0-1,0 0 1,-2 0-1,3-1-113,0 1-1,0-1 1,0 1-1,0-1 0,1 0 1,-1 1-1,0-1 1,0 0-1,1 0 1,-1 1-1,0-1 0,1 0 1,-1 0-1,1 0 1,-1 0-1,1 0 1,-1 0-1,1 0 0,0 0 1,0 0-1,-1 0 1,1 0-1,0 0 1,0 0-1,0 0 0,0 0 1,0 0-1,0 0 1,0 0-1,1-2 1,2-19-4159</inkml:trace>
  <inkml:trace contextRef="#ctx0" brushRef="#br0" timeOffset="5103.84">3942 683 7844,'4'-5'1392,"-6"0"-463,4 12 447,-4-12-912,-6 10-239,-7 3-209,9-15-32,0 9-64,-7 3-769,5-6-1184,-5 6-1600</inkml:trace>
</inkml:ink>
</file>

<file path=word/ink/ink5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6:36.922"/>
    </inkml:context>
    <inkml:brush xml:id="br0">
      <inkml:brushProperty name="width" value="0.1" units="cm"/>
      <inkml:brushProperty name="height" value="0.1" units="cm"/>
      <inkml:brushProperty name="color" value="#0000FF"/>
    </inkml:brush>
  </inkml:definitions>
  <inkml:trace contextRef="#ctx0" brushRef="#br0">959 794 1649,'-8'9'47,"-1"-2"0,1 1 0,-1-1 0,-1-1 0,1 1-1,-1-2 1,-19 9 0,25-12-41,-1 0 0,1-1 0,-1 0-1,0 0 1,1 0 0,-1-1-1,0 1 1,0-1 0,0 0 0,1-1-1,-1 1 1,0-1 0,0 0 0,1 0-1,-1 0 1,0-1 0,1 1-1,0-1 1,-1 0 0,1-1 0,-4-2-1,0-1 22,0 0 1,0 0-1,1-1 0,0 0 0,0 0 0,1-1 0,0 0 0,1 0 0,-1-1 0,1 1 0,1-1 0,-4-10 1,2-1-32,0 1 1,2-1 0,0 0 0,-2-40-1,-1 3-438,3 33 95</inkml:trace>
  <inkml:trace contextRef="#ctx0" brushRef="#br0" timeOffset="1426.35">272 339 4514,'-3'-8'556,"1"-1"1,1 1-1,0-1 0,0 1 0,1-17 0,0 21-355,3 15 3186,10 54-3141,-8-21-95,-1 86 0,-4-44-76,-2 21-22,-23 167-37,21-255 4,4-19-19,0 0-1,0 0 1,0 0 0,0 0 0,0 0-1,-1 0 1,1 0 0,0 0 0,0 0-1,0 1 1,0-1 0,0 0 0,0 0-1,0 0 1,0 0 0,-1 0 0,1 0-1,0 0 1,0 0 0,0 0 0,0 0-1,0 0 1,0 0 0,0 0 0,-1 0-1,1 0 1,0 0 0,0 0 0,0 0-1,0 0 1,0 0 0,0 0 0,0 0-1,-1 0 1,1-1 0,0 1 0,0 0-1,0 0 1,0 0 0,0 0 0,0 0-1,0 0 1,0 0 0,0 0 0,0 0-1,0 0 1,-1-1 0,1 1 0,0 0-1,0 0 1,0 0 0,0 0 0,0 0-1,0 0 1,0 0 0,0-1 0,0 1-1,0 0 1,0 0 0,0 0 0,0 0-1,-6-36 49,11-123 5,0 44-52,-4 44-9,4 1 1,22-113 0,-27 187 5,1 0 0,0 0 1,0 0-1,0-1 0,0 1 0,1 0 0,2 4 0,4 12 19,-2 9-6,-1 0 1,-1 1-1,-1-1 1,-2 50 0,-1-26-10,-2 167 27,-2-62-14,-3-197 82,9-119 13,-2-38-96,-1 173-16,-2-278 66,6 284-103,31 88 212,-26-40-109,0 0 0,-2 0 0,-2 0 0,2 62 0,-16 130 31,10-221-96,0 7-50,0-6-31,0-1 0,0 1 1,0-1-1,-1 1 0,1 0 1,-1-1-1,1 1 0,-1-1 1,0 1-1,0-1 1,0 1-1,-2 2 0,-5-4-3350,-1 3 441</inkml:trace>
  <inkml:trace contextRef="#ctx0" brushRef="#br0" timeOffset="1913.23">83 714 7603,'-14'-26'566,"0"0"0,1-1 0,-12-41 0,21 53-369,0-1 1,1 1-1,1-1 0,0 0 1,1 0-1,1 0 0,0 0 0,3-17 1,-1 15-97,1 0 1,1 1 0,0-1-1,1 1 1,1 0-1,1 0 1,0 1 0,1 0-1,1 0 1,18-25 0,-6 16-34,0 2 1,2 0-1,44-33 1,-53 46-53,0 2-1,0 0 1,0 0 0,1 2 0,0 0 0,1 0-1,-1 1 1,1 1 0,21-3 0,-20 6-15,0 0 1,1 1 0,-1 1-1,0 0 1,1 1-1,-1 1 1,0 1 0,0 0-1,-1 2 1,0-1 0,1 2-1,-2 0 1,1 1-1,-1 1 1,0 0 0,22 20-1,-28-22 3,-1 0 0,1 1 0,-2 1 0,0-1-1,0 1 1,0 0 0,-1 1 0,0 0 0,-1 0 0,0 0-1,-1 0 1,0 1 0,0-1 0,-1 1 0,-1 0-1,0 0 1,0 1 0,-1-1 0,-1 0 0,0 0 0,0 1-1,-1-1 1,0 0 0,-1 0 0,-1 0 0,-6 19-1,3-15 7,0-1 0,-2 0-1,1-1 1,-2 0-1,0 0 1,0 0-1,-1-1 1,-1-1-1,0 0 1,-1 0-1,0-1 1,-23 15-1,17-14-6,0-1-1,0 0 0,-1-2 0,-1 0 1,1-1-1,-1-1 0,0 0 0,-41 4 1,40-13-84,16 1-616,12 4-801,3 0 595,1 0 0,0-1 1,17 0-1,-24-1 605,50 1-3752</inkml:trace>
  <inkml:trace contextRef="#ctx0" brushRef="#br0" timeOffset="2376.25">1267 129 6339,'-1'-1'139,"0"0"1,-1 0 0,1 1-1,-1-1 1,1 1-1,-1-1 1,1 1-1,-1-1 1,1 1-1,-1 0 1,1 0-1,-1 0 1,0 0-1,1 0 1,-1 0-1,1 0 1,-1 1 0,1-1-1,-1 1 1,1-1-1,-1 1 1,1-1-1,-1 1 1,1 0-1,0 0 1,-1-1-1,1 1 1,0 0-1,-2 2 1,0 1 30,-1 1 1,1 0 0,0 1-1,0-1 1,1 0-1,-3 9 1,0-2-133,-13 39 240,2 2 0,3 0 0,2 0 0,2 1 0,3 1-1,1 98 1,5-112-122,12 73-1,-9-97-125,1 1-1,1-1 0,0 0 0,1-1 0,1 1 0,16 27 0,68 90-13,-90-133-20,6 9 54,-7-10-56,0 0 1,0 0 0,0 1 0,0-1 0,0 0 0,0 0 0,1 0 0,-1 0 0,0 0 0,0 1 0,0-1 0,0 0 0,0 0 0,0 0 0,0 0 0,0 1 0,0-1 0,0 0 0,0 0 0,0 0-1,0 0 1,0 1 0,0-1 0,0 0 0,0 0 0,0 0 0,0 0 0,0 1 0,0-1 0,0 0 0,0 0 0,-1 0 0,1 0 0,0 0 0,0 1 0,0-1 0,0 0 0,0 0 0,0 0 0,0 0 0,-1 0-1,1 0 1,0 0 0,0 1 0,0-1 0,0 0 0,0 0 0,-1 0 0,1 0 0,0 0 0,0 0 0,0 0 0,0 0 0,-1 0 0,1 0 0,0 0-108,-1-1 1,1 1-1,0-1 1,0 1-1,-1-1 1,1 1-1,0-1 1,0 1-1,0-1 1,0 1-1,0-1 1,0 0-1,-1 1 1,1-1 0,0 1-1,1-1 1,-1 1-1,0-1 1,0 1-1,0-1 1,0 1-1,0-1 1,0 1-1,1-1 1,-1 1-1,0-1 1,1 1-1,-1-1 1,0 1-1,1-1 1,7-17-2281,10 4-1161</inkml:trace>
  <inkml:trace contextRef="#ctx0" brushRef="#br0" timeOffset="3177.25">1865 539 6979,'-6'-12'910,"0"1"0,0-1 0,1 0 0,1 0 0,-6-26 0,9 33-838,1 0 1,-1 0-1,1 0 1,0 0-1,0 0 1,1 0-1,0 0 1,-1 1 0,2-1-1,-1 0 1,0 0-1,1 0 1,0 1-1,0-1 1,1 1-1,-1 0 1,1-1-1,6-6 1,-8 9-61,1 0 0,0 0 0,0 0 0,1 0 0,-1 1 0,0-1 0,0 1 0,1-1 0,-1 1 0,1 0 0,-1 0 0,1 0 1,0 0-1,-1 0 0,1 1 0,0-1 0,0 1 0,5-1 0,-4 2 0,1 0 1,0-1-1,0 1 1,0 1 0,-1-1-1,1 1 1,0 0-1,-1 0 1,1 0-1,3 3 1,3 2-4,-1 1 1,0 0-1,0 1 1,-1 0-1,0 0 1,-1 1-1,10 14 1,8 23 13,-1 1 1,-3 2-1,16 51 1,10 22 37,-44-112-51,1-1 1,0 1-1,1-1 1,0-1-1,1 1 1,0-1-1,0 0 1,1-1-1,0 0 1,14 11 0,-16-15-8,0 0 1,0-1 0,1 0 0,0 0 0,0 0 0,-1-1 0,1 0 0,1 0 0,-1 0 0,0-1 0,0 0 0,1-1 0,-1 0 0,0 0 0,1 0-1,-1-1 1,12-3 0,-14 3-45,1 0 1,0-1-1,-1 0 0,1 0 0,-1 0 0,0 0 0,0-1 0,0 0 1,0 0-1,0-1 0,0 0 0,-1 1 0,0-1 0,0-1 0,0 1 1,0 0-1,-1-1 0,1 0 0,-1 0 0,0 0 0,-1 0 0,1-1 1,-1 1-1,0-1 0,-1 1 0,1-1 0,-1 0 0,0 1 0,-1-1 1,1 0-1,-1 0 0,0 0 0,0 0 0,-1 1 0,0-1 0,0 0 0,-4-11 1,-2-4-3019,-16-35 0,11 32-1999</inkml:trace>
  <inkml:trace contextRef="#ctx0" brushRef="#br0" timeOffset="3606.36">2391 253 3233,'-13'-6'7184,"8"19"-5171,-5 22-1655,-1-1 1,-1 0 0,-2-1-1,-2 0 1,-23 36 0,-112 147 552,82-123-666,44-62-230,15-20-16,1 2 1,-12 17-1,19-27-162,9-15-1609,17-25-4374,-14 20 2318</inkml:trace>
  <inkml:trace contextRef="#ctx0" brushRef="#br0" timeOffset="6405.24">3234 380 5282,'-1'-9'5234,"1"9"-5180,0 4 170,-1-1 0,0 1 0,0 0 1,0 0-1,0-1 0,-1 1 0,1-1 0,-1 0 0,0 1 0,-3 3 0,-28 37-269,15-21 269,-17 26-181,-15 22 38,-91 99 0,111-142-30,-35 26 0,65-54-49,0 0 0,0-1 0,0 1 0,0 0 0,0 0 0,0 0 0,0 0 0,0 0 0,0 0 0,0-1 0,0 1 0,0 0 0,0 0 0,0 0 0,0 0 0,-1 0 0,1 0 0,0 0 0,0 0 0,0 0 0,0 0 0,0 0 0,0-1 0,0 1 0,-1 0 0,1 0 0,0 0 0,0 0 0,0 0 0,0 0 0,0 0 0,0 0 0,-1 0 0,1 0 0,0 0 0,0 0 0,0 0 0,0 0 0,0 0 0,0 0 0,-1 0 0,1 0 0,0 1 0,0-1 0,0 0 0,0 0 0,0 0 0,0 0 0,0 0 0,0 0 0,-1 0 0,1 0 0,0 0 0,0 0 0,0 1 1,0-1-1,0 0 0,0 0 0,0 0 0,0 0 0,0 0 0,0 0 0,0 0 0,0 1 0,0-2 2,0 1 0,0 0 0,1 0 0,-1-1 0,0 1 0,0 0 0,1 0 0,-1 0 0,0-1 0,0 1 1,1 0-1,-1 0 0,0 0 0,1 0 0,-1-1 0,0 1 0,1 0 0,-1 0 0,0 0 0,1 0 0,-1 0 0,0 0 1,1 0-1,-1 0 0,0 0 0,1 0 0,-1 0 0,0 0 0,1 0 0,-1 1 0,1-1 0,5 1 6,0 0 0,0-1 0,0 1 0,0-1 0,1-1 0,10-1 0,13 0 38,14 2-11,-1 3 0,1 2 1,-1 1-1,69 20 0,-92-18-45,13 2 38,-34-13-563,8-9-3528,3 1 502</inkml:trace>
  <inkml:trace contextRef="#ctx0" brushRef="#br0" timeOffset="7456.19">3706 396 7059,'-2'-3'89,"-7"-8"2703,9 11-2750,0 0 0,0 0-1,0 0 1,1 0-1,-1 1 1,0-1 0,0 0-1,0 0 1,0 0 0,0 0-1,0 0 1,0 1-1,0-1 1,0 0 0,0 0-1,0 0 1,0 1 0,0-1-1,0 0 1,0 0-1,0 0 1,0 0 0,0 1-1,0-1 1,0 0 0,0 0-1,0 0 1,0 0-1,0 1 1,0-1 0,0 0-1,-1 0 1,1 0-1,0 0 1,0 0 0,0 1-1,0-1 1,0 0 0,0 0-1,-1 0 1,1 0-1,0 0 1,0 0 0,0 0-1,0 0 1,0 0 0,-1 1-1,1-1 1,0 0-1,0 0 1,0 0 0,-1 0-1,1 0 1,0 0 0,0 0-1,0 0 1,0 0-1,-1 0 1,1 0 0,0 0-1,0-1 1,0 1 0,0 0-1,-1 0 1,1 0-1,0 0 1,0 0 0,0 0-1,-1 0 1,1 11 78,1 3-25,-1 1-1,-1-1 0,-1 1 1,-4 18-1,-60 203 106,66-224-214,7-20-15,-4 4 22,45-10 119,-31 9-105,0 1 1,1 0 0,-1 2 0,1 0-1,25 0 1,9-1-1,-41 2-5,1 1 7,-1-2 1,1 1 0,15-6-1,-25 7-7,1-1 0,-1 0 0,1 0 0,-1 0 0,0 0 0,1-1 0,-1 1 1,0-1-1,0 1 0,0-1 0,0 0 0,0 0 0,0 0 0,-1 0 0,1 0 0,-1 0 0,1 0 0,-1 0 0,0-1 0,2-3 0,0-8 6,0 1 1,-1-1 0,-1 1 0,0-1 0,-1 0-1,0 1 1,-1-1 0,-1 0 0,-4-15 0,-2 14 70,2 9 231,8 18-291,0 0 0,-1 1-1,0-1 1,-1 1 0,0-1-1,-3 14 1,1 1-3,3 34 19,3 0 1,2-1-1,15 64 0,-20-118-34,3 12 11,-1-1 0,0 24 1,-8-50-522,1-15-391,5 18 304,0 0 1,1 0-1,0 0 1,1 0-1,-1 0 0,1 1 1,6-9-1,9-9-2402</inkml:trace>
  <inkml:trace contextRef="#ctx0" brushRef="#br0" timeOffset="8049.34">4255 259 6147,'-10'-12'2104,"5"6"726,14 6-1623,17 33-452,-5-3-548,0 0 0,-3 2 0,0 1-1,-2 0 1,18 54 0,-24-61-161,-2 0-1,0 1 1,-2 0 0,-1 0 0,-1 1 0,-1-1-1,-2 1 1,0 0 0,-2-1 0,-1 1 0,-7 30-1,-2-19 47,-1 0-1,-3-1 1,-1-1-1,-2 0 1,-1-1-1,-36 50 1,54-84-90,-2 3 16,-1 1-1,0-1 0,0 0 1,-1 0-1,-6 6 0</inkml:trace>
</inkml:ink>
</file>

<file path=word/ink/ink5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8:11.774"/>
    </inkml:context>
    <inkml:brush xml:id="br0">
      <inkml:brushProperty name="width" value="0.1" units="cm"/>
      <inkml:brushProperty name="height" value="0.1" units="cm"/>
      <inkml:brushProperty name="color" value="#0000FF"/>
    </inkml:brush>
  </inkml:definitions>
  <inkml:trace contextRef="#ctx0" brushRef="#br0">59 961 2737,'-58'11'6657,"115"7"-4307,-21-13-2331,0-1-1,0-2 1,0-1 0,0-2-1,61-10 1,-91 10-170,0 0-1,0 0 1,0-1 0,0 0-1,8-4 1,-13 6 20,1-1 0,-1 0 0,0 0 1,0 1-1,1-1 0,-1 0 0,0 0 0,0 0 0,0-1 0,0 1 0,0 0 0,0 0 1,-1-1-1,1 1 0,0 0 0,-1-1 0,1 1 0,-1 0 0,1-1 0,-1 1 1,0-1-1,1 1 0,-1-1 0,0 1 0,0-1 0,0 1 0,0-4 0,-8-21-3006</inkml:trace>
  <inkml:trace contextRef="#ctx0" brushRef="#br0" timeOffset="392.89">29 706 6867,'-5'-1'1073,"3"4"-545,4-5 128,-2 8-256,19-1-176,13 5 193,8-3-193,10-7-192,5 3-32,3-8 0,1 2-801,2-4-1328,0-9-2657</inkml:trace>
  <inkml:trace contextRef="#ctx0" brushRef="#br0" timeOffset="945.36">949 181 5875,'-2'-3'323,"0"0"-1,-1 1 1,1-1 0,-1 1 0,1-1 0,-1 1-1,0 0 1,0 0 0,-5-3 0,7 5-256,-1-1-1,1 1 1,0 0-1,0 0 1,0 0-1,-1 0 1,1 0-1,0 0 1,0 0-1,-1 0 1,1 1-1,0-1 1,0 0 0,0 1-1,0-1 1,-1 1-1,1-1 1,0 1-1,0-1 1,0 1-1,0 0 1,0-1-1,0 1 1,0 0-1,1 0 1,-1 0 0,0 0-1,0 0 1,1 0-1,-1 0 1,0 0-1,1 0 1,-1 0-1,0 3 1,-11 19 16,1 2 0,1-1 0,1 1 0,1 1 1,1 0-1,1 0 0,2 0 0,1 1 0,-1 38 0,4-49-77,1 0 0,1 1 0,0-1 0,1-1 0,0 1 0,2 0 0,0-1 0,0 0 0,2 0 0,0 0 0,0-1 0,1 0 0,1 0 0,0-1 0,1 0 0,1-1 0,14 13 0,-22-21-6,1-1 1,0 0-1,0 0 1,0 0-1,0 0 0,1-1 1,-1 1-1,1-1 1,0-1-1,-1 1 0,1 0 1,0-1-1,0 0 1,0 0-1,0-1 0,0 0 1,0 1-1,0-2 1,0 1-1,0 0 0,0-1 1,0 0-1,0 0 1,0-1-1,-1 1 0,1-1 1,0 0-1,-1 0 1,1-1-1,-1 1 0,0-1 1,0 0-1,0 0 1,0 0-1,0-1 0,-1 1 1,0-1-1,1 0 1,3-7-1,2-3 7,-1 0 0,0-1 1,-1 0-1,-1 0 0,-1-1 0,0 1 1,-1-1-1,0 0 0,-1-1 0,-1 1 1,-1 0-1,0-1 0,-3-26 0,0 16-6,-2 1-1,0 0 0,-2 0 1,-1 0-1,-1 1 0,-1 0 1,-23-43-1,28 59 3,-1 1-1,0 0 1,-1 0 0,0 0-1,0 1 1,-1 0 0,-12-11-1,15 16-3,1-1 0,0 1 0,-1 0 0,1 1-1,-1-1 1,0 0 0,0 1 0,0 0-1,1 0 1,-1 0 0,0 1 0,0-1 0,0 1-1,0 0 1,0 0 0,0 0 0,0 1 0,0-1-1,0 1 1,0 0 0,-6 2 0,-4 3-50,1 1 1,0 1-1,0 0 1,0 1-1,1 0 1,1 1-1,-1 0 1,2 1-1,-1 1 1,2-1-1,-1 1 1,2 1-1,-1 0 1,-10 23-1,13-21-407,0 0 1,1 0-1,1 1 0,0 0 0,1-1 1,-1 21-1,6 30-2736</inkml:trace>
  <inkml:trace contextRef="#ctx0" brushRef="#br0" timeOffset="1455.44">1411 615 6947,'-6'7'1425,"2"15"-897,-9 9 16,5 7 145,1 6-465,-1 1-80,0-2-112,-1 4 32,5-15-128,2-3-496,4-10-849,0-5-1809</inkml:trace>
  <inkml:trace contextRef="#ctx0" brushRef="#br0" timeOffset="1456.44">1699 130 5362,'1'-15'2842,"-8"17"-566,-11 29-969,0 10-1088,-2 3 47,-15 48 1,22-46-158,2 1 0,-9 77 0,18-106-89,1 0 0,1-1 1,1 1-1,0 0 0,1 0 0,1-1 1,1 0-1,0 1 0,1-1 0,10 20 1,-11-28-24,1-1 0,0 0 0,1 0 0,0 0 0,0-1 0,0 0 0,1 0 0,0-1 0,1 0 0,-1 0 0,16 8 0,-19-11 1,1-1 0,0 1 0,0-1 0,0 0 0,0-1-1,0 1 1,1-1 0,-1 0 0,0-1 0,1 1 0,-1-1-1,1 0 1,-1 0 0,0-1 0,1 1 0,-1-1 0,0-1 0,0 1-1,1-1 1,-1 1 0,7-5 0,-4 1 5,1-1 0,0 1 0,-1-2-1,0 1 1,-1-1 0,1-1 0,-1 1 0,-1-1 0,0 0 0,0-1 0,0 0-1,-1 0 1,7-17 0,-9 19 1,0-1-1,-1 0 1,0 0-1,0 0 1,-1 0-1,0 0 1,-1-1 0,0 1-1,0 0 1,0 0-1,-1 0 1,-1-1-1,1 1 1,-1 0-1,-1 0 1,1 1-1,-7-13 1,6 13-2,0 1 0,-1 0 0,0-1 1,0 1-1,0 1 0,-1-1 0,0 1 0,0-1 0,0 1 0,-1 1 1,0-1-1,0 1 0,0 0 0,0 0 0,0 1 0,-1 0 1,0 0-1,0 0 0,0 1 0,0 0 0,0 1 0,0-1 0,0 1 1,0 1-1,-1-1 0,1 1 0,0 1 0,0-1 0,-1 1 0,1 0 1,0 1-1,0 0 0,0 0 0,0 0 0,0 1 0,1 0 0,-1 0 1,1 1-1,0 0 0,-11 8 0,12-8-31,0 1 0,0-1 1,0 1-1,0 0 0,1 0 0,0 1 0,0-1 0,1 1 0,-1 0 1,1 0-1,-5 12 0,7-13-164,0-1 1,0 0-1,0 0 0,0 0 1,1 1-1,0-1 0,0 0 1,0 1-1,0-1 0,1 0 1,-1 0-1,1 1 0,0-1 1,0 0-1,1 0 0,-1 0 1,1 0-1,0 0 0,3 4 1,16 17-2868</inkml:trace>
  <inkml:trace contextRef="#ctx0" brushRef="#br0" timeOffset="2011.19">2150 138 7123,'1'0'88,"0"-1"-1,0 1 0,-1 0 1,1 0-1,0 0 0,0 0 1,0 0-1,0 0 0,0 0 1,0 0-1,-1 0 0,1 0 1,0 0-1,0 1 0,0-1 1,0 0-1,0 1 0,-1-1 1,1 1-1,0-1 0,0 1 1,-1-1-1,1 1 0,0-1 1,-1 1-1,1-1 0,-1 1 1,1 0-1,0 0 0,-1-1 1,0 1-1,2 1 0,13 28 468,-11-17-461,0 0 1,-1 0 0,0 0 0,-2 0 0,1 1 0,-1-1 0,-1 1-1,-1-1 1,-2 21 0,-5 6-72,-23 71 1,33-113-18,0 1 0,1-1 0,-1 1 0,1-1 0,-1 1 1,1 0-1,-1 0 0,1 0 0,0 0 0,-1 0 0,1 1 1,0-1-1,0 1 0,0 0 0,2 0 0,5-1-2,0 0 0,0 1-1,0 0 1,16 3 0,-1 2 4,0-2 0,44 2 0,-66-6-8,-1 1-1,0 0 1,0-1-1,1 1 1,-1-1 0,0 0-1,0 0 1,0 0 0,0 0-1,0 0 1,0 0-1,0 0 1,-1-1 0,1 1-1,0-1 1,-1 1-1,1-1 1,-1 0 0,1 1-1,-1-1 1,0 0 0,1 0-1,-1 0 1,0 0-1,-1 0 1,1 0 0,0-1-1,-1 1 1,2-3-1,1-9-1,-1-1 0,0 0 0,1-21 0,-2 19 9,-4-45 20,0 39 22,1 22 26,1 10 48,-20 144 87,3-24-105,15-108-99,-17 265 100,24-349-5199,-3 41-53</inkml:trace>
  <inkml:trace contextRef="#ctx0" brushRef="#br0" timeOffset="2658.5">2708 33 7075,'-5'-3'2801,"12"7"-1630,-5-3-1147,1 1 1,-1-1 0,1 0-1,-1 0 1,1-1 0,0 1-1,-1 0 1,1-1 0,3 1-1,0-2-8,2 2 15,1-2 1,0 1 0,0-1-1,-1 0 1,1-1 0,0 0-1,-1 0 1,0-1-1,1 0 1,-1-1 0,-1 0-1,15-8 1,-22 11-30,1 0-1,-1 1 1,1-1 0,0 1-1,-1-1 1,1 1 0,0-1-1,0 1 1,-1-1-1,1 1 1,0 0 0,0-1-1,-1 1 1,1 0 0,0 0-1,0 0 1,0-1 0,0 1-1,0 0 1,-1 0 0,1 0-1,0 0 1,1 1 0,-1 0 1,0 0 1,0 1 0,0-1 0,0 0 0,0 1 0,0-1 0,0 1 0,0-1 0,0 1 0,-1 0 0,1-1 0,0 3 0,3 11 39,0 0-1,-1 0 1,-1 1 0,0-1 0,0 24 0,-8 82 234,1-61-104,3-24-100,-1 1 1,-2 0 0,-2-1-1,-16 51 1,19-71-367,3-13 33,0 1 1,0 0 0,0-1-1,0 1 1,-1-1 0,1 1-1,-4 4 1,5-8 208,0 0 0,-1 0 1,1 1-1,0-1 0,-1 0 0,1 1 0,0-1 0,-1 0 0,1 0 1,0 0-1,-1 1 0,1-1 0,-1 0 0,1 0 0,0 0 1,-1 0-1,1 0 0,-1 0 0,1 0 0,-1 0 0,1 0 0,0 0 1,-1 0-1,1 0 0,-1 0 0,0 0 0,-15-14-1272,8-3-2385</inkml:trace>
  <inkml:trace contextRef="#ctx0" brushRef="#br0" timeOffset="3215.36">2780 288 6691,'-4'0'1153,"8"3"-689,-2 1 480,2 6-368,11-3-127,4-5-161,8 1-112,-2 1-128,5-11-96,3-4-112,-4 3-833,7 1-1184,-6-8-2865</inkml:trace>
  <inkml:trace contextRef="#ctx0" brushRef="#br0" timeOffset="3598.84">3159 191 6963,'-2'0'176,"0"0"-1,1-1 1,-1 1-1,0-1 1,0 1-1,0-1 0,0 1 1,1-1-1,-1 0 1,0 0-1,0 0 1,1 0-1,-1 0 1,1 0-1,-1 0 1,1-1-1,-1 1 1,1 0-1,0-1 1,0 1-1,-2-4 1,2 3-125,1 0 0,0 0 0,0 0 0,0 0 0,0 0 0,0 0 1,0 0-1,1 0 0,-1 1 0,0-1 0,1 0 0,0 0 1,-1 0-1,1 0 0,0 0 0,0 1 0,0-1 0,0 0 1,0 1-1,0-1 0,1 1 0,1-2 0,5-6-37,1 0 1,0 1-1,0 0 0,1 0 0,0 1 1,0 0-1,1 1 0,0 0 0,0 1 0,0 0 1,1 1-1,-1 0 0,1 0 0,0 2 1,0-1-1,1 2 0,22-1 0,-31 2-14,1 0 0,-1 0-1,1 1 1,-1 0 0,0 0-1,0 0 1,1 1-1,-1-1 1,0 1 0,0 0-1,0 0 1,0 0 0,-1 1-1,1-1 1,-1 1 0,1 0-1,-1 0 1,0 0 0,0 1-1,0-1 1,-1 1 0,1-1-1,-1 1 1,0 0-1,0 0 1,0 0 0,2 8-1,-1-1 6,0 0-1,-1 0 1,0 0-1,-1 0 1,-1 0-1,0 0 1,0 0-1,-1 0 1,-4 21-1,-2-4 0,-2-1 0,-1 0 0,-1 0 0,-1-1-1,-1 0 1,-2-1 0,0-1 0,-2 0 0,-1-1 0,0-1 0,-2 0 0,-35 29 0,51-48-6,2 0 2,0-1 1,0 0 0,-1 0-1,1 0 1,0-1 0,-1 1 0,1-1-1,-1 1 1,0-1 0,1 0-1,-1 0 1,0 0 0,-3 1 0,6-3-1,-1 0-1,1 1 1,-1-1 0,1 1 0,-1-1 0,1 0 0,0 0 0,-1 1 0,1-1 0,0 0 0,0 1 0,0-1 0,-1 0-1,1 0 1,0 1 0,0-1 0,0 0 0,0 0 0,0 0 0,0 1 0,1-1 0,-1 0 0,0 0 0,0 1 0,0-1-1,1 0 1,-1 1 0,0-1 0,1-1 0,12-23-16,-11 21 13,-1 1-1,1 0 1,0 0-1,1 0 1,-1 0-1,0 1 1,1-1 0,0 0-1,-1 1 1,1 0-1,0 0 1,0 0 0,1 0-1,-1 0 1,0 0-1,0 1 1,1 0-1,-1 0 1,7-2 0,-5 3-2,1 1 0,-1-1 1,1 1-1,-1 0 1,0 0-1,1 1 0,-1 0 1,0-1-1,0 2 1,0-1-1,0 1 1,8 5-1,44 32 40,-42-28-38,0-1 1,1-1-1,0 0 0,31 13 0,-38-20 16,1 0-1,-1 0 1,1-1-1,0 0 1,0-1-1,0 0 1,0-1 0,0 0-1,0 0 1,0-1-1,-1 0 1,1-1-1,0 0 1,0-1-1,-1 0 1,14-6-1,-12 3-215,0 0 0,-1-1 1,0 0-1,0 0 0,0-1 0,-1-1 0,-1 0 0,1 0 0,-2 0 0,1-1 0,-1 0 0,-1-1 0,7-11 0,3-12-2302</inkml:trace>
</inkml:ink>
</file>

<file path=word/ink/ink5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7:12.587"/>
    </inkml:context>
    <inkml:brush xml:id="br0">
      <inkml:brushProperty name="width" value="0.1" units="cm"/>
      <inkml:brushProperty name="height" value="0.1" units="cm"/>
      <inkml:brushProperty name="color" value="#0000FF"/>
    </inkml:brush>
  </inkml:definitions>
  <inkml:trace contextRef="#ctx0" brushRef="#br0">92 0 3394,'-46'20'3937,"42"-17"-3839,0 1 0,0 0-1,1 0 1,-1 0-1,1 0 1,0 0 0,0 1-1,0-1 1,1 1 0,0 0-1,0 0 1,0 0-1,0 0 1,1 0 0,0 0-1,0 0 1,0 1 0,0-1-1,1 0 1,0 1-1,0-1 1,1 0 0,0 0-1,-1 1 1,2-1 0,2 9-1,1 1-55,-3-11-18,-1 1 0,1-1 0,0 0-1,0 0 1,1 1 0,-1-1 0,1 0 0,-1-1 0,1 1 0,1 0 0,5 5-1,0-3 6,0 0-1,0-1 0,0 0 0,0-1 1,1 1-1,0-2 0,0 1 0,0-2 0,0 1 1,1-1-1,-1-1 0,1 0 0,14 0 1,13-3 52,1-1 1,51-12 0,-19 3-66,-20 5 51,5-2-20,-1 2 0,107 2 0,-118 8-37,-1 2 0,1 2 0,52 15 0,-70-14-11,-1 2 1,1 0-1,-1 2 1,-1 1 0,0 0-1,29 24 1,-46-32-1,45 40-11,-49-43 15,-1 1 0,1 0 0,-1 0 0,0 0 0,1 0 1,-1 1-1,-1-1 0,1 1 0,-1-1 0,1 1 1,-1 0-1,0-1 0,0 1 0,0 0 0,-1 4 0,0-8 0,0 1 0,0 0-1,-1 0 1,1 0-1,0 0 1,-1 0-1,1-1 1,-1 1 0,1 0-1,-1 0 1,0-1-1,1 1 1,-1 0-1,0-1 1,1 1 0,-1-1-1,0 1 1,0-1-1,0 1 1,1-1-1,-1 1 1,0-1 0,0 0-1,0 1 1,0-1-1,0 0 1,0 0-1,0 0 1,0 0 0,0 0-1,1 0 1,-1 0-1,0 0 1,0 0-1,0 0 1,0 0 0,0-1-1,0 1 1,0 0-1,0-1 1,1 1-1,-1-1 1,0 1 0,0-1-1,0 1 1,1-1-1,-1 1 1,0-1-1,1 0 1,-1 1 0,1-1-1,-1 0 1,0-1-1,0-1 0,0 1-1,0-1 1,1 1-1,0-1 1,-1 0-1,1 1 1,0-1-1,0 0 0,0 0 1,1 1-1,-1-1 1,1 0-1,-1 1 1,1-1-1,0 1 1,0-1-1,1-2 1,1 1 3,-1 0 1,1 0-1,1 0 1,-1 0-1,0 0 0,1 1 1,0 0-1,6-5 1,7-3 8,1 1 1,0 1 0,31-11-1,-40 17-17,55-19 18,2 2 0,0 4-1,1 2 1,0 4 0,1 2 0,0 3 0,0 3 0,73 8-1,193 9 2,-312-15-17,1 0 0,-1-1 0,0-1 0,0-1 0,0-1 0,0-2 0,29-9 0,-41 9 32,-9 6-32,0-1-1,0 0 1,0 1-1,0 0 0,0-1 1,1 1-1,-1-1 1,0 1-1,0 0 0,0 0 1,1 0-1,-1 0 1,0 0-1,0 0 0,2 0 1,-2 0-111,4 2-969,-6 8-2827</inkml:trace>
</inkml:ink>
</file>

<file path=word/ink/ink5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6:57.017"/>
    </inkml:context>
    <inkml:brush xml:id="br0">
      <inkml:brushProperty name="width" value="0.1" units="cm"/>
      <inkml:brushProperty name="height" value="0.1" units="cm"/>
      <inkml:brushProperty name="color" value="#33CCFF"/>
    </inkml:brush>
  </inkml:definitions>
  <inkml:trace contextRef="#ctx0" brushRef="#br0">26 151 3954,'0'0'1062,"-11"7"2329,7 6-3287,1 1 0,0-1 1,1 1-1,1 0 1,0 0-1,1 16 1,1-25-102,-1-1-1,1 1 1,0 0 0,0 0 0,0-1-1,1 1 1,0-1 0,0 1 0,4 6-1,-4-9-4,-1 0-1,1 0 1,-1 0-1,1 0 0,0-1 1,0 1-1,0-1 1,0 1-1,0-1 0,0 0 1,1 0-1,-1 1 1,0-2-1,1 1 0,-1 0 1,0 0-1,1-1 1,-1 0-1,5 1 1,-3-1-3,-1 0 1,0 0-1,0-1 1,1 1-1,-1-1 1,0 0-1,0 0 1,0 0-1,0 0 1,0-1 0,0 1-1,0-1 1,0 0-1,-1 0 1,1 0-1,0 0 1,-1 0-1,0 0 1,1-1-1,-1 1 1,0-1 0,0 0-1,-1 1 1,1-1-1,-1 0 1,1 0-1,-1 0 1,0 0-1,0 0 1,1-7-1,0 4 11,-1-1 0,1 0-1,-2 1 1,1-1 0,-1 0-1,0 0 1,0 1 0,-1-1-1,0 0 1,0 0 0,0 1-1,-1-1 1,0 1-1,-5-10 1,3 9 10,0-1-1,-1 1 1,0 0-1,-10-11 0,13 16-24,0 0 0,0 1-1,0-1 1,0 0-1,0 1 1,-1 0-1,1-1 1,-1 1-1,1 0 1,-1 0-1,1 0 1,-1 1-1,1-1 1,-1 1-1,0-1 1,1 1 0,-1 0-1,0 0 1,-4 0-1,5 2-101,0-1 0,0 0 0,0 0 0,0 1 1,0-1-1,0 1 0,1 0 0,-1 0 0,1-1 0,-1 1 0,1 0 0,0 0 0,0 0 0,-1 0 0,2 1 1,-1-1-1,0 0 0,0 0 0,1 1 0,-1 3 0,-4 19-2154</inkml:trace>
  <inkml:trace contextRef="#ctx0" brushRef="#br0" timeOffset="390.77">252 237 5058,'-2'16'48,"6"1"0,-4 0 112,6 0-144,-4-3-32,4 1-112,-3-1-416,5 5-1953</inkml:trace>
  <inkml:trace contextRef="#ctx0" brushRef="#br0" timeOffset="798.77">525 113 3506,'3'19'576,"1"4"-96,2 1-224,-2 2-112,0 3-144,-3-7 16,-4 0-16,1-3 0,0-5-272,2-4-768</inkml:trace>
  <inkml:trace contextRef="#ctx0" brushRef="#br0" timeOffset="799.77">712 205 4946,'-2'1'1201,"2"11"-913,-4 4 496,0 4-384,8 1-271,-2-9-81,2 2-48,-4 3 0,2-2-112,3-9-1281,7 0-1376</inkml:trace>
  <inkml:trace contextRef="#ctx0" brushRef="#br0" timeOffset="1285.89">915 17 5475,'8'0'291,"1"0"1,-1 1 0,0-1 0,0 2 0,1-1 0,13 6 0,-19-6-288,0 0 0,0 1-1,-1-1 1,1 1 0,-1 0-1,1-1 1,-1 1 0,0 0 0,0 1-1,0-1 1,0 0 0,0 1-1,0-1 1,0 1 0,-1 0-1,1-1 1,-1 1 0,0 0-1,0 0 1,0 0 0,0 0-1,-1 0 1,1 0 0,-1 0-1,1 3 1,-1-2 0,0 1 1,-1-1-1,1 1 0,-1-1 1,1 1-1,-1-1 0,-1 0 1,1 0-1,0 1 0,-1-1 1,-3 5-1,-31 42 60,12-19-46,24-32-19,0 0 1,0 1 0,0-1 0,-1 0 0,1 0-1,0 1 1,0-1 0,0 0 0,0 0 0,0 1-1,0-1 1,-1 0 0,1 0 0,0 1 0,0-1-1,0 0 1,0 1 0,0-1 0,0 0 0,0 0-1,0 1 1,0-1 0,0 0 0,0 1 0,1-1-1,-1 0 1,0 0 0,0 1 0,0-1 0,0 0-1,0 0 1,0 1 0,1-1 0,-1 0 0,0 0-1,0 1 1,1-1 0,13 4-16,15-5-8,34-13-1297,-47 10-464</inkml:trace>
  <inkml:trace contextRef="#ctx0" brushRef="#br0" timeOffset="1906.81">1174 241 4530,'0'5'272,"4"3"144,3 1-79,-7 8-209,6-7-128,-6 2 0,2 2-545,-4-5-1744</inkml:trace>
  <inkml:trace contextRef="#ctx0" brushRef="#br0" timeOffset="2753.09">1269 40 4450,'0'-1'122,"0"1"0,0-1-1,0 0 1,0 0 0,0 0 0,0 0-1,0 0 1,0 0 0,0 0 0,0 1-1,0-1 1,0 0 0,1 0 0,-1 0-1,0 0 1,1 1 0,-1-1 0,1 0-1,-1 0 1,1 1 0,-1-1 0,1 0-1,-1 0 1,1 1 0,0-1 0,-1 1-1,1-1 1,0 1 0,1-1-1,2-2-24,0 2 0,0-1-1,0 0 1,0 1-1,0 0 1,8-2-1,2 1-176,0 1 0,0 0-1,22 3 1,-34-3 43,0 1 0,0 1 0,-1-1-1,1 0 1,0 0 0,0 1 0,-1-1 0,1 1 0,0-1-1,-1 1 1,1 0 0,-1-1 0,1 1 0,-1 0-1,1 0 1,-1 0 0,1 0 0,-1 1 0,0-1 0,0 0-1,0 0 1,0 1 0,0-1 0,0 1 0,0-1-1,0 1 1,0-1 0,-1 1 0,1 0 0,0-1-1,-1 1 1,0 0 0,1-1 0,-1 1 0,0 0 0,0 0-1,0-1 1,0 1 0,0 0 0,-1 2 0,0 0-1,0 0 0,0 0 1,0 0-1,-1-1 1,0 1-1,0-1 0,0 1 1,0-1-1,0 0 1,0 1-1,-1-1 1,0 0-1,0-1 0,0 1 1,0 0-1,-6 3 1,4-3 89,-9 4 148,14-7-183,1 0 0,-1 0-1,0 0 1,0 0 0,0 0 0,0-1 0,0 1 0,0 0-1,1 0 1,-1 0 0,0 0 0,0 0 0,0 0-1,0 0 1,0 0 0,0-1 0,0 1 0,0 0-1,0 0 1,0 0 0,0 0 0,0 0 0,0-1 0,0 1-1,1 0 1,-1 0 0,0 0 0,0 0 0,0 0-1,-1-1 1,1 1 0,0 0 0,0 0 0,0 0 0,0 0-1,0 0 1,0-1 0,0 1 0,0 0 0,0 0-1,0 0 1,0 0 0,0 0 0,0 0 0,0 0-1,-1-1 1,1 1 0,0 0 0,0 0 0,0 0 0,0 0-1,0 0 1,0 0 0,0 0 0,-1 0 0,1 0-1,0 0 1,0 0 0,0 0 0,0 0 0,0 0 0,-1 0-1,1 0 1,5-1-2,1 1 0,-1 1 0,0-1 0,0 1 0,0 0 0,0 0 0,0 1 0,0-1 0,6 4 0,1-2-7,-9-2-12,-1 0 1,0-1-1,0 1 0,0 0 1,0 0-1,0 0 1,-1 0-1,1 1 1,0-1-1,0 1 1,-1-1-1,1 1 1,-1-1-1,1 1 1,-1 0-1,0-1 1,1 1-1,-1 0 1,0 0-1,0 0 1,-1 0-1,1 0 1,0 0-1,-1 0 1,1 1-1,-1-1 1,1 0-1,-1 0 1,0 0-1,0 0 1,0 1-1,-1 2 1,1-2 4,-1 1 0,0-1 0,1 1 0,-1-1 0,-1 1 0,1-1 0,-1 0 0,1 0 0,-1 0 0,0 1 0,0-2 0,0 1 0,0 0 0,-1 0 0,1-1 0,-1 1 0,0-1 0,1 0 0,-6 3 0,1-1 148,0-1 0,-1 0 1,0-1-1,1 0 0,-13 2 1,17-3-96,1-1 0,-1 1 0,1-1 0,-1 0 0,0 0 0,1 0 0,-1 0 0,0 0 0,1-1 0,-1 1 0,1-1 0,-1 0 0,1 0 0,-1 0 0,1 0 0,-1 0 0,1 0 0,0 0 0,0-1 0,-3-2 0,-1 2-229</inkml:trace>
</inkml:ink>
</file>

<file path=word/ink/ink5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7:55.17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212 87 3762,'-2'-9'421,"0"0"0,0 0 0,-1 1 0,-7-15 0,9 21-324,1 0 1,-1 1 0,0-1 0,0 1 0,0-1 0,0 1-1,0-1 1,0 1 0,0 0 0,0-1 0,0 1-1,-1 0 1,1 0 0,0 0 0,-1 0 0,1 0 0,-1 0-1,1 0 1,-1 1 0,0-1 0,1 1 0,-1-1 0,0 1-1,1-1 1,-1 1 0,0 0 0,0 0 0,1 0 0,-1 0-1,0 0 1,0 0 0,-3 1 0,2 1-83,0-1 0,0 1 1,1 0-1,-1 0 0,0 0 0,1 0 0,-1 1 1,1-1-1,0 1 0,0-1 0,0 1 1,0 0-1,-3 6 0,-18 43 84,15-27-48,1 0 0,0 0-1,-4 45 1,10-58-33,0 0 0,1 0 1,1 1-1,0-1 0,0 0 0,1 0 0,1 0 0,0 0 0,9 23 0,-11-33-15,0 1 1,0-1-1,1 1 1,-1-1-1,1 0 0,0 1 1,-1-1-1,1 0 0,0 0 1,0 0-1,1 0 0,-1-1 1,0 1-1,1-1 0,-1 1 1,0-1-1,1 0 0,0 0 1,-1 0-1,1 0 0,0 0 1,-1 0-1,1-1 0,0 0 1,0 1-1,0-1 1,-1 0-1,1 0 0,0-1 1,0 1-1,0 0 0,-1-1 1,1 0-1,0 0 0,-1 0 1,1 0-1,0 0 0,-1 0 1,1-1-1,-1 1 0,0-1 1,1 0-1,-1 1 0,0-1 1,0 0-1,0 0 0,-1 0 1,1-1-1,0 1 1,1-4-1,3-4 7,-1 0 1,-1 0 0,0 0-1,0-1 1,-1 0-1,0 1 1,-1-1 0,0 0-1,-1-1 1,0 1-1,0 0 1,-2 0-1,1 0 1,-1-1 0,-3-11-1,1 10-2,0 0-1,0 0 1,-2 0-1,1 1 1,-1 0-1,-1 0 1,0 0-1,-1 1 1,0 0-1,-1 0 1,0 0-1,-15-14 1,22 24 8,-1 0 0,1-1 0,0 1-1,0 0 1,-1 1 0,1-1 0,0 0 0,-1 0 0,1 0 0,-1 1 0,1-1 0,-1 1 0,1-1 0,-1 1 0,0 0 0,1-1 0,-1 1 0,1 0 0,-1 0 0,0 0 0,1 0-1,-1 1 1,1-1 0,-1 0 0,-2 1 0,1 1-6,0 0 0,1 0 1,-1 0-1,0 0 0,1 0 0,-1 0 0,1 1 0,0-1 0,0 1 1,0-1-1,-3 6 0,-3 7-2,0 0 1,2 0 0,-9 27 0,10-22 4,0-1 0,1 1 0,2 0 0,-2 25 0,4-36-11,0 0-1,0 0 1,1 1 0,1-1-1,-1 0 1,1 0 0,1-1-1,-1 1 1,2 0 0,-1-1-1,7 11 1,-9-16-2,1 0 0,0 0-1,0-1 1,0 1 0,0-1 0,1 1 0,-1-1 0,0 0-1,1 0 1,0 0 0,-1 0 0,1 0 0,0-1 0,0 1-1,0-1 1,0 0 0,1 0 0,-1 0 0,0 0 0,0 0-1,1-1 1,-1 1 0,0-1 0,0 0 0,1 0 0,-1 0-1,0-1 1,1 1 0,-1-1 0,6-1 0,-4-1 4,1 0 0,0 0 0,-1 0 0,0 0 0,0-1 0,0 0 0,0 0 0,-1 0 0,0 0 0,0-1 1,0 0-1,0 0 0,0 0 0,-1 0 0,0 0 0,3-8 0,-1-1 0,-1 0-1,0-1 1,-1 1-1,0-1 1,-1 0 0,-1 0-1,0 0 1,-2 0-1,1 0 1,-2 0 0,0 1-1,0-1 1,-2 0-1,1 1 1,-2 0 0,0 0-1,-1 0 1,0 0-1,-14-20 1,19 32-5,0 1 1,1 0-1,-1-1 1,0 1-1,0 0 0,0 0 1,0 0-1,0 0 1,0 0-1,-1 0 0,1 0 1,0 0-1,0 1 1,-3-2-1,3 2-3,1 0 1,-1 0-1,1 0 0,-1 0 1,0 0-1,1 0 0,-1 0 0,1 0 1,-1 0-1,0 0 0,1 1 1,-1-1-1,1 0 0,-1 0 1,1 1-1,-1-1 0,0 0 0,1 1 1,0-1-1,-1 0 0,1 1 1,-1-1-1,1 1 0,-1 0 1,-2 4-25,0 0 1,0 0-1,1 0 1,-1 0-1,-2 11 1,5-15 26,-5 16-340,0-1-1,2 0 1,0 1-1,1 0 1,1-1-1,0 1 1,3 30-1,3-6-1741</inkml:trace>
</inkml:ink>
</file>

<file path=word/ink/ink5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7:53.51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136 11 3970,'-1'0'131,"0"-1"-1,0 1 1,-1 0 0,1 0 0,0 0 0,0 0-1,0 0 1,0 0 0,-1 1 0,1-1 0,0 0-1,0 0 1,0 1 0,0-1 0,0 1 0,-8 6 1177,8-6-1178,0 1 1,-24 34-146,17-23 364,5-8-288,1 0 0,0-1 0,0 1-1,0 0 1,-1 9 0,-5 12 191,-3-1-65,2 1 1,0 0 0,2 1 0,-8 48 0,14-43-68,2 0 0,4 38 0,-1-34 13,-3-15-36,2 0 0,0-1 0,2 0 0,0 1-1,14 34 1,-17-50-82,1 0-1,-1 0 1,1-1-1,0 1 1,1-1-1,-1 0 1,1 0-1,-1 0 1,1 0-1,0-1 1,1 0-1,4 4 1,-5-5-10,-1-1 0,1 0 1,0 1-1,0-1 1,0 0-1,0-1 1,0 1-1,0-1 0,0 1 1,0-1-1,0-1 1,0 1-1,0 0 1,0-1-1,-1 0 0,1 0 1,0 0-1,5-3 1,-3 2 17,0-1 0,0-1 0,0 1 0,0-1 0,-1 0 0,0 0 0,0-1 0,0 0 0,6-7 0,-1-1 5,0 0 0,14-26 0,-17 25-22,1-1 0,-2 0-1,0 0 1,-1 0 0,0-1-1,-1 1 1,-1-1 0,2-31-1,-5 5 8,-1-1 0,-3 0 0,-2 0 0,-1 1 0,-20-64 0,24 95 0,-1 0 1,-1 0 0,1 0-1,-2 0 1,1 1 0,-1 0-1,-11-13 1,17 22-6,-1 1 1,0-1-1,1 1 0,-1-1 1,0 1-1,1 0 0,-1-1 1,0 1-1,0 0 0,0 0 1,1-1-1,-1 1 0,0 0 1,0 0-1,0 0 0,0 0 1,1 0-1,-1 0 0,0 0 1,0 1-1,0-1 0,0 0 1,1 0-1,-1 0 0,0 1 1,0-1-1,1 1 0,-1-1 1,0 0-1,0 1 0,1-1 1,-1 1-1,1 0 0,-1-1 1,0 1-1,1-1 0,-1 1 1,1 0-1,-1 0 0,-24 35 114,19-27-145,-10 15 34,2 1 1,0 0-1,2 1 0,0 0 0,2 1 1,1 1-1,1-1 0,-8 58 0,15-73-9,0 1-1,1 0 1,0 0-1,1-1 1,0 1-1,6 22 0,-5-28 0,0 1 0,0-1 0,1 1 0,0-1 0,1 0 0,-1 0 0,2 0-1,-1-1 1,1 1 0,-1-1 0,2 0 0,6 6 0,-11-11-2,0 0-1,1 0 1,-1 0 0,1 0 0,-1 0 0,0 0 0,1-1 0,-1 1-1,1 0 1,0-1 0,-1 0 0,1 1 0,-1-1 0,1 0-1,0 0 1,-1 0 0,1 0 0,0 0 0,-1 0 0,1 0-1,2-1 1,-1 0 4,0-1 0,0 1 0,0-1-1,0 1 1,-1-1 0,1 0 0,-1 0 0,1 0-1,-1 0 1,0-1 0,2-1 0,1-3 10,0 0-1,0 0 1,-1-1 0,0 1 0,-1-1-1,0 0 1,0 0 0,3-12 0,-1-22-12,-1 1 0,-2-1 0,-2 0 0,-2 1 0,-2-1 0,-9-44 1,9 70-9,0 0 0,-2 0 0,-6-14 0,12 29 5,-1 1 2,1-1 0,0 1 0,0-1-1,0 1 1,0-1 0,0 1 0,-1 0 0,1-1-1,0 1 1,0-1 0,-1 1 0,1 0 0,0-1-1,-1 1 1,1 0 0,0-1 0,-1 1-1,1 0 1,-1-1 0,1 1 0,0 0 0,-1 0-1,1 0 1,-1 0 0,1-1 0,-1 1 0,1 0-1,-1 0 1,1 0 0,-1 0 0,0 0 0,-12 10-6,-13 31-2,20-30 7,-15 24 2,2 0 0,2 0-1,-24 68 1,33-77-1,1 1 0,2-1 0,0 1 0,2 0 0,0 0 0,3 40 0,0-61 0,1 0 0,0-1 0,0 1 0,1 0 0,0 0 0,0-1 0,0 1 1,1-1-1,-1 1 0,5 5 0,-6-10-27,0 1 0,0 0-1,1-1 1,-1 1 0,0-1 0,1 0 0,-1 1-1,1-1 1,-1 0 0,1 0 0,0 0 0,-1 0-1,1 0 1,0 0 0,0-1 0,0 1 0,0 0-1,0-1 1,-1 0 0,1 1 0,0-1 0,0 0 0,0 0-1,0 0 1,0 0 0,0 0 0,0-1 0,0 1-1,0-1 1,0 1 0,0-1 0,0 1 0,1-2-1,-1 0-184,0 1-1,0 0 1,0-1-1,0 0 1,-1 1 0,1-1-1,-1 0 1,1 0-1,-1 0 1,0 0-1,1 0 1,-1 0-1,0 0 1,0 0-1,-1-1 1,2-2-1,4-13-1919</inkml:trace>
</inkml:ink>
</file>

<file path=word/ink/ink5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7:51.49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74 112 4594,'-1'0'128,"-1"1"0,1-1 0,0 0 0,0 1 0,0-1 0,0 1 0,-1 0 0,1-1 0,0 1 0,0 0 0,0 0 0,0 0 1,0-1-1,1 1 0,-1 0 0,0 0 0,0 0 0,1 0 0,-1 1 0,0-1 0,1 0 0,-1 0 0,1 0 0,-1 0 0,1 1 0,0-1 0,0 0 0,-1 0 0,1 1 0,0 1 0,-8 55-298,6-41 610,-28 286 107,29-254-515,1-103 17,13-328 919,-9 298 24,-1 102-964,0-1 0,0 1-1,-2 0 1,0-1 0,-1 1-1,-4 31 1,0 19-14,-4 120 40,2-24-84,6-160 30,2-27 29,1 0-1,7-23 0,4-22 31,9-185-39,-5 38 3,-20 267-25,1-23 21,-4 37-1,-18 95 0,-15 77-18,23-158-426,14-72-496</inkml:trace>
</inkml:ink>
</file>

<file path=word/ink/ink5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5:57.948"/>
    </inkml:context>
    <inkml:brush xml:id="br0">
      <inkml:brushProperty name="width" value="0.1" units="cm"/>
      <inkml:brushProperty name="height" value="0.1" units="cm"/>
      <inkml:brushProperty name="color" value="#E71224"/>
    </inkml:brush>
  </inkml:definitions>
  <inkml:trace contextRef="#ctx0" brushRef="#br0">10 14 4946,'-4'0'529,"-2"-2"911,10 2-1376,-4-3-48,-2 6-32,0-3 16,6-3-32,0 6-256,-6-6-256,10-4-465,-2 5-1088</inkml:trace>
</inkml:ink>
</file>

<file path=word/ink/ink5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08:48.616"/>
    </inkml:context>
    <inkml:brush xml:id="br0">
      <inkml:brushProperty name="width" value="0.1" units="cm"/>
      <inkml:brushProperty name="height" value="0.1" units="cm"/>
      <inkml:brushProperty name="color" value="#0000FF"/>
    </inkml:brush>
  </inkml:definitions>
  <inkml:trace contextRef="#ctx0" brushRef="#br0">103 77 4562,'-5'2'4473,"-6"14"-3465,-8 19-745,-26 115 786,42-138-1039,1-1 1,0 0 0,0 1 0,1-1 0,1 1 0,0-1-1,1 1 1,0 0 0,0-1 0,1 0 0,1 1 0,0-1-1,0 0 1,1 0 0,7 13 0,-8-21-8,-1 1-1,1-1 1,-1 1-1,1-1 1,0 0-1,0 0 1,1 0-1,-1-1 1,1 1 0,-1-1-1,1 0 1,0 0-1,0 0 1,0 0-1,0-1 1,0 1 0,0-1-1,0 0 1,0-1-1,0 1 1,1-1-1,-1 1 1,0-1-1,1 0 1,-1-1 0,0 1-1,0-1 1,1 0-1,-1 0 1,0 0-1,0-1 1,0 1 0,0-1-1,0 0 1,-1 0-1,1 0 1,0-1-1,-1 0 1,0 1-1,0-1 1,0 0 0,0 0-1,0-1 1,0 1-1,-1 0 1,1-1-1,-1 0 1,0 0 0,0 1-1,2-9 1,5-10 29,-5 13-24,-1-1-1,0 1 1,0 0 0,0-1-1,-1 1 1,-1-1-1,1-16 1,-3-36 39,-18-114-1,18 169-44,-1 1-1,0-1 1,0 1-1,0-1 1,0 1-1,-1 0 1,0 0-1,-1 0 1,1 0-1,-1 1 1,0-1-1,-1 1 1,1 0-1,-1 0 1,-6-4-1,10 8 0,-1 1 0,1-1 0,0 1 0,0 0 0,0 0 0,-1 0 0,1-1 0,0 1 0,0 0 0,0 0 0,-1 1 0,1-1 0,0 0 0,0 0 0,0 1 0,-1-1 0,1 0 0,0 1 0,0-1 0,0 1 0,0 0 0,0-1 0,0 1 0,-1 1 0,-23 23 4,4 2-444,-30 51-1,45-65 219,-1 0 0,1 1 1,1 0-1,1-1 0,0 2 0,-5 27 0,6 5-1476,1-2-974</inkml:trace>
  <inkml:trace contextRef="#ctx0" brushRef="#br0" timeOffset="388.06">445 376 5523,'0'0'864,"8"2"-416,-3 14 497,-5 6-113,-5 0-336,2 8-80,1 3-160,-5-5-191,-3 1-33,5 4 48,3-14-144,2-8 64,-5-4-177,7-3-1087,13-17-4259</inkml:trace>
  <inkml:trace contextRef="#ctx0" brushRef="#br0" timeOffset="753.85">613 151 4882,'0'0'89,"-1"0"0,1 0-1,0-1 1,-1 1-1,1 0 1,-1 0 0,1 0-1,0 0 1,-1 0 0,1 0-1,-1 0 1,1 0 0,0 0-1,-1 0 1,1 0-1,-1 1 1,1-1 0,0 0-1,-1 0 1,1 0 0,-1 0-1,1 1 1,0-1 0,-1 0-1,1 0 1,0 1-1,0-1 1,-1 0 0,1 0-1,0 1 1,-1-1 0,1 0-1,0 1 1,0-1 0,0 1-1,-1-1 1,1 0-1,0 1 1,0-1 0,0 0-1,0 1 1,0-1 0,0 1-1,0-1 1,0 1 0,0-1-1,0 0 1,0 1-1,0-1 1,0 1 0,1 34-199,-1-13 515,-2 10-102,-12 50 0,7-50-187,-4 60-1,11-80-103,0 0-1,0 0 0,1 0 0,0 0 0,1 0 0,1 0 1,4 14-1,-6-23-11,1 1 0,0 0 0,0-1 0,0 1 0,1-1 1,-1 1-1,1-1 0,0 0 0,0 0 0,0-1 1,0 1-1,0 0 0,0-1 0,1 0 0,-1 0 0,1 0 1,0 0-1,0-1 0,0 1 0,-1-1 0,1 0 0,0 0 1,1 0-1,3 0 0,-4-1 5,0-1 1,1 1-1,-1-1 0,0 0 1,0 0-1,0 0 0,0 0 1,0-1-1,0 1 1,0-1-1,-1 0 0,1 0 1,-1-1-1,1 1 0,-1-1 1,0 0-1,4-3 0,1-2 8,0 0 0,-1-1 0,0 0 0,0 0-1,5-11 1,-9 14-6,-1-1-1,0 1 0,0-1 0,-1 0 1,1 1-1,-1-1 0,-1 0 1,0 0-1,0 0 0,0 1 0,0-1 1,-1 0-1,0 0 0,-1 0 1,-2-6-1,3 9-3,0 1 1,0-1 0,0 1-1,0 0 1,-1-1-1,0 1 1,1 0 0,-1 0-1,0 0 1,-1 0-1,1 0 1,0 1-1,-1-1 1,0 1 0,0-1-1,1 1 1,-1 0-1,0 0 1,-1 0 0,1 1-1,0-1 1,0 1-1,-1 0 1,1-1-1,-1 1 1,1 1 0,-1-1-1,0 1 1,-5-1-1,4 2 5,0 1-1,-1-1 1,1 1-1,0 0 0,0 1 1,0-1-1,1 1 0,-1 0 1,1 0-1,-1 0 1,1 1-1,-4 3 0,0 1-44,0 0-1,0 0 0,1 1 0,-11 17 0,16-24-113,1 0 0,0 0 0,0 0 0,0 0 0,0 1 1,1-1-1,-1 0 0,1 0 0,-1 0 0,1 1 0,0-1 0,-1 0 0,1 1 0,0-1 0,1 0 1,-1 1-1,0-1 0,1 0 0,-1 0 0,1 1 0,0-1 0,-1 0 0,1 0 0,0 0 0,1 0 1,-1 0-1,0 0 0,0 0 0,1 0 0,-1-1 0,3 3 0,14 5-3056</inkml:trace>
  <inkml:trace contextRef="#ctx0" brushRef="#br0" timeOffset="1286.18">927 137 4642,'-3'18'4515,"-5"71"-4182,8-81-315,1 0 0,0 0 0,0-1 0,0 1 0,1-1 1,1 1-1,-1-1 0,5 8 0,-5-11-13,0-1 1,0-1-1,0 1 0,0 0 1,0 0-1,1-1 0,-1 1 1,1-1-1,0 0 0,0 0 0,0 0 1,0 0-1,0-1 0,0 1 1,0-1-1,1 1 0,-1-1 1,1 0-1,-1-1 0,4 2 0,-3-2 4,0 0-1,-1 0 0,1 0 0,0 0 0,-1 0 0,1-1 1,-1 0-1,1 1 0,0-1 0,-1-1 0,0 1 0,1 0 0,-1-1 1,0 0-1,0 0 0,0 0 0,0 0 0,0 0 0,0 0 1,0-1-1,-1 1 0,1-1 0,-1 0 0,0 0 0,0 0 0,0 0 1,0 0-1,0-1 0,-1 1 0,3-7 0,0-2 28,-1 1 0,1-1 1,-2 0-1,0-1 0,0 1 0,-1 0 0,-1-21 0,0 21-31,-2 3 419,-4 15-143,6 4-180,-1 19-66,-1-1 0,-2 1 0,0 0 0,-15 45 0,1 5-37,17-76-28,-4 19-307,1 1 1,-1 41-1,5-64 271,0 0 0,0 1 0,0-1 0,0 0 0,0 1 0,0-1 0,0 0 0,0 1 0,0-1 0,0 0 0,0 1 0,0-1 0,1 0 0,-1 1 0,0-1 0,0 0 0,0 1 0,0-1 0,1 0 0,-1 0 0,0 1 0,0-1 0,1 0 0,-1 0 0,0 0 0,0 1 0,1-1 0,-1 0 0,0 0 0,1 0 0,-1 0 0,0 0 0,0 1 0,1-1 0,-1 0 0,0 0 0,1 0 0,-1 0 0,0 0 0,1 0 0,-1 0 0,0 0 0,1 0 0,-1 0 0,0 0 0,1 0 0,-1-1-1,0 1 1,1 0 0,-1 0 0,0 0 0,1 0 0,-1 0 0,0-1 0,0 1 0,1 0 0,-1 0 0,0-1 0,0 1 0,1 0 0,-1 0 0,0-1 0,0 1 0,0 0 0,0 0 0,1-1 0,-1 1 0,0 0 0,0-1 0,9-10-3786</inkml:trace>
  <inkml:trace contextRef="#ctx0" brushRef="#br0" timeOffset="1808.27">1193 97 5458,'40'-7'4792,"24"-3"-4362,-59 9-425,1 1 0,0 0-1,-1 1 1,1-1 0,0 1 0,-1 0-1,1 0 1,-1 1 0,10 3 0,-13-3-3,0-1 0,0 0 1,0 1-1,0 0 0,-1-1 0,1 1 1,0 0-1,-1 0 0,1 0 1,-1 0-1,0 0 0,1 0 1,-1 1-1,0-1 0,0 0 1,-1 1-1,2 3 0,0 2 23,-1-1-1,0 1 0,0 0 0,-1 11 0,-3 12 85,-2 0 0,0-1 0,-3 1-1,0-1 1,-2-1 0,-1 0 0,-1 0 0,-17 27-1,28-55-105,0 0 0,1 1 0,-1-1 0,0 1 0,1-1 0,-1 1-1,1-1 1,-1 1 0,1 0 0,0-1 0,0 1 0,0-1 0,0 4 0,2-8-321,-2-14-805,-1-24-975,-4-30-1303,-3 35 1312</inkml:trace>
  <inkml:trace contextRef="#ctx0" brushRef="#br0" timeOffset="2213.41">1255 231 2097,'-10'-7'4370,"10"16"-3474,3 4-463,-1 9 303,3-4-144,0-5-160,14-2-256,-7-5 33,3-1-161,7-8-64,2-1 16,0-9-145,3-2-783,-3-1-865,-4 1-1440</inkml:trace>
  <inkml:trace contextRef="#ctx0" brushRef="#br0" timeOffset="2623.37">1475 207 4834,'-1'0'121,"0"0"-1,1 1 1,-1-1-1,1 0 1,-1 0 0,1 0-1,-1 0 1,0 0-1,1 0 1,-1 1-1,1-2 1,-1 1-1,0 0 1,1 0-1,-1 0 1,1 0 0,-1 0-1,0 0 1,1-1-1,-1 1 1,1 0-1,-1 0 1,1-1-1,-1 1 1,1 0 0,-1-1-1,1 1 1,-1-1-1,1 1 1,-1 0-1,1-1 1,0 1-1,-1-1 1,1 1-1,-1-2 1,1 0 40,1 0 0,-1 0 0,0-1 1,1 1-1,-1 0 0,1 0 0,-1-1 0,1 1 0,0 0 0,2-3 0,1-2-120,0 0-1,1 0 0,0 0 0,0 1 0,0 0 0,1 0 0,-1 1 1,2-1-1,-1 1 0,0 1 0,1-1 0,0 1 0,8-4 1,-12 7-40,0-1 1,-1 1 0,1 0-1,0 0 1,0 0 0,0 1 0,0-1-1,0 1 1,0 0 0,0-1-1,1 1 1,-1 1 0,0-1-1,0 0 1,0 1 0,0-1 0,0 1-1,0 0 1,0 0 0,-1 0-1,1 1 1,0-1 0,0 1-1,-1-1 1,1 1 0,-1 0 0,1 0-1,-1 0 1,0 0 0,0 0-1,0 1 1,0-1 0,0 1-1,-1-1 1,1 1 0,-1 0 0,2 4-1,1 1 4,-1 1 0,-1 0-1,0 0 1,0 1-1,-1-1 1,0 0 0,0 0-1,-1 1 1,-1-1-1,1 0 1,-1 1 0,-1-1-1,0 0 1,0 0-1,-1 0 1,0 0 0,-7 13-1,-1 1 1,-1-1-1,0-1 0,-2 1 1,-1-2-1,-23 26 1,37-44-7,-1 0 3,0 0-1,0 1 1,0-1 0,0 0-1,0 0 1,0-1 0,0 1-1,-1 0 1,1-1 0,-1 1 0,1-1-1,-1 0 1,-5 2 0,10-30 79,-2 25-81,1 0 1,-1 0-1,0 0 1,1 0-1,-1 0 1,1 0-1,0 0 1,0 0-1,0 1 1,0-1-1,0 0 1,0 1-1,0-1 1,0 0-1,1 1 1,-1-1-1,1 1 1,-1 0-1,1 0 1,-1-1-1,1 1 1,0 0-1,0 0 1,0 1-1,-1-1 1,1 0-1,0 0 1,0 1-1,0-1 1,2 1-1,0 0 1,0 0 0,0 1 0,0-1-1,0 1 1,0 0 0,0 0 0,0 1 0,-1-1-1,1 1 1,-1 0 0,1-1 0,-1 2-1,0-1 1,6 5 0,10 9 22,-12-10-21,0 1 0,0-1 1,1 0-1,0-1 1,0 0-1,11 5 0,-17-10-1,1 1-1,-1 0 0,1-1 0,0 1 0,-1-1 0,1 0 0,0 0 1,0 0-1,-1 0 0,1 0 0,0 0 0,-1-1 0,1 0 0,0 1 0,-1-1 1,1 0-1,-1 0 0,1 0 0,-1-1 0,0 1 0,1 0 0,-1-1 1,0 0-1,0 0 0,0 1 0,3-5 0,3-2-224,-1-1 0,0 0 0,-1-1-1,0 0 1,0 0 0,4-11 0,-6 12-1054,3 1-983</inkml:trace>
  <inkml:trace contextRef="#ctx0" brushRef="#br0" timeOffset="2624.37">1946 382 7796,'-5'0'1312,"8"0"-672,-1-2 321,-4 4-705,-3-4-256,12-3-848,-14 3-1826</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1:12.698"/>
    </inkml:context>
    <inkml:brush xml:id="br0">
      <inkml:brushProperty name="width" value="0.05" units="cm"/>
      <inkml:brushProperty name="height" value="0.05" units="cm"/>
      <inkml:brushProperty name="color" value="#33CCFF"/>
    </inkml:brush>
  </inkml:definitions>
  <inkml:trace contextRef="#ctx0" brushRef="#br0">147 39 3362,'-6'-16'1706,"6"15"-1397,-1 0-1,1 0 1,-1-1-1,1 1 1,-1 0 0,1 0-1,-1-1 1,1 1 0,-1 0-1,0 0 1,0 0 0,0 0-1,-1-2 1,1 4-235,0-1 0,0 0 0,0 0 0,0 0 0,0 1 1,0-1-1,0 0 0,0 1 0,0-1 0,0 1 0,0-1 0,0 1 0,0 0 1,0-1-1,1 1 0,-1 0 0,0 0 0,1-1 0,-1 1 0,0 0 0,1 0 1,-1 0-1,0 2 0,-13 15 58,1 1 0,1 0-1,0 0 1,2 2 0,0-1 0,1 1 0,1 1 0,-8 35 0,15-48-116,-1 0 0,1 0 0,0 0 0,1 0 0,0 0 1,0 0-1,1 0 0,1 0 0,-1 0 0,1 0 0,1 0 0,0 0 0,0-1 1,0 1-1,1-1 0,1 0 0,-1 0 0,1-1 0,0 1 0,1-1 0,0 0 0,0 0 1,1-1-1,9 8 0,-9-9-11,0 1-1,1-1 1,-1-1 0,1 1-1,1-2 1,-1 1 0,0-1-1,1 0 1,-1-1 0,1 1-1,0-2 1,13 2 0,-15-3 0,1 0 0,-1-1 0,0 0 0,1 0 1,-1-1-1,0 0 0,0 0 0,0 0 0,0-1 1,-1 0-1,1-1 0,-1 1 0,1-1 1,-1 0-1,9-9 0,-7 5 1,1 0 0,-1 0 0,-1-1 0,0 0 0,0-1 0,-1 1 0,0-1 0,-1-1 0,0 1 0,0-1 0,-1 0 0,-1 0 0,0 0 0,0 0 0,1-22 0,-3 19 3,-1-1-1,-1 0 0,0 1 0,-1-1 0,0 0 0,-1 1 1,-1 0-1,0 0 0,-1 0 0,-1 0 0,0 1 0,-9-14 1,12 21-8,0 1 1,-1 0-1,0 0 1,0 0-1,0 0 1,-1 1-1,0 0 1,1 0-1,-2 0 1,1 0-1,0 1 1,-1 0-1,1 0 1,-1 0-1,0 1 1,0 0-1,0 0 1,0 0-1,-12-1 1,11 3-49,0 0 0,0 0 0,-1 0 1,1 1-1,0 0 0,0 1 1,0-1-1,0 2 0,0-1 0,1 1 1,-1-1-1,1 2 0,-1-1 1,1 1-1,0 0 0,0 0 0,-7 8 1,0 1-602,2 0 0,-1 1 1,-13 22-1,-3 9-2252</inkml:trace>
  <inkml:trace contextRef="#ctx0" brushRef="#br0" timeOffset="373.68">528 593 6259,'-25'-6'1937,"22"-2"-1937,3 3-1425,5-5-1072</inkml:trace>
</inkml:ink>
</file>

<file path=word/ink/ink5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7:27.559"/>
    </inkml:context>
    <inkml:brush xml:id="br0">
      <inkml:brushProperty name="width" value="0.1" units="cm"/>
      <inkml:brushProperty name="height" value="0.1" units="cm"/>
      <inkml:brushProperty name="color" value="#E71224"/>
    </inkml:brush>
  </inkml:definitions>
  <inkml:trace contextRef="#ctx0" brushRef="#br0">0 83 1905,'4'5'4383,"-4"-3"-4338,1 0 0,-1-1 0,0 1 0,0-1 0,1 1 0,-1-1-1,1 1 1,-1-1 0,1 1 0,-1-1 0,1 0 0,0 1 0,0-1 0,0 0 0,0 1 0,0-1-1,0 0 1,0 0 0,0 0 0,0 0 0,1 0 0,-1 0 0,0 0 0,1-1 0,-1 1 0,1 0-1,-1-1 1,0 1 0,1-1 0,0 1 0,-1-1 0,1 0 0,-1 0 0,1 1 0,-1-1-1,1 0 1,-1-1 0,1 1 0,0 0 0,1-1 0,7 0-22,-1 0-1,1-1 1,-1 0 0,0-1-1,15-6 1,17-11 6,44-29 1,-35 18-92,-50 31 44,0 0-1,1-1 1,-1 1-1,0 0 0,1-1 1,-1 1-1,0 0 1,1-1-1,-1 1 0,1 0 1,-1 0-1,1 0 1,-1-1-1,0 1 0,1 0 1,-1 0-1,1 0 0,-1 0 1,1 0-1,-1 0 1,1 0-1,-1 0 0,1 0 1,-1 0-1,1 0 1,-1 0-1,1 0 0,-1 0 1,0 0-1,1 1 1,-1-1-1,1 0 0,-1 0 1,1 0-1,-1 1 1,0-1-1,1 0 0,-1 1 1,1-1-1,-4 24-2379,-5 2 415</inkml:trace>
</inkml:ink>
</file>

<file path=word/ink/ink5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8:08.251"/>
    </inkml:context>
    <inkml:brush xml:id="br0">
      <inkml:brushProperty name="width" value="0.1" units="cm"/>
      <inkml:brushProperty name="height" value="0.1" units="cm"/>
      <inkml:brushProperty name="color" value="#FF3300"/>
    </inkml:brush>
  </inkml:definitions>
  <inkml:trace contextRef="#ctx0" brushRef="#br0">65 673 2801,'-4'-1'433,"0"0"-1,0 0 1,1 0-1,-1 0 1,1-1-1,-1 0 1,1 0-1,-6-3 1,-17-9 2875,62 11-2593,-1-2 0,42-11 0,133-21-632,-159 27-69,-42 7-14,0 1 0,0 0 1,-1 1-1,1 0 0,1 0 0,-1 1 0,10 1 1,-12-4-8,-7 3 11,0-1 0,0 1 0,0 0 0,-1 0 0,1 0 0,0 0 0,0-1 0,0 1 0,0 0 0,-1 0 0,1 0 0,0 0 0,0 0 0,0-1 0,0 1 0,-1 0 0,1 0 0,0 0 0,0 0 0,-1 0 0,1 0 0,0 0 0,0 0 0,0 0 0,-1 0 0,1 0 0,0 0 0,0 0 0,-1 0 0,1 0 0,0 0 0,0 0 0,0 0 0,-1 0 0,1 0 0,0 1 0,0-1 0,0 0 0,-1 0 0,1 0 0,0 0 0,0 0 0,0 0 0,-1 1 0,-5 0 2,0 0 0,0-1 1,-1 0-1,1 0 0,-9-1 0,-16 0-3,-123-9 82,154 10-88,0 0 0,0 0 0,1 0 0,-1 0 0,0 0 0,0-1 0,0 1 0,0 0 0,0 0 0,0 0 0,0 0 0,0 0 0,0 0 0,0 0 0,0 0 0,0 0 0,0-1 0,0 1 1,0 0-1,0 0 0,0 0 0,0 0 0,0 0 0,0 0 0,0 0 0,0 0 0,0 0 0,-1 0 0,1-1 0,0 1 0,0 0 0,0 0 0,0 0 0,0 0 0,0 0 0,0 0 0,0 0 0,0 0 0,0 0 0,0 0 0,0 0 0,0 0 0,-1 0 0,1 0 0,0 0 0,0 0 0,0 0 0,0 0 0,0 0 0,0 0 0,0 0 0,0 0 0,0 0 0,-1 0 0,13-6-1036,92-39-2189,-91 40 2447,0 0 0,0-1 0,-1 0-1,12-9 1,-4 1-1537</inkml:trace>
</inkml:ink>
</file>

<file path=word/ink/ink5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7:17.812"/>
    </inkml:context>
    <inkml:brush xml:id="br0">
      <inkml:brushProperty name="width" value="0.1" units="cm"/>
      <inkml:brushProperty name="height" value="0.1" units="cm"/>
      <inkml:brushProperty name="color" value="#E71224"/>
    </inkml:brush>
  </inkml:definitions>
  <inkml:trace contextRef="#ctx0" brushRef="#br0">32 609 2401,'-17'1'3236,"5"0"-869,12-1-2306,0 0 0,0 0 0,0 0 1,-1-1 244,1 1-245,0 0 0,0 0 1,-1 0-1,1 0 0,0 0 0,0-1 1,0 1-1,0 0 0,0 0 0,0 0 1,0-1-1,0 1 0,0 0 0,0 0 1,0 0-1,0 0 0,0-1 0,0 1 1,0 0-1,0 0 0,0 0 1,0-1-1,0 1 0,0 0 0,0 0 1,0 0-1,0 0 0,0-1 0,0 1 1,1 0-1,-1-1 245,0 1-245,0 0 1,1 0-1,-1 0 0,5 1 25,0 0 0,0 0-1,0 0 1,0 0 0,1-1 0,9 0-1,5-3-19,0-1-1,26-8 0,15-4 19,-10 10-47,0 1 0,75 4 1,31-1 69,138-34-11,-148 17-50,-32 12-11,-26 3 20,85-1 20,-142 5-23,0 3 0,0 0 0,38 10 0,-34-6-12,68 5 0,2-8 10,79 0-30,0-2-26,-126 0 15,89-1-26,-39 0 26,-61 1 1,377 20-7,-328-13-8,53 2 50,-67-13 7,1-3 0,103-21 0,-18 2 0,419 2-31,-583 22-21,245-6 43,-188 1-27,112-22 0,-129 19-9,87-5 1,-21 4-5,96-1 17,-57 4-5,-15-5-58,-73 5 35,75 3-1,-134 3 8,205-12 19,-128 5-20,117 4-1,-93 11 19,-79-9-14,40-7 0,-47 4 0,1 2-1,-1 0 0,1 1 0,18 2 1,5 4-25,-23-2-1,-1 0 0,0-2-1,30-1 1,-40 0 17,0 0 0,0 1 1,0 0-1,10 2 0,-12-2 7,0 0 0,0 0 0,0 0 0,0-1-1,0 0 1,0 0 0,11-2 0,11 3 3,0 1-22,-14-4 17,1 1-1,-1 0 1,1 1 0,0 0 0,-1 2 0,1-1-1,-1 2 1,0 0 0,1 0 0,-1 2-1,19 8 1,7 8 2,-34-19-2,1 0 0,-1-1 0,0 0 0,1 0-1,-1 0 1,1-1 0,-1 0 0,1 0 0,-1-1-1,9-1 1,-8 2 3,0 1 0,1 0-1,-1 0 1,0 0-1,0 1 1,0 0 0,0 1-1,0 0 1,0 0-1,11 7 1,28 11-8,102 27-6,-61-17 23,-67-22-9,0-1 0,1-1 0,31 7-1,-49-14 3,1 0 0,0 0-1,-1 0 1,1-1 0,-1 1-1,1-1 1,-1 0 0,1 0-1,-1 0 1,1-1 0,5-2-1,26-9-12,4 5 12,-29 5-6,0 0 1,0 1-1,1 0 1,-1 1-1,15 0 1,103 2 40,-2-15-29,-98 14-1,-1 1 1,52 9-1,-68-9-6,0 1 1,1-2 0,21 0 0,-9-1-1,-18 0-4,0 1 0,0-2 1,1 1-1,-1-1 0,0 0 1,0 0-1,9-5 0,-8 4 0,0 0 0,1 0 0,0 0-1,9-1 1,3 3 8,-1 1-1,0 0 1,1 1-1,31 7 1,21 2 4,-39-8-8,-1 2 0,46 11 0,-74-14-2,1 0 0,0-1 0,0 0-1,0 0 1,0 0 0,0-1 0,-1 0 0,1 0 0,0 0 0,5-2-1,24-4-54,-34 7 25,0 0 1,0 0 0,0 0 0,0 0-1,0 0 1,0 0 0,0 0 0,0 0 0,0 0-1,0 0 1,0-1 0,0 1 0,0 0-1,0 0 1,0 0 0,0 0 0,0 0-1,0 0 1,0 0 0,0 0 0,0 0 0,0 0-1,1-1 1,-1 1 0,0 0 0,1 0-394,-1 0 394,0 0 0,0 0 0,0 0 0,0 0-1,0 0 1,0 0 0,0 0 0,0 0-1,0 0 1,1 0 0,-1 0 0,0 0 0,0 0-1,0 0 1,0 0 0,0 0 0,0 0-1,0 0 1,0 0 0,0 0 0,0 0-1,1 0 1,-11-2-3601,0 3 136</inkml:trace>
</inkml:ink>
</file>

<file path=word/ink/ink5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5:37.672"/>
    </inkml:context>
    <inkml:brush xml:id="br0">
      <inkml:brushProperty name="width" value="0.1" units="cm"/>
      <inkml:brushProperty name="height" value="0.1" units="cm"/>
      <inkml:brushProperty name="color" value="#FF3300"/>
    </inkml:brush>
  </inkml:definitions>
  <inkml:trace contextRef="#ctx0" brushRef="#br0">18 18 3458,'-6'-1'1241,"-5"3"2717,11-1-3913,0 1 1,0-1 0,0 0-1,1 1 1,-1-1 0,0 0 0,1 1-1,-1-1 1,1 0 0,0 0-1,-1 0 1,1 1 0,0-1 0,0 0-1,0 0 1,1 2 0,1-1-32,0 0-1,-1 0 1,1 0 0,0 0 0,0 0 0,0 0 0,0-1 0,0 0 0,1 1 0,-1-1-1,0-1 1,1 1 0,-1 0 0,1-1 0,5 1 0,56-1 10,-62 0-20,143-13 101,15-1-76,114-6-34,-126 7 2,-145 13 1,-1-1 0,0 1 0,1 0 0,-1 0-1,1 1 1,-1-1 0,0 1 0,1-1 0,5 3 0,-8-2-2,1 0 0,-1 0 1,1 0-1,-1 0 0,0 0 0,0 1 0,1-1 0,-1 0 0,0 1 1,0-1-1,0 1 0,-1-1 0,1 1 0,0-1 0,0 1 1,-1 0-1,1-1 0,-1 1 0,0 0 0,1 3 0,0-1-9,1 1-1,0-1 0,0 0 1,0 0-1,0 1 0,1-1 1,0-1-1,-1 1 0,1 0 1,1-1-1,-1 1 0,0-1 0,1 0 1,0 0-1,0-1 0,0 1 1,5 2-1,-3-1 10,1-1 1,0 0-1,-1 0 1,1-1-1,0 1 1,0-1-1,0-1 1,0 0-1,1 0 1,12 0-1,24-3 45,-21 1 121,0 0-1,0-2 1,0-1-1,42-12 0,13-11 357,136-29 1,-167 47-500,0 3 0,0 2 0,0 1 0,69 7 0,34 16-3,-114-14-36,-22-3 36,0-1 0,0 0 0,0-1 1,0 0-1,16-2 0,33-4 32,-41 0-255,-11 4 835,-13 8-3066,-1-2 530,-4 9-1357</inkml:trace>
</inkml:ink>
</file>

<file path=word/ink/ink5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29.618"/>
    </inkml:context>
    <inkml:brush xml:id="br0">
      <inkml:brushProperty name="width" value="0.1" units="cm"/>
      <inkml:brushProperty name="height" value="0.1" units="cm"/>
      <inkml:brushProperty name="color" value="#0000FF"/>
    </inkml:brush>
  </inkml:definitions>
  <inkml:trace contextRef="#ctx0" brushRef="#br0">133 133 5154,'0'-10'3817,"0"16"-2023,0 18-1399,42 313 114,-39-314-478,-3-20-6,0-6 1,0-20 12,-8-77-31,1 27-11,6 53-2,-1-7-19,2-41 0,3 59 43,-7 14-4,3-1-11,1-1 0,0 1 0,0-1-1,0 0 1,0 1 0,1-1 0,-1 1 0,1-1 0,1 4 0,0 3 0,2 30-18,-3-16-175,2 0 0,11 44 1,-14-41-4536</inkml:trace>
  <inkml:trace contextRef="#ctx0" brushRef="#br0" timeOffset="451.77">3 206 5426,'-1'-4'183,"1"0"-1,-1-1 0,0 1 1,1-1-1,0 0 0,0 1 1,1-1-1,-1 1 0,1-1 1,0 1-1,0 0 0,0-1 1,1 1-1,3-8 0,-1 5-21,1 0-1,-1 0 0,1 1 0,1-1 0,-1 1 1,1 0-1,11-9 0,-4 6-36,0 0 1,0 1-1,1 0 0,0 1 1,0 0-1,1 1 0,0 1 1,18-4-1,-24 8-103,-1 0 0,1 0 0,-1 1 0,1 1 0,-1-1 0,1 1 0,-1 1 0,0 0 0,1 0 0,-1 0 0,0 1 0,0 1 0,-1-1 0,1 1 0,-1 0 0,1 1 1,-1 0-1,9 8 0,-12-10-17,-1 1 0,1-1 1,-1 1-1,0 0 1,0-1-1,0 1 0,0 1 1,-1-1-1,0 0 1,0 1-1,0-1 1,0 1-1,-1-1 0,1 1 1,-1 0-1,0 0 1,-1-1-1,1 1 0,-1 0 1,0 0-1,0 0 1,-1 0-1,0 0 1,1 0-1,-1-1 0,-1 1 1,1 0-1,-1-1 1,0 1-1,0-1 0,0 1 1,-1-1-1,-3 5 1,1-2 1,0-1 0,-1 0 1,0 0-1,0 0 0,-1-1 0,1 1 1,-1-2-1,-8 6 0,-64 28-8,56-28-15,22-10-21,0 0 0,1 0 0,-1 1 1,1-1-1,-1 0 0,0 0 0,1 1 0,-1-1 0,1 0 0,-1 1 0,1-1 1,-1 1-1,1-1 0,-1 1 0,1-1 0,-1 1 0,1-1 0,0 1 0,-1-1 1,1 1-1,0-1 0,-1 1 0,1 0 0,0-1 0,0 1 0,0 0 0,-1-1 1,1 1-1,0 0 0,0-1 0,0 1 0,0 1 0,1-1-139,-1 0 0,1 0 0,0 0 0,0 0 0,-1 0 0,1 0 0,0 0 0,0 0 0,0-1 0,0 1 0,0 0 0,0 0 0,0-1 0,0 1 0,0-1-1,0 1 1,2 0 0,19 8-2149</inkml:trace>
  <inkml:trace contextRef="#ctx0" brushRef="#br0" timeOffset="813.79">761 35 5987,'-2'1'190,"0"0"0,0-1 0,1 1 0,-1 0 0,0 0 0,0 0 1,1 0-1,-1 0 0,1 1 0,-1-1 0,1 0 0,0 1 0,-1-1 0,1 1 1,0-1-1,0 1 0,0 0 0,0-1 0,0 1 0,0 0 0,0 2 0,-17 43 11,11-23-44,1 1-1,2-1 1,0 1-1,-1 51 1,5-64-137,1 0 0,0 1 0,1-1 0,0 0 0,1 0 0,0 0 0,1 0 0,0 0 0,1-1 0,1 0 0,-1 0 0,10 13 0,-5-11-30,-6-7-8,0 1 0,1-2 0,-1 1 0,1 0 0,1-1 0,-1 0 0,11 7-1,-15-11-104,1-1 0,0 0-1,-1 1 1,1-1-1,-1 0 1,1 0-1,0 0 1,-1 0-1,1-1 1,-1 1-1,1 0 1,0-1-1,-1 1 1,1-1-1,-1 1 1,1-1 0,-1 0-1,0 1 1,3-3-1,2 1-424,9-3-1322</inkml:trace>
</inkml:ink>
</file>

<file path=word/ink/ink5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5:14.128"/>
    </inkml:context>
    <inkml:brush xml:id="br0">
      <inkml:brushProperty name="width" value="0.1" units="cm"/>
      <inkml:brushProperty name="height" value="0.1" units="cm"/>
      <inkml:brushProperty name="color" value="#FF3300"/>
    </inkml:brush>
  </inkml:definitions>
  <inkml:trace contextRef="#ctx0" brushRef="#br0">5 21 4226,'0'1'66,"-1"-1"1,1 0 0,-1 1-1,1-1 1,0 0-1,0 1 1,-1-1-1,1 1 1,0-1-1,-1 1 1,1-1-1,0 1 1,0-1 0,0 0-1,0 1 1,0-1-1,-1 1 1,1 0-1,0-1 1,0 1-1,0-1 1,0 1 0,0-1-1,1 1 1,-1-1-1,0 1 1,0-1-1,0 1 1,0-1-1,0 1 1,1-1-1,-1 0 1,0 1 0,1-1-1,-1 1 1,0-1-1,0 1 1,1-1-1,0 1 1,1 0-5,0 0 0,0 0 1,1 0-1,-1-1 0,0 1 0,1 0 1,-1-1-1,1 0 0,3 1 0,8-1-65,1-1-1,23-3 0,10-8 97,-39 9-96,-1 0 1,1 1 0,0 0 0,-1 0-1,1 1 1,0 0 0,0 0-1,0 1 1,13 2 0,-20-2-1,-1 1-1,1 0 1,-1 0 0,1-1 0,-1 1 0,1 0-1,-1 1 1,0-1 0,1 0 0,-1 0 0,0 1-1,0-1 1,0 0 0,0 1 0,0-1-1,0 1 1,-1-1 0,1 1 0,0 0 0,0 1-1,5 31-59,-5-36 89,0-1 1,1 1-1,-1-1 1,1 1-1,-1 0 1,1 0-1,0 0 0,-1 0 1,1 0-1,0 0 1,0 0-1,1 1 1,-1-1-1,0 1 0,1-1 1,-1 1-1,5-2 1,47-20 460,-28 18-477,1 2 0,-1 0 0,1 2 0,-1 1 0,1 1-1,-1 1 1,1 1 0,-1 1 0,26 9 0,-26-13 3,-11-1 201,-15 0-217,0 1 0,0-1 1,0 1-1,0-1 1,0 1-1,0 0 1,0-1-1,0 1 0,0-1 1,0 1-1,0-1 1,0 1-1,0 0 0,0-1 1,0 1-1,0-1 1,1 1-1,-1 0 0,0-1 1,0 1-1,1-1 1,-1 1-1,0 0 1,0-1-1,1 1 0,-1 0 1,0 0-1,1-1 1,5-8-2818,5 2-1091</inkml:trace>
  <inkml:trace contextRef="#ctx0" brushRef="#br0" timeOffset="377.66">833 34 4162,'-4'-2'3377,"2"2"-2544,0-2-833</inkml:trace>
</inkml:ink>
</file>

<file path=word/ink/ink5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5:12.948"/>
    </inkml:context>
    <inkml:brush xml:id="br0">
      <inkml:brushProperty name="width" value="0.1" units="cm"/>
      <inkml:brushProperty name="height" value="0.1" units="cm"/>
      <inkml:brushProperty name="color" value="#FF3300"/>
    </inkml:brush>
  </inkml:definitions>
  <inkml:trace contextRef="#ctx0" brushRef="#br0">10 34 3298,'-1'0'67,"1"0"1,-1 0 0,1 0 0,0 0 0,-1 0 0,1 0 0,-1 1 0,1-1-1,0 0 1,-1 0 0,1 1 0,-1-1 0,1 0 0,0 0 0,0 1 0,-1-1 0,1 0-1,0 1 1,-1-1 0,1 0 0,0 1 0,0-1 0,0 1 0,-1-1 0,1 0-1,0 1 1,0-1 0,0 1 0,0-1 0,0 1 0,0-1 0,0 0 0,0 1 0,0-1-1,0 1 1,0-1 0,0 1 0,0-1 0,0 0 0,0 1 0,0-1 0,1 1-1,-1-1 1,0 0 0,0 1 0,0-1 0,1 1 0,-1-1 0,0 0 0,0 1 0,1-1-1,-1 0 1,0 1 0,1-1 0,-1 0 0,1 0 0,-1 0 0,0 1 0,1-1-1,-1 0 1,1 0 0,1 2-61,0 0-1,0-1 0,0 1 1,0-1-1,0 0 0,0 0 1,0 0-1,1 0 1,-1 0-1,0 0 0,1-1 1,-1 1-1,3 0 0,11-2 36,0-1-1,0 0 0,18-6 0,-17 4-28,0 0 0,24-1-1,-21 4-16,-15 0-25,0 0 1,0 1 0,0-1 0,0 1 0,0 0 0,0 1-1,0-1 1,0 1 0,0 0 0,0 0 0,0 1 0,9 3-1,-15-4 31,0 0-1,0 1 0,0-2 0,0 1 0,0 0 0,-1 0 1,1 0-1,0 0 0,0-1 0,-1 1 0,1 0 0,0-1 0,-1 0 1,1 1-1,-1-1 0,1 0 0,-1 1 0,1-1 0,0 0 1,-1 0-1,1 0 0,-3-1 0,4 1 6,0-1 0,0 0 0,0 0 0,0 1 0,0-1 0,0 0 0,1 0 0,-1 1 0,0-1 0,0 0 0,1 1-1,-1-1 1,0 0 0,1 1 0,-1-1 0,1 0 0,-1 1 0,1-1 0,-1 1 0,1-1 0,-1 1 0,2-1 0,13-14 65,-5 10-60,-1 1-1,1 0 0,0 1 1,0 0-1,0 0 1,1 1-1,18-2 0,77 0 56,-103 4-67,20 0 8,-1 1 0,1 1 1,0 0-1,0 2 1,25 7-1,-48-10-6,0-1 0,0 0 0,0 0 0,0 0 0,0 0 0,1 1 0,-1-1 0,0 0 0,0 0 0,0 0 0,0 0-1,1 0 1,-1 0 0,0 0 0,0 1 0,0-1 0,1 0 0,-1 0 0,0 0 0,0 0 0,0 0 0,1 0 0,-1 0 0,0 0 0,0 0-1,0 0 1,1 0 0,-1 0 0,0 0 0,0 0 0,1 0 0,-1 0 0,0-1 0,0 1 0,0 0 0,0 0 0,1 0 0,-1 0 0,0 0-1,0 0 1,0 0 0,0-1 0,1 1 0,-1 0 0,0 0 0,0 0 0,0 0 0,0-1 0,0 1 0,0 0 0,0 0 0,1 0 0,-1-1 0,0 1-1,0 0 1,0 0 0,0 0 0,0-1 0,0 1 0,0 0 0,0 0 0,0-1 0,0 1 0,0 0 0</inkml:trace>
</inkml:ink>
</file>

<file path=word/ink/ink5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5:11.855"/>
    </inkml:context>
    <inkml:brush xml:id="br0">
      <inkml:brushProperty name="width" value="0.1" units="cm"/>
      <inkml:brushProperty name="height" value="0.1" units="cm"/>
      <inkml:brushProperty name="color" value="#FF3300"/>
    </inkml:brush>
  </inkml:definitions>
  <inkml:trace contextRef="#ctx0" brushRef="#br0">0 0 1809,'5'25'3514,"10"7"-2553,-12-27-631,-2-4-287,0 0 0,0 0 0,0 1 0,0-1 0,1-1 1,-1 1-1,0 0 0,0 0 0,1 0 0,-1-1 0,0 1 1,1-1-1,-1 1 0,1-1 0,-1 1 0,1-1 0,-1 0 1,1 0-1,-1 0 0,1 1 0,-1-2 0,1 1 0,-1 0 1,1 0-1,-1 0 0,2-1 0,46-13 148,-33 9-117,-4 2-72,0 0 0,0 1 0,0 0 0,1 1 0,-1 1 0,1 0 1,12 2-1,-20-1-9,0-1 0,0 1 0,-1 0 0,1 0 0,-1 1 0,1-1 0,-1 1 0,0 0 0,0 0 0,1 1 0,-1-1 0,-1 1 0,1 0 0,0 0 0,-1 0 0,1 0 0,-1 1 0,0-1 1,0 1-1,-1 0 0,4 5 0,-5-8 7,0 1 0,-1-1 0,1 0 0,-1 0 1,1 0-1,-1 0 0,0 1 0,1-1 1,-1 0-1,0 0 0,0 1 0,0-1 0,0 0 1,0 0-1,0 1 0,0-1 0,0 0 1,0 0-1,-1 1 0,1-1 0,-1 0 0,1 0 1,-1 0-1,1 1 0,-1-1 0,1 0 0,-1 0 1,0 0-1,0 0 0,0 0 0,1 0 1,-1 0-1,0-1 0,0 1 0,0 0 0,0 0 1,-1-1-1,1 1 0,0-1 0,0 1 1,0-1-1,0 1 0,-1-1 0,1 0 0,0 1 1,0-1-1,-1 0 0,1 0 0,0 0 0,0 0 1,-1 0-1,1 0 0,-2-1 0,2 1 5,-1 0 0,1 0 0,-1 0 0,1-1 0,-1 1-1,1-1 1,0 1 0,-1-1 0,1 1 0,0-1 0,-1 0 0,1 0-1,0 1 1,0-1 0,0 0 0,0 0 0,0 0 0,0 0 0,-2-2-1,3 1 4,-1 1-1,1 0 1,0-1-1,-1 1 0,1-1 1,0 1-1,0-1 1,0 1-1,0-1 1,0 1-1,0 0 0,0-1 1,0 1-1,1-1 1,-1 1-1,1-1 0,-1 1 1,1 0-1,-1-1 1,1 1-1,0 0 0,0 0 1,-1-1-1,1 1 1,1-1-1,2-2 0,0 0 0,0 0 0,0 0 0,0 1 0,0 0 0,1 0 0,-1 0 0,1 0 0,0 0 0,0 1 0,0 0 0,0 0 0,8-1 0,11-2-6,43-5 0,-27 6-2,-31 3 1,0 0 1,1 1-1,-1 0 1,19 2-1,-22 0-180,-8 1 569,-1-2-778</inkml:trace>
</inkml:ink>
</file>

<file path=word/ink/ink5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3:05.470"/>
    </inkml:context>
    <inkml:brush xml:id="br0">
      <inkml:brushProperty name="width" value="0.1" units="cm"/>
      <inkml:brushProperty name="height" value="0.1" units="cm"/>
      <inkml:brushProperty name="color" value="#0000FF"/>
    </inkml:brush>
  </inkml:definitions>
  <inkml:trace contextRef="#ctx0" brushRef="#br0">28 10 4354,'-9'-9'6973,"8"9"-6811,-1 3-302,-5 15-3525,-1-9 175</inkml:trace>
</inkml:ink>
</file>

<file path=word/ink/ink5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3:04.553"/>
    </inkml:context>
    <inkml:brush xml:id="br0">
      <inkml:brushProperty name="width" value="0.1" units="cm"/>
      <inkml:brushProperty name="height" value="0.1" units="cm"/>
      <inkml:brushProperty name="color" value="#0000FF"/>
    </inkml:brush>
  </inkml:definitions>
  <inkml:trace contextRef="#ctx0" brushRef="#br0">10 8 6195,'-10'-6'2350,"18"5"-173,-5 1-2203,5 15-3467,-1-5 1316</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1:08.870"/>
    </inkml:context>
    <inkml:brush xml:id="br0">
      <inkml:brushProperty name="width" value="0.1" units="cm"/>
      <inkml:brushProperty name="height" value="0.1" units="cm"/>
      <inkml:brushProperty name="color" value="#0000FF"/>
    </inkml:brush>
  </inkml:definitions>
  <inkml:trace contextRef="#ctx0" brushRef="#br0">126 85 4114,'-11'-13'5408,"5"29"-4797,-26 40 434,18-33-674,-16 35 0,24-43-297,0 0 1,1 0-1,1 1 0,0 0 0,1 0 1,-1 27-1,4-37-72,0 0 1,0 0 0,1 0-1,0 0 1,0 0-1,0 0 1,1 0-1,0-1 1,0 1 0,0-1-1,1 1 1,0-1-1,0 0 1,0 0-1,1 0 1,0 0 0,0-1-1,0 1 1,0-1-1,1 0 1,5 4-1,-8-7-1,1 1 0,0-1 0,0 1 0,-1-1-1,1 0 1,0 0 0,0 0 0,0 0-1,1 0 1,-1-1 0,0 1 0,0-1 0,0 0-1,0 0 1,0 0 0,0-1 0,1 1-1,-1-1 1,0 1 0,0-1 0,0 0 0,0 0-1,0-1 1,-1 1 0,1 0 0,0-1 0,0 0-1,-1 0 1,1 0 0,-1 0 0,0 0-1,1 0 1,2-5 0,2-1 11,0 0 0,-1-1 0,0 0 0,0 0 0,-1 0 0,0-1 0,-1 0 0,0 0 0,2-11 0,2-11 14,-2 0 1,3-59-1,-9 74-27,0 1 1,-1-1-1,0 1 1,-1-1-1,-1 1 1,-1 0-1,-8-23 1,10 35-2,1 0 0,-1 0-1,-1 0 1,1 0 0,0 0 0,-1 1 0,0-1 0,-5-4-1,7 7-1,0 0 1,0 0-1,0 0 0,0 1 0,-1-1 0,1 0 0,0 1 0,-1-1 0,1 1 0,0 0 0,-1-1 0,1 1 0,-1 0 0,1 0 0,-1 0 0,1 0 0,0 0 0,-1 0 0,1 0 0,-1 0 0,1 1 0,0-1 0,-1 0 0,1 1 0,0-1 0,-1 1 0,1 0 0,0-1 0,0 1 0,-1 0 0,-1 1 0,-5 5-55,0 0 1,0 0-1,1 1 0,0 0 1,0 0-1,1 0 0,0 1 1,1 0-1,-1 0 0,-4 13 1,5-8-579,0 0 1,0 1-1,2-1 1,-1 1-1,2 0 1,-1 27-1,3-5-2719</inkml:trace>
  <inkml:trace contextRef="#ctx0" brushRef="#br0" timeOffset="348.12">375 301 6947,'-4'3'237,"1"1"0,0 0 0,0 0 0,0 0 0,0 0 0,1 0-1,-1 1 1,1-1 0,0 1 0,-2 8 0,-8 53 594,4-17-447,-3-8-134,-8 42-167,19-82-40</inkml:trace>
  <inkml:trace contextRef="#ctx0" brushRef="#br0" timeOffset="931.47">645 112 5907,'-1'-1'120,"0"1"1,0 0-1,0 0 1,0-1-1,0 1 1,0-1-1,0 1 1,0-1-1,0 1 1,0-1-1,0 1 1,1-1-1,-1 0 1,0 1-1,0-1 1,0 0 0,1 0-1,-1 0 1,1 0-1,-1 0 1,0 1-1,1-1 1,0 0-1,-1 0 1,1 0-1,-1-1 1,1 1-1,0 0 1,0 0-1,0 0 1,0 0-1,0 0 1,0 0-1,0 0 1,0 0-1,0 0 1,0 0-1,0 0 1,1 0-1,-1 0 1,0 0-1,1 0 1,-1 0 0,1 0-1,0-1 1,3-4-73,0 1 1,0 0-1,0 0 0,0 0 1,1 1-1,0-1 1,0 1-1,0 0 1,0 0-1,1 1 1,-1 0-1,1 0 1,0 0-1,0 1 1,0-1-1,0 2 1,10-3-1,-13 4-40,0 0 1,0 0-1,0 1 1,0-1-1,0 1 0,0 0 1,0 0-1,-1 0 1,1 0-1,0 0 0,-1 0 1,1 1-1,-1-1 1,1 1-1,-1 0 1,0 0-1,1 0 0,-1 0 1,0 0-1,0 0 1,-1 1-1,1-1 0,0 0 1,-1 1-1,0 0 1,1-1-1,-1 1 0,0 0 1,1 4-1,1 2 2,-1 0 0,0 1 0,0-1 0,0 1-1,-2 0 1,1 0 0,-2 16 0,-1-13-3,0 0 0,-2-1 0,1 0 0,-1 1 1,-1-1-1,0-1 0,-1 1 0,0-1 0,-1 0 0,-12 15 1,7-10-8,-1-1 0,-1-1 0,0-1 0,-1 0 1,-1 0-1,-19 11 0,8-11 7,20-16-34,9-12-4,-2 14 28,1 0 0,-1-1 0,1 1 0,-1-1-1,1 1 1,-1 0 0,1-1 0,0 1 0,0 0 0,-1 0-1,1 0 1,0 0 0,0 0 0,0 0 0,0 0 0,1 0 0,-1 0-1,0 0 1,0 0 0,0 1 0,1-1 0,-1 0 0,0 1-1,1-1 1,-1 1 0,1 0 0,-1-1 0,0 1 0,1 0 0,-1 0-1,1 0 1,-1 0 0,1 0 0,-1 0 0,1 0 0,-1 0 0,0 1-1,1-1 1,-1 1 0,1-1 0,-1 1 0,2 0 0,7 4 5,0 0 0,0 1 1,-1 0-1,14 11 0,-10-7 7,-5-4-14,0-1 0,0 0-1,1 0 1,11 4-1,-18-8 0,0-1-1,1 1 1,-1 0-1,0-1 0,1 1 1,-1-1-1,1 0 1,-1 0-1,1 0 1,-1 0-1,1 0 1,-1 0-1,0-1 1,1 1-1,-1-1 1,1 1-1,-1-1 1,0 0-1,0 0 0,1 0 1,-1-1-1,0 1 1,2-2-1,12-12-929,-2 0 1,0-1-1,0-1 0,14-23 0,-9 16-1423</inkml:trace>
  <inkml:trace contextRef="#ctx0" brushRef="#br0" timeOffset="1384.64">1050 20 4466,'20'-2'6092,"87"-13"-5426,-55 13-594,-80 3-4946,13 0 2758</inkml:trace>
  <inkml:trace contextRef="#ctx0" brushRef="#br0" timeOffset="1810.7">1094 4 4082,'-8'2'4290,"7"-1"-4171,-9 15 913,-4 19-721,10-27-245,1 1 0,0-1 0,1 1 0,0 0 0,0 0 0,1 0 0,0 0 0,1 0 1,0 0-1,0 0 0,1 1 0,3 14 0,-3-24-60,-1 0 0,0 0 0,1 1 0,-1-1 0,1 0 0,-1 0 0,1 0 0,-1 0 0,1 0 0,-1 0 0,1 0 0,-1 0 0,1 0 0,-1 0 0,0 0 0,1 0 1,-1 0-1,1 0 0,-1-1 0,1 1 0,-1 0 0,1 0 0,-1 0 0,0-1 0,1 1 0,-1 0 0,0 0 0,1-1 0,-1 1 0,0 0 0,1-1 0,-1 1 0,0-1 0,1 0 0,20-18 462,-16 15-379,-2 1-79,1-1-1,-1 1 1,1 0-1,-1 1 1,1-1-1,0 1 1,0 0-1,0 0 1,0 0-1,1 0 1,-1 1-1,0-1 1,1 1-1,-1 0 1,1 1-1,-1-1 1,1 1-1,-1 0 1,1 0-1,0 0 1,-1 1-1,1-1 1,-1 1-1,1 0 1,-1 1-1,0-1 1,1 1-1,-1-1 1,0 2-1,0-1 1,0 0-1,0 1 1,-1-1-1,1 1 1,-1 0-1,1 0 1,-1 1-1,0-1 1,0 1-1,2 3 1,0 1 9,0 0 0,-1 1 1,1-1-1,-2 1 0,1 0 1,-1 0-1,-1 0 0,0 0 1,0 1-1,-1-1 0,0 1 0,0-1 1,-1 1-1,-1 9 0,1-15 25,-1 1-1,1 0 0,-1-1 1,0 1-1,-1-1 0,1 1 1,0-1-1,-1 0 0,0 0 1,0 0-1,-1 0 0,1 0 1,-1 0-1,0 0 0,0-1 1,0 1-1,0-1 0,0 0 1,-1 0-1,0 0 0,1-1 1,-1 1-1,0-1 0,0 0 1,-1 0-1,1 0 0,0 0 1,-1-1-1,1 0 0,-8 1 0,5-1 12,0-1-1,1-1 0,-1 1 0,1-1 0,-1 0 0,1-1 0,-1 0 0,1 0 0,0 0 0,-7-4 0,-59-34 77,71 40-167,1 0 0,0-1 0,0 1 1,0 0-1,-1 0 0,1 0 0,0 0 0,0 0 0,-1 0 0,1 0 0,0 0 0,0 0 0,0-1 0,0 1 0,-1 0 1,1 0-1,0 0 0,0 0 0,0 0 0,0-1 0,0 1 0,-1 0 0,1 0 0,0 0 0,0-1 0,0 1 0,0 0 1,0 0-1,0-1 0,0 1 0,0 0 0,0 0 0,0 0 0,0-1 0,0 1 0,0 0 0,0 0 0,0-1 0,0 1 0,0 0 1,0 0-1,0 0 0,0-1 0,0 1 0,0 0 0,0 0 0,1 0 0,-1-1 0,0 1 0,0 0 0,0 0 0,0 0 1,0-1-1,1 1 0,-1 0 0,0 0 0,0 0 0,17-6-3557,-16 6 3461,13-4-2442</inkml:trace>
</inkml:ink>
</file>

<file path=word/ink/ink5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3:03.654"/>
    </inkml:context>
    <inkml:brush xml:id="br0">
      <inkml:brushProperty name="width" value="0.1" units="cm"/>
      <inkml:brushProperty name="height" value="0.1" units="cm"/>
      <inkml:brushProperty name="color" value="#0000FF"/>
    </inkml:brush>
  </inkml:definitions>
  <inkml:trace contextRef="#ctx0" brushRef="#br0">13 0 4818,'0'1'86,"0"-1"0,0 0 0,0 0 0,-1 1 0,1-1 0,0 0 0,0 0 0,0 0 0,-1 1 0,1-1 0,0 0 0,0 0 0,0 0-1,-1 0 1,1 0 0,0 1 0,0-1 0,-1 0 0,1 0 0,0 0 0,-1 0 0,1 0 0,0 0 0,0 0 0,-1 0 0,1 0 0,0 0 0,-1 0 0,1 0 0,0 0 0,0 0 0,-1 0-1,1-1 1,0 1 0,0 0 0,-1 0 0,1 0 0,0 0 0,0 0 0,-1-1 0,1 1 0,0 0 0,0 0 0,0 0 0,-1-1 0,1 1 0,0 0 0,0 0 0,0-1 0,-1 6 218,1-5-308,0-1 146,0 3-318,1-1 1,-1 0 0,1 1-1,-1-1 1,1 0-1,-1 0 1,1 1-1,0-1 1,0 0 0,-1 0-1,1 0 1,0 0-1,2 2 1,4 0-2205</inkml:trace>
</inkml:ink>
</file>

<file path=word/ink/ink5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50.196"/>
    </inkml:context>
    <inkml:brush xml:id="br0">
      <inkml:brushProperty name="width" value="0.1" units="cm"/>
      <inkml:brushProperty name="height" value="0.1" units="cm"/>
      <inkml:brushProperty name="color" value="#0000FF"/>
    </inkml:brush>
  </inkml:definitions>
  <inkml:trace contextRef="#ctx0" brushRef="#br0">1 12 3682,'146'-6'3201,"-53"0"-3062,-88 6-283,38 1 326,-41-1-458,0 0 1,0 1 0,0-1-1,0 1 1,0-1 0,-1 1-1,1 0 1,0 0 0,0 0 0,2 2-1</inkml:trace>
</inkml:ink>
</file>

<file path=word/ink/ink5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47.530"/>
    </inkml:context>
    <inkml:brush xml:id="br0">
      <inkml:brushProperty name="width" value="0.1" units="cm"/>
      <inkml:brushProperty name="height" value="0.1" units="cm"/>
      <inkml:brushProperty name="color" value="#0000FF"/>
    </inkml:brush>
  </inkml:definitions>
  <inkml:trace contextRef="#ctx0" brushRef="#br0">1 35 3698,'0'0'5310,"21"4"-4751,16-4-443,0-2 0,0-2-1,40-9 1,-36 6 0,-1 1 0,46 0 0,-86 6-161,0 0-1,0 1 1,0-1 0,1 1-1,-1-1 1,0 1-1,0-1 1,0 1 0,0-1-1,0 1 1,0-1 0,0 1-1,0-1 1,0 0-1,0 1 1,0-1 0,0 1-1,-1-1 1,1 1 0,0-1-1,0 1 1,0-1-1,-1 0 1,1 1 0,0-1-1,0 1 1,-1-1 0,1 0-1,0 1 1,-1-1 0,1 0-1,0 1 1,-1-1-1,0 1 1,-15 19-2596,7-9 286</inkml:trace>
</inkml:ink>
</file>

<file path=word/ink/ink5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45.851"/>
    </inkml:context>
    <inkml:brush xml:id="br0">
      <inkml:brushProperty name="width" value="0.1" units="cm"/>
      <inkml:brushProperty name="height" value="0.1" units="cm"/>
      <inkml:brushProperty name="color" value="#0000FF"/>
    </inkml:brush>
  </inkml:definitions>
  <inkml:trace contextRef="#ctx0" brushRef="#br0">1 26 2241,'1'0'4269,"2"-6"-2012,14 2-2092,65-8 86,13 13-201,43-4-41,-118 4-16,-15-1 20,-6-2 10,3 2 199</inkml:trace>
</inkml:ink>
</file>

<file path=word/ink/ink5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37.123"/>
    </inkml:context>
    <inkml:brush xml:id="br0">
      <inkml:brushProperty name="width" value="0.1" units="cm"/>
      <inkml:brushProperty name="height" value="0.1" units="cm"/>
      <inkml:brushProperty name="color" value="#0000FF"/>
    </inkml:brush>
  </inkml:definitions>
  <inkml:trace contextRef="#ctx0" brushRef="#br0">1 101 5539,'3'0'608,"1"-5"-480,3 7 320,14-9-256,-1-1-32,-2 0-144,1 5 32,1-3-48,-2 1-16,-8-2-320,5 2-1297,-6 1-1536</inkml:trace>
  <inkml:trace contextRef="#ctx0" brushRef="#br0" timeOffset="398.71">8 15 2865,'1'-1'881,"14"4"-401,-1-6-144,9-1-192,0 1-144,6 3-16,-6-3-416,2 0-1697</inkml:trace>
</inkml:ink>
</file>

<file path=word/ink/ink5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36.066"/>
    </inkml:context>
    <inkml:brush xml:id="br0">
      <inkml:brushProperty name="width" value="0.1" units="cm"/>
      <inkml:brushProperty name="height" value="0.1" units="cm"/>
      <inkml:brushProperty name="color" value="#0000FF"/>
    </inkml:brush>
  </inkml:definitions>
  <inkml:trace contextRef="#ctx0" brushRef="#br0">79 131 5106,'0'-3'2209,"4"0"-1552,-2 0-225,-1 3-144,3 1-96,-4-2-16,9-2-96,3 3 128,1-4-128,1 4-64,0 2 16,2-4-32,-1 2-128,-3 0-448,-1 0-593,-2-1-1344</inkml:trace>
  <inkml:trace contextRef="#ctx0" brushRef="#br0" timeOffset="362.19">1 28 3330,'9'-4'608,"12"-2"-368,1 0-160,4 1-80,6-2 0,2 7-576</inkml:trace>
</inkml:ink>
</file>

<file path=word/ink/ink5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33.590"/>
    </inkml:context>
    <inkml:brush xml:id="br0">
      <inkml:brushProperty name="width" value="0.1" units="cm"/>
      <inkml:brushProperty name="height" value="0.1" units="cm"/>
      <inkml:brushProperty name="color" value="#0000FF"/>
    </inkml:brush>
  </inkml:definitions>
  <inkml:trace contextRef="#ctx0" brushRef="#br0">17 44 4706,'-16'-7'6055,"17"23"-6192,1 67 266,5 58-66,-8-56-47,13-92-48,0 5 61,0 0 0,0 1 0,1 0 0,-1 1 0,22 3 1,10 0-16,-30-3-12,0 0 0,0-1 0,0 0 0,0-1 0,0-1-1,26-9 1,-39 11-1,1 0 0,-1-1 0,0 1-1,1-1 1,-1 1 0,0-1 0,0 1-1,0-1 1,0 0 0,-1 1 0,1-1-1,0 0 1,-1 0 0,1-3 0,6-26 22,-4 9 11,-2 18-29,0-1 0,0 0 0,-1 0 0,0 1 0,1-1 0,-2 0-1,1 0 1,0 0 0,-1 1 0,-2-10 0,8 73 634,-2-14-608,21 77 22,-24-122-60,0 0 0,0 0 1,0 0-1,0 0 0,1-1 0,-1 1 0,0 0 1,0 0-1,0 0 0,0 0 0,0 0 0,0 0 1,0 0-1,0 0 0,0 0 0,0 0 0,1 0 1,-1 0-1,0 0 0,0 0 0,0 0 0,0 0 0,0 0 1,0 0-1,0 0 0,0 0 0,0 0 0,1 0 1,-1 0-1,0 0 0,0 1 0,0-1 0,0 0 1,0 0-1,0 0 0,0 0 0,0 0 0,0 0 1,0 0-1,0 0 0,0 0 0,0 0 0,1 0 0,-1 0 1,0 1-1,0-1 0,0 0 0,0 0 0,0 0 1,0 0-1,0 0 0,0 0 0,0 0 0,0 0 1,0 0-1,0 0 0,0 1 0,0-1 0,0 0 1,0 0-1,4-13-1004,1-21-2146,-7 13 454</inkml:trace>
  <inkml:trace contextRef="#ctx0" brushRef="#br0" timeOffset="426.89">337 12 3410,'0'-5'2177,"-1"-1"400,2 6-2385,-1 3-96,0 0-96,-1-6-16,2 9-208,-1 7 0,0-7-897,11 4-704</inkml:trace>
</inkml:ink>
</file>

<file path=word/ink/ink5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31.253"/>
    </inkml:context>
    <inkml:brush xml:id="br0">
      <inkml:brushProperty name="width" value="0.1" units="cm"/>
      <inkml:brushProperty name="height" value="0.1" units="cm"/>
      <inkml:brushProperty name="color" value="#0000FF"/>
    </inkml:brush>
  </inkml:definitions>
  <inkml:trace contextRef="#ctx0" brushRef="#br0">185 16 5362,'-10'17'6344,"-38"76"-5818,28-43-388,-21 84-1,-5 16-14,28-113-255,17-34-203,2-5-185,10-18-1201,3 3-315,3 1-1224</inkml:trace>
  <inkml:trace contextRef="#ctx0" brushRef="#br0" timeOffset="505.09">312 164 5282,'-1'-2'3213,"0"7"-1304,-1 21-780,1 33-1083,3-1 195,-2-28-191,7 53 0,-9-97-4735,-3 0 1084</inkml:trace>
  <inkml:trace contextRef="#ctx0" brushRef="#br0" timeOffset="907.36">223 186 5491,'0'-1'206,"-1"-1"1,1 1 0,0-1-1,0 1 1,0-1 0,0 0 0,1 1-1,-1-1 1,0 1 0,0-1 0,1 1-1,-1-1 1,1 1 0,0-1 0,-1 1-1,1 0 1,0-1 0,0 1 0,0 0-1,0-1 1,0 1 0,1-1 0,2-1-94,-1 1 1,0-1 0,1 1 0,-1 0 0,1 1 0,0-1-1,-1 1 1,8-3 0,1 2-107,0 0 0,0 0 0,0 1 0,0 0 0,20 2 0,-14 2 15,0 0 1,0 0-1,0 2 1,-1 0 0,0 2-1,31 14 1,-40-17-19,-1 1 0,0-1 1,0 1-1,0 0 0,0 1 1,-1 0-1,0 0 1,0 0-1,-1 1 0,1 0 1,-1 0-1,-1 0 0,0 0 1,0 1-1,0 0 1,4 14-1,-7-19-1,0 1 1,-1-1-1,1 1 0,-1-1 1,0 1-1,0 0 0,0-1 1,0 1-1,-1-1 1,1 1-1,-1-1 0,0 1 1,0-1-1,0 1 0,-1-1 1,-2 5-1,1-3 1,0 0 0,-1-1 0,0 0 0,0 1 0,0-1 0,0 0 0,-1-1 0,0 1 0,-6 3 0,-4 1 10,0-1-1,0-1 0,0 0 0,-1-1 0,0-1 0,-18 3 0,27-6 25,-1-1-1,1 0 0,0 0 0,0 0 0,-1-1 0,-8-3 1,-12 0 80,18 1-581,18 0-1844,6-2 979,5-6-827</inkml:trace>
  <inkml:trace contextRef="#ctx0" brushRef="#br0" timeOffset="1287.29">784 0 5795,'10'7'4996,"-2"-2"-4887,0 1 0,0 0 0,0 0 0,11 13 0,-11-7-41,0 1 0,-1 0 0,0 0 0,-1 0 0,-1 1 0,0 0 0,-1 0 0,0 0 0,-1 1 0,1 19 0,-2-1 61,-1 0 1,-2 0 0,-8 52 0,8-79-116,-7 40 57,8-43-76,-1 0 0,0 0-1,0-1 1,0 1 0,0 0-1,0-1 1,0 1 0,-1-1-1,1 1 1,-1-1 0,0 0-1,-2 3 1,3-5-129,1 0 0,-1 1-1,0-1 1,0 0 0,1 0-1,-1 0 1,0 0 0,1 0 0,-1 0-1,0 0 1,1 0 0,-1 0-1,0 0 1,0-1 0,1 1 0,-1 0-1,1 0 1,-1-1 0,0 1-1,1 0 1,-2-1 0,-6-3-1114,-6 1-1278</inkml:trace>
</inkml:ink>
</file>

<file path=word/ink/ink5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23.955"/>
    </inkml:context>
    <inkml:brush xml:id="br0">
      <inkml:brushProperty name="width" value="0.1" units="cm"/>
      <inkml:brushProperty name="height" value="0.1" units="cm"/>
      <inkml:brushProperty name="color" value="#0000FF"/>
    </inkml:brush>
  </inkml:definitions>
  <inkml:trace contextRef="#ctx0" brushRef="#br0">136 171 3346,'2'-2'4959,"2"32"-4076,19 124-261,-16-105-604,-6-36-51,1 0 1,1 0-1,4 16 1,-6-29-41,-1 0 1,0 0 0,0 0-1,0 1 1,0-1 0,0 0-1,1 0 1,-1 1 0,0-1-1,0 0 1,0 1-1,0-1 1,0 0 0,0 0-1,0 1 1,0-1 0,0 0-1,0 1 1,0-1 0,0 0-1,-1 0 1,1 1-1,0-1 1,0 0 0,0 0-1,0 1 1,0-1 0,0 0-1,-1 0 1,1 1 0,0-1-1,0 0 1,0 0 0,-1 0-1,1 0 1,0 1-1,0-1 1,0 0 0,-1 0-1,1 0 1,0 0 0,0 0-1,-1 0 1,1 1 0,0-1-1,-1 0 1,1 0-1,0 0 1,0 0 0,-1 0-1,1 0 1,0 0 0,0 0-1,-1 0 1,1 0 0,-1-1-1,-7 0-2427</inkml:trace>
  <inkml:trace contextRef="#ctx0" brushRef="#br0" timeOffset="507.27">2 158 4482,'-1'-5'179,"1"0"-1,0-1 1,0 1-1,0-1 1,1 1-1,0 0 1,0 0 0,0-1-1,1 1 1,0 0-1,0 0 1,0 0-1,0 1 1,1-1 0,0 0-1,0 1 1,0 0-1,0-1 1,1 1-1,7-6 1,-4 4-105,0 1 0,1 0 0,-1 0 0,1 1 0,0 0-1,1 1 1,-1-1 0,1 2 0,-1-1 0,1 1 0,17-2 0,-20 3-63,-1 1 0,1 0 0,0 0 0,-1 0 0,1 0 0,0 1 1,-1 0-1,1 1 0,0-1 0,-1 1 0,0 0 0,1 0 0,-1 0 0,0 1 0,0 0 0,0 0 0,-1 0 1,1 1-1,-1 0 0,0-1 0,0 1 0,0 1 0,0-1 0,-1 1 0,1-1 0,-1 1 0,-1 0 1,1 0-1,-1 0 0,1 1 0,-1-1 0,-1 1 0,1-1 0,-1 1 0,0-1 0,0 1 0,-1 0 1,0-1-1,0 1 0,0 0 0,-1-1 0,1 1 0,-4 10 0,2-7 1,0 1-1,-1-1 1,-1 0-1,1 0 1,-1 0-1,-1 0 1,0-1-1,0 1 1,0-1-1,-1-1 1,-13 14-1,14-17-4,0 0 0,-1 0 0,1 0 0,-1-1 0,0 1 0,-1-1 0,1-1 0,0 1 0,-1-1 0,1-1 0,-1 1 0,0-1 0,0 0 0,1 0 0,-1-1 0,0 0 0,-10-1 0,-13 0-1632,48 5-877,1-3 392</inkml:trace>
  <inkml:trace contextRef="#ctx0" brushRef="#br0" timeOffset="950.23">546 74 3073,'0'-1'113,"0"1"1,0 0-1,0-1 0,-1 1 113,1 0-113,0-1 0,-1 1 0,1 0 0,0 0 0,-1 0 0,1-1 0,0 1 0,-1 0 0,1 0 0,0 0 0,-1 0 0,1 0 0,0 0 0,-1 0 0,1 0 1,0 0-1,-1 0 0,1 0 0,-1 0 0,1 0 0,0 0 0,-1 0 0,1 0 0,0 0 0,-1 0 0,1 0 0,0 0 0,-1 1 0,1-1 0,0 0 0,-1 0 0,1 0 0,0 1 0,-1-1 114,1 0-114,0 1 0,0-1 0,-1 0 0,1 0 0,0 1 0,-8 22 217,-6 24 412,12-33-593,-11 122 764,12-119-872,2 0-1,0 0 1,0-1-1,2 1 0,9 33 1,-10-43-42,1 0 0,1 1 0,-1-1 0,1 0 0,1-1 0,-1 1 0,1-1 0,0 0 0,1 0 0,-1 0 1,1-1-1,0 1 0,7 3 0,-11-8-73,0-1 1,-1 0-1,1 1 1,0-1-1,0 0 1,0 0-1,0 0 1,-1 0-1,1 0 1,0 0-1,0-1 1,0 1-1,0-1 1,-1 1-1,1-1 1,0 0-1,3-1 1,28-20-2737,-23 14 785</inkml:trace>
  <inkml:trace contextRef="#ctx0" brushRef="#br0" timeOffset="1856.32">1578 103 4530,'-9'-11'5436,"-1"36"-3908,1 1-1595,-35 103 277,31-87-146,-1-1 0,-33 68 0,25-70-21,43-67-5480,-5 11 3036</inkml:trace>
  <inkml:trace contextRef="#ctx0" brushRef="#br0" timeOffset="2233.08">1680 206 5026,'4'39'4859,"3"24"-4601,1-18-1,-5-29-214,0-1 1,-1 1-1,-1 29 0,-3-36-4,-1-10-645,-5-11-1820,8 11 1943,-4-9-2388</inkml:trace>
  <inkml:trace contextRef="#ctx0" brushRef="#br0" timeOffset="2657.12">1629 196 5555,'0'-1'132,"-1"0"1,1 0 0,-1 0 0,1-1-1,0 1 1,-1 0 0,1 0 0,0 0-1,0-1 1,0 1 0,0 0 0,0 0 0,0-1-1,0 1 1,0 0 0,0 0 0,1-1-1,-1 1 1,0 0 0,1 0 0,0-2-1,1 0-18,0 0-1,0 0 1,0 0-1,1 1 1,-1-1-1,1 1 0,-1 0 1,4-3-1,0 1 10,1 0 0,0 0 0,0 0 0,0 1 0,0 0 0,13-4 0,-8 6-88,-1 0 0,1 0 0,-1 1 0,1 0 0,-1 1 0,1 1 0,-1 0 0,0 0 0,0 1 0,0 0 0,0 1 0,0 1 0,-1-1 0,1 2 0,-1-1 0,15 13 0,-18-13-19,0 0 1,-1 0 0,0 0 0,0 1-1,0 0 1,-1 1 0,0-1 0,0 1-1,-1 0 1,0 0 0,0 0 0,0 1-1,-1-1 1,0 1 0,-1 0 0,1 0 0,-2 0-1,1 0 1,-1 0 0,0 1 0,-1-1-1,0 0 1,0 0 0,-2 9 0,1-13-9,0 0 0,0 0 0,0 0 0,-1 0 1,0 0-1,0-1 0,0 1 0,0 0 0,0-1 0,-1 0 1,1 1-1,-1-1 0,0 0 0,-5 3 0,2-1 26,-1 0 0,1-1 0,-1-1 0,0 1 0,0-1 0,-1 0 0,-8 2 0,-4 0 49,0-1-1,-1-1 0,1-1 0,-41-1 0,55-2-230,-29-2 494,34 3-478,0 0 0,0 0 0,-1 0 0,1 0 0,0-1 0,0 1 0,0 0 0,0-1 0,0 1 0,0-1 0,0 1 0,0-1 0,0 0 1,0 1-1,0-1 0,0 0 0,0 0 0,0 0 0,1 1 0,-1-1 0,-1-2 0</inkml:trace>
  <inkml:trace contextRef="#ctx0" brushRef="#br0" timeOffset="3781.68">888 172 3378,'-5'-8'6523,"3"33"-6118,3 36 1,-1-24-372,-2 146 1,4-185-22,0 1 1,1-1-1,-1 1 1,0-1-1,0 1 1,1 0-1,-1 0 1,0 0-1,1 0 1,-1 0-1,1 1 1,-1-1-1,1 1 1,5-1-1,11-3 38,-5-1-44,0 1-1,0 1 0,1 0 0,-1 1 0,1 0 0,0 1 0,0 1 0,-1 0 1,20 4-1,11 3-5118,-28-6 1689</inkml:trace>
  <inkml:trace contextRef="#ctx0" brushRef="#br0" timeOffset="4584.24">2208 74 6083,'-2'2'3399,"15"9"-2561,29 29-692,-30-21-41,-1 0 0,0 1 0,-2 0 1,0 0-1,-2 1 0,0 0 0,-1 0 0,-1 1 0,3 43 0,-6-43-62,-2 0 0,-3 42 0,2-57-53,0-1 1,0 1-1,-1-1 0,0 1 1,0-1-1,0 0 1,-1 1-1,0-1 1,0-1-1,-1 1 1,1 0-1,-1-1 0,-9 9 1</inkml:trace>
</inkml:ink>
</file>

<file path=word/ink/ink5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21.175"/>
    </inkml:context>
    <inkml:brush xml:id="br0">
      <inkml:brushProperty name="width" value="0.1" units="cm"/>
      <inkml:brushProperty name="height" value="0.1" units="cm"/>
      <inkml:brushProperty name="color" value="#0000FF"/>
    </inkml:brush>
  </inkml:definitions>
  <inkml:trace contextRef="#ctx0" brushRef="#br0">24 113 4242,'0'0'776,"44"3"1644,-30 0-2427,-1-1 0,1 0 0,0 0 0,-1-2 0,17 0-1,-20 1-844,-2-2-1262</inkml:trace>
  <inkml:trace contextRef="#ctx0" brushRef="#br0" timeOffset="519.88">0 28 4178,'7'-4'3485,"22"-4"-3003,-5 1-439,-18 5-65,1 0 0,0 0 0,-1 1 0,1 0 0,0 0 0,0 1 0,11 1 0,-5-1-573,-13 0 271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5:26.595"/>
    </inkml:context>
    <inkml:brush xml:id="br0">
      <inkml:brushProperty name="width" value="0.1" units="cm"/>
      <inkml:brushProperty name="height" value="0.1" units="cm"/>
      <inkml:brushProperty name="color" value="#FF3300"/>
    </inkml:brush>
  </inkml:definitions>
  <inkml:trace contextRef="#ctx0" brushRef="#br0">55 415 6035,'-4'-2'213,"0"0"1,1-1-1,-1 0 0,1 0 1,0 0-1,0 0 1,0 0-1,0-1 0,0 1 1,1-1-1,-1 0 1,1 1-1,0-1 0,0 0 1,1-1-1,-1 1 1,1 0-1,0 0 0,0-1 1,0 1-1,0-7 1,0-4 53,0 0 0,1-1 1,0 1-1,2 0 0,2-17 1,-1 21-212,0 1 0,1-1 0,0 1 1,1 0-1,0 0 0,0 1 1,1-1-1,0 1 0,1 1 0,0-1 1,0 1-1,1 0 0,0 1 0,0 0 1,1 0-1,0 0 0,0 1 1,0 1-1,1 0 0,11-5 0,-14 7-50,0 0 0,0 1 0,0 0 1,0 0-1,0 0 0,1 1 0,-1 0 0,0 1 0,1-1 0,-1 1 0,0 1 0,1-1 0,-1 1 0,0 1 0,1-1 0,-1 1 0,0 1 0,0-1 0,-1 1 0,1 0 0,0 1 0,-1 0 0,0 0 0,0 0 0,0 0 0,0 1 0,-1 0 0,0 0 0,0 1 0,7 9 0,-9-10-5,1 0-1,-1 1 1,0 0-1,0-1 1,-1 1-1,0 0 1,0 0-1,0 0 0,-1 1 1,0-1-1,0 0 1,-1 0-1,1 1 1,-1-1-1,-1 1 1,1-1-1,-1 0 1,0 0-1,-1 1 1,1-1-1,-1 0 0,-5 10 1,0-2 0,0-1 0,-1 0 1,-1-1-1,0 0 0,-1 0 0,0-1 0,0-1 0,-20 16 1,6-8-298,15-12-18,1 0 0,-1 1 0,1 0 1,-10 12-1,18-19 259,0 0 1,0 0-1,-1 0 0,1 1 1,0-1-1,0 0 1,0 0-1,0 0 1,0 0-1,0 1 0,0-1 1,0 0-1,0 0 1,0 0-1,0 1 1,1-1-1,-1 0 0,0 0 1,0 0-1,0 0 1,0 1-1,0-1 1,0 0-1,0 0 0,0 0 1,0 0-1,1 0 1,-1 1-1,0-1 1,0 0-1,0 0 0,0 0 1,0 0-1,1 0 1,-1 0-1,0 0 1,0 0-1,0 0 0,0 1 1,1-1-1,-1 0 1,0 0-1,0 0 0,0 0 1,0 0-1,1 0 1,-1 0-1,0 0 1,0 0-1,0 0 0,1 0 1,-1-1-1,0 1 1,0 0-1,0 0 1,0 0-1,1 0 0,-1 0 1,0 0-1,0 0 1,0 0-1,1-1 1,13-1-2143,7-3-2378</inkml:trace>
  <inkml:trace contextRef="#ctx0" brushRef="#br0" timeOffset="523.07">723 128 4162,'-2'-2'458,"0"0"0,0 0 0,0 0-1,0 0 1,0 0 0,0 1 0,-1-1 0,1 1 0,-1 0 0,-4-2 0,6 2-371,-1 1 0,1 0 0,0 0 0,0 0 0,-1 0 0,1 1 0,0-1 0,-1 0 0,1 0 0,0 1 0,0-1 0,-1 1 1,1-1-1,0 1 0,0 0 0,0-1 0,0 1 0,0 0 0,0 0 0,0 0 0,0 0 0,0 0 0,0 0 0,1 0 0,-1 0 0,0 0 1,0 0-1,1 0 0,-1 2 0,-13 21 110,1 2 1,2-1 0,0 2-1,2-1 1,1 1 0,-7 36-1,12-44-170,0 0 0,2 0 0,0 0 0,1 0 0,0 1 0,2-1 0,1 0 0,0 0 0,1-1 0,9 26 1,-10-36-35,0 0 1,1-1-1,0 1 1,1-1 0,0 0-1,0 0 1,0-1 0,13 12-1,-16-15-159,0-1 0,1 0 0,0-1-1,-1 1 1,1 0 0,0-1-1,0 1 1,0-1 0,0 0 0,0 0-1,0 0 1,0-1 0,1 1 0,-1-1-1,0 0 1,0 1 0,0-1 0,1-1-1,-1 1 1,0 0 0,0-1 0,0 0-1,1 1 1,-1-1 0,0-1 0,4-1-1,14-11-2839</inkml:trace>
  <inkml:trace contextRef="#ctx0" brushRef="#br0" timeOffset="917.34">874 267 7043,'12'26'3533,"-2"-8"-3219,-4-1-147,-1 0-1,0 1 0,-2-1 0,0 1 1,1 23-1,-4 93 59,-1-86-143,1-42-77,0 4 0,0 0 0,-1 0 0,0 0 0,-1 0 0,-5 18 0,-11-71 200,12 14-137,2-1 1,1 0-1,1 0 0,2 0 1,1 0-1,2 0 1,6-32-1,-6 38 16,2 1 1,13-42-1,-16 58-50,0 0-1,1 1 0,0-1 0,0 1 1,1 0-1,0 0 0,0 0 0,0 0 1,1 1-1,0 0 0,0 0 1,0 0-1,0 0 0,8-4 0,-10 8-17,0 0 0,0 0 0,0 0 0,0 0 0,0 0 0,0 1 0,1-1 0,-1 1 0,0 0 0,0 0 0,0 0 0,1 1 0,-1-1 0,0 1 0,0-1 0,0 1 0,0 0 0,0 0 1,0 1-1,0-1 0,0 0 0,0 1 0,0 0 0,-1 0 0,1 0 0,-1 0 0,1 0 0,-1 0 0,3 4 0,3 3-1,0 0 0,-1 1 0,0 0 1,-1 0-1,0 0 0,9 21 0,-7-2-8,0 1 1,-2 0-1,-1 1 0,-2-1 0,-1 1 1,-3 52-1,1-73-34,0 5-55,-1 1 1,0-1-1,-2 0 1,-4 21-1,5-36-348,0-1 0,1 1 0,-1-1 0,1 0 0,0 0-1,-1 0 1,1 0 0,-1 0 0,1 0 0,0 0 0,0 0 0,0 0 0,-2-3 0,-7-13-3756</inkml:trace>
  <inkml:trace contextRef="#ctx0" brushRef="#br0" timeOffset="1278.07">929 464 6563,'1'6'1377,"4"4"-401,5 0-128,5 1-303,12-3-49,1-6-240,10-4-112,-2 0-112,-6-5-64,-3 2 0,-4-2-352,-10 3-977,-2-4-992</inkml:trace>
  <inkml:trace contextRef="#ctx0" brushRef="#br0" timeOffset="1642.68">1352 192 6995,'4'22'4271,"0"35"-2765,4 44-1531,-3-60 60,-2-19 15,9 41 0,-11-58-45,1 1-1,0-1 0,0 1 1,1-1-1,-1 0 1,1 0-1,0 0 0,0 0 1,1-1-1,-1 1 0,1-1 1,6 5-1,-9-8-4,0 0 0,1 0 0,-1 0 0,0-1 0,0 1 0,1 0 0,-1-1 0,1 1-1,-1-1 1,0 0 0,1 1 0,-1-1 0,1 0 0,-1 0 0,1 0 0,-1 0 0,1 0 0,-1 0 0,1 0-1,-1 0 1,3-2 0,-1 1 0,0 0-1,0-1 1,0 1 0,0-1-1,0 0 1,-1 0-1,1 0 1,-1-1 0,4-2-1,0-3 1,0 0 0,0 0-1,-1 0 1,0 0 0,7-17-1,-6 7 30,0 0 0,-1 0-1,-1-1 1,0 1 0,-2-1 0,0 0-1,-1 0 1,-1 0 0,0 0 0,-2 0-1,0 1 1,-10-37 0,13 119-1622,4-37-821,0 3-1249</inkml:trace>
  <inkml:trace contextRef="#ctx0" brushRef="#br0" timeOffset="2333.67">1736 216 4898,'-3'-21'4081,"11"29"-1753,14 36-1403,-16-21-902,-1 1 1,0 0-1,-2 0 0,-1 1 0,-1-1 0,-1 0 0,-1 1 0,-7 37 0,5-51-4,0-12 5,-4-17 0,2-4 56,1-1 0,0 0 0,2 0-1,0 0 1,2 0 0,0 0 0,2 0 0,0 0-1,2 0 1,0 1 0,13-36 0,-16 54-76,1 0 0,0 0-1,0 0 1,0 0 0,0 0 0,1 0 0,-1 0 0,1 1-1,0-1 1,0 1 0,0 0 0,1 0 0,-1 0 0,1 0-1,0 0 1,0 1 0,0 0 0,0 0 0,0 0 0,0 0 0,0 1-1,1-1 1,-1 1 0,1 0 0,-1 0 0,1 1 0,-1 0-1,7 0 1,-4 0-9,-1 1 0,1 0 0,-1 0 0,0 0 0,0 1 0,0 0 0,0 1 0,0-1 0,0 1 0,0 0 0,-1 0 0,0 1 0,1 0 0,-1 0 0,0 0 0,-1 0 0,1 1 0,-1 0 0,7 10 0,-6-7-14,0 0 1,-1 1 0,-1-1 0,1 1 0,-1 0 0,-1 0 0,1 0-1,-1 0 1,-1 0 0,1 10 0,-2-14 11,0-1-1,0 1 1,-1-1-1,1 1 1,-1-1-1,0 1 1,0-1-1,0 1 1,-1-1 0,0 0-1,0 0 1,0 0-1,0 0 1,0 0-1,-1 0 1,0-1-1,1 1 1,-1-1-1,-1 0 1,1 1 0,0-1-1,-7 4 1,10-7 12,-1 0-1,1 1 1,0-1 0,-1 0 0,1 1 0,0-1 0,-1 0 0,1 0 0,-1 1 0,1-1-1,0 0 1,-1 0 0,1 0 0,-1 1 0,1-1 0,-1 0 0,1 0 0,0 0 0,-1 0 0,1 0-1,-1 0 1,1 0 0,-1 0 0,1 0 0,-1 0 0,1 0 0,-1 0 0,1 0 0,-1 0-1,1-1 1,0 1 0,-1 0 0,1 0 0,-1 0 0,1-1 0,0 1 0,-1 0 0,1-1-1,0 1 1,-1 0 0,1-1 0,0 1 0,-1 0 0,1-1 0,0 1 0,0-1 0,-1 1-1,1 0 1,0-1 0,0 1 0,0-1 0,0 1 0,0-1 0,-1 1 0,1-1 0,0 1-1,0 0 1,0-1 0,0 1 0,0-1 0,1 1 0,-1-1 0,0 1 0,0-1 0,0 0-1,1 0 10,1-1 0,-1 1-1,0-1 1,0 1-1,1 0 1,-1 0-1,1 0 1,-1 0-1,1 0 1,-1 0-1,1 0 1,0 0-1,0 1 1,-1-1-1,1 0 1,0 1-1,0 0 1,0-1-1,3 1 1,35 0-10,-35 0-2,0 2-1,0-1 0,0 1 1,0 0-1,0 0 1,0 0-1,-1 0 0,1 1 1,-1 0-1,1 0 1,-1 0-1,0 1 0,0-1 1,0 1-1,-1 0 0,0 0 1,1 0-1,-1 1 1,-1-1-1,1 1 0,-1-1 1,4 9-1,-5-9 1,1 0 1,-1 0-1,0 0 0,0 1 1,0-1-1,0 1 0,-1-1 0,0 1 1,0-1-1,0 0 0,0 1 0,-1-1 1,1 1-1,-1-1 0,-1 0 1,1 1-1,0-1 0,-1 0 0,0 0 1,0 0-1,0 0 0,-1 0 1,1-1-1,-1 1 0,0-1 0,-5 6 1,2-3 54,-1-1 1,0 0 0,0-1-1,0 1 1,-1-1 0,1-1-1,-1 1 1,0-1 0,0-1-1,0 1 1,0-1 0,0-1-1,-1 0 1,1 0-1,-1 0 1,1-1 0,-14-1-1,19 0-32,1 0-1,-1 0 0,1 0 0,-1-1 1,1 1-1,0-1 0,0 1 0,-1-1 0,1 0 1,0 0-1,0 0 0,1 0 0,-1 0 0,0 0 1,-1-3-1,-11-12-169,38 2-2021,-5 9 581,0-4-1384</inkml:trace>
  <inkml:trace contextRef="#ctx0" brushRef="#br0" timeOffset="2758.05">2283 54 5651,'-1'0'7103,"26"35"-6494,-12-4-419,-1 1 0,-1 0 0,-2 1 0,-1-1 0,-2 2 0,3 41 0,-8-59-180,-1-1 0,0 1-1,-1-1 1,-1 1 0,0-1 0,-2 0-1,1 0 1,-2 0 0,0 0 0,0-1 0,-1 0-1,-1 0 1,-1 0 0,0-1 0,-18 23-1,21-31 54,-4 6-522,9-19-2279,3-3-1133</inkml:trace>
  <inkml:trace contextRef="#ctx0" brushRef="#br0" timeOffset="3576.85">2844 414 2929,'-38'-3'7550,"53"6"-6239,0-1-1,28 2 1,85-7-1081,-32-1-134,-160-8 46,30 9-121,-54 2 0,44 2 222,117-6-20,-44 1-245,51 2 0,-75 2-456,-10 0-1336,-17 2-2812</inkml:trace>
  <inkml:trace contextRef="#ctx0" brushRef="#br0" timeOffset="4765">3474 229 4594,'3'-3'4981,"2"16"-3813,5 22-837,-8-14-153,0 0 0,-2 0 0,0-1 0,-5 31 0,-21 82-59,22-114-114,3-6-969,-4-30-6110</inkml:trace>
  <inkml:trace contextRef="#ctx0" brushRef="#br0" timeOffset="5192.06">3373 186 5491,'-2'-6'375,"1"0"1,0 0-1,0 0 0,1-1 1,-1 1-1,2 0 1,-1 0-1,1-1 1,-1 1-1,2 0 1,2-10-1,-2 12-287,0 0-1,0 0 1,1 0-1,-1 0 0,1 0 1,0 0-1,0 1 1,1-1-1,-1 1 0,1 0 1,0 0-1,-1 0 0,1 1 1,1-1-1,6-3 1,4-1 2,-1 1 0,1 1 0,0 0 0,1 0 0,-1 2 0,21-3 0,-31 5-82,0 1 1,0 0-1,0 0 0,0 0 1,0 0-1,0 1 0,-1 0 0,1 0 1,0 0-1,0 0 0,-1 1 0,1 0 1,-1 0-1,1 0 0,-1 1 1,0-1-1,0 1 0,0 0 0,0 0 1,0 1-1,-1-1 0,0 1 0,1-1 1,-1 1-1,2 4 0,-1-1-4,-1 0-1,-1 0 1,1 0 0,-1 0-1,0 0 1,0 0 0,-1 1-1,0-1 1,0 1-1,-1-1 1,0 1 0,-1-1-1,1 1 1,-1-1-1,-1 0 1,1 1 0,-1-1-1,0 0 1,-1 0 0,0 0-1,0-1 1,-1 1-1,-8 12 1,4-7 1,-1 0 0,0-1 1,-1 0-1,-1 0 0,1-1 0,-2 0 1,1-1-1,-1-1 0,-1 1 0,1-2 0,-19 8 1,31-14-6,-33 16-1656,33-17 1600,0 0 0,-1 0 0,1 1 0,-1-1 0,1 0 0,0 1-1,-1-1 1,1 0 0,0 1 0,0-1 0,-1 0 0,1 1 0,0-1 0,0 1 0,0-1 0,-1 1 0,1-1 0,0 0 0,0 1 0,0-1 0,0 1 0,0-1 0,0 1 0,0-1 0,0 1 0,0 0-15,1 0 1,0 0-1,-1 0 1,1-1-1,0 1 1,0-1-1,-1 1 1,1 0-1,0-1 1,0 1-1,0-1 1,0 1-1,0-1 1,0 0-1,0 0 0,0 1 1,0-1-1,1 0 1,17 3-2617</inkml:trace>
  <inkml:trace contextRef="#ctx0" brushRef="#br0" timeOffset="5553.11">3903 88 6627,'-8'15'2865,"1"-5"-2561,-3 16 168,2 1 0,1 0 0,0 0-1,-4 56 1,8-59-421,2 1 0,0-1 1,2 0-1,0 0 0,2 0 1,1 0-1,1 0 0,10 31 0,-15-54-92,1 1-1,0 0 1,-1-1-1,1 1 1,0 0-1,0-1 0,0 1 1,0-1-1,1 0 1,-1 1-1,0-1 0,1 0 1,1 2-1,-3-3-81,1 0 0,0 1 0,0-1-1,0 0 1,-1 1 0,1-1 0,0 0 0,0 0-1,0 0 1,0 0 0,0 0 0,0 0 0,0 0-1,-1 0 1,1 0 0,0 0 0,0 0-1,0-1 1,0 1 0,0 0 0,-1 0 0,1-1-1,0 1 1,0-1 0,1 0 0,12-12-2929</inkml:trace>
  <inkml:trace contextRef="#ctx0" brushRef="#br0" timeOffset="6062.17">4065 169 4402,'-6'-3'4589,"15"17"-3565,-4 2-868,0 0 1,0 0-1,-1 0 0,-2 1 0,1-1 0,-2 1 0,0-1 0,-2 18 0,-1-3-85,-1 1-1,-2-1 0,-11 40 0,5-147 253,13-92-298,0 148 14,1 1-1,0-1 1,2 1 0,0 0 0,1 1 0,13-28-1,-18 44-22,0 0 0,0 1 0,0-1 0,1 0 0,-1 0 0,0 1 0,1-1 0,0 1 0,-1-1 0,1 1 0,0 0 0,0 0 0,0 0 0,-1 0 0,1 0 0,0 0 0,0 0 0,1 1 0,-1-1 0,0 1 0,0-1 0,0 1 0,0 0 0,0 0 0,1 0 0,-1 0 0,0 0 0,0 1 0,0-1 0,0 0 0,0 1 0,0 0 0,0-1 0,0 1 0,0 0 0,2 2 0,7 2 34,0 0 0,-1 1 0,0 1 0,0 0-1,10 10 1,-12-9-30,0 0-1,-1 1 0,0 0 0,0 0 1,-1 1-1,0 0 0,-1 0 1,0 0-1,-1 1 0,0 0 0,0-1 1,-2 2-1,4 20 0,-2-2 2,-2 1-1,-1-1 1,-6 60 0,3-75-49,-1-19-1331,-8-10-1067,-1 2 20,2-3-1033</inkml:trace>
  <inkml:trace contextRef="#ctx0" brushRef="#br0" timeOffset="6473.03">4087 326 6179,'0'10'1505,"2"0"-673,7 1-48,5-4-272,8 0 81,5-5-353,3-4-16,0-3-192,3-3-48,-6 4 16,-4-6-400,-1-2-737,-6-3-1248</inkml:trace>
  <inkml:trace contextRef="#ctx0" brushRef="#br0" timeOffset="6913.29">4463 1 3282,'1'4'6065,"7"7"-3500,18 20-2551,-10-11 586,-4-4-529,-2 1 0,0-1 0,0 2-1,-2-1 1,0 1 0,-1 1 0,-1 0 0,0-1 0,-2 2 0,0-1 0,1 28 0,-4-25-54,0 0 0,-2 0 0,-1 0 0,0-1 0,-2 1 0,0-1 0,-2 1 0,0-2 0,-1 1 0,-12 22 0,0-12 11,19-29-47,-1-1 0,-1 1 0,1-1-1,0 0 1,0 1 0,0-1 0,-1 0 0,1 0-1,-1 0 1,1 0 0,0 0 0,-1-1 0,0 1-1,1 0 1,-1-1 0,1 1 0,-1-1 0,-2 1-1,4-19-5700</inkml:trace>
</inkml:ink>
</file>

<file path=word/ink/ink5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18.639"/>
    </inkml:context>
    <inkml:brush xml:id="br0">
      <inkml:brushProperty name="width" value="0.1" units="cm"/>
      <inkml:brushProperty name="height" value="0.1" units="cm"/>
      <inkml:brushProperty name="color" value="#0000FF"/>
    </inkml:brush>
  </inkml:definitions>
  <inkml:trace contextRef="#ctx0" brushRef="#br0">130 18 3458,'0'0'83,"0"-1"0,0 1 0,-1 0 0,1 0 0,0-1 0,0 1 1,0 0-1,0 0 0,-1-1 0,1 1 0,0 0 0,0 0 1,0 0-1,-1 0 0,1-1 0,0 1 0,0 0 0,0 0 0,-1 0 1,1 0-1,0 0 0,-1 0 0,1-1 0,0 1 0,0 0 1,-1 0-1,1 0 0,0 0 0,0 0 0,-1 0 0,1 0 0,0 0 1,-1 0-1,1 0 0,0 0 0,0 1 0,-1-1 0,1 0 1,0 0-1,0 0 0,-1 0 0,1 0 0,0 0 0,0 1 0,-1-1 1,1 0-1,0 0 0,0 0 0,0 1 0,-1-1 0,1 0 0,0 0 1,0 1-1,0-1 0,0 1 0,-14 26 872,-5 42-1071,-14 48 422,11-46-118,-7 16 175,28-79-252,3-10 101,0-17 540,-2 5-727,1 0 0,0 0 0,1 0 0,0 0-1,1 0 1,0 1 0,11-26 0,6-31-35,-13 49 6,0 1-1,1 0 0,1 0 0,23-37 0,-31 55 5,23-27 6,-23 28-36,5 14-135,-2-9 174,-1 0-1,1 0 1,0 0-1,-1 1 1,0-1-1,0 1 1,-1 0-1,1-1 1,-1 1-1,0 1 1,2 6-1,12 61 40,-13-55-27,34 143 83,-36-158-250,0 0 1,-1 1-1,1-1 1,-1 0-1,0 1 0,0-1 1,0 0-1,-1 5 1,1-8 102,0 1 0,0-1 1,0 1-1,-1-1 0,1 0 0,0 1 1,-1-1-1,1 1 0,0-1 0,-1 0 1,1 1-1,0-1 0,-1 0 0,1 0 1,-1 1-1,1-1 0,-1 0 0,1 0 1,-1 0-1,1 1 0,-1-1 1,1 0-1,-1 0 0,1 0 0,-1 0 1,1 0-1,-1 0 0,1 0 0,-1 0 1,1 0-1,-1 0 0,1 0 0,0-1 1,-1 1-1,1 0 0,-1 0 0,1 0 1,-1-1-1,1 1 0,-1 0 0,1 0 1,0-1-1,-1 1 0,1 0 0,-1-1 1,1 1-1,0 0 0,-1-1 1,-6-5-1799,-3 4-640</inkml:trace>
  <inkml:trace contextRef="#ctx0" brushRef="#br0" timeOffset="392.73">57 277 4306,'1'-1'262,"0"0"1,0 0-1,0 0 0,0 0 0,0 0 1,0 0-1,1 0 0,-1 0 1,0 0-1,1 1 0,-1-1 0,1 0 1,-1 1-1,0 0 0,1-1 1,-1 1-1,1 0 0,1-1 0,36-1-129,-11 1 121,22 0-163,-26 2-112,-15 0-128,-2-3-1647</inkml:trace>
</inkml:ink>
</file>

<file path=word/ink/ink5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11.579"/>
    </inkml:context>
    <inkml:brush xml:id="br0">
      <inkml:brushProperty name="width" value="0.1" units="cm"/>
      <inkml:brushProperty name="height" value="0.1" units="cm"/>
      <inkml:brushProperty name="color" value="#0000FF"/>
    </inkml:brush>
  </inkml:definitions>
  <inkml:trace contextRef="#ctx0" brushRef="#br0">184 20 4482,'1'6'4022,"-7"22"-2596,2-13-1206,0 0-1,-10 20 1,-57 136 711,58-142-678,-19 60 1,26-72-81,-1-1 0,-17 30 0,24-45-156,-4 4 497,6-8-1408</inkml:trace>
  <inkml:trace contextRef="#ctx0" brushRef="#br0" timeOffset="642.7">407 198 4402,'1'18'5102,"3"84"-4449,-3-93-620,-1 1 1,0-1-1,0 0 1,-2 11-1,0 13 29,1-24-404</inkml:trace>
  <inkml:trace contextRef="#ctx0" brushRef="#br0" timeOffset="1410.39">296 243 4642,'0'-1'121,"-1"1"0,1-1 0,-1 1 0,1-1 0,0 0 0,-1 1 1,1-1-1,0 0 0,-1 1 0,1-1 0,0 0 0,0 0 0,0 1 0,0-1 0,0 0 0,0 1 0,0-1 0,0 0 0,0 0 0,0 1 0,0-1 0,0 0 0,0 0 1,0 1-1,1-1 0,-1 0 0,0 1 0,1-1 0,-1 0 0,0 1 0,2-2 0,23-26 777,-17 22-867,0 0 0,1 0 0,-1 0-1,1 1 1,16-6 0,-12 7-13,0 0 0,0 1 0,1 1 0,-1 1 0,1-1 0,-1 2 0,1 0 0,22 3 0,-31-2-15,1 0 0,0 1 0,0 0 0,-1 0 0,1 0 0,-1 1 0,0-1 0,1 1 0,-1 1 0,0-1-1,-1 1 1,1-1 0,-1 1 0,0 1 0,0-1 0,0 1 0,0-1 0,-1 1 0,1 0 0,-1 0 0,-1 1 0,3 5 0,-1-3 6,-1 0 0,-1 0 1,1 0-1,-1 1 1,0-1-1,-1 1 1,0-1-1,-1 17 0,0-19 8,-1-1-1,-1 1 1,1-1-1,-1 1 0,1-1 1,-2 0-1,1 1 1,0-1-1,-1 0 0,0-1 1,0 1-1,-1 0 1,1-1-1,-6 5 0,4-3 25,0 0 0,-1 0 0,0-1 0,1 0 0,-2 0 0,1-1 0,0 0 0,-1 0 0,0 0 1,0-1-1,0 0 0,-1 0 0,1-1 0,0 0 0,-9 2 0,-17-1 190,9 1-21,0-2 0,-48-1 0,62-1-424,16 2-2193,-4-2 2086,1 0-1,-1 0 1,0 0-1,0 0 1,0 0-1,1-1 1,-1 1-1,0-1 1,0 1-1,2-2 1,12-3-1982</inkml:trace>
  <inkml:trace contextRef="#ctx0" brushRef="#br0" timeOffset="2286.6">719 4 3233,'0'-3'4360,"1"6"-4248,0-1 1,1 1-1,-1 0 1,1-1 0,-1 1-1,1-1 1,0 0-1,0 1 1,0-1-1,0 0 1,4 2-1,6 9 91,-4-1-106,3 2-29,-1 1 0,0 0 1,-1 1-1,-1 0 0,0 0 1,-2 1-1,0-1 0,5 19 1,-8-17 78,0 0-1,-1 0 1,-1 0 0,-1 0 0,0 0-1,-1 0 1,-1 0 0,-1 0-1,0-1 1,-2 1 0,0-1 0,-1 0-1,-13 28 1,-6 15 264,22-54-488,-3 4 336,4-17-2050</inkml:trace>
</inkml:ink>
</file>

<file path=word/ink/ink5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2:08.111"/>
    </inkml:context>
    <inkml:brush xml:id="br0">
      <inkml:brushProperty name="width" value="0.1" units="cm"/>
      <inkml:brushProperty name="height" value="0.1" units="cm"/>
      <inkml:brushProperty name="color" value="#0000FF"/>
    </inkml:brush>
  </inkml:definitions>
  <inkml:trace contextRef="#ctx0" brushRef="#br0">270 192 3137,'1'-1'84,"0"1"-1,-1 0 1,1 0-1,0-1 0,0 1 1,0-1-1,-1 1 0,1-1 1,0 1-1,0-1 0,-1 1 1,1-1-1,0 0 0,-1 1 1,1-1-1,-1 0 1,1 1-1,0-3 0,-1 3-39,0 0-1,1 0 0,-1-1 0,0 1 1,0 0-1,0 0 0,1-1 1,-1 1-1,0 0 0,0-1 0,0 1 1,0 0-1,0-1 0,1 1 1,-1 0-1,0-1 0,0 1 0,0 0 1,0-1-1,0 1 0,0 0 1,0-1-1,0 1 0,-1 0 0,1-1 1,0 1-1,0 0 0,0-1 1,0 1-1,0 0 0,0 0 0,-1-1 1,1 1-1,0 0 0,0-1 1,0 1-1,-1 0 0,1 0 0,0-1 1,0 1-1,-1 0 0,1 0 1,0 0-1,-1 0 0,1-1 0,-10-16 3092,9 46-2176,1 0-1,9 56 1,1 4-852,5 24-22,-9-50-76,-6-49 5,1 0 0,4 24 0,-6-27-8,-1-11 31,1-5 3,-17-53 32,17-111-62,2 39-7,-9 47-11,7 68 33,0 18-43,1 24-26,-9 86 40,5-79 2,1 0 1,2 38 0,1-70 2,0 6 0,1 1 1,-1-1 0,1 1-1,1-1 1,0 0 0,0 0-1,0 0 1,5 10 0,-5-66-37,-8-26 82,2 41-49,1-34 0,-5-22 26,9 86-39,2 14-11,4 16 0,20 101 39,-3-12 11,-23-106-15,-2-10 18,-9-18 33,-6-11-102,2 1-135,13 14-1536</inkml:trace>
  <inkml:trace contextRef="#ctx0" brushRef="#br0" timeOffset="832.96">88 334 2497,'-4'-1'356,"0"1"0,0-1 0,0 0 0,0 0 0,1-1 0,-1 1 0,0-1 0,0 0 0,1 0 0,0 0 0,-1 0 0,1-1 0,0 1 0,0-1 0,0 0 0,0 0 0,1 0 0,-4-4 0,3 2-228,0 0 0,1 0 0,0 0 0,0 0 0,0-1 0,0 1 0,1 0 0,0-1 0,0 1 0,1-1 0,-1 1 0,1-1 0,1-9 0,0 2-70,0 0 1,1 0-1,0 0 0,1 1 0,1-1 1,0 1-1,0 0 0,1 0 1,1 0-1,0 1 0,0 0 0,14-17 1,-16 25-58,0-1 1,0 1-1,0 0 0,1 1 1,-1-1-1,1 1 1,0 0-1,0 0 1,-1 0-1,1 0 0,1 1 1,-1 0-1,0 0 1,7 0-1,11 0-3,-1 1 0,23 2 0,-19 0 0,-10-1-3,0 1 1,0 0-1,-1 1 0,1 1 1,25 9-1,-35-11 4,1 1 0,-1 0-1,0 0 1,-1 1 0,1 0 0,0 0-1,-1 0 1,0 0 0,0 1 0,0 0-1,-1 0 1,0 0 0,0 1 0,0-1-1,6 13 1,-9-15 6,0 1 0,0-1 1,0 1-1,-1 0 0,1 0 0,-1-1 0,0 1 0,0 0 1,0 0-1,0-1 0,-1 1 0,0 0 0,1 0 1,-1-1-1,-1 1 0,1-1 0,0 1 0,-1-1 0,0 1 1,0-1-1,0 0 0,-3 4 0,-6 7 39,0-1 0,-1-1 0,-22 18 1,18-16-23,-32 20 196,48-32-651,0 0 80,1 0 1,-1 0 0,1 0 0,-1-1-1,1 1 1,-1 0 0,1 0 0,0 0 0,0-1-1,0 1 1,0 0 0,1-1 0,-1 1-1,0-1 1,1 1 0,1 1 0,13 1-1761</inkml:trace>
  <inkml:trace contextRef="#ctx0" brushRef="#br0" timeOffset="1521.07">701 143 1793,'-7'-14'3980,"5"8"-1634,0 11-204,-11 25-1321,3-3-636,1 0 0,1 1 0,2 0 0,-6 45-1,11-59-165,1 0-1,1-1 1,0 1-1,0-1 0,1 1 1,1-1-1,0 0 1,1 0-1,1 0 0,0 0 1,0-1-1,8 13 1,-9-20-28,0 3 13,1-1-1,-1 0 1,0 1-1,-1 0 1,0 0-1,3 11 1,-3-5 491,-2-9-1817</inkml:trace>
</inkml:ink>
</file>

<file path=word/ink/ink5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6:13.120"/>
    </inkml:context>
    <inkml:brush xml:id="br0">
      <inkml:brushProperty name="width" value="0.1" units="cm"/>
      <inkml:brushProperty name="height" value="0.1" units="cm"/>
      <inkml:brushProperty name="color" value="#0000FF"/>
    </inkml:brush>
  </inkml:definitions>
  <inkml:trace contextRef="#ctx0" brushRef="#br0">164 252 4466,'1'1'2664,"11"19"404,-4-7-3082,-1 0-1,0 1 1,9 28 0,-13-29 17,0-1 0,-1 1 1,0 16-1,-1-17-291,-1-11 181,1 1 1,-1-1-1,0 0 0,0 0 1,1 1-1,-1-1 1,0 0-1,0 1 0,0-1 1,-1 0-1,1 0 0,0 1 1,0-1-1,-1 0 1,1 0-1,0 0 0,-1 1 1,1-1-1,-1 0 0,0 0 1,1 0-1,-1 0 1,0 0-1,0 0 0,0 0 1,0 0-1,-2 1 0</inkml:trace>
  <inkml:trace contextRef="#ctx0" brushRef="#br0" timeOffset="448.05">9 355 3842,'-2'-6'171,"0"1"1,1-1-1,-1 0 0,1 0 1,1 0-1,-1 0 1,1 0-1,0 0 0,1 0 1,-1 0-1,1 0 1,0 0-1,1 0 1,-1 0-1,1 1 0,0-1 1,1 1-1,-1-1 1,1 1-1,0 0 0,1 0 1,-1 0-1,1 0 1,0 1-1,0-1 0,0 1 1,1 0-1,0 0 1,-1 1-1,1-1 1,7-2-1,0 0-113,1 0 0,-1 1 1,1 1-1,1 0 0,-1 1 0,1 1 1,-1 0-1,1 0 0,0 1 0,-1 1 0,1 1 1,0 0-1,-1 0 0,26 7 0,-28-6-44,0 1 0,0 1 0,0-1 0,0 2 0,-1 0-1,0 0 1,0 1 0,0 0 0,-1 0 0,0 1 0,0 0 0,0 1-1,-1 0 1,0 1 0,-1-1 0,0 1 0,0 1 0,6 12-1,-10-17-8,-1 1-1,0 0 1,0 0-1,-1 0 0,0 0 1,0 1-1,0-1 1,-1 0-1,0 0 0,0 0 1,0 1-1,-1-1 1,0 0-1,0 0 0,-1 0 1,1 0-1,-1 0 1,-1 0-1,1 0 0,-1-1 1,0 1-1,0-1 1,-7 9-1,4-6 8,-1-1 1,0 0-1,0 0 0,-1 0 1,1-1-1,-1 0 0,-1 0 1,1-1-1,-1 0 1,0-1-1,0 0 0,0 0 1,-1-1-1,-11 3 0,20-6-7,-8 2 34,1 0 0,-1 0 0,0-1 0,0 0 0,1-1 0,-1 0 1,-17-2-1,5-1 5,3 0 18,18 3-76,0 0-1,0 0 1,0 0 0,0 0 0,0 0 0,1 0 0,-1 0 0,0-1-1,0 1 1,0 0 0,0 0 0,0 0 0,0 0 0,1 0-1,-1 0 1,0 0 0,0 0 0,0 0 0,0 0 0,0 0-1,0-1 1,0 1 0,0 0 0,0 0 0,0 0 0,0 0 0,0 0-1,0 0 1,1-1 0,-1 1 0,0 0 0,0 0 0,0 0-1,0 0 1,0 0 0,0 0 0,0-1 0,0 1 0,0 0 0,0 0-1,-1 0 1,1 0 0,0 0 0,0 0 0,0-1 0,0 1-1,0 0 1,0 0 0,0 0 0,0 0 0,0 0 0,0 0 0,0 0-1,0-1 1,-1 1 0,1 0 0,0 0 0,45-1-1755,-32-1 1131,-1 0-1,1 1 1,17 1 0,-1-2-1347</inkml:trace>
  <inkml:trace contextRef="#ctx0" brushRef="#br0" timeOffset="922.9">718 419 4962,'0'-4'2561,"4"4"-1856,1 0-625,5-2 0,-4 2-48,-2-3-32,8 4 0,-7-8-32,7 0-785,2-4-1616</inkml:trace>
  <inkml:trace contextRef="#ctx0" brushRef="#br0" timeOffset="1330.96">731 253 6691,'-7'-2'1025,"1"0"-497,6 1 80,0-1-560,4-2-48,5 2-496,11-1 160,11-5-1361,-2 8-1921</inkml:trace>
  <inkml:trace contextRef="#ctx0" brushRef="#br0" timeOffset="1722.89">1126 211 4994,'-3'-2'149,"0"0"1,-1 1-1,1-1 0,0 1 0,0 0 0,-1 0 0,1 0 0,0 1 0,-1-1 0,1 1 1,-1 0-1,1 0 0,-1 0 0,1 0 0,0 0 0,-1 1 0,1 0 0,-1 0 0,1 0 1,0 0-1,0 0 0,0 0 0,-1 1 0,1 0 0,1-1 0,-1 1 0,0 0 0,0 1 1,1-1-1,-1 0 0,1 1 0,0-1 0,-4 6 0,1-1-140,0 0 0,1 0 0,-1 0 0,2 0 0,-1 1-1,1-1 1,0 1 0,1 0 0,-1 0 0,2 0 0,-1 1 0,1-1 0,0 9 0,2-7-1,0-1 0,0 1 1,1-1-1,1 1 1,-1-1-1,2 0 0,-1 0 1,6 10-1,-7-16-15,-1 0 1,1 0-1,-1 0 0,1-1 0,0 1 1,0 0-1,0-1 0,0 0 0,1 1 1,-1-1-1,1 0 0,-1 0 0,1 0 1,0-1-1,0 1 0,-1-1 0,1 1 1,0-1-1,0 0 0,1 0 0,-1 0 1,0-1-1,0 1 0,0-1 0,1 1 1,4-2-1,-6 1 6,0-1 0,-1 1 0,1-1 1,0 0-1,-1 0 0,0 0 0,1 0 0,-1 0 0,1 0 0,-1-1 1,0 1-1,0 0 0,0-1 0,0 1 0,0 0 0,0-1 0,1-2 0,13-31 54,-12 29-37,0-6-8,0 1 0,-1-1 0,0 0-1,-1 1 1,-1-1 0,0-14 0,0-1-1,0-11 42,-2 1 1,-8-49 0,18 159 113,-6-48-571,1 0 0,0 0-1,2-1 1,11 32 0,-12-43-1849</inkml:trace>
  <inkml:trace contextRef="#ctx0" brushRef="#br0" timeOffset="2136.01">1215 331 4850,'1'1'159,"0"-1"1,0 0-1,0 0 0,0 1 0,1-1 1,-1 0-1,0 0 0,0 0 0,0 0 0,0 0 1,0 0-1,0 0 0,1-1 0,-1 1 1,0 0-1,0-1 0,0 1 0,0-1 1,0 1-1,0-1 0,1 0 0,30-13 105,-25 10-205,0 0-1,-1 0 0,1-1 1,-1 0-1,0-1 0,6-6 1,-9 9-14,-1 1-1,0-1 1,0 0 0,0 0 0,-1 0 0,1 0 0,-1 0 0,0 0 0,1-1-1,-1 1 1,-1 0 0,1-1 0,0 1 0,-1 0 0,0-1 0,0-6-1,0 9-22,0 0-1,0 0 0,0 0 0,0 0 1,0 0-1,-1 1 0,1-1 0,0 0 0,0 0 1,-1 0-1,1 0 0,-1 0 0,1 1 1,-1-1-1,1 0 0,-1 0 0,1 1 0,-1-1 1,0 0-1,1 1 0,-1-1 0,0 1 0,0-1 1,1 1-1,-1-1 0,0 1 0,0 0 1,0-1-1,0 1 0,0 0 0,1-1 0,-1 1 1,0 0-1,0 0 0,0 0 0,0 0 0,0 0 1,0 0-1,0 0 0,0 0 0,0 1 1,1-1-1,-1 0 0,0 0 0,0 1 0,0-1 1,0 0-1,0 1 0,-1 0 0,-2 1 13,0 0-1,-1 1 1,1-1-1,0 1 1,0 0-1,0 0 1,-5 7-1,4-6-27,1 1 0,0 0 0,0 0 1,1 1-1,0-1 0,0 1 0,0 0 0,1 0 0,-1 0 0,1 0 0,1 0 1,-1 0-1,1 1 0,0-1 0,1 0 0,-1 1 0,1-1 0,1 1 0,-1-1 1,1 0-1,0 1 0,1-1 0,-1 0 0,1 0 0,0 0 0,4 7 1,-3-7 4,1 0 1,0 0 0,0 0 0,9 8-1,-12-13-54,-1 0-1,1 0 1,0 0-1,0 0 1,0 0 0,0 0-1,0-1 1,0 1-1,0-1 1,0 1-1,0 0 1,1-1-1,-1 0 1,0 1-1,0-1 1,0 0-1,1 1 1,-1-1 0,0 0-1,0 0 1,1 0-1,-1 0 1,0 0-1,0-1 1,1 1-1,-1 0 1,0 0-1,0-1 1,0 1-1,0-1 1,1 1 0,-1-1-1,0 0 1,0 1-1,0-1 1,0 0-1,1-1 1,9-14-1483,1 2-923</inkml:trace>
  <inkml:trace contextRef="#ctx0" brushRef="#br0" timeOffset="2551.99">1424 67 4978,'9'38'4103,"1"-3"-3865,18 258 493,-18-268-736,-5-20-13,-7-16-23,-7-18 24,1 0 0,1 0 0,2-1 1,0 0-1,3 0 0,0 0 0,2-1 0,1 1 1,6-36-1,-5 60 27,-1 1-1,1-1 1,0 1 0,1 0-1,-1 0 1,1 0 0,0 0-1,1 0 1,6-8 0,-9 12-34,0 0 1,0 0 0,0 0-1,0 1 1,0-1 0,0 0-1,0 0 1,0 1 0,0-1-1,0 1 1,0-1 0,1 1-1,-1-1 1,0 1 0,0-1-1,1 1 1,-1 0 0,0 0-1,0 0 1,1 0 0,-1 0-1,0 0 1,0 0 0,1 0-1,-1 0 1,0 1 0,0-1-1,1 0 1,-1 1 0,0-1-1,0 1 1,0 0 0,0-1-1,0 1 1,0 0 0,0-1-1,0 1 1,0 0 0,0 0-1,0 0 1,0 0 0,0 0-1,-1 0 1,1 0 0,0 0-1,-1 0 1,1 1 0,-1-1-1,1 2 1,5 16-1292,-5 1-1300</inkml:trace>
  <inkml:trace contextRef="#ctx0" brushRef="#br0" timeOffset="2926.98">1446 320 5859,'2'-2'816,"9"2"-704,5-7 368,3 5-368,-7-6-96,2 8-16,-1-11-96,-1 8-608,-4 4-1953</inkml:trace>
  <inkml:trace contextRef="#ctx0" brushRef="#br0" timeOffset="3336.88">1710 377 5763,'1'-2'191,"0"0"1,0 0-1,0 0 1,0 0 0,0 0-1,1 1 1,-1-1-1,1 0 1,-1 1 0,1-1-1,3-1 1,2-4 51,-2 2-158,21-27 360,-25 30-400,0 1 0,0-1 0,0 1 0,-1-1 0,1 0 0,0 0 1,-1 0-1,1 1 0,-1-1 0,1 0 0,-1 0 0,0 0 1,0 0-1,0 0 0,0 0 0,0 0 0,0 1 0,-1-4 0,-2-6 161,2 7-83,0 0 1,-1 0 0,1 0 0,-1 0-1,0 1 1,0-1 0,0 0-1,-3-3 1,4 6-103,0 0 1,0 0-1,-1 0 1,1 0-1,0 1 0,-1-1 1,1 1-1,0-1 1,-1 1-1,1-1 0,0 1 1,-1 0-1,1 0 1,-1-1-1,1 1 1,0 0-1,-1 0 0,1 1 1,-1-1-1,1 0 1,-1 0-1,1 1 0,0-1 1,-1 1-1,1-1 1,0 1-1,-1-1 0,1 1 1,0 0-1,0 0 1,-2 1-1,-3 2-17,1 0 1,0 1-1,0 0 1,0 0-1,1 0 1,0 0-1,0 1 1,0 0-1,0 0 1,1 0-1,0 0 0,0 0 1,1 1-1,0-1 1,-3 11-1,4-13-7,0 0 0,0 0 0,0 0-1,1 0 1,0 0 0,-1 0 0,1 0 0,0 0-1,1 0 1,-1 0 0,1 0 0,0 0-1,0 0 1,0 0 0,0 0 0,1-1 0,0 1-1,-1 0 1,1-1 0,1 0 0,-1 1 0,0-1-1,1 0 1,0 0 0,-1 0 0,1 0 0,4 2-1,-3-3-90,0 1-1,0-1 1,0 0-1,0 0 0,1 0 1,-1-1-1,1 0 1,-1 0-1,1 0 0,-1 0 1,8 0-1,-9-2-281,1 1-1,0-1 1,-1 1-1,1-1 1,-1 0-1,1-1 0,-1 1 1,0-1-1,0 1 1,5-4-1,9-5-2149</inkml:trace>
  <inkml:trace contextRef="#ctx0" brushRef="#br0" timeOffset="3730.99">2054 4 1729,'-1'0'263,"0"-1"0,0 1 0,0-1 0,0 1 0,0-1 0,0 1 1,0 0-1,0 0 0,0-1 0,0 1 0,0 0 0,0 0 0,0 0 0,0 0 1,0 0-1,0 0 0,0 1 0,0-1 0,0 0 0,0 0 0,0 1 0,0-1 0,-2 2 1,2-1-155,0 0 1,0 0-1,1 0 1,-1 0 0,0 0-1,1 0 1,-1 1-1,1-1 1,-1 0 0,1 1-1,-1-1 1,1 0-1,0 1 1,0-1 0,0 0-1,-1 2 1,2 10-264,0-1 1,0 1-1,5 17 1,-3-14 814,21 103-15,-13-76-504,-3 0 0,-1 0 0,1 48 0,-8-90-166,-12-27-4266,5 8 1054</inkml:trace>
  <inkml:trace contextRef="#ctx0" brushRef="#br0" timeOffset="3731.99">1885 108 3906,'-6'0'3569,"8"-2"-3040,7 10-193,9-7 432,7-4-128,1 1-415,7-6-97,-2 1-64,-2 1-64,-13 3 0,9-1-96,0-2-497,-7 6-2528</inkml:trace>
</inkml:ink>
</file>

<file path=word/ink/ink5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6:17.289"/>
    </inkml:context>
    <inkml:brush xml:id="br0">
      <inkml:brushProperty name="width" value="0.1" units="cm"/>
      <inkml:brushProperty name="height" value="0.1" units="cm"/>
      <inkml:brushProperty name="color" value="#0000FF"/>
    </inkml:brush>
  </inkml:definitions>
  <inkml:trace contextRef="#ctx0" brushRef="#br0">237 284 5539,'0'1'3172,"2"10"-2783,6 10-84,-1 0 0,0 0 0,-2 1 0,0 0 0,2 30-1,-5-9-587,-4 80-1,1-115-364</inkml:trace>
  <inkml:trace contextRef="#ctx0" brushRef="#br0" timeOffset="385.29">25 308 1649,'-2'-2'398,"0"0"0,0-1 0,-1 1 0,1-1 0,1 1 0,-1-1 0,0 0 0,1 0 0,-1 0 0,1 0 0,0 0 0,0 0 0,0 0 0,0 0 0,1 0 0,-1-7 0,1 8-348,1 0-1,-1-1 1,1 1-1,0-1 1,-1 1 0,1 0-1,0 0 1,0 0-1,1-1 1,-1 1 0,0 0-1,1 1 1,-1-1-1,1 0 1,0 0 0,-1 0-1,1 1 1,0-1-1,0 1 1,0 0 0,0-1-1,0 1 1,1 0-1,1-1 1,10-4 54,0 1 1,0 0-1,1 1 1,-1 1-1,1 0 0,-1 1 1,1 0-1,0 1 1,0 1-1,17 1 0,-9 2-37,0 1 0,0 1 0,0 1 0,-1 1 0,37 17 0,-48-19-55,-1 0 1,0 1-1,0 0 0,-1 1 0,1 0 0,-2 1 1,1 0-1,-1 0 0,0 1 0,-1 0 0,9 13 1,-13-17-10,0 0 1,0 0 0,-1 0 0,1 1-1,-1-1 1,-1 1 0,1-1 0,-1 1-1,0 0 1,0-1 0,0 1 0,-1 0-1,0 0 1,0-1 0,0 1 0,-1 0-1,0 0 1,0-1 0,-1 1 0,1 0-1,-1-1 1,0 0 0,-1 1 0,-2 4-1,0-2 4,-1-1 1,1 0-1,-1 0 0,-1-1 0,1 0 1,-1 0-1,0 0 0,0-1 0,-1 0 0,0 0 1,0-1-1,0 0 0,0 0 0,-15 4 0,11-5-6,-1 0 0,1-1-1,0 0 1,-1 0 0,0-2-1,1 1 1,-1-2 0,1 0-1,-25-5 1,32 5-105,0 0 0,0-1-1,0 0 1,0 0 0,0 0 0,-7-6 0,12 8 57,-1 0 0,1 0 0,0 0-1,0 0 1,-1-1 0,1 1 0,0 0 0,0 0 0,-1 0 0,1-1 0,0 1 0,0 0 0,0 0 0,-1-1 0,1 1 0,0 0 0,0-1 0,0 1 0,0 0-1,0 0 1,0-1 0,0 1 0,0 0 0,-1-1 0,1 1 0,0 0 0,0-1 0,0 1 0,0 0 0,1-1 0,-1 1 0,0 0 0,0 0 0,0-1-1,0 1 1,0-1 0,2 0-166,-1 0 0,0 1 0,1-1 0,-1 0 0,1 1 0,-1-1 0,1 1 0,-1 0 0,1-1 0,0 1 0,-1 0 0,4 0 0,21-3-2057</inkml:trace>
  <inkml:trace contextRef="#ctx0" brushRef="#br0" timeOffset="741.01">731 150 1713,'-14'-13'2320,"0"0"0,-18-11 0,31 24-2235,-1 0-1,0 0 0,1 1 0,-1-1 0,1 1 1,-1-1-1,1 1 0,0 0 0,-1 0 0,1 0 1,0-1-1,-1 1 0,1 0 0,0 1 0,0-1 1,0 0-1,-2 2 0,-21 24 188,21-23-262,1-1 0,0 1 0,0 0 1,0 0-1,0 0 0,0 0 0,1 0 0,0 0 0,0 0 1,0 0-1,0 0 0,1 1 0,0-1 0,0 0 1,0 1-1,0-1 0,1 0 0,-1 0 0,1 1 1,0-1-1,1 0 0,-1 0 0,1 0 0,-1 0 0,1 0 1,0 0-1,1-1 0,-1 1 0,1-1 0,-1 1 1,1-1-1,0 0 0,0 0 0,1 0 0,-1-1 0,0 1 1,1-1-1,0 0 0,-1 1 0,1-2 0,0 1 1,0 0-1,8 1 0,-9-2-56,1-1 0,0 1 0,0-1 0,-1 0 0,1 0 0,0 0 0,0 0 0,0-1 0,-1 1 0,1-1 1,0 0-1,-1 0 0,6-3 0,-7 3-181,1 0 0,-1 0 0,0 0 1,0-1-1,0 1 0,0-1 0,-1 1 1,1-1-1,0 0 0,-1 1 0,1-1 1,-1 0-1,2-3 0,-2 0-1806</inkml:trace>
  <inkml:trace contextRef="#ctx0" brushRef="#br0" timeOffset="1107.49">940 501 5234,'-3'0'2978,"6"-1"-2306,-1 1 160,-2-6-816,2 6-16,0 6-176</inkml:trace>
  <inkml:trace contextRef="#ctx0" brushRef="#br0" timeOffset="1515.81">934 318 4018,'-12'-7'3137,"8"3"-2368,4 2-161,2 2-448,2 4-160,8-4-128,7-2-192,2 6-1009,1 7-1616</inkml:trace>
  <inkml:trace contextRef="#ctx0" brushRef="#br0" timeOffset="1952.88">1138 196 5651,'0'0'93,"-1"0"1,1 0 0,0 1-1,-1-1 1,1 0 0,-1 0 0,1 0-1,0 0 1,-1 0 0,1 1-1,0-1 1,0 0 0,-1 0-1,1 0 1,0 1 0,-1-1 0,1 0-1,0 1 1,0-1 0,0 0-1,-1 0 1,1 1 0,0-1 0,0 0-1,0 1 1,0-1 0,-1 1-1,1-1 1,0 0 0,0 1 0,0-1-1,0 1 1,0 20 942,13 36-1505,-8-34 809,12 127-227,-14-118-69,-9-68-107,-14-44-1,12 57 65,2-1-1,1-1 0,1 1 0,0-1 1,1-27-1,3 51 0,0 0 0,0 1 0,0-1 0,0 0 0,0 0 0,0 0 0,0 0 0,0 0 0,0 1 1,0-1-1,1 0 0,-1 0 0,0 0 0,0 0 0,1 1 0,-1-1 0,1 0 0,-1 0 0,1 1 0,0-2 0,9 11 131,2 5-18,-4-5-87,0 1 0,-1 0-1,0 1 1,0-1 0,-1 2 0,0-1-1,5 18 1,12 20 3,-19-42-36,1 4 3,1-1-1,0 0 1,1 0-1,9 11 0,-15-20 1,0 0 0,0 0 0,0 0 0,0 0 0,0 0 0,0-1-1,0 1 1,0 0 0,0-1 0,0 1 0,0-1 0,1 1 0,-1-1 0,0 1 0,0-1-1,0 0 1,1 0 0,-1 1 0,0-1 0,2 0 0,-1-1-6,-1 0 0,0 0 0,1 1 0,-1-1 1,1 0-1,-1 0 0,0 0 0,0-1 0,0 1 0,0 0 1,0 0-1,0-1 0,0 1 0,0 0 0,0-1 0,0 1 1,-1-1-1,1 1 0,-1-1 0,1-2 0,2-4 3,-1 0-1,0 0 1,0 0 0,-1 0-1,0 0 1,-1-1-1,0 1 1,-1-15 0,-4-2-64,-9-37 1,0 5-478,14 54 586,-4-15-1673,6 35-634,-2-14 2200,2 15-934</inkml:trace>
  <inkml:trace contextRef="#ctx0" brushRef="#br0" timeOffset="2360.88">1418 305 3586,'-1'0'137,"0"0"0,0 0 1,1 1-1,-1-1 0,0 1 0,1-1 1,-1 0-1,0 1 0,1-1 1,-1 1-1,1-1 0,-1 1 0,1 0 1,-1-1-1,1 1 0,-1 0 1,1-1-1,0 1 0,-1 0 0,1-1 1,0 1-1,-1 0 0,1 0 1,0-1-1,0 3 0,3 24 977,0-19-1050,-1 0-1,2 0 1,-1 0 0,7 9 0,-8-15-26,0 1 0,-1-1 0,1 0 0,1 0 0,-1 0 0,0 0 0,0 0 0,1-1 0,-1 1 0,1-1 0,-1 1 0,1-1 0,4 1 0,-6-1-18,1-1 1,0 1-1,-1-1 1,1 0-1,-1 0 0,1 0 1,0 0-1,-1 0 0,1 0 1,0-1-1,-1 1 1,1 0-1,0-1 0,-1 1 1,1-1-1,-1 0 0,1 1 1,-1-1-1,0 0 1,1 0-1,-1 0 0,0 0 1,1 0-1,-1 0 0,2-3 1,3-3 75,-1 0 1,0 0-1,-1-1 1,0 0-1,6-15 0,-9 20-84,0 0-1,0 0 1,0 0-1,0 0 0,0 0 1,-1 0-1,0 0 0,1-1 1,-1 1-1,-1 0 0,1 0 1,0 0-1,-1-1 0,1 1 1,-1 0-1,0 0 0,0 0 1,0 0-1,-3-5 0,0 3 13,0 0 0,0-1-1,0 1 1,0 1-1,-1-1 1,0 1-1,-6-5 1,10 8-26,-1 0 0,1 1 0,0-1 0,-1 1 0,1 0 0,0-1 0,-1 1 0,1 0-1,-1 0 1,1-1 0,-1 1 0,1 0 0,-1 1 0,1-1 0,-1 0 0,1 0 0,0 1 0,-1-1 0,1 0 0,-1 1 0,1 0 0,0-1 0,0 1 0,-1 0 0,1 0 0,0-1 0,0 1 0,0 0 0,0 0 0,0 0 0,0 0 0,0 1 0,0-1 0,0 0 0,0 0 0,1 1 0,-1-1 0,0 2 0,-1 1-177,0 0 0,1-1 0,-1 1-1,1 0 1,0 0 0,0 0 0,1 0 0,-1 0 0,1 0 0,0 0 0,0 0 0,0 0-1,1 0 1,1 7 0,3 12-2241</inkml:trace>
  <inkml:trace contextRef="#ctx0" brushRef="#br0" timeOffset="2848.9">1901 230 4546,'-2'-2'246,"1"1"0,-1-1 0,0 1 0,0 0 0,0 0 0,0 0 0,0 0 1,0 0-1,0 0 0,0 0 0,0 1 0,0-1 0,-1 1 0,1 0 0,0-1 0,0 1 0,-1 0 0,1 0 0,-4 1 0,2 0-115,1 0 0,-1 0 0,0 1 1,0 0-1,1-1 0,-1 1 0,1 0 0,0 0 0,0 1 0,-6 4 0,5-3-120,0 0-1,0 0 0,1 0 1,-1 1-1,1-1 0,0 1 1,0 0-1,0 0 0,1 0 1,-1 0-1,2 1 0,-1-1 0,0 1 1,1-1-1,-1 12 0,2-12-8,1 1 1,0-1-1,0 1 0,0-1 0,1 0 0,0 0 0,0 0 0,1 0 0,-1 0 0,1 0 0,0-1 0,0 1 0,0-1 0,5 5 0,-6-8-42,-1 1 0,1-1 0,0 1 0,0-1 0,-1 0 0,1 0 0,0 0 0,0 0 0,0 0 0,1 0 0,-1-1 0,0 1 0,0 0 0,0-1 0,0 0 0,1 0 0,-1 0 0,0 0 1,0 0-1,1 0 0,-1 0 0,0-1 0,0 1 0,0-1 0,0 1 0,1-1 0,-1 0 0,0 0 0,0 0 0,-1 0 0,1 0 0,0-1 0,0 1 0,0 0 0,-1-1 0,1 0 0,-1 1 0,3-4 0,1-1-28,0 1 0,0-1 0,0 0 0,-1-1 0,0 1 0,0-1 0,-1 0 0,0 1 0,0-2 0,0 1 0,-1 0 0,0 0 0,0-9 1,-1 6 126,0-1 0,-2 0 0,1 0 0,-1 1 0,-1-1 0,0 0 1,0 1-1,-7-18 0,-5 1 848,10 23-161,9 18-534,15 55-114,-15-56-92,0 1 0,-1-1 0,0 1 0,2 22 0,5 15-508,-11-48 209,0-2 157,0 0 1,0-1 0,0 1 0,1 0 0,-1-1 0,0 1 0,0 0 0,0-1 0,1 1 0,-1 0 0,0-1 0,1 1-1,-1-1 1,1 1 0,-1 0 0,0-1 0,1 1 0,-1-1 0,1 1 0,0-1 0,0 1 0</inkml:trace>
  <inkml:trace contextRef="#ctx0" brushRef="#br0" timeOffset="3238.7">2038 343 5058,'7'1'244,"0"0"0,-1-1 0,1 0 0,0-1 0,0 1 0,0-2 0,0 1 0,0-1 0,-1 1 0,7-4 0,-8 3-215,-1 0 1,1 0 0,-1 0-1,0 0 1,0-1 0,0 1 0,-1-1-1,1 0 1,0 0 0,-1-1-1,0 1 1,0-1 0,0 1-1,0-1 1,-1 0 0,3-5-1,-4 8 1,0-1-1,-1 1 0,1 0 1,0 0-1,-1-1 0,0 1 1,1 0-1,-1-1 0,0 1 1,1 0-1,-1-1 0,0 1 1,0-1-1,0 1 0,0 0 0,-1-1 1,1 1-1,0-1 0,0 1 1,-1 0-1,1-1 0,-1 1 1,1 0-1,-1 0 0,0-1 1,0 1-1,1 0 0,-1 0 1,0 0-1,0 0 0,0 0 1,0 0-1,0 0 0,0 0 0,0 0 1,0 1-1,-1-1 0,1 0 1,0 1-1,0-1 0,-3 0 1,1 0 20,0 1 0,-1-1 0,1 1 0,0 0 0,0 0 0,0 0 0,-1 0 0,1 1 0,0-1 0,0 1 0,0 0 0,0-1 0,0 2 0,0-1 0,0 0 0,0 1 0,-4 2 0,2-1 1,2 1 1,-1 0-1,0-1 0,1 1 0,0 0 1,0 1-1,0-1 0,0 1 1,1-1-1,-1 1 0,1 0 0,1 0 1,-1 0-1,1 0 0,-1 0 1,1 0-1,1 0 0,-1 0 0,1 0 1,0 1-1,1 8 0,-1-10-104,1-1-1,-1 1 0,1 0 1,0 0-1,1-1 1,-1 1-1,0 0 0,1-1 1,0 0-1,0 1 1,0-1-1,0 0 0,1 0 1,-1 0-1,1 0 1,0 0-1,-1-1 0,1 1 1,0-1-1,1 0 1,-1 0-1,0 0 0,1 0 1,-1-1-1,1 1 1,-1-1-1,1 0 0,0 0 1,0 0-1,4 0 1,7 0-1588,-2-8-800</inkml:trace>
  <inkml:trace contextRef="#ctx0" brushRef="#br0" timeOffset="3661.76">2272 118 6867,'6'7'258,"0"-1"-1,0 1 1,-1 0-1,0 0 1,0 0-1,-1 1 1,1-1-1,-2 1 1,1 0-1,-1 1 1,3 13-1,-2-1-288,0-1 1,-2 1-1,0 35 0,-2-56 27,1 1 1,-1-1-1,0 1 1,0-1-1,0 1 1,0 0-1,0-1 1,0 1-1,0-1 1,0 1-1,0-1 1,0 1-1,0-1 1,0 1-1,0-1 1,0 1-1,0-1 1,0 1 0,-1-1-1,1 1 1,0-1-1,0 1 1,-1-1-1,1 1 1,0-1-1,0 1 1,-1-1-1,1 1 1,-1-1-1,1 0 1,0 1-1,-1-1 1,1 0-1,-1 0 1,0 1-1,-12-16-253,-10-34 122,19 34 161,1 1 0,1-1 0,0 0 0,0 0 0,2 0 0,0 0 0,1 0 0,0 0 0,1 0 0,1 1 0,0-1 0,1 0 0,1 1 0,0 0 0,9-17 0,-13 29-68,1-1 0,-1 0 0,1 1 0,-1-1 0,1 1 0,0-1 0,0 1 0,0 0 0,0 0 0,0 0 0,0 0 0,1 0 0,-1 1 0,1-1 0,-1 1 0,1-1-1,3 0 1,-4 1-37,0 1-1,0 0 0,-1-1 0,1 1 1,1 0-1,-1 0 0,0 0 0,0 0 1,0 1-1,-1-1 0,1 1 0,0-1 1,0 1-1,0-1 0,0 1 0,0 0 1,0 0-1,-1 0 0,1 0 0,0 0 1,-1 0-1,1 1 0,-1-1 0,1 1 1,1 2-1,9 10-3348</inkml:trace>
  <inkml:trace contextRef="#ctx0" brushRef="#br0" timeOffset="4067.82">2309 216 4802,'0'-4'3042,"4"2"-2690,9 4-176,-1-2 64,2 2-240,-1-4 48,-3 4 0,4-2-96,-7 2-256,1-2-449,-2 0-1936</inkml:trace>
  <inkml:trace contextRef="#ctx0" brushRef="#br0" timeOffset="4434.78">2646 260 5747,'2'0'2705,"3"2"-1457,-7-6-319,6 4-113,2-2-560,-4 6 145,0-8-241,2 4 96,-2 0-240,-2-3 0,0 6-16,2-6 0,-4 6-32,6-3-320,-6 2-97</inkml:trace>
</inkml:ink>
</file>

<file path=word/ink/ink5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9:25.969"/>
    </inkml:context>
    <inkml:brush xml:id="br0">
      <inkml:brushProperty name="width" value="0.1" units="cm"/>
      <inkml:brushProperty name="height" value="0.1" units="cm"/>
      <inkml:brushProperty name="color" value="#008C3A"/>
    </inkml:brush>
  </inkml:definitions>
  <inkml:trace contextRef="#ctx0" brushRef="#br0">61 562 3586,'-5'-9'1751,"10"15"-242,-2-4-1427,-1 0 0,0 1 0,0-1 0,0 1-1,0-1 1,0 1 0,0 0 0,-1 0 0,1 0 0,-1 0 0,0 0 0,0 0 0,2 6 0,6 48 223,-7-41-231,0-1-77,0 0-46,0-1-1,1 0 1,9 27 0,-25-60-6474</inkml:trace>
  <inkml:trace contextRef="#ctx0" brushRef="#br0" timeOffset="409.19">19 557 2529,'-3'-5'190,"1"0"0,-1 0 0,1 0 0,0 0 0,1 0-1,-1-1 1,1 1 0,0-1 0,0 1 0,1-1 0,-1 1 0,1-1 0,1 1-1,-1-1 1,1 1 0,0-1 0,0 1 0,1-1 0,1-5 0,-2 7-146,1 0 1,-1 1 0,1-1 0,-1 0 0,1 1 0,0 0 0,0-1-1,1 1 1,-1 0 0,0 0 0,1 0 0,0 0 0,0 1 0,0-1-1,0 1 1,0 0 0,1 0 0,-1 0 0,0 0 0,1 0 0,0 1-1,-1-1 1,1 1 0,0 0 0,0 1 0,0-1 0,-1 0 0,5 1-1,-4 0-29,0 0-1,1 1 1,-1-1-1,0 1 1,0 0-1,-1 0 1,1 0-1,0 0 0,0 1 1,0 0-1,-1 0 1,1 0-1,-1 0 1,0 0-1,1 1 0,-1-1 1,0 1-1,3 4 1,-4-4-9,0 0 1,-1 0 0,1 0-1,-1 1 1,1-1 0,-1 0 0,0 1-1,0-1 1,-1 1 0,1-1-1,-1 1 1,0 0 0,0-1-1,0 1 1,0-1 0,0 1 0,-1 0-1,0-1 1,0 1 0,0-1-1,-1 4 1,-4 5 15,1 0 0,-1-1 1,-1 0-1,0-1 0,-14 17 0,13-17-262,0 0 0,0 1 0,1 0 0,1 0 0,-6 13 0,10-14-1145,6 0-450</inkml:trace>
  <inkml:trace contextRef="#ctx0" brushRef="#br0" timeOffset="953.7">266 368 2609,'-5'4'1056,"5"-4"-1060,0 0 0,0-1 0,0 1 0,-1 0 0,1 0 0,0 0 0,0 0 0,-1 0 0,1 0 0,0 1 0,0-1 0,0 0 0,-1 0 0,1 0 0,0 0 0,0 0 0,-1 0 0,1 0 0,0 0 0,0 0 0,0 1 0,0-1 0,-1 0 0,1 0 0,0 0 1,0 0-1,0 1 0,0-1 0,-1 0 0,1 0 0,0 0 0,0 0 0,0 1 0,0-1 0,0 0 0,0 0 0,0 1 0,0-1 0,0 0 0,0 0 0,0 0 0,0 1 0,0-1 0,0 0 0,0 0 0,0 1 0,0-1 0,0 0 0,0 0 0,0 1 0,0-1 0,0 0 1,0 0-1,0 0 0,1 1 0,-1-1 0,0 0 0,0 0 0,0 0 0,0 0 0,0 1 0,1-1 0,-1 0-17,0 0 0,0 0 0,0 0 1,0 1-1,1-1 0,-1 0 0,0 0 0,0 0 0,0 0 1,0 0-1,1 0 0,-1 0 0,0 1 0,0-1 0,0 0 1,0 0-1,1 0 0,-1 0 0,0 0 0,0 0 0,0 0 0,1 0 1,-1 0-1,0 0 0,0 0 0,0 0 0,1 0 0,-1 0 1,0 0-1,0 0 0,0 0 0,0-1 0,1 1 0,-1 0 1,0 0-1,0 0 0,0 0 0,0 0 0,1 0 0,-1 0 1,0-1-1,0 1 0,0 0 0,0 0 0,0 0 0,0 0 1,0-1-1,1 1 0,-1 0 0,0 0 0,0 0 0,0 0 1,0-1-1,0 1 0,0 0 0,2-5 449,-2 5-330,0 0 1,1-1-1,-1 1 1,0 0-1,0 0 1,0-1-1,0 1 0,1-1 1,-1 1-1,0 0 1,0-1-1,0 1 1,0 0-1,0-1 1,0 1-1,0 0 0,0-1 1,0 1-1,0-1 1,0 1-1,-1 0 1,1-1-1,0 1 1,0 0-1,0-1 0,0 1 1,0 0-1,-1-1 1,1 1-66,0 0 0,0 0 0,0 0 0,0 0 0,0 1 0,0-1 0,0 0 0,0 0 0,-1 0 0,1 0 99,0 0-99,0 0 0,0 0 0,0 0 0,0 0 0,0 1 0,0-1 0,-1 0 0,1 0 0,0 0 0,0 0 0,0 0 0,0 0 0,0 0 0,0 0 0,0 0 0,0 0 0,-1 0 0,1 0 0,0 0 0,0 0 0,0 0 0,0 0 0,0 0 0,0 0 0,0 0 0,0 0 0,-1 0 0,1-1 0,0 1 0,0 0 0,0 0 1,0 0 98,0 0-99,0 0 0,0 0 0,0 0 0,0 0 0,-1 0 0,1-1 0,0 1 0,0 0 0,0 0 0,0 0 0,-2 40 1654,0-25-1667,1-1 0,1 1 0,0-1 0,1 1 0,0-1 0,7 29 0,-5-35-17,1 1-1,-1-1 1,1 1-1,1-1 1,-1 0-1,1 0 1,1-1-1,-1 0 1,1 0-1,1 0 1,-1 0-1,1-1 1,0 0-1,1-1 1,11 8-1,-18-13-19,1 1 1,-1 0-1,0-1 0,1 1 0,-1-1 0,0 1 1,1-1-1,-1 0 0,1 1 0,-1-1 0,1 0 1,-1 0-1,1 0 0,-1 0 0,0 0 0,1-1 1,-1 1-1,1 0 0,-1-1 0,0 1 0,1-1 0,-1 1 1,0-1-1,1 0 0,1-1 0,-1 0-207,0 0 0,0-1 0,0 1 0,0 0 0,0-1-1,-1 0 1,1 1 0,-1-1 0,0 0 0,0 0 0,1-4 0,2-6-1772</inkml:trace>
  <inkml:trace contextRef="#ctx0" brushRef="#br0" timeOffset="1488.38">417 310 1937,'2'4'352,"-2"-8"-320,0 6-32,4-2-272</inkml:trace>
  <inkml:trace contextRef="#ctx0" brushRef="#br0" timeOffset="3155.12">420 316 2273,'-7'-5'5584,"8"7"-5493,0 0 0,1 0 0,-1 0 0,0 0 0,1 0 0,-1 0 0,1 0 0,0 0 0,0-1 0,0 1 0,2 1 0,18 19 151,-18-13-156,-5-11 12,1 3-63,-4-15 1259,-3 5-1232,6 9-59,0-1 0,1 1 1,-1-1-1,0 1 0,1-1 0,-1 0 0,1 1 0,-1-1 1,1 1-1,-1-1 0,1 0 0,-1 0 0,1 1 0,0-1 1,-1 0-1,1 0 0,0 1 0,-1-2 0,-2-1 435,3 1-133,2 4-157,-2-2-143,0 0 0,0 0 0,0 0 0,-1 0 0,1 0 0,0 0-1,0 0 1,0 0 0,0 1 0,0-1 0,0 0 0,0 0 0,0 0-1,0 0 1,0 0 0,0 0 0,0 0 0,0 0 0,0 0 0,0 0-1,0 0 1,0 0 0,0 1 0,0-1 0,0 0 0,0 0 0,0 0-1,0 0 1,0 0 0,0 0 0,0 0 0,0 0 0,0 0 0,0 0-1,0 0 1,0 0 0,0 1 0,0-1 0,0 0 0,1 0 0,-1 0-1,0 0 1,0 0 0,0 0 0,0 0 0,0 0 0,0 0 0,0 0 0,0 0 0,0 0 0,0 0 0,0 0 0,0 0 0,0 0 0,0 0 0,1 0 0,-1 0 0,0 0 0,0 0 0,0 0 1,0 0-1,0 0 0,0 0 0,0 0 0,0 0 0,0 0 0,0-1 0,0 1 0,0 0 0,0 0 0,0 0 1,0 0-1,0 0 0,0 0 0,0 0 0,0 0 0,0 0 0,0 0 0,0 0 0,0 0 0,0 0 0,0 0 0,0 0 1,0 0 12,-3 4 63,1 0-511,-26 16-6557,20-13 4684</inkml:trace>
  <inkml:trace contextRef="#ctx0" brushRef="#br0" timeOffset="3721.35">418 405 1985,'-14'-13'6128,"32"32"-5663,-1 2 1,-1 0-1,0 1 0,13 27 0,-15-21-392,-8-16-110,-15-28-1397,0-17-2048,9 32 3360,-4-23-2754</inkml:trace>
  <inkml:trace contextRef="#ctx0" brushRef="#br0" timeOffset="4262.1">437 328 2449,'-5'-16'2964,"3"9"-1428,15 0-740,-4 4-702,1 1 1,-1 0-1,0 1 1,1 0-1,0 0 1,-1 1-1,1 0 1,-1 0-1,1 1 1,-1 1-1,12 2 1,-7 0-62,0 1 1,0 0 0,0 1 0,-1 0 0,0 1 0,20 15 0,-31-21-23,0 0-1,0 0 0,-1 0 1,1 0-1,0 1 0,-1-1 1,1 1-1,-1-1 1,1 1-1,-1-1 0,0 1 1,0 0-1,0 0 0,0 0 1,0-1-1,0 1 1,0 0-1,-1 0 0,1 0 1,-1 0-1,1 0 0,-1 1 1,0-1-1,0 0 1,0 0-1,0 0 0,0 0 1,0 0-1,0 0 0,-1 0 1,1 0-1,-1 0 1,0 0-1,1 0 0,-1 0 1,0 0-1,0 0 0,0 0 1,-1-1-1,1 1 0,0 0 1,-1-1-1,-2 3 1,-7 7 74,-1-1 0,1-1 1,-2 0-1,-23 14 0,23-16-53,-17 9 55,23-12-75,-1 0 1,1 0 0,0 0-1,-10 9 1,17-13-41,0 0 0,-1 0 0,1 0 1,0 0-1,-1 0 0,1 1 0,-1-1 1,1 0-1,0 0 0,0 0 0,-1 1 0,1-1 1,0 0-1,-1 1 0,1-1 0,0 0 1,0 0-1,-1 1 0,1-1 0,0 0 1,0 1-1,0-1 0,0 0 0,-1 1 1,1-1-1,0 1 0,0-1 0,0 0 1,0 1-1,0-1 0,0 1 0,0-1 0,0 0 1,0 1-1,0-1 0,0 1 0,0 0 1,21-6-2429,-3 0 668</inkml:trace>
  <inkml:trace contextRef="#ctx0" brushRef="#br0" timeOffset="4669.02">781 109 4642,'-7'-6'4199,"12"26"-3540,5 28-100,7 60-8,-16-74-449,-4 37-1,0-4-64,-1-46 0</inkml:trace>
  <inkml:trace contextRef="#ctx0" brushRef="#br0" timeOffset="5215.88">974 102 2673,'-2'1'5998,"-7"245"-4662,8-221-1299,1-16 5,0-10 74,-17-76 233,15 59-347,0-1 0,2 1-1,2-35 1,-1 43-5,1 1-1,0 0 1,0 0 0,0 0-1,1 0 1,1 0 0,0 1-1,0 0 1,9-14 0,-12 21 2,0 0 0,0 0 0,0 1 0,1-1 1,-1 0-1,0 1 0,0-1 0,1 1 0,-1-1 0,1 1 1,-1-1-1,0 1 0,1 0 0,-1 0 0,1 0 0,-1 0 1,0 0-1,1 0 0,-1 0 0,1 0 0,-1 1 0,1-1 1,-1 0-1,0 1 0,1 0 0,-1-1 0,0 1 0,2 1 1,3 0 24,0 2 1,0-1-1,0 0 1,9 9 0,-1-1-2,-1 1 1,0 1 0,-1 0 0,0 1-1,-1 0 1,0 1 0,-2 0-1,1 1 1,8 21 0,-14-30-24,-4-7-1,0 0 1,0 1-1,0-1 1,1 0-1,-1 0 1,0 0-1,0 0 1,0 0-1,0 0 1,0 1-1,1-1 1,-1 0-1,0 0 1,0 0-1,0 0 1,0 1-1,0-1 1,0 0-1,0 0 1,1 0-1,-1 0 1,0 1 0,0-1-1,0 0 1,0 0-1,0 0 1,0 1-1,0-1 1,0 0-1,0 0 1,0 0-1,0 1 1,0-1-1,0 0 1,-1 0-1,1 0 1,0 1-1,0-1 1,0 0-1,0 0 1,0 0-1,0 1 1,0-1-1,-1 0 1,1 0-1,0 0 1,0 0-1,0 1 1,-50-5-3978,31 4 1985</inkml:trace>
  <inkml:trace contextRef="#ctx0" brushRef="#br0" timeOffset="5700.95">968 266 4642,'8'-2'800,"-10"2"-175,4 0 127,0 0-320,9 0-128,1-6-63,2 2 31,1 1-208,-1-6 0,5 3-48,-5-1-32,-2 1-144,3-3-465,-5-4-1023,0 0-801</inkml:trace>
  <inkml:trace contextRef="#ctx0" brushRef="#br0" timeOffset="6116.02">1107 3 3762,'5'-1'4080,"24"-1"-3235,-19 5-792,0-1 1,-1 2 0,1-1 0,0 2 0,-1-1 0,0 1-1,0 0 1,-1 1 0,1 0 0,-1 1 0,-1-1 0,1 1-1,-1 1 1,0 0 0,-1 0 0,0 0 0,0 0 0,0 1-1,-1 0 1,-1 0 0,0 1 0,0-1 0,-1 1 0,0 0-1,0 0 1,-1 0 0,1 18 0,-3-22-45,0-1 0,0 1 1,-1 0-1,0-1 0,0 1 0,0-1 0,-1 1 1,0-1-1,0 0 0,0 0 0,0 0 0,-1 0 1,0 0-1,0 0 0,-1-1 0,1 1 0,-1-1 1,0 0-1,-6 5 0,-5 2-4779,7-2 1099</inkml:trace>
  <inkml:trace contextRef="#ctx0" brushRef="#br0" timeOffset="6491.02">390 797 2737,'-2'8'5088,"0"2"-4937,-1 0 0,0 0 0,-1 0 0,-6 14 0,-1-4-123,9-16-27,-1 0 1,1 0 0,-1 0 0,1-1-1,-1 1 1,-6 5 0,-12 20-2590,17-29 910</inkml:trace>
  <inkml:trace contextRef="#ctx0" brushRef="#br0" timeOffset="6874.33">546 778 4018,'1'2'229,"-1"0"0,0 0 0,0-1 0,0 1 0,0 0 0,0 0 0,0 0 0,-1-1 0,1 1 0,-1 0 0,1-1 1,-1 1-1,0 0 0,-1 2 0,-14 32 457,-66 93 386,66-106-1784</inkml:trace>
</inkml:ink>
</file>

<file path=word/ink/ink5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2:25.550"/>
    </inkml:context>
    <inkml:brush xml:id="br0">
      <inkml:brushProperty name="width" value="0.1" units="cm"/>
      <inkml:brushProperty name="height" value="0.1" units="cm"/>
      <inkml:brushProperty name="color" value="#0000FF"/>
    </inkml:brush>
  </inkml:definitions>
  <inkml:trace contextRef="#ctx0" brushRef="#br0">64 496 4274,'0'-2'262,"1"1"1,-1-1-1,1 1 0,-1-1 1,0 1-1,1-1 1,-1 0-1,0 1 0,0-1 1,0 1-1,-1-1 1,1 1-1,0-1 0,0 1 1,-1-1-1,1 1 0,-2-2 1,2 2-216,0 1 1,0 0 0,0 0-1,0 0 1,-1 0-1,1-1 1,0 1 0,0 0-1,0 0 1,0 0-1,0-1 1,0 1 0,0 0-1,0 0 1,0-1 0,-1 1-1,1 0 1,0 0-1,0 0 1,0-1 0,0 1-1,0 0 1,0 0-1,0-1 1,1 1 0,-1 0-1,0 0 1,0-1-1,0 1 1,0 0 0,0 0-1,0 0 1,0-1-1,0 1 1,1 0 0,-1 0-1,0 0 1,0 0-1,1-1 1,-5 7 340,1-1 0,0 1 1,0 0-1,0 0 0,-2 7 0,-10 24-106,-8 18 179,22-52-446,0 0 0,0 0 0,1-1-1,-1 1 1,1 0 0,0 0 0,-1 0-1,1-1 1,1 1 0,-1 0 0,0 0-1,1 0 1,-1 0 0,1-1-1,2 6 1,-2-8-13,-1 1-1,1-1 0,-1 1 1,1-1-1,0 1 0,-1-1 1,1 0-1,0 1 0,0-1 1,-1 0-1,1 0 1,0 1-1,0-1 0,-1 0 1,1 0-1,0 0 0,0 0 1,0 0-1,-1 0 0,1 0 1,0 0-1,0-1 0,-1 1 1,1 0-1,0 0 1,0-1-1,-1 1 0,1 0 1,0-1-1,-1 1 0,1-1 1,0 1-1,-1-1 0,2 0 1,30-23 76,-23 17-60,155-115 68,394-264-28,-372 287 65,-172 96 121,-15 7 112,-2 4-465,0-1 0,-1 1-1,0-1 1,0 0-1,-7 8 1,-3 6-2122,-18 30 0,27-43 1114,-7 13-1913</inkml:trace>
</inkml:ink>
</file>

<file path=word/ink/ink5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0:45.198"/>
    </inkml:context>
    <inkml:brush xml:id="br0">
      <inkml:brushProperty name="width" value="0.05" units="cm"/>
      <inkml:brushProperty name="height" value="0.05" units="cm"/>
      <inkml:brushProperty name="color" value="#33CCFF"/>
    </inkml:brush>
  </inkml:definitions>
  <inkml:trace contextRef="#ctx0" brushRef="#br0">23 436 5763,'-6'-8'5756,"4"19"-5763,0 18 443,1-13-173,-1-1 0,-5 21-1,7-34-240,-1 0 0,1 0 0,-1 0 0,1 0 0,0 0 0,0 0 0,0 0 0,0 0-1,0 0 1,0 0 0,0 0 0,1 0 0,-1 0 0,1 0 0,-1 0 0,1 0-1,1 2 1,-1-3-16,0-1-1,0 1 0,0 0 1,0-1-1,0 1 0,1 0 1,-1-1-1,0 0 1,0 1-1,0-1 0,1 0 1,-1 1-1,0-1 0,0 0 1,1 0-1,-1 0 1,0 0-1,0 0 0,1-1 1,-1 1-1,0 0 0,0 0 1,0-1-1,1 1 0,-1-1 1,0 1-1,0-1 1,0 0-1,0 1 0,0-1 1,0 0-1,1-1 0,32-20 71,-1-2-1,47-43 1,7-6-17,90-53-24,204-108-1,-342 210-12,-55 69-2493,-7-3 275,-5 10-1154</inkml:trace>
</inkml:ink>
</file>

<file path=word/ink/ink5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7:29.033"/>
    </inkml:context>
    <inkml:brush xml:id="br0">
      <inkml:brushProperty name="width" value="0.1" units="cm"/>
      <inkml:brushProperty name="height" value="0.1" units="cm"/>
      <inkml:brushProperty name="color" value="#E71224"/>
    </inkml:brush>
  </inkml:definitions>
  <inkml:trace contextRef="#ctx0" brushRef="#br0">70 427 2465,'-2'0'249,"-1"0"0,0 0 1,0 1-1,1-1 0,-1 1 0,0 0 0,1 0 0,-1-1 1,0 2-1,1-1 0,-1 0 0,1 0 0,0 1 0,-1-1 1,1 1-1,0 0 0,0 0 0,0 0 0,0 0 0,0 0 1,1 0-1,-1 0 0,1 1 0,-1-1 0,1 1 0,0-1 0,0 1 1,0-1-1,-1 4 0,0 1-143,1 0 0,0 1 0,0-1 0,0 0 0,1 1 0,0-1 0,0 0 0,1 1 0,0-1 0,4 13 0,-3-13-76,0 0-1,1 0 1,0-1-1,1 1 1,-1-1 0,1 0-1,0 0 1,1 0-1,0 0 1,0-1-1,0 0 1,0 0-1,1 0 1,0-1-1,0 1 1,0-1-1,8 3 1,-2-1-25,0-1 0,0 0 1,1-2-1,0 1 0,-1-1 0,1-1 1,0 0-1,25 0 0,-34-2-3,0 0 0,0 0 0,-1 0-1,1-1 1,0 1 0,0-1 0,0 0-1,0 0 1,-1 0 0,1 0 0,-1-1-1,1 0 1,-1 1 0,1-1 0,-1-1-1,0 1 1,0 0 0,0-1 0,0 0-1,0 1 1,-1-1 0,1 0 0,-1 0-1,0-1 1,0 1 0,0 0 0,0-1-1,-1 1 1,2-6 0,-1 2 11,0 0 1,-1-1-1,-1 1 0,1-1 1,-1 1-1,0-1 1,-1 1-1,0 0 0,0-1 1,0 1-1,-1 0 1,0-1-1,-1 1 0,-4-10 1,-1 0-8,-1 0-1,-20-29 1,23 39 2,0 0 0,0 0 0,-1 1 0,0-1-1,0 1 1,-1 1 0,1 0 0,-9-5 0,10 7-7,1 0-1,0 1 1,-1 0 0,0 0-1,1 0 1,-1 1 0,0-1-1,0 1 1,0 1 0,-8-1-1,11 1-2,0 1-1,0-1 1,-1 1-1,1 0 1,0 0-1,0 0 1,0 0-1,0 0 1,0 1-1,0-1 1,1 1-1,-1 0 1,0 0-1,1 0 1,-1 0-1,1 0 0,0 1 1,0-1-1,0 1 1,0-1-1,-2 4 1,1 0-147,-1 0 0,1 1 0,0-1 1,0 1-1,1-1 0,0 1 0,0 0 0,1 0 0,0 0 1,0 0-1,0 0 0,1 0 0,0 0 0,1 0 0,-1 0 1,2 0-1,-1 0 0,0 0 0,1 0 0,1 0 1,-1-1-1,6 11 0,9 8-1809,4-3-910</inkml:trace>
  <inkml:trace contextRef="#ctx0" brushRef="#br0" timeOffset="425.44">399 441 3650,'2'0'215,"-1"1"1,0 0-1,0-1 1,1 1 0,-1 0-1,0 0 1,0-1-1,0 1 1,0 0-1,0 0 1,0 0 0,0 0-1,0 0 1,0 1-1,-1-1 1,1 0-1,0 0 1,0 3 0,18 31 847,1 24-260,-14-46-782,-6-13-141,0 0 1,1 0-1,-1 0 1,0 0 0,1 0-1,-1 0 1,0 0-1,1 0 1,-1 0 0,0 0-1,1 0 1,-1 0-1,1 0 1,-1 0-1,0 0 1,1 0 0,-1 0-1,0 0 1,1-1-1,-1 1 1,0 0 0,1 0-1,-1 0 1,0 0-1,1-1 1,0-1-478,7-4-2020</inkml:trace>
  <inkml:trace contextRef="#ctx0" brushRef="#br0" timeOffset="1035.84">525 181 4594,'-4'10'3569,"2"38"-2821,3-37-640,0 1 0,1-1 0,1 0 0,0 0 0,0 0 0,1-1 0,0 1 0,1-1 1,0 0-1,11 16 0,-11-19-89,0 0 0,1-1 1,-1 1-1,1-1 0,1-1 0,-1 1 1,1-1-1,0 0 0,0-1 0,1 1 1,-1-1-1,1-1 0,0 0 0,15 5 1,-19-8-12,0 1 0,1-1 0,-1 0-1,0 0 1,0 0 0,0-1 0,0 0 0,0 1 0,0-2 0,0 1 0,0 0 0,0-1 0,0 1 0,0-1 0,-1 0 0,1-1 0,-1 1-1,1 0 1,-1-1 0,5-5 0,-5 5 3,-1 1 0,1-1-1,0 0 1,-1-1 0,0 1 0,0 0-1,0-1 1,0 1 0,-1-1 0,1 0-1,-1 1 1,0-1 0,0 0 0,0 0-1,0 0 1,-1 0 0,0 0 0,0 0-1,0 1 1,0-1 0,0 0 0,-2-4-1,-3-12 73,-1 0 0,-1 1 0,-1 0 0,-15-25 0,19 37-51,-1 0 1,0 0-1,-1 0 0,1 0 1,-2 1-1,1 0 0,0 0 1,-1 1-1,0 0 0,-1 0 1,1 0-1,-16-6 0,18 9-8,0 0-1,0 0 1,-1 1-1,1-1 1,0 1-1,-1 0 1,1 1-1,0 0 1,-1-1-1,1 2 1,-11 0-1,12 0-23,0 1 0,1-1 0,-1 1 0,0 0 0,1-1 0,0 2 0,-1-1-1,1 0 1,0 1 0,0-1 0,0 1 0,0 0 0,1 0 0,-1 0 0,1 0 0,0 1 0,-4 6-1,3-5-70,0 1-1,1 0 0,0 1 0,0-1 0,0 0 1,0 1-1,1-1 0,0 1 0,0 8 0,1-11-112,0 0-1,1-1 0,-1 1 0,1 0 0,-1-1 0,1 1 0,0 0 0,1-1 0,-1 1 0,1-1 0,-1 1 1,1-1-1,0 0 0,0 0 0,0 0 0,1 0 0,-1 0 0,4 2 0,15 8-2379</inkml:trace>
  <inkml:trace contextRef="#ctx0" brushRef="#br0" timeOffset="1849.45">872 11 4770,'0'-1'161,"0"0"1,-1 1-1,1-1 0,0 0 0,-1 1 0,1-1 0,-1 1 1,1-1-1,-1 1 0,1-1 0,-1 1 0,0 0 0,1-1 1,-1 1-1,0 0 0,1-1 0,-1 1 0,0 0 0,1 0 1,-1-1-1,0 1 0,1 0 0,-1 0 0,0 0 0,1 0 1,-1 0-1,0 0 0,0 0 0,1 0 0,-1 0 0,-1 1 1,2 0-65,-1 1 0,1-1 0,0 1 1,0-1-1,0 1 0,0-1 0,0 1 1,0-1-1,0 1 0,0-1 0,1 1 1,-1-1-1,1 0 0,0 3 1,21 84 603,-17-65-663,0-1 1,1 1-1,1-1 1,16 34-1,-16-39-42,-4-10 35,0-12 46,-3 2-54,0 0 0,-1 1 0,1-1 1,-1 0-1,0 1 0,0-1 0,0 0 0,0 1 0,0-1 0,0 1 0,-1 0 0,-1-3 0,-3-6-5,-4-17 10,1 0 0,-9-47 0,16 62-8,2 13-20,-11-46 198,6 32-63,5 14-134,0 0 0,0 0 0,0 0 0,0 0 0,0 0 0,0 1 0,0-1 0,0 0 0,0 0 0,0 0 0,0 0 0,0 0 0,0 0 0,0 0 0,0 0 0,0 0 0,0 1 0,0-1 0,0 0 0,0 0 0,-1 0 0,1 0 0,0 0 0,0 0 0,0 0 0,0 0 0,0 0 0,0 0 0,0 0 0,0 1 0,0-1 0,0 0 0,0 0 0,0 0 0,-1 0 0,1 0 0,0 0 0,0 0 0,0 0 1,0 0-1,0 0 0,0 0 0,0 0 0,0 0 0,-1 0 0,1 0 0,0 0 0,0 0 0,0 0 0,0 0 0,0 0 0,0 0 0,0 0 0,0 0 0,0 0 0,-1 0 0,1 0 0,0-1 0,0 1 0,0 0 0,1 7 5,0 0 1,1-1-1,-1 1 1,1-1-1,1 1 1,-1-1-1,1 0 1,0 0-1,8 11 1,6 15 16,-3-2 4,-7-16-20,-4-13 55,-19-34 29,-29-84-89,37 105-6,12 31-71,0-4 90,20 113-330,-21-68-4239,-1-45 1435</inkml:trace>
</inkml:ink>
</file>

<file path=word/ink/ink5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5:53.980"/>
    </inkml:context>
    <inkml:brush xml:id="br0">
      <inkml:brushProperty name="width" value="0.1" units="cm"/>
      <inkml:brushProperty name="height" value="0.1" units="cm"/>
      <inkml:brushProperty name="color" value="#0000FF"/>
    </inkml:brush>
  </inkml:definitions>
  <inkml:trace contextRef="#ctx0" brushRef="#br0">248 1360 2225,'-16'9'1127,"0"0"0,-1 0 0,0-2 0,-28 9 0,-23 10 799,34-12-856,32-13-952,0 0 0,1-1 0,-1 1 0,0-1 0,1 1 1,-1-1-1,0 0 0,0 0 0,0 1 0,0-1 0,1 0 0,-1-1 0,0 1 0,0 0 1,0-1-1,1 1 0,-3-1 0,7-8 909,7 1-985,-1 2 1,1 0-1,0 0 0,16-6 0,0-1 59,671-300 390,-315 160-406,-369 147-77,109-49-4,84-32 16,169-25-25,-336 98-2,-23 5 38,-52 21-4545,26-10 1075</inkml:trace>
  <inkml:trace contextRef="#ctx0" brushRef="#br0" timeOffset="870.13">2430 236 4722,'-2'-66'5749,"3"68"-5649,0 1-1,0-1 0,0 1 0,0-1 0,1 0 0,-1 0 0,1 1 0,-1-1 0,1 0 0,3 2 0,6 11 143,-1 7-108,-2 1 0,-1 0 0,0 1 0,-2-1 0,3 31 0,2 6-109,-4-33-13,-2-14-113,-1-1 1,-1 0 0,0 1-1,0 22 1,-2-34-11,0-1 1,0 1 0,0-1 0,0 1 0,0 0 0,0-1 0,0 1 0,-1-1 0,1 1-1,0 0 1,0-1 0,0 1 0,-1-1 0,1 1 0,0-1 0,-1 1 0,1-1-1,0 1 1,-1-1 0,1 1 0,-1-1 0,1 1 0,-1-1 0,1 0 0,-1 1 0,1-1-1,-1 0 1,1 1 0,-1-1 0,1 0 0,-1 0 0,1 0 0,-1 1 0,0-1-1,1 0 1,-1 0 0,1 0 0,-1 0 0,-1 0 0,-11 1-3641</inkml:trace>
  <inkml:trace contextRef="#ctx0" brushRef="#br0" timeOffset="1293.87">2252 317 5507,'-1'-8'187,"0"0"0,1 1 1,0-1-1,0 0 1,1 0-1,0 0 1,1 1-1,-1-1 0,2 1 1,-1-1-1,1 1 1,0 0-1,0 0 1,1 0-1,0 0 0,0 0 1,0 1-1,1 0 1,0 0-1,1 0 1,9-8-1,6-4 59,1 2-1,0 0 1,1 1 0,48-22-1,-54 28-148,1 1 1,1 1-1,-1 1 0,1 1 0,0 0 0,0 1 0,1 1 0,-1 1 0,32 1 0,-41 2-79,-1 0 1,1 0-1,-1 1 0,0 0 0,1 1 0,-1 0 1,0 0-1,-1 1 0,1 0 0,-1 1 0,1 0 1,-1 0-1,-1 1 0,1 0 0,-1 0 0,0 0 1,0 1-1,-1 1 0,0-1 0,0 1 0,7 12 1,-6-5-5,0 0 0,-1 1 1,0-1-1,-1 1 1,-1 0-1,-1 0 1,0 1-1,-1-1 1,0 25-1,-2-17-1,-2-1 0,0 0 0,-1 1 0,-1-1 0,-2-1-1,-8 27 1,10-40-5,0 0-1,0 1 1,-1-2-1,0 1 0,-1 0 1,0-1-1,0 0 1,-1 0-1,0-1 0,0 0 1,-1 0-1,0-1 1,0 0-1,0 0 0,-1-1 1,0 0-1,0 0 1,0-1-1,-1 0 0,1-1 1,-1 0-1,0-1 1,0 0-1,0 0 0,0-1 1,0 0-1,0-1 1,-1 0-1,1-1 0,-10-1 1,-17-6-31,1-1 0,-49-20-1,77 26-77,4 1 7,0 0-1,1 1 0,-1-1 0,0 1 1,-1 0-1,1 0 0,0 0 0,0 1 1,0-1-1,0 1 0,-8 1 1,12-1 1,-1 0 0,1 0 1,-1 0-1,1 1 1,-1-1-1,1 0 0,0 0 1,-1 0-1,1 1 1,-1-1-1,1 0 0,0 1 1,-1-1-1,1 0 1,-1 1-1,1-1 0,0 0 1,0 1-1,-1-1 1,1 1-1,0-1 1,0 1-1,0-1 0,-1 1 1,1-1-1,0 1 1,0-1-1,0 0 0,0 1 1,0-1-1,0 1 1,0-1-1,0 2 0,-2 18-2094</inkml:trace>
  <inkml:trace contextRef="#ctx0" brushRef="#br0" timeOffset="2485">404 1599 3153,'-12'-3'675,"0"1"-1,1 1 0,-1 0 0,0 1 1,0 0-1,-17 3 0,22-2-175,1-1-1,0 0 1,-1 0 0,1 0-1,-11-3 1,-23 0 153,8 3-63,17-2 43,15 2-610,0 0 0,0 0 0,0 0 0,-1 0 0,1-1 1,0 1-1,0 0 0,0 0 0,0 0 0,0 0 0,0 0 0,0 0 0,0 0 0,0 0 0,-1-1 0,1 1 0,0 0 0,0 0 0,0 0 0,0 0 0,0 0 0,0 0 0,0-1 1,0 1-1,0 0 0,0 0 0,0 0 0,0 0 0,0 0 0,0-1 0,0 1 0,0 0 0,0 0 0,0 0 0,0 0 0,0 0 0,1 0 0,-1-1 0,0 1 0,0 0 0,0 0 1,0 0-1,0 0 0,0 0 0,0 0 0,0 0 0,0-1 0,1 1 0,-1 0 0,0 0 0,0 0 0,0 0 0,0 0 0,0 0 0,0 0 0,1 0 0,-1 0 0,0 0 0,0 0 1,0 0-1,0 0 0,0 0 0,1 0 0,-1 0 0,6-3 16,-1 1 0,1 0-1,0 0 1,0 0 0,0 1 0,11-2 0,20-4 65,35-12 78,131-17-1,82 9-103,-195 21-19,233 0 77,-19 2-19,-302 4-116,484-42 27,-408 39-4,-50 4-20,-19-3-64,-9 0-100,0 2 148,0-1 1,-1 1-1,1 0 1,0 0-1,0 0 1,-1 0-1,1 0 1,0 0-1,-1 0 1,1 0-1,0 0 1,-1 0-1,1 0 1,0 0-1,0 0 1,-1 1-1,1-1 1,0 0-1,-1 0 1,1 0-1,0 0 1,0 0-1,-1 1 1,1-1-1,0 0 1,0 0 0,0 0-1,-1 1 1,1-1-1,0 0 1,0 0-1,0 1 1,-1-1-1,1 0 1,0 0-1,0 1 1,0-1-1,0 1 1,42 10-6317,-8-9 2797</inkml:trace>
  <inkml:trace contextRef="#ctx0" brushRef="#br0" timeOffset="2904.47">2539 1315 6947,'-1'1'231,"1"1"-1,0-1 1,-1 1-1,1-1 1,0 1-1,0-1 0,0 1 1,0-1-1,0 1 1,0-1-1,1 1 1,-1-1-1,0 1 1,1-1-1,0 3 1,12 44 75,-9-35 49,7 39 22,-2 2 0,3 84 1,-12-137-376,1 4 21,0 1-21,-1-1 0,0 1-1,0-1 1,0 1 0,0-1 0,-1 1 0,0-1 0,0 1 0,-3 9 0,4-15-19,-1 0-1,1 0 1,0 0 0,0 0-1,0 1 1,0-1-1,0 0 1,0 0-1,0 0 1,0 0-1,-1 0 1,1 0-1,0 0 1,0 0 0,0 0-1,0 0 1,0 0-1,-1 0 1,1 0-1,0 0 1,0 0-1,0 0 1,0 0 0,0 0-1,-1 0 1,1 0-1,0 0 1,0 0-1,0 0 1,0 0-1,0 0 1,-1 0-1,1 0 1,0 0 0,0 0-1,0 0 1,0 0-1,0 0 1,0 0-1,0 0 1,-1-1-1,1 1 1,0 0-1,0 0 1,0 0 0,0 0-1,0 0 1,0-1-1,-8-9-1316,-2-13-844,3 1-20</inkml:trace>
  <inkml:trace contextRef="#ctx0" brushRef="#br0" timeOffset="3409.12">2334 1432 5074,'-1'-1'202,"-1"-1"1,1 0-1,0 1 0,0-1 0,0 0 0,0 0 1,0 0-1,0 1 0,1-1 0,-1 0 0,1 0 0,-1 0 1,1 0-1,0 0 0,0 0 0,-1 0 0,1 0 0,1-1 1,-1 1-1,0 0 0,0 0 0,1-2 0,1 0-67,0 0 0,0 0-1,0 0 1,0 1 0,1-1 0,0 0-1,-1 1 1,1 0 0,7-6 0,5-4-74,1 1 0,1 1 0,27-13 0,-40 21 103,11-4-109,0-1 1,1 2 0,0 0-1,0 0 1,0 2-1,1 0 1,0 1-1,-1 1 1,21-1-1,-29 3-46,0 0 0,-1 1-1,1 0 1,-1 0 0,1 0 0,-1 1-1,1 1 1,-1-1 0,0 1-1,0 0 1,0 1 0,0-1-1,-1 1 1,0 1 0,1-1-1,-1 1 1,-1 0 0,1 1-1,-1-1 1,0 1 0,0 0-1,5 10 1,-1-1 1,-1 1-1,-1 1 1,0 0 0,-1 0 0,7 34-1,-11-40-6,0 0-1,-1 1 1,0-1-1,-1 1 1,0-1-1,-1 1 0,0-1 1,-1 0-1,0 1 1,-5 13-1,3-14 20,0 0-1,-1 0 1,0 0-1,-1-1 1,0 0-1,0 0 1,-1-1-1,-1 0 1,1 0-1,-2-1 1,1 0-1,-1 0 1,0-1-1,-1 0 1,-19 11-1,7-10 73,0-1-1,0-1 0,-1-1 1,0-1-1,-1-1 0,-34 0 0,2 2-49,167-5-5948,-78-4 2753</inkml:trace>
  <inkml:trace contextRef="#ctx0" brushRef="#br0" timeOffset="3863.6">3162 1235 6099,'-9'-8'1115,"-21"-18"1369,29 25-2382,0 0 0,1 0 0,-1 1 0,0-1 0,0 0 0,0 1 0,0-1 0,0 0 0,0 1 0,-1 0 0,1-1 0,0 1 0,0 0 0,0-1 0,0 1 1,0 0-1,-1 0 0,1 0 0,-2 0 0,-5 7-13,1-1 0,0 2 0,0-1 0,0 1 0,1 0 0,0 0 0,-4 10 0,5-10-43,1 1-1,0-1 1,0 1-1,1 0 1,0 0-1,0 1 0,1-1 1,0 0-1,1 1 1,0 0-1,1-1 1,0 11-1,1-16-41,0 1 0,0-1 0,0 1-1,0-1 1,1 1 0,-1-1-1,1 0 1,0 0 0,0 0-1,1 0 1,-1 0 0,1 0-1,0-1 1,0 1 0,0-1-1,1 0 1,-1 0 0,1 0 0,-1 0-1,1-1 1,0 1 0,0-1-1,0 0 1,1 0 0,-1-1-1,9 3 1,-6-3-3,0 1-1,0-1 1,0 0 0,1-1-1,-1 0 1,0 0 0,1-1-1,-1 0 1,0 0 0,0 0-1,0-1 1,0 0 0,0-1-1,0 1 1,0-1 0,-1-1-1,1 1 1,-1-1 0,11-9-1,-6 5-3503</inkml:trace>
  <inkml:trace contextRef="#ctx0" brushRef="#br0" timeOffset="4286.84">3565 1440 8868,'-2'-3'1857,"0"3"-1057,6-2 49,-4-4-225,2 10-544,0-8 112,-4 4-192,2 4 0,-2-8-16,4 4-176,-4 8-1153</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4:16.246"/>
    </inkml:context>
    <inkml:brush xml:id="br0">
      <inkml:brushProperty name="width" value="0.1" units="cm"/>
      <inkml:brushProperty name="height" value="0.1" units="cm"/>
    </inkml:brush>
  </inkml:definitions>
  <inkml:trace contextRef="#ctx0" brushRef="#br0">247 367 6179,'-1'-8'3181,"4"28"-1531,1-5-1464,0 0 0,-1 0 1,-1 0-1,0 1 0,0 20 0,-7 84 119,1-62-182,2-6-56,2 1 1,2-1-1,15 79 1,-14-122-14,-2-25 30,-3-45 53,2 45-135,-21-298 57,21 307-63,-2-13 13,1 0-1,4-36 0,9 85 100,-6-15-69,0 0 0,6 20-1,-7-3 14,-2 1 1,-2 0-1,-3 50 1,0-51-113,1-1 1,2 1 0,9 61 0,-7-82-351</inkml:trace>
  <inkml:trace contextRef="#ctx0" brushRef="#br0" timeOffset="536.28">41 544 7443,'-6'-9'429,"0"0"0,1 0 0,0-1 0,1 1 0,-7-21 0,10 24-291,0 0 1,0 0 0,1 0-1,0 0 1,0 0-1,0 0 1,1-1 0,0 1-1,0 0 1,1 0-1,3-10 1,1 1-72,1 0 0,0 1 0,1 0 1,1 0-1,0 1 0,1 0 0,0 1 0,1 0 0,0 0 0,1 1 0,1 1 1,-1 0-1,18-10 0,-17 12-48,0 1 0,0 0 0,1 1 0,0 1 0,0 0 0,0 1 0,0 1 0,1 0 0,0 0 0,-1 2 0,1 0 0,0 0 0,0 2 0,21 2 0,-30-2-12,1 1 1,0-1 0,-1 1 0,1 1-1,-1-1 1,0 1 0,1 0 0,-1 1 0,-1 0-1,1 0 1,-1 0 0,1 0 0,-1 1-1,0 0 1,-1 0 0,1 0 0,-1 0 0,0 1-1,0 0 1,-1 0 0,0 0 0,0 0-1,0 1 1,-1-1 0,0 1 0,0-1 0,1 12-1,-1-7 1,-1 0 0,0 1 0,-1-1 0,0 1 0,-1-1 0,0 1 0,-1-1 0,0 0-1,-1 0 1,-1 0 0,1 0 0,-2 0 0,1-1 0,-1 1 0,-13 17 0,11-17-26,-1 0 1,0 0-1,0-1 1,-1 0 0,-1-1-1,0 0 1,0 0-1,-1-1 1,1-1-1,-2 1 1,1-2-1,-16 7 1,27-13-82,-1 1 0,1-1 0,0 0 0,-1 0 0,1 0 0,0 1 0,0-1 0,-1 0 0,1 0 0,0 1 0,0-1 0,0 0 0,-1 0 0,1 1 0,0-1 0,0 0 0,0 1 0,0-1 0,-1 0 0,1 1 0,0-1 0,0 0 0,0 1 0,0-1 0,0 0 0,0 1 0,0-1 0,0 0 0,0 1 0,0-1 0,0 0 0,0 1 0,1-1 0,-1 0 0,0 1 0,0-1 0,0 0 0,0 1 0,1-1 0,-1 0 0,0 0 0,0 1 0,0-1 0,1 0 0,-1 0 0,0 1 0,0-1 0,1 0-1,-1 0 1,1 1 0,-1-1 136,11 14-2828</inkml:trace>
  <inkml:trace contextRef="#ctx0" brushRef="#br0" timeOffset="929.1">787 220 7363,'0'0'91,"-1"0"-1,1-1 1,0 1-1,-1 0 1,1 0-1,0-1 1,0 1-1,-1 0 0,1 0 1,0 0-1,-1 0 1,1 0-1,0-1 1,-1 1-1,1 0 1,-1 0-1,1 0 1,0 0-1,-1 0 0,1 0 1,0 0-1,-1 0 1,1 0-1,0 0 1,-1 0-1,1 0 1,-1 1-1,1-1 1,0 0-1,-1 0 1,1 0-1,0 0 0,-1 1 1,1-1-1,0 0 1,0 0-1,-1 1 1,1-1-1,0 0 1,-1 1-1,-8 16 809,-10 36-688,3 0 1,2 0 0,3 2-1,1-1 1,4 1 0,1 1-1,3-1 1,6 69 0,-1-98-170,1 1 1,8 27 0,-9-43-53,0 0 1,1-1 0,0 1-1,1-1 1,0 0 0,1 0-1,11 14 1,-16-23-44,-1 0 0,1 0 0,0 0-1,-1-1 1,1 1 0,0 0 0,0 0 0,-1-1 0,1 1 0,0 0 0,0-1-1,0 1 1,0-1 0,0 1 0,0-1 0,0 1 0,0-1 0,0 0-1,0 0 1,0 1 0,0-1 0,0 0 0,0 0 0,0 0 0,0 0-1,0 0 1,0 0 0,0 0 0,2-1 0,-1-1-300,1 1 0,0-1 1,-1 0-1,1 0 0,-1 0 0,0 0 0,0 0 1,2-4-1,-2 5 237,18-20-3101</inkml:trace>
  <inkml:trace contextRef="#ctx0" brushRef="#br0" timeOffset="1306.51">1061 489 6787,'-5'-4'356,"-1"1"0,0 0 1,0 1-1,0-1 0,0 1 0,-1 0 0,1 1 0,-1 0 1,-8-1-1,14 2-293,-1-1 1,1 1-1,-1 0 1,1 1-1,-1-1 1,1 0-1,-1 0 1,1 1-1,-1-1 1,1 1-1,-1-1 1,1 1-1,-1 0 1,1 0-1,0-1 1,-1 1-1,1 0 1,0 0-1,0 0 1,0 0-1,-1 0 1,1 1-1,1-1 1,-1 0-1,0 0 1,0 1-1,0-1 1,1 1-1,-1-1 1,0 1-1,1-1 1,-1 1-1,1-1 1,0 1-1,0-1 1,-1 1-1,1-1 1,0 1-1,0-1 1,1 1-1,-1 0 1,0-1-1,0 1 1,1 1-1,0 3-63,0-1 1,0 1-1,1-1 0,0 0 1,0 1-1,0-1 0,0 0 1,1 0-1,0 0 0,6 8 0,2 0 3,1-1-1,16 14 0,-18-18-1,0 1 0,-1 0 0,0 0 0,0 1 0,11 18 0,-17-23 1,0 1-1,0-1 1,-1 1-1,0-1 1,0 1-1,0 0 1,-1 0-1,0 0 1,0 0-1,-1 0 1,1 0-1,-1 0 1,0 0-1,-1 0 1,0 0-1,0 0 1,0 0-1,0 0 1,-1-1 0,0 1-1,0 0 1,-1-1-1,0 1 1,0-1-1,0 0 1,0 0-1,-1 0 1,0-1-1,0 1 1,0-1-1,0 0 1,-1 0-1,0 0 1,-8 5-1,9-7 9,-1 1-1,0 0 1,1-1-1,-1 0 0,0 0 1,0-1-1,-1 1 1,1-1-1,0 0 0,0-1 1,-1 1-1,1-1 1,0 0-1,-1 0 0,1-1 1,0 1-1,0-1 1,-1 0-1,1-1 0,0 1 1,0-1-1,0 0 1,0 0-1,1-1 0,-1 0 1,1 1-1,-1-2 1,1 1-1,0 0 0,0-1 1,0 0-1,1 1 1,-1-2-1,1 1 0,0 0 1,0-1-1,0 1 1,1-1-1,0 0 0,0 0 1,-3-9-1,5 12-73,-1-1-1,1 0 1,0 1-1,0-1 1,0 0-1,0 1 1,0-1-1,1 0 1,-1 1-1,1-1 1,0 1-1,0-1 1,0 1-1,0-1 1,0 1-1,1-1 1,-1 1-1,0 0 0,1 0 1,0 0-1,0 0 1,-1 0-1,1 0 1,0 0-1,1 1 1,2-3-1,5-2-871,0 0-1,0 0 1,0 1-1,20-6 1,3 0-3189</inkml:trace>
  <inkml:trace contextRef="#ctx0" brushRef="#br0" timeOffset="1688.68">1237 525 4082,'-1'0'254,"0"-1"0,0 0 0,0 0 0,0 1 1,0-1-1,0 0 0,0 1 0,0-1 0,0 1 0,-1 0 0,1-1 0,0 1 1,0 0-1,-1 0 0,1-1 0,0 1 0,0 0 0,-1 0 0,1 0 0,0 1 1,-3-1-1,3 1-135,-1 0 1,1 0 0,-1 0 0,1 0 0,0 0-1,-1 0 1,1 0 0,0 0 0,0 1 0,0-1-1,0 0 1,0 1 0,0-1 0,-1 2 0,-1 5-81,0-1 0,0 0 0,1 1 0,0-1 0,-2 16 0,3-11-7,0-1 0,1 1 1,0 0-1,1-1 0,1 1 0,0-1 0,0 1 1,8 18-1,-8-24-31,0 1 0,1-1 0,0 0 0,0 0 0,1 0 0,0-1 0,0 1 0,0-1 0,1 0 0,-1 0 0,1 0 0,0-1 0,1 0 0,-1 0 0,1 0 0,8 4 0,-10-7-3,-1 0-1,0 0 1,1 0 0,-1-1 0,1 1-1,-1-1 1,1 0 0,-1 0 0,1 0-1,-1 0 1,1-1 0,-1 0 0,1 1 0,-1-1-1,0 0 1,1-1 0,-1 1 0,0-1-1,0 1 1,0-1 0,0 0 0,0 0-1,0 0 1,-1 0 0,1-1 0,0 1 0,-1-1-1,0 0 1,0 0 0,2-3 0,2-2 13,-1 0 0,0 0 1,0-1-1,-1 1 1,0-1-1,-1 0 1,0 0-1,0-1 1,3-18-1,-6 18 0,0 0-1,0 0 1,-1 0-1,0 0 1,-1 0-1,0 0 1,0 0-1,-1 0 1,-1 1-1,-7-16 0,9 21 10,0-1-1,0 1 0,-1 0 0,0 0 0,0 0 0,0 0 0,0 0 0,-1 1 1,1-1-1,-1 1 0,0 0 0,0 0 0,0 1 0,0-1 0,-1 1 0,1 0 0,-1 0 1,1 0-1,-1 1 0,0 0 0,0-1 0,-9 0 0,10 3-6,0-1 0,0 1-1,0 0 1,0 0 0,0 0 0,1 0 0,-1 1-1,0-1 1,1 1 0,0 0 0,-1 0 0,1 0-1,0 1 1,0-1 0,-4 5 0,1-1-15,0 0 0,0 1-1,1-1 1,0 1 0,-8 15 0,9-14-54,1 0-1,0 1 1,0 0-1,1-1 1,-3 17-1,4-20-192,1 0 0,0 0 0,0 0 0,0 1-1,0-1 1,1-1 0,0 1 0,0 0-1,0 0 1,1 0 0,4 9 0,15 12-3110</inkml:trace>
  <inkml:trace contextRef="#ctx0" brushRef="#br0" timeOffset="2080.75">1460 178 5795,'-3'-2'2435,"3"8"-1284,5 11-613,4 10-200,0-1 1,-2 1-1,-1 0 0,-1 1 0,-2 0 0,1 41 1,-17 171 106,10-203-382,2-25-131,-1 0-1,2 0 0,0 1 1,0-1-1,1 1 0,0-1 1,1 0-1,1 0 0,0 0 1,5 13-1,2-11-1718,2-8-1087</inkml:trace>
  <inkml:trace contextRef="#ctx0" brushRef="#br0" timeOffset="2438.65">1640 545 5939,'-3'3'253,"1"-1"1,-1 0-1,1 1 1,0 0-1,0 0 0,0-1 1,0 1-1,0 0 1,0 1-1,1-1 1,0 0-1,0 0 1,0 1-1,0-1 1,0 0-1,1 1 1,-1-1-1,1 1 0,0-1 1,0 1-1,0 3 1,2 10-244,0 1 0,2-1 0,4 17 0,-3-15 318,-4-14-322,2 9 0,0-1 0,1 0 0,1 0 0,0 0 0,7 12 1,-11-23-8,0 0 1,0 0 0,0 0 0,0-1 0,1 1 0,-1 0 0,0-1 0,1 1-1,0-1 1,-1 0 0,1 1 0,0-1 0,-1 0 0,1 0 0,0 0 0,0 0-1,0 0 1,0-1 0,0 1 0,0-1 0,0 1 0,0-1 0,0 0 0,0 1-1,0-1 1,0 0 0,1-1 0,-1 1 0,0 0 0,0 0 0,0-1 0,0 1-1,0-1 1,0 0 0,0 0 0,0 0 0,-1 0 0,1 0 0,0 0-1,0 0 1,-1 0 0,2-2 0,4-3 9,0-1 1,-1 0-1,0 0 0,0 0 1,-1-1-1,0 1 0,0-1 1,-1-1-1,0 1 1,0-1-1,-1 1 0,0-1 1,0 0-1,-1 0 0,1-16 1,-3 14 28,0-1 0,-1 1 0,0 0 0,-1 0 0,-1 0 0,1 0 0,-2 0 0,0 1 0,0-1 0,-1 1 0,-6-10 0,9 15-8,-1 0 1,0 1-1,0 0 0,0 0 1,0 0-1,-1 0 1,1 0-1,-1 1 1,0-1-1,-1 1 0,1 0 1,0 1-1,-1-1 1,1 1-1,-1 0 1,0 0-1,0 0 1,0 0-1,0 1 0,0 0 1,0 0-1,0 0 1,0 1-1,-1 0 1,1 0-1,-6 1 0,8 0-31,-1 0-1,1 0 0,0 1 0,0-1 0,0 1 0,0 0 0,0 0 1,0 0-1,0 0 0,0 1 0,1-1 0,-1 1 0,1-1 0,0 1 0,0 0 1,0 0-1,0 0 0,0 0 0,1 0 0,-1 1 0,1-1 0,-1 5 1,-2 3-138,1 1 1,0-1 0,1 1 0,0-1-1,0 20 1,6 13-1225,5-6-1313</inkml:trace>
  <inkml:trace contextRef="#ctx0" brushRef="#br0" timeOffset="3131.99">1942 408 5731,'3'5'2892,"5"16"-1873,-1 1-725,-1 1 1,-1 0-1,-2 0 1,0 0-1,0 42 0,-4-33-258,-1 0-1,-2 0 0,-12 52 0,10-124 201,2-32-2,4 40-192,5-111 288,-4 129-306,1 0 0,1 0 0,0 1 1,1-1-1,1 1 0,0 0 0,0 0 0,8-12 0,-10 22-25,-1-1-1,1 0 1,-1 1-1,1-1 1,0 1-1,0 0 1,1 0-1,-1 0 1,0 0-1,1 1 1,0 0-1,0-1 0,0 1 1,0 1-1,0-1 1,0 0-1,0 1 1,0 0-1,1 0 1,-1 0-1,0 1 1,6-1-1,-6 1 0,0 1-1,0 0 1,-1-1-1,1 1 1,0 1-1,-1-1 1,1 0 0,-1 1-1,1 0 1,-1 0-1,0 0 1,0 0-1,0 0 1,0 1 0,0-1-1,0 1 1,-1 0-1,1 0 1,-1 0-1,0 0 1,0 0-1,0 1 1,0-1 0,-1 0-1,3 7 1,-2-3-6,0-1 1,-1 1 0,1 0-1,-1-1 1,-1 1-1,0 0 1,1 0 0,-2 0-1,1 0 1,-1-1-1,0 1 1,-1 0 0,-3 10-1,1-7 6,0 0-1,0 0 1,-1-1-1,-1 1 1,1-1 0,-2 0-1,1-1 1,-9 9-1,14-16 5,-1 1 0,0-1-1,0 0 1,1 0 0,-1 0-1,0 0 1,0 0 0,0 0 0,0 0-1,0-1 1,0 1 0,0-1-1,0 1 1,-3-1 0,5 0 2,-1 0 1,1 0 0,-1 0 0,0 0-1,1 0 1,-1 0 0,1 0 0,-1 0 0,1 0-1,-1-1 1,1 1 0,-1 0 0,1 0-1,-1-1 1,1 1 0,-1 0 0,1-1-1,0 1 1,-1 0 0,1-1 0,-1 1 0,1-1-1,-1 0 10,1 0 0,0 0-1,0 0 1,-1 0 0,1 0-1,0 0 1,0 0 0,0 0 0,0 0-1,0 0 1,0 0 0,1 1-1,-1-1 1,0 0 0,0 0-1,1 0 1,0-2 0,0 2-12,-1-1 0,1 1-1,0-1 1,-1 1 0,1-1 0,0 1 0,0-1 0,0 1-1,0 0 1,0 0 0,1-1 0,-1 1 0,0 0 0,1 0-1,-1 0 1,0 0 0,1 1 0,-1-1 0,1 0 0,-1 1 0,1-1-1,3 0 1,-2 1 2,0 0 0,0 0 0,0 0 0,0 0 0,1 0-1,-1 1 1,0 0 0,0-1 0,0 1 0,0 1 0,4 1 0,0 0 0,-1 1 1,0-1 0,0 1 0,0 1-1,0-1 1,-1 1 0,0 0 0,0 0 0,0 1-1,5 7 1,-8-9 12,1 1-1,-1 0 1,0-1-1,0 1 1,0 0 0,-1 0-1,0 0 1,0 0-1,0 0 1,-1 0-1,1 0 1,-1 0-1,0 0 1,-1 0 0,1 0-1,-1 0 1,0 0-1,0 0 1,-1 0-1,0 0 1,1 0-1,-2 0 1,1-1-1,0 1 1,-1-1 0,-5 7-1,2-4 19,0-1-1,-1 0 1,1 0-1,-1-1 1,0 1 0,-1-2-1,1 1 1,-1-1-1,0 0 1,0 0 0,-1-1-1,1 0 1,-1-1-1,-12 2 1,18-3-32,1-1 0,0 1 1,-1-1-1,1 0 0,-1 0 0,1 0 0,-1 0 1,1 0-1,0-1 0,-1 1 0,-3-2 1,6 2-18,-1 0 0,1 0 1,0-1-1,0 1 0,0 0 0,0 0 1,-1 0-1,1-1 0,0 1 1,0 0-1,0 0 0,0 0 1,0-1-1,0 1 0,0 0 1,-1 0-1,1-1 0,0 1 1,0 0-1,0 0 0,0-1 1,0 1-1,0 0 0,0 0 1,0-1-1,0 1 0,1 0 1,-1 0-1,0-1 0,0 1 1,0 0-1,0 0 0,0-1 1,0 1-1,1 0 0,14-16-930,23-11-3012,-16 7-289</inkml:trace>
  <inkml:trace contextRef="#ctx0" brushRef="#br0" timeOffset="3494.78">2227 234 5635,'-1'0'188,"1"0"1,-1-1-1,1 1 1,-1-1-1,1 1 1,0 0-1,-1-1 1,1 1-1,0-1 1,-1 1-1,1-1 1,0 0-1,-1 1 1,1-1 0,0 1-1,0-1 1,0 1-1,0-1 1,-1 0-1,1 1 1,0-1-1,0 1 1,0-1-1,0 0 1,0 1-1,0-1 1,1 0-1,14 7 1241,24 27-1229,-30-20-144,0 1 0,-1-1-1,-1 2 1,0-1 0,-1 1 0,-1 0 0,0 0 0,-1 1 0,-1-1 0,0 1 0,-1 0 0,-1 0 0,-1 23 0,-2 1 16,-1 0 1,-2-1 0,-2 0 0,-15 51 0,16-72-60,-1-1 0,-1 0 0,-1 0 0,0-1-1,-21 28 1,17-24-444,10-15-9,0 0 0,-1 0 0,1 0 0,-1-1 0,0 0 0,0 0 0,0 0 0,-10 7 0</inkml:trace>
  <inkml:trace contextRef="#ctx0" brushRef="#br0" timeOffset="4123.89">2564 757 6083,'-12'-8'5085,"28"7"-3436,114-19-1379,-44 5-2456</inkml:trace>
  <inkml:trace contextRef="#ctx0" brushRef="#br0" timeOffset="4495.38">2596 638 5555,'-6'-3'4306,"7"1"-3906,1 4-208,10-1-160,7-1 64,8-1-96,3 1 0,-2-3-144,8-3-1025,2 1-1664</inkml:trace>
  <inkml:trace contextRef="#ctx0" brushRef="#br0" timeOffset="4904.87">3071 270 5426,'10'15'5700,"-1"5"-5149,11 41-1,-14-22-230,-2 0-1,-1 0 1,-4 66 0,0 17-68,0-103-288,-5-25-929,-8-29-3031,9 16 517</inkml:trace>
  <inkml:trace contextRef="#ctx0" brushRef="#br0" timeOffset="5263.93">2939 351 6179,'-5'-7'400,"0"0"-1,0 0 1,1-1 0,1 0 0,-1 1-1,1-1 1,0-1 0,1 1 0,0 0 0,0-1-1,-1-16 1,3 20-315,1 0 0,-1-1 0,1 1 0,0 0 0,0 0 0,1 0 0,-1-1 0,1 2 0,0-1 0,1 0 0,-1 0 0,1 1 0,0-1 0,0 1 0,0 0 0,1 0 0,0 0 0,-1 0 0,1 0 0,7-4 0,-2 2-64,1 1 1,-1-1 0,1 2-1,0-1 1,1 1 0,-1 1-1,1 0 1,-1 0 0,1 1-1,0 0 1,0 1 0,0 1 0,0-1-1,0 2 1,15 1 0,-16-1-19,-1 1 1,0 0 0,1 0-1,-1 1 1,0 0 0,-1 1-1,1 0 1,0 0 0,-1 1 0,0 0-1,0 0 1,-1 1 0,1 0-1,-1 1 1,-1-1 0,1 1-1,10 15 1,-15-18-1,0-1 0,0 0 0,0 1 0,-1-1 0,0 1 0,1-1 0,-1 1 0,0 0 0,-1-1 0,1 1 0,-1 0 0,0 0 0,1 0 0,-2 0 0,1-1 0,0 1 0,-2 6 0,0-4 7,0-1-1,-1 1 1,0-1 0,1 1 0,-2-1-1,1 0 1,-1 0 0,1-1 0,-1 1 0,-5 4-1,-9 6 22,0-1 0,-1-1-1,0 0 1,-34 15 0,42-22-122,5-3-319,0 0 0,-1 0 0,2 1 0,-1 0 0,-10 9 1,14-12 243,1 1 0,-1 0 1,1 0-1,0 0 0,-1 0 1,1 0-1,0 1 0,1-1 1,-1 0-1,0 1 0,1-1 1,-1 0-1,1 1 0,-1-1 1,1 0-1,0 1 0,0-1 1,1 1-1,-1-1 0,0 0 1,2 4-1,2 14-4295</inkml:trace>
  <inkml:trace contextRef="#ctx0" brushRef="#br0" timeOffset="5754.26">3472 187 5891,'-16'22'3345,"5"14"-2976,2 1 0,1-1-1,2 2 1,2-1-1,1 0 1,2 1 0,2-1-1,1 1 1,2-1 0,8 38-1,-7-53-379,1 0-1,1 0 1,1-1-1,1 0 1,21 36-1,-28-52-129,-2-5 68,0 0 1,0 0-1,0 1 0,0-1 0,0 0 0,0 0 0,0 1 0,0-1 0,0 0 1,0 0-1,0 0 0,0 1 0,0-1 0,0 0 0,0 0 0,0 0 0,0 1 1,1-1-1,-1 0 0,0 0 0,1 1-437,-1-1 437,0 0 0,1 0 0,-1 0 0,0 1 0,0-1 0,0 0 1,1 0-1,-1 0 0,0 0 0,0 0 0,1 0 0,-1 0 0,0 0 0,0 0 1,0 0-1,1 0 0,-1 0 0,0 0 0,0 0 0,0-1 0,1 1 0,-1 0 0,0 0 1,0 0-1,0 0 0,1 0 0,-1 0 0,0 0 0,1-2-437,-1 2 437,0 0 0,0 0 0,7-10-3163</inkml:trace>
  <inkml:trace contextRef="#ctx0" brushRef="#br0" timeOffset="6352.19">3628 358 5170,'-12'-10'4495,"18"32"-2875,-1-3-1518,1 21 40,-1 1 1,-3 0-1,-3 46 1,1-26-89,4-10-7,-3-36 14,-10-50-14,-23-136 310,29 143-315,1 0 0,2 0 0,0 0 1,6-34-1,-5 58-41,-1 1 0,1-1 1,0 1-1,0-1 0,0 1 1,0 0-1,1-1 0,-1 1 0,1 0 1,0 0-1,0 0 0,0 0 1,0 0-1,0 1 0,1-1 0,-1 1 1,1-1-1,0 1 0,0 0 1,0 0-1,0 0 0,0 0 0,0 1 1,0-1-1,1 1 0,-1 0 1,1 0-1,5-1 0,-3 1-2,0 1-1,1 0 0,-1 0 1,0 1-1,1 0 0,-1 0 1,0 0-1,0 1 0,0-1 1,0 2-1,0-1 0,0 1 1,0 0-1,-1 0 0,10 7 1,-11-6 0,1 0 0,0 1 0,-1-1 0,0 1 0,0 0 0,-1 0 0,1 1 0,-1-1 0,0 1 0,0 0 0,-1 0 0,0 0 0,0 0 0,0 0 0,-1 0 0,0 0 0,1 9 1,-2-9-1,0-1 1,1 1 0,-2 0 0,1 0 0,-1 0 0,0-1 0,0 1 0,0 0 0,-1-1 0,0 1 0,0-1-1,-1 0 1,1 1 0,-1-1 0,0 0 0,-1-1 0,1 1 0,-7 7 0,9-12 2,0 0 0,1 0 0,-1 1 1,0-1-1,1 0 0,-1 0 0,0 0 1,1 0-1,-1 0 0,0 0 0,0 0 0,1 0 1,-1 0-1,0 0 0,1 0 0,-1-1 1,0 1-1,1 0 0,-1 0 0,0-1 0,1 1 1,-1 0-1,1-1 0,-1 1 0,1-1 0,-1 1 1,0-1-1,1 1 0,0-1 0,-1 1 1,1-1-1,-1 1 0,1-1 0,0 1 0,-1-1 1,1 0-1,0 1 0,-1-2 0,1 1 0,-1 0 0,1 0 0,0 1 0,-1-1 0,1 0 0,0 0 0,-1 0-1,1 0 1,0 0 0,0 1 0,0-1 0,0 0 0,0 0 0,0 0 0,0 0 0,0 0-1,0 0 1,1 1 0,-1-1 0,0 0 0,0 0 0,1 0 0,-1 0 0,1 1-1,-1-1 1,1 0 0,-1 0 0,1 1 0,-1-1 0,1 0 0,0 1 0,-1-1 0,1 1-1,0-1 1,-1 1 0,1-1 0,0 1 0,1-1 0,1 0-3,0 0 0,0 0 0,0 1 1,0-1-1,1 1 0,-1 0 0,0 0 0,0 0 0,0 0 1,1 1-1,-1-1 0,0 1 0,0 0 0,0 0 0,0 0 1,0 0-1,0 0 0,0 1 0,0-1 0,0 1 0,-1 0 1,1 0-1,-1 0 0,3 2 0,2 2-3,0 1 0,-1 0 0,0 0 0,0 0 0,-1 0 0,0 1 0,6 11 0,-7-10 1,0 1 1,0-1 0,-1 1 0,0 0 0,-1 1-1,0-1 1,-1 0 0,0 1 0,0-1 0,-2 16 0,0-21 10,1-1 1,-1 1-1,0-1 1,-1 1-1,1-1 1,-1 1-1,0-1 1,0 0-1,0 0 1,0 0-1,-1 0 1,1 0-1,-1-1 1,0 1-1,0-1 1,-1 0-1,1 0 1,-1 0-1,1 0 1,-1 0-1,0-1 0,0 0 1,0 0-1,-1 0 1,1 0-1,-5 1 1,5-2 4,0 1-1,-1-1 1,1 0 0,-1-1 0,1 1-1,-1-1 1,1 0 0,-1 0 0,1 0-1,-1 0 1,1-1 0,0 0 0,-1 0-1,1 0 1,-1 0 0,1-1 0,0 0-1,0 0 1,0 0 0,0 0 0,0-1-1,1 1 1,-1-1 0,1 0 0,-1 0-1,-4-7 1,7 10-42,1-1-1,0 0 0,-1 1 1,1-1-1,0 0 1,-1 0-1,1 1 1,0-1-1,0 0 1,0 0-1,0 0 1,0 1-1,0-1 0,0 0 1,0 0-1,0 0 1,0 1-1,0-1 1,0 0-1,1 0 1,-1 0-1,0 1 0,1-1 1,-1 0-1,0 1 1,1-1-1,-1 0 1,1 1-1,-1-1 1,1 0-1,0 1 1,0-2-1,23-12-2434,-6 9-148</inkml:trace>
  <inkml:trace contextRef="#ctx0" brushRef="#br0" timeOffset="6936.95">4142 332 5683,'1'2'286,"-1"0"1,0 0 0,1 1 0,0-1-1,-1 0 1,1 0 0,0 0-1,0 0 1,0 0 0,0 0 0,2 1-1,0 2 41,6 18-101,0 0 1,-1 1-1,-2 0 0,0 1 1,-2-1-1,3 39 1,1 2-193,-8-64-30,1 0-1,-1 1 0,0-1 1,0 1-1,0-1 1,0 1-1,0-1 1,0 0-1,0 1 0,-1-1 1,1 1-1,-1-1 1,1 0-1,0 1 1,-1-1-1,0 0 1,1 1-1,-2 1 0,-7-3 88,-4-15 73,5-4 65,0-1-1,1 0 0,1 0 1,1-1-1,1 0 0,-2-28 1,4 36-128,1 4-53,1-1 1,0 1-1,0 0 0,1 0 1,0 0-1,1 0 1,0 0-1,1 0 1,-1 0-1,2 0 0,7-14 1,-10 20-48,0 0 0,1 1 0,-1-1 0,1 1 0,0 0 0,0-1 0,0 1 0,0 0 0,0 0 0,0 0 0,0 0 0,1 1 0,-1-1 1,0 1-1,1-1 0,0 1 0,-1 0 0,1 0 0,0 0 0,0 0 0,-1 0 0,1 1 0,0-1 0,0 1 0,0 0 0,0 0 0,0 0 0,0 0 0,0 0 0,-1 1 0,1 0 0,0-1 1,0 1-1,0 0 0,-1 0 0,1 0 0,0 1 0,-1-1 0,1 1 0,3 2 0,0 1 0,0-1 0,-1 0 0,0 1 1,0 0-1,0 0 0,-1 1 0,1 0 0,-1-1 0,-1 1 1,1 0-1,-1 1 0,0-1 0,0 1 0,-1-1 0,0 1 1,0 0-1,0 0 0,-1 0 0,0 10 0,0 12-2,-1 0 0,-2 0 0,-8 44 0,-1 16-175,11-87-105,0 22 138,0-23-27,0-1-1,0 1 1,0-1 0,0 1-1,0-1 1,0 1-1,0-1 1,0 1 0,0-1-1,0 1 1,0-1-1,0 1 1,0-1 0,1 1-1,-1-1 1,0 1-1,0-1 1,1 1 0,-1-1-1,0 0 1,0 1-1,1-1 1,1 2-852,-1-1 851,-1-1 1,1 0-1,-1 0 1,0 0 0,1 1-1,0-1 1</inkml:trace>
  <inkml:trace contextRef="#ctx0" brushRef="#br0" timeOffset="7670.97">4504 340 3762,'3'6'5024,"8"10"-4163,-8-11-760,0-1 0,-1 1 0,0 0 0,0 0 0,0 0-1,0 0 1,-1 0 0,0 0 0,0 0 0,0 1 0,0-1 0,-1 9 0,-1 10 11,-5 35 1,3-36-44,-3 13-37,-16 57 0,23-100-47,-1 1 0,1-1 0,-1 1 0,-2-14 0,1-12 80,3 3-3,0-1 1,2 1-1,1 0 1,2 0-1,0 1 1,2 0-1,1 0 1,14-27-1,-22 52-56,0 0 0,0 1 0,0-1-1,0 1 1,0 0 0,1-1-1,-1 1 1,1 0 0,-1 0 0,1 1-1,0-1 1,0 0 0,0 1-1,0 0 1,0 0 0,0 0-1,0 0 1,0 0 0,0 0 0,1 1-1,-1 0 1,0 0 0,0 0-1,1 0 1,-1 0 0,0 0 0,0 1-1,1-1 1,-1 1 0,0 0-1,0 0 1,0 1 0,0-1 0,0 0-1,0 1 1,-1 0 0,1 0-1,0 0 1,-1 0 0,1 0-1,-1 0 1,0 0 0,0 1 0,0-1-1,0 1 1,0 0 0,0 0-1,-1 0 1,2 4 0,1 6 4,-2-1 1,1 1-1,-2 0 0,0 0 1,0 0-1,-1 0 0,-2 14 1,-19 89 12,14-87-19,1 1 0,2 0 1,-1 30-1,10-87-4601,-3 18 1814</inkml:trace>
  <inkml:trace contextRef="#ctx0" brushRef="#br0" timeOffset="8185.97">4554 509 5907,'5'3'1600,"-3"0"-575,6 4-1,-1 0-399,6-7-225,-5 4 0,4-4-288,3 3-80,-4-3-32,3 2-112,-2-5-528,-1 0-1425,0-6-2337</inkml:trace>
  <inkml:trace contextRef="#ctx0" brushRef="#br0" timeOffset="8599.97">4943 169 4306,'0'-2'230,"1"-1"0,-1 1-1,0 0 1,0 0 0,0 0 0,0-1-1,-1 1 1,1 0 0,0 0 0,-1 0 0,0 0-1,1-1 1,-1 1 0,0 0 0,0 0-1,0 0 1,0 1 0,-1-1 0,1 0 0,0 0-1,-3-2 1,2 3-168,1 1-1,0-1 0,-1 0 1,1 1-1,0-1 1,-1 1-1,1-1 1,-1 1-1,1-1 1,-1 1-1,1 0 1,-1 0-1,1 0 1,-1 0-1,0 0 0,1 0 1,-1 0-1,1 1 1,-1-1-1,1 1 1,-1-1-1,1 1 1,0-1-1,-1 1 1,1 0-1,0-1 0,-1 1 1,1 0-1,0 0 1,0 0-1,0 0 1,-2 2-1,-3 2 4,1 1-1,0 0 0,0 0 1,1 0-1,-1 0 0,1 1 1,0-1-1,1 1 0,0 0 1,0 0-1,1 1 1,-1-1-1,1 0 0,1 1 1,-2 14-1,3-15-48,1-1-1,0 0 1,0 1 0,0-1 0,1 1-1,0-1 1,0 0 0,5 10-1,-7-14-23,1 0-1,0-1 0,0 1 0,0 0 1,0 0-1,0 0 0,0 0 1,0-1-1,1 1 0,-1-1 0,0 1 1,1-1-1,0 1 0,-1-1 1,1 0-1,0 0 0,-1 0 1,1 0-1,0 0 0,0 0 0,0 0 1,0-1-1,0 1 0,0-1 1,0 1-1,0-1 0,0 0 0,0 0 1,3 0-1,0-2-610,1-1 0,-1 0 1,-1 0-1,1-1 0,0 1 0,6-8 0,-9 9-115,7-8-3506</inkml:trace>
  <inkml:trace contextRef="#ctx0" brushRef="#br0" timeOffset="9260.96">4958 25 3217,'4'-10'4312,"-4"9"-4264,0 1-1,0-1 0,0 1 1,0-1-1,0 1 0,0-1 1,0 0-1,0 1 0,0-1 1,1 1-1,-1-1 0,0 1 1,0-1-1,1 1 0,-1-1 1,0 1-1,0-1 0,1 1 1,-1-1-1,1 1 0,-1 0 1,0-1-1,1 1 0,-1 0 1,1-1-1,-1 1 0,1 0 1,-1-1-1,1 1 0,-1 0 1,1 0-1,0 0 0,-1 0 1,1-1-1,-1 1 0,1 0 1,-1 0-1,1 0 0,0 0 1,-1 0-1,1 0 0,-1 0 1,1 1-1,-1-1 0,1 0 1,-1 0-1,1 0 0,-1 0 1,1 1-1,0 0 0,6 0 142,-1 1 0,0 1 0,0-1 0,0 1 0,-1 0 0,1 0 0,-1 1 1,1-1-1,-1 1 0,0 1 0,-1-1 0,1 1 0,5 7 0,7 8 25,-2 0 0,0 1 0,-2 1 0,0 0 0,12 30 0,39 125 201,-44-117-372,-12-35-15,-1 2-1,-1-1 1,-1 1-1,3 53 1,-8-63-16,-1 1-1,0-1 1,-1 0-1,0 0 1,-2 0 0,0 0-1,-1 0 1,-13 29 0,11-33 69,4-9-12,6-8-6,-6-6-416,3 10 237,0-1 0,0 1 0,-1 0-1,1-1 1,0 1 0,0 0-1,-1-1 1,1 1 0,0-1-1,0 1 1,0 0 0,0-1 0,0 1-1,-1-1 1,1 1 0,0-1-1,0 1 1,0 0 0,0-1 0,0 1-1,0-1 1,1 1 0,-1-1-1,0 1 1,0 0 0,0-1 0,0 1-1,0-1 1,1 1 0,-1 0-1,0-1 1,0 1 0,1-1 0,-1 1-1,0 0 1,1-1 0</inkml:trace>
  <inkml:trace contextRef="#ctx0" brushRef="#br0" timeOffset="9748.95">5532 636 5266,'9'1'5890,"12"-2"-3452,74 2-2394,-82 1 0,0-1-1,23-1 1,-32 0-151,0 0-1,0-1 1,0 1 0,0-1-1,0 0 1,0 0 0,0-1-1,0 1 1,-1-1 0,1 0-1,0 0 1,5-4 0,-8 5-40,-1 1 1,0-1 0,1 1 0,-1-1 0,0 0 0,0 1-1,0-1 1,1 1 0,-1-1 0,0 0 0,0 1-1,0-1 1,0 1 0,0-1 0,0 0 0,0 1-1,0-1 1,0 1 0,-1-1 0,1 0 0,0 1 0,0-1-1,0 1 1,-1-1 0,1 1 0,0-1 0,-1 0-1,1 1 1,0-1 0,-1 1 0,1 0 0,-1-1-1,1 1 1,-1-1 0,1 1 0,-1 0 0,1-1 0,-2 0-1,-5-4-3019</inkml:trace>
  <inkml:trace contextRef="#ctx0" brushRef="#br0" timeOffset="68718.72">5526 420 6579,'6'-1'2977,"23"0"-1819,-20 3-940,1 0-1,-1 1 0,0 0 0,8 4 1,-7-2-164,1-2 1,0 1 0,11 2 0,-19-6-76,0 1 0,-1-1 0,1 0 0,0 0 0,-1 0-1,1 0 1,0-1 0,-1 1 0,1-1 0,0 1 0,-1-1 0,1 0 0,-1 0-1,1 0 1,-1 0 0,1 0 0,2-3 0,-5 3-112,1 1 0,-1-1 0,0 1 1,1-1-1,-1 1 0,0-1 0,0 0 0,0 1 0,1-1 1,-1 0-1,0 1 0,0-1 0,0 0 0,0 1 0,0-1 0,0 0 1,0 1-1,0-1 0,0 1 0,-1-1 0,1 0 0,0 1 1,0-1-1,0 0 0,-1 1 0,1-1 0,0 1 0,-1-1 0,1 1 1,-1-1-1,1 1 0,-1-1 0,1 1 0,0-1 0,-1 1 0,0 0 1,1-1-1,-1 1 0</inkml:trace>
</inkml:ink>
</file>

<file path=word/ink/ink5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0:26.593"/>
    </inkml:context>
    <inkml:brush xml:id="br0">
      <inkml:brushProperty name="width" value="0.1" units="cm"/>
      <inkml:brushProperty name="height" value="0.1" units="cm"/>
      <inkml:brushProperty name="color" value="#E71224"/>
    </inkml:brush>
  </inkml:definitions>
  <inkml:trace contextRef="#ctx0" brushRef="#br0">38 238 3602,'-17'-20'5221,"9"34"-3933,5-8-1284,1-1 0,0 1-1,0 1 1,1-1 0,0 0 0,0 0-1,1 0 1,-1 1 0,1-1-1,1 0 1,-1 1 0,1-1 0,0 0-1,0 0 1,1 0 0,0 0 0,0 0-1,0 0 1,1 0 0,0-1-1,0 1 1,0-1 0,1 0 0,0 0-1,0 0 1,0 0 0,1-1-1,-1 0 1,1 0 0,0 0 0,0 0-1,8 4 1,-11-7-4,0 0 0,0 0 0,0-1 1,0 1-1,0 0 0,0-1 0,0 0 0,0 1 0,0-1 1,0 0-1,0 0 0,0 0 0,1 0 0,-1 0 0,0-1 1,0 1-1,0 0 0,0-1 0,0 0 0,2-1 0,-1 1 1,0-1 0,-1 0-1,1 0 1,-1 0-1,0-1 1,0 1 0,0 0-1,0-1 1,0 1-1,0-1 1,2-6 0,1 0 0,-2-1 1,1-1-1,-1 1 1,-1 0-1,0-1 1,1-17-1,-3 23 3,0-1-1,-1 0 0,0 0 0,0 1 0,0-1 0,-1 0 0,0 1 1,0-1-1,0 1 0,-5-8 0,-34-45 32,41 57-49,-1 0 0,0-1 1,0 1-1,0 0 0,0 0 1,-1 0-1,1 0 0,0 0 1,0 0-1,-1 0 0,1 0 1,0 0-1,-1 0 1,1 1-1,-1-1 0,1 1 1,-1-1-1,1 1 0,-1 0 1,0-1-1,1 1 0,-1 0 1,1 0-1,-1 0 0,0 0 1,1 0-1,-1 1 0,1-1 1,-1 0-1,1 1 0,-1-1 1,1 1-1,-1-1 0,1 1 1,-1 0-1,1 0 0,0 0 1,-1 0-1,1 0 0,0 0 1,0 0-1,0 0 0,-2 2 1,-1 2-81,0-1 1,1 0-1,0 1 1,0 0-1,0 0 0,1 0 1,-1 0-1,1 0 1,0 0-1,-2 11 1,5 6-1108,5 0-722</inkml:trace>
  <inkml:trace contextRef="#ctx0" brushRef="#br0" timeOffset="407.72">271 277 4530,'4'0'816,"-8"2"-31,2 2-113,2 13-368,-2-8-192,4 9 80,-2 6-80,-4-5-96,6 0-16,-2-1 64,0-5-144,2-4 80,0 2-336,2-13-1104,3 2-769</inkml:trace>
  <inkml:trace contextRef="#ctx0" brushRef="#br0" timeOffset="1095.91">564 60 3201,'-2'-3'293,"0"-1"0,0 1 0,0 0 0,-1 0 0,0 0 0,1 1-1,-1-1 1,0 1 0,0-1 0,-1 1 0,1 0 0,0 0 0,-1 0-1,1 1 1,-5-2 0,4 2-234,1 0 0,-1 0 0,1 1 0,-1-1 0,1 1 0,-1 0 0,1-1 0,-1 2 0,1-1 0,-1 0 0,1 1 0,-1 0 0,1 0 0,-1 0 0,1 0-1,0 0 1,-1 1 0,1-1 0,0 1 0,0 0 0,0 0 0,0 0 0,1 0 0,-1 1 0,1-1 0,-5 6 0,3-2-35,0 1 1,0 0-1,0 0 1,1 0-1,0 1 1,1-1-1,-1 1 1,1-1-1,1 1 1,-1 8-1,1-13-26,1-1 0,0 1 0,-1 0 1,1-1-1,0 1 0,1 0 0,-1-1 0,0 1 0,1-1 0,0 1 0,-1-1 0,1 1 0,0-1 1,0 1-1,0-1 0,1 0 0,-1 1 0,0-1 0,1 0 0,0 0 0,-1 0 0,1 0 1,0 0-1,0-1 0,0 1 0,0 0 0,1-1 0,-1 0 0,0 1 0,0-1 0,1 0 0,-1 0 1,1 0-1,3 0 0,-2-1-17,0 1 1,1-1-1,-1-1 0,0 1 1,1-1-1,-1 1 1,0-1-1,0 0 1,1-1-1,-1 1 0,0-1 1,0 0-1,-1 0 1,1 0-1,0 0 0,0-1 1,-1 1-1,0-1 1,1 0-1,-1 0 1,0 0-1,-1-1 0,1 1 1,-1-1-1,1 1 1,-1-1-1,0 0 0,3-8 1,-5 9 20,0 0 1,0 0-1,0 0 0,-1 0 1,1 0-1,-1 1 1,-1-6-1,-1-2 33,6 8-28,-4 2-7,1 0-1,0 0 1,-1 0 0,1 1-1,-1-1 1,1 0-1,0 0 1,-1 1 0,1-1-1,0 0 1,0 0-1,-1 1 1,1-1 0,0 0-1,0 1 1,-1-1-1,1 1 1,0-1-1,0 0 1,0 1 0,0-1-1,0 0 1,-1 1-1,1-1 1,0 1 0,0-1-1,0 1 1,0-1-1,0 0 1,0 1 0,0-1-1,0 1 1,1-1-1,-1 0 1,0 1 0,0 18-10,4 147 74,-4-105-10,0-53-13,3-10-165,3-5-543,1-12-2049,5 9 934</inkml:trace>
  <inkml:trace contextRef="#ctx0" brushRef="#br0" timeOffset="1771.91">823 34 3906,'-25'-12'2076,"18"8"-1633,-1 0 1,0 0-1,0 1 0,-13-4 0,19 7-403,1 0 0,-1 0 0,0 1 0,1-1 0,-1 1 1,0-1-1,1 1 0,-1-1 0,0 1 0,1 0 0,-1 0 0,1-1 0,-1 1 0,1 0 0,0 1 0,-1-1 0,1 0 0,-1 2 0,-19 23 144,19-20-177,0-1 1,0 1-1,0 0 1,1-1-1,0 1 1,0 0-1,1 0 0,-1 0 1,1 0-1,0 0 1,1 0-1,0 0 1,-1 0-1,4 9 1,-3-12-10,0-1 0,0 0 1,0 0-1,0 0 1,0 0-1,1 0 0,-1 0 1,0 0-1,1 0 0,0 0 1,-1 0-1,1-1 1,0 1-1,0-1 0,0 1 1,0-1-1,0 0 1,0 0-1,1 0 0,-1 0 1,0 0-1,0 0 1,1-1-1,-1 1 0,1-1 1,-1 1-1,0-1 1,1 0-1,-1 0 0,1 0 1,-1-1-1,0 1 1,1 0-1,-1-1 0,1 0 1,-1 1-1,3-2 1,-2 1 7,-1-1 0,1 1 0,0-1 0,0 0 1,-1 0-1,1 0 0,-1 0 0,1 0 0,-1-1 1,0 1-1,0-1 0,0 1 0,0-1 1,-1 0-1,1 1 0,-1-1 0,2-4 0,0 1 1,-1 0 0,0-1 0,0 1 0,-1 0 0,1-1 0,-1-12 0,-1 8 30,0 20-73,0 19 16,5 113 119,0-57 34,-5-81-242,-1 0-988,-2 0 75,-3 4-1083</inkml:trace>
</inkml:ink>
</file>

<file path=word/ink/ink5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0:51.492"/>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146 2942 1777,'-24'5'384,"20"-5"-225,1 0 0,0 1 0,0 0 1,0-1-1,0 1 0,0 0 1,0 0-1,0 1 0,0-1 0,0 1 1,0-1-1,-2 3 0,-19 12 782,-2 3 1328,14-10-1837,11-8-386,-1-1 1,1 1-1,0 0 0,0-1 1,0 1-1,-1 0 1,1 0-1,0 0 0,0 0 1,0 0-1,0 0 0,1 0 1,-1 1-1,0-1 0,-1 2 1,9-10 396,-1-1 0,1 1 0,0 1 0,0-1 1,14-8-1,25-23-208,94-78 44,-1 2 133,-102 83-346,2 2 1,63-37-1,27-18 26,-98 64-31,0 1-1,1 1 1,43-16-1,5-3-14,13-11-10,-6 2 81,110-41 0,-118 59-34,208-83 2,-112 44 21,-100 31-82,130-58 105,-35 13 63,48-21-131,92-24 123,-42 31-94,0-1 41,-267 96-128,340-158 168,-210 100-118,-42 21 38,169-72 13,11 27-27,-249 75-78,1 2-1,29-4 0,-28 6 9,36-11-1,0-1 17,-36 10 1,38-14-1,167-63 193,-123 44-211,34-13 102,-10-3-30,-55 25-10,-44 19-73,41-21 1,-36 15 31,58-19-1,-52 21-8,40-20 1,211-87-50,-161 64 53,110-60-24,-1-4 438,-208 109-275,-31 13-156,1-1-1,-1 0 1,0 0-1,1 0 1,-1 0-1,0 0 1,1 0-1,-1 0 1,0-1-1,1 1 1,-1 0-1,0 0 1,0 0-1,1 0 1,-1 0-1,0 0 1,1 0-1,-1-1 1,0 1-1,0 0 1,1 0-1,-1 0 1,0-1-1,0 1 1,0 0-1,1 0 0,-1-1 1,0 1-1,0 0 1,0-1-1,0 1 1,1 0-1,-1 0 1,0-1-1,0 1 1,0 0-1,0-1 1,0 0-1,-102 54-4984,74-33 2852,2 6-1005</inkml:trace>
</inkml:ink>
</file>

<file path=word/ink/ink5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2:29.131"/>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16 2427 3233,'-16'16'1339,"32"-24"209,-7 4-1407,0-1 0,0 0 0,0 0 0,-1-1 0,0 0 0,10-10 0,7-4-31,578-447 999,-326 278-981,-30 22-34,-195 132-76,1 2 0,71-33 1,120-36 46,140-22-62,-107 37 2,90-63 24,-223 90 49,-65 28 79,108-36-4,-118 44-138,61-19-6,110-42 4,258-89 59,-396 147-51,61-20 363,25-7-226,-142 42-148,-25 5 4,-1-1 0,0 0 1,37-23-1,14-7 20,-7 14-39,-42 16 6,0 0 1,30-17 0,79-45-2,25-8 0,-102 62 11,-44 15-154</inkml:trace>
</inkml:ink>
</file>

<file path=word/ink/ink5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5:31.763"/>
    </inkml:context>
    <inkml:brush xml:id="br0">
      <inkml:brushProperty name="width" value="0.1" units="cm"/>
      <inkml:brushProperty name="height" value="0.1" units="cm"/>
      <inkml:brushProperty name="color" value="#FF3300"/>
    </inkml:brush>
  </inkml:definitions>
  <inkml:trace contextRef="#ctx0" brushRef="#br0">3 10 4610,'-2'-2'688,"4"4"-656,0-2 96,0-4-176,4 2-32,0-2 48,9 4-336,-7 0-1248</inkml:trace>
</inkml:ink>
</file>

<file path=word/ink/ink5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0:46.216"/>
    </inkml:context>
    <inkml:brush xml:id="br0">
      <inkml:brushProperty name="width" value="0.05" units="cm"/>
      <inkml:brushProperty name="height" value="0.05" units="cm"/>
      <inkml:brushProperty name="color" value="#33CCFF"/>
    </inkml:brush>
  </inkml:definitions>
  <inkml:trace contextRef="#ctx0" brushRef="#br0">86 459 6547,'-3'-22'1516,"3"21"-1432,0 0 0,-1 0 0,1 1 0,0-1-1,0 0 1,0 0 0,-1 0 0,1 1 0,0-1 0,-1 0 0,1 0 0,-1 1 0,1-1 0,-1 0-1,1 1 1,-1-1 0,1 1 0,-1-1 0,0 1 0,1-1 0,-1 1 0,0-1 0,0 0 0,-5 27 1455,-53 170-523,57-193-986,1 1-1,0-1 0,1 0 1,-1 1-1,0-1 0,1 1 0,0-1 1,0 1-1,0-1 0,0 1 1,0-1-1,2 6 0,-1-8-20,-1 1 0,1-1 0,0 0 1,0 0-1,0 0 0,0 0 0,0 0 0,0 0 0,0 0 0,0-1 0,0 1 0,0 0 0,0-1 0,0 1 1,1 0-1,-1-1 0,0 0 0,1 1 0,-1-1 0,0 0 0,1 1 0,-1-1 0,0 0 0,1 0 1,-1 0-1,0 0 0,1 0 0,-1-1 0,0 1 0,1 0 0,-1-1 0,0 1 0,0-1 0,3 0 0,4-2 17,-1 0 0,1 0 1,-1-1-1,1 0 0,-1 0 0,0-1 0,11-10 0,2 0 24,167-127 168,119-84 159,-39 31-262,-265 194-115,49-46 7,-21 17 18,-22 22 60,-11 11-335,-18 19-631,-30 45-1771,25-24-58</inkml:trace>
</inkml:ink>
</file>

<file path=word/ink/ink5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4:51.362"/>
    </inkml:context>
    <inkml:brush xml:id="br0">
      <inkml:brushProperty name="width" value="0.1" units="cm"/>
      <inkml:brushProperty name="height" value="0.1" units="cm"/>
      <inkml:brushProperty name="color" value="#0000FF"/>
    </inkml:brush>
  </inkml:definitions>
  <inkml:trace contextRef="#ctx0" brushRef="#br0">55 2427 5026,'-55'31'5523,"60"-25"-4064,-5-6-1444,0 0 0,0 1 1,0-1-1,0 0 0,0 0 0,0 1 0,0-1 1,0 0-1,0 0 0,0 1 0,1-1 1,-1 0-1,0 0 0,0 1 0,0-1 0,0 0 1,0 0-1,0 1 0,1-1 0,-1 0 1,0 0-1,0 0 0,0 1 0,1-1 0,-1 0 1,0 0-1,0 0 0,0 0 0,1 0 1,-1 1-1,0-1 0,0 0 0,1 0 0,-1 0 1,0 0-1,1 0 0,-1 0 0,0 0 1,0 0-1,1 0 0,-1 0 0,0 0 1,0 0-1,1 0 0,-1 0 0,0 0 0,0 0 1,1-1-1,-1 1 0,0 0 0,0 0 1,1 0-1,-1 0 0,0 0 0,0-1 0,0 1 1,1 0-1,-1 0 0,0 0 0,0-1 1,46-19 869,46-38-532,-3-3-1,106-96 0,-38 30-240,-30 29-39,194-114 1,-303 202-63,394-229-49,-129 79 18,-20 11 11,-15-20 75,-158 85 206,-34 31-72,-57 53-191,1 0 0,0 0 0,0 0 0,0 0 0,0 0 0,0 0 0,0 1 0,0-1 0,0 0 0,0 0 0,0 0 0,0 0 0,0 0-1,0 1 1,0-1 0,0 0 0,0 0 0,0 0 0,0 0 0,0 0 0,0 1 0,0-1 0,0 0 0,0 0 0,0 0 0,0 0 0,0 0-1,0 1 1,0-1 0,0 0 0,0 0 0,0 0 0,1 0 0,-1 0 0,0 0 0,0 0 0,0 1 0,0-1 0,0 0 0,0 0 0,1 0-1,-1 0 1,0 0 0,0 0 0,0 0 0,0 0 0,0 0 0,0 0 0,1 0 0,-1 0 0,0 0 0,0 0 0,0 0 0,0 0-1,0 0 1,1 0 0,-1 0 0,0 0 0,0 0 0,0 0 0,0 0 0,0 0 0,1 0 0,-1 0 0,0 0 0,0-1 0,-2 14-2643,-4-6-594,-6 3-6</inkml:trace>
  <inkml:trace contextRef="#ctx0" brushRef="#br0" timeOffset="1726.96">2935 145 4514,'-6'-14'1658,"-1"3"2185,5 29-2269,-1 17-1219,-1 0-1,-1-1 1,-14 47-1,-6 33-110,-29 159 237,46-220-475,8-30 134,-6-62 74,3 26-185,2-11-30,2-1-1,0 1 1,1 0-1,11-47 1,-8 42-16,64-251-32,-68 278 50,20-74 2,38-87-1,-59 162-3,0 0-1,0 1 1,1-1-1,-1 0 1,0 1-1,0-1 0,1 0 1,-1 0-1,0 1 1,1-1-1,-1 1 0,1-1 1,-1 0-1,1 1 1,-1-1-1,1 1 1,-1-1-1,1 1 0,0-1 1,-1 1-1,1 0 1,-1-1-1,1 1 1,0 0-1,0-1 0,-1 1 1,1 0-1,1 0 1,13 13-89,-3 0 135,5 7 13,-1 0 1,0 1 0,-2 0-1,14 27 1,33 49 64,-35-63-54,-1 0 0,-2 2-1,-2 0 1,23 55 0,30 100 91,-73-188-184,0 0 1,1-1-1,-1 1 0,0-1 0,1 0 1,-1 1-1,1-1 0,0 0 0,0 0 0,4 4 1,-7-8-36,0 1 0,0 0-1,1 0 1,-1 0 0,0 0 0,0 0 0,0 1 0,0-1 0,-1 0 0,1 0 0,0 1 0,0-1 0,0 0 0,-1 1 0,1-1-1,0 1 1,-1 0 0,1-1 0,0 1 0,-3 0 0,-12-6-968,-8-16-2529,14 9 872</inkml:trace>
  <inkml:trace contextRef="#ctx0" brushRef="#br0" timeOffset="2121.34">2804 516 5683,'-28'-16'5869,"56"14"-5618,0-2 0,0-1 0,0-1 0,32-12 0,-2 2-65,-8 2-47,-18 4-73,-1 2-1,67-8 1,-83 15-71,0 0 1,25-6-1,-54 23-4895,1-5 1927</inkml:trace>
  <inkml:trace contextRef="#ctx0" brushRef="#br0" timeOffset="3670.63">97 2873 4994,'-28'7'3017,"15"-8"921,14-2-3118,7 0 73,237-16-89,-57 7-549,292-41-4,-183 28-110,-95 11-167,302-17 15,-196 14 1,-291 16 22,30-3-1,0 2 1,0 2 0,69 10-1,-112-10-7,0 1-1,0-1 1,0 1-1,0-1 0,0 0 1,0-1-1,5 0 1,-3-2 12,-8 4-9,7 14-5738,-2-4 2098</inkml:trace>
  <inkml:trace contextRef="#ctx0" brushRef="#br0" timeOffset="4705.85">3102 2202 5475,'-11'-13'3967,"10"12"-3917,1 1 1,0 0-1,0 0 0,0 0 0,0 0 1,0 0-1,-1 0 0,1 0 1,0 0-1,0 0 0,0 0 1,0 0-1,0 0 0,-1 0 0,1 0 1,0 0-1,0 0 0,0 0 1,0 0-1,0 0 0,-1 0 1,1 0-1,0 0 0,0 0 0,-1 1 504,1-1-504,0 0 0,-1 0 1,1 1-1,0-1 0,0 0 1,0 0-1,0 0 0,0 0 0,0 1 1,-1 28 1353,1-8-1459,-13 159 838,-5 165-267,26-176-369,-8-170-137,1 0 1,0-1 0,-1 1-1,1 0 1,0 0 0,0 0 0,0 0-1,0-1 1,0 1 0,0 0-1,0 1 1,1-1 0,-1 0-1,0 0 1,0 0 0,1 1 0,-1-1-1,0 1 1,1-1 0,-1 1-1,1-1 1,2 1 0,54-14 384,-25 6-284,15-1-102,-1 1 1,1 3-1,78 1 0,-23 7-1,-99-5-995,-21 7-6101</inkml:trace>
</inkml:ink>
</file>

<file path=word/ink/ink5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5:39.337"/>
    </inkml:context>
    <inkml:brush xml:id="br0">
      <inkml:brushProperty name="width" value="0.1" units="cm"/>
      <inkml:brushProperty name="height" value="0.1" units="cm"/>
      <inkml:brushProperty name="color" value="#FF3300"/>
    </inkml:brush>
  </inkml:definitions>
  <inkml:trace contextRef="#ctx0" brushRef="#br0">127 740 4962,'-14'-1'608,"12"1"-499,1-1-1,0 1 0,-1 0 0,1 0 1,-1 0-1,1 0 0,-1 0 1,1 0-1,-1 0 0,1 0 0,0 1 1,-1-1-1,1 0 0,-1 1 1,1 0-1,0-1 0,0 1 1,-1 0-1,1-1 0,0 1 0,0 0 1,0 0-1,-1 0 0,1 0 1,0 0-1,1 0 0,-1 0 0,0 1 1,0-1-1,0 0 0,1 0 1,-1 1-1,0 1 0,-3 8 4,0-1 0,1 1-1,0 0 1,1 0 0,1 0 0,-1 0-1,2 1 1,0-1 0,0 0 0,1 0-1,3 18 1,2 0 67,1 0 0,1-1 0,15 33 0,-19-51-159,1-1 1,0 1-1,0-2 0,1 1 0,0 0 1,1-1-1,0 0 0,0-1 0,1 0 0,0 0 1,0 0-1,12 7 0,-16-12-17,1 1 0,0-1 0,0 1 1,0-2-1,0 1 0,0 0 0,0-1 0,0 0 0,0 0 0,1 0 0,-1-1 1,0 0-1,1 0 0,-1 0 0,0-1 0,1 1 0,-1-1 0,0-1 0,0 1 1,0-1-1,0 0 0,0 0 0,0 0 0,0-1 0,6-4 0,-5 2 8,1 0-1,-1 0 1,0-1-1,0 0 1,-1 0-1,1-1 1,-1 0-1,-1 0 1,1 0-1,-1 0 1,-1-1-1,4-9 1,-3 5 0,-1 0 1,0 0-1,-1-1 1,0 1-1,-1 0 1,0-1-1,-2-21 1,-1 16-3,-1-1 0,-1 1 1,0 0-1,-1 0 1,-1 0-1,-1 1 1,0 0-1,-1 0 1,-1 1-1,-1 0 0,-12-16 1,11 18 10,-1 2 0,-1-1 0,0 2 0,-21-16 0,27 22-8,-1 0 0,1 1 0,-1 0 0,0 0 0,0 1 0,0-1 0,-1 2 0,1-1 0,-1 1 0,-14-1 0,17 3-8,0 1 0,1 0 0,-1 0 0,0 0 0,1 1-1,-1 0 1,1 0 0,-1 0 0,1 1 0,0 0 0,0 0 0,0 0 0,0 0 0,1 1 0,-1 0 0,1 0 0,0 0 0,-4 5-1,3-3-14,0 1-1,0 0 0,0 0 0,1 0 1,0 0-1,1 0 0,-1 1 0,1 0 1,1 0-1,0 0 0,-3 15 0,5-16-75,1-1-1,-1 0 1,1 1-1,1-1 1,-1 0-1,1 0 1,0 0-1,1 0 0,-1 0 1,1 0-1,0-1 1,1 1-1,4 6 1,6 5-920,0 0-1,22 20 1,1-5-1431</inkml:trace>
  <inkml:trace contextRef="#ctx0" brushRef="#br0" timeOffset="409.89">543 728 5555,'1'2'293,"-1"-1"1,1 1-1,0-1 1,0 1-1,-1-1 1,1 1-1,0-1 1,0 0-1,0 1 1,1-1-1,-1 0 1,0 0-1,2 1 1,17 22 191,-14-9-295,0 1 1,-1 0 0,-1 1-1,0-1 1,2 30 0,6 30-169,-10-67-140,-1-1-549,2-14-1384,2-12-329</inkml:trace>
  <inkml:trace contextRef="#ctx0" brushRef="#br0" timeOffset="773.1">620 289 5635,'0'0'175,"0"1"1,-1-1 0,1 1-1,0-1 1,0 1 0,-1-1-1,1 1 1,0-1 0,0 1-1,0-1 1,0 1 0,0 0-1,-1-1 1,1 1 0,0-1-1,0 1 1,0-1 0,1 1 0,-1 0-1,0-1 1,0 1 0,10 27 60,-4-15 382,71 177 1058,-23-71-1543,-39-93 51,-7-21-832,-7-6 516,-1 1 0,0 0-1,1-1 1,-1 1 0,1-1 0,-1 1-1,0 0 1,1-1 0,-1 1 0,0-1-1,1 1 1,-1-1 0,0 0 0,0 1-1,0-1 1,1 1 0,-1-1 0,0 1-1,0-1 1,0 1 0,0-1 0,0 0-1,2-19-2457,-3-10-1716</inkml:trace>
  <inkml:trace contextRef="#ctx0" brushRef="#br0" timeOffset="1260.1">782 148 6275,'23'-31'1825,"-14"24"-1696,-1 1 0,1-1 0,1 1 0,17-8 0,-20 11-83,0-1 1,0 1-1,0-1 0,-1 0 0,0-1 0,0 0 0,0 0 0,0 0 0,-1-1 0,8-8 0,-13 14-8,1-1-1,-1 1 1,0-1 0,1 1-1,-1-1 1,0 1-1,1-1 1,-1 1-1,0-1 1,0 0-1,1 1 1,-1-1 0,0 1-1,0-1 1,0 0-1,0 1 1,0-1-1,0 1 1,0-1 0,0 0-1,0 1 1,0-1-1,0 1 1,0-1-1,-1 0 1,1 0 0,-1 0 26,0 1 1,-1 0-1,1-1 1,0 1 0,0 0-1,0 0 1,0 0-1,-1 0 1,1 0-1,0 0 1,0 0 0,0 0-1,-1 0 1,1 1-1,0-1 1,0 0 0,-2 1-1,-6 2-30,0 0 0,0 1 1,0 0-1,0 1 0,1 0 0,-1 0 0,1 0 0,0 1 0,1 1 0,-11 10 1,9-7 48,0 1 0,0 0 0,1 1 0,0-1 1,1 2-1,-10 21 0,17-33-81,-1 1 1,0-1-1,0 0 0,1 1 1,-1-1-1,1 0 0,-1 1 1,1-1-1,0 0 0,-1 1 1,1-1-1,0 1 0,0-1 1,0 1-1,0-1 0,0 1 1,0-1-1,1 0 0,-1 1 1,0-1-1,1 1 0,-1-1 1,1 0-1,0 1 0,-1-1 1,1 0-1,0 0 1,0 1-1,-1-1 0,1 0 1,0 0-1,0 0 0,0 0 1,1 0-1,-1 0 0,0 0 1,0-1-1,0 1 0,1 0 1,-1-1-1,3 2 0,5 0-1,0 0 0,0-1-1,0 0 1,1-1 0,14 0-1,3 0 15,-12 1-10,0 2 0,0 0 0,-1 0 0,1 1 0,-1 1 0,0 0 0,20 12 0,-27-14-2,0 2 0,0-1 0,0 1 0,0 1 0,-1-1 0,0 1 0,0 0 0,-1 0 0,1 0 0,-2 1 0,1 0 0,0 0 0,-1 1 0,-1-1 0,4 10 0,-5-10 10,-1-1-1,0 1 1,-1 0-1,1 0 1,-1 0-1,-1 0 1,1 0-1,-1 0 1,0-1-1,-1 1 1,0 0-1,0-1 1,0 1-1,-5 8 1,5-11 30,0 1 1,0-1-1,0 0 0,-1 0 1,1 0-1,-1 0 1,0-1-1,0 1 0,-1-1 1,1 0-1,-1 0 0,0 0 1,1 0-1,-1 0 1,0-1-1,-1 0 0,1 0 1,0 0-1,-1 0 1,1-1-1,-9 2 0,0-2 68,-42 2 176,51-3-286,0 0 0,0 0 0,0-1 0,0 1 0,0-1 0,0 0 0,0 0 0,1-1-1,-1 1 1,-5-4 0,5 0-1305,17 7-1015,5 1 473,12 2-2217</inkml:trace>
  <inkml:trace contextRef="#ctx0" brushRef="#br0" timeOffset="2476.3">690 1779 3522,'-2'-2'349,"0"0"0,0 1 1,0-1-1,0 1 1,-1 0-1,1 0 0,-1 0 1,1 0-1,-1 0 1,1 0-1,-5 0 0,5 1-245,1 0-1,0 1 1,-1-1-1,1 1 1,0-1-1,-1 1 1,1 0-1,0-1 1,0 1-1,-1 0 0,1 0 1,0 0-1,0 0 1,0 0-1,0 0 1,0 0-1,0 0 1,1 0-1,-1 0 0,0 1 1,0-1-1,1 0 1,-1 1-1,0 2 1,-5 11-23,0 1 1,1 1-1,1-1 0,0 1 1,1 0-1,1-1 1,1 1-1,0 0 1,2 20-1,-1-29-51,1 0-1,0-1 1,0 1 0,1 0-1,0-1 1,0 1 0,0-1-1,1 1 1,1-1 0,-1 0-1,1 0 1,0-1 0,0 1-1,1-1 1,0 0 0,0 0-1,1 0 1,0-1 0,-1 0-1,2 0 1,-1 0 0,8 4-1,-10-8-27,0 1-1,-1-1 1,1 1-1,0-1 1,0 0-1,-1-1 1,1 1-1,0-1 1,0 1-1,0-1 1,0 0-1,0 0 1,0-1-1,0 1 1,0-1-1,0 0 1,3-2-1,-1 1 4,0-1 1,-1 0-1,0 0 0,0 0 1,0-1-1,0 0 0,0 0 1,-1 0-1,1 0 0,3-7 1,-1 2 1,0 0 0,-1-1 0,-1 1 0,0-1 0,0 0 0,-1-1 1,0 1-1,0-1 0,-2 0 0,1 0 0,1-19 0,-4 13-3,-2 0 0,1 0 0,-2 0 0,0 0 0,-1 0 0,-1 1 0,-1-1 0,0 1 0,-1 1 0,0-1 0,-16-21 0,19 30 2,-1 0 0,-1 1 1,1-1-1,-1 1 0,0 1 0,0-1 0,-9-5 0,13 10-5,0-1 0,1 1-1,-1 0 1,0 0-1,0-1 1,0 1 0,0 0-1,0 1 1,0-1 0,0 0-1,0 1 1,-1-1 0,1 1-1,0 0 1,0-1-1,0 1 1,-1 0 0,1 0-1,0 1 1,0-1 0,0 0-1,-1 1 1,1-1-1,0 1 1,0 0 0,0 0-1,0 0 1,0 0 0,0 0-1,0 0 1,-3 3 0,-3 5-15,-1 1 1,1 0 0,1 1 0,0 0 0,0 0-1,1 0 1,0 1 0,1 0 0,1 0 0,0 0 0,0 1-1,-2 19 1,5-22-239,1 1 0,-1-1-1,2 0 1,0 1 0,0-1-1,0 1 1,2-1 0,-1 0-1,1 0 1,1 0 0,-1 0-1,2-1 1,0 1 0,0-1-1,0 0 1,7 8 0,13 12-2187</inkml:trace>
  <inkml:trace contextRef="#ctx0" brushRef="#br0" timeOffset="2853.08">1093 1909 5987,'-10'0'992,"10"11"-191,-8-1-289,4 1 128,4-6-240,0 6-80,-6 6-192,6-10-80,0 6-48,0-5-32,2-8-48,6 0-464,2 0-432,0-8-1778</inkml:trace>
  <inkml:trace contextRef="#ctx0" brushRef="#br0" timeOffset="3355.99">1248 1572 5378,'-2'0'142,"0"-1"-1,1 1 1,-1-1-1,1 0 0,-1 0 1,0 1-1,1-1 0,0 0 1,-1 0-1,1-1 0,0 1 1,-1 0-1,1 0 0,0-1 1,0 1-1,0-1 1,0 1-1,0-1 0,1 1 1,-1-1-1,0 1 0,1-1 1,-1 0-1,1 1 0,-1-1 1,1 0-1,0 0 0,0 1 1,0-1-1,0 0 1,0 1-1,0-1 0,0 0 1,1 0-1,-1 1 0,0-1 1,1 0-1,0 1 0,-1-1 1,1 1-1,1-3 0,1-3-106,1 0-1,0 0 0,1 1 0,-1-1 1,1 1-1,1 0 0,10-10 0,-13 13-26,1 0 0,0 0 1,0 0-1,1 0 0,-1 1 0,0-1 0,1 1 0,0 0 0,-1 0 0,1 1 0,0 0 0,0 0 0,0 0 0,0 0 0,0 1 0,0 0 1,0 0-1,0 0 0,0 0 0,0 1 0,0 0 0,0 0 0,0 0 0,0 1 0,-1 0 0,1 0 0,0 0 0,-1 0 0,0 1 0,1-1 1,-1 1-1,0 0 0,0 1 0,-1-1 0,1 1 0,-1-1 0,0 1 0,5 7 0,-3-1-2,0 1 0,-1 0-1,0 0 1,-1 0 0,-1 0 0,1 1-1,-2-1 1,0 1 0,0-1 0,-1 1-1,0-1 1,-1 1 0,0-1 0,-1 1-1,-1-1 1,-4 15 0,-1-1 4,-2 0 1,-1 0-1,-1-1 1,0 0-1,-2-1 0,-18 22 1,31-42-14,-34 38-3,33-39 8,0 0 0,1 0 0,-1-1 0,0 1 0,0 0 0,0-1 0,-1 1 0,1-1 0,0 0 0,-1 0 0,1 0 0,0 0 0,-1 0 0,1-1 0,-1 1 0,1-1 0,-6 1 0,8-1-1,-1-1 1,1 1 0,-1 0 0,1-1 0,-1 1 0,1-1-1,-1 1 1,1-1 0,-1 1 0,1-1 0,0 0 0,-1 1 0,1-1-1,0 1 1,-1-1 0,1 0 0,0 1 0,0-1 0,0 0 0,0 1-1,-1-1 1,1 0 0,0 1 0,0-1 0,0 0 0,0 1 0,1-1-1,-1 0 1,0 1 0,0-2 0,5-21 47,-4 21-49,1-1-1,-1 0 1,1 0-1,0 1 1,-1-1-1,1 1 1,0-1 0,0 1-1,1 0 1,-1 0-1,0 0 1,1 0-1,-1 0 1,1 1-1,0-1 1,0 1-1,-1 0 1,1-1-1,0 1 1,0 1-1,0-1 1,0 0 0,0 1-1,0-1 1,6 1-1,4 1-1,0 0 0,1 0-1,-1 2 1,22 6 0,-11-3 4,6 4-42,-20-6 52,1-1-1,0 0 1,17 2-1,-26-4-34,1-1 1,-1 0-1,0 0 0,1 0 0,-1 0 1,1-1-1,-1 1 0,0-1 1,1 1-1,-1-1 0,0 0 0,1 0 1,-1 0-1,0 0 0,0 0 1,0 0-1,0-1 0,0 1 0,0-1 1,0 1-1,2-4 0,4-5-981,-1-1 0,0 0 0,-1-1 0,7-16-1,-3 6-2402</inkml:trace>
  <inkml:trace contextRef="#ctx0" brushRef="#br0" timeOffset="3746.08">1689 1421 6499,'6'-4'410,"0"0"-1,1 0 1,0 0 0,0 1 0,0 0-1,10-3 1,13-6-287,80-34-33,-132 53-4438,9-5 2590</inkml:trace>
  <inkml:trace contextRef="#ctx0" brushRef="#br0" timeOffset="4244.9">1759 1334 3682,'-2'0'199,"0"0"0,1-1 0,-1 1 0,0 0 0,1 0 0,-1-1 0,0 2 0,1-1 0,-1 0 0,0 0 0,1 0 0,-1 1 0,0-1 0,1 1 0,-1-1 0,1 1 0,-1 0 0,0-1 0,1 1 0,0 0 0,-1 0 0,1 0 0,0 0 0,-1 0 0,1 1 0,0-1 0,0 0 0,-1 2 0,0 2-56,0 0 1,0 0-1,0-1 0,1 1 1,0 0-1,0 0 1,1 0-1,-1 9 1,2 8 21,0 1 0,1-1 1,2 0-1,10 38 1,4-29-120,-7-22-59,-11-9 13,1 0-1,-1 0 1,0 0 0,0 0-1,1 0 1,-1 0 0,0 0-1,1 0 1,-1 0-1,0 0 1,0 0 0,1-1-1,-1 1 1,0 0 0,0 0-1,1 0 1,-1 0-1,0-1 1,0 1 0,1 0-1,-1 0 1,0 0 0,0-1-1,0 1 1,0 0-1,1 0 1,-1-1 0,0 1-1,0 0 1,0 0 0,0-1-1,0 1 1,0 0 0,0 0-1,0-1 1,0 1-1,0 0 1,0-1 0,0 1-1,3-4 40,-1 0 0,1 1-1,0-1 1,0 1-1,0 0 1,0 0 0,1 0-1,-1 0 1,1 0-1,-1 1 1,8-4 0,-9 5-38,2-2 1,1 0 0,-1 1 0,1-1 1,0 1-1,0 0 0,0 0 1,0 1-1,0-1 0,1 1 1,-1 0-1,0 1 0,1-1 1,-1 1-1,0 0 0,1 1 0,7 0 1,-7 1-3,-1 1 0,1-1 0,-1 1 1,1 0-1,-1 0 0,0 1 0,0-1 1,-1 1-1,1 0 0,-1 1 0,1-1 1,-1 1-1,-1-1 0,5 7 0,-3-2 6,0-1-1,-1 1 1,0-1-1,0 1 1,-1 0-1,0 0 1,0 1-1,-1-1 0,-1 1 1,1-1-1,-2 1 1,1 0-1,-1-1 1,-1 1-1,0-1 1,0 1-1,-4 13 1,4-17 36,-1 0 0,0-1 0,0 1 1,0-1-1,-1 0 0,1 1 0,-1-1 1,-1 0-1,1-1 0,-1 1 0,0-1 1,0 1-1,0-1 0,0 0 0,-1-1 1,0 1-1,0-1 0,0 0 0,0 0 1,0 0-1,0-1 0,-1 0 0,1 0 1,-1 0-1,0-1 0,0 1 0,1-1 1,-1-1-1,-11 1 0,10-2-1,0 0 0,-1 0-1,1 0 1,0-1 0,-7-2-1,7 1-34,1 1-1,-1 1 1,0-1 0,-13 0-1</inkml:trace>
</inkml:ink>
</file>

<file path=word/ink/ink5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0:54.168"/>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2 1273 5074,'-1'-11'228,"0"-1"-1,1 1 0,1 0 0,-1 0 0,2-1 1,0 1-1,0 0 0,1 0 0,1 0 1,6-14-1,-3 10-49,1 0 0,1 1-1,0 0 1,1 1 0,1 0 0,17-17 0,-2 6 16,2 2 1,1 0-1,0 2 1,2 1-1,61-27 1,-75 38-89,1 2 0,0 0 0,0 1 1,0 1-1,21-2 0,89 1 198,-29 2-226,-41 1 14,0 3-1,93 12 1,-114-6-45,53 18 0,-4-1 80,105 33 55,-75-20-6,139 25 301,-186-46-359,92 31 119,-101-27-82,68 13 0,-87-23-77,0 3 1,66 29 0,-48-18 10,-4-2-46,97 34 19,-125-48-42,1-1 1,0-1-1,49 3 1,-48-8 12,0-1 0,-1-1 0,1-2-1,-1-1 1,0-1 0,0-1 0,0-1 0,30-14 0,150-66 176,365-214 1,-505 264-146,2 3 0,108-37 1,-17 7-82,53-9 102,-103 38 78,474-192 147,-386 138-188,-70 38-32,-47 21-62,303-103 161,-291 100-51,-72 24-97,1 1 0,-1 1-1,2 0 1,26-3 0,11 1 63,-54 8-85,21 1 136,-28 0-156,0 0-1,0 0 0,0 0 0,0 0 0,-1 0 1,1 0-1,0 0 0,0 0 0,0 0 0,0 0 1,0 0-1,0 0 0,0 0 0,0 0 0,0 0 1,0 0-1,0 0 0,0 0 0,-1 0 0,1 0 1,0 0-1,0 0 0,0 0 0,0 0 0,0 0 1,0 0-1,0 0 0,0 0 0,0 1 0,0-1 1,0 0-1,0 0 0,0 0 0,0 0 0,0 0 1,0 0-1,0 0 0,0 0 0,0 0 0,0 0 1,0 0-1,0 0 0,0 1 0,0-1 0,0 0 1,0 0-1,0 0 0,0 0 0,0 0 0,0 0 1,0 0-1,0 0 0,0 0 0,0 0 0,0 0 1,0 0-1,0 1 0,0-1 0,0 0 0,0 0 1,1 0-1,-1 0 0,0 0 0,-19 7-420,4-2-326,1 0 0,-1 1 0,2 0-1,-1 1 1,1 1 0,0 0 0,0 0 0,1 1 0,-12 12 0</inkml:trace>
</inkml:ink>
</file>

<file path=word/ink/ink5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7:40.077"/>
    </inkml:context>
    <inkml:brush xml:id="br0">
      <inkml:brushProperty name="width" value="0.1" units="cm"/>
      <inkml:brushProperty name="height" value="0.1" units="cm"/>
      <inkml:brushProperty name="color" value="#E71224"/>
    </inkml:brush>
  </inkml:definitions>
  <inkml:trace contextRef="#ctx0" brushRef="#br0">38 496 3217,'-4'5'363,"0"0"-1,0 0 0,1 0 0,-1 1 0,1-1 0,1 1 0,-1-1 0,1 1 0,0 0 0,0 0 0,1 0 0,0 0 1,0 1-1,0-1 0,1 10 0,0-1-220,0 1 0,1 0 0,1-1 0,0 1 0,6 18 0,-5-23-101,1-1 1,0 0-1,1 0 0,-1 0 1,2 0-1,0-1 0,0 1 0,9 9 1,-12-15-33,1-1-1,-1 0 1,1 0 0,-1 0 0,1 0-1,0-1 1,0 1 0,0-1 0,0 0 0,0 0-1,1 0 1,-1-1 0,0 0 0,1 0 0,-1 0-1,1 0 1,0-1 0,-1 1 0,1-1-1,-1-1 1,1 1 0,8-2 0,-8 1-3,-1-1 0,1 1 0,-1-1 0,0 0 0,1 0 1,-1 0-1,0-1 0,0 0 0,0 0 0,-1 0 0,1 0 0,-1 0 0,1-1 1,-1 1-1,0-1 0,-1 0 0,1 0 0,-1 0 0,1 0 0,-1-1 0,0 1 1,-1-1-1,3-8 0,-1 2 16,-1 1 1,-1-1-1,0 0 0,0 0 1,-1 0-1,0 0 0,-1 0 1,0 1-1,-5-19 1,1 11-3,-1 0 1,0 0-1,-1 1 1,-2 0-1,1 0 1,-2 0-1,0 1 1,-1 1-1,-20-22 1,30 35-29,0 1 0,0 0 1,0 0-1,0 0 0,0 0 0,-1 0 1,1 0-1,0 0 0,-1 0 0,1 1 0,0-1 1,-1 0-1,1 1 0,-1-1 0,1 1 1,0-1-1,-1 1 0,0 0 0,1 0 0,-1 0 1,1 0-1,-1 0 0,1 0 0,-1 0 1,1 0-1,-1 0 0,1 1 0,-1-1 0,1 1 1,-1-1-1,1 1 0,0 0 0,-1-1 0,1 1 1,0 0-1,0 0 0,-1 0 0,1 0 1,0 0-1,0 0 0,-2 2 0,0 1-37,0 1 0,0-1 0,1 1 0,-1-1 0,1 1 0,0 0 0,0 0 0,1 0 0,-1 0 0,0 8 0,0 0-475,1 1-1,0 0 1,0 0-1,2 0 1,0 0-1,0 0 1,1 0-1,6 16 1,8 7-2122</inkml:trace>
  <inkml:trace contextRef="#ctx0" brushRef="#br0" timeOffset="389.06">392 513 3970,'2'4'992,"3"5"-303,1 8 223,-2 3-336,2 0-240,-2 1-159,2-1-1,-2 0-144,0 1 48,-1-3-64,-3-7 0,2-1-16,-2-1 0,0-7-96,0 0-545</inkml:trace>
  <inkml:trace contextRef="#ctx0" brushRef="#br0" timeOffset="875.14">504 282 3265,'-2'2'238,"1"1"-1,-1-1 0,0 1 1,1 0-1,-1-1 0,1 1 1,0 0-1,-1 0 0,2 0 1,-1 0-1,0 0 0,1 0 1,-1 0-1,1 0 0,0 0 1,0 0-1,0 1 0,0-1 0,0 0 1,2 4-1,2 11-191,0 0-1,9 22 0,-6-19 491,-4-13-489,1 0 0,-1 0 0,2 0 0,-1 0 0,1 0-1,1-1 1,-1 0 0,1 0 0,0-1 0,9 8 0,-11-10-38,-1-1 1,1 0 0,0 0-1,0-1 1,0 1-1,0-1 1,0 0 0,1 0-1,-1 0 1,1-1 0,-1 1-1,1-1 1,-1 0 0,1-1-1,0 1 1,0-1 0,-1 0-1,1 0 1,0 0-1,9-2 1,-10 0 2,0 0 1,0 0-1,0 0 0,0-1 0,0 1 0,-1-1 1,1 0-1,-1 0 0,0 0 0,0-1 0,0 1 1,0-1-1,-1 0 0,1 0 0,-1 1 0,4-10 1,-3 7 10,-1-1 0,0 0 0,0 1 0,0-1 0,-1 0 0,0 0 0,0 0 0,0 0 0,-1 0 1,-1-10-1,-1 6 14,0-1 1,0 1 0,-1 0-1,-1 0 1,0 1 0,-1-1 0,0 1-1,0 0 1,-1 0 0,-8-11-1,10 16-18,0 1-1,0-1 0,-1 1 0,1 0 0,-1 0 0,0 1 0,0-1 0,0 1 0,0 0 0,-1 0 1,1 1-1,-1 0 0,0 0 0,0 0 0,0 0 0,0 1 0,0 0 0,0 1 0,0-1 1,-8 1-1,9 1-12,1 0 0,-1 0 1,1 1-1,0-1 1,-1 1-1,1 0 0,0 0 1,0 0-1,0 1 1,0 0-1,1 0 0,-1 0 1,1 0-1,-1 0 1,1 0-1,0 1 0,0 0 1,1-1-1,-5 9 1,-1 2-30,1 0 0,1 0 0,0 0 0,-6 24 0,10-33-119,1 0-1,0 0 1,0 1 0,0-1-1,0 0 1,1 0 0,0 1-1,0-1 1,1 0 0,-1 0-1,1 1 1,0-1 0,1 0-1,-1 0 1,1 0 0,0 0-1,0-1 1,1 1 0,3 5-1,12 7-2220</inkml:trace>
  <inkml:trace contextRef="#ctx0" brushRef="#br0" timeOffset="1600.02">767 60 6035,'-1'-1'151,"0"1"0,0-1 1,0 0-1,0 1 0,1-1 0,-1 0 1,0 1-1,0-1 0,1 0 0,-1 0 1,1 1-1,-1-1 0,1 0 1,-1 0-1,1 0 0,-1 0 0,1 0 1,0 0-1,-1 0 0,1 0 1,0 0-1,0-2 0,1 1-81,1 0 0,-1 0 0,1 0 0,0 1 0,0-1 0,0 0 0,0 1 0,0-1 0,0 1 0,0 0 0,3-1 0,-2-1-61,1 1 1,-1 0-1,1 0 0,0 0 1,0 1-1,0-1 0,0 1 0,0 0 1,0 0-1,0 0 0,0 1 1,0 0-1,0-1 0,0 1 1,1 1-1,-1-1 0,0 1 1,0-1-1,0 1 0,0 0 0,0 0 1,0 1-1,0-1 0,-1 1 1,1 0-1,0 0 0,-1 0 1,1 1-1,-1-1 0,0 1 0,0 0 1,0 0-1,0 0 0,-1 0 1,1 0-1,2 5 0,-2-4-1,0 2 0,0-1 0,0 0 0,-1 1-1,0-1 1,0 1 0,0-1 0,1 13 0,-3-16-1,0 1 0,0 0 0,0-1 0,0 1-1,0-1 1,-1 1 0,1 0 0,-1-1 0,0 1 0,0-1 0,0 0 0,0 1 0,0-1 0,0 0 0,-1 1 0,1-1 0,-1 0 0,0 0 0,1 0 0,-1-1 0,0 1 0,0 0 0,-4 2 0,-13 3 55,11-5 51,9-6 168,13-26 44,-10 26-325,0 1 1,0-1-1,0 1 0,0 0 0,0 0 0,1 1 0,0-1 0,-1 1 0,1 0 0,0 0 1,0 1-1,0 0 0,0-1 0,0 1 0,0 1 0,0-1 0,0 1 0,1 0 0,-1 0 1,6 2-1,-2-1-9,0 1 1,0 0-1,0 0 1,0 1-1,0 0 1,-1 1-1,0 0 1,0 0 0,0 1-1,14 10 1,-19-13 9,-1 1 0,1-1 0,0 1 0,-1 0 0,0-1 0,0 1 1,0 0-1,0 1 0,0-1 0,-1 0 0,1 0 0,-1 1 0,0-1 0,0 1 1,0-1-1,0 1 0,-1-1 0,1 1 0,-1 0 0,0-1 0,0 1 0,0 0 1,-1-1-1,1 1 0,-1-1 0,0 1 0,0-1 0,0 1 0,-3 5 0,0-1 12,0-1-1,0 0 0,-1 0 1,1 0-1,-2-1 0,1 0 1,-1 0-1,0 0 0,0 0 0,0-1 1,-14 8-1,12-8 19,0 0 30,0 0-1,0 0 1,-1-1-1,0 0 1,0 0-1,0-1 1,0 0 0,-1-1-1,1 0 1,-1 0-1,-16 0 1,7-1 55,17 0-107,-1 0 1,1-1-1,-1 0 0,1 0 0,-1 1 1,1-1-1,-1-1 0,0 1 0,1 0 0,-1-1 1,1 1-1,0-1 0,-4-1 0,4 6-62,4-7-550</inkml:trace>
</inkml:ink>
</file>

<file path=word/ink/ink5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5:59.371"/>
    </inkml:context>
    <inkml:brush xml:id="br0">
      <inkml:brushProperty name="width" value="0.1" units="cm"/>
      <inkml:brushProperty name="height" value="0.1" units="cm"/>
      <inkml:brushProperty name="color" value="#0000FF"/>
    </inkml:brush>
  </inkml:definitions>
  <inkml:trace contextRef="#ctx0" brushRef="#br0">30 1594 4626,'-29'2'5005,"33"-2"-3677,2 0-1111,-1 0 0,0-1 0,1 0 0,-1 0 1,0-1-1,0 1 0,8-4 0,100-51 313,281-127-232,352-150-154,-282 107-94,-334 164-50,8-9-30,-78 38 86,2 3-1,0 2 1,80-23-1,-118 47 93,-23 4-172,-1 1 1,1-1-1,-1 1 1,0-1-1,0 1 0,1-1 1,-1 1-1,0-1 1,0 1-1,0-1 0,1 1 1,-1 0-1,0-1 1,0 1-1,0-1 1,0 1-1,0-1 0,0 1 1,0 0-1,0-1 1,0 1-1,0-1 0,-1 2 1,1 24-2982,2-11 458</inkml:trace>
  <inkml:trace contextRef="#ctx0" brushRef="#br0" timeOffset="559.39">2654 215 4770,'-1'-7'617,"0"1"0,1 0 0,-1-1 1,2 1-1,-1-1 0,1 1 0,0-1 0,0 1 0,4-12 0,-5 18-586,0 0 0,1 0 0,-1 0 0,0 0 0,1 0 0,-1-1 0,0 1 0,0 0 0,1 0 0,-1 0 0,0 0 0,1 0 0,-1 0 0,0 0 0,1 0 0,-1 0 0,0 0 1,0 0-1,1 0 0,-1 0 0,0 1 0,1-1 0,-1 0 0,0 0 0,0 0 0,1 0 0,-1 0 0,0 1 0,0-1 0,1 0 0,-1 0 0,0 0 0,0 1 0,0-1 0,1 0 0,-1 0 0,0 1 0,0-1 0,0 0 0,0 0 0,0 1 0,0-1 0,1 0 0,-1 1 0,0-1 0,0 0 0,0 0 0,0 1 0,12 30 481,4 34-220,1 137 9,-15-154-359,-5-64-5702,-1 8 2414</inkml:trace>
  <inkml:trace contextRef="#ctx0" brushRef="#br0" timeOffset="1176.38">2456 271 5282,'-2'-4'203,"0"-1"-1,0 0 0,0 0 1,0 0-1,1-1 1,0 1-1,0 0 0,0 0 1,1-1-1,0 1 0,0 0 1,0-1-1,0 1 0,1 0 1,0-1-1,0 1 0,1 0 1,-1 0-1,1 0 0,0 0 1,0 0-1,1 1 0,0-1 1,0 0-1,4-5 0,3-1-88,0 0-1,1 0 0,0 2 0,0-1 0,1 1 0,0 1 0,1 0 0,0 1 0,0 0 0,0 1 0,1 0 0,27-6 0,-20 6-36,0 2-1,0 1 0,0 0 0,0 2 0,0 0 1,1 1-1,-1 2 0,32 5 0,-41-5-65,1 1 0,-1 1 0,0 0 0,0 1 0,0 0 0,-1 0 0,0 1 0,0 1 0,0 0 0,-1 1 0,0 0 0,0 0 0,-1 1 0,0 0 0,-1 1 0,0 0 0,0 0 0,-1 1 1,0 0-1,-1 0 0,0 0 0,7 23 0,-11-24-2,1-1 1,-2 1-1,1 0 1,-2-1-1,1 1 1,-1 0-1,-1 0 1,1 0-1,-2-1 1,-2 13-1,0-9 6,-1 0 1,0 0-1,-1 0 0,0-1 0,-1 0 0,-14 19 0,13-21 19,-1 0 1,0-1-1,-1 1 0,0-2 0,0 1 0,0-2 0,-1 1 0,-1-1 1,1-1-1,-1 0 0,-25 8 0,17-7 33,-1-2 0,0 0 0,0-2-1,0 0 1,0-1 0,-35-2 0,14-2-32,43 3-171,9 23-6048,-8-11 2510</inkml:trace>
  <inkml:trace contextRef="#ctx0" brushRef="#br0" timeOffset="3053.2">266 1814 1697,'-6'0'256,"6"4"-144,-6-4-96,6 1 0,-4 3-16,0-4 0,-1 0-128,1 0 128,0 0-320</inkml:trace>
  <inkml:trace contextRef="#ctx0" brushRef="#br0" timeOffset="3939.75">167 1750 2177,'-9'-20'2358,"6"15"-2016,3 4-282,0 0 1,-1 1-1,1-1 0,-1 0 0,1 0 0,-1 0 0,1 1 0,-1-1 0,1 0 0,-1 0 0,1 1 0,-1-1 0,0 1 0,0-1 0,1 1 0,-1-1 0,0 1 1,0-1-1,0 1 0,1-1 0,-1 1 0,-1 0 0,-16-10 998,16 8-934,-1 0 0,1 0-1,-1 1 1,0-1 0,1 1-1,-1-1 1,0 1 0,0 0-1,0 0 1,0 0 0,-6-1-1,2 2 214,0-1-1,1 0 1,-1 0-1,1-1 1,-1 0-1,1 0 1,-12-6-1,18 8-325,0 0-1,0 0 1,0-1-1,-1 1 0,1 0 1,0 0-1,0 0 1,0 0-1,0 0 0,0 0 1,-1 0-1,1 0 1,0 0-1,0 0 1,0 0-1,0 0 0,-1 0 1,1-1-1,0 1 1,0 0-1,0 1 0,0-1 1,-1 0-1,1 0 1,0 0-1,0 0 1,0 0-1,0 0 0,-1 0 1,1 0-1,0 0 1,0 0-1,0 0 0,0 0 1,0 0-1,-1 0 1,1 1-1,0-1 1,0 0-1,0 0 0,0 0 1,0 0-1,0 0 1,0 1-1,0-1 0,0 0 1,-1 0-1,1 0 1,0 0-1,0 1 1,0-1-7,0 0 1,0 0 0,0 0 0,0 0 0,1 0 0,-1 1 0,0-1 0,0 0 0,0 0 0,0 0 0,0 0 0,0 0 0,0 0 0,0 0 0,0 0 0,0 1 0,1-1-1,-1 0 1,0 0 0,0 0 0,0 0 0,0 0 0,0 0 0,0 0 0,1 0 0,-1 0 0,0 0 0,0 0 0,0 0 0,0 0 0,0 0 0,0 0 0,1 0 0,-1 0 0,0 0-1,0 0 1,0 0 0,0 0 0,0 0 0,1 0 0,-1 0 0,0 0 0,0 0 0,0 0 0,0 0 0,0 0 0,0-1 0,0 1 0,1 0 0,-1 0 0,0 0 0,0 0 0,0 0-1,0 0 1,0 0 0,0 0 0,0-1 0,0 1 0,0 0 0,0 0 0,0 0 0,8 8 70,6-3 45,0-1 0,26 4 0,-28-6-21,33 6 106,0-3 1,78-1-1,91-17 14,-67 2-147,9 2 7,286-10 100,-4 30-104,-264 0-70,237-16 1,-275-5 453,-129 7-427,-7 3-30,0 0 0,0 0 1,0 0-1,0 0 1,0 0-1,0 0 1,0 0-1,0 0 1,0 1-1,0-1 0,0 0 1,0 0-1,0 0 1,0 0-1,0 0 1,0 0-1,0 0 1,0 0-1,0 1 0,0-1 1,0 0-1,1 0 1,-1 0-1,0 0 1,0 0-1,0 0 1,0 0-1,0 0 1,0 0-1,0 0 0,0 0 1,0 0-1,0 0 1,1 1-1,-1-1 1,0 0-1,0 0 1,0 0-1,0 0 0,0 0 1,0 0-1,0 0 1,1 0-1,-1 0 1,0 0-1,0 0 1,0 0-1,0 0 0,0 0 1,0-1-1,0 1 1,0 0-1,1 0 1,-1 0-1,0 0 1,0 0-1,0 0 1,0 0-1,0 0 0,0 1 20,0-1-51,0 0 1,0 0 0,0 0-1,0 0 1,0 0 0,0 0-1,0 0 1,-1 0-1,1 0 1,0 0 0,0 1-1,0-1 1,0 0 0,0 0-1,0 0 1,0 0 0,0 0-1,-1 0 1,28 17-3235,-9-13 358</inkml:trace>
  <inkml:trace contextRef="#ctx0" brushRef="#br0" timeOffset="4459.32">2852 1602 5154,'2'2'550,"-1"0"-1,1 0 0,-1 0 1,0 0-1,0 0 0,0 0 1,0 0-1,0 1 0,0 2 0,8 37 1541,3 62-2415,-7-54 879,-4-42-571,0 2-34,1 0-1,-2-1 1,1 1 0,-1 0 0,0 0 0,-1 0 0,-1 0 0,-2 13-1,-12-23-5833,4-2 931</inkml:trace>
  <inkml:trace contextRef="#ctx0" brushRef="#br0" timeOffset="4962.09">2604 1678 7203,'-1'-2'201,"1"0"1,-1-1-1,0 1 0,0 0 0,1 0 0,-1-1 0,1 1 0,0 0 0,0-1 0,0 1 0,0 0 1,0-1-1,0 1 0,1 0 0,-1 0 0,1-1 0,0 1 0,0-2 0,1 0-85,1-1-1,-1 1 1,1 1 0,-1-1-1,1 0 1,0 1-1,1-1 1,5-4-1,2-1-65,1 1-1,0 1 0,0 0 1,1 0-1,18-6 0,-10 5-1,0 1 0,1 1-1,0 1 1,0 1-1,32-2 1,-42 6-34,-1 0 0,1 1-1,-1 0 1,1 1 0,-1 0-1,0 1 1,0 1 0,0-1 0,0 2-1,0-1 1,-1 2 0,16 9 0,-15-7-8,-1 0 0,0 0 0,0 1 0,-1 1 0,0-1 0,-1 1 0,0 1 1,-1-1-1,0 1 0,-1 1 0,0-1 0,0 1 0,-1 0 0,-1 1 0,0-1 0,3 22 1,-6-26 9,-1-1 1,0 1 0,-1 0 0,0 0 0,0-1 0,0 1 0,-1-1-1,0 1 1,-1-1 0,0 0 0,0 0 0,0 0 0,-1 0-1,0-1 1,0 1 0,-7 7 0,0-1 37,-1 0 0,0 0 0,0-2 0,-1 1 0,-1-2 0,-19 13 0,25-19-25,1 0 0,-1-1 1,-1 1-1,1-2 0,0 1 0,-1-1 1,1 0-1,-1-1 0,-13 1 0,-5-2 170,-47-7-1,24 2 17,16-3-65,66 7-2280,1-1 0,32-7 0,-32 3-1101</inkml:trace>
  <inkml:trace contextRef="#ctx0" brushRef="#br0" timeOffset="5412.96">3521 1399 4434,'-18'-23'2816,"15"19"-2408,0-1 0,0 0-1,-1 1 1,0 0-1,1 0 1,-1 0-1,-1 0 1,1 0-1,-1 1 1,-9-6-1,11 8-335,-1 1-1,1-1 1,-1 1-1,0-1 0,1 1 1,-1 0-1,1 1 1,-1-1-1,0 1 1,1-1-1,-1 1 0,1 0 1,-1 0-1,1 1 1,-1-1-1,1 1 1,0-1-1,0 1 0,0 0 1,0 0-1,0 1 1,-5 4-1,4-3-45,-1 1 0,1 0 0,0 0 0,0 0 0,0 1 0,1-1 1,-1 1-1,1 0 0,1 0 0,-1 0 0,-1 9 0,2-12-23,1 1 1,1 0-1,-1-1 0,0 1 0,1 0 1,0-1-1,0 1 0,0 0 1,0-1-1,1 1 0,-1 0 1,1-1-1,0 1 0,0 0 0,1-1 1,-1 1-1,0-1 0,1 0 1,0 1-1,3 3 0,-1-1-19,0 0-1,1-1 0,0 1 0,0-1 1,0 0-1,1-1 0,0 1 0,0-1 1,0 0-1,0 0 0,0-1 0,1 0 1,0 0-1,-1-1 0,1 1 0,0-1 1,1-1-1,-1 1 0,0-1 0,0-1 1,0 1-1,1-1 0,-1-1 0,0 1 1,0-1-1,1 0 0,-1-1 0,9-3 1,5-10-3783</inkml:trace>
  <inkml:trace contextRef="#ctx0" brushRef="#br0" timeOffset="5780.01">3855 1555 9268,'10'-4'1313,"4"-3"-689,-1 5 369,12-9-849,-13 5-32,0 6-96,-8 0-16,0-7 0,1 10-288,-8-3-129,8 0-959</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5:22.008"/>
    </inkml:context>
    <inkml:brush xml:id="br0">
      <inkml:brushProperty name="width" value="0.1" units="cm"/>
      <inkml:brushProperty name="height" value="0.1" units="cm"/>
      <inkml:brushProperty name="color" value="#E71224"/>
    </inkml:brush>
  </inkml:definitions>
  <inkml:trace contextRef="#ctx0" brushRef="#br0">21 51 4194,'-4'-6'1174,"1"0"-1,0-1 1,0 1-1,-2-13 1,2 12 476,5 17 9,2 28-1513,1 69-1,-1 2-67,3-46-66,5 91-14,-13-152 103,0-7-26,-6-23 14,-2-43-47,19-94 7,-4 91-53,-6 50 7,-1 19 1,1 0 0,0 0 0,0 1-1,0-1 1,1 0 0,0-5 0,-1 17 16,-1-1 0,1 1 1,1 0-1,-1 0 0,3 13 0,2 27 6,-11 50 42,2-38-65,5 98 0,2-151-465,3-13-736,3-9-546,-1-4-433,-1-1-944</inkml:trace>
</inkml:ink>
</file>

<file path=word/ink/ink5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0:29.528"/>
    </inkml:context>
    <inkml:brush xml:id="br0">
      <inkml:brushProperty name="width" value="0.1" units="cm"/>
      <inkml:brushProperty name="height" value="0.1" units="cm"/>
      <inkml:brushProperty name="color" value="#E71224"/>
    </inkml:brush>
  </inkml:definitions>
  <inkml:trace contextRef="#ctx0" brushRef="#br0">43 203 4050,'-6'-5'108,"-4"0"2269,6 20-639,3-6-1999,-7 30 346,4-19 2,0 0-1,-1 30 1,4-45-78,1 0 1,0 0-1,1 0 0,-1 0 0,1 0 1,0 0-1,0-1 0,1 1 0,0 0 1,-1 0-1,1-1 0,1 1 0,-1-1 1,1 0-1,3 5 0,-4-7-8,-1 0 1,1 0-1,0-1 0,-1 1 1,1-1-1,0 1 0,0-1 0,0 0 1,0 0-1,0 0 0,0 0 0,0 0 1,1 0-1,-1 0 0,0-1 1,0 1-1,1-1 0,-1 0 0,0 0 1,5 0-1,-4 0 3,1-1 1,-1 0-1,1 0 1,-1 0-1,0-1 1,1 1 0,-1-1-1,0 0 1,0 1-1,0-2 1,0 1-1,3-3 1,-1 0 1,0 0 0,0 0 0,0-1 0,-1 1 0,0-1 0,0 0 0,-1 0 0,0-1 0,0 1 1,0-1-1,-1 1 0,0-1 0,2-8 0,-4 8-4,0-1 1,-1 1-1,1-1 1,-2 1-1,1-1 1,-1 1-1,0-1 1,0 1-1,-1 0 1,0 0-1,-1 0 1,-4-8-1,-2 0 4,-1 0 1,0 1-1,0 0 1,-15-12-1,25 25-17,0 0 0,0 0 0,1 0 0,-1 0 0,0 0 0,0 1 0,0-1 0,-1 0 0,1 0 0,0 1 0,0-1 0,0 1 0,0-1 0,-1 1 0,1-1 0,0 1 0,0 0 0,-1-1 0,1 1 0,0 0-1,-1 0 1,1 0 0,0 0 0,0 0 0,-1 1 0,1-1 0,0 0 0,-2 1 0,1 0-21,0 1 0,1-1-1,-1 1 1,0 0 0,1 0-1,-1-1 1,1 1 0,0 0 0,-1 0-1,1 0 1,0 0 0,0 1-1,0-1 1,0 3 0,-2 6-459,0 1 1,1-1 0,0 1 0,1-1 0,0 19-1,3 1-1894</inkml:trace>
  <inkml:trace contextRef="#ctx0" brushRef="#br0" timeOffset="411.96">333 324 3121,'-6'6'1169,"2"7"-817,4 0-224,-8-2 112,8 3-240,4-1 0,-4 2-192,-4 0-1264</inkml:trace>
  <inkml:trace contextRef="#ctx0" brushRef="#br0" timeOffset="898.98">555 80 3185,'-17'-10'1505,"0"1"-1,-29-11 0,34 15-1156,10 5-313,0 0-1,0-1 1,0 1-1,0 0 1,0 0-1,0 0 1,0 0-1,0 0 1,1 1-1,-1-1 1,0 1-1,0-1 1,0 1-1,0 0 1,0-1-1,1 1 1,-1 0-1,0 0 1,1 0-1,-1 1 1,1-1-1,-1 0 1,1 1-1,-2 1 1,-3 3 8,0 1 0,1-1 0,-8 14 0,11-16-43,1 0-1,0-1 0,0 1 1,0 0-1,1 0 0,-1 0 1,1-1-1,0 1 0,0 0 1,0 0-1,1 0 0,-1 0 1,1 0-1,0-1 0,0 1 0,0 0 1,1-1-1,-1 1 0,1-1 1,0 1-1,0-1 0,0 0 1,0 1-1,1-1 0,-1-1 1,5 5-1,-6-5-12,1 0-1,0-1 1,0 1 0,1 0-1,-1-1 1,0 1 0,1-1-1,-1 0 1,1 0 0,-1 0 0,1 0-1,-1 0 1,1-1 0,-1 1-1,1-1 1,0 1 0,0-1-1,-1 0 1,1 0 0,0 0 0,5-1-1,-4-1-12,-1 0 0,1 1 0,0-1 0,0-1 0,-1 1-1,1 0 1,-1-1 0,1 0 0,-1 0 0,0 0 0,0 0 0,4-7 0,-5 6 19,0-1 1,0 1 0,0-1-1,-1 0 1,1 0 0,-1 0-1,0 0 1,-1 0 0,1 0-1,-1-8 1,2 52 1,1 4 21,-5 67 0,-1-99-44,3-11-26,-1 1 0,1 0 0,0-1 0,-1 1 0,1 0 0,0 0 0,-1 0 0,1-1 1,0 1-1,0 0 0,0 0 0,0 0 0,0-1 0,0 1 0,0 0 0,0 0 0,0 0 1,0-1-1,1 1 0,-1 0 0,0 0 0,0 0 0,1-1 0,-1 1 0,1 0 0,0 0 0</inkml:trace>
  <inkml:trace contextRef="#ctx0" brushRef="#br0" timeOffset="1257.97">678 9 4690,'26'-8'2596,"-18"7"-2545,-1 1-1,1 0 1,0 1-1,0-1 1,0 1-1,0 1 1,0-1-1,-1 1 1,10 4-1,-13-3-30,1-1-1,-1 1 1,0 0-1,0 0 1,-1 0 0,1 0-1,-1 1 1,1-1-1,-1 1 1,0 0-1,0 0 1,-1 0-1,1 1 1,-1-1 0,0 1-1,2 6 1,0 1 33,-1 1-1,0-1 1,-1 0 0,-1 1 0,0 0 0,0-1 0,-3 24-1,-3 3 69,-11 45 0</inkml:trace>
  <inkml:trace contextRef="#ctx0" brushRef="#br0" timeOffset="1643.78">712 182 4898,'4'-3'625,"0"8"31,8-3 80,3 4-272,7-8-272,5 0 17,2-2-193,0 2 16,-9-3-32,3 7-144,-7-4-481,-1 2-1232</inkml:trace>
</inkml:ink>
</file>

<file path=word/ink/ink5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5:33.522"/>
    </inkml:context>
    <inkml:brush xml:id="br0">
      <inkml:brushProperty name="width" value="0.1" units="cm"/>
      <inkml:brushProperty name="height" value="0.1" units="cm"/>
      <inkml:brushProperty name="color" value="#FF3300"/>
    </inkml:brush>
  </inkml:definitions>
  <inkml:trace contextRef="#ctx0" brushRef="#br0">7 15 6147,'-7'-4'864,"9"4"-640,3-5 0,-3 5-128,4-6-96,-4 12-160,10-6-96,-6 5-672,1-1-401</inkml:trace>
</inkml:ink>
</file>

<file path=word/ink/ink5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0:46.883"/>
    </inkml:context>
    <inkml:brush xml:id="br0">
      <inkml:brushProperty name="width" value="0.05" units="cm"/>
      <inkml:brushProperty name="height" value="0.05" units="cm"/>
      <inkml:brushProperty name="color" value="#33CCFF"/>
    </inkml:brush>
  </inkml:definitions>
  <inkml:trace contextRef="#ctx0" brushRef="#br0">69 376 5458,'-1'-7'2357,"0"7"-2328,1 0 0,0 0 0,0 0 0,0 0 0,0 0 0,0 0 0,0 0 0,0 0 0,0 0-1,0 0 1,0 0 0,-1 0 0,1 0 0,0 0 0,0 0 0,0 0 0,0 0 0,0 0-1,0 0 1,0 0 0,0 0 0,0 0 0,0 0 0,0 0 0,0 0 0,-1 0 0,1 0 0,0 0-1,0 0 1,0 0 0,0 0 0,0 0 0,0-1 0,0 1 0,0 0 0,0 0 0,0 0-1,0 0 1,0 0 0,0 0 0,0 0 0,0 0 0,0 0 0,-18 72 2348,0-29-2092,13-34-211,1 0 0,0 0 0,0 1 1,1-1-1,1 1 0,-1 0 0,0 14 0,12-26 73,-1-1 0,1 0 1,15-8-1,118-89 432,-34 20-461,19-7-72,147-92-23,-229 155-18,1 2-1,1 2 1,67-19 0,-110 37-78,-5 4-817,-6 8-1893,-8 8-16</inkml:trace>
  <inkml:trace contextRef="#ctx0" brushRef="#br0" timeOffset="552.08">1275 328 8964,'-10'1'1697,"6"1"-609,-2 0 113,4 4-897,2-12-144,4 8-144,-2-4 0,4 0-32,-6 0-464,2 1-320,-8-14-1313,-6 13 208,-1-4-2001</inkml:trace>
</inkml:ink>
</file>

<file path=word/ink/ink5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9:41.836"/>
    </inkml:context>
    <inkml:brush xml:id="br0">
      <inkml:brushProperty name="width" value="0.1" units="cm"/>
      <inkml:brushProperty name="height" value="0.1" units="cm"/>
      <inkml:brushProperty name="color" value="#008C3A"/>
    </inkml:brush>
  </inkml:definitions>
  <inkml:trace contextRef="#ctx0" brushRef="#br0">341 360 4338,'2'4'672,"-2"-8"-95,0 8 239,0-2-544,2 13 0,4-13-112,-4 14-64,2-6 16,-4 1-96,4-2 48,-2 4-48,-4-6 16,2 3-16,0-3-32,0-3-432,0-1-992</inkml:trace>
</inkml:ink>
</file>

<file path=word/ink/ink5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5:48.066"/>
    </inkml:context>
    <inkml:brush xml:id="br0">
      <inkml:brushProperty name="width" value="0.1" units="cm"/>
      <inkml:brushProperty name="height" value="0.1" units="cm"/>
      <inkml:brushProperty name="color" value="#FF3300"/>
    </inkml:brush>
  </inkml:definitions>
  <inkml:trace contextRef="#ctx0" brushRef="#br0">60 217 5346,'-8'-5'937,"6"4"-705,-1-1-1,1 1 1,-1 0 0,1 0-1,-1 0 1,0 0-1,1 0 1,-1 0 0,0 0-1,-3 1 1,5 5-28,1 1 1,-1 0-1,0-1 1,0 1 0,0 0-1,-3 5 1,-1 10 1,3-10-158,0-1 1,1 1-1,1 0 1,0-1-1,0 1 1,1-1-1,0 1 1,1-1-1,0 1 1,6 15-1,-5-19-44,0 0 1,0 0-1,1-1 0,0 1 0,0-1 0,1 0 1,-1 0-1,2 0 0,-1 0 0,0-1 0,1 0 0,0 0 1,0-1-1,1 1 0,8 3 0,-10-6-3,-1 0-1,1 0 1,0-1-1,0 0 1,0 0-1,0 0 1,0-1-1,0 1 1,0-1-1,0 0 1,1-1-1,-1 1 1,0-1-1,0 0 0,0 0 1,0-1-1,-1 0 1,1 1-1,0-2 1,-1 1-1,1 0 1,-1-1-1,0 0 1,0 0-1,0 0 1,7-8-1,-2 3 7,-2 0-1,1-1 1,-1 0-1,0 0 1,-1 0-1,0-1 1,0 0-1,-1-1 0,-1 1 1,0-1-1,3-11 1,-3 8 2,-1-1 0,-1 1 0,-1-1 1,0 0-1,-1 0 0,0 1 0,-1-1 1,-1 0-1,0 1 0,-1-1 0,-1 1 1,-10-27-1,9 29-12,0 0 0,0 0 1,-1 1-1,0 0 0,-1 0 1,0 1-1,-10-10 0,15 17 2,0 1 0,-1 0 0,1 0 0,-1 0 0,1 0 0,-1 0 0,0 1-1,0-1 1,0 1 0,0-1 0,0 1 0,0 0 0,0 1 0,0-1 0,-1 0-1,1 1 1,0 0 0,0 0 0,-1 0 0,1 0 0,0 0 0,0 1-1,0-1 1,-1 1 0,1 0 0,0 0 0,0 0 0,0 0 0,0 1 0,0-1-1,1 1 1,-5 2 0,0 0-141,0 1 1,0 0-1,0 0 0,1 0 1,0 1-1,0 0 0,0 0 1,1 1-1,0-1 0,0 1 0,1 0 1,-1 1-1,2-1 0,-1 1 1,1 0-1,0 0 0,1 0 1,0 0-1,0 0 0,0 0 1,1 1-1,1-1 0,-1 0 0,1 1 1,1-1-1,1 12 0,6 24-2307</inkml:trace>
  <inkml:trace contextRef="#ctx0" brushRef="#br0" timeOffset="411.81">463 408 4594,'-6'3'1297,"6"3"-497,-8 1-128,6 6-175,-2-9-385,-3 0-16,7-1-64,-2 1-64,4 2-32,-4 1-256,7-1-1025,3-3-1680</inkml:trace>
  <inkml:trace contextRef="#ctx0" brushRef="#br0" timeOffset="893.12">803 90 4882,'-3'-1'197,"1"1"-1,-1-1 0,1 0 1,-1 1-1,0 0 0,1-1 1,-1 1-1,1 0 0,-1 0 1,0 0-1,1 1 1,-1-1-1,1 1 0,-1-1 1,1 1-1,-1 0 0,1 0 1,-1 0-1,1 0 0,0 1 1,0-1-1,0 0 1,-1 1-1,1 0 0,1-1 1,-1 1-1,0 0 0,-3 4 1,-5 7-130,0 0 0,1 1 1,-11 23-1,8-15 463,0-2-472,2 1 0,0-1 0,2 2 0,0-1 0,1 1-1,-5 30 1,10-40-38,1 0 0,0 0 0,0 0 0,2 1-1,-1-1 1,1 0 0,1 1 0,0-1 0,1 0 0,0 0-1,1-1 1,0 1 0,9 15 0,-9-21-19,0 1 1,0-1-1,1 0 1,0 0 0,0-1-1,1 1 1,0-1-1,0 0 1,0-1-1,0 1 1,1-1-1,10 5 1,-13-7 0,1-1 0,-1 1 0,1-1 0,-1 0-1,1 0 1,-1 0 0,1 0 0,0-1 0,-1 0 0,1 0 0,0 0 0,-1 0 0,1-1 0,-1 0 0,1 0-1,-1 0 1,1-1 0,-1 1 0,1-1 0,-1 0 0,0 0 0,4-3 0,-1 0 4,-1 0 1,0 0 0,0-1-1,0 1 1,-1-1-1,0 0 1,0-1 0,0 1-1,-1-1 1,0 0-1,0 0 1,-1 0-1,0-1 1,0 1 0,3-14-1,-5 14-3,0 1-1,-1 0 1,0 0-1,0-1 1,0 1-1,-1 0 1,0 0-1,0 0 1,0 0-1,-1 0 1,0 0-1,0 0 0,-1 0 1,0 0-1,0 1 1,0 0-1,0-1 1,-1 1-1,0 0 1,-8-8-1,9 10-5,0 1 0,1 0 0,-1 0 0,0 0 0,0 0 0,0 0 0,0 1-1,-1-1 1,1 1 0,0 0 0,-1 0 0,1 0 0,0 0 0,-1 0 0,0 1 0,1 0 0,-7 0-1,4 0 11,0 1-1,0 0 0,1 1 0,-1-1 1,0 1-1,1 1 0,-1-1 0,1 1 0,-1-1 1,-5 6-1,5-4-111,0 0-1,0 1 1,0 0 0,1 0 0,0 0 0,0 1 0,0-1-1,1 1 1,-1 1 0,2-1 0,-1 0 0,1 1-1,-1 0 1,2 0 0,-1 0 0,1 0 0,-2 13-1,4-18-81,0 1-1,0-1 0,0 1 0,1-1 1,-1 1-1,1-1 0,-1 0 0,1 1 1,0-1-1,0 0 0,0 1 0,0-1 1,1 0-1,-1 0 0,3 3 0,13 12-2565</inkml:trace>
  <inkml:trace contextRef="#ctx0" brushRef="#br0" timeOffset="1549.56">1067 238 6051,'-3'1'162,"-1"0"-1,1 0 1,0 1 0,0-1 0,0 1 0,0 0-1,1 0 1,-1 0 0,0 0 0,1 1 0,0-1-1,-1 1 1,1-1 0,0 1 0,0 0 0,0 0-1,1 0 1,-1 0 0,1 0 0,-1 0 0,1 0-1,0 0 1,0 6 0,-3 7 23,2 1 1,0 0-1,1 26 1,0-26 76,0 8-86,2 1-1,0 0 0,1 0 0,9 39 0,-8-55-145,0 0-1,1-1 1,0 1-1,0-1 1,1 0-1,0 0 1,1 0-1,-1-1 0,2 0 1,-1 0-1,1 0 1,1-1-1,-1 0 1,15 10-1,-14-11-1,0-1-1,1 0 1,-1 0-1,1-1 0,16 6 1,-21-9-23,0 0 1,-1-1 0,1 1-1,0-1 1,-1 0 0,1 0-1,0 0 1,-1 0 0,1-1-1,0 1 1,-1-1 0,1 0-1,-1 0 1,1 0 0,-1-1-1,1 1 1,-1-1 0,5-3-1,1-1 0,0 0 0,-1 0-1,1-1 1,-2 0 0,1 0-1,-1-1 1,0 0 0,-1-1-1,1 1 1,-2-1 0,1 0-1,-1-1 1,-1 1 0,0-1-1,3-11 1,-3 5 26,-1 9-23,-1-1 1,-1 0-1,0 0 0,0 0 0,0 0 0,-1-1 0,-1-15 0,-3-1-7,-2 0 0,0 0 0,-1 0 0,-2 1 0,-19-40-1,21 51 5,-1 0 0,0 0 0,-1 1 0,0 0 0,0 0 0,-2 1 0,1 1 0,-1-1-1,-1 2 1,0 0 0,-14-9 0,19 15-10,1 0-1,-1 0 1,0 1-1,0 0 1,0 0-1,0 1 1,0 0-1,-1 0 1,1 0-1,0 1 0,0 0 1,-1 1-1,1-1 1,0 1-1,0 1 1,0 0-1,0 0 1,-12 5-1,8-3-120,1 2 0,-1-1 0,1 1 0,0 1 0,0 0 0,1 0 0,0 1 0,0 0 0,1 1 0,-12 16 0,10-10-854,1 0 0,1 1 0,-9 22 1,0 7-3349</inkml:trace>
</inkml:ink>
</file>

<file path=word/ink/ink5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3:29.029"/>
    </inkml:context>
    <inkml:brush xml:id="br0">
      <inkml:brushProperty name="width" value="0.1" units="cm"/>
      <inkml:brushProperty name="height" value="0.1" units="cm"/>
      <inkml:brushProperty name="color" value="#0000FF"/>
    </inkml:brush>
  </inkml:definitions>
  <inkml:trace contextRef="#ctx0" brushRef="#br0">4 6 2321,'-4'-6'704,"11"6"-704,-10 0 0,13 12-96,3-12-496</inkml:trace>
</inkml:ink>
</file>

<file path=word/ink/ink5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0:56.19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64 261 2225,'-19'-18'682,"13"12"-223,0 1 0,0-1-1,1 0 1,-6-9 0,9 13-274,1-1 0,0 1 0,0-1-1,0 1 1,0-1 0,0 0 0,0 0-1,1 0 1,-1 1 0,1-1 0,0 0 0,0 0-1,0 0 1,0 0 0,0 1 0,1-6-1,2 1-110,0-1 0,0 0 0,0 1 0,1 0-1,0 0 1,0 0 0,1 0 0,0 1 0,0-1-1,0 1 1,1 0 0,0 1 0,0 0-1,1 0 1,-1 0 0,1 1 0,0-1 0,1 2-1,-1-1 1,0 1 0,11-3 0,1 0 11,-1 1 1,1 0 0,1 2 0,-1 0 0,0 1 0,1 1 0,-1 0-1,21 4 1,-21-1-23,1 1-1,-1 2 0,1 0 1,-1 1-1,-1 0 1,19 10-1,4 6 45,56 39 0,45 29-74,-73-49 20,96 75 0,-103-63 46,-1 3-1,86 104 1,-86-85 65,3-4 1,3-2-1,3-4 0,3-2 0,2-4 1,149 89-1,-162-114 5,88 35-1,-123-59-142,1-1 0,1-1-1,-1-2 1,1 0 0,0-2 0,31 0 0,69-6 202,1-5 1,213-41-1,-283 37-170,190-43 138,218-49 172,-297 69-296,440-79 64,-449 77-84,-26 3-21,77-10 70,-78 11-50,-75 16 26,65-9 0,-86 18-48,1-2-1,71-27 0,-5 1 85,73-26 92,-82 41-90,-43 10-54,8 0 142,-43 3-205,-9 3 21,-9 4-18,-1 0 1,0 0-1,0 0 0,0 0 0,0 0 0,0 0 0,1 0 0,-1 0 0,0 0 1,0 0-1,0 0 0,0 0 0,0 0 0,1 1 0,-1-1 0,0 0 1,0 0-1,0 0 0,0 0 0,0 0 0,0 0 0,0 0 0,1 0 0,-1 0 1,0 0-1,0 1 0,0-1 0,0 0 0,0 0 0,0 0 0,0 0 1,0 0-1,0 0 0,0 1 0,0-1 0,0 0 0,0 0 0,0 0 1,0 0-1,0 0 0,0 1 0,0-1 0,0 0 0,0 0 0,0 0 0,0 1-49,-10-5-1115,-29-9-4047</inkml:trace>
</inkml:ink>
</file>

<file path=word/ink/ink5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9:57.236"/>
    </inkml:context>
    <inkml:brush xml:id="br0">
      <inkml:brushProperty name="width" value="0.1" units="cm"/>
      <inkml:brushProperty name="height" value="0.1" units="cm"/>
      <inkml:brushProperty name="color" value="#E71224"/>
    </inkml:brush>
  </inkml:definitions>
  <inkml:trace contextRef="#ctx0" brushRef="#br0">13 0 2977,'0'13'5445,"-1"84"-4492,7 11-622,-6-97-322,0 0 1,1 0 0,-1 0-1,2 0 1,0 0 0,0 0-1,1 0 1,1 0 0,-1-1-1,2 0 1,-1 0 0,10 15-1,-12-23 0,0 1-1,1-1 1,-1 0 0,0 0-1,1 0 1,-1 0 0,1-1-1,0 1 1,-1-1-1,1 1 1,0-1 0,0 0-1,0 0 1,0 0 0,0 0-1,0-1 1,1 1-1,-1-1 1,0 0 0,0 0-1,0 0 1,0 0 0,0-1-1,0 1 1,1-1-1,-1 0 1,4-1 0,-3 0-3,0 1 1,0-1-1,-1 0 1,1 1-1,-1-2 1,1 1-1,-1 0 1,0-1-1,0 1 1,0-1-1,0 0 0,-1 0 1,1 0-1,-1 0 1,1-1-1,-1 1 1,0-1-1,-1 1 1,1-1-1,0 0 1,1-7-1,-1-3 17,-1 0-1,0-1 0,-1 1 0,0-1 0,-2 1 0,-3-19 1,-2 1 120,-18-53 1,24 82-126,0 0-1,-1-1 1,1 1-1,-1 0 1,1 0-1,-1 0 1,0 0-1,0 1 1,0-1-1,-1 0 1,1 1-1,0 0 1,-1-1-1,0 1 1,1 0-1,-1 0 1,-4-1-1,5 2-45,-1 0 1,1 1-1,-1 0 0,0-1 0,1 1 1,-1 0-1,0 0 0,1 0 0,-1 1 1,0-1-1,1 1 0,-1-1 0,1 1 1,-1 0-1,1 0 0,-1 0 0,1 0 1,0 1-1,-1-1 0,1 1 0,0-1 1,0 1-1,0 0 0,-3 3 0,-1 1-265,-1 0-1,1 0 1,0 1 0,0 0-1,1 0 1,-8 15-1,-2 14-1880</inkml:trace>
</inkml:ink>
</file>

<file path=word/ink/ink5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9:11.784"/>
    </inkml:context>
    <inkml:brush xml:id="br0">
      <inkml:brushProperty name="width" value="0.1" units="cm"/>
      <inkml:brushProperty name="height" value="0.1" units="cm"/>
      <inkml:brushProperty name="color" value="#E71224"/>
    </inkml:brush>
  </inkml:definitions>
  <inkml:trace contextRef="#ctx0" brushRef="#br0">31 339 4946,'-9'12'3162,"0"40"-2575,4-32-367,2 1-1,-2 28 1,6-40-189,0 1 0,0-1 0,1 0 0,0 0 1,1 0-1,0-1 0,0 1 0,1-1 0,0 1 1,0-1-1,10 13 0,-12-17-28,0-1 0,0 0 0,1 0 1,-1-1-1,1 1 0,0 0 0,0-1 0,0 1 0,0-1 0,0 0 1,0 0-1,0 0 0,1-1 0,-1 1 0,1-1 0,-1 0 1,1 0-1,0 0 0,0 0 0,-1-1 0,1 1 0,0-1 1,0 0-1,-1 0 0,1 0 0,0-1 0,0 0 0,-1 1 1,1-1-1,5-2 0,-4 0 10,0 0 0,0 0 0,-1 0 0,1-1 0,-1 1 0,0-1 0,0 0 0,0 0 0,0-1 0,-1 1 1,0-1-1,0 0 0,0 0 0,0 0 0,-1 0 0,0 0 0,3-9 0,-2 4 3,-1 0 0,0 0 1,0 0-1,-1 0 0,0-1 0,-1 1 1,0 0-1,-1 0 0,-2-13 0,1 13 34,-1 1 0,1-1 0,-2 1 0,1 0 0,-1 0 0,-1 0 1,-6-10-1,2 6 36,2 3-45,1 1-1,-1 0 0,-1 0 0,-15-14 1,-4-5 10,22 22-44,0 0 1,0 1 0,0 0-1,-1 0 1,0 0-1,0 0 1,-11-6 0,16 11-17,0 0 0,0-1 1,0 1-1,0 0 0,0 0 1,0-1-1,-1 1 0,1 0 1,0 0-1,0 0 0,0 0 0,0 0 1,0 1-1,0-1 0,0 0 1,0 0-1,0 1 0,0-1 1,0 1-1,0-1 0,0 1 1,0-1-1,0 1 0,0 0 1,0-1-1,0 1 0,0 0 0,1 0 1,-1-1-1,0 1 0,1 0 1,-1 0-1,0 0 0,1 0 1,-1 0-1,1 0 0,-1 0 1,1 0-1,0 0 0,0 0 1,-1 2-1,-1 6-199,0 0 1,1-1 0,-1 19-1,1-23 109,1 9-228,-1 2-233,0-1 0,1 1 0,3 19 0,8 14-1849</inkml:trace>
  <inkml:trace contextRef="#ctx0" brushRef="#br0" timeOffset="425">404 473 4130,'2'-4'1537,"-4"8"-113,0 3-1040,2 2-207,-4 6-17,2-6-80,6 3-48,-6-7 16,4 1-64,-2 1 48,4 0-64,-4-5-449</inkml:trace>
  <inkml:trace contextRef="#ctx0" brushRef="#br0" timeOffset="1376.89">1087 26 2049,'-10'-7'1745,"7"5"-1310,1 0 0,-1 0 0,0 0 0,0 0 1,0 1-1,0-1 0,0 1 0,0 0 0,-1-1 0,-3 1 0,5 1-368,0 0 0,1 1 0,-1-1 0,0 1 0,1 0 0,-1 0 0,1-1-1,-1 1 1,1 0 0,-1 0 0,1 0 0,0 0 0,-1 1 0,1-1 0,0 0 0,0 1 0,0-1-1,0 0 1,0 1 0,0-1 0,0 1 0,1 0 0,-1-1 0,0 4 0,-7 12 53,1 0 0,1 1 1,1 0-1,0 0 0,1 1 1,-2 27-1,5-13-46,1-1 0,7 61 0,-6-87-73,0 0-1,0 0 0,0-1 1,1 1-1,0 0 0,0 0 1,0-1-1,1 0 1,-1 1-1,1-1 0,1 0 1,-1 0-1,1-1 0,0 1 1,0-1-1,0 1 0,1-1 1,-1-1-1,1 1 1,0-1-1,0 0 0,0 0 1,1 0-1,-1 0 0,1-1 1,-1 0-1,1-1 1,0 1-1,0-1 0,0 0 1,0 0-1,0-1 0,0 0 1,0 0-1,6-1 1,-8 1 1,0-1 0,0 0 1,0-1-1,0 1 1,-1-1-1,1 1 0,-1-1 1,1 0-1,-1-1 0,0 1 1,1 0-1,-1-1 1,0 0-1,-1 0 0,1 0 1,0 0-1,3-6 1,0 0 20,-1 0 0,1-1 1,-1 0-1,6-20 1,-9 24-18,-1 1 1,0-1-1,-1 1 1,0-1 0,1 1-1,-2-1 1,1 1 0,-1-1-1,-2-10 1,-18-46 76,20 59-79,-1 1 0,1-1 0,0 1 0,-1-1-1,0 1 1,0 0 0,1-1 0,-1 1 0,-1 0 0,1 0 0,0 1 0,0-1-1,-1 0 1,-3-1 0,5 2-3,-1 0 0,1 1 0,-1-1 0,0 1 0,1-1-1,-1 1 1,0 0 0,0 0 0,1 0 0,-1 0 0,0 0 0,0 0 0,1 0-1,-1 1 1,0-1 0,1 0 0,-1 1 0,0 0 0,1-1 0,-1 1 0,1 0-1,-1 0 1,1 0 0,-2 1 0,-15 12-4,1 1 0,-24 28 0,33-35-181,1 1-1,1 0 0,0 0 1,0 1-1,1 0 0,0 0 1,-6 17-1,10-23-131,0 1-1,0-1 1,0 1 0,1 0 0,-1-1-1,1 1 1,0 0 0,1 6-1,6 13-2140</inkml:trace>
  <inkml:trace contextRef="#ctx0" brushRef="#br0" timeOffset="1909.98">1395 367 4818,'-16'4'721,"5"-4"-641,-5 5-80,12-5-641,-7 2-2096</inkml:trace>
</inkml:ink>
</file>

<file path=word/ink/ink5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7:48.876"/>
    </inkml:context>
    <inkml:brush xml:id="br0">
      <inkml:brushProperty name="width" value="0.1" units="cm"/>
      <inkml:brushProperty name="height" value="0.1" units="cm"/>
      <inkml:brushProperty name="color" value="#E71224"/>
    </inkml:brush>
  </inkml:definitions>
  <inkml:trace contextRef="#ctx0" brushRef="#br0">1315 52 5731,'-22'-11'1040,"13"2"-816,3 1-224,2-1-128,10-6-1649</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7:26.385"/>
    </inkml:context>
    <inkml:brush xml:id="br0">
      <inkml:brushProperty name="width" value="0.05" units="cm"/>
      <inkml:brushProperty name="height" value="0.05" units="cm"/>
      <inkml:brushProperty name="color" value="#33CCFF"/>
    </inkml:brush>
  </inkml:definitions>
  <inkml:trace contextRef="#ctx0" brushRef="#br0">102 120 6003,'-2'1'119,"0"0"1,0 0 0,0 0-1,1 0 1,-1 0 0,0 1-1,1-1 1,-1 0 0,1 1-1,-1-1 1,1 1 0,0 0-1,0-1 1,0 1 0,0 0-1,0 0 1,0-1 0,0 1-1,0 0 1,0 3 0,-5 45 815,3-19-432,-3-1-63,2 0 0,0 56 0,4-79-427,1-1 0,0 1 0,0 0 0,1 0-1,0-1 1,0 1 0,0-1 0,1 0 0,0 0-1,0 0 1,1 0 0,0 0 0,0-1-1,0 0 1,1 1 0,7 6 0,-3-5 0,-1 0 0,1-1 0,1 0 0,-1 0 0,1-1 0,0 0-1,1 0 1,-1-1 0,14 3 0,-21-7-8,1 1 0,-1-1 0,1 1-1,-1-1 1,1 0 0,0 0 0,-1-1 0,1 1-1,-1-1 1,1 1 0,-1-1 0,1-1 0,-1 1-1,1 0 1,-1-1 0,0 1 0,0-1 0,0 0-1,0 0 1,0 0 0,3-4 0,1 0 19,-1-1 0,0 0 0,-1 0 0,0 0 1,0 0-1,-1-1 0,6-12 0,-4 7-11,-1 0-1,-1 0 0,0-1 1,-1 1-1,-1-1 1,0 0-1,0 0 0,-1 1 1,-1-1-1,-1 0 1,0 0-1,0 0 1,-2 0-1,1 1 0,-2-1 1,0 1-1,-1-1 1,0 2-1,-1-1 0,0 0 1,-1 1-1,0 0 1,-1 1-1,0 0 1,-13-13-1,11 13 39,-47-45 57,52 51-107,-1 0 0,0 1-1,-1 0 1,1 0 0,-1 0-1,0 1 1,1 0 0,-11-3-1,16 6 2,-1 0-1,0 0 1,1 0 0,-1 0-1,0 0 1,1 0-1,-1 1 1,0-1-1,1 0 1,-1 1 0,1-1-1,-1 1 1,1 0-1,-1-1 1,1 1-1,-1 0 1,1 0 0,0 0-1,-1 0 1,1 0-1,-2 2 1,-22 29 6,22-28-24,-3 4 9,-10 15-200,-19 35 0,31-50-258,1 0 0,-1 1 0,1-1 0,1 1 0,0 0 1,0 0-1,0 0 0,1 15 0,3 6-2579</inkml:trace>
  <inkml:trace contextRef="#ctx0" brushRef="#br0" timeOffset="376.98">441 423 8020,'-1'0'1905,"2"-1"-929,3 1-448,-6 0-80,2-3-432,-2 3-16,7 0-176,0-11-1552,4-2-609</inkml:trace>
</inkml:ink>
</file>

<file path=word/ink/ink5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4:57.752"/>
    </inkml:context>
    <inkml:brush xml:id="br0">
      <inkml:brushProperty name="width" value="0.1" units="cm"/>
      <inkml:brushProperty name="height" value="0.1" units="cm"/>
      <inkml:brushProperty name="color" value="#0000FF"/>
    </inkml:brush>
  </inkml:definitions>
  <inkml:trace contextRef="#ctx0" brushRef="#br0">0 1 4658,'0'0'5202,"5"3"-3473,14 8-1224,78 57 1027,-33-22-1155,122 66 0,116 65 71,-156-87-322,572 275-38,-522-287-2,-46-20-12,-121-45-53,13 5 17,48 14 1,34 3 23,-2 5-1,160 78 0,-240-92 1,-41-21-96,-2-13-39,-11-7-2133,6 9-377,-1-2-335</inkml:trace>
  <inkml:trace contextRef="#ctx0" brushRef="#br0" timeOffset="1005.51">3120 863 5715,'-5'-9'504,"-4"-4"3088,11 27-1120,11 34-1701,-4-14-556,0 0-1,5 55 0,-2 363 288,-8-402-489,-4-44 2,-1-7 86,1 1-99,0 0 1,0 0 0,0 0 0,-1 0 0,1-1-1,0 1 1,0 0 0,0 0 0,0 0 0,0 0-1,0 0 1,0 0 0,0-1 0,0 1 0,0 0-1,0 0 1,0 0 0,0 0 0,0 0 0,0 0-1,0-1 1,0 1 0,0 0 0,0 0-1,1 0 1,-1 0 0,0 0 0,0 0 0,0 0-1,0 0 1,0-1 0,0 1 0,0 0 0,0 0-1,0 0 1,0 0 0,1 0 0,-1 0 0,0 0-1,0 0 1,0 0 0,0 0 0,0 0-1,0 0 1,0 0 0,1 0 0,-1 0 0,0 0-1,0 0 1,0 0 0,0 0 0,0 0 0,0 0-1,1 0 1,-1 0 0,0 0 34,27 3 171,39-9-127,-51 4-69,0 0 0,1 1 0,19 1-1,-12 1 41,45-4 0,-50 1-39,0 1 0,0 0 0,1 2 0,26 4 0,-24-6 46,-21 1-68,1 0-1,-1 0 1,0 0 0,0-1-1,1 1 1,-1 0 0,0 0-1,0 0 1,0 0 0,1 0-1,-1 0 1,0 0 0,0 0-1,1 0 1,-1 0 0,0 0-1,1 0 1,-1 0 0,0 0 0,0 0-1,1 0 1,-1 0 0,0 0-1,0 0 1,1 0 0,-1 0-1,0 0 1,0 0 0,0 0-1,1 1 1,-1-1 0,0 0-1,0 0 1,0 0 0,1 0-1,-1 1 1,0-1 0,0 0-1,0 0 1,0 0 0,1 1-1,-1-1 1,0 0 0,0 0-1,0 1 1,0-1 0,0 0-1,0 0 1,0 1 0,0-1-1,-11-13-5381</inkml:trace>
  <inkml:trace contextRef="#ctx0" brushRef="#br0" timeOffset="1385.5">3642 1248 5458,'-2'1'3877,"0"7"-2743,15 77 999,-5-42-1520,4 83 0,-22-146-5562,6 5 2585</inkml:trace>
  <inkml:trace contextRef="#ctx0" brushRef="#br0" timeOffset="1776.53">3658 994 5090,'0'-3'4226,"0"14"-2961,4-7-353,-4 1-560,0 8-15,4-6-241,2 3 64,-8-3-160,-4 1 0,4-8 0,4 3-80,-4-6-192,0 3-561,0 9-800,-1-17-896</inkml:trace>
</inkml:ink>
</file>

<file path=word/ink/ink5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6:06.701"/>
    </inkml:context>
    <inkml:brush xml:id="br0">
      <inkml:brushProperty name="width" value="0.1" units="cm"/>
      <inkml:brushProperty name="height" value="0.1" units="cm"/>
      <inkml:brushProperty name="color" value="#0000FF"/>
    </inkml:brush>
  </inkml:definitions>
  <inkml:trace contextRef="#ctx0" brushRef="#br0">63 969 4290,'-32'-5'3232,"11"0"91,21 5-3285,0 1 0,0-1 1,-1 0 114,1 0-115,0 0 0,0 0 0,0 0 1,0 0-1,0 0 0,0 0 0,0 0 0,-1 1 1,1-1-1,0 0 0,0 0 0,0 0 1,0 0-1,0 0 0,0 0 0,0 0 1,-1 0-1,1 0 0,0 0 0,0 0 0,0 0 1,0 0-1,0 0 0,0 0 0,-1 0 1,1-1-1,0 1 0,0 0 0,0 0 1,0 0-1,0 0 0,0 0 115,-1 0-115,1 0 0,0 0 1,0-1-1,0 1 0,0 0 0,0 0 1,0 0-1,0 0 0,0 0 0,0 0 0,0 0 1,0 0-1,0-1 0,0 1 0,0 0 1,0 0-1,0 0 0,0 0 0,0 0 1,0 0-1,0-1 0,0 1 0,0 0 0,0 0 1,0 0-1,12-6 957,26-8-991,-32 12 123,146-50 125,239-48 1,-195 66-246,399-86 135,233-85-193,-763 191 46,-38 8 3,0 0 0,33-13 1,-52 16 3,1 0 0,-1 0 1,0 1-1,1 0 0,-1 0 1,1 1-1,12 0 0,-23-4 46,2 8-24,0-3-23,0 0-1,0 0 0,0 0 0,0 0 1,0 0-1,0 0 0,0 0 1,0 0-1,0 0 0,0 0 1,0 0-1,0 0 0,0 0 0,0 0 1,0 0-1,0 0 0,0 0 1,0 0-1,0 0 0,0 0 0,0 0 1,0-1-1,0 1 0,0 0 1,0 0-1,0 0 0,0 0 0,0 0 1,0 0-1,0 0 0,0 0 1,0 0-1,0 0 0,0 0 0,0 0 1,0 0-1,0 0 0,0 0 1,0 0-1,0 0 0,0 0 1,0 0-1,0 0 0,0 0 0,0 0 1,-4 6-686,12 15-8333</inkml:trace>
  <inkml:trace contextRef="#ctx0" brushRef="#br0" timeOffset="515.73">2822 55 5747,'-2'0'409,"0"-1"0,0 0 1,1 1-1,-1-1 1,0 0-1,0 0 0,0 0 1,1 0-1,-1 0 0,-4-4 1544,8 8-1367,0 1-767,14 23 532,-11-20-275,-1 0 1,0 0 0,0 1-1,-1-1 1,4 12 0,1 13-15,-1 1 1,-1-1 0,-2 1-1,-2 1 1,-2 59 0,0-90-75,-1 1 0,1-1 0,-1 0 1,0 1-1,0-1 0,0 0 0,0 1 0,-1-1 1,-2 4-1,-7 2-1454,10-9 1244,0 0 0,1 0 1,-1 0-1,0 0 0,1 0 0,-1-1 1,0 1-1,1 0 0,-1 0 1,0-1-1,1 1 0,-1 0 1,1-1-1,-1 1 0,0 0 0,1-1 1,-1 1-1,-1-3-665</inkml:trace>
  <inkml:trace contextRef="#ctx0" brushRef="#br0" timeOffset="1118.08">2611 128 2721,'-1'-1'254,"1"1"-1,-1-1 1,0 0-1,0 0 1,0 0-1,0 0 1,1 1-1,-1-1 1,1 0-1,-1 0 1,0-1-1,1 1 1,0 0-1,-1 0 1,1 0-1,0 0 1,-1 0-1,1 0 1,0-1-1,0 1 1,0 0-1,0 0 1,0 0-1,0 0 1,0-1-1,1 0 1,0-1-122,0 1 0,0 0-1,1 0 1,-1-1 0,1 1 0,-1 0 0,1 0 0,0 1 0,0-1 0,0 0-1,3-2 1,5-3-93,1 1 1,0 0-1,0 1 0,12-5 0,1 2 125,1 0 0,0 1 0,0 2 1,31-3-1,-41 7-134,-1 0 0,0 2 0,0-1 0,0 2 0,-1 0 0,1 1 0,0 0-1,-1 1 1,19 7 0,-9 0-3,-1 0 0,-1 1 0,33 24 0,-44-29-11,-1 1 0,-1 0 0,1 0 0,-1 1 0,-1 0 0,0 0 0,0 1-1,-1 0 1,0 0 0,5 12 0,-10-18-3,0 0 0,-1 0 0,1 0 0,-1 0 0,0 1 0,0-1 1,0 0-1,0 0 0,-1 1 0,0-1 0,0 0 0,0 0 0,0 0 0,-1 0 0,1 0 0,-1 0 0,0-1 0,0 1 0,0 0 0,-1-1 0,-3 4 0,-2 4 42,0-2-1,-1 1 0,0-1 1,-1-1-1,-20 14 1,16-12 25,0-1-1,-1-1 1,0 0 0,-1-1-1,1-1 1,-1 0 0,-1-1 0,-22 4-1,-12 1 117,34-6-101,1 0 1,-1-2-1,-21 2 0,-3-3-2024,43 0 1544,0 0 1,0 0 0,0 0-1,0 0 1,0-1 0,0 1-1,1 0 1,-1-1 0,0 0-1,0 1 1,0-1-1,1 0 1,2 0 0,11 0-4672</inkml:trace>
  <inkml:trace contextRef="#ctx0" brushRef="#br0" timeOffset="2381.22">287 1083 1681,'-55'7'800,"34"-4"-309,-38 8 0,56-10-369,-1 0 0,1 0 0,0-1 0,-1 1 0,1-1 0,-1 1 0,1-1 0,-1 0 0,1-1 0,0 1 0,-1 0 0,1-1 0,-1 0 0,1 0 0,0 0 0,0 0 0,-1-1 0,1 1 0,0-1 0,0 1 0,-4-4 0,5 3 66,0 0 0,0 1 0,0-1 0,-1 1 1,1 0-1,0-1 0,-1 1 0,1 0 0,-1 1 0,-3-2 0,-17-8 1038,13 7-527,-2-2 631,11 4-740,6 0-216,47-6 888,347 41-371,-307-22-814,401 73 207,20 3-93,-424-77-189,192 16-17,257-9-1,-421-10 5,-108-7 16,1 0-1,-1 0 0,0 1 1,13 4-1,11 1 4,-30 0-6,-4-8 94,-2-1-874,4-11-3112,2 0 501</inkml:trace>
  <inkml:trace contextRef="#ctx0" brushRef="#br0" timeOffset="2880.15">2866 1035 6451,'-7'-3'4446,"8"3"-4427,0 1 0,-1-1 1,1 1-1,0-1 1,-1 1-1,1-1 0,0 1 1,-1 0-1,1-1 1,-1 1-1,1 0 0,-1-1 1,1 1-1,-1 0 0,1 0 1,-1-1-1,0 1 1,1 0-1,-1 0 0,0 1 1,0-1-4,9 21 228,-2 0 0,0 1 0,-2 0 0,0 0 0,2 33 1,-4-27-207,-1-25-35,-1 0 1,-1-1-1,1 1 0,-1 0 0,1 0 1,-1-1-1,0 1 0,0 0 0,-1 0 1,1-1-1,-1 1 0,0 0 0,0-1 1,0 1-1,-2 5 0,2-9-44,1 0 0,0 1 0,0-1 0,-1 1 0,1-1 0,0 0 0,-1 1 0,1-1 0,0 0 0,-1 0 0,1 1 0,-1-1 0,1 0 0,-1 0 0,1 1 0,0-1 0,-1 0 0,1 0 0,-1 0 0,1 0 0,-1 0 0,1 0 0,-1 0 0,1 0 0,-1 0 0,1 0 0,-1 0 0,1 0 0,-1 0 0,1 0 0,-1 0 0,-17-13-3857,9 4 1099</inkml:trace>
  <inkml:trace contextRef="#ctx0" brushRef="#br0" timeOffset="3460.43">2689 1085 6259,'-1'0'91,"0"-1"1,1 1 0,-1 0-1,1-1 1,-1 1-1,1 0 1,-1-1-1,1 1 1,0-1 0,-1 1-1,1-1 1,-1 1-1,1-1 1,0 1-1,-1-1 1,1 1 0,0-1-1,0 1 1,0-1-1,-1 0 1,1 1-1,0-1 1,0 1 0,0-1-1,0 0 1,0 1-1,0-1 1,0 0-1,0 0 1,12-18 1153,25-8-508,-36 27-709,17-10 71,0 1 0,1 0 0,0 1 0,0 1 0,1 1 0,0 1 1,0 1-1,0 0 0,0 2 0,1 0 0,0 2 0,21 1 0,-30 0-78,0 2-1,0-1 0,-1 1 1,1 1-1,-1 0 0,0 1 0,0 0 1,-1 0-1,1 1 0,-1 1 1,0-1-1,-1 2 0,0-1 1,0 2-1,0-1 0,-1 1 1,9 12-1,-14-16-14,0-1 0,-1 1 0,1-1 0,-1 1 0,0 0 0,0 0-1,-1 0 1,1 0 0,-1 0 0,0 0 0,-1 0 0,1 0 0,-1 0 0,0 0 0,0 1 0,-1-1 0,1 0 0,-1 0 0,0 0 0,-1 0 0,1 0 0,-1 0 0,0 0 0,0 0 0,-5 6 0,-1 1 36,0 0 1,-1 0 0,-1-2-1,0 1 1,0-1 0,-1 0-1,-21 14 1,17-15-3,1 0 0,-1-1 0,-1-1 0,0 0 0,0-1 0,0-1 0,0 0 0,-1-1 0,0-1 0,0-1 0,0 0 0,0-2 0,0 1 0,-33-5 0,34 3-24,15 1-58,2 1-193,-1-1 105,1 1 0,0 0 0,0-1 0,-1 1 0,1-1 0,0 1 0,0-1 0,0 1-1,0-1 1,-1 0 0,1 1 0,0-1 0,0 0 0,0 0 0,0 1 0,0-1-1,0 0 1,0 0 0,0 0 0,0 0 0,0-1 0,2 1 0,31-1-2366,-9-5 162</inkml:trace>
  <inkml:trace contextRef="#ctx0" brushRef="#br0" timeOffset="3935.08">3516 925 4786,'-7'-18'3164,"-9"-12"-1085,14 28-1996,1-1 0,-1 1 0,0 0 0,0 0 0,0 0 1,-1 0-1,1 0 0,0 0 0,-1 0 0,1 1 1,-1-1-1,0 1 0,1 0 0,-1 0 0,0 0 0,0 0 1,0 0-1,0 1 0,1-1 0,-1 1 0,0 0 0,0-1 1,0 2-1,0-1 0,0 0 0,0 0 0,0 1 0,0 0 1,0 0-1,0 0 0,1 0 0,-1 0 0,-4 3 1,3-2-70,0 0 0,0 0 1,0 1-1,1 0 1,-1 0-1,1 0 0,0 0 1,0 0-1,0 1 1,0-1-1,0 1 1,1 0-1,0 0 0,0 0 1,0 0-1,0 0 1,0 0-1,1 1 0,0-1 1,0 0-1,0 1 1,0-1-1,1 1 1,0-1-1,0 1 0,0-1 1,0 1-1,1-1 1,0 1-1,0-1 0,0 1 1,0-1-1,1 0 1,0 0-1,-1 0 1,2 0-1,-1 0 0,0 0 1,1 0-1,0-1 1,0 1-1,0-1 0,0 0 1,0 1-1,1-2 1,-1 1-1,1 0 1,0-1-1,0 0 0,0 1 1,0-1-1,0-1 1,0 1-1,0-1 0,1 0 1,6 1-1,-4 0-44,-1-1-4,-1 0 0,0 1 0,1-2-1,-1 1 1,1-1 0,-1 1 0,1-2-1,-1 1 1,1-1 0,-1 1 0,1-1 0,-1-1-1,0 1 1,1-1 0,-1 0 0,0 0-1,0-1 1,7-4 0,9-9-3514,-10 14 821</inkml:trace>
  <inkml:trace contextRef="#ctx0" brushRef="#br0" timeOffset="4330.08">3825 945 7459,'2'-3'2081,"6"3"-1232,2-4 31,3 0-208,-5-1-575,-4 5 15,0-4-80,-8 4 0,8 0-144,-8 0-337,-4 0-2688</inkml:trace>
</inkml:ink>
</file>

<file path=word/ink/ink5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0:32.049"/>
    </inkml:context>
    <inkml:brush xml:id="br0">
      <inkml:brushProperty name="width" value="0.1" units="cm"/>
      <inkml:brushProperty name="height" value="0.1" units="cm"/>
      <inkml:brushProperty name="color" value="#E71224"/>
    </inkml:brush>
  </inkml:definitions>
  <inkml:trace contextRef="#ctx0" brushRef="#br0">79 79 3586,'-4'0'419,"0"0"0,0 0 0,0 0 1,0 0-1,0 1 0,0 0 0,0 0 1,-7 2-1,9-2-355,0 1-1,1-1 1,-1 1 0,1-1-1,-1 1 1,1 0 0,0 0 0,0 0-1,-1-1 1,1 1 0,0 0-1,1 0 1,-1 0 0,0 1-1,1-1 1,-1 0 0,1 0 0,-1 4-1,0 2-29,-1-1 0,2 1-1,-1-1 1,1 1 0,0 0 0,1-1-1,0 1 1,0-1 0,1 1 0,-1-1-1,2 0 1,-1 1 0,1-1 0,0-1-1,1 1 1,6 11 0,-7-13-38,1-1 0,-1 1 0,0-1 0,1 0 0,0 0 0,0 0 0,0-1 0,7 5-1,-10-7 5,1-1 0,-1 1 0,1 0 0,-1-1 0,1 0-1,-1 1 1,1-1 0,-1 0 0,1 0 0,-1 0 0,1 0-1,0 0 1,-1 0 0,1 0 0,-1 0 0,1-1 0,-1 1 0,1 0-1,-1-1 1,1 0 0,-1 1 0,0-1 0,1 0 0,-1 0-1,0 1 1,1-1 0,-1 0 0,0 0 0,0-1 0,0 1-1,0 0 1,0 0 0,0 0 0,0-1 0,0 1 0,-1 0-1,2-3 1,3-5 8,0 1 0,0-1 0,-1-1 0,-1 1 0,1 0 0,-2-1 0,1 0 0,-1 0 0,-1 0 0,1 0-1,-2 0 1,0-15 0,0 19-11,-1 0 1,0-1-1,0 1 0,-1 0 0,0-1 0,0 1 0,-1 0 0,1 0 0,-1 1 1,0-1-1,-1 0 0,1 1 0,-1 0 0,0 0 0,-1 0 0,1 0 0,-1 1 0,0 0 1,0 0-1,-8-5 0,10 8-5,1 0 0,0 0 1,0 0-1,-1 0 0,1 0 1,0 1-1,-1-1 0,1 1 1,0 0-1,-1 0 0,1 0 1,-1 0-1,1 0 0,0 0 0,-1 1 1,1-1-1,-1 1 0,1-1 1,0 1-1,0 0 0,-1 0 1,1 0-1,0 0 0,0 1 0,0-1 1,0 0-1,0 1 0,1 0 1,-1-1-1,0 1 0,1 0 1,-3 3-1,1-2-143,1 0 0,0 0 1,0 1-1,0-1 0,0 0 0,0 1 0,1 0 1,-1-1-1,1 1 0,0 0 0,1 0 1,-1-1-1,0 1 0,1 0 0,0 0 0,0 0 1,0 0-1,0 0 0,1-1 0,1 6 1,8 18-2436</inkml:trace>
  <inkml:trace contextRef="#ctx0" brushRef="#br0" timeOffset="367.92">313 306 3986,'-2'2'688,"-2"5"-336,2 6-32,2-7-47,0-3-257,-4 7 64,1 3-80,1-6-48,2 2-1025</inkml:trace>
  <inkml:trace contextRef="#ctx0" brushRef="#br0" timeOffset="734.95">565 6 3762,'-5'-1'236,"0"0"1,0 0 0,0 0-1,0 0 1,0 1 0,0 0-1,0 0 1,0 0 0,0 1-1,0 0 1,0 0 0,0 0-1,0 0 1,1 1 0,-1 0-1,0 0 1,1 0 0,-1 1-1,-6 4 1,8-5-218,0 1-1,0 0 1,0 0 0,1 0 0,-1 0-1,1 1 1,0-1 0,0 1 0,0-1 0,0 1-1,0 0 1,1 0 0,0-1 0,0 1-1,0 0 1,0 0 0,0 0 0,1 0-1,0 1 1,0-1 0,0 0 0,0 0-1,1 0 1,-1 0 0,3 6 0,11 26-27,-13-35 8,0 0 0,-1 1-1,1-1 1,0 0-1,-1 0 1,1 0 0,0-1-1,0 1 1,0 0 0,0 0-1,0 0 1,0-1-1,0 1 1,1 0 0,-1-1-1,0 1 1,0-1-1,0 1 1,1-1 0,-1 0-1,0 0 1,0 1-1,1-1 1,-1 0 0,0 0-1,0 0 1,1 0 0,1-1-1,14-3-18,-13 4 5,-1-1-1,1 0 1,0 0-1,0 0 1,-1 0-1,1 0 1,-1-1 0,0 0-1,1 0 1,-1 0-1,0 0 1,0 0-1,4-4 1,-3 2-13,0 1 0,0-1 0,0 0 0,-1 0 0,0-1 1,1 1-1,-2-1 0,1 1 0,0-1 0,-1 0 0,0 0 0,0 0 1,-1 0-1,2-7 0,-7 75 5,5 8 14,-7-39 23,4-19-48,-1-1 0,0-1 0,-8 22 0,1-10-2208</inkml:trace>
  <inkml:trace contextRef="#ctx0" brushRef="#br0" timeOffset="1353.89">733 36 3778,'6'3'2800,"-4"-2"-2717,0 1-1,-1 0 1,1 0-1,0-1 1,-1 1-1,1 0 1,-1 0-1,0 1 1,0-1 0,2 4-1,-3-1-35,0-1 0,-1 0 1,1 0-1,-1 0 0,0 0 0,0 0 0,0 0 1,-1 0-1,1-1 0,-1 1 0,0 0 0,-4 5 1,-9 24 277,15-33-320,0 1-1,0-1 1,0 1-1,0-1 1,0 1 0,0-1-1,0 1 1,0-1-1,0 1 1,0-1-1,0 1 1,1-1 0,-1 1-1,0-1 1,0 1-1,1-1 1,-1 1-1,0-1 1,1 1 0,-1-1-1,0 0 1,1 1-1,-1-1 1,1 0-1,-1 1 1,0-1 0,1 0-1,-1 1 1,1-1-1,-1 0 1,1 0-1,0 1 1,28 6 101,-21-7-94,1 1 1,-1-1-1,1 0 0,-1-1 1,11-2-1,-15 2-7,0 0 0,0 0 1,0-1-1,-1 1 0,1-1 0,-1 0 0,1 0 1,-1-1-1,0 1 0,0-1 0,0 1 0,0-1 1,0 0-1,0 0 0,-1 0 0,0-1 0,1 1 0,-1 0 1,0-1-1,1-4 0,-1 2 19,0 0 1,-1 0-1,0 0 0,0-1 0,0 1 1,-1 0-1,0-1 0,0 1 0,-1-1 1,0 1-1,-3-12 0,7 60 55,-4 62-1,0-27-56,-14 74 45,11-141-334,4-10 228,0 0 0,0 0 0,0 0 0,0 0 1,-1 0-1,1 0 0,0 0 0,0 0 0,0 0 1,0 0-1,-1 0 0,1 0 0,0 0 0,0 0 1,0 0-1,0 0 0,0 0 0,-1 0 0,1 0 0,0 0 1,0 0-1,0 0 0,0-1 0,0 1 0,0 0 1,-1 0-1,1 0 0,0 0 0,0 0 0,0 0 1,0 0-1,0-1 0,0 1 0,0 0 0,0 0 0,0 0 1,0 0-1,-1 0 0,1 0 0,0-1 0,0 1 1,0 0-1,0 0 0,0 0 0,0 0 0,0-1 1,0 1-1,0 0 0,0 0 0,0 0 0</inkml:trace>
</inkml:ink>
</file>

<file path=word/ink/ink5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9:19.420"/>
    </inkml:context>
    <inkml:brush xml:id="br0">
      <inkml:brushProperty name="width" value="0.1" units="cm"/>
      <inkml:brushProperty name="height" value="0.1" units="cm"/>
      <inkml:brushProperty name="color" value="#E71224"/>
    </inkml:brush>
  </inkml:definitions>
  <inkml:trace contextRef="#ctx0" brushRef="#br0">0 15 4578,'0'4'1057,"2"-10"-785,-4 5 304,7 1 128,-1 0-592,-2-4-112,2 4 0,-6-2 48,2-2-224,-2 8-304,0-4-272,-5-5-353</inkml:trace>
</inkml:ink>
</file>

<file path=word/ink/ink5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15:34.307"/>
    </inkml:context>
    <inkml:brush xml:id="br0">
      <inkml:brushProperty name="width" value="0.1" units="cm"/>
      <inkml:brushProperty name="height" value="0.1" units="cm"/>
      <inkml:brushProperty name="color" value="#FF3300"/>
    </inkml:brush>
  </inkml:definitions>
  <inkml:trace contextRef="#ctx0" brushRef="#br0">35 0 3538,'-22'4'3969,"11"1"-3953,9-5 48,6-5-272,0 14-1296,9-5-2690</inkml:trace>
</inkml:ink>
</file>

<file path=word/ink/ink5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1:20.748"/>
    </inkml:context>
    <inkml:brush xml:id="br0">
      <inkml:brushProperty name="width" value="0.1" units="cm"/>
      <inkml:brushProperty name="height" value="0.1" units="cm"/>
      <inkml:brushProperty name="color" value="#FF3300"/>
    </inkml:brush>
  </inkml:definitions>
  <inkml:trace contextRef="#ctx0" brushRef="#br0">146 130 3570,'-13'-14'2482,"4"3"-289,9 11-2110,-1 0-1,1 0 0,0 0 1,0 0-1,-1 0 1,1 0-1,0 0 1,0 0-1,-1 0 0,1 0 1,0 0-1,0 0 1,-1 0-1,1 0 0,0 0 1,0 0-1,-1 0 1,1 0-1,0 0 1,0 0-1,-1 0 0,1 0 1,0 0-1,0 0 1,-1 1-1,1-1 0,0 0 1,0 0 82,0 1-83,-1-1 1,1 0-1,0 0 0,0 0 1,0 1-1,0-1 1,0 0-1,-1 0 0,1 1 1,0-1-1,0 1 1,-8 15 30,1 1 1,0 1-1,1 0 1,1 0-1,1 0 1,1 0-1,0 0 0,1 1 1,1 0-1,1-1 1,1 1-1,3 22 1,-1-19-84,1 0 1,1 0-1,1-1 0,1 0 1,0 0-1,2-1 0,0 1 1,2-2-1,0 0 0,15 20 1,-21-33-28,0-1 0,0 1 1,1-1-1,0 0 1,0 0-1,0 0 1,0-1-1,1 0 0,13 6 1,-18-9-4,1 0 1,-1 0-1,1-1 0,0 1 1,0 0-1,0-1 0,-1 0 1,1 0-1,0 0 1,0 0-1,0 0 0,-1 0 1,1-1-1,0 1 0,0-1 1,-1 0-1,1 0 0,0 0 1,-1 0-1,1 0 1,-1-1-1,1 1 0,-1-1 1,0 0-1,0 1 0,1-1 1,-1 0-1,-1 0 1,4-3-1,1-5 18,0 1 1,0-1-1,-1 0 1,0 0 0,-1-1-1,0 0 1,-1 1-1,0-1 1,-1 0-1,0-1 1,0 1-1,-1-20 1,-1 1-5,-2 0 1,-2-1-1,-10-45 1,9 53-14,-2 0 0,0 0 1,-2 1-1,-19-36 0,22 47-3,0 1 0,-1 0-1,0 0 1,-1 1 0,0 0-1,0 0 1,-1 1 0,0 0-1,0 0 1,-1 1 0,-13-7-1,19 12-6,1 0 0,-1 1 0,0 0-1,0 0 1,0 0 0,0 0 0,0 0 0,0 1-1,0 0 1,0-1 0,0 2 0,0-1-1,0 0 1,0 1 0,0 0 0,0 0 0,1 0-1,-1 0 1,0 1 0,0-1 0,1 1-1,-1 0 1,1 0 0,-1 0 0,1 1 0,0-1-1,0 1 1,0 0 0,0 0 0,1 0-1,-1 0 1,-2 4 0,-3 4-162,0 1 1,1 1-1,1-1 0,-1 1 0,2 0 1,0 0-1,-6 27 0,8-25-535,1 0-1,1 0 0,0 0 1,1 0-1,0 0 0,2 0 1,3 20-1,6 13-4015</inkml:trace>
  <inkml:trace contextRef="#ctx0" brushRef="#br0" timeOffset="439.12">561 535 5747,'3'4'356,"0"1"1,0 0 0,0 0-1,-1 0 1,0 1 0,0-1 0,-1 0-1,1 1 1,-1 0 0,0-1 0,0 9-1,0-4 11,1 5-95,-2 0 0,0 1 0,0-1 0,-6 29 0,-1 32 126,7-69-363,2-10-660,6-12-3387,2 4 1280</inkml:trace>
  <inkml:trace contextRef="#ctx0" brushRef="#br0" timeOffset="1331.12">762 165 4530,'-14'-15'4988,"7"36"-3320,-9 38-1210,7-27-274,0 1 1,2 1-1,-4 65 1,10-74-137,2-1 1,0 0-1,10 43 1,-10-61-42,0 1-1,1-1 1,0 1 0,0-1 0,1 0-1,0 0 1,0 0 0,0 0 0,1 0 0,-1-1-1,1 1 1,1-1 0,-1 0 0,1-1-1,0 1 1,0-1 0,0 0 0,12 7-1,-14-10-6,0 0-1,-1 0 1,1 0-1,0 0 1,0-1-1,0 1 1,0-1-1,0 0 1,0 0-1,0 0 1,0 0-1,0 0 1,0-1-1,0 0 1,0 1-1,0-1 1,3-1-1,-1-1 8,0 0-1,1 0 0,-2 0 0,1 0 0,0-1 1,-1 0-1,1 0 0,5-6 0,-4 2 6,1-1-1,-2 1 1,1-1 0,-1 0-1,0 0 1,-1 0-1,0-1 1,0 1 0,3-19-1,-6 20-8,0 0 0,-1 0 1,0 0-1,-1 1 0,0-1 0,0 0 0,-1 0 0,1 0 0,-2 1 0,1-1 0,-1 1 1,0 0-1,-1 0 0,1 0 0,-2 0 0,1 0 0,-10-11 0,12 17-4,1 0 0,0-1-1,0 1 1,-1 0 0,1 0-1,0 0 1,-1 0 0,1 0 0,-1 0-1,1 1 1,-1-1 0,1 0-1,-1 1 1,0 0 0,1-1-1,-1 1 1,0 0 0,0-1 0,1 1-1,-1 0 1,0 0 0,1 1-1,-3-1 1,1 1-6,0 0-1,0 0 1,0 1 0,0-1-1,0 1 1,0 0 0,0-1-1,1 1 1,-1 1 0,1-1-1,-4 4 1,1-1-22,0 1 0,0 0 1,1 1-1,0-1 0,0 1 1,1-1-1,0 1 0,0 0 1,0 1-1,-1 6 0,1 2-215,2-10-53,0 0-1,0-1 0,0 1 0,1 0 1,0-1-1,0 1 0,0 0 1,1-1-1,0 1 0,2 8 0,9 9-2348</inkml:trace>
  <inkml:trace contextRef="#ctx0" brushRef="#br0" timeOffset="1729.68">1080 168 5603,'-2'0'168,"1"0"0,-1 0 0,0 0 0,0 0 0,1 0 0,-1 1 0,0-1 0,0 1 0,1-1 0,-1 1 0,0 0 0,1 0 0,-1-1 0,1 1 0,-1 0 0,1 1 0,-1-1 0,1 0 0,0 0 0,0 0 0,-1 1 0,1-1 0,0 1 0,0-1 0,0 1 0,1-1 0,-1 1 0,0 0 0,0-1 0,1 1 0,-1 0 0,1 0 0,-1 2 0,-2 10-187,0 1-1,0-1 1,1 16-1,1-19 402,0 13-283,1 0 0,2 0 0,0 0 1,9 34-1,-8-44-71,0-1 1,2 1-1,-1-1 0,2-1 1,0 1-1,0-1 1,1 0-1,1 0 0,0-1 1,0 0-1,1 0 0,21 18 1,-26-25-22,1 0-1,0 0 1,0-1 0,0 0-1,0 0 1,0 0 0,1 0-1,0-1 1,-1 0 0,1 0-1,0-1 1,0 1 0,0-1-1,0-1 1,0 1 0,0-1 0,0 0-1,0 0 1,0-1 0,0 0-1,0 0 1,0 0 0,0-1-1,0 0 1,-1 0 0,1 0-1,-1-1 1,1 0 0,-1 0-1,0 0 1,0 0 0,5-6-1,-3 4 3,-1-1 0,0 0-1,0 0 1,-1 0 0,0-1-1,0 0 1,0 0 0,-1-1-1,0 1 1,-1-1 0,1 0-1,-1 0 1,-1 0-1,0 0 1,2-14 0,-2 9-3,-2 0 0,1 0 0,-2 1 0,0-1 0,0 0 1,-1 1-1,-1-1 0,0 1 0,-1 0 0,-5-13 0,3 12-4,0 1 0,0 0 0,-1 0-1,-1 0 1,0 1 0,0 1-1,-1-1 1,-1 1 0,-14-12 0,17 16-3,-1 1 0,1 0 0,-1 0 0,0 1 1,-1-1-1,1 2 0,-1 0 0,1 0 0,-1 0 0,0 1 1,0 0-1,0 1 0,0 0 0,-13 0 0,17 1-41,-1 1-1,1-1 1,0 1-1,0 1 1,0-1-1,0 1 1,0-1 0,0 1-1,0 1 1,1-1-1,-1 1 1,1 0-1,0 0 1,0 0-1,0 0 1,0 1-1,0 0 1,1-1-1,-1 1 1,1 1 0,0-1-1,0 0 1,-2 7-1,1-4-277,1 0 0,1 1 0,-1-1 0,1 1 0,0 0 0,1 0 0,0 0 0,0 0 0,1 0 0,0 0 0,0 0 0,1 0 1,0 0-1,3 12 0,11 24-3495</inkml:trace>
  <inkml:trace contextRef="#ctx0" brushRef="#br0" timeOffset="2086.53">1703 314 5426,'17'3'3389,"9"9"-2712,-14-6-146,17 10-40,-1 2-1,-1 0 1,43 39-1,-4-4-184,-37-32-271,-14-11-15,-1 0-1,0 1 0,19 21 0,-25-26-132,-4-10-1358,-6-14-2427,-3 6-446</inkml:trace>
  <inkml:trace contextRef="#ctx0" brushRef="#br0" timeOffset="2449.78">2027 278 5074,'-10'10'4980,"1"15"-4085,5-11-596,-13 26 6,-3-2 0,0 0 0,-3-1 0,-1-2 0,-34 40 0,21-39 49,12-12-1446,10-7-3010</inkml:trace>
  <inkml:trace contextRef="#ctx0" brushRef="#br0" timeOffset="3825.97">2524 216 4210,'-18'-13'2115,"17"12"-1958,0 0-1,0 0 0,0 0 1,0 0-1,0 0 0,-1 0 1,1 0-1,0 0 1,0 1-1,-1-1 0,1 0 1,0 1-1,-1-1 1,1 1-1,-1 0 0,1-1 1,0 1-1,-1 0 0,1 0 1,-1 0-1,1 0 1,-1 0-1,1 0 0,-1 0 1,1 0-1,0 1 1,-1-1-1,1 1 0,-1-1 1,-1 1-1,-2 3-99,0 0 1,0-1-1,1 1 0,-1 1 1,1-1-1,0 1 1,0 0-1,0 0 0,0 0 1,1 0-1,0 1 0,-4 9 1,2-1-1,0-1 0,1 1 1,0 0-1,-2 19 1,5-21-38,0 1 0,1-1 0,0 0 0,1 0 1,1 0-1,0 0 0,0-1 0,1 1 0,1 0 1,0-1-1,10 20 0,-10-23-16,1 0 1,0 0-1,0 0 0,1 0 1,0-1-1,0 0 1,1 0-1,0-1 0,0 0 1,1 0-1,-1-1 0,1 0 1,0 0-1,1-1 0,13 6 1,-19-9-5,-1 0 1,1-1-1,-1 1 0,1-1 1,-1 0-1,1 0 1,0 0-1,-1 0 0,1 0 1,-1 0-1,1-1 1,-1 1-1,1-1 1,-1 1-1,1-1 0,-1 0 1,4-2-1,-2 0 7,0 0 0,0 0 0,0 0 0,0-1 0,-1 1 0,1-1 0,-1 0 0,5-6 0,-2-1 10,0-1 1,0 1-1,-1-1 1,0 0-1,-1 0 0,3-16 1,-4 15-15,-1 0-1,0-1 1,-1 1 0,0-1 0,-1 1-1,-1-1 1,0 1 0,-1-1 0,0 1 0,-1 0-1,0 0 1,-1 0 0,-1 0 0,0 0-1,-1 1 1,0 0 0,-1 0 0,0 1-1,-1 0 1,0 0 0,-1 1 0,0 0 0,-1 0-1,0 1 1,-11-8 0,18 14-6,0 1 0,0 0 0,0 1-1,-1-1 1,1 0 0,-1 1 0,1 0 0,-1 0 0,1 0 0,-1 0 0,1 0 0,-1 1 0,-7 0 0,9 0-3,-1 1 0,0-1 0,0 1 0,1 0 0,-1 0 0,1 0-1,-1 0 1,1 0 0,-1 0 0,1 1 0,0-1 0,0 1 0,-1 0 0,1 0 0,0 0 0,1 0 0,-1 0 0,-3 4 0,-1 3-260,0 1-1,0-1 0,1 1 0,0 0 1,1 0-1,0 0 0,1 1 0,0 0 0,0-1 1,1 1-1,1 0 0,0 0 0,0 0 0,1 0 1,2 20-1,12 10-2102</inkml:trace>
  <inkml:trace contextRef="#ctx0" brushRef="#br0" timeOffset="4185.11">2845 428 3730,'4'4'3986,"-8"0"-3778,6 14 240,5 4-176,-7 7 224,0 3-272,0-2-16,-11 2-128,11-8-64,-3 2-16,3-6 32,5-10-80,-1-2-128,1-4-880,1-4-849</inkml:trace>
  <inkml:trace contextRef="#ctx0" brushRef="#br0" timeOffset="4626">3069 137 5186,'-1'0'185,"0"0"0,0 1 0,1-1 0,-1 1 0,0-1 0,1 1 0,-1-1 0,1 1 0,-1-1 0,1 1 0,-1-1 0,1 1 0,-1 0 0,1-1 0,-1 1 0,1 0 0,-1 1 0,-6 27 149,5-17 18,-3 6-198,1 0 1,1 0 0,1 1 0,1-1 0,0 1 0,2-1 0,0 1 0,0-1 0,2 1 0,1-1 0,0 0 0,9 22 0,-9-29-120,1 0 0,0 0 0,1-1 0,0 0 1,0 0-1,1-1 0,1 0 0,16 17 0,-21-23-27,1 0 0,0 0 1,0 0-1,0-1 0,0 1 0,1-1 0,-1 0 0,0 0 1,1-1-1,0 1 0,-1-1 0,1 0 0,0 0 0,0-1 1,-1 1-1,1-1 0,0 0 0,0-1 0,0 1 0,-1-1 0,1 0 1,0 0-1,-1 0 0,7-3 0,-5 1 7,1 0 1,-1 0-1,1-1 0,-1 0 1,-1-1-1,1 1 0,0-1 0,-1 0 1,0 0-1,0-1 0,-1 0 1,1 0-1,-1 0 0,0 0 1,-1 0-1,0-1 0,0 0 0,0 1 1,-1-1-1,0 0 0,0 0 1,-1-1-1,1-10 0,0-1-2,-1 0 1,-1 1-1,-1-1 0,-1 0 0,-1 0 0,0 1 0,-1-1 0,-7-17 1,4 19-13,-1 1 0,-1 0 0,0 1 0,0 0 0,-2 1 0,0 0 0,0 0 0,-2 1 1,1 1-1,-2 0 0,-25-18 0,34 27-7,0 0 0,0 0 0,-1 1 0,1-1 0,-1 1 0,1 1 0,-1-1 0,0 1 0,0 0 0,0 0 0,0 0 0,0 1 0,0 0 0,0 0 0,0 1 0,0-1 0,-7 3 0,9-1-41,-1-1 1,1 1-1,0 0 0,0 0 1,1 0-1,-1 1 0,0-1 1,1 1-1,-1 0 1,1 0-1,0 0 0,0 0 1,0 1-1,1-1 0,-1 1 1,1 0-1,0 0 0,0 0 1,0 0-1,0 0 1,1 0-1,-1 0 0,0 6 1,-2 11-698,1 0 1,1 0-1,1 0 1,1 1-1,3 32 1,5 3-3131</inkml:trace>
  <inkml:trace contextRef="#ctx0" brushRef="#br0" timeOffset="5100.01">3609 1 5859,'-2'0'180,"1"0"1,-1 0-1,1 0 1,-1 0-1,1 0 1,-1 0-1,1 0 0,0 1 1,-1-1-1,1 0 1,-1 1-1,1-1 1,-1 1-1,1 0 1,0 0-1,-1-1 1,1 1-1,0 0 1,0 0-1,0 0 1,0 0-1,0 0 0,0 0 1,0 0-1,0 1 1,0-1-1,-1 2 1,-18 44-35,17-38 215,-3 10-277,1 0 1,0 0 0,2 0-1,0 1 1,2-1 0,0 1 0,1 0-1,0-1 1,2 1 0,1 0-1,5 21 1,-5-29-74,1 0 0,0 0 0,1-1 0,0 0 0,1 0 0,0 0 0,1 0-1,10 12 1,-11-16-1,1-1-1,-1 0 1,1 0-1,0 0 1,0-1-1,1 0 1,0-1-1,0 1 1,0-1-1,0-1 1,0 0-1,13 4 0,-13-6 5,-1 0-1,0 0 1,1-1-1,-1 0 1,1 0-1,-1 0 1,0-1-1,1-1 0,-1 1 1,0-1-1,14-5 1,-16 5-6,1 0 1,-1-1 0,0 0 0,0 0-1,-1 0 1,1 0 0,-1-1-1,1 0 1,-1 1 0,0-2 0,-1 1-1,1 0 1,-1-1 0,0 0-1,0 1 1,3-8 0,-3 4 5,0 0 1,0 1-1,-1-1 1,-1 0-1,1 0 1,-1 0-1,-1 0 1,0-1-1,0 1 1,0 0-1,-3-14 1,2 17-9,-1 1 1,1 0-1,-1-1 0,0 1 1,0 0-1,0 0 0,-1 0 1,1 0-1,-1 0 0,0 1 1,0-1-1,0 1 0,-1 0 1,1 0-1,-1 0 1,0 0-1,0 1 0,0-1 1,0 1-1,0 0 0,0 1 1,-7-3-1,4 2 0,-1 1 0,1 0 0,0 0 1,-1 1-1,1 0 0,-1 0 0,1 0 0,0 1 0,-1 1 0,1-1 1,0 1-1,0 0 0,0 1 0,0-1 0,-11 7 0,7-3-17,1 0-1,0 0 1,1 1 0,0 0-1,0 1 1,0 0-1,1 0 1,0 1-1,-9 12 1,15-17-114,0-1-1,0 0 1,0 0-1,1 1 1,-1-1-1,1 1 1,0-1-1,0 1 1,0-1-1,1 1 0,-1 0 1,1-1-1,0 1 1,0 0-1,0 0 1,1-1-1,-1 1 1,1 0-1,0-1 1,0 1-1,0-1 1,2 5-1,17 20-2477</inkml:trace>
</inkml:ink>
</file>

<file path=word/ink/ink5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1:14.348"/>
    </inkml:context>
    <inkml:brush xml:id="br0">
      <inkml:brushProperty name="width" value="0.1" units="cm"/>
      <inkml:brushProperty name="height" value="0.1" units="cm"/>
      <inkml:brushProperty name="color" value="#FF3300"/>
    </inkml:brush>
  </inkml:definitions>
  <inkml:trace contextRef="#ctx0" brushRef="#br0">135 206 3618,'-27'-32'4626,"26"32"-4546,1-1 1,-1 1-1,1-1 1,-1 1-1,1 0 1,0 0-1,-1-1 0,0 1 1,1 0-1,-1 0 1,1-1-1,-1 1 1,1 0-1,-1 0 1,1 0-1,-1 0 1,0 0-1,1 0 0,-1 0 1,1 0-1,-1 0 1,1 0-1,-1 0 1,0 0-1,1 0 1,-1 1-1,1-1 1,-1 0-1,1 0 0,-1 1 1,1-1-1,-1 1 1,-20 15 545,12-4-589,1 1 1,0 0-1,1 1 0,0-1 0,2 1 0,-1 1 0,2-1 1,0 1-1,0 0 0,2 0 0,-1 0 0,2 0 0,0 0 1,1 0-1,1 1 0,5 28 0,-5-33-28,1-1 1,1 0-1,0 0 0,0 0 1,1 0-1,0-1 1,1 1-1,0-1 0,0 0 1,1 0-1,0-1 0,1 0 1,-1 0-1,2 0 0,-1-1 1,1 0-1,0 0 0,1-1 1,-1 0-1,1-1 1,1 0-1,-1 0 0,1-1 1,-1 0-1,18 4 0,-23-7-5,0-1 0,0 1 0,0-1 0,-1 0 0,1 0 0,0 0 0,0-1 0,0 1 0,-1-1 0,1 0 0,0 0 0,-1 0 0,1-1 0,-1 1 0,1-1 0,-1 0 0,0 0 0,1 0 0,-1 0 0,0-1 0,0 1 0,-1-1 0,1 1-1,0-1 1,-1 0 0,0 0 0,0-1 0,0 1 0,0 0 0,3-7 0,3-9 23,-1 1 1,-1-2-1,0 1 0,4-30 0,-7 31-18,-1 0-1,-1 1 1,0-1 0,-1 0-1,-1 1 1,-6-31 0,5 40-7,1-1 0,-2 0 0,1 1 1,-2-1-1,1 1 0,-1 0 0,0 0 0,0 0 0,-1 0 1,0 1-1,-1 0 0,1 0 0,-1 1 0,-14-13 1,16 16-5,-1 1 0,1-1 1,-1 0-1,0 1 1,1 0-1,-1 0 1,0 0-1,0 1 1,0 0-1,0 0 1,-1 0-1,1 1 1,-7-1-1,9 1 0,0 1 0,0-1-1,0 1 1,1 0 0,-1-1 0,0 1 0,0 1-1,0-1 1,1 0 0,-1 1 0,0-1-1,1 1 1,-1 0 0,1 0 0,0 0 0,0 0-1,0 0 1,0 0 0,0 1 0,0-1-1,0 1 1,1-1 0,-3 5 0,-1 7-321,1 1 1,0-1-1,1 1 0,0 0 1,1 0-1,1 0 0,0 0 1,1 1-1,1-1 0,0 0 1,1 0-1,1 0 1,0-1-1,8 22 0,6 11-2569</inkml:trace>
  <inkml:trace contextRef="#ctx0" brushRef="#br0" timeOffset="361.48">535 523 5250,'4'11'3332,"0"3"-2993,0-4-189,0 0 0,-1-1-1,0 1 1,-1 1 0,0-1 0,0 0-1,-1 15 1,-4 76 286,0-34-367,4-62-955,4-11-1311,-3 3 1766,5-12-2357</inkml:trace>
  <inkml:trace contextRef="#ctx0" brushRef="#br0" timeOffset="828.11">776 386 5058,'-6'-29'2516,"5"26"-2377,0-1 0,0 1 0,0 0 0,0 0 0,1 0 0,0 0 0,-1-1 0,1 1 0,1 0 0,-1 0 0,1-7 0,1 2 30,1 0 1,0 0-1,0 0 1,1 0 0,0 0-1,0 1 1,1-1 0,0 1-1,0 0 1,1 1 0,10-11-1,-14 15-133,1-1 0,0 1 0,0 0-1,0 0 1,0 0 0,1 0-1,-1 1 1,1-1 0,-1 1 0,1 0-1,-1 0 1,1 0 0,-1 0 0,1 1-1,0-1 1,0 1 0,-1 0 0,1 0-1,0 0 1,-1 1 0,1 0 0,0-1-1,-1 1 1,1 0 0,-1 1 0,1-1-1,-1 0 1,1 1 0,2 2 0,0 0-31,-1 0 1,1 0 0,-1 0 0,0 1-1,-1 0 1,1 0 0,-1 0 0,0 1-1,0-1 1,-1 1 0,1 0 0,-1 0-1,0 0 1,-1 0 0,0 1 0,0-1-1,0 1 1,1 8 0,-2-4 0,0 0 0,-1-1 0,0 1 0,-1 0 0,0 0 0,-1-1 0,0 1 0,0-1 1,-1 0-1,-8 20 0,2-11 4,0-1-1,-1 1 1,-1-1 0,0-1 0,-23 25-1,22-29-5,-31 31-12,40-42 10,0 1 0,-1-1 0,1 0-1,0 0 1,-1-1 0,1 1 0,-1-1 0,1 1 0,-1-1-1,0 0 1,1 0 0,-1-1 0,-5 1 0,9-2-8,0 0 0,0-1 1,0 1-1,1 0 0,-1 0 1,0 0-1,1 0 0,-1 0 1,1 0-1,-1 0 0,1 0 1,-1 0-1,1 0 0,0 0 1,1-1-1,5 0 3,-1 0 0,1 1 0,0 0 0,0 1 0,-1 0 0,1 0 0,0 0 0,0 1 0,7 1 0,60 20-19,-62-17 25,1-1-1,-1 0 0,1 0 0,0-1 0,0-1 1,0 0-1,0-1 0,18-1 0,-24-1-160,1 0 0,-1-1 0,1 0 0,-1 0 0,0 0 0,0-1 0,0 0 1,0-1-1,0 1 0,-1-1 0,0-1 0,1 1 0,-2-1 0,9-8 0,43-43-4009,-26 25-19</inkml:trace>
  <inkml:trace contextRef="#ctx0" brushRef="#br0" timeOffset="1549.21">1372 195 4562,'16'-2'1650,"0"-2"0,28-8 0,-18 3-1574,1 2 0,41-6 0,-51 13-62,8-2 71,-44-2 177,7 4-238,0-1-1,0 2 1,0-1 0,1 2 0,-1-1 0,0 2 0,0 0 0,1 0 0,0 1 0,-1 0-1,1 1 1,1 0 0,-1 1 0,1 0 0,0 1 0,0 0 0,1 0 0,0 1 0,0 1 0,1-1-1,0 1 1,-10 16 0,17-24-15,0 0 0,0 1 0,0-1-1,0 1 1,0 0 0,0-1 0,0 1 0,1-1-1,-1 1 1,0 0 0,1 0 0,0 0 0,-1-1-1,1 1 1,0 0 0,0 0 0,0 0 0,0-1-1,0 1 1,1 0 0,-1 0 0,0 0 0,1-1-1,-1 1 1,1 0 0,0-1 0,0 1 0,-1 0-1,1-1 1,0 1 0,0-1 0,1 1 0,-1-1-1,0 0 1,0 1 0,1-1 0,2 2 0,4 1 2,1 1 1,-1-2 0,1 1 0,0-1 0,0-1 0,10 2-1,5 2 18,-8-1-28,0 1 0,1 1 1,-2 0-1,23 13 0,-33-16 2,1 0 0,-1-1 0,0 2 0,-1-1 0,1 1 0,-1-1 0,0 1 0,0 0 0,0 1 0,0-1-1,-1 1 1,0-1 0,-1 1 0,1 0 0,2 9 0,-5-11 0,1 0 0,-1 0-1,0 0 1,0 0 0,-1 0 0,1 0-1,-1 0 1,0 0 0,0 0 0,0 0-1,-1 0 1,1 0 0,-1-1-1,0 1 1,0 0 0,0-1 0,-1 0-1,1 1 1,-1-1 0,-5 5 0,3-3 29,0 0 0,0-1 0,-1 1 0,0-1 0,0 0 0,0 0 0,0-1 1,0 0-1,-1 0 0,0-1 0,-10 4 0,10-5 27,0 1 1,0-1-1,0 0 1,0 0-1,0-1 0,0 0 1,0 0-1,0-1 1,0 0-1,0 0 0,0 0 1,1-1-1,-1 0 1,0 0-1,1-1 0,-1 0 1,1 0-1,-9-6 0,15 9-63,-1-1 1,1 1-1,-1 0 0,1 0 0,-1-1 0,1 1 0,-1 0 0,1-1 0,-1 1 0,1-1 0,-1 1 0,1 0 0,0-1 0,-1 1 0,1-1 0,0 1 0,-1-1 0,1 1 0,0-1 0,0 0 0,-1 1 0,1-1 0,0 1 0,0-1 0,0 0 0,0 1 0,0-1 0,0 1 0,0-1 0,0 0 0,0 1 0,0-1 0,0 1 0,0-1 0,0 1 0,1-1 0,-1 0 0,0 1 0,0-1 0,1 1 0,-1-1 0,0 1 0,1-1 0,-1 1 0,0-1 0,1 1 0,-1-1 0,1 1 0,-1 0 0,1-1 0,-1 1 0,1 0 0,-1-1 0,2 1 0,2-2-91,0 0 0,0 0 1,0 0-1,0 1 0,0 0 0,6-1 0,4 1-448,0 0-1,0 1 1,14 2 0,-20-1 163,36 1-2213</inkml:trace>
  <inkml:trace contextRef="#ctx0" brushRef="#br0" timeOffset="2093.41">1999 314 4706,'1'1'192,"-1"-1"0,1 1 0,0 0 0,0-1 0,-1 1 0,1 0 0,0-1 1,-1 1-1,1 0 0,-1 0 0,1-1 0,-1 1 0,1 0 0,-1 0 0,1 0 0,-1 0 0,1 1 0,3 8 102,6 3 221,1 0-1,23 22 1,7 7 158,-20-18-342,36 49 238,-52-65-575,0 0-1,0 1 1,-1-1-1,0 1 1,0 0 0,-1 0-1,2 12 1,-5-21-171,0 1 1,-1-1-1,1 1 1,-1-1-1,1 0 1,-1 1-1,1-1 1,-1 0-1,1 1 1,-1-1-1,1 0 1,-1 0-1,1 1 1,-1-1-1,0 0 1,1 0-1,-1 0 1,1 0-1,-1 0 1,0 0-1,1 0 1,-1 0-1,1 0 1,-1 0-1,0 0 1</inkml:trace>
  <inkml:trace contextRef="#ctx0" brushRef="#br0" timeOffset="2094.41">2175 320 5202,'-7'6'2450,"5"-4"-1506,-7 23-240,4-5-31,-10 12-49,-5 6-224,-5 6 48,1 4-304,-7-10 32,6 0-176,3-8 0,8-12 0,10-4-16,-1-4-240,8-14-1136,3 4-497,10 0-1281</inkml:trace>
  <inkml:trace contextRef="#ctx0" brushRef="#br0" timeOffset="2527.01">2390 160 6995,'-7'6'1229,"5"-5"-1088,0 1 1,0 0 0,0 0-1,0 0 1,1 0 0,-1 0-1,0 0 1,1 1 0,-1-1-1,1 1 1,0-1 0,0 1-1,0-1 1,-1 5 0,-4 11-23,1-1 0,0 0 0,2 1 1,0 0-1,1 0 0,1 0 0,0 0 1,1 0-1,1 0 0,1 0 0,1 0 1,5 22-1,-1-19-61,-5-14-50,-1 0 1,2 0-1,-1 0 1,1 0 0,0 0-1,0-1 1,1 0 0,0 1-1,9 10 1,-8-12-5,0-1 0,1 1 1,-1-1-1,1 0 0,0 0 0,1-1 1,-1 0-1,0 0 0,1 0 0,0-1 1,-1 0-1,9 1 0,-11-2 0,0-1 1,0 0-1,0 0 0,0 0 0,0-1 0,0 1 1,0-1-1,0 0 0,0 0 0,0-1 1,0 1-1,-1-1 0,1 0 0,0 1 0,-1-2 1,1 1-1,-1 0 0,0-1 0,0 1 0,0-1 1,0 0-1,4-5 0,-3-1 4,1 1 0,-1-1 0,0 0 1,-1 0-1,0-1 0,0 1 0,-1-1 0,0 1 1,-1-1-1,0 1 0,-1-1 0,0 0 0,0 0 0,-3-16 1,-2 2 5,2 9 1,0 0-1,-1 1 1,0 0 0,-10-21 0,2 10-14,5 8 3,-1 2 0,-17-27 0,23 38-4,0 1 1,-1 0-1,1 0 1,-1 1-1,1-1 0,-1 1 1,0-1-1,0 1 1,0 0-1,-1 0 1,1 0-1,0 0 0,-1 1 1,1-1-1,-1 1 1,0 0-1,1 0 1,-7-1-1,7 2-10,1 1 0,-1-1 0,0 1 0,0-1 0,0 1 0,0 0 0,1 0 0,-1 0 0,0 0 0,1 1 0,-1-1 0,1 1 0,-1 0 0,1-1 0,0 1 0,0 0 0,0 0 0,0 1 1,0-1-1,0 0 0,1 1 0,-3 2 0,-1 4-104,0 1 1,0 0 0,1-1 0,-6 20 0,7-18-446,0 0 0,1 1-1,0-1 1,0 23 0,5 3-2258</inkml:trace>
  <inkml:trace contextRef="#ctx0" brushRef="#br0" timeOffset="2935.62">2822 523 6083,'2'2'1793,"-6"2"-1057,8 12-16,5 0-288,-7 8-95,7-4 95,-18 6-128,14-6-240,-7 0 32,-5 0-64,2-8-64,1-4-32,4 2-736,-4-12-593</inkml:trace>
  <inkml:trace contextRef="#ctx0" brushRef="#br0" timeOffset="3370.47">2946 139 6403,'-2'2'235,"0"0"1,1 0-1,-1 0 0,1 0 1,-1 1-1,1-1 0,0 0 1,0 1-1,0-1 0,1 1 1,-1-1-1,0 1 0,1 4 1,-2 40-134,2-27 305,0 1-310,1 0-1,1 0 1,0 0-1,2-1 1,6 22-1,-7-33-66,0 1 0,0 0 0,1-1-1,1 1 1,-1-1 0,2 0 0,-1-1-1,1 1 1,0-1 0,1 0 0,0-1-1,12 11 1,-16-16-27,0 0 0,-1 0 0,1 0 0,0-1 0,1 1 0,-1-1-1,0 0 1,0 0 0,1 0 0,-1 0 0,0-1 0,1 1 0,-1-1 0,1 0 0,-1 0 0,1 0-1,-1 0 1,4-1 0,-2-1 7,-1 1 1,1-1-1,0 0 0,-1 0 0,1-1 0,-1 1 1,0-1-1,0 0 0,0 0 0,0 0 0,5-5 1,-2 0 4,-1 0 0,1-1 1,-1 0-1,-1 0 1,1 0-1,-2 0 1,1-1-1,-1 0 1,-1 1-1,1-2 0,1-13 1,-3 9 12,0 0-1,-2 0 1,0 0-1,0 0 1,-2 0 0,0 0-1,0 0 1,-1 0 0,-1 1-1,-1-1 1,0 1 0,-1 0-1,-13-24 1,16 34-18,1 1 0,-1-1 0,-1 0 1,1 1-1,0 0 0,-1 0 0,0 0 0,1 0 1,-1 0-1,0 1 0,0 0 0,-1-1 0,1 2 0,0-1 1,-1 0-1,0 1 0,1 0 0,-1 0 0,1 0 1,-1 1-1,0 0 0,0 0 0,1 0 0,-1 0 1,0 0-1,1 1 0,-1 0 0,0 0 0,1 1 1,-1-1-1,1 1 0,0 0 0,-1 0 0,1 0 1,0 1-1,0-1 0,1 1 0,-7 6 0,0 1-8,0 0 0,1 0-1,0 1 1,1 1-1,0-1 1,-8 19 0,13-23-251,0-1 1,0 0 0,1 1 0,0-1 0,0 1 0,1 0 0,0 0-1,0-1 1,1 1 0,0 0 0,0 0 0,0 0 0,1 0-1,0 0 1,2 6 0,12 17-3663</inkml:trace>
  <inkml:trace contextRef="#ctx0" brushRef="#br0" timeOffset="3861.63">3330 92 6035,'-1'-3'154,"1"1"0,0-1 0,0 1 0,0-1 0,0 1-1,0-1 1,0 0 0,1 1 0,-1-1 0,1 1 0,-1-1 0,1 1 0,0 0 0,0-1 0,0 1 0,1 0 0,-1 0 0,0-1 0,1 1 0,-1 0 0,1 0 0,3-2 0,-2 2-63,0 0 0,1 0 0,-1 0 0,1 1 1,-1-1-1,1 1 0,0 0 0,0 0 0,-1 0 1,1 1-1,0-1 0,0 1 0,7 0 0,-4 1-54,-1-1 0,1 1 1,0 0-1,0 0 0,0 1 0,-1 0 0,1 0 0,-1 1 0,1 0 0,-1 0 0,0 0 0,0 1 0,0 0 0,-1 0 0,1 0 1,8 10-1,-10-7-29,0 0 0,-1-1 1,1 1-1,-2 0 1,1 1-1,-1-1 1,0 0-1,0 1 0,-1-1 1,0 1-1,0-1 1,-1 1-1,0 0 0,-2 14 1,1-17 1,0-1-1,0 1 1,0-1 0,0 1-1,-1-1 1,0 0 0,0 0 0,0 0-1,0 0 1,0 0 0,-1 0-1,0 0 1,0-1 0,0 1 0,0-1-1,-1 0 1,1 0 0,-1 0-1,0-1 1,0 1 0,0-1 0,0 0-1,0 0 1,0 0 0,-8 2-1,12-4 4,0 0-1,0 0 0,0 0 1,0 0-1,-1 0 0,1 0 1,0 1-1,0-1 0,0 0 1,0 0-1,-1 0 0,1 0 1,0 0-1,0 0 0,0 0 1,-1 0-1,1 0 0,0 0 1,0 0-1,-1 0 0,1 0 1,0 0-1,0 0 0,0 0 1,-1 0-1,1 0 0,0-1 1,0 1-1,0 0 0,0 0 1,-1 0-1,1 0 0,0 0 1,0 0-1,0-1 0,0 1 1,0 0-1,-1 0 0,1 0 1,0 0-1,0-1 0,0 1 1,0 0-1,0 0 0,0 0 1,0-1-1,0 1 0,0 0 1,0 0-1,0 0 0,0-1 1,0 1-1,0 0 0,0 0 1,0 0-1,0-1 0,0 1 1,0 0-1,0 0 0,0 0 1,0-1-1,0 1 0,0 0 1,0 0-1,10-13 120,-5 11-128,-1 0 0,0 0 1,1 1-1,-1-1 0,1 1 0,0 0 0,-1 0 0,1 1 0,0-1 1,-1 1-1,1 0 0,0 1 0,0-1 0,-1 1 0,1-1 1,0 2-1,-1-1 0,1 0 0,-1 1 0,1 0 0,5 3 0,-5-2-3,-1-1 0,1 1-1,-1 1 1,0-1 0,0 0-1,0 1 1,0 0 0,-1 0-1,1 0 1,-1 1 0,0-1-1,0 1 1,-1-1 0,1 1 0,-1 0-1,0 0 1,-1 0 0,3 11-1,-3-7 9,0 1-1,-1-1 1,0 1-1,0-1 1,-1 1-1,-1-1 1,0 1 0,0-1-1,-1 0 1,0 0-1,0 0 1,-1 0-1,0 0 1,-1-1-1,1 0 1,-2 0-1,-5 7 1,7-10 24,0 0 0,0-1 0,-1 0-1,1 0 1,-1 0 0,0 0 0,0-1 0,-1 0 0,1 0-1,0 0 1,-1 0 0,0-1 0,0 0 0,1-1 0,-1 1-1,0-1 1,0 0 0,-1 0 0,1-1 0,0 0 0,0 0 0,0 0-1,0-1 1,0 0 0,0 0 0,-12-4 0,10 1-44,-1 1 1,1-1 0,-1-1 0,1 0-1,1 0 1,-1 0 0,1-1 0,0 0-1,0-1 1,0 1 0,1-1 0,-7-11-1,12 18-33,1-1 1,0 0-1,0 1 0,0-1 0,0 1 0,0-1 0,0 1 0,0-1 1,0 0-1,0 1 0,0-1 0,0 1 0,0-1 0,0 0 0,0 1 0,0-1 1,1 1-1,-1-1 0,0 1 0,0-1 0,1 1 0,-1-1 0,1 1 0,-1-1 1,0 1-1,1-1 0,-1 1 0,1 0 0,-1-1 0,1 1 0,-1-1 1,1 1-1,-1 0 0,1 0 0,-1-1 0,1 1 0,-1 0 0,1 0 0,-1 0 1,1 0-1,0-1 0,1 1-136,22-10-2832</inkml:trace>
  <inkml:trace contextRef="#ctx0" brushRef="#br0" timeOffset="4916.35">4175 82 2721,'-51'-81'7844,"57"108"-5286,3-7-2376,-2 0-1,0 1 0,8 40 1,3 70-14,-13-86-109,0-7-41,8 102 20,-16-190 14,-8-50 1,-1 0 5,8 52-58,2 7 2,-2 0-1,-13-55 1,13 87 10,2 10 17,5 11 23,1-4-38,-1 0 0,1-1-1,-1 1 1,3 15 0,3 6 37,2 7-4,-2 1 0,-2 1 0,5 64-1,-9-76-30,-1-2 35,-1 0-1,0 0 1,-4 25 0,2-30 40,1-17-70,0-10-8,-1 5-142,0 0 0,0 0 0,0 0 0,0 1 0,-1-1 0,1 1 0,-1-1-1,-2-2 1,-13-24-3650,12 1-1116,1 11 1384</inkml:trace>
  <inkml:trace contextRef="#ctx0" brushRef="#br0" timeOffset="5305.51">4061 312 5202,'-3'-3'5960,"20"-4"-4463,29-7-1083,20-2 2,117-13 0,-137 21-629,-44 4-621</inkml:trace>
</inkml:ink>
</file>

<file path=word/ink/ink5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1:05.964"/>
    </inkml:context>
    <inkml:brush xml:id="br0">
      <inkml:brushProperty name="width" value="0.1" units="cm"/>
      <inkml:brushProperty name="height" value="0.1" units="cm"/>
      <inkml:brushProperty name="color" value="#FF3300"/>
    </inkml:brush>
  </inkml:definitions>
  <inkml:trace contextRef="#ctx0" brushRef="#br0">104 222 2577,'-1'-1'316,"0"1"-1,0-1 1,0 0 0,0 0-1,0 1 1,0-1-1,0 1 1,0-1 0,0 1-1,0-1 1,0 1-1,0-1 1,-1 1 0,1 0-1,0 0 1,0 0-1,0-1 1,-1 1 0,1 0-1,-2 1 1,2 0-155,0 0 0,0 0 1,0 1-1,0-1 0,0 0 0,0 1 1,0-1-1,1 0 0,-1 1 1,1-1-1,-1 1 0,0 3 0,-2 4-356,-12 34 558,2 1 0,1 0-1,-10 91 1,20-115-338,2 1 1,-1-1 0,2 0 0,1 1 0,1-1 0,0 0 0,1 0 0,2-1 0,0 1-1,1-1 1,13 26 0,-16-37-26,1-1 1,0 0-1,1 0 0,-1 0 1,1-1-1,0 1 0,1-1 0,0-1 1,0 1-1,0-1 0,0-1 1,1 1-1,9 3 0,-13-6 2,0-1-1,-1 0 1,1 0-1,0 0 1,0 0-1,-1-1 1,1 0-1,0 1 1,0-1 0,0-1-1,0 1 1,-1 0-1,1-1 1,0 0-1,0 0 1,-1 0-1,1 0 1,0-1-1,-1 1 1,0-1 0,1 0-1,-1 0 1,0 0-1,0-1 1,0 1-1,0-1 1,0 1-1,-1-1 1,1 0-1,-1 0 1,4-6 0,3-6 10,-1 0 0,-1 0 1,0-1-1,-1 0 0,0 0 1,-2 0-1,0-1 1,-1 0-1,0 0 0,-1 0 1,-2 0-1,0-24 1,-4-2-14,-1 0 1,-2 0 0,-22-70 0,24 94-5,-2 0 0,-14-29 1,18 41-1,-1 1 1,0 0-1,0 1 0,0-1 1,0 1-1,-1-1 1,0 1-1,0 1 1,-1-1-1,-9-6 1,13 10 2,0 0 1,-1 1 0,1-1 0,-1 0 0,1 1-1,0-1 1,-1 1 0,1 0 0,-1 0-1,1 0 1,-1 0 0,1 0 0,-1 1 0,1-1-1,-1 1 1,1-1 0,0 1 0,-1 0-1,1 0 1,0 0 0,0 0 0,0 1 0,-1-1-1,1 0 1,1 1 0,-1 0 0,-3 2-1,-3 4-46,0 0-1,1 0 1,0 1-1,-10 15 0,12-14-105,0 0-1,1 1 1,0 0-1,0-1 1,1 1-1,-3 21 1,3-17-128,0 4-478,1-1 0,1 1 0,0-1 0,2 1 0,0-1 0,4 23 0,7 16-3247</inkml:trace>
  <inkml:trace contextRef="#ctx0" brushRef="#br0" timeOffset="393.03">460 646 4914,'15'39'5016,"-7"-20"-4744,0 1 0,6 23 0,-12-32-195,1 1 0,-2 0 0,0 0 1,0 0-1,-1 0 0,-1 0 0,0 0 0,-4 16 0,3-3-317,3-19-1193,3-16-1357,-4 0-521</inkml:trace>
  <inkml:trace contextRef="#ctx0" brushRef="#br0" timeOffset="752.67">673 193 4930,'5'13'4916,"18"45"-3674,-9-4-948,-3 1 0,-2 1-1,-2-1 1,-3 1 0,-3 57 0,-1-68-237,0-30-33,0-1-1,-3 24 1,7-121-6408,6 49 2206</inkml:trace>
  <inkml:trace contextRef="#ctx0" brushRef="#br0" timeOffset="1581.76">886 220 4962,'16'-6'4248,"22"1"-3956,-26 3 133,71-16-116,-60 12-279,0 1-1,0 1 1,34-2-1,-54 5 26,-6 0 2,-17-2 49,-33-1-30,26 2-56,13 0 161,-1 2 1,0 0-1,0 0 1,-18 4-1,29-3-147,-1 0 0,1 0 1,0 0-1,-1 1 0,1 0 0,0 0 0,0 0 0,0 0 0,1 1 0,-1-1 0,0 1 0,1 0 0,0 0 0,-1 1 0,2-1 0,-1 1 0,0-1 0,-3 8 0,0 1-20,1 0 1,1 0-1,0 1 1,1-1-1,1 1 1,0 0 0,0 0-1,1 0 1,1 0-1,0 0 1,1 0-1,3 16 1,-4-25-15,1 0-1,0 0 1,0 0 0,0 0-1,1-1 1,-1 1 0,1 0-1,0-1 1,0 1-1,0-1 1,1 0 0,3 5-1,-4-7 3,0 1 0,0-1-1,0 0 1,0 0 0,0 0-1,0-1 1,1 1-1,-1 0 1,0-1 0,0 0-1,1 1 1,-1-1 0,0 0-1,0 0 1,1 0 0,-1 0-1,0-1 1,0 1-1,1-1 1,-1 1 0,0-1-1,0 0 1,3-1 0,13-5 32,0 1 1,0 0 0,1 2-1,33-4 1,-45 7-35,0 1 0,-1 1 0,1-1 0,0 1 0,0 1 0,0-1 0,-1 1 0,1 0 0,-1 0 0,1 1 0,-1 0 0,0 0 0,0 1 0,0-1 0,0 1 0,8 9 0,-8-9 4,-1 1 0,0 1 0,-1-1 0,1 1 0,-1 0 0,0 0 0,0 0 0,-1 0 0,0 0 0,0 1 0,-1 0 0,1 0 0,-2-1 0,1 1 0,-1 0 0,0 1 0,0-1 0,0 0 0,-2 12 0,0-11 23,0 0 0,-1 0 0,0 0 0,-1 0 0,0 0 0,0-1 0,0 1 0,-1-1 0,0 0 0,0 0 0,-1 0 0,0-1 0,0 1 0,-1-1 0,1-1 0,-13 11 0,14-14 13,0 1 0,0-1 0,-1 1 0,1-1 0,0 0-1,-1-1 1,1 1 0,-1-1 0,1 0 0,-1 0 0,0 0 0,0-1 0,1 1 0,-1-1-1,0-1 1,0 1 0,1 0 0,-1-1 0,-7-2 0,-3-2 27,1 0-1,0-1 1,0-1 0,-22-13-1,93 15-2352,17 1-1025,-36-1 494</inkml:trace>
  <inkml:trace contextRef="#ctx0" brushRef="#br0" timeOffset="1953.65">1521 356 6995,'72'63'4778,"43"30"-3588,-89-71-1036,45 48-1,-69-68-155,1 1 0,0-1 0,-1 1-1,2-1 1,-1 0 0,6 3 0,5 3-47,-14-8-127,1-1 1,0 0-1,0 1 1,-1-1-1,1 0 1,0 0-1,-1 0 0,1 0 1,-1 0-1,1 0 1,-1 0-1,1 0 1,-1 0-1,0 0 0,0 0 1,1 0-1,-1 0 1,0 0-1,0 0 1,0-2-1,-1-13-2156</inkml:trace>
  <inkml:trace contextRef="#ctx0" brushRef="#br0" timeOffset="2370.64">1820 331 5699,'-2'2'1712,"4"0"-815,-2 2 207,5 8-415,-12 8 319,5 2-496,-11 10-63,-3 0-337,-2 6 96,-2-6-192,2 0 16,-4 6-32,2-6 0,0-10-208,0 5-977,6-11-1120</inkml:trace>
  <inkml:trace contextRef="#ctx0" brushRef="#br0" timeOffset="3995.66">2303 202 2193,'-5'-74'3850,"5"73"-3701,0 0 0,0 0 1,0 0-1,0 0 1,0 0-1,-1 0 0,1 0 1,0 0-1,-1 0 0,1 0 1,-1 0-1,1 0 1,-1 0-1,1 0 0,-2-1 1,2 2-120,0 0 1,0-1 0,-1 1 0,1 0-1,0 0 1,0 0 0,0 0 0,0 0-1,-1-1 1,1 1 0,0 0-1,0 0 1,0 0 0,-1 0 0,1 0-1,0 0 1,0 0 0,0 0 0,-1 0-1,1 0 1,0 0 0,0 0 0,0 0-1,-1 0 1,1 0 0,0 0 0,0 0-1,0 0 1,-1 0 0,1 0 0,0 0-1,0 0 1,0 0 0,-1 0-1,1 1 1,0-1 0,0 0 0,0 0-1,0 0 1,-1 0 0,1 0 0,0 1-1,0-1 1,0 0 0,0 0 0,0 0-1,0 0 1,0 1 0,-1-1 0,1 0-1,0 0 1,0 0 0,0 1 0,0-1-1,0 0 1,-10 36 779,-6 20-210,-9 59 1,23-95-577,0-1 1,1 1 0,1 0 0,0-1 0,2 1-1,0-1 1,6 21 0,-5-27-12,1-1 1,1 1-1,0-1 1,1 0-1,0 0 1,1 0-1,14 18 0,-18-26-12,1 0 0,-1-1 1,1 1-1,0-1 0,0 0 0,0 0 0,0 0 0,1-1 0,-1 1 0,7 2 0,-8-4-2,1-1 0,-1 1 0,0 0 0,1-1 0,-1 0 0,0 0 0,1 0 0,-1 0 0,0 0 0,1-1 0,-1 1 0,0-1 0,1 0 0,-1 0-1,0 0 1,6-4 0,-2 1 15,0 0 0,0 0 0,-1-1 0,0 0 0,1-1 0,-2 1 0,1-1 0,-1 0 0,0-1 0,0 1 0,4-9 0,-3 3 1,0 0 0,-1 0 0,0 0 0,-1-1 0,-1 1 0,4-21 0,-5 16-7,0-1 0,-2 1 0,0-1 0,0 1 0,-2 0 0,0-1 0,-1 1 0,-1 0 0,0 0 0,-11-26 0,10 33-6,-1 0 0,1 0-1,-1 0 1,-1 1 0,0 0 0,-14-14 0,19 20-2,-1 0 0,0 1 0,-1-1-1,1 1 1,0 0 0,-1 0 0,1 0-1,-1 0 1,0 0 0,0 1 0,1 0-1,-1 0 1,0 0 0,0 0 0,0 0-1,0 1 1,0 0 0,0 0 0,0 0-1,0 0 1,0 1 0,-5 0 0,5 1-6,1 0 1,-1 0-1,0 0 1,0 1-1,1 0 1,0-1-1,-1 1 1,1 0-1,0 1 1,1-1 0,-1 0-1,0 1 1,1 0-1,0-1 1,0 1-1,-2 4 1,-3 8-58,0 1 1,-7 24-1,11-27-228,0 0 0,1 0 0,1 1 0,0-1 0,0 0 0,2 1 0,0-1 0,0 0 0,2 0 0,-1 0 0,2 0 0,6 17 0,9 18-1995</inkml:trace>
  <inkml:trace contextRef="#ctx0" brushRef="#br0" timeOffset="4894.58">2741 523 2865,'-6'1'5985,"-2"-6"-4079,-8-17-1420,6 10-133,9 13 37,1 0-247,-4 35 213,1 46 1,4-70-335,0-7-11,-1 1-1,1-1 0,0 0 0,0 1 0,1-1 0,3 10 0,11 6 128,-17-22-12,1 1-136,1 0 0,-1 0-1,0 0 1,0 0 0,0 0 0,0 0-1,0 0 1,0 0 0,0 0 0,0 0-1,0 0 1,0 0 0,0 0 0,0 0-1,0 1 1,0-1 0,0 0 0,0 0-1,0 0 1,0 0 0,0 0 0,0 0 0,0 0-1,0 0 1,0 0 0,0 0 0,0 0-1,0 0 1,0 1 0,0-1 0,0 0-1,0 0 1,0 0 0,-1 0 0,1 0-1,0 0 1,0 0 0,0 0 0,0 0-1,0 0 1,0 0 0,0 0 0,0 0-1,0 0 1,0 0 0,0 0 0,0 0-1,0 0 1,0 0 0,-1 0 0,1 0 0,0 0-1,0 0 1,0 0 0,0 0 0,0 0-1,0 0 1,0 0 0,0 0 0,0 0-1,0 0 1</inkml:trace>
  <inkml:trace contextRef="#ctx0" brushRef="#br0" timeOffset="5431.49">2959 175 4194,'0'0'126,"-1"0"-1,1 0 1,0 0 0,-1-1 0,1 1-1,0 0 1,-1 0 0,1 0 0,0 0 0,-1 0-1,1 0 1,0 0 0,-1 0 0,1 0-1,-6 3 2642,5-2-2641,-7 19 1244,-3 32-1777,10-44 988,-4 22-292,2 1 0,0-1 0,4 53 0,0-68-243,1-1-1,1 1 1,0 0-1,1-1 1,0 0-1,1 0 1,0 0-1,1 0 1,14 21-1,-14-27-39,0 1 1,0-1-1,1-1 0,0 1 0,1-1 1,0 0-1,12 8 0,-16-12-3,-1-1 1,1 0-1,0-1 0,0 1 1,0-1-1,0 1 0,-1-1 1,2 0-1,-1-1 0,0 1 0,0-1 1,0 0-1,0 0 0,0 0 1,0 0-1,0-1 0,1 1 1,-1-1-1,0 0 0,0-1 1,6-2-1,-3 1 4,0-1 0,0-1 0,-1 1 0,0-1 0,0 0 0,0 0 0,0-1 0,-1 0-1,0 0 1,0 0 0,-1-1 0,1 1 0,-2-1 0,1 0 0,-1 0 0,0 0 0,0-1 0,-1 1 0,0-1 0,2-8 0,-2 3-2,-1 0-1,0 0 1,-1 0 0,0 0 0,-1-1-1,0 1 1,-1 0 0,0 1-1,-1-1 1,-1 0 0,-7-16 0,3 11 5,0 1 0,-2 1 0,0-1 0,0 1 0,-23-24 0,28 34-11,0 1 1,-1 0-1,0 0 0,0 0 0,0 0 1,0 1-1,-1 0 0,0 0 1,0 1-1,0 0 0,0 0 0,0 1 1,-1 0-1,1 0 0,-1 1 0,-14-2 1,19 3-23,-1 1 0,1-1 1,0 1-1,0-1 0,-1 1 0,1 0 1,0 0-1,0 0 0,0 1 0,0-1 1,0 1-1,0 0 0,1 0 0,-1 0 1,0 0-1,1 0 0,0 0 1,-1 1-1,1-1 0,0 1 0,0-1 1,0 1-1,1 0 0,-1 0 0,1 0 1,0 0-1,-1 0 0,1 0 0,0 0 1,1 1-1,-1-1 0,0 6 1,0 0-227,0-1 1,1 1 0,0 0 0,0-1 0,1 1 0,0-1 0,0 1 0,1-1 0,0 0 0,1 0 0,6 15 0,16 14-1801,11-4-1251</inkml:trace>
  <inkml:trace contextRef="#ctx0" brushRef="#br0" timeOffset="5899.76">3479 266 1937,'-3'-5'918,"0"0"0,0-1 0,0 1 0,0-1 0,-1-6 0,-7-52 1249,3 16-1019,8 47-1058,0 0 1,-1 0-1,1 0 0,0 0 1,0 0-1,-1 0 1,1 0-1,-1 0 1,1 0-1,-1 0 1,1 0-1,-1 0 1,0 0-1,1 0 1,-1 1-1,0-1 1,-1-1-1,-2 6 629,5 10-591,45 162 60,-1-3-162,-44-166-26,0 0 0,0 0 0,-1 0 0,-1 0 0,1 0-1,-1 0 1,0 0 0,0-1 0,-1 1 0,0 0 0,0 0 0,-1-1 0,0 1 0,-3 5 0,3-7 3,0 0-1,0 0 1,0-1 0,-1 1 0,0-1-1,0 0 1,0 0 0,0 0-1,0-1 1,-1 1 0,0-1 0,1 0-1,-1 0 1,0-1 0,-1 0-1,1 0 1,-7 2 0,5-2 14,6-2-3,1 0 0,-1 1 0,0-1 1,0 0-1,1 0 0,-1 0 0,0 1 0,0-1 0,0 0 0,1 0 0,-1 0 0,0 0 0,0 0 0,0-1 0,1 1 0,-1 0 1,0 0-1,0 0 0,1-1 0,-1 1 0,0 0 0,0-1 0,1 1 0,-1-1 0,1 1 0,-2-2 0,3-1 242,8 2-209,14 1-37,27 1-160,0-3 0,59-8 0,-96 8-107,29-6-2774,-22 0-347</inkml:trace>
  <inkml:trace contextRef="#ctx0" brushRef="#br0" timeOffset="6311.76">4117 15 6291,'-16'-14'6691,"15"24"-6045,23 100 357,9 52-494,-9-53-375,-15-75-108,2-1 0,0 0 0,15 32 0,-22-62-26,-1 0 0,0 0 0,0 0 0,0 0 0,-1 0 0,1 1 0,-1-1 0,1 0 0,-1 0-1,-1 7 1,1 8-69,-26-35-1638,16 7 598,2-1-1,-1 0 1,1-1 0,-8-15-1,-3-5-3054</inkml:trace>
  <inkml:trace contextRef="#ctx0" brushRef="#br0" timeOffset="6679.92">3945 313 3137,'0'1'445,"0"1"0,0-1 0,1 1-1,-1 0 1,0-1 0,1 1-1,-1-1 1,1 1 0,0-1-1,0 1 1,-1-1 0,1 0 0,0 1-1,0-1 1,0 0 0,0 0-1,1 0 1,-1 0 0,0 0-1,2 2 1,2 0-112,0-1 1,-1 1-1,1-1 0,0 0 1,0 0-1,8 1 0,0 0-303,0-1 0,0 0 0,0-1 0,-1-1-1,18-1 1,17-7 70,0-2-1,65-23 1,-103 30-95,-4 1-9,-1 0 0,1 1-1,0 0 1,1 0 0,-1 0-1,0 0 1,0 1-1,0 0 1,0 0 0,8 1-1,-13-1-61,0 1-1,0 0 1,0-1 0,0 1-1,0-1 1,0 1-1,-1-1 1,1 1-1,0-1 1,0 1 0,-1-1-1,1 1 1,0-1-1,-1 1 1,1-1-1,0 1 1,-1-1-1,1 1 1,-1-1 0,1 0-1,-1 1 1,1-1-1,-1 0 1,1 0-1,-1 1 1,0-1 0,-19 15-1466,19-14 1242,-18 11-2959,2-6-2266</inkml:trace>
</inkml:ink>
</file>

<file path=word/ink/ink5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0:18.593"/>
    </inkml:context>
    <inkml:brush xml:id="br0">
      <inkml:brushProperty name="width" value="0.1" units="cm"/>
      <inkml:brushProperty name="height" value="0.1" units="cm"/>
      <inkml:brushProperty name="color" value="#0000FF"/>
    </inkml:brush>
  </inkml:definitions>
  <inkml:trace contextRef="#ctx0" brushRef="#br0">346 134 3217,'-13'-15'2519,"12"15"-2442,1-1 0,0 1 1,0 0-1,0 0 0,-1 0 0,1 0 0,0-1 1,0 1-1,-1 0 0,1 0 0,0 0 0,0 0 1,-1 0-1,1 0 0,0 0 0,0 0 0,-1 0 1,1 0-1,0 0 0,-1 0 0,1 0 0,0 0 1,0 0-1,-1 0 0,1 0 0,0 0 0,0 0 1,-1 0-1,1 1 0,0-1 0,0 0 0,-1 0 1,1 0-1,-1 2 39,1 1 0,-1-1 0,1 0 1,-1 0-1,1 0 0,0 0 0,0 1 1,0-1-1,0 0 0,1 0 0,-1 0 1,0 1-1,1-1 0,-1 0 0,2 2 1,9 50 499,6 101 0,-3-12-330,5 41-100,4 25 215,-14-183-375,-4-18-12,-3-13-9,-3-1 18,1 0-1,-1 0 1,-1 0-1,1 0 1,-4-7 0,-2-10 4,-45-329 13,18 83 37,33 267-79,-4-20-20,1 20 30,0 13 27,3-5-14,1 0 1,0 0-1,1 0 1,-1 0-1,1 0 1,0 0-1,0 0 1,1 0-1,3 8 1,2 10 91,3 42 91,1 110 0,-8-106-137,0 134-8,-5-181-211,1-17-1205</inkml:trace>
  <inkml:trace contextRef="#ctx0" brushRef="#br0" timeOffset="595.58">76 610 5779,'-8'-7'233,"1"-1"1,0-1-1,0 1 1,1-1-1,1 0 1,-1 0 0,1-1-1,1 0 1,0 0-1,0 0 1,1 0-1,0 0 1,1-1 0,0 1-1,0-1 1,2 0-1,-1 1 1,1-1-1,1 0 1,0 0-1,4-19 1,1 8-110,0 0 1,2 0-1,1 1 0,1 0 1,0 1-1,2 0 0,0 0 1,1 1-1,21-23 0,-22 28-68,2 1 1,0 0-1,0 1 0,2 0 0,-1 1 1,1 1-1,1 0 0,0 1 0,0 1 1,0 1-1,33-9 0,-34 12-33,1 1 0,0 1 0,0 1 0,0 1 0,0 0 0,0 1 0,0 1 0,0 0 0,0 1 0,-1 1 0,1 1 0,30 13 0,-39-14-19,0-1 0,0 1 0,-1 1 0,0-1 0,0 1 0,0 0 0,-1 1 0,1 0 0,-1 0 0,-1 0 0,1 1 0,-1 0 0,0 0 0,-1 0 0,1 1 0,-1-1 0,-1 1 0,0 0 0,0 0 0,0 0 0,-1 1 0,0-1 0,-1 0 0,0 1 0,0-1 0,-1 1 0,-1 10 0,-1-3 7,-1 1 0,-1-1 0,0 0 0,-1-1 0,-1 1 0,0-1 0,-1 0 0,-1-1 0,0 0 0,-18 23 0,3-9 23,0-2 1,-1 0-1,-54 42 1,68-60-37,-1 0 1,-1-1-1,-18 9 0,26-14-3,1-1 1,0 1-1,-1-1 0,1 0 0,-1 0 1,1 0-1,-1 0 0,0-1 0,1 1 0,-1-1 1,0 0-1,1 0 0,-1-1 0,0 1 0,1-1 1,-5-1-1,40-15-4685,0 2 2974</inkml:trace>
  <inkml:trace contextRef="#ctx0" brushRef="#br0" timeOffset="1057">1093 133 6771,'-3'-3'133,"0"1"0,0-1-1,0 1 1,0 0 0,0 0 0,0 0 0,-1 0-1,1 1 1,-1-1 0,1 1 0,-1 0 0,0 0-1,1 0 1,-1 1 0,0-1 0,0 1-1,1 0 1,-1 0 0,0 0 0,0 0 0,1 1-1,-1 0 1,0-1 0,1 1 0,-1 1 0,0-1-1,1 0 1,0 1 0,-1 0 0,1 0 0,0 0-1,0 0 1,0 0 0,0 1 0,0 0-1,0-1 1,1 1 0,0 0 0,-1 0 0,1 0-1,0 0 1,0 1 0,-1 3 0,-11 20 7,2 1 1,1 1 0,2 0-1,0 0 1,2 0-1,1 1 1,2 0 0,0 1-1,2 50 1,3-56-104,1-1 1,2 1 0,0-1 0,1 0-1,1 0 1,2-1 0,15 37 0,-17-48-37,1 0 1,0 0-1,0-1 1,1 1-1,0-2 0,1 1 1,1-1-1,-1-1 1,1 0-1,1 0 1,0-1-1,0 0 1,1-1-1,0 0 1,14 6-1,-15-9 26,-2 0-112,0 0 0,0-1 1,0 0-1,16 2 1,-22-5-92,0 0 0,0 0 0,0 0 0,1 0 0,-1 0 0,-1-1 1,1 0-1,0 1 0,0-1 0,0 0 0,0 0 0,0-1 0,-1 1 1,1-1-1,0 1 0,-1-1 0,0 0 0,1 0 0,2-3 0,15-17-2507,4-6-1255</inkml:trace>
  <inkml:trace contextRef="#ctx0" brushRef="#br0" timeOffset="1465.71">1418 306 6035,'-1'0'175,"0"0"-1,1 0 1,-1 1 0,0-1 0,0 1 0,1-1 0,-1 1-1,1-1 1,-1 1 0,0-1 0,1 1 0,-1-1 0,1 1-1,0 0 1,-1-1 0,1 1 0,-1 0 0,1 0 0,0-1-1,0 1 1,-1 0 0,1 0 0,0-1 0,0 1 0,0 0-1,0 0 1,0-1 0,0 1 0,0 0 0,0 0 0,0 0-1,0-1 1,0 2 0,2 39-576,-2-32 959,12 185 533,-9-163-1016,7 31 0,-5-35-40,-1-1 1,0 28 0,-18-218 54,8 102-100,2 10 29,4 30-10,-2 0 0,-1 0 0,0 0 1,-1 0-1,-11-29 0,15 75 138,17 51 124,7 93 0,-16-104-271,-1-25 20,-4-27-200,-1 0 0,-1 0 0,1 12 1,-2-19-538</inkml:trace>
  <inkml:trace contextRef="#ctx0" brushRef="#br0" timeOffset="1827.76">1168 395 7203,'-4'-6'383,"0"0"0,1 0-1,0 0 1,0 0 0,1 0-1,-1 0 1,1-1 0,-2-11-1,4 14-296,0 0-1,0 0 0,0-1 1,0 1-1,1 0 1,0 0-1,-1 0 0,2 0 1,-1 0-1,0 0 1,1 0-1,0 0 0,0 1 1,0-1-1,3-4 1,2-1-16,0 0 1,0 1 0,1 0 0,0 0-1,0 1 1,1 0 0,0 1 0,0 0 0,0 0-1,1 1 1,0 0 0,13-4 0,-8 4-35,-1 1 1,1 1-1,0 0 1,0 1-1,0 1 1,0 0-1,0 1 0,23 3 1,-21 0-27,-1 0 1,1 0-1,0 2 1,-1 0 0,0 1-1,0 0 1,0 1-1,-1 1 1,0 1-1,-1 0 1,0 1-1,0 0 1,-1 1-1,0 1 1,-1 0-1,16 19 1,-15-11-1,0-1 0,-1 2 0,-1-1 0,-1 2 0,0-1 0,-2 2 0,-1-1 0,6 31 0,-11-42 6,-1 1-1,0-1 1,-1 0-1,0 0 0,0 0 1,-2 1-1,1-1 0,-1 0 1,-1 0-1,0-1 0,-1 1 1,0 0-1,0-1 0,-1 0 1,0 0-1,-1-1 0,0 1 1,-1-1-1,-12 13 0,10-13 26,-1 0 0,-1-1-1,1 0 1,-1 0-1,-1-1 1,0 0 0,1-1-1,-2-1 1,1 0 0,-23 6-1,14-6 13,-1-1 0,1 0-1,-1-2 1,0-1 0,-41-2-1,63 1-61,0 0-1,0 0 0,0 0 0,0 0 1,-1 0-1,1 0 0,0 0 0,0 0 0,0 0 1,0 0-1,-1 0 0,1 0 0,0 0 1,0 0-1,0 0 0,-1 0 0,1 0 1,0 0-1,0 0 0,0 0 0,0 0 1,0 0-1,-1 0 0,1-1 0,0 1 1,0 0-1,0 0 0,0 0 0,0 0 0,-1 0 1,1 0-1,0-1 0,0 1 0,0 0 1,0 0-1,0 0 0,0 0 0,0-1 1,0 1-1,0 0 0,0 0 0,0 0 1,0 0-1,0-1 0,0 1 0,0 0 1,0 0-1,0 0 0,0-1 0,0 1 0,0 0 1,0 0-1,0 0 0,0 0 0,0-1 1,0 1-1,0 0 0,0 0 0,0 0 1,1-1-1,13-11-1003,21-10-564,1 6-376,1-3-787</inkml:trace>
  <inkml:trace contextRef="#ctx0" brushRef="#br0" timeOffset="2301.73">1859 124 7684,'-14'-5'1592,"-4"1"2222,27 12-3695,5 5-13,-1 0 0,-1 0 1,0 2-1,-1-1 1,-1 1-1,0 1 0,-1 0 1,8 18-1,-2 0-34,-2 1-1,-1 1 1,6 37-1,-10-34 19,-3 1 1,-1-1-1,-2 1 0,-2 0 1,-2 0-1,-1-1 1,-16 74-1,14-93-72,-1 0 0,-1 0 0,-1-1 0,0 1 0,-2-2 0,0 1 0,-23 29 0,32-47-80,-1 0 0,1 0 0,0 0 0,-1 0 0,1 0 1,-1-1-1,0 1 0,1-1 0,-1 1 0,1-1 0,-1 0 0,0 1 0,1-1 0,-1 0 0,0 0 0,1 0 1,-1 0-1,0-1 0,1 1 0,-1 0 0,0-1 0,1 1 0,-1-1 0,1 1 0,-1-1 0,1 0 0,-1 0 1,1 0-1,-1 0 0,1 0 0,0 0 0,-1 0 0,1 0 0,0 0 0,0-1 0,0 1 0,0 0 1,-1-3-1,-2-27-3636,11 9 558</inkml:trace>
</inkml:ink>
</file>

<file path=word/ink/ink5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0:40.855"/>
    </inkml:context>
    <inkml:brush xml:id="br0">
      <inkml:brushProperty name="width" value="0.1" units="cm"/>
      <inkml:brushProperty name="height" value="0.1" units="cm"/>
      <inkml:brushProperty name="color" value="#0000FF"/>
    </inkml:brush>
  </inkml:definitions>
  <inkml:trace contextRef="#ctx0" brushRef="#br0">57 299 3826,'-8'-3'1714,"4"1"-1031,-1 1-1,1 0 1,-1 0-1,1 0 1,-1 0-1,1 1 1,-1-1-1,-8 0 1170,14-4-704,11 3-923,23 2-169,1-2-1,-1-1 0,51-12 0,-48 8-40,1 1 0,-1 1 0,41 2-1,-73 3 19,30 1-489,-36-1 429,0 0-1,0 0 1,0-1 0,0 1 0,0 0 0,0 0 0,0 0 0,0 0 0,0 0 0,0 0-1,0 0 1,0 0 0,0 0 0,0 0 0,0 0 0,0-1 0,0 1 0,0 0-28,1 0-324,-1 0 352,0 0 0,0 0-1,0 0 1,0 0 0,0 0 0,1 0 0,-1 0 0,0 0 0,0 0 0,0 0-1,0 0 1,0 0 0,0 0 0,-20-5-2516,5-1 14,4-4-1497</inkml:trace>
  <inkml:trace contextRef="#ctx0" brushRef="#br0" timeOffset="406.07">23 86 6083,'13'0'5775,"75"-10"-4939,50-23-323,52-9-269,-190 46-412,0 14-5776</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6:11.611"/>
    </inkml:context>
    <inkml:brush xml:id="br0">
      <inkml:brushProperty name="width" value="0.1" units="cm"/>
      <inkml:brushProperty name="height" value="0.1" units="cm"/>
    </inkml:brush>
  </inkml:definitions>
  <inkml:trace contextRef="#ctx0" brushRef="#br0">159 224 2881,'-11'14'3909,"10"-12"-3742,0 0-1,0 0 1,0 0-1,0 0 0,-1-1 1,1 1-1,-1 0 1,1-1-1,-1 1 0,0-1 1,1 1-1,-1-1 1,0 0-1,0 0 1,0 0-1,0 0 0,-4 1 1,0-40 1505,3 22-1607,3 8-53,0 0 1,0-1 0,1 1 0,0 0-1,0 0 1,1 0 0,0 0 0,1 0-1,-1 0 1,2 0 0,-1 1 0,1 0-1,0-1 1,1 2 0,-1-1 0,1 0 0,1 1-1,-1 0 1,1 0 0,0 0 0,1 1-1,10-7 1,-15 11-12,-1 0-1,1 0 1,-1 1-1,1-1 1,0 1 0,-1 0-1,1-1 1,0 1-1,-1 0 1,1 0 0,0 0-1,-1 0 1,1 0-1,0 0 1,0 1-1,-1-1 1,1 1 0,0-1-1,-1 1 1,1-1-1,-1 1 1,1 0 0,-1 0-1,1 0 1,-1 0-1,0 0 1,1 0-1,-1 0 1,0 0 0,0 1-1,2 1 1,2 3 9,0 0 1,-1 0 0,0 0-1,0 0 1,5 13 0,-4-8-7,-1 0 1,-1 0 0,0 0-1,-1 1 1,0-1-1,0 1 1,-2-1-1,1 1 1,-1 0 0,-1-1-1,0 1 1,-4 18-1,1-17 10,0 1-1,-1-1 1,-1-1-1,0 1 1,0-1-1,-1 0 1,-1 0-1,0-1 1,-1 0-1,-13 13 1,-23 22 97,6-8 102,-59 75-1,90-103-186,6-7-4,-1-1 1,1 0-1,1 1 1,-1 0-1,0-1 1,1 1-1,-3 4 1,8-7-27,1 0 1,-1-1-1,0 0 1,0 0-1,0 0 1,7-3 0,92-45 80,-99 48-77,0 1 0,0-1 0,1 1 1,-1 0-1,0 0 0,0 0 0,1 1 0,-1 0 0,0 0 1,0 0-1,0 0 0,0 0 0,0 1 0,0 0 1,0 0-1,0 0 0,-1 0 0,5 4 0,-3-3-1,0 0 0,0-1 0,0 1 0,1-1 0,-1 0-1,1 0 1,-1 0 0,1-1 0,8 1 0,-11-2-11,-1 0 1,1 0 0,0 0-1,0-1 1,0 1-1,0-1 1,-1 0-1,1 0 1,0 0 0,-1 0-1,1 0 1,-1 0-1,1-1 1,-1 1 0,0-1-1,1 0 1,-1 0-1,0 0 1,0 0-1,0 0 1,0 0 0,-1-1-1,1 1 1,1-4-1,2-5-265,-1 0 0,0 0 0,0 0 0,2-21 0,9-22-2497,-8 36 1352,0 0-627</inkml:trace>
  <inkml:trace contextRef="#ctx0" brushRef="#br0" timeOffset="410.36">534 92 2593,'-7'-12'6502,"7"10"-6160,8-8 2221,29-3-3126,-18 7 1166,60-15-460,-59 16-144,1 0 1,31-13 0,-69 24-4456,5 3 1932</inkml:trace>
  <inkml:trace contextRef="#ctx0" brushRef="#br0" timeOffset="1254.32">565 36 5010,'-9'-1'4568,"5"11"-2549,1 8-1917,-16 39 198,14-42-272,-1 0 1,2 0-1,0 1 1,0 0-1,2-1 1,0 1-1,0 30 1,2-45-29,0-1 0,0 0 0,0 1 0,0-1 0,0 0 0,0 1 0,0-1 0,0 0 0,0 1 0,0-1 0,0 0 0,0 1 0,0-1 0,0 0 0,1 1 1,-1-1-1,0 0 0,0 0 0,0 1 0,0-1 0,0 0 0,1 1 0,-1-1 0,0 0 0,0 0 0,1 1 0,-1-1 0,0 0 0,0 0 0,1 0 0,-1 0 0,0 1 0,0-1 0,1 0 0,-1 0 0,0 0 0,1 0 0,-1 0 0,0 0 0,1 0 0,-1 0 0,0 0 0,1 0 1,-1 0-1,0 0 0,1 0 0,-1 0 0,0 0 0,1 0 0,-1 0 0,0 0 0,1 0 0,-1-1 0,20-14 128,-4 2-82,-9 9-43,12-7 17,0 1-1,1 1 0,24-8 0,-38 15-16,-1 1-1,1-1 0,0 1 1,0 0-1,1 1 0,-1 0 1,0 0-1,0 0 0,0 0 1,0 1-1,0 0 0,0 1 1,0-1-1,0 1 0,-1 0 1,7 3-1,-2 1 4,-1 0 0,0 1 0,0 0 0,0 1-1,-1 0 1,0 0 0,-1 0 0,0 1 0,0 1 0,-1-1 0,0 1-1,0 0 1,-1 0 0,6 19 0,-8-23 8,-1 0 0,-1 0 0,1 0 0,-1 0 0,0 1 0,0-1 0,-1 0 0,0 0 0,0 1 0,0-1 0,-1 0 0,0 0 0,0 0 0,-1 0 0,0 0 0,0 0 0,0 0 0,0 0 0,-1-1 0,0 1 0,0-1 0,-1 1 0,-5 5-1,3-5 52,0 0-1,0 0 1,-1-1-1,1 0 0,-1 0 1,0 0-1,-1-1 1,1 0-1,-1-1 0,0 1 1,0-2-1,0 1 1,0-1-1,0 0 0,0-1 1,-17 1-1,15-1-13,0-1 0,0-1 0,0 0 0,0 0 1,0-1-1,0 0 0,0-1 0,0 0 0,1 0 0,-1-1 0,1 0 0,-11-8 0,11 7-27,6 4 0,0-1-1,0 0 0,1 0 1,-1 0-1,0 0 1,1 0-1,-1-1 1,-2-3-1,0 4 32,14-2-2764,22-13-877,-14 7-376</inkml:trace>
  <inkml:trace contextRef="#ctx0" brushRef="#br0" timeOffset="1660.63">1460 468 9060,'-9'1'1633,"9"-4"-881,2 0 65,1 3-401,0-2-336,0 2-80,-1-3-64,-2 6-176,1-6-753</inkml:trace>
</inkml:ink>
</file>

<file path=word/ink/ink5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1:32.372"/>
    </inkml:context>
    <inkml:brush xml:id="br0">
      <inkml:brushProperty name="width" value="0.1" units="cm"/>
      <inkml:brushProperty name="height" value="0.1" units="cm"/>
      <inkml:brushProperty name="color" value="#FF3300"/>
    </inkml:brush>
  </inkml:definitions>
  <inkml:trace contextRef="#ctx0" brushRef="#br0">137 74 3025,'-9'0'4971,"9"0"-4942,0-1 0,0 1 0,0 0 0,0 0 0,0-1 0,0 1 0,0 0 0,0 0 0,-1 0 0,1-1 0,0 1 0,0 0 0,0 0 0,0 0 0,0-1 0,0 1 0,-1 0 0,1 0 0,0 0 0,0 0 0,0-1 0,-1 1 0,1 0 0,0 0 0,0 0 0,0 0 0,-1 0 0,1 0 0,0 0 0,0 0 0,0 0 0,-1-1 1,1 1-1,0 0 0,0 0 0,-1 0 0,1 0 0,0 0 0,0 0 0,-1 1 0,1-1 0,0 0 0,-1 0 0,-6 14 1566,0 2-1389,0-1-148,1 1 0,0 0 0,1 0 0,1 0-1,1 1 1,0-1 0,2 1 0,-1 0 0,2 0-1,0 0 1,1 0 0,1 0 0,1-1 0,5 20-1,-7-32-48,5 27 74,13 38 1,-15-60-75,-1 0 0,1 0 0,1 0 0,-1-1 0,2 0 0,-1 0 0,1-1 0,10 12 0,-14-17-9,1 0 1,-1-1-1,1 1 1,-1 0-1,1-1 1,0 1-1,0-1 1,0 0-1,0 0 1,-1 0-1,1 0 1,1-1 0,-1 1-1,0-1 1,0 0-1,0 0 1,0 0-1,0 0 1,0 0-1,0-1 1,0 1-1,0-1 1,0 0-1,6-2 1,-4 0 10,0 1 0,0-1 0,0 0-1,0 0 1,0 0 0,-1 0 0,1-1 0,-1 0 0,0 0 0,0 0 0,-1-1-1,7-8 1,-1-3 22,-3 8-28,-1-1 1,0-1 0,-1 1 0,0-1 0,0 0 0,-1 0 0,3-14 0,-3 9-1,0 0 0,-2-1-1,0 1 1,0 0 0,-2-1-1,0 1 1,0-1-1,-2 1 1,0 0 0,-1 0-1,0 0 1,-1 0 0,-1 1-1,0 0 1,-1 0-1,0 0 1,-1 1 0,-12-14-1,2 2-1,9 14 1,0 0 0,0 0-1,-21-19 1,26 27-13,0 1 0,0-1 0,0 0-1,-1 1 1,1 0 0,-1 0 0,1 1 0,-1-1 0,0 1 0,1 0 0,-1 0 0,0 0 0,0 1 0,0-1-1,-9 2 1,10-1-33,-1 1-1,1-1 0,-1 1 0,1 0 0,0 0 0,-1 1 1,1-1-1,0 1 0,0 0 0,0 0 0,0 0 1,0 1-1,0-1 0,-3 5 0,2-2-30,0 1-1,1-1 0,0 1 1,0 1-1,0-1 1,1 0-1,0 1 0,-3 12 1,-1 4-641,2 1 0,1 0-1,1 0 1,0 0 0,3 49 0,5-28-2920</inkml:trace>
  <inkml:trace contextRef="#ctx0" brushRef="#br0" timeOffset="912.99">587 17 4674,'1'3'552,"0"-1"0,0 1 1,0 1-1,-1-1 0,1 0 0,-1 0 0,0 0 0,1 4 0,-4 38 888,-13 52-1384,15-92 98,-2 14-126,-1 0 1,-1 0-1,-1-1 0,0 0 0,-2 0 0,-11 22 1,4-23 202,12-17 88,6-7-256,1 5-57,1 2 0,-1-1-1,0 0 1,1 1-1,-1 0 1,0 0 0,7 1-1,4-1 14,2-1-8,11 0-8,1-1-1,0-2 1,28-7 0,-55 10-2,0 0 1,0 0-1,-1 0 1,1-1-1,-1 1 1,1-1-1,-1 1 1,1-1 0,-1 0-1,0 1 1,0-1-1,0 0 1,0 0-1,0 0 1,0 0-1,-1 0 1,1 0-1,-1 0 1,1 0 0,-1 0-1,0-3 1,5-50 36,-6 45-28,0 0 0,0-1 0,-1 1 1,0 0-1,-7-16 0,1-3 6,5 19 21,1 31 318,3 11-295,0 0 1,-2 0-1,-7 39 0,-1 48 43,18-1 92,-8-129-527,-1 0 0,2 1 1,0-1-1,4-15 0,-4 21-154,0 0 1,0 1-1,0-1 1,0 0-1,1 1 0,0-1 1,5-6-1,4 0-2230</inkml:trace>
  <inkml:trace contextRef="#ctx0" brushRef="#br0" timeOffset="1330.16">1058 114 6723,'-14'-9'3730,"16"13"-3306,62-28 416,-52 22-775,-9 1-61,1 0-1,-1 1 1,0-1-1,0 0 1,0-1-1,0 1 0,0 0 1,5-4-1,2-1 2,-9 11-74,-5-3-372,1 0 0,-1 0 0,1 0 0,-1-1 0,0 1 1,1-1-1,-1 0 0,-6 1 0,-8 3-1076,-4 4-505</inkml:trace>
  <inkml:trace contextRef="#ctx0" brushRef="#br0" timeOffset="1941.9">978 138 4354,'0'0'4,"0"-1"160,-1 1 1,1-1-1,0 1 0,0-1 0,-1 1 0,1-1 0,0 1 0,0-1 0,-1 1 0,1-1 0,-1 1 1,1 0-1,0-1 0,-1 1 0,1-1 0,-1 1 0,1 0 0,-1-1 0,1 1 0,-1 0 1,1 0-1,-1 0 0,1-1 0,-1 1 0,1 0 0,-1 0 0,0 0 0,1 0 0,-1 0 1,1 0-1,-2 0 0,1 3 49,-1 1-1,1 0 1,0-1 0,0 1 0,0 0 0,1-1 0,-1 1 0,1 0 0,0 5-1,-4 49-193,4-44 16,1-1 1,0 1-1,1-1 0,0 1 0,1-1 0,6 18 0,-11-19 10,2-12-44,0 0 1,1 0-1,-1 0 1,0 0-1,0 0 1,0 0 0,0 0-1,0-1 1,0 1-1,0 0 1,0 0 0,0 0-1,0 0 1,0 0-1,0 0 1,0 0-1,1 0 1,-1 0 0,0 0-1,0 1 1,0-1-1,0 0 1,0 0-1,0 0 1,0 0 0,0 0-1,0 0 1,0 0-1,0 0 1,0 0 0,0 0-1,0 0 1,1 0-1,-1 0 1,0 0-1,0 0 1,0 0 0,0 0-1,0 0 1,0 0-1,0 0 1,0 1-1,0-1 1,0 0 0,0 0-1,3-9 690,-1 6-679,0 0 0,1 0 0,-1 1 0,1-1 0,0 1 0,0 0 0,0 0 0,0 0 0,0 0 0,0 0 1,1 1-1,-1-1 0,5 0 0,1-1-3,0 0 0,0 1 0,0 0 0,11-1 0,-7 3-4,0 0-1,0 1 1,0 0 0,0 1 0,0 0 0,0 1 0,0 0 0,18 9 0,-25-10-4,-1 0 1,0 0-1,0 1 1,0 0-1,-1 0 1,1 0 0,-1 0-1,1 1 1,-1 0-1,0 0 1,-1 0-1,1 0 1,-1 1 0,0-1-1,0 1 1,0 0-1,0 0 1,-1 0-1,0 0 1,0 1 0,0-1-1,1 11 1,-3-12 5,1 0 1,-1 0-1,0 0 0,-1 0 1,1 0-1,-1 0 1,0 0-1,0 0 1,0 0-1,0 0 0,-1 0 1,0 0-1,1-1 1,-2 1-1,-3 6 1,1-5 21,0 0 1,0 0-1,0 0 1,-1-1-1,1 1 1,-1-1-1,0-1 1,-11 6 0,1-2 31,-1-1 0,1-1 0,-1 0 1,-1-2-1,1 1 0,-30 0 0,-70-2 318,139-16-7091,-3 1 2633</inkml:trace>
  <inkml:trace contextRef="#ctx0" brushRef="#br0" timeOffset="2367">1545 431 2753,'0'-4'6051,"-5"0"-5203,14 0-607,-9-2-241,16-10-32,8 6-449,3-4-2032</inkml:trace>
</inkml:ink>
</file>

<file path=word/ink/ink5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1:27.785"/>
    </inkml:context>
    <inkml:brush xml:id="br0">
      <inkml:brushProperty name="width" value="0.1" units="cm"/>
      <inkml:brushProperty name="height" value="0.1" units="cm"/>
      <inkml:brushProperty name="color" value="#FF3300"/>
    </inkml:brush>
  </inkml:definitions>
  <inkml:trace contextRef="#ctx0" brushRef="#br0">64 711 5410,'-29'0'5331,"40"-5"-4152,7-2-862,1 1 0,19-4 0,3-1-251,28-12-5,-33 11-61,44-10 0,-55 21 195,-17 4-1019,-27 7-5622</inkml:trace>
  <inkml:trace contextRef="#ctx0" brushRef="#br0" timeOffset="357.63">1 479 2353,'1'3'5918,"7"-3"-4875,9 0-798,-1 0 0,0-1 0,0 0 0,23-6 0,-27 5-195,54-10 65,-27 4-425,1 1 1,63-1-1,-69 7-1376,7 1-1313</inkml:trace>
  <inkml:trace contextRef="#ctx0" brushRef="#br0" timeOffset="953.07">993 45 5298,'-6'4'305,"-1"0"0,1 0 0,0 1 0,0 0-1,1 0 1,-1 1 0,1-1 0,0 1 0,1 0-1,-6 9 1,4-3-44,1-1 0,1 1-1,0 0 1,0 0 0,-2 19-1,0 4 137,2 0-1,1 0 1,2 46-1,2-58-332,2-1 0,0 0 0,1 0 0,1 0-1,2-1 1,12 31 0,-16-45-51,1 0-1,0 0 0,0 0 1,1 0-1,0-1 1,0 0-1,1 0 0,-1 0 1,1-1-1,1 0 1,-1 0-1,10 5 0,-12-8-2,-1 0-1,1 0 0,0 0 0,0-1 0,0 0 1,0 1-1,0-2 0,0 1 0,1 0 0,-1-1 1,0 0-1,0 0 0,0 0 0,1 0 0,-1-1 0,0 1 1,0-1-1,0 0 0,0 0 0,0-1 0,0 0 1,0 1-1,0-1 0,-1 0 0,6-4 0,0-2 10,1-1 0,-2 0-1,1 0 1,-1-1 0,0 0-1,-1 0 1,0-1 0,-1 0-1,0 0 1,-1-1 0,0 1-1,-1-1 1,0 0 0,4-24-1,-5 16-14,0 1-1,-1-1 0,-1 0 0,-1 1 1,-1-1-1,-1 1 0,-1-1 1,-9-37-1,6 39 0,-1 0 0,-1 1 0,0 0-1,-1 0 1,-1 1 0,0 0 0,-1 1 0,-1 0 0,0 1 0,-1 0-1,-1 1 1,0 0 0,-25-16 0,36 26-24,0 1 1,-1 0-1,1 0 0,-1 0 1,0 0-1,1 0 0,-1 1 1,0 0-1,0 0 0,0 0 1,0 0-1,0 0 0,0 1 1,0 0-1,-1 0 0,1 0 1,0 0-1,0 1 0,0-1 1,0 1-1,0 0 1,0 1-1,0-1 0,1 0 1,-1 1-1,0 0 0,1 0 1,-1 0-1,1 1 0,-1-1 1,1 1-1,0 0 0,0-1 1,-3 6-1,0-1-58,0 1 0,0-1 0,1 1-1,1 0 1,-1 1 0,1-1 0,1 1 0,-1-1 0,2 1-1,-1 0 1,1 1 0,0-1 0,1 0 0,0 14 0,1-13-148,0 2-290,0-1 1,1 1-1,1 0 1,4 17-1,12 10-1758</inkml:trace>
  <inkml:trace contextRef="#ctx0" brushRef="#br0" timeOffset="1410.84">1477 419 6595,'2'9'2800,"13"61"-1425,-9-18-1064,-2 0-1,-3 57 0,-1-106-399,0 0 0,-1 0 0,1-1 0,-1 1 0,1 0 0,-1-1 0,0 1 0,0-1 0,0 1 0,0-1 0,-1 1 0,1-1 0,-3 4 0,-6-13-3755</inkml:trace>
</inkml:ink>
</file>

<file path=word/ink/ink5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2:32.756"/>
    </inkml:context>
    <inkml:brush xml:id="br0">
      <inkml:brushProperty name="width" value="0.1" units="cm"/>
      <inkml:brushProperty name="height" value="0.1" units="cm"/>
      <inkml:brushProperty name="color" value="#66CC00"/>
    </inkml:brush>
  </inkml:definitions>
  <inkml:trace contextRef="#ctx0" brushRef="#br0">199 377 3265,'-7'-19'580,"1"1"-31,0 0 0,-2 0 0,0 1 1,0 1-1,-2-1 0,-11-15 0,20 32-484,1 0 0,-1-1 0,1 1-1,-1-1 1,1 1 0,-1 0 0,1-1 0,-1 1 0,1 0 0,-1-1 0,1 1 0,-1 0-1,0 0 1,1 0 0,-1-1 0,1 1 0,-1 0 0,0 0 0,1 0 0,-1 0 0,0 0-1,1 0 1,-1 0 0,1 1 0,-1-1 0,0 0 0,1 0 0,-1 0 0,1 0 0,-1 1 0,1-1-1,-2 1 1,-20 19 728,-14 32-624,28-33-128,0 0 0,1 1 1,1 0-1,1 0 0,1 1 1,0-1-1,2 1 0,0 0 1,2-1-1,0 1 0,3 22 1,-1-26-19,1 0 0,0 0-1,2 0 1,0-1 0,0 0 0,2 1 0,14 27 0,-18-39-18,0 0 0,0 0 1,1 0-1,-1 0 0,1-1 0,0 1 1,1-1-1,-1 0 0,1 0 1,-1-1-1,1 1 0,0-1 0,0 0 1,1 0-1,-1-1 0,1 1 0,-1-1 1,1-1-1,0 1 0,-1-1 1,1 0-1,0 0 0,0-1 0,0 1 1,11-2-1,-13 0 1,0 0 0,0-1 0,0 1 0,0-1 0,-1 0 1,1 0-1,-1 0 0,1 0 0,-1-1 0,0 1 0,0-1 0,0 0 0,0 0 0,-1 0 0,1 0 1,-1-1-1,3-4 0,3-5 32,-1 0 0,-1-1 0,8-19-1,-9 16-27,0-1 0,-2 0-1,1 0 1,-2 0 0,-1 0-1,0 0 1,-3-27-1,-1 14-4,-2 1-1,-1-1 0,-16-47 0,19 69 6,-1 0 1,-1 0-1,0 1 0,0 0 1,0 0-1,-1 0 1,0 1-1,0 0 0,-12-10 1,16 15-34,-1 0-1,0 0 1,1 0 0,-1 1-1,0-1 1,0 1 0,0-1 0,0 1-1,0 0 1,0 0 0,0 1 0,0-1-1,-7 0 1,8 1-42,-1 1 0,1-1 0,-1 1 0,1-1 1,0 1-1,-1 0 0,1 0 0,0 0 0,0 0 0,0 1 0,0-1 0,0 0 0,0 1 0,0 0 1,0-1-1,0 1 0,1 0 0,-1 0 0,1 0 0,-3 4 0,-1 3-366,1 1 0,0 0 0,0 0 0,1 0 0,0 0 0,1 0-1,0 1 1,1-1 0,0 1 0,1-1 0,1 18 0,-1 28-3093</inkml:trace>
  <inkml:trace contextRef="#ctx0" brushRef="#br0" timeOffset="406.36">423 552 4738,'2'9'3300,"6"30"-2630,-2-6-385,-2 0 0,-1 1 0,-2-1 0,-1 0 0,-9 63 0,9-93-1285,1-11-1735,1-8-1323</inkml:trace>
  <inkml:trace contextRef="#ctx0" brushRef="#br0" timeOffset="764.1">649 198 2321,'-4'-11'8154,"9"40"-7397,1 5-525,-2 18 59,-4 67 0,2 20 21,-1-76-363,-1-63 33,0 0 0,0 0 1,0 0-1,0 0 0,0 0 0,0 0 0,0 0 0,0 0 1,0 0-1,0 0 0,0 0 0,0 0 0,0 0 1,0-1-1,0 1 0,0 0 0,1 0 0,-1 0 1,0 0-1,0 0 0,0 0 0,0 0 0,0 0 0,0 0 1,0 0-1,0 0 0,0 0 0,0 0 0,1 0 1,-1 0-1,0 0 0,0 0 0,0 0 0,0 0 0,0 0 1,0 0-1,0 0 0,0 0 0,0 0 0,0 0 1,0 1-1,1-1 0,-1 0 0,0 0 0,0 0 1,0 0-1,0 0 0,0 0 0,0 0 0,0 0 0,0 0 1,0 0-1,0 0 0,0 0 0,0 1 0,4-11-3058,-5-3 253</inkml:trace>
  <inkml:trace contextRef="#ctx0" brushRef="#br0" timeOffset="1244.47">786 231 4514,'1'-2'183,"0"0"-1,0-1 1,1 1 0,-1 0 0,0-1-1,1 1 1,-1 0 0,1 0-1,0 0 1,0 0 0,-1 1 0,1-1-1,1 0 1,1-1 0,37-18 334,-20 11-181,3-3-130,-15 7-149,0 1 0,0 0 0,1 1 0,-1 0 0,1 0 0,0 1 0,0 0 0,0 1 0,16-2 0,-35 6 193,1 0 0,-1 0-1,1 1 1,0 0 0,0 1-1,0 0 1,-15 9 0,-2 3-245,-31 26 1,45-33 13,3-4 13,1 1 0,0 0 0,0 0 0,1 1 0,-1 0 0,2 0 0,-1 0 0,-8 16 0,14-22-31,0 0 0,0 0 0,0 0 0,0 0 0,0 0 0,0 0 0,0 0 0,0 0 0,1-1 0,-1 1 0,0 0 0,1 0 0,-1 0 0,1 0 0,-1 0 0,1-1 0,-1 1 0,1 0 0,-1 0 0,1-1 0,0 1 1,-1 0-1,1-1 0,0 1 0,0 0 0,0-1 0,1 1 0,28 16 33,-22-13-25,47 19-1,-46-20-7,0 0 0,0 0 0,0 1 0,-1 0 0,1 1 0,-1 0 0,-1 0 0,1 1 0,8 7 1,-11-7 3,0 0 0,0-1 0,-1 2 1,0-1-1,0 0 0,-1 1 0,0 0 1,0 0-1,0 0 0,-1 0 1,0 0-1,-1 0 0,1 1 0,-1-1 1,-1 1-1,0-1 0,0 1 0,0-1 1,-1 1-1,0-1 0,0 0 1,-1 1-1,0-1 0,0 0 0,0 0 1,-1 0-1,0 0 0,-1-1 0,0 1 1,0-1-1,0 0 0,-1 0 1,1 0-1,-1-1 0,-1 1 0,1-1 1,-1-1-1,0 1 0,0-1 1,0 0-1,-1 0 0,0-1 0,-7 4 1,9-6 25,0 1 0,0 0 0,-1-1 0,1 0 0,0-1 0,0 1 0,-1-1 0,-9 0 0,12 0-24,1-1-1,-1 1 1,1-1-1,0 1 1,-1-1-1,1 0 0,0 0 1,-1 0-1,1 0 1,0 0-1,0 0 1,0-1-1,0 1 1,0-1-1,0 0 0,1 1 1,-1-1-1,0 0 1,1 0-1,-1 0 1,-1-3-1,3 3-37,-1 0 1,1 1-1,0-1 1,-1 1-1,1-1 0,0 1 1,0-1-1,0 0 0,0 1 1,0-1-1,1 1 0,-1-1 1,0 0-1,1 1 0,-1-1 1,1 1-1,0-1 0,-1 1 1,1 0-1,0-1 1,0 1-1,0 0 0,0-1 1,0 1-1,0 0 0,0 0 1,0 0-1,1 0 0,1-1 1,43-28-1787,-43 28 1642,33-16-2068,2-4-1265</inkml:trace>
  <inkml:trace contextRef="#ctx0" brushRef="#br0" timeOffset="1654.23">1240 336 5282,'-1'0'45,"1"0"-1,0 0 0,0 0 0,0 0 1,0 0-1,0 0 0,-1 0 1,1 0-1,0 0 0,0 0 0,0 0 1,0 0-1,0 1 0,0-1 0,0 0 1,-1 0-1,1 0 0,0 0 0,0 0 1,0 0-1,0 0 0,0 1 0,0-1 1,0 0-1,0 0 0,0 0 0,0 0 1,0 0-1,0 1 0,0-1 1,0 0-1,0 0 0,0 0 0,0 0 1,0 0-1,0 1 0,0-1 0,0 0 1,0 0-1,0 0 0,0 0 0,0 0 1,0 1-1,0-1 0,0 0 0,0 0 1,0 0-1,0 0 0,0 0 0,1 0 1,-1 0-1,0 1 0,0-1 1,0 0-1,0 0 0,0 0 0,0 0 1,0 0-1,1 0 0,-1 0 0,0 0 1,0 0-1,0 0 0,1 0 0,10 12 500,-7-8-163,3 6-99,0 0 1,0 1-1,-1 0 0,-1 0 0,0 0 0,0 1 1,3 15-1,-1-7-52,15 32 1,5 14-127,-33-90-3749,2 9 233</inkml:trace>
  <inkml:trace contextRef="#ctx0" brushRef="#br0" timeOffset="2050.47">1346 335 4962,'-5'-2'2177,"10"4"-1056,-8-2-177,6 4-303,-8 16-225,-6 14 32,-7 10-128,-6 4-160,-3-4-112,5 0-32,-5-6 32,7-8-64,11-3 48,4-13-64,5-8-288,3 0-784,6-6-753,8-12-1009</inkml:trace>
  <inkml:trace contextRef="#ctx0" brushRef="#br0" timeOffset="2473.47">1630 138 6179,'-1'1'122,"0"-1"0,0 0 0,0 1 0,-1 0 0,1-1 0,0 1 1,0 0-1,0-1 0,0 1 0,0 0 0,0 0 0,0 0 0,0 0 0,1 0 0,-1 0 1,0 0-1,0 0 0,1 0 0,-1 1 0,1-1 0,-1 0 0,1 0 0,-1 1 0,1-1 1,0 0-1,-1 3 0,-6 45 249,5-35-69,-2 12-35,2 0 1,1 0-1,3 48 1,-1-61-212,1 1 0,1-1 0,0-1 0,0 1 0,2 0 0,-1-1 0,2 0 0,-1 0 0,13 18 0,-17-27-54,1-1 0,0 0 0,0 0 0,0 0 0,0 0 1,0 0-1,0 0 0,0 0 0,1-1 0,-1 1 0,1-1 0,-1 1 1,1-1-1,-1 0 0,1 0 0,0 0 0,0-1 0,-1 1 0,1-1 1,0 1-1,0-1 0,0 0 0,-1 0 0,1 0 0,0-1 0,0 1 0,0-1 1,3 0-1,-1-1 5,0 0 1,-1 0-1,1 0 1,0-1-1,-1 0 1,0 0-1,0 0 0,0 0 1,0 0-1,0-1 1,-1 0-1,0 0 1,1 0-1,-1 0 1,3-6-1,-2 2 6,-1-1-1,0 1 0,0-1 1,-1 0-1,0 0 1,0 0-1,-1 0 1,0 0-1,-1-1 1,0 1-1,-1 0 1,1 0-1,-2 0 0,-2-11 1,0 5-4,0-1-1,-1 0 1,-1 1 0,0 0-1,-2 0 1,1 1 0,-13-17-1,16 25-7,-1 1 0,0-1-1,0 1 1,0 0 0,-1 0-1,0 0 1,0 1 0,0 0-1,-11-5 1,15 8-18,0 0 0,0 0 0,0 0-1,0 1 1,0-1 0,0 0 0,0 1 0,0 0 0,0 0 0,-1-1 0,1 1-1,0 1 1,0-1 0,0 0 0,0 0 0,0 1 0,-1-1 0,1 1 0,0 0-1,0-1 1,0 1 0,0 0 0,1 0 0,-1 1 0,0-1 0,0 0 0,0 0-1,1 1 1,-1-1 0,1 1 0,-1 0 0,1-1 0,0 1 0,0 0 0,0 0-1,-2 3 1,-1 2-364,0 1 0,1 0 0,0 0 0,0 0 0,1 0 0,0 1 0,0-1 0,1 1-1,0-1 1,1 1 0,0-1 0,1 16 0,4 10-2860</inkml:trace>
  <inkml:trace contextRef="#ctx0" brushRef="#br0" timeOffset="2835.4">1910 478 6419,'0'2'1297,"0"2"319,7 0-1071,-7 0 143,9 2-368,-5 6 16,-4-8-192,2-4-144,-4-4 0,4 4 0,-4 0-80,7 0-336</inkml:trace>
  <inkml:trace contextRef="#ctx0" brushRef="#br0" timeOffset="3891.41">2165 1 3378,'0'0'177,"-1"0"1,1 0-1,-1 0 1,1 0 0,-9 5 3730,9-5-3731,-1 2 1,-11 21 873,-4 26-1043,8-14 173,3 0-1,1-1 1,1 2-1,2-1 1,6 68 0,-5-102-180,3 24 72,10 40 0,-11-58-64,0-1 1,0 1-1,0-1 1,1 0-1,0 0 1,0 0-1,1 0 1,0-1-1,0 0 1,0 1-1,8 6 1,-11-10-7,0-1 0,1 0-1,-1 0 1,1 0 0,0 1 0,-1-1 0,1-1 0,0 1-1,0 0 1,0 0 0,-1-1 0,1 1 0,0-1 0,0 1-1,0-1 1,0 0 0,0 0 0,0 0 0,0 0-1,0 0 1,0 0 0,0-1 0,0 1 0,-1-1 0,1 1-1,0-1 1,0 0 0,0 1 0,-1-1 0,1 0-1,0 0 1,-1 0 0,1-1 0,-1 1 0,1 0 0,-1-1-1,3-1 1,2-6 32,1 0-1,-1 0 1,0 0-1,-1 0 1,5-13-1,-8 17-33,4-7 5,-1 0 1,-1-1 0,0 0-1,0 0 1,-2 0 0,1 0 0,-2-1-1,0 1 1,0 0 0,-1-1-1,-1 1 1,0 0 0,-1-1-1,-1 1 1,0 0 0,0 0-1,-1 0 1,-1 1 0,0-1-1,-1 1 1,0 0 0,-1 1-1,-1 0 1,1 0 0,-11-11-1,17 21-16,0 0 0,0 0 0,0-1 0,0 1 0,-1 0 0,1 0 0,-1 0 0,1 0 0,-1 1 0,1-1-1,-1 0 1,1 1 0,-1-1 0,0 1 0,1-1 0,-1 1 0,0 0 0,1-1 0,-1 1 0,0 0 0,1 0 0,-3 1 0,2-1-18,-1 1 0,1 0 0,0 0 0,0 0 0,-1 1 0,1-1 1,0 0-1,0 1 0,0-1 0,0 1 0,1 0 0,-1 0 1,-2 2-1,-3 6-238,0 1 1,1-1 0,0 1 0,-6 18 0,11-27 190,-3 8-507,0 0 0,0 1 0,1-1 0,-1 11-1,2 14-2351</inkml:trace>
  <inkml:trace contextRef="#ctx0" brushRef="#br0" timeOffset="4462.48">2531 93 5619,'-1'24'4755,"6"42"-4204,-2-27-52,1 24-203,11 111-11,-18-216-121,3-48 0,-4-58-169,3 120 8,-3-19-3,4 45 27,1 0-43,13 32-593,-4 45-5068,-9-49 1478</inkml:trace>
</inkml:ink>
</file>

<file path=word/ink/ink5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4:16.226"/>
    </inkml:context>
    <inkml:brush xml:id="br0">
      <inkml:brushProperty name="width" value="0.1" units="cm"/>
      <inkml:brushProperty name="height" value="0.1" units="cm"/>
      <inkml:brushProperty name="color" value="#E71224"/>
    </inkml:brush>
  </inkml:definitions>
  <inkml:trace contextRef="#ctx0" brushRef="#br0">171 31 4482,'-2'-2'213,"-1"0"0,1 1-1,0 0 1,-1-1 0,1 1-1,-1 0 1,0 0 0,1 0 0,-1 0-1,0 1 1,1-1 0,-1 1 0,0 0-1,0 0 1,0-1 0,1 2 0,-1-1-1,0 0 1,0 1 0,-3 0-1,2 1-97,0 1-1,0-1 0,0 1 0,1 0 0,-1 0 0,1 0 1,-1 0-1,1 0 0,0 1 0,0 0 0,-4 7 0,-3 4 57,2 1 0,0 0-1,1 0 1,1 0 0,0 1-1,1 0 1,1 0 0,-4 35-1,6-27-68,1 0-1,1 0 1,1 0-1,1 0 1,10 43-1,-7-52-93,1 0 0,0-1 0,1 0 0,0 0 0,1-1 0,1 0 0,0 0 0,1-1 0,1 0 0,0-1 0,1 0 0,0-1 0,19 14 0,-26-21-11,0-1-1,-1 0 0,1 0 0,0 0 0,0-1 0,1 0 0,-1 0 1,1 0-1,-1-1 0,1 1 0,-1-1 0,9 0 0,-11-1 3,1 0 0,0 0 0,-1-1 0,1 0 0,0 1 0,-1-1 0,1 0 0,-1-1 0,0 1 0,1-1 0,-1 1 0,0-1 0,0 0 0,0 0 0,0-1 0,0 1 0,0-1 0,0 1-1,-1-1 1,3-4 0,12-18 38,-1 0-1,-2-2 1,-1 0-1,0 0 1,13-49-1,-21 57-30,0 0 0,-2 0-1,0 0 1,-1 0 0,-1-1 0,-1 1-1,-1 0 1,-4-26 0,2 30-2,0 1 0,-1 0 1,0 0-1,-1 1 1,-1-1-1,0 1 0,-1 0 1,-1 0-1,0 1 0,0 0 1,-16-16-1,19 23 2,0 1-1,1-1 1,-2 1 0,1 1-1,0-1 1,-1 1 0,1 0-1,-1 0 1,-7-2-1,10 4-7,0 0 0,0 0 0,0 1 0,-1-1-1,1 1 1,0 0 0,0-1 0,0 1 0,0 1 0,0-1-1,-1 0 1,1 1 0,0 0 0,0 0 0,0 0-1,0 0 1,0 0 0,1 0 0,-1 1 0,0-1-1,-4 5 1,-10 8-245,1 2 0,0 0-1,1 0 1,1 2-1,0-1 1,2 2 0,0 0-1,1 0 1,1 1 0,1 1-1,0 0 1,2 0 0,-6 25-1,7 1-1969</inkml:trace>
  <inkml:trace contextRef="#ctx0" brushRef="#br0" timeOffset="376.83">663 524 4546,'-2'5'1953,"4"-1"-1121,6 18-287,-16 6 351,8 12-432,0-1 48,-2 3-223,-8-1-97,5-2-48,-7-4-144,7-10 0,3-6 0,-5-8-32,11-2-577,-4-5-703,13-15-1057,8-2-1937</inkml:trace>
  <inkml:trace contextRef="#ctx0" brushRef="#br0" timeOffset="858.31">902 60 6227,'-1'0'499,"1"0"-437,0-1 0,0 1 1,0 0-1,0 0 0,0 0 1,-1 0-1,-3 2 1746,4-2-1746,0 0 1,0 0-1,0 0 0,0 1 1,0-1-1,0 0 0,0 0 1,0 0-1,0 0 0,0 1 1,0-1-1,0 0 0,0 0 1,0 0-1,0 0 0,0 1 1,0-1-1,0 0 0,0 0 1,0 0-1,0 0 0,0 1 1,-5 18-285,4-14 530,-4 23-179,1-1-1,1 1 1,1-1 0,1 1-1,2 0 1,7 48-1,-5-56-87,1 0 0,1 0-1,1-1 1,1 0 0,0 0-1,2-1 1,0 0-1,1 0 1,0-1 0,14 16-1,-21-29-39,1 1-1,0-1 1,0 0-1,0 0 0,1 0 1,0-1-1,-1 0 0,1 0 1,0 0-1,0 0 0,1-1 1,-1 0-1,0 0 1,1 0-1,0-1 0,-1 0 1,1 0-1,0 0 0,-1 0 1,1-1-1,0 0 0,0-1 1,-1 1-1,1-1 1,0 0-1,-1 0 0,1-1 1,-1 0-1,1 0 0,-1 0 1,0-1-1,0 1 0,0-1 1,0 0-1,0-1 1,-1 1-1,1-1 0,-1 0 1,0 0-1,0 0 0,0-1 1,-1 1-1,4-8 0,-1-1 6,0-1 0,-1 0-1,-1-1 1,0 1 0,-1-1-1,-1 0 1,0 0 0,-1 0-1,-1 0 1,0 1 0,-1-1-1,0 0 1,-6-20 0,2 8 3,-2 1 1,-1 0 0,-2 1-1,0 0 1,-1 0 0,-22-34-1,28 52-9,0 0 1,0 0-1,-1 0 0,0 0 1,0 1-1,-1 0 0,0 1 1,0-1-1,0 1 0,-13-7 0,15 10 0,0 0 0,0 0 0,0 1 0,0-1 0,0 1 0,0 0 0,0 1 0,0-1 0,0 1 0,-1 0 0,1 0 0,0 1 0,0-1 0,0 1 0,0 1 0,0-1 0,0 0 0,0 1 0,-7 4 0,4-2-52,1 0 1,0 1-1,0 0 1,0 0-1,1 0 1,-1 1-1,1 0 0,1 0 1,-1 0-1,1 1 1,0 0-1,1 0 1,-1 1-1,2-1 1,-7 15-1,7-13-375,1 0-1,0 0 0,1 1 1,-1-1-1,2 0 0,-1 0 1,1 1-1,1-1 0,1 9 1,6 22-3722</inkml:trace>
  <inkml:trace contextRef="#ctx0" brushRef="#br0" timeOffset="1510.75">1330 118 6291,'0'-3'126,"-1"0"1,1 0 0,0 0-1,0 0 1,0-1-1,1 1 1,-1 0-1,1 0 1,-1 0 0,1 0-1,0 0 1,0 0-1,0 0 1,1 0-1,-1 0 1,1 1 0,0-1-1,-1 0 1,4-2-1,-2 2-82,0 0 0,1 0 0,0 0 0,-1 1 0,1-1-1,0 1 1,0 0 0,1 0 0,-1 0 0,0 1 0,1-1 0,-1 1-1,6-1 1,-3 1-27,-1 1-1,1-1 0,-1 1 0,1 0 1,-1 1-1,1-1 0,-1 1 0,1 1 1,-1-1-1,0 1 0,0 0 1,0 1-1,0-1 0,0 1 0,0 0 1,-1 1-1,1-1 0,-1 1 0,0 0 1,0 1-1,0-1 0,-1 1 0,1 0 1,-1 0-1,-1 0 0,5 7 1,-4-5-15,-1-1 0,1 1 0,-2 0 0,1 1 0,-1-1 0,0 0 0,0 1 0,-1-1 0,0 1 0,0-1 0,-1 1 0,0-1 0,0 1 0,-1 0 0,0-1 0,0 1 0,-1-1 0,0 0 0,0 1 0,-1-1 0,0 0 0,-6 10 0,2-5 6,0-1 1,-2 0-1,-14 16 0,19-23-1,0 0-1,0 0 0,0 0 0,-1-1 0,1 0 0,-1 0 0,0 0 0,0-1 0,0 0 0,0 0 0,-11 3 1,15-5 10,-1 1 0,1-1 0,0 0 0,0 0 0,-1 0 0,1 0 0,0 0 0,-1 0 1,1 0-1,0 0 0,0-1 0,-1 1 0,1-1 0,0 1 0,0 0 0,0-1 0,0 0 1,0 1-1,0-1 0,0 0 0,0 0 0,0 1 0,0-1 0,0 0 0,0 0 0,0 0 0,0 0 1,1 0-1,-1 0 0,0 0 0,1 0 0,-1-1 0,1 1 0,-1 0 0,1 0 0,0 0 1,-1-1-1,1 1 0,0 0 0,0-2 0,0 1-6,0-1 0,0 1-1,0 0 1,0-1 0,0 1 0,1 0 0,-1-1-1,1 1 1,0 0 0,0 0 0,-1 0 0,1-1-1,1 1 1,-1 0 0,0 0 0,0 1 0,1-1-1,-1 0 1,1 0 0,0 1 0,2-3 0,1 0-13,0 1 1,1 1-1,-1-1 1,1 1-1,-1 0 1,1 0-1,0 0 1,-1 1-1,1 0 1,0 0-1,0 1 1,0-1 0,0 1-1,0 1 1,0-1-1,0 1 1,-1 0-1,1 0 1,0 1-1,0-1 1,-1 1-1,1 1 1,-1-1-1,0 1 1,0 0-1,0 0 1,0 0-1,0 1 1,0 0-1,-1 0 1,0 0 0,0 0-1,0 1 1,0-1-1,-1 1 1,0 0-1,5 11 1,-4-8 14,0 1-1,-1-1 1,0 1 0,-1 0 0,0 0 0,-1 0 0,0 0-1,0 1 1,-1-1 0,0 0 0,0 0 0,-1 0 0,0 0-1,-1 0 1,0 0 0,0 0 0,-1 0 0,0 0 0,-1-1 0,0 0-1,0 1 1,-1-2 0,0 1 0,0 0 0,-1-1 0,-11 12-1,11-15 62,0 0-1,-1 0 0,1 0 0,-1-1 0,0 0 0,0-1 0,0 1 0,0-1 0,0-1 0,0 1 0,-1-1 0,1 0 0,0-1 1,-1 0-1,1 0 0,-1 0 0,1-1 0,0 0 0,-1-1 0,1 0 0,0 0 0,-8-3 0,6 1-32,-21-9 41,29 13-82,0 0-1,1 0 1,-1-1 0,0 1-1,0 0 1,1-1-1,-1 1 1,0 0 0,1-1-1,-1 1 1,1-1-1,-1 1 1,1-1 0,-1 0-1,1 1 1,-1-1 0,1 1-1,-1-1 1,1 0-1,0 1 1,-1-1 0,1 0-1,0 0 1,0 1-1,-1-1 1,1 0 0,0-1-1,2 2-91,-1-1-1,1 0 0,0 0 0,-1 1 1,1-1-1,0 1 0,0 0 0,0-1 1,-1 1-1,1 0 0,3 0 0,-2 0-56,67-6-2369,-31 0 18</inkml:trace>
  <inkml:trace contextRef="#ctx0" brushRef="#br0" timeOffset="2177.73">1881 136 4322,'-3'-2'283,"0"0"0,1 0 1,-1 0-1,1 0 0,0 0 0,-1-1 0,1 1 0,0-1 1,0 1-1,0-1 0,1 0 0,-1 0 0,1 0 1,0 0-1,-1 0 0,1 0 0,0 0 0,0-5 0,1 5-243,0 1 0,1 0 0,-1-1 0,1 1 0,-1 0 0,1-1 0,0 1 0,0 0 0,0 0 0,0 0 0,0 0 0,1 0 0,-1 0 0,1 0 0,-1 0 0,1 1 0,0-1-1,-1 0 1,1 1 0,0 0 0,0-1 0,0 1 0,0 0 0,0 0 0,1 0 0,-1 0 0,2 0 0,11-6-9,-1 2 0,1 0 0,0 1 0,1 0 1,17-1-1,-29 4-26,1 0 0,-1 1 1,1 0-1,0 0 0,-1 1 1,1-1-1,-1 1 0,1 0 1,-1 0-1,0 0 0,1 1 1,-1-1-1,0 1 0,0 0 1,0 1-1,0-1 0,0 0 1,0 1-1,-1 0 0,1 0 1,-1 0-1,4 5 0,-5-4-1,0 1 0,0-1-1,0 1 1,0 0-1,0 0 1,-1 0-1,0 0 1,0 0 0,-1 0-1,1 0 1,-1 0-1,0 0 1,-1 7-1,0-2 5,0 0 0,-1-1 0,0 1-1,-1-1 1,0 0 0,-4 9-1,2-7-5,-1-1 0,0 0 0,-1 0 0,0-1 0,-15 15 0,17-19 29,0 0 0,-1-1 0,1 1 0,-1-1 0,0 0 0,-1-1 0,1 1 0,0-1 0,-1 0 0,-9 2 0,16-5-18,0 0-1,-1 0 1,1 0 0,0 0 0,0 0 0,-1-1 0,1 1 0,0 0 0,0 0 0,-1 0-1,1 0 1,0 0 0,0-1 0,-1 1 0,1 0 0,0 0 0,0 0 0,0-1 0,-1 1 0,1 0-1,0 0 1,0-1 0,0 1 0,0 0 0,0 0 0,0-1 0,0 1 0,-1 0 0,1-1-1,0 1 1,0 0 0,0 0 0,0-1 0,0 1 0,0 0 0,0-1 0,0 1 0,0 0 0,1 0-1,-1-1 1,0 1 0,0 0 0,0-1 0,0 1 0,0 0 0,0 0 0,1-1 0,8-19 56,-6 16-70,1 0 0,0 0 0,0 1 0,0-1 0,1 1 0,-1 0 0,1 1 0,0-1 0,-1 1 0,1 0 0,0 0 1,1 0-1,-1 1 0,0-1 0,0 1 0,1 1 0,-1-1 0,0 1 0,1 0 0,-1 0 0,0 0 0,1 1 0,-1 0 0,9 2 0,-4 0-4,1 0 0,-1 0 0,0 1 0,0 1-1,-1-1 1,1 2 0,-1-1 0,0 1 0,-1 0 0,1 1 0,13 15 0,-15-15 2,-1 0 1,0 1-1,-1-1 1,0 1-1,0 1 1,-1-1 0,0 1-1,-1 0 1,1-1-1,-2 2 1,3 11-1,-4-16 9,-1 0-1,0 1 0,0-1 0,0 0 0,-1 0 1,0 0-1,0 1 0,0-1 0,-1 0 0,0 0 1,0-1-1,0 1 0,0 0 0,-1 0 0,0-1 1,0 0-1,0 0 0,0 0 0,-1 0 1,1 0-1,-8 5 0,-1 0 68,0-1 1,-1 0-1,0-1 0,0-1 1,-1 0-1,1-1 1,-1 0-1,-1-1 0,1 0 1,-1-1-1,1-1 0,-1-1 1,0 0-1,0 0 0,1-2 1,-1 0-1,0-1 1,1 0-1,-1-1 0,1 0 1,-25-10-1,16-2-22,20 13-51,0-1-1,0 1 1,-1 0 0,1 0-1,0 1 1,-1-1-1,-6-1 1,5 0-723,16 2-508,22 1-1305,10 3-700</inkml:trace>
  <inkml:trace contextRef="#ctx0" brushRef="#br0" timeOffset="27642.91">2443 135 3249,'-7'-6'4467,"6"6"-4287,0-1 0,-1 1 0,1-1 1,0 1-1,0-1 0,-1 0 0,1 1 1,0-1-1,0 0 0,0 0 1,0 0-1,0 0 0,0 0 0,0 0 1,0 0-1,0 0 0,0-1 0,1 1 1,-1 0-1,0-2 0,2 0-172,0 0 1,1 0-1,0 0 0,-1 0 0,1 1 0,0-1 0,0 0 0,0 1 0,1 0 1,-1-1-1,1 1 0,-1 0 0,1 0 0,0 0 0,3-1 0,46-20 78,-38 19-102,0 0-1,1 1 1,-1 1-1,1 0 0,-1 1 1,19 1-1,-24 0 3,1 1 0,-1 0 0,0 1 0,1 0-1,-1 0 1,0 1 0,0 0 0,0 1 0,-1 0-1,12 7 1,-17-10 5,-1 1 1,1 0-1,-1 0 0,0 0 0,1 0 0,-1 0 0,0 0 1,-1 0-1,1 1 0,0-1 0,-1 1 0,1 0 0,-1-1 0,0 1 1,0 0-1,0 0 0,0 0 0,0 0 0,0 4 0,-1-2-1,0 0-1,-1 0 0,1 0 0,-1 0 1,0 0-1,0-1 0,-1 1 0,0 0 1,1-1-1,-2 1 0,-1 3 0,-6 8-31,-1-1 1,0 0-1,-1-1 0,-1 0 0,-16 14 0,12-13 16,14-11 22,0 0 0,0-1 1,0 1-1,-1-1 0,0 0 0,1 0 0,-1-1 1,-1 1-1,1-1 0,0 0 0,0 0 0,-1 0 1,1 0-1,-9 1 0,12-5 4,1 0 0,-1 0 0,1-1-1,0 1 1,0 0 0,0 0 0,0 0 0,0 0 0,0 0 0,1 0-1,-1-1 1,1 1 0,-1 0 0,1 0 0,0 0 0,0 0 0,0 1 0,0-1-1,2-3 1,3 2-4,1 0-1,0 0 0,-1 1 1,1-1-1,0 1 0,0 1 1,1-1-1,-1 1 1,0 1-1,0-1 0,1 1 1,-1 0-1,9 2 0,0 0-6,-1 1 0,1 0-1,0 1 1,-1 1-1,18 7 1,-26-9 7,0 1 1,0 0 0,0 0-1,0 0 1,-1 1-1,0 0 1,0 0-1,0 0 1,0 1 0,-1 0-1,0 0 1,6 10-1,-8-11 7,-1 0 1,0 1-1,0-1 0,0 0 0,-1 1 0,0-1 0,0 0 1,0 1-1,-1 0 0,1-1 0,-1 1 0,-1-1 0,1 1 1,-1-1-1,0 1 0,0-1 0,-1 0 0,1 1 0,-4 5 1,1-2 44,-1-1 1,1-1-1,-1 1 1,-1-1-1,0 1 1,0-2-1,0 1 1,-1-1 0,0 0-1,0 0 1,0-1-1,-1 1 1,0-2-1,0 1 1,0-1-1,0-1 1,-16 6 0,0-2 90,0-1 1,0-1 0,-1-2 0,1 0 0,-35 0-1,51-3-106,1 0 1,-1-1-1,1 0 0,0 0 0,0 0 0,0-1 0,-1 0 0,2 0 0,-1-1 0,0 0 0,0 0 0,1-1 0,0 0 0,0 0 1,0 0-1,0-1 0,0 0 0,1 0 0,-7-8 0,76 28-5366,-30-7 2262</inkml:trace>
</inkml:ink>
</file>

<file path=word/ink/ink5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2:39.618"/>
    </inkml:context>
    <inkml:brush xml:id="br0">
      <inkml:brushProperty name="width" value="0.1" units="cm"/>
      <inkml:brushProperty name="height" value="0.1" units="cm"/>
      <inkml:brushProperty name="color" value="#0000FF"/>
    </inkml:brush>
  </inkml:definitions>
  <inkml:trace contextRef="#ctx0" brushRef="#br0">2 178 4562,'-1'-1'7329,"12"17"-5704,-8-13-1613,0 0 1,0 0-1,1 0 1,0 0-1,-1 0 1,1 0-1,0-1 1,0 0-1,0 0 1,0 0-1,1 0 1,-1-1-1,0 0 1,1 0 0,-1 0-1,1 0 1,-1-1-1,1 1 1,6-1-1,8-2 3,0 0-1,-1-1 1,28-8-1,-3 1 22,-30 13-53,-13-1-64,-6-4-69,-8 1-4455</inkml:trace>
  <inkml:trace contextRef="#ctx0" brushRef="#br0" timeOffset="503.39">78 22 1841,'2'7'8084,"-2"-7"-7877,15 9 1482,-10-7-1686,-1 0 0,1 0 0,0 0 1,1-1-1,9 2 0,12-4 119,1-1-1,-1-1 1,1-1 0,37-11-1,-3 1-121,-52 9-9,-1-1-29,-9 6 37,0 0-1,0 0 1,0 0 0,0 0 0,0 1-1,0-1 1,0 0 0,0 0 0,0 0-1,0 0 1,0 0 0,0 0 0,0 0-1,0 0 1,0 0 0,0 0 0,0 0-1,0 0 1,0 0 0,0 1 0,0-1-1,0 0 1,0 0 0,0 0 0,0 0-1,0 0 1,0 0 0,0 0 0,0 0-1,0 0 1,0 0 0,0 0 0,0 0-1,0 0 1,0 0 0,0 0 0,0 1-1,0-1 1,0 0 0,0 0-1,0 0 1,1 0 0,-22 18-5039</inkml:trace>
</inkml:ink>
</file>

<file path=word/ink/ink5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2:02.403"/>
    </inkml:context>
    <inkml:brush xml:id="br0">
      <inkml:brushProperty name="width" value="0.1" units="cm"/>
      <inkml:brushProperty name="height" value="0.1" units="cm"/>
      <inkml:brushProperty name="color" value="#0000FF"/>
    </inkml:brush>
  </inkml:definitions>
  <inkml:trace contextRef="#ctx0" brushRef="#br0">137 511 5410,'-17'-5'5336,"21"17"-4434,18 32-434,37 51 0,-30-48-438,-16-19-37,-13-27-96,1 0-1,-1 0 1,0 0-1,1 1 1,-1-1 0,0 0-1,0 0 1,0 0 0,0 1-1,0-1 1,0 0-1,0 0 1,0 0 0,0 0-1,-1 1 1,1-1 0,0 0-1,-1 0 1,1 0-1,-1 0 1,0 2 0,-17-4-5236</inkml:trace>
  <inkml:trace contextRef="#ctx0" brushRef="#br0" timeOffset="415.95">266 421 2305,'-12'3'5777,"11"-2"-5621,-5 21 1714,-1 2-1419,-10 10-99,-27 40-1,0 0 38,-32 63-195,72-132-203,3-4 44,-2-15-178,-13-16-607,10 20 638,0-1 1,1 1 0,0-1-1,-4-17 1,6 14 149,3 12 124,0 7 128,0-5-271,0 1-2,1 1-1,0-1 1,0 0-1,0 0 1,0 0-1,0 0 1,1 0-1,-1-1 1,0 1-1,0 0 1,1 0-1,-1-1 1,0 1-1,1-1 1,-1 1-1,1-1 1,1 1-1,1 0 34,2 1-24,0-1 1,0 1-1,0-1 0,0-1 1,0 1-1,0-1 0,0 0 1,1 0-1,-1-1 0,0 0 0,6-2 1,11-3-680,34-14 1,-27 9-1416,3 0-870</inkml:trace>
  <inkml:trace contextRef="#ctx0" brushRef="#br0" timeOffset="837.61">555 421 5955,'-16'-10'2717,"16"10"-2686,0 0-1,0 0 1,0 0-1,0 0 1,-1 0 0,1 0-1,0 0 1,0 0 0,0 0-1,0 0 1,0 0 0,0 0-1,0 0 1,-1 0-1,1 0 1,0 0 0,0 0-1,0 0 1,0 0 0,0 0-1,0 0 1,0 0 0,-1 0-1,1 0 1,0 0-1,0 0 1,0 0 0,0 0-1,0 0 1,0 0 0,0 0-1,0 1 1,0-1 0,-1 0-1,1 0 1,0 0 0,0 0-1,0 0 1,0 0-1,0 0 1,0 0 0,0 1-1,0-1 1,0 0 0,0 0-1,0 0 1,0 0 0,0 0-1,0 0 1,0 1-1,0-1 1,0 0 0,0 0-1,0 0 1,0 0 0,13 29 1297,-2-6-1281,2 18 202,-2 0 0,-1 1 1,-3 1-1,5 76 0,-2-16 7,-7-75-219,0 1-25,10 45 0,-37-184 65,4 0-1,-9-180 1,24 244-44,3 36-34,1 0 0,0 0 0,0 0 0,1-1 0,0 1 0,4-20 0,-4 34 33,1-1 0,-1 1 0,1-1-1,0 0 1,0 1 0,0-1 0,1 0-1,-1 0 1,1 0 0,2 4 0,3 8 53,12 35 20,-2 1 0,-2 0-1,15 101 1,-23-93-150,-1 70-1,-6-129-3,0 0-1,0 0 0,0 1 1,0-1-1,0 0 1,0 0-1,0 0 1,0 1-1,0-1 0,0 0 1,0 0-1,0 0 1,0 1-1,0-1 0,0 0 1,-1 0-1,1 0 1,0 0-1,0 1 0,0-1 1,0 0-1,0 0 1,0 0-1,-1 0 0,1 0 1,0 1-1,0-1 1,0 0-1,0 0 1,-1 0-1,1 0 0,0 0 1,0 0-1,0 0 1,-1 0-1,1 0 0,0 0 1,0 0-1,-1 0 1,1 0-1,0 0 0,0 0 1,0 0-1,-1 0 1,1 0-1,0 0 0,0 0 1,0 0-1,-1 0 1,1 0-1,0 0 1,0 0-1,0-1 0,0 1 1,-1 0-1,1 0 1,0 0-1,0 0 0,0 0 1,0-1-1,0 1 1,-1 0-1,1 0 0,-12-11-2491,0-5-1991</inkml:trace>
  <inkml:trace contextRef="#ctx0" brushRef="#br0" timeOffset="1242.95">396 532 5138,'-6'-12'317,"0"1"0,1-2-1,0 1 1,1-1-1,0 1 1,1-1-1,0 0 1,1 0 0,1 0-1,0-1 1,1 1-1,0 0 1,1 0 0,1 0-1,0-1 1,1 1-1,0 1 1,1-1 0,0 0-1,11-20 1,-4 15-243,1 0 0,0 0 1,2 2-1,0 0 1,1 0-1,0 1 0,1 1 1,1 0-1,1 2 0,-1 0 1,2 1-1,0 0 0,37-14 1,-40 19-55,0 1 0,0 0 1,1 2-1,0 0 0,0 0 0,0 1 1,33 2-1,-38 1-12,-1 0 1,1 1-1,-1 1 1,0 0-1,0 0 0,0 1 1,-1 0-1,1 1 1,-1 0-1,0 1 0,0 0 1,12 11-1,-16-12-1,-1 0-1,0 0 1,0 0 0,-1 1-1,1 0 1,-1-1-1,-1 2 1,1-1-1,-1 0 1,0 1-1,0 0 1,-1-1-1,0 1 1,0 0 0,-1 0-1,0 0 1,0 1-1,0-1 1,-1 0-1,0 0 1,-1 0-1,1 0 1,-1 1 0,-1-1-1,1 0 1,-5 9-1,-2 7 7,-1-1 1,-1 0-1,-1-1 0,-1 0 0,-1-1 1,-27 33-1,27-35-17,-1-2 0,-1 1 1,-1-2-1,0 0 0,-1-1 1,0-1-1,-31 19 0,47-32-43,1 0 0,-1 0-1,1 0 1,-1 0-1,1 1 1,-1-1 0,1 0-1,0 0 1,-1 1 0,1-1-1,-1 0 1,1 1-1,0-1 1,-1 0 0,1 1-1,0-1 1,-1 0-1,1 1 1,0-1 0,0 1-1,-1-1 1,1 1-1,0-1 1,0 1 0,0-1-1,0 1 1,-1-1-1,1 1 1,0-1 0,0 1-1,0-1 1,0 1 0,0-1-1,0 1 1,1-1-1,-1 1 1,0-1 0,0 1-1,0-1 1,0 1-1,0-1 1,1 1 0,-1-1-1,0 0 1,1 1-1,-1 0 1,21 15-4435,-2-8-355</inkml:trace>
  <inkml:trace contextRef="#ctx0" brushRef="#br0" timeOffset="1622">1340 195 7267,'-3'0'183,"0"0"0,0-1 0,0 1 0,1 0 0,-1 1 0,0-1 0,0 0 0,1 1 0,-1 0-1,0 0 1,1-1 0,-1 1 0,1 1 0,-1-1 0,1 0 0,-1 1 0,1-1 0,0 1 0,0 0 0,-1 0-1,1-1 1,1 1 0,-1 1 0,-2 2 0,-8 12-24,1 1 0,0 0 0,2 1 0,0 0 0,1 0 0,1 1 0,1 0 0,0 0 0,-3 34 0,5-34-79,-2 10 42,2-1-1,1 1 1,1 0 0,2 46-1,6-10-40,2-1-1,4 0 0,25 86 0,-4-56-438</inkml:trace>
  <inkml:trace contextRef="#ctx0" brushRef="#br0" timeOffset="2434.97">2818 360 5811,'1'-39'6355,"-12"116"-4355,0-23-1876,-2-2 0,-22 56 0,-50 101 445,48-123-360,2 2 1,-25 105-1,56-177-198,1 1 0,1 0-1,-2 32 1,6-53-283,-1-1 0,1 1 1,-1 0-1,1 0 0,0 1 0,1-1 0,-1 0 1,1 1-1,5-6 0,-1 0-897,0 1 1,1 0-1,17-13 0,5 2-3358</inkml:trace>
  <inkml:trace contextRef="#ctx0" brushRef="#br0" timeOffset="2841.69">3090 515 7059,'-9'-19'3598,"11"32"-1132,18 142-1341,-12-113-994,-2 1 0,-2 0 0,-2 0 0,-6 81 0,4-117-120,-3 15-9,3-21-8,0 0 1,0-1-1,0 1 1,0-1-1,0 1 1,0 0-1,0-1 1,-1 1-1,1-1 1,0 1-1,0-1 0,0 1 1,-1-1-1,1 1 1,0-1-1,-1 1 1,1-1-1,-1 1 1,1-1-1,0 1 1,-1-1-1,1 0 1,-1 1-1,0 0 0,-19-19-4126,10 0 1042</inkml:trace>
  <inkml:trace contextRef="#ctx0" brushRef="#br0" timeOffset="3284.75">2914 681 7091,'-1'-3'235,"0"0"0,0-1 0,0 0-1,1 1 1,-1-1 0,1 1 0,0-1-1,0 0 1,1 1 0,-1-1 0,1 1 0,-1-1-1,1 1 1,0-1 0,3-4 0,-1 2-78,0 0 1,0 1-1,1-1 1,0 1 0,0 0-1,0 0 1,1 1-1,5-5 1,5-2-23,0 0 0,0 2 0,1-1 0,0 2-1,22-8 1,-22 10-89,1 1 0,-1 1 0,1 1 0,0 0 0,0 2 0,0-1-1,1 2 1,-1 1 0,0 0 0,0 1 0,0 0 0,0 2 0,18 5 0,-24-6-28,-1 1 0,0 0 0,1 0 0,-2 1 0,1 0 0,0 1 0,-1 0 0,0 0 0,-1 1 1,1 0-1,-1 1 0,-1 0 0,1 0 0,-1 1 0,-1 0 0,0 0 0,0 0 0,-1 1 0,0 0 1,0 0-1,3 12 0,-6-12-9,0 0 0,-1 1 1,-1-1-1,0 0 0,0 0 0,-1 0 1,0 0-1,0 0 0,-1 0 0,-1 0 1,0 0-1,0-1 0,-1 1 0,0-1 1,-9 15-1,6-12-4,-1 1 1,-1-1-1,0 0 1,0-1-1,-2 0 1,1-1-1,-1 0 1,0 0-1,-25 14 1,24-16 10,0-1 0,0 0 0,-1-1 1,0-1-1,-1 0 0,1-1 0,-1 0 1,1-1-1,-1-1 0,-24 2 0,0-1-5,30-2-12,-1 0 1,1-1-1,0 1 1,0-1-1,-1-1 1,1 0-1,0 0 1,0 0-1,-9-4 1,17 5-7,1 0-1,-1 0 1,0 0 0,0 0 0,0 0 0,0 0 0,0 0 0,0 0 0,1 0 0,-1 0 0,0 0 0,0 0 0,0 0-1,0 0 1,0 0 0,0 0 0,0 0 0,1-1 0,-1 1 0,0 0 0,0 0 0,0 0 0,0 0 0,0 0 0,0 0-1,0 0 1,0-1 0,0 1 0,0 0 0,0 0 0,0 0 0,0 0 0,0 0 0,0 0 0,0-1 0,0 1 0,0 0-1,0 0 1,0 0 0,0 0 0,0 0 0,0 0 0,0-1 0,0 1 0,0 0 0,0 0 0,0 0 0,0 0-1,0 0 1,0 0 0,0-1 0,0 1 0,0 0 0,0 0 0,0 0 0,-1 0 0,1 0 0,0 0 0,0 0 0,0 0-1,0 0 1,0 0 0,0-1 0,-1 1 0,1 0 0,15-4-874,-12 3 688,57-24-2910,-21 9 0</inkml:trace>
  <inkml:trace contextRef="#ctx0" brushRef="#br0" timeOffset="3672.95">3619 330 7203,'-15'-13'3712,"14"22"-1833,13 28-1416,6 0-238,44 66 0,-44-77-158,-2-1 1,-1 2 0,-1 0 0,-1 1-1,14 44 1,-25-53-36,0 0 1,-1 1-1,0-1 1,-2 1-1,-1 0 0,0-1 1,-6 24-1,4-25-27,0-1 0,-2 0 0,0 0-1,0 0 1,-2-1 0,0 1 0,0-2 0,-2 1 0,0-2 0,-1 1 0,-20 21 0,28-34-42,0 1 1,-1-1-1,1 0 1,0 0-1,-1 0 1,1 0-1,-1-1 1,0 1-1,0-1 1,1 0-1,-1 0 1,0-1-1,-5 1 1,-33-1-4413,21-2 517</inkml:trace>
  <inkml:trace contextRef="#ctx0" brushRef="#br0" timeOffset="4802.55">1835 337 5667,'-1'-2'4603,"-2"14"-2633,-8 34-2124,4-11 538,-51 198 357,13-91-387,3-14-115,33-108-245,8-20 9,1 0-1,0 0 0,0 0 0,0 0 0,0 0 1,-1 0-1,1 0 0,0 0 0,0 1 0,-1-1 1,1 0-1,0 0 0,0 0 0,0 0 0,-1 0 1,1 0-1,0 0 0,0-1 0,0 1 0,-1 0 1,1 0-1,0 0 0,0 0 0,0 0 0,-1 0 1,1 0-1,0 0 0,0 0 0,0-1 0,0 1 1,-1 0-1,1 0 0,0 0 0,0 0 0,0-1 1,0 1-1,0 0 0,0 0 0,-1 0 0,1 0 1,0-1-1,0 1 0,0 0 0,0-1 0,-1-2 9,-1-1-1,1 0 0,1 0 1,-1 0-1,0 0 0,1 0 1,0 0-1,0-7 0,4-19-9,2 1 0,1-1 0,18-50-1,8-27-29,-32 101 28,43-163-87,-35 142 73,1 1-1,0 0 1,2 0 0,18-26-1,-29 50 19,0 0 1,0 0-1,0 0 0,0 0 0,1 1 0,-1-1 0,1 1 1,-1-1-1,1 1 0,0-1 0,-1 1 0,1 0 0,0 0 1,2-1-1,-3 2-1,1 0 1,-1 0-1,1 0 1,-1 0 0,1 0-1,-1 1 1,1-1-1,-1 1 1,0-1-1,1 1 1,-1-1-1,0 1 1,1 0 0,-1-1-1,0 1 1,0 0-1,0 0 1,1 0-1,0 1 1,2 3 22,0-1 0,0 1 1,-1-1-1,1 1 0,-1 0 0,0 0 0,0 0 0,-1 1 0,0-1 1,0 1-1,0-1 0,0 1 0,-1 0 0,1 7 0,9 30 132,88 277 408,-91-292-527,19 99 71,-13-49-66,-14-70-60,-5-10-22,-8-11-110,11 11 100,-21-28-978,20 25 528,0 0 1,0 0-1,-1 0 1,0 1 0,0-1-1,0 1 1,0 0-1,-1 0 1,0 0-1,0 1 1,-7-5 0,-10 2-2816</inkml:trace>
  <inkml:trace contextRef="#ctx0" brushRef="#br0" timeOffset="5230.02">1809 838 6403,'0'-2'3954,"11"6"-3570,4 0 192,5-4-400,3-2-48,1 0-32,5-2-16,0-8-32,0 6-16,-11-2-32,13 4-80,-4 0-512,11-6-1105,4 2-640</inkml:trace>
</inkml:ink>
</file>

<file path=word/ink/ink5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2:08.152"/>
    </inkml:context>
    <inkml:brush xml:id="br0">
      <inkml:brushProperty name="width" value="0.1" units="cm"/>
      <inkml:brushProperty name="height" value="0.1" units="cm"/>
      <inkml:brushProperty name="color" value="#0000FF"/>
    </inkml:brush>
  </inkml:definitions>
  <inkml:trace contextRef="#ctx0" brushRef="#br0">1 883 6963,'1'0'1987,"20"0"-490,39-5 0,19-17-1034,-36 8-430,51-7-1,-72 15-376,-21 6 80,0-1 0,0 1 0,0 0 0,0-1 0,0 1 0,0-1 0,0 1 0,0-1 0,0 0 0,0 1 0,-1-1 0,1 0 0,0 1 0,0-1 0,-1 0 0,1 0 0,-1 0 0,1 0 0,-1 0 0,1 0 0,0-1 0,-1-10-4167</inkml:trace>
  <inkml:trace contextRef="#ctx0" brushRef="#br0" timeOffset="427.17">46 690 5426,'2'2'1633,"1"0"-688,-8-4-497,14 8-32,9-6-208,13 4 64,3-4-48,1 4-192,5-8-48,-4 8 16,6 0-176,-6-8-336,4 0-945,5-2-1792</inkml:trace>
  <inkml:trace contextRef="#ctx0" brushRef="#br0" timeOffset="851.2">905 194 5154,'-1'0'196,"0"0"1,0-1-1,0 1 0,0 0 0,0 0 0,0 0 0,0 0 0,0 0 0,0 0 0,0 0 0,0 0 0,0 0 1,0 0-1,0 1 0,0-1 0,0 0 0,0 1 0,0-1 0,0 1 0,0-1 0,0 1 0,-1 0 1,2 1-46,-1-1 0,1 1 1,0 0-1,-1-1 1,1 1-1,0 0 1,0 0-1,0-1 1,0 1-1,0 0 1,1 2-1,0 9-415,3 43 649,3-1-1,14 61 0,-10-67-298,-2 1 1,2 55-1,-12-81-31,0-17-26,-1-9 26,-17-51 9,7 8-31,-19-79-5,24 80-39,-1-5 20,-3-78 1,15 111-30,-6 18 8,2-2 12,0 2 1,0-1 1,-1 0-1,1 1 0,0-1 1,0 1-1,0-1 1,0 0-1,0 1 0,0-1 1,1 0-1,-1 1 1,0-1-1,1 0 0,-1 1 1,1-1-1,-1 0 0,1 0 1,0 0-1,0 2 1,2 3 18,9 33 135,-3 1 1,8 57-1,-13-70-117,17 120-14,-21-140-243,0-7 206,0 0-1,0 0 1,0 0-1,0 0 1,0 0-1,0-1 1,0 1 0,1 0-1,-1 0 1,0 0-1,0 0 1,0 0-1,0 0 1,0 0-1,0 0 1,0 0-1,0 0 1,0 0-1,0 0 1,0 0 0,1 0-1,-1 0 1,0 0-1,0 0 1,0 0-1,0 0 1,0 0-1,0 0 1,0 0-1,0 0 1,0 1-1,0-1 1,0 0 0,0 0-1,0 0 1,0 0-1,1 0 1,-1 0-1,0 0 1,0 0-1,0 0 1,0 0-1,0 0 1,0 0-1,0 0 1,0 0 0,0 0-1,0 1 1,0-1-1,0 0 1,0 0-1,0 0 1,0 0-1,0 0 1,0 0-1,0 0 1,0 0-1,0 0 1,0 0 0,0 0-1,0 0 1,0 1-1,0-1 1,0 0-22,0 0 1,0 0-1,0 0 1,0 0-1,1 0 0,-1 0 1,0 0-1,0 0 1,0 0-1,0 0 1,0 0-1,0 0 1,1 0-1,-1 0 1,0 0-1,0 0 1,0 0-1,0-1 1,0 1-1,0 0 1,0 0-1,0 0 0,1 0 1,-1 0-1,0 0 1,0 0-1,0 0 1,0 0-1,0 0 1,0-1-1,0 1 1,0 0-1,0 0 1,0 0-1,0 0 1,0 0-1,0 0 1,0-1-1,0 1 0,0 0 1,0 0-1,0 0 1,0 0-1,0 0 1,0 0-1,0-1 1,0 1-1,0 0 1,0 0-1,0 0 1,0 0-1,0 0 1,0 0-1,0 0 0,0-1 1,0 1-1,1-15-5352</inkml:trace>
  <inkml:trace contextRef="#ctx0" brushRef="#br0" timeOffset="1237.97">662 311 5923,'-5'-5'252,"1"1"1,-1-1 0,1 0-1,0 0 1,0-1 0,1 1 0,0-1-1,0 0 1,0 0 0,0 0-1,1 0 1,-2-7 0,4 9-167,-1 0 1,1-1-1,0 1 1,0-1-1,1 1 0,-1-1 1,1 1-1,0-1 1,0 1-1,0 0 1,1-1-1,0 1 1,-1 0-1,1 0 0,1 0 1,-1 0-1,1 1 1,3-5-1,1 0-5,0 1 0,0-1 0,1 1 0,0 1-1,1 0 1,-1 0 0,14-6 0,6-2 133,35-11 0,-50 21-170,-1 1 0,0 0-1,0 1 1,1 1 0,-1 0-1,1 1 1,-1 0 0,1 1 0,-1 0-1,1 1 1,21 6 0,-20-4-23,0 0 1,0 2-1,-1-1 0,0 2 1,0 0-1,0 0 1,-1 1-1,0 1 1,20 19-1,-30-26-17,0 0 0,0 0 0,-1 0 0,1 0-1,0 0 1,-1 1 0,0-1 0,0 0-1,0 1 1,0-1 0,0 1 0,0 0 0,-1-1-1,1 1 1,-1 0 0,1-1 0,-1 1 0,0 0-1,0-1 1,-1 5 0,0-2 1,-1 1 0,0-1 0,0 0 0,0 0 0,0 0 0,-1 0 0,0 0 0,0 0 0,-5 5 0,-6 6 2,-1-1 1,0 0 0,-34 23 0,-9-5-8,46-27 2,0 1-1,-21 14 1,26-15-16,5-4 5,1-1 0,0 0 1,0 0-1,-1 0 0,1 0 0,0 0 1,-1 0-1,1-1 0,-1 1 0,0 0 1,1-1-1,-1 1 0,1-1 0,-1 1 1,0-1-1,-3 0 0,5 0-14,0 0 1,0 0-1,0 0 0,-1 0 0,1 0 1,0 0-1,0 0 0,0 0 0,-1 0 1,1 0-1,0 0 0,0 0 0,0 0 0,-1 0 1,1 0-1,0 0 0,0 0 0,0 0 1,-1 0-1,1 0 0,0 0 0,0 0 1,0 0-1,-1 1 0,1-1 0,0 0 1,0 0-1,0 0 0,0 0 0,0 0 1,-1 1-1,1-1 0,0 0 0,0 0 0,0 0 1,0 0-1,0 1 0,0-1 0,0 0 1,0 0-1,0 0 0,0 1 0,-1-1 1,1 0-1,0 0 0,0 1 0,0-1 1,7 10-1578,-3-4 466,4 12-1112</inkml:trace>
  <inkml:trace contextRef="#ctx0" brushRef="#br0" timeOffset="1650.44">1645 70 5186,'-2'-1'204,"0"0"-1,-1 0 1,1 1 0,0-1-1,0 1 1,-1-1-1,1 1 1,0 0-1,-1 0 1,1 0 0,0 0-1,-1 1 1,1-1-1,0 0 1,0 1-1,-1 0 1,1-1-1,0 1 1,0 0 0,0 0-1,0 0 1,0 0-1,0 1 1,0-1-1,-3 3 1,1 2-51,-1-1 1,1 1-1,0-1 1,0 1-1,1 0 1,0 1-1,-5 11 1,1 4 52,0 1 1,1-1-1,2 1 1,0 1-1,1-1 1,1 39-1,4-26-103,1 1 0,1-1 0,15 56 0,-17-82-87,1 0 1,1-1-1,0 1 1,0-1-1,1 0 0,0 0 1,0-1-1,1 1 1,9 9-1,-13-15-122,1-1 0,0 1 0,0-1-1,0 0 1,0 1 0,0-1-1,1-1 1,-1 1 0,1 0-1,-1-1 1,7 2 0,-7-3-219,1 1 0,-1-1 1,1 0-1,-1 0 0,1 0 1,-1-1-1,0 1 0,1-1 0,-1 0 1,1 0-1,-1 0 0,0 0 1,0-1-1,5-2 0,13-14-4072</inkml:trace>
  <inkml:trace contextRef="#ctx0" brushRef="#br0" timeOffset="2080.51">1834 207 5955,'0'0'52,"0"0"1,0 0-1,0 0 1,0-1-1,0 1 1,0 0 0,1 0-1,-1 0 1,0 0-1,0-1 1,0 1-1,0 0 1,0 0-1,0 0 1,0 0 0,1 0-1,-1-1 1,0 1-1,0 0 1,0 0-1,0 0 1,0 0-1,1 0 1,-1 0-1,0 0 1,0 0 0,0-1-1,0 1 1,1 0-1,-1 0 1,0 0-1,0 0 1,0 0-1,1 0 1,-1 0 0,0 0-1,0 0 1,0 0-1,1 0 1,-1 1-1,0-1 1,0 0-1,0 0 1,0 0-1,1 0 1,-1 0 0,0 0-1,0 0 1,0 0-1,0 0 1,0 1-1,1-1 1,-1 0-1,0 0 1,0 0 0,0 0-1,0 0 1,0 1-1,0-1 1,0 0-1,0 0 1,1 0-1,-1 0 1,0 1-1,0-1 1,0 0 0,11 13 316,-5 3-105,0 1 0,-1 0 1,0 0-1,-1 0 0,-1 1 1,1 35-1,-1-17-103,1 5-43,-4 56 1,0-48-89,2-23-9,-2-28-3,0 0 0,0 1 1,0-1-1,0 0 0,0 0 0,-1 0 0,1 1 0,0-1 0,-1 0 0,0 1 0,1-1 0,-1 0 1,0 1-1,0-1 0,0 1 0,0-1 0,0 1 0,-2-2 0,-11-24 65,7 2-75,1 0 0,0 0 0,2-1 0,1 0 0,1-43 0,3 50 0,0 1 0,2 0 0,0 0 0,1 0 0,1 0 0,0 1 0,2 0 0,15-31 0,-19 43 4,0 0 0,1 1-1,-1 0 1,1-1 0,0 2 0,0-1-1,0 0 1,1 1 0,-1 0 0,1 0 0,0 0-1,0 0 1,0 1 0,0 0 0,0 0-1,1 0 1,-1 1 0,0-1 0,1 1-1,-1 1 1,1-1 0,-1 1 0,1 0 0,0 0-1,-1 1 1,9 1 0,-7-1 16,1 0 1,-1 1 0,1 0-1,-1 1 1,1 0 0,-1 0-1,0 0 1,0 1 0,-1 0-1,1 0 1,-1 1-1,0 0 1,0 0 0,0 0-1,-1 1 1,0-1 0,0 2-1,8 12 1,-7-7-13,-1 1 0,0 0 0,-1 0 0,0 1 0,-1-1 0,2 24 0,-2 86 105,-2-42-87,-1-40-82,-25-59-4381,8 1 1697</inkml:trace>
  <inkml:trace contextRef="#ctx0" brushRef="#br0" timeOffset="2502.78">1869 383 6995,'9'0'977,"-5"0"-289,9 20 256,10-10-607,10-6 255,-6 8-416,13-2-80,0-8-32,-4 4-64,-1 0 0,-12-6-208,3 0-657,3 6-1215,-6-6-1538</inkml:trace>
  <inkml:trace contextRef="#ctx0" brushRef="#br0" timeOffset="2957.07">2555 208 7027,'-2'2'759,"2"-2"-650,0 0-1,0 1 1,0-1-1,0 0 1,-1 0-1,1 1 1,0-1-1,0 0 1,0 1-1,0-1 0,0 0 1,0 1-1,0-1 1,0 0-1,0 0 1,0 1-1,0-1 1,0 0-1,0 1 1,0-1-1,0 0 0,0 1 1,1-1-1,-1 0 1,0 0-1,0 1 1,0-1-1,0 0 1,1 1-1,7 22 85,1 1 155,1 24 57,0 0-208,-2 0 0,3 57-1,-1 16-164,-9-118-30,0 6 14,-2-12 13,-4-17 90,-9-22-103,2-1 1,2 0-1,1-1 1,3 0-1,-2-68 1,8 105-21,0 0 1,0 1 0,0-1 0,1 0-1,0 0 1,0 1 0,1-1-1,0 1 1,0-1 0,1 1 0,-1 0-1,1 0 1,6-9 0,-6 12 3,-1 0 1,1 0-1,-1 1 1,1-1-1,0 1 1,0 0 0,0-1-1,0 1 1,0 1-1,0-1 1,1 0-1,-1 1 1,1 0-1,-1 0 1,1 0-1,0 0 1,-1 0-1,1 1 1,0 0-1,-1-1 1,1 1-1,0 1 1,-1-1-1,1 0 1,5 2 0,-2 0 6,0-1 1,0 1-1,0 1 1,0-1 0,0 1-1,0 0 1,-1 1-1,1 0 1,-1 0 0,0 0-1,0 1 1,-1 0-1,1 0 1,-1 0 0,0 1-1,4 6 1,-2-1 10,0 1 1,-1 0-1,-1 0 1,0 1 0,-1 0-1,0 0 1,-1 0-1,2 14 1,2 32 85,-5-36-477,1 0-1,10 39 0,-9-53-1464,4-1-1225</inkml:trace>
  <inkml:trace contextRef="#ctx0" brushRef="#br0" timeOffset="3597.72">3159 152 5795,'-2'-2'4217,"11"11"-2734,-5-5-1390,0 0 0,-1 0 0,1 1 0,-1-1 1,5 10-1,-3 1 36,0 0 0,-1 0 0,0 0 0,-1 0 0,2 27 0,-4 83 200,0-2-277,4-91-1247,-19-51-2754,-1 0 558</inkml:trace>
  <inkml:trace contextRef="#ctx0" brushRef="#br0" timeOffset="4054.78">2955 236 6787,'0'0'96,"-1"-1"0,1 0-1,0 0 1,0 0 0,0 0 0,-1 1-1,1-1 1,0 0 0,0 0 0,0 0-1,1 0 1,-1 0 0,0 1 0,0-1-1,0 0 1,1 0 0,-1 0 0,0 0-1,1 1 1,-1-1 0,1 0 0,-1 0-1,1 1 1,-1-1 0,1 0 0,-1 1-1,1-1 1,0 1 0,0-2 0,23-15 118,-8 10-4,-1 1-1,1 0 1,0 1 0,29-5 0,-16 3 3,-14 3-152,0 1 1,1 0 0,-1 1-1,0 0 1,1 2 0,-1 0-1,1 0 1,-1 2-1,0 0 1,1 0 0,-1 2-1,0 0 1,-1 0 0,1 2-1,-1 0 1,0 0-1,0 1 1,-1 1 0,21 15-1,-22-14-38,0 1 1,-1 0-1,0 0 0,-1 1 0,0 1 0,0 0 0,7 13 0,-14-20-15,0 1 1,-1 0-1,1 1 0,-1-1 0,-1 0 1,1 0-1,-1 1 0,0-1 0,0 1 1,-1-1-1,0 1 0,0 0 0,-1-1 1,0 1-1,0-1 0,0 0 0,-1 1 1,-4 10-1,1-5 14,-1 0 0,0 0 0,-1 0 0,0-1 0,0 0 0,-2-1 0,1 0 0,-1 0 0,-1 0 0,-18 13 0,13-12-4,1-1 0,-1-1-1,-1-1 1,0 0 0,0-1 0,0-1-1,-32 8 1,41-12-11,-1-2 1,0 1-1,0-1 1,0 0-1,1-1 1,-1 0-1,0 0 1,0-1-1,-10-3 1,81-2-6022,-29-6 1980</inkml:trace>
  <inkml:trace contextRef="#ctx0" brushRef="#br0" timeOffset="4471.09">3551 11 6323,'-4'-11'4287,"26"25"-3230,-16-9-1012,16 9 332,-2-1-112,0 0-1,0 2 0,-2 0 1,0 1-1,25 29 1,-31-27-213,0 1 0,-1 0 0,0 1 1,-2 0-1,0 1 0,-2-1 1,0 2-1,-1-1 0,-2 1 1,4 26-1,-5-23-37,-2 0 0,0 0 0,-1 0 0,-2 0 0,0 0-1,-2-1 1,-1 1 0,-14 43 0,17-61-24,-1-1 0,0 1 0,-1 0 0,1-1 1,-1 0-1,0 0 0,-1 0 0,0-1 0,0 1 0,0-1 0,-11 8 0,5-6-917,0 0 0,-1-1 0,0-1 0,0 0-1,-21 5 1,-4 2-2641</inkml:trace>
  <inkml:trace contextRef="#ctx0" brushRef="#br0" timeOffset="5138.11">1108 1149 4418,'-96'29'7888,"114"-30"-7647,11 2 38,48-4 0,-21 0-66,115-12 217,-20 1-254,473-25 61,-313 18-172,290-7-12,-433 39-73,3-1-24,-232 7-3286,-89 39 0,78-26 193</inkml:trace>
  <inkml:trace contextRef="#ctx0" brushRef="#br0" timeOffset="5536">1805 1490 5362,'-3'2'3821,"3"-1"-3754,2 13 1856,10 33-1565,3 9-222,-5 14 32,2 75 0,-15-136-318,3-11-28,0 0 0,0 0 0,0 0-1,0 1 1,0-1 0,-1 0 0,1 0-1,-1 0 1,1 1 0,-1-1-1,0 0 1,-1-2 0,-1-4-447,-6-17-1427,-2-4-805</inkml:trace>
  <inkml:trace contextRef="#ctx0" brushRef="#br0" timeOffset="5999.87">1673 1427 5218,'0'-4'174,"0"0"0,1 0 0,-1 0 0,1 0-1,0 0 1,1 0 0,-1 1 0,1-1 0,-1 0-1,1 1 1,0-1 0,0 1 0,1-1 0,-1 1-1,1 0 1,0 0 0,-1 0 0,1 0-1,1 1 1,4-4 0,2-1-94,-1 0 0,1 1 0,1 1 1,-1 0-1,1 0 0,0 1 0,0 0 0,0 1 0,1 0 0,-1 1 1,1 0-1,0 1 0,-1 0 0,1 1 0,0 0 0,0 1 0,-1 0 1,1 1-1,-1 0 0,1 1 0,-1 1 0,0-1 0,0 2 0,0 0 1,20 12-1,-26-14-69,0 1 1,0 0 0,0 0-1,0 0 1,-1 1 0,0 0-1,1 0 1,-2 0 0,1 0-1,-1 0 1,1 1 0,-2 0-1,1-1 1,-1 1 0,1 0-1,-2 1 1,1-1 0,-1 0-1,0 0 1,0 1 0,0-1-1,-1 0 1,0 1 0,-1-1-1,1 1 1,-1-1 0,0 0-1,-1 1 1,1-1 0,-1 0-1,-1 0 1,1 0 0,-1-1 0,0 1-1,0 0 1,-1-1 0,1 0-1,-1 0 1,-8 7 0,4-3-18,0-1 1,-1 0 0,0 0 0,-1-1 0,0-1-1,0 1 1,0-2 0,-1 1 0,0-1-1,0-1 1,0 0 0,0-1 0,-1 0 0,1 0-1,-1-2 1,0 1 0,0-1 0,0-1 0,1 0-1,-22-3 1,62 1-4824,-6 5 1310</inkml:trace>
  <inkml:trace contextRef="#ctx0" brushRef="#br0" timeOffset="6369.12">2293 1472 6211,'-10'1'388,"0"1"0,0 1 1,0 0-1,0 0 0,0 1 1,1 1-1,-11 5 0,16-7-295,0 0 0,0 0 0,1 0 0,-1 1 0,1-1 0,-1 1 0,1 0 0,0 0 0,1 0 0,-1 0 0,1 0 0,-1 1 0,1-1 0,1 1 0,-1 0 0,-1 8 0,0 2-21,1-1-1,1 1 1,1 0-1,0-1 0,1 1 1,0-1-1,1 1 1,1-1-1,8 27 0,-9-33-88,1-1 0,0 1 0,0-1 0,1 0 0,0 0 0,0-1 0,1 1 0,-1-1-1,1 0 1,1 0 0,-1-1 0,1 1 0,0-1 0,0-1 0,1 1 0,-1-1 0,1 0-1,0 0 1,0-1 0,9 3 0,-11-5-243,1 0 0,-1 0 0,0 0 0,0-1 0,0 0 0,0 0 0,1-1 0,8-1 0,15-3-1914</inkml:trace>
  <inkml:trace contextRef="#ctx0" brushRef="#br0" timeOffset="6795.15">2528 1521 6643,'0'4'372,"1"1"0,0-1 0,0 1 1,0-1-1,0 0 0,1 0 0,0 1 0,3 6 0,-1-3-29,6 17-96,-1 1 0,-1-1 0,-1 1 0,-1 0-1,3 35 1,-10-44-316,-5-22-2603,1 0 1128,-8-9-2081</inkml:trace>
  <inkml:trace contextRef="#ctx0" brushRef="#br0" timeOffset="7189.18">2406 1496 5378,'-1'-1'139,"1"1"-1,-1 0 0,1-1 1,-1 1-1,1-1 0,-1 1 1,1-1-1,0 1 0,-1 0 1,1-1-1,0 1 0,0-1 0,-1 0 1,1 1-1,0-1 0,0 1 1,0-1-1,-1 1 0,1-1 1,0 1-1,0-1 0,0 0 0,0 1 1,0-1-1,0 1 0,0-1 1,1 0-1,-1 1 0,0-1 1,17-7 846,-1 3-904,8-1 59,0 1 0,0 1 0,0 1 0,1 1 0,-1 1 0,1 1 0,-1 1 0,1 1 0,-1 1 0,44 12 0,-55-11-127,1 1 0,-1 0 0,0 0 0,0 2 0,-1-1 0,0 2 1,0-1-1,0 2 0,-1-1 0,0 2 0,-1-1 0,0 1 0,11 16 1,-19-22-12,0-1 0,0 1 0,-1 0 0,1 0 0,-1 0 1,0 0-1,0 0 0,0 0 0,-1 0 0,0 1 0,1-1 1,-1 0-1,-1 0 0,1 0 0,-2 5 0,2-6-2,-1 0 3,0 0 0,-1 0 0,1 0 0,-1 0-1,1-1 1,-1 1 0,0 0 0,0-1 0,0 1-1,-1-1 1,1 0 0,-1 0 0,1 0 0,-1 0-1,-5 3 1,2-1 6,-13 10 0,0-2 1,-1 0-1,-1-2 0,0 0 1,-25 7-1,1-3 116,-67 11 0,112-25-125,-11 2 140,11-2-140,0-1 1,0 1-1,0 0 0,0 0 1,0 0-1,1 0 0,-1 0 1,0 0-1,0 0 0,0 0 1,0 0-1,0-1 0,0 1 1,0 0-1,0 0 1,0 0-1,0 0 0,0 0 1,0 0-1,0-1 0,0 1 1,0 0-1,0 0 0,0 0 1,0 0-1,0 0 0,0 0 1,0-1-1,0 1 0,0 0 1,0 0-1,0 0 0,0 0 1,0 0-1,0 0 1,0-1-1,0 1 0,0 0 1,0 0-1,0 0 0,0 0 1,-1 0-1,1 0 0,0 0 1,0 0-1,0 0 0,0-1 1,0 1-1,0 0 0,0 0 1,-1 0-1,1 0 0,0 0 1,0 0-1,0 0 0,0 0 1,0 0-1,-1 0 1,30-2-1495,-5-3-185,10-3-978</inkml:trace>
  <inkml:trace contextRef="#ctx0" brushRef="#br0" timeOffset="7645.08">3163 1385 7587,'-10'2'4105,"24"11"-3962,38 31 132,-33-28-197,1 1 0,26 31 0,-42-42-67,1 0 0,-1 0 0,0 0 0,0 1 0,-1 0 1,1 0-1,-2 0 0,1 0 0,-1 0 0,0 1 0,0-1 0,-1 0 0,0 10 0,0-9-1,-2 1-1,1-1 1,-1 1 0,0-1-1,-1 0 1,0 1-1,0-1 1,-1 0 0,-5 11-1,0-5-4,0 0 0,-1-1-1,-22 25 1,27-33-6,-1 1 0,-1-1 0,1 0 0,-1 0-1,0 0 1,0-1 0,0 0 0,0 0 0,-1-1 0,0 0 0,0 0 0,1 0 0,-2-1 0,-10 2 0,49-27-4447,-8 8 588</inkml:trace>
  <inkml:trace contextRef="#ctx0" brushRef="#br0" timeOffset="8034.18">4133 1042 5442,'-42'-1'6358,"51"7"-5952,-6-4-185,0-1-181,1 1 0,-1-1 0,1 0 0,0 0 0,-1 0 0,1 0 1,0-1-1,-1 1 0,7-1 0,36-1 66,-34-1-172,0 0 0,0 0 0,0-2 0,0 1-1,-1-2 1,1 1 0,-1-2 0,20-12 0,-30 18 3,-1 0 0,1-1 0,-1 1-1,0 0 1,0 0 0,1-1 0,-1 1 0,0 0 0,1-1 0,-1 1-1,0 0 1,0-1 0,0 1 0,1 0 0,-1-1 0,0 1 0,0 0 0,0-1-1,0 1 1,0-1 0,0 1 0,0 0 0,0-1 0,0 1 0,0-1-1,0 1 1,0 0 0,0-1 0,0 1 0,0-1 0,0 1 0,0 0 0,0-1-1,0 1 1,-1-1 0,1 1 0,0 0 0,0-1 0,-1 1 0,1 0-1,0 0 1,0-1 0,-1 1 0,1-1 0,0 1 49,-9-7-2747</inkml:trace>
  <inkml:trace contextRef="#ctx0" brushRef="#br0" timeOffset="8439.08">4034 842 7411,'-4'-6'977,"6"12"-193,18-10-95,-2 0 223,2 10-544,-2-6 96,6 4-160,-2-4-111,-6 2-145,6-2 0,-8 0-96,1 0 48,-6-4 0,7 2-737,4-2-1616,-5-2-3682</inkml:trace>
  <inkml:trace contextRef="#ctx0" brushRef="#br0" timeOffset="9110.08">4818 1026 6643,'-12'2'4160,"33"0"-2493,44 2-1115,46-8 80,189-30 0,106-47-356,-232 44-119,17-7-36,65-12-37,-7 4 22,-88 17-97,208-19-1,-327 52-7,53 6 1,-7 0-10,-60-5-64,-34 1-673,-1-1 398,0 1 1,0 0 0,0 0-1,0 1 1,0 0-1,1 0 1,-13 4-1,-20 17-2289,-9-3-1587</inkml:trace>
  <inkml:trace contextRef="#ctx0" brushRef="#br0" timeOffset="10084.07">5208 1375 4690,'-1'-1'183,"-1"1"-1,1-1 1,-1 0-1,0 0 1,1 1-1,-1-1 1,0 1-1,1 0 1,-1-1-1,0 1 1,0 0-1,1 0 1,-1 0-1,0 0 1,0 0-1,1 1 1,-1-1-1,0 0 1,0 1-1,1 0 1,-1-1 0,0 1-1,1 0 1,-1 0-1,1-1 1,-1 1-1,1 1 1,-2 0-1,-1 3 21,1 0 0,-1 0-1,1 0 1,0 0 0,0 1-1,-3 9 1,1-4-349,0 0 188,1 1-1,0-1 1,0 1 0,1 0 0,1 0 0,0 0 0,1 0-1,0 0 1,1 0 0,0 0 0,1 0 0,0 1 0,1-1-1,0 0 1,1-1 0,1 1 0,0 0 0,0-1 0,1 0-1,0 0 1,1 0 0,0-1 0,1 0 0,0 0 0,1 0-1,0-1 1,13 12 0,-16-17-36,-1 0 0,0-1 0,1 0 0,0 0-1,-1 0 1,1 0 0,1 0 0,-1-1 0,0 0 0,0 0 0,1-1 0,-1 1 0,1-1-1,0-1 1,-1 1 0,1-1 0,-1 0 0,1 0 0,0 0 0,-1-1 0,1 0 0,0 0-1,-1 0 1,1-1 0,-1 0 0,0 0 0,0 0 0,0-1 0,0 1 0,5-5-1,-2 1 9,-1 0 0,0-1 0,0 0 0,0 0 0,-1-1 0,0 0 0,-1 0 0,0 0 0,0-1 0,-1 0-1,0 0 1,0 0 0,-1 0 0,0 0 0,-1-1 0,2-15 0,-2 10-12,-2 0 1,0 0-1,-1 0 1,0-1-1,-2 1 1,1 0-1,-2 1 1,0-1-1,-1 1 1,0-1 0,-1 1-1,-1 1 1,0-1-1,0 1 1,-2 1-1,-12-16 1,16 23-2,0 0 1,0 0 0,-1 0 0,0 1 0,0 0-1,0 0 1,0 1 0,0 0 0,-1 0-1,0 0 1,-10-2 0,13 4-14,1 0 0,0 1 0,-1-1 1,1 1-1,-1 0 0,0 0 0,1 0 0,-1 1 0,1-1 1,0 1-1,-1 0 0,1 0 0,-1 0 0,1 0 0,0 1 0,0-1 1,0 1-1,0 0 0,0 0 0,0 0 0,0 0 0,0 0 0,1 1 1,-4 3-1,0 1-138,1 1 0,0-1 1,0 1-1,0 0 0,1 0 1,1 1-1,-1-1 0,1 1 1,1 0-1,-1 0 0,2 0 1,-2 10-1,2-11-339,1 1 0,1-1 0,-1 1 0,1-1 0,1 0 0,0 0 0,0 1 0,4 10 0,8 15-3441</inkml:trace>
  <inkml:trace contextRef="#ctx0" brushRef="#br0" timeOffset="10477.98">5675 1643 5587,'0'4'864,"7"8"64,-7 0-143,2 0-113,0 4-128,1 6 81,-8 2-161,3 8-144,-5-10-112,-2 0-192,7-10-16,0 6 80,2-8-160,0 3 16,-2-13-208</inkml:trace>
  <inkml:trace contextRef="#ctx0" brushRef="#br0" timeOffset="11243.08">5859 1284 4242,'-1'-1'138,"0"1"-1,0-1 1,0 1-1,-1 0 1,1-1 0,0 1-1,0 0 1,0-1 0,-1 1-1,1 0 1,0 0-1,0 0 1,0 0 0,0 0-1,-1 1 1,1-1 0,0 0-1,0 0 1,0 1-1,0-1 1,-1 1 0,1-1-1,0 1 1,0-1 0,0 1-1,0 0 1,0-1 0,0 1-1,1 0 1,-1 0-1,0 0 1,0 0 0,0 0-1,1 0 1,-1 0 0,1 0-1,-1 0 1,0 0-1,0 2 1,-2 4-44,0 0-1,0-1 1,0 1-1,1 0 1,-2 10 0,1 2-7,2 1 0,0 0 0,1 0 0,1 0 0,0-1 0,2 1 0,1-1 0,0 1 0,1-1 0,14 33 0,-16-46-76,0 1 0,1-1-1,0 0 1,0-1-1,0 1 1,0-1-1,1 0 1,0 0-1,0 0 1,1 0-1,-1-1 1,1 0-1,10 5 1,-6-4 3,1 0 0,0-1 0,0-1 0,0 0 0,1 0-1,-1-1 1,16 0 0,-21-2-5,1 0 0,-1-1-1,1 0 1,-1-1 0,0 1-1,1-1 1,-1 0 0,0-1-1,0 0 1,0 0 0,-1 0-1,1 0 1,-1-1 0,1 0-1,-1 0 1,0 0 0,-1-1-1,1 0 1,-1 0 0,0 0-1,0 0 1,-1-1 0,5-8-1,-5 4-1,0 0 1,-1 0-1,0-1 0,-1 1 0,0 0 0,0-1 0,-1 1 0,-1 0 0,0-1 0,0 1 1,-1 0-1,0 0 0,-1 0 0,0 0 0,-1 0 0,-5-10 0,0 2 2,0 0 0,-2 1 0,0 0 0,-1 1 0,0 0 0,-2 0 0,-19-17-1,29 30-11,0-1 0,0 1-1,0 0 1,-1 0-1,0 1 1,1-1-1,-1 1 1,0 0-1,0 0 1,0 1-1,0 0 1,-1-1-1,1 2 1,0-1-1,0 1 1,-1-1 0,1 1-1,0 1 1,-1-1-1,1 1 1,0 0-1,0 0 1,0 1-1,0-1 1,-6 4-1,2-1-83,0 0-1,0 1 0,1 1 1,0 0-1,0 0 0,0 0 1,1 1-1,0 0 0,0 0 1,1 1-1,0 0 0,-8 14 1,11-16-250,0 0 1,1 0 0,0 0 0,0 0 0,0 1 0,1-1-1,0 1 1,0 9 0,2 14-2564</inkml:trace>
  <inkml:trace contextRef="#ctx0" brushRef="#br0" timeOffset="11995.91">6252 1226 4482,'-2'-8'4941,"2"24"-3447,2 2-1339,-1-1 1,0 1-1,-1-1 1,-1 1-1,0-1 1,-7 29-1,3-27-114,-1 0-1,-15 32 0,15-37-30,6-14-8,0 0-1,0 0 0,0 0 1,0 0-1,0 0 1,0 0-1,0 0 0,0 0 1,0 1-1,0-1 1,0 0-1,-1 0 0,1 0 1,0 0-1,0 0 1,0 0-1,0 0 1,0 1-1,0-1 0,0 0 1,0 0-1,0 0 1,0 0-1,0 0 0,0 0 1,0 1-1,0-1 1,0 0-1,0 0 0,1 0 1,-1 0-1,0 0 1,0 0-1,0 1 0,0-1 1,0 0-1,0 0 1,0 0-1,0 0 0,0 0 1,0 0-1,0 0 1,1 0-1,-1 0 0,0 0 1,0 1-1,0-1 1,0 0-1,0 0 1,0 0-1,1 0 0,-1 0 1,10-2 49,-7 1-49,0 0 0,1 0 0,-1 1 0,0-1 0,0 1 0,0 0 0,0 0 0,6 1 0,6 2 5,0-1 0,0 0-1,0 0 1,0-2-1,27-2 1,-36 2-10,-1-1 0,0 0 0,1 0 0,-1 0 0,0-1 0,0 0 0,0 0 0,0 0 0,0-1-1,0 1 1,-1-1 0,1-1 0,-1 1 0,0 0 0,0-1 0,0 0 0,0 0 0,-1 0 0,7-9 0,-7 3 12,0 0 0,0 0 1,-1 0-1,0-1 0,-1 1 0,0 0 1,-1-1-1,0 1 0,-1-1 0,0 1 1,0 0-1,-3-11 0,0 9 2,-2-15 167,7 38-88,1 0-1,1-1 0,4 14 0,8 36-24,2 84 52,-8-103-61,-7-38-54,-1 1-1,1 0 1,-1 0-1,0-1 1,-1 1-1,1 0 1,-1 0-1,1 0 1,-1 0-1,0 0 1,-1 0-1,1 0 1,-1 0-1,0 0 1,0 0-1,0 0 1,-2 3-1,0 6-37,11-27-1064,11-20-2489,-2 7 695</inkml:trace>
  <inkml:trace contextRef="#ctx0" brushRef="#br0" timeOffset="12869.86">6859 1190 7075,'50'-1'3140,"76"-10"-2777,-79 7-304,24-5-11,-59 5-41,-12 4-8,0 0 0,0-1 0,0 1 0,1 0 1,-1 0-1,0 0 0,0 0 0,1 0 1,-1 0-1,0 0 0,0 0 0,0 0 0,1 0 1,-1-1-1,0 1 0,0 0 0,1 0 0,-1 1 1,0-1-1,0 0 0,1 0 0,-1 0 1,0 0-1,0 0 0,0 0 0,1 0 0,-1 0 1,0 0-1,0 0 0,0 0 0,1 1 0,-1-1 1,0 0-1,0 0 0,0 0 0,1 0 0,-1 1 1,0-1-1,-36 6-1096,-2-1 883,-72 0-1,104-4 325,0-1 0,-1 1 0,1 0 0,0 1 0,0-1 0,0 1 0,0 0 0,1 1 0,-1-1 0,0 1 0,1 0 0,0 1 0,0-1 1,0 1-1,0 0 0,0 0 0,1 1 0,0-1 0,0 1 0,0 0 0,-6 11 0,5-7-41,0 0 0,1 0 0,0 0-1,1 0 1,0 1 0,0 0 0,1 0 0,0 0 0,1 0 0,0 0 0,1 0 0,0 0 0,1 13-1,8 10 7,-9-32-73,0-1 1,0 1-1,0-1 1,0 1-1,0-1 1,1 1-1,-1-1 1,0 1-1,0-1 1,0 1-1,1-1 1,-1 1-1,0-1 1,0 1-1,1-1 1,-1 1-1,0-1 1,1 0-1,-1 1 1,1-1-1,-1 0 1,1 1-1,-1-1 1,1 0-1,-1 1 1,0-1-1,1 0 1,-1 0-1,1 0 0,0 0 1,-1 1-1,1-1 1,-1 0-1,1 0 1,-1 0-1,1 0 1,-1 0-1,1 0 1,-1 0-1,1 0 1,-1-1-1,1 1 1,-1 0-1,1 0 1,-1 0-1,1-1 1,-1 1-1,1 0 1,-1 0-1,1-1 1,-1 1-1,1 0 1,-1-1-1,0 1 1,1 0-1,0-2 0,7-4 60,1-1-1,0 1 1,0 1-1,17-9 1,-6 4-15,-10 5-37,0 0 1,1 0-1,-1 1 0,1 1 0,0 0 0,0 0 1,0 1-1,0 1 0,0 0 0,19 0 0,-22 2-4,0-1 0,-1 1-1,1 1 1,-1 0 0,1 0-1,-1 0 1,0 1 0,0 0-1,0 0 1,0 1-1,0 0 1,-1 0 0,0 0-1,0 1 1,0 0 0,6 7-1,-10-10 2,0 0-1,0 0 1,0 0-1,0 1 0,0-1 1,-1 0-1,1 1 1,-1-1-1,0 1 0,0 0 1,0-1-1,0 1 1,0 0-1,-1 0 0,1 0 1,-1-1-1,0 1 1,1 0-1,-1 0 0,-1 0 1,0 4-1,0-3 22,0-1 0,-1 0-1,0 1 1,0-1 0,0 0-1,0 0 1,0 0 0,-1 0-1,1 0 1,-1 0 0,0-1-1,0 1 1,0-1 0,-3 3-1,-8 3 83,0-1-1,-1 0 0,1-1 0,-1 0 1,0-1-1,-22 4 0,13-7-6,0 0 0,1-2 0,-1-1 0,0 0-1,-34-8 1,28 5-86,-34-1 0,58 5-402,18-2-4094</inkml:trace>
</inkml:ink>
</file>

<file path=word/ink/ink5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4:49.393"/>
    </inkml:context>
    <inkml:brush xml:id="br0">
      <inkml:brushProperty name="width" value="0.1" units="cm"/>
      <inkml:brushProperty name="height" value="0.1" units="cm"/>
      <inkml:brushProperty name="color" value="#E71224"/>
    </inkml:brush>
  </inkml:definitions>
  <inkml:trace contextRef="#ctx0" brushRef="#br0">111 2990 4098,'15'1'1630,"-13"0"-1473,1-1 0,-1 0 0,0 0 0,1 0 0,-1 0 0,0 0 0,1 0 0,-1-1 0,0 1 0,0-1 0,4-1-1,9-4 303,-7 4-257,-1-1-1,1-1 0,-1 1 0,0-1 1,0 0-1,8-7 0,-10 7-122,-1 1 0,0-1-1,-1 0 1,1 1 0,0-2 0,-1 1 0,0 0-1,0-1 1,-1 1 0,1-1 0,-1 0 0,0 0-1,0 0 1,2-10 0,-4 14-76,18-48 177,-9 29-116,-2-1 0,-1 1 0,0-1 1,4-38-1,-7-8 63,-4-1 0,-14-105-1,-37-133-97,44 265-6,-59-229-8,2 12-11,-17-398 41,79 620-43,1-1 0,1 0-1,2 0 1,13-72-1,57-130-13,-28 100 6,-39 128 4,-1 1 1,2-1-1,-1 0 1,2 1 0,-1 0-1,1 0 1,1 1-1,0 0 1,0 0 0,1 0-1,0 1 1,0 0-1,1 1 1,0 0 0,0 0-1,1 1 1,0 0 0,0 0-1,0 1 1,21-6-1,-13 4-15,0 1 0,0 1 0,0 1 0,1 0 0,33-2 0,-40 6 5,-1 1 0,0 0 0,1 0 0,-1 1 0,0 1 0,0 0 0,0 0 0,-1 1 1,1 0-1,-1 1 0,13 8 0,70 50-785,-82-54 237,-1 0 0,1 1 1,-2 0-1,1 0 1,-1 1-1,8 15 1,-6 0-1509</inkml:trace>
  <inkml:trace contextRef="#ctx0" brushRef="#br0" timeOffset="1573.72">6 3121 5346,'-1'-6'239,"-1"0"0,1 0-1,0 0 1,1 0-1,0 0 1,0 0-1,0 0 1,2-8-1,-2 12-189,1-1 0,-1 1-1,1 0 1,0 0-1,-1 0 1,1 0 0,0 0-1,0 0 1,0 0 0,1 1-1,-1-1 1,0 0 0,1 0-1,-1 1 1,1-1 0,-1 1-1,1-1 1,0 1 0,0 0-1,-1 0 1,1 0-1,0 0 1,0 0 0,0 0-1,0 0 1,5 0 0,-1 0-3,0 0 1,0 1 0,0-1-1,0 2 1,0-1-1,0 1 1,0-1 0,0 2-1,0-1 1,0 1-1,0 0 1,0 0 0,5 3-1,-2 0-3,0 0-1,-1 1 1,0 0 0,1 1-1,-2 0 1,1 0 0,6 9-1,7 13 36,0 0 0,-2 1-1,21 47 1,-34-65-48,18 41 49,-1 1 1,-3 1 0,-3 1 0,-2 0-1,-3 1 1,-1 1 0,-4 0 0,-2 0 0,-3 70-1,-2-108-71,-2 98 25,17 153 1,-1-147-9,-4 178 1,-10-255-14,2 246 60,2-237-73,3 1 1,1-1 0,21 66-1,-15-62 114,-3 0-1,7 91 0,-13-97 26,-5-42-107,2-1-1,-1 0 0,1 1 1,1-1-1,0 0 0,1 0 1,0 0-1,0-1 1,1 1-1,1-1 0,0 0 1,0 0-1,1-1 0,0 0 1,0 0-1,1-1 0,0 0 1,1 0-1,0-1 1,17 11-1,7 1 40,0-2 0,2-1 0,69 21 0,-64-27-46,1-2 0,0-1 0,43 0 0,-42-7-19,49-6 0,-32 1-4,62-18-4,-111 22-37,0 0 0,0-1 1,-1 0-1,1-1 0,-1 0 0,1-1 0,-1 0 0,0 0 1,0-1-1,-1 0 0,0 0 0,1-1 0,-2 0 0,10-9 1,-15 12-178,-1 1 1,1-1 0,-1 0-1,1 1 1,-1-1 0,0 0-1,0 0 1,0 0 0,-1 0-1,1 0 1,0-4 0,1-4-1446,2-3-619</inkml:trace>
</inkml:ink>
</file>

<file path=word/ink/ink5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4:22.493"/>
    </inkml:context>
    <inkml:brush xml:id="br0">
      <inkml:brushProperty name="width" value="0.1" units="cm"/>
      <inkml:brushProperty name="height" value="0.1" units="cm"/>
      <inkml:brushProperty name="color" value="#E71224"/>
    </inkml:brush>
  </inkml:definitions>
  <inkml:trace contextRef="#ctx0" brushRef="#br0">104 175 3890,'-14'-17'1295,"-4"-2"1908,17 19-3155,0 0 0,1-1 0,-1 1-1,1 0 1,-1 0 0,0 0 0,1 0 0,-1 0 0,1 0 0,-1 0 0,0 1 0,1-1-1,-1 0 1,1 0 0,-1 0 0,0 0 0,1 1 0,-1-1 0,1 0 0,-1 1 0,1-1-1,-1 0 1,1 1 0,-1-1 0,1 1 0,0-1 0,-1 1 0,1-1 0,-1 1 0,1-1-1,0 1 1,-1-1 0,1 1 0,0-1 0,0 1 0,-1 1 0,-11 28 36,9-23-3,-5 16 5,1 0 1,0 1-1,2 0 1,1 0-1,1 0 1,1 0-1,1 0 0,1 1 1,1-1-1,1 0 1,6 25-1,-4-31-58,1 1-1,0-1 0,2 0 0,0-1 0,1 0 1,1 0-1,0 0 0,1-1 0,1-1 1,1 1-1,0-2 0,1 0 0,0 0 1,24 18-1,-32-29-28,0 1 0,0-1 0,0 0 0,1-1 0,-1 1 0,1-1 0,-1 0 0,1 0 0,0-1 0,0 1 0,0-1 0,0-1 0,0 1 0,-1-1 0,1 0 0,0 0 0,0-1 0,0 0 0,0 0 0,10-3 0,-9 1 4,0 0 0,0 0 0,0-1 0,0 1 0,-1-2 0,1 1 0,-1-1 0,0 0 0,-1 0 0,1-1 0,-1 0-1,0 0 1,-1 0 0,1 0 0,5-11 0,-5 5 4,0-1 0,0 0 0,-1 0 0,-1 0 0,0 0 0,0-1 0,0-24 0,-8-97-15,4 122 8,-1-9 5,-1-1-1,-1 1 0,-1 0 0,-1 0 0,-1 0 0,-19-38 0,21 49-9,0 1-1,-1 0 0,-1 1 1,1 0-1,-1 0 0,-1 0 1,0 1-1,0 0 1,0 0-1,-1 1 0,0 0 1,-1 0-1,1 1 0,-1 1 1,-16-7-1,20 10-12,1 1 0,-1-1-1,0 1 1,0 0 0,0 1 0,1 0-1,-1 0 1,0 0 0,0 0 0,0 1 0,0 0-1,0 0 1,1 1 0,-1 0 0,1 0-1,-1 0 1,1 0 0,0 1 0,-1 0 0,1 0-1,1 1 1,-1-1 0,0 1 0,1 0-1,0 0 1,0 0 0,-5 7 0,0 1-172,0 1 0,1 0 1,0 0-1,1 1 1,1-1-1,0 2 0,1-1 1,0 0-1,-3 22 1,6-18-491,0-1 0,1 1 0,1-1 1,4 27-1,2 15-2738</inkml:trace>
  <inkml:trace contextRef="#ctx0" brushRef="#br0" timeOffset="409.13">616 617 5811,'-5'0'1184,"10"13"-768,-5 2 337,3 13-497,2 1 160,-5 4-192,0 2 0,-8-13-192,8 8 64,-7-4-64,5-4-32,-3-15 16,10-5 16,-10 5-64,5 1-80,2-8-368</inkml:trace>
  <inkml:trace contextRef="#ctx0" brushRef="#br0" timeOffset="861.61">1034 75 4898,'-7'-12'947,"5"9"-648,0 1-1,0-1 1,0 0-1,1 0 0,-1 0 1,1 0-1,0 0 0,0 0 1,0 0-1,0-1 0,0-2 1,17 51 1970,-9-29-2124,-1 0 1,6 24-1,-7-4-52,-2 0 0,-2 38 0,0-17-31,6 192 69,-7-248-131,1 9-6,-1 1 0,0 0 0,-2 13 0,1-22-539,4-4-354,6-7-2094,1-6 85</inkml:trace>
  <inkml:trace contextRef="#ctx0" brushRef="#br0" timeOffset="1402.9">1513 55 6083,'-3'-3'390,"0"0"0,-1 1 0,1-1 0,-1 1 0,0-1 1,-5-1-1,8 3-308,-1 1 1,1-1-1,0 1 1,-1 0-1,1 0 1,-1-1-1,0 1 1,1 0-1,-1 0 1,1 0-1,-1 1 1,1-1 0,-1 0-1,1 1 1,-1-1-1,1 1 1,0-1-1,-1 1 1,1-1-1,0 1 1,-1 0-1,1 0 1,-2 1-1,-7 8 24,-1 0-1,2 0 1,-1 1-1,1 1 1,1 0-1,0 0 1,1 0-1,0 1 1,1 0-1,0 0 1,1 1-1,-3 15 1,0 2-27,1 1 1,1-1-1,2 1 1,1 46-1,2-67-76,2 0 0,-1 0 0,2-1 0,-1 1 0,2-1 0,-1 1 0,1-1 0,1 0 0,0 0 0,0 0 0,1 0 0,12 17 0,-12-21-5,0 0 0,1 0-1,0 0 1,1-1 0,-1 0-1,1 0 1,0-1 0,0 1-1,0-1 1,0-1 0,1 0-1,0 0 1,-1 0 0,1-1-1,0 0 1,1-1 0,9 1-1,-8-1 3,1-1-1,0-1 0,-1 0 1,1 0-1,-1-1 0,1 0 0,-1-1 1,0 0-1,0-1 0,0 0 1,0 0-1,17-12 0,-19 11 0,1-1-1,-1 0 1,-1 0-1,1-1 1,-1 0 0,0 0-1,-1-1 1,0 0-1,0 0 1,-1 0-1,1-1 1,-2 1-1,7-18 1,-10 22 3,0 0-1,0-1 0,-1 1 1,0 0-1,0 0 1,0-1-1,0 1 1,-1 0-1,1-1 0,-1 1 1,0 0-1,-1 0 1,1 0-1,-1 0 1,1 0-1,-1 0 0,-1 0 1,1 1-1,0-1 1,-5-4-1,3 3 5,0 0 0,-1 0 0,0 0 1,0 1-1,0 0 0,-1 0 0,1 0 0,-1 1 0,0 0 0,0 0 0,0 0 0,-10-2 0,12 4-6,0 1-1,-1-1 1,1 1-1,0 0 1,0 1-1,-1-1 1,1 1-1,0 0 1,0 0-1,0 0 1,-1 0-1,1 1 1,0 0-1,1-1 0,-1 2 1,-6 3-1,-2 3-22,1-1-1,0 2 0,-16 18 0,23-24-133,1 0 0,0 0-1,0 1 1,0-1-1,0 1 1,1 0 0,0 0-1,0 0 1,0 0-1,1 0 1,-1 0 0,1 1-1,1-1 1,-1 0-1,1 1 1,0-1 0,0 1-1,0-1 1,1 0-1,1 7 1,6 15-2175</inkml:trace>
  <inkml:trace contextRef="#ctx0" brushRef="#br0" timeOffset="2150.95">2127 25 4674,'-7'-4'695,"0"0"0,1 1 1,-1 0-1,0 0 0,-1 1 0,-10-3 0,16 5-635,-1 0 0,0 0 0,1 0 0,-1 0 0,0 1 0,1-1 0,-1 1 0,1 0 0,-1 0 0,1 0 1,-1 0-1,1 0 0,0 0 0,-1 1 0,1-1 0,0 1 0,0-1 0,0 1 0,0 0 0,0 0 0,-3 4 0,-14 16 292,10-13-239,0 1 0,1 0 0,1 0 1,-1 1-1,2 0 0,-10 19 0,10-14-96,1 1 0,0-1 0,1 1-1,1 0 1,0 0 0,2 1 0,0-1-1,0 0 1,2 1 0,0-1-1,1 0 1,1 0 0,0 0 0,2 0-1,0 0 1,0-1 0,2 0 0,0 0-1,1 0 1,0-1 0,1 0-1,1-1 1,0 0 0,1-1 0,19 19-1,-23-26-22,0-1 0,0 0 0,0 0 0,0 0 0,1-1-1,0 0 1,-1-1 0,10 3 0,-14-5 0,0 0 0,0 0 0,0 0 0,1-1 0,-1 1 0,0-1 0,0 0 0,0 0 0,0 0 0,0-1 0,0 1 0,0-1 0,0 0 0,0 1 0,0-1 0,0-1 0,0 1 0,0 0 0,-1-1 0,1 1 0,0-1 0,-1 0 1,1 0-1,-1 0 0,3-3 0,0 0 6,0 0-1,-1-1 1,1 1 0,-1-1 0,0 0 0,-1 0 0,0 0 0,0-1 0,0 1 0,0-1 0,-1 1-1,0-1 1,-1 0 0,0 0 0,0 0 0,0 0 0,-1 0 0,0 0 0,0 0 0,-1 0 0,0 0-1,0 0 1,0 0 0,-1 0 0,0 1 0,-6-14 0,4 11-3,-1-1-1,0 1 1,0 1-1,0-1 1,-1 1 0,-1 0-1,-13-14 1,18 20-4,0 0-1,-1 0 1,1 1 0,-1-1 0,1 0-1,-1 1 1,0-1 0,0 1 0,0 0-1,0 0 1,0 0 0,0 1 0,0-1 0,0 0-1,0 1 1,0 0 0,0 0 0,0 0-1,0 0 1,0 1 0,0-1 0,-1 1-1,1 0 1,0-1 0,1 1 0,-1 1-1,0-1 1,0 0 0,0 1 0,1-1-1,-4 4 1,-6 3-83,1 1 0,0 1 0,1 0 0,0 0 0,-9 13 0,13-16-295,1 1 0,0-1 0,1 1 1,0 0-1,0 0 0,0 1 0,1-1 0,1 1 0,-4 15 0,7 5-2504</inkml:trace>
  <inkml:trace contextRef="#ctx0" brushRef="#br0" timeOffset="4987.11">2494 56 4562,'-1'0'112,"1"0"1,-1 0-1,1 0 0,0 0 0,-1 0 1,1 0-1,-1 0 0,1 0 0,0 0 1,-1-1-1,1 1 0,-1 0 0,1 0 1,0 0-1,-1 0 0,1 0 0,0-1 1,-1 1-1,1 0 0,0 0 0,-1-1 1,1 1-1,0 0 0,-1 0 0,1-1 1,0 1-1,0 0 0,-1-1 0,1 1 1,0-1-1,0 1-89,0 0 1,0 0-1,0 0 0,0 0 1,0 0-1,0 0 0,0 1 1,0-1-1,0 0 1,0 0-1,0 0 0,0 0 1,0 0-1,0 0 0,0 0 1,1 0-1,-1 0 1,0 0-1,0 1 0,0-1 1,0 0-1,0 0 0,0 0 1,0 0-1,0 0 1,0 0-1,1 0 0,-1 0 1,0 0-1,0 0 0,0 0 1,0 0-1,0 0 1,0 0-1,0 0 0,0 0 1,1 0-1,-1 0 0,0 0 1,0 0-1,0 0 1,0 0-1,0 0 0,0 0 1,0 0-1,0 0 0,0 0 1,1-1-1,-1 1 1,0 0-1,0 0 0,0 0 1,0 0-1,0 0 0,0 0 1,0 0-1,0 0 0,0 0 1,0 0-1,0 0 1,0-1-1,0 1 0,0 0 1,6 9 59,0 0 0,0-1 0,1 0 0,0 0 0,0 0 0,1-1 0,0 0 1,0-1-1,1 0 0,0 0 0,0-1 0,0 0 0,0 0 0,1-1 0,0-1 0,0 1 0,0-1 1,0-1-1,15 2 0,-7-3-74,0-1 1,0 0-1,35-5 0,-46 4-5,0-1-1,0 0 1,0 0-1,0 0 0,0-1 1,-1 0-1,1 0 1,-1-1-1,0 0 0,0 0 1,0 0-1,0-1 1,5-5-1,-11 10-1,0 0-1,0 0 1,0 0-1,1 0 1,-1 0-1,0-1 1,0 1 0,0 0-1,0 0 1,0 0-1,1 0 1,-1-1-1,0 1 1,0 0-1,0 0 1,0 0-1,0 0 1,0-1 0,0 1-1,0 0 1,0 0-1,0 0 1,0-1-1,0 1 1,0 0-1,0 0 1,0-1 0,0 1-1,0 0 1,0 0-1,0 0 1,0-1-1,0 1 1,0 0-1,0 0 1,0 0-1,0 0 1,0-1 0,-1 1-1,1 0 1,0 0-1,0 0 1,0 0-1,0-1 1,0 1-1,-1 0 1,1 0 0,0 0-1,0 0 1,0 0-1,-1 0-1,1 0 0,0 0 0,-1 0 0,1 0-1,0 0 1,0 0 0,0 0 0,-1 0 0,1 1 0,0-1-1,0 0 1,-1 0 0,1 0 0,0 0 0,0 1 0,0-1 0,0 0-1,-1 0 1,1 0 0,0 1 0,0-1 0,0 0 0,0 0 0,0 1-1,0-1 1,0 0 0,-1 0 0,1 1 0,0-1 0,0 0-1,0 1 1,0-1 0,0 0 0,0 0 0,0 1 0,1-1 0,-1 0-1,0 0 1,0 1 0,0-1 0,0 0 0,0 0 0,0 1-1,0-1 1,1 0 0,1 20 9,-1 0 0,-1-1 0,0 1 1,-2 0-1,-6 36 0,0-5-21,-2 24 47,3-30 4,2 0 0,2 86 0,2-120-26,2 0-41,3-16-149,-8-17-4054,-1 1 1488</inkml:trace>
  <inkml:trace contextRef="#ctx0" brushRef="#br0" timeOffset="5375.84">2666 353 4594,'0'1'113,"-1"-1"0,0 1-1,1 0 1,-1 0 0,1-1-1,0 1 1,-1 0 0,1 0 0,0 0-1,-1 0 1,1-1 0,0 1 0,0 0-1,0 0 1,0 0 0,0 0-1,0 0 1,0 0 0,0 0 0,0 0-1,0-1 1,0 1 0,0 0 0,1 0-1,-1 0 1,0 0 0,1-1-1,-1 1 1,1 0 0,-1 0 0,1 0-1,-1-1 1,1 1 0,-1 0-1,1-1 1,0 1 0,0-1 0,-1 1-1,2 0 1,1 1-86,-1 1 0,1-1 0,0-1 1,0 1-1,0 0 0,0-1 0,0 1 0,0-1 0,0 0 0,0 0 0,6 1 0,16-2 64,0-2-1,-1 0 1,35-8-1,-39 6-70,114-23-111,-113 27-2892,-25 2 1401</inkml:trace>
</inkml:ink>
</file>

<file path=word/ink/ink5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2:47.688"/>
    </inkml:context>
    <inkml:brush xml:id="br0">
      <inkml:brushProperty name="width" value="0.1" units="cm"/>
      <inkml:brushProperty name="height" value="0.1" units="cm"/>
      <inkml:brushProperty name="color" value="#0000FF"/>
    </inkml:brush>
  </inkml:definitions>
  <inkml:trace contextRef="#ctx0" brushRef="#br0">96 648 4834,'-21'-17'4089,"13"13"-1538,11 12-646,98 136-1344,-62-92-546,-24-33-21,22 35-1,-24-36-655,-20-30-1261,3 5 1640,1 0-1,-1 0 1,2-1-1,-1 0 1,1 1-1,0-1 1,0 0-1,1 0 0,0 0 1,0-9-1,-1-3-166,-1-22-278,4-64 0,-1-4 1674,-4 92 1914,0 59-723,2-18-2334,-15 63 674,-54 156 1,59-213-456,-3 10-4,14-39-23,1 0 0,0 1 1,0-1-1,0 0 0,0 1 1,0-1-1,-1 0 0,1 1 0,0-1 1,0 0-1,-1 1 0,1-1 1,0 0-1,0 0 0,-1 1 1,1-1-1,0 0 0,-1 0 1,1 0-1,0 1 0,-1-1 1,1 0-1,0 0 0,-1 0 1,1 0-1,-1 0 0,1 0 0,0 0 1,-1 0-1,1 0 0,0 0 1,-1 0-1,1 0 0,-1 0 1,1 0-1,0 0 0,-1 0 1,1 0-1,-1 0 0,-22-11-414,-18-21-260,5-11 551,36 43 157,16-1 24,1 0 1,0-1-1,0-1 1,-1 0-1,28-10 1,73-38 15,-14 5-120,-89 43-359</inkml:trace>
  <inkml:trace contextRef="#ctx0" brushRef="#br0" timeOffset="602.68">649 420 7203,'0'-1'69,"0"1"0,0 0 0,0 0 0,0-1 0,0 1 0,0 0-1,0 0 1,0-1 0,0 1 0,0 0 0,0 0 0,-1-1 0,1 1 0,0 0 0,0 0-1,0 0 1,0-1 0,0 1 0,-1 0 0,1 0 0,0 0 0,0-1 0,0 1-1,0 0 1,-1 0 0,1 0 0,0 0 0,0 0 0,-1 0 0,1-1 0,0 1-1,0 0 1,0 0 0,-1 0 0,1 0 0,0 0 0,0 0 0,-1 0 0,1 0 0,-3 11 2020,13 34-1729,-5-24-158,5 43-1,12 186 309,-20-226-474,0 1 1,2-2 0,9 31-1,-11-52 24,-3-12-2,-3-23 27,2 22-71,-41-457 143,45 412 32,6 72-95,-2-7-54,6 16 38,-2 0-1,-2 0 1,0 0 0,-1 1-1,5 43 1,3 136 110,-13-169-135,-3 5-331,-10-70-2974,7 13 133,-5-8-1725</inkml:trace>
  <inkml:trace contextRef="#ctx0" brushRef="#br0" timeOffset="1030.57">518 549 6963,'-23'-34'1039,"16"25"-740,1 1 1,0-1 0,1 0-1,0 0 1,0-1 0,1 0 0,0 0-1,1 0 1,0 0 0,-2-12 0,3 4-14,2 0 0,0 0 0,0 1 0,2-1 0,6-30 1,-5 37-231,0 1 1,1 0 0,0 1 0,1-1 0,0 0 0,0 1-1,1 0 1,0 1 0,1-1 0,14-13 0,-4 6-23,1 1 0,0 0 0,1 1 0,1 1 0,0 1 1,1 1-1,0 0 0,1 2 0,35-10 0,-46 16-27,0 1-1,1 0 1,-1 1-1,1 0 1,0 0-1,-1 2 1,1-1 0,-1 2-1,15 2 1,-17-1-6,-1-1 1,1 2-1,-1-1 1,0 1-1,0 1 1,0-1-1,0 1 1,-1 1 0,1-1-1,-1 1 1,-1 0-1,12 14 1,-12-11 2,0-1 0,0 1 1,-1 0-1,0 0 0,-1 1 1,0 0-1,-1-1 0,0 1 1,0 0-1,-1 1 0,0-1 1,-1 0-1,0 0 0,-1 1 1,0-1-1,-1 1 0,0-1 1,0 0-1,-1 1 0,0-1 1,-1 0-1,-5 12 0,-2 2 8,-1 0 0,0-1 0,-2-1 0,-1 0 0,0-1 0,-2 0 0,-35 36 0,40-46-14,-1-2 0,0 1 0,-1-1 0,0-1 1,0 0-1,-1-1 0,0-1 0,0 0 1,0-1-1,-1 0 0,-18 3 0,13 0-534,20-8 469,-1 0-1,1 1 1,0-1-1,-1 0 1,1 1-1,0-1 1,0 0-1,-1 1 1,1-1-1,0 1 1,0-1 0,0 0-1,0 1 1,0-1-1,-1 1 1,1-1-1,0 1 1,0-1-1,0 0 1,0 1-1,0-1 1,0 1-1,0-1 1,1 1 0,-1 0-1,1 1-375,1 1 0,-1-1 0,1 1 0,0-1 1,-1 1-1,1-1 0,1 0 0,2 3 0,-2-1 84,12 15-4638</inkml:trace>
  <inkml:trace contextRef="#ctx0" brushRef="#br0" timeOffset="1404.72">1270 205 7219,'-1'0'109,"0"-1"-1,1 1 0,-1-1 1,0 1-1,0 0 1,1-1-1,-1 1 0,0 0 1,0 0-1,0-1 0,1 1 1,-1 0-1,0 0 1,0 0-1,0 0 0,1 0 1,-1 0-1,0 0 0,0 0 1,0 1-1,0-1 1,1 0-1,-1 0 0,0 1 1,0-1-1,1 1 0,-1-1 1,0 0-1,1 1 1,-1-1-1,0 1 0,1-1 1,-1 1-1,1 0 1,-1-1-1,1 1 0,-1 0 1,1-1-1,-1 1 0,1 0 1,0 0-1,-1-1 1,1 3-1,-15 41 117,12-35-16,-9 39 221,3 0 1,-7 83-1,14-99-331,2 0 1,1 0-1,2-1 0,0 1 0,11 38 0,-8-50-80,0-1 1,1 1-1,1-1 0,1-1 1,0 1-1,2-2 0,0 1 1,1-2-1,0 1 0,2-2 1,17 18-1,-28-31-85,-3-2 30,0 0-1,0 0 0,0 0 1,0 1-1,0-1 1,0 0-1,0 0 1,0 0-1,0 0 1,0 0-1,0 0 1,0 1-1,0-1 1,0 0-1,0 0 0,1 0 1,-1 0-1,0 0 1,0 0-1,0 0 1,0 0-1,0 1 1,0-1-1,1 0 1,-1 0-1,0 0 1,0 0-1,0 0 0,0 0 1,0 0-1,1 0 1,-1 0-1,0 0 1,0 0-1,0 0 1,0 0-1,0 0 1,1 0-1,-1 0 1,0 0-1,0 0 1,0 0-1,0 0 0,0 0 1,1 0-1,-1-1 1,0 1-1,0 0 1,0 0-1,0 0 1,0 0-1,0 0 1,0 0-1,1 0 1,-1 0-1,0-1 0,0 1 1,0 0-1,0 0 1,0 0-1,0 0 1,0 0-1,0 0 1,0-1-1,0 1 1,0 0-1,0 0 1,0 0-1,5-9-1506,9-7-1648</inkml:trace>
  <inkml:trace contextRef="#ctx0" brushRef="#br0" timeOffset="2349.76">2681 345 2977,'-1'-18'3937,"-2"-7"-526,5 11-2070,-1 14-1311,-1 0 0,0 0-1,0-1 1,1 1 0,-1 0 0,0 0-1,0-1 1,0 1 0,1 0-1,-1 0 1,0-1 0,0 1-1,0 0 1,0-1 0,0 1-1,0 0 1,0 0 0,0-1-1,0 1 1,0 0 0,0-1-1,0 1 1,0 0 0,0-1-1,0 1 1,0 0 0,0-1-1,0 1 1,0 0 0,0 0-1,0-1 1,0 1 0,-1 0-1,1-1 1,0 1 0,0 0 0,0 0-1,-1-1 1,1 1 0,0 0-1,0 0 1,-1 0 0,1-1-1,0 1 1,0 0 0,-1 0-1,1 0 1,0 0 0,0 0-1,-1-1 1,1 1 0,0 0-1,-1 0 1,1 0 0,0 0-1,-1 0 1,1 1 30,0 0 0,0-1-1,0 1 1,0 0 0,0 0-1,0-1 1,0 1 0,0 0 0,0 0-1,0-1 1,-1 1 0,1 0-1,0-1 1,0 1 0,-1 0-1,1-1 1,0 1 0,-1 0 0,1-1-1,-1 2 1,0-1-50,0 0 0,1 0 0,-1 0 1,1 1-1,-1-1 0,1 0 0,0 1 0,-1-1 0,1 0 0,0 1 0,0-1 1,0 1-1,0-1 0,0 0 0,1 3 0,-1 3 36,-5 32 100,-2 0-1,-20 63 1,14-57-65,-103 365 426,103-375-443,12-33-51,32-14-4455,-5-4 1107,8-2-2665</inkml:trace>
  <inkml:trace contextRef="#ctx0" brushRef="#br0" timeOffset="2713.66">3029 456 5314,'-6'-7'6334,"8"24"-5542,18 192 1108,-5-27-1369,-15-180-580,0-1 0,0 1 1,0 0-1,0-1 0,0 1 1,1-1-1,-1 1 0,0 0 1,1-1-1,0 1 0,-1-1 1,1 1-1,0-1 0,0 0 0,1 3 1,-2-5-97,0 0 0,0 0 0,0 0 0,0 0 0,0 0 0,0-1 0,-1 1 0,1 0 0,0 0 0,-1 0 0,1 0 0,-1 0 0,1 0 0,-1 0 0,1 0 0,-1 1 0,0-1 0,1 0 0,-1 0 0,-2-1 0,0-2-1474,-6-9-1950</inkml:trace>
  <inkml:trace contextRef="#ctx0" brushRef="#br0" timeOffset="3257.79">2848 563 5378,'0'-3'296,"0"-1"1,-1 1-1,2-1 0,-1 1 0,0-1 0,1 1 0,-1 0 0,1-1 0,0 1 0,0 0 0,0 0 0,1 0 0,-1 0 0,1 0 0,0 0 0,0 0 0,0 0 0,4-4 0,3-2-8,0 0 0,1 0 0,17-12 0,-13 11-155,0 0 1,1 1-1,0 1 0,1 1 1,0 0-1,0 1 0,0 0 1,1 1-1,-1 1 0,26-2 1,-30 5-113,-1 1 1,1 0 0,0 1 0,-1 0 0,0 1 0,1 1 0,-1-1-1,0 2 1,0 0 0,0 0 0,-1 1 0,0 0 0,0 0-1,0 1 1,0 1 0,14 13 0,-16-12-15,0 0 1,0 1-1,-1 0 0,-1 0 1,1 0-1,-2 1 0,1 0 1,-1 0-1,-1 1 0,0 0 1,0-1-1,-1 1 0,-1 1 0,0-1 1,2 15-1,-3-14-2,-1 0 0,0 0 1,-1 0-1,0 0 0,0 0 0,-1 0 0,-1 0 1,0-1-1,-1 1 0,0-1 0,-1 0 0,0 0 0,0 0 1,-11 14-1,9-16 12,0-1 1,-1 0-1,0 0 1,0-1-1,0 0 0,-1-1 1,-1 1-1,1-2 1,-1 1-1,1-1 1,-2-1-1,-19 7 1,0-4 118,-1-1 0,0-1 0,-37 0 0,4 3 120,71-9-1073,96-26-4868,-63 11 1678</inkml:trace>
  <inkml:trace contextRef="#ctx0" brushRef="#br0" timeOffset="3649.12">3473 255 7732,'-2'-5'4035,"17"21"-3207,2-5-632,0 2 1,-2 0-1,1 1 0,-2 0 0,0 1 1,-1 1-1,20 30 0,-19-25-133,-2 1 0,0 0 0,-2 1 0,0 0 1,-2 1-1,7 28 0,-12-36-29,0 1-1,-2-1 1,0 1 0,0 0 0,-2-1 0,0 1 0,-1-1 0,0 1-1,-7 20 1,-4 4 42,-3-1 0,-28 55-1,40-87-72,0 1-1,-1-1 0,0 0 1,0-1-1,-1 1 1,0-1-1,0 0 0,-1-1 1,-13 11-1,-4-7-1104,6-3-3692,7-3 744</inkml:trace>
  <inkml:trace contextRef="#ctx0" brushRef="#br0" timeOffset="4899.67">1733 388 4706,'-35'-49'4432,"17"18"-1808,10 22-1272,8 9-1332,0 0 1,0 0-1,0 0 1,0 0-1,0 0 0,0 0 1,0 0-1,0 0 0,0 1 1,0-1-1,0 0 0,0 0 1,0 0-1,0 0 0,0 0 1,0 0-1,0 0 0,0 0 1,0 0-1,0 0 0,0 0 1,0 0-1,0 0 0,0 1 1,0-1-1,0 0 0,0 0 1,0 0-1,0 0 0,0 0 1,-1 0-1,1 0 0,0 0 1,0 0-1,0 0 0,0 0 1,0 0-1,0 0 0,0 0 1,0 0-1,0 0 0,0 0 1,0 0-1,0 0 0,-1 0 1,1 0-1,0 0 0,0 0 1,0 0-1,0 0 0,0 0 1,0 0-1,0 0 1,0 0-1,0 0 0,0 0 1,0 0-1,0 0 0,0 0 1,-1 0-1,1 0 0,0 0 1,0 0-1,0 0 0,0-1 1,0 1-1,0 0 0,10 226 765,-9 203-607,-2-418-174,1-11-3,0 0 0,0 0 1,0 0-1,0 0 0,0 0 0,0 0 0,-1-1 1,1 1-1,0 0 0,0 0 0,0 0 1,0 0-1,0 0 0,0 0 0,0 0 0,0 0 1,0 0-1,0 0 0,0 0 0,0 0 0,0 0 1,0 0-1,0 0 0,0 0 0,-1 0 0,1 0 1,0 0-1,0-1 186,10-7-6,5 2-186,-8 2 18,86-29 20,138-39 51,-212 72-90,-19 1 5,1-1 1,-1 0 0,1 0-1,-1 0 1,1 0 0,-1 1-1,1-1 1,-1 0 0,0 0-1,1 0 1,-1 0 0,1 0 0,-1 0-1,1 0 1,-1 0 0,1 0-1,-1-1 1,1 1 0,-1 0-1,1 0 1,-1 0 0,0 0-1,1-1 1,-1 1 0,1 0 0,-1-1-1,0 1 1,1 0 0,0-1-1,-2 5-788,-11 22-1658,2-10 532,-2 5-1241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3:52.788"/>
    </inkml:context>
    <inkml:brush xml:id="br0">
      <inkml:brushProperty name="width" value="0.1" units="cm"/>
      <inkml:brushProperty name="height" value="0.1" units="cm"/>
      <inkml:brushProperty name="color" value="#E71224"/>
    </inkml:brush>
  </inkml:definitions>
  <inkml:trace contextRef="#ctx0" brushRef="#br0">846 763 3842,'-3'-1'137,"-1"-1"1,1 1-1,0 0 0,-1 0 1,1 0-1,-1 0 0,0 0 1,1 1-1,-1 0 0,1 0 1,-1 0-1,0 0 1,1 0-1,-1 1 0,1 0 1,-1 0-1,1 0 0,-1 0 1,1 0-1,0 0 1,-4 3-1,-6 4 75,0 0 1,1 1-1,-20 18 1,16-14-142,-46 45 57,2 2 0,-90 119 0,118-134-98,1 1-1,2 1 0,-36 81 1,-47 160-7,83-191-76,4 2 0,-20 162-1,39-202 63,3 74-1,0-2-11,3-130 0,0 1 1,0-1 0,0 1 0,0-1-1,-1 1 1,1-1 0,0 1-1,-1-1 1,1 0 0,-1 1 0,1-1-1,-1 1 1,0-1 0,1 0-1,-3 2 1,3-3-22,-1 0 0,0 0 0,1 0 0,-1 0 0,0 0 0,1-1 0,-1 1 1,1 0-1,-1 0 0,0-1 0,1 1 0,-1 0 0,1-1 0,-1 1 0,1-1 0,-1 1 0,1-1 0,-1 1 0,1-1 0,0 1 0,-1-1 0,1 1 0,-1-1 0,1 1 0,0-1 0,0 0 0,-1 1 0,1-1 0,0 0 0,0 1 1,0-1-1,0 0 0,0 0 0,-6-17-2647,7 9 1038</inkml:trace>
  <inkml:trace contextRef="#ctx0" brushRef="#br0" timeOffset="1039.89">509 104 4690,'-7'151'4306,"2"85"-4229,9-195-82,-2-31 32,-2-27 106,-4-48-94,0 8 46,4-78 1,1 119-76,0 0 0,2 1 1,0-1-1,1 0 0,0 1 0,1-1 1,1 1-1,1 1 0,12-23 0,-16 33 7,-1 0 0,1 0 0,0 1-1,0-1 1,0 1 0,0 0 0,1 0 0,-1 0-1,1 1 1,0-1 0,-1 1 0,8-4-1,-9 6-5,0-1 0,0 1 0,0 0 0,0 0-1,0 0 1,0 0 0,0 0 0,-1 0-1,1 0 1,0 0 0,0 1 0,0-1 0,0 1-1,0 0 1,-1-1 0,1 1 0,0 0-1,0 0 1,-1 0 0,1 0 0,-1 0 0,1 1-1,-1-1 1,1 0 0,-1 1 0,0-1-1,0 1 1,0-1 0,0 1 0,2 3 0,10 17 164,-1 0 1,-1 1-1,-1 1 1,-1 0 0,9 37-1,-7-15-97,-3 1-1,2 50 1,-6-83-203,-5-24-2613,-3-2 305</inkml:trace>
  <inkml:trace contextRef="#ctx0" brushRef="#br0" timeOffset="1379.59">544 386 4642,'8'-3'256,"6"0"144,5-2-63,4-4-145,-2 1-80,1-1-112,0 2-32,1 0-993</inkml:trace>
  <inkml:trace contextRef="#ctx0" brushRef="#br0" timeOffset="1802.99">914 182 2801,'5'4'4551,"4"24"-3891,-4 35 74,-5-39-612,2-1 0,0 1-1,9 33 1,-10-52-116,1 0-1,-1 0 0,1 0 1,1 0-1,-1 0 0,0 0 1,1-1-1,0 1 0,0-1 1,1 0-1,-1 0 0,1 0 1,0 0-1,0-1 0,0 1 1,0-1-1,0 0 1,1 0-1,0-1 0,7 4 1,-10-6 3,0 1 1,1 0 0,-1-1-1,0 1 1,1-1 0,-1 0-1,0 0 1,1 0-1,-1 0 1,0 0 0,1-1-1,-1 1 1,0-1 0,0 1-1,1-1 1,-1 0 0,0 0-1,0 0 1,0 0 0,0 0-1,0 0 1,0-1 0,0 1-1,-1-1 1,1 1 0,0-1-1,-1 0 1,1 0-1,-1 0 1,0 1 0,1-1-1,-1-1 1,0 1 0,0 0-1,0 0 1,0-3 0,4-7 132,-1 0 1,0-1-1,-1 0 1,3-25-1,-5 12-63,-1 0-1,-5-49 0,-1-12-142,11 124-2489,1-17 187</inkml:trace>
  <inkml:trace contextRef="#ctx0" brushRef="#br0" timeOffset="2496.05">1273 97 4930,'8'69'3204,"-7"-63"-3165,2 19 39,0 1 1,-2-1-1,-1 1 0,-6 49 0,6-75-74,0 0 1,0 0 0,0 0-1,0 0 1,0-1-1,0 1 1,0 0-1,0 0 1,0 0-1,0 0 1,0 0 0,0 0-1,0 0 1,0 0-1,0-1 1,0 1-1,0 0 1,0 0-1,0 0 1,0 0 0,0 0-1,0 0 1,-1 0-1,1 0 1,0 0-1,0 0 1,0-1-1,0 1 1,0 0-1,0 0 1,0 0 0,0 0-1,0 0 1,-1 0-1,1 0 1,0 0-1,0 0 1,0 0-1,0 0 1,0 0 0,0 0-1,0 0 1,-1 0-1,1 0 1,0 0-1,0 0 1,0 0-1,0 0 1,0 0 0,0 0-1,0 0 1,0 0-1,-1 1 1,1-1-1,0 0 1,0 0-1,0 0 1,0 0-1,0 0 1,0 0 0,0 0-1,0 0 1,0 0-1,0 1 1,-8-19 172,-3-23 6,9 18-94,1 1 0,0 0 0,2-1 0,0 1-1,6-24 1,-6 38-75,1 1-1,0 0 1,1 0-1,-1 0 1,1 1-1,1-1 1,-1 1-1,1-1 1,0 1-1,0 0 1,1 1-1,0-1 1,0 1-1,0 0 1,1 0-1,0 0 1,0 1-1,0 0 1,9-5-1,-12 8-11,-1 0 0,0 0 0,1 0 0,-1 0 0,0 0 0,1 1-1,-1-1 1,1 1 0,-1-1 0,1 1 0,-1 0 0,1 0 0,-1 0 0,1 0 0,0 1 0,-1-1-1,1 1 1,-1-1 0,0 1 0,1 0 0,-1 0 0,0 0 0,1 0 0,-1 1 0,0-1-1,0 0 1,0 1 0,0 0 0,0-1 0,0 1 0,-1 0 0,1 0 0,-1 0 0,1 0-1,-1 0 1,1 1 0,-1-1 0,0 0 0,1 4 0,1 1 5,0 0 0,-1 1-1,0-1 1,0 1 0,-1-1 0,0 1 0,0 0-1,-1 0 1,0-1 0,0 1 0,-3 14 0,2-16-8,-1 1 1,1-1-1,-2 0 1,1 0 0,0 0-1,-1-1 1,0 1-1,-1-1 1,1 1 0,-1-1-1,0 0 1,-9 8-1,13-12 1,-1-1 1,1 0-1,0 0 0,0 1 0,0-1 0,-1 0 0,1 0 0,0 0 1,-1 0-1,1 1 0,0-1 0,0 0 0,-1 0 0,1 0 0,0 0 1,-1 0-1,1 0 0,0 0 0,0 0 0,-1 0 0,1 0 0,0 0 1,-1 0-1,1 0 0,0 0 0,-1 0 0,1 0 0,0 0 0,0 0 1,-1-1-1,1 1 0,0 0 0,0 0 0,-1 0 0,1 0 0,0-1 1,0 1-1,-1 0 0,1 0 0,0 0 0,0-1 0,0 1 0,-1 0 1,1 0-1,0-1 0,0 1 0,0 0 0,0-1 0,0 1 0,0 0 1,0 0-1,0-1 0,-1 1 0,1 0 0,0-1 0,0 1 0,0 0 1,0-1-1,1 1 0,-1 0 0,0 0 0,0-1 0,0 1 0,0 0 1,0-1-1,0 1 0,0 0 0,1-1 0,4-22-60,-4 20 59,1 0 0,0 0 0,-1 1 0,1-1 0,0 1 0,0-1 1,1 1-1,-1-1 0,0 1 0,1 0 0,-1 0 0,1 0 0,0 1 1,0-1-1,0 0 0,-1 1 0,2 0 0,-1 0 0,0 0 0,0 0 1,0 0-1,0 1 0,0-1 0,1 1 0,-1 0 0,0 0 0,0 0 1,1 0-1,-1 1 0,0 0 0,0-1 0,0 1 0,1 0 0,-1 0 1,0 0-1,0 1 0,-1-1 0,1 1 0,0 0 0,0 0 0,-1 0 1,1 0-1,-1 0 0,0 0 0,0 1 0,1-1 0,-1 1 0,-1 0 1,1-1-1,0 1 0,-1 0 0,1 0 0,-1 0 0,0 0 0,1 5 1,0-2 38,-1-1 1,0 1-1,0-1 0,-1 1 1,0 0-1,0 0 1,0-1-1,-1 1 1,1 0-1,-1-1 1,-1 1-1,1 0 0,-1-1 1,0 0-1,0 1 1,0-1-1,-1 0 1,0 0-1,0 0 1,0 0-1,-1-1 0,1 0 1,-1 1-1,0-1 1,-1 0-1,-4 3 1,3-2 30,0-1 0,0 0 1,-1 0-1,1 0 0,-1-1 1,1 0-1,-1-1 0,0 1 1,0-1-1,0-1 1,0 1-1,-1-1 0,1 0 1,0-1-1,0 0 0,-1 0 1,1-1-1,0 1 0,-1-2 1,-7-1-1,-33-13-112,48 14-652</inkml:trace>
  <inkml:trace contextRef="#ctx0" brushRef="#br0" timeOffset="2888">1879 484 7844,'-29'7'2353,"7"-3"-1649,8 0-480,0-1 64,8-1-240,4-2-48,2-2-416,-5 13-1121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6:07.142"/>
    </inkml:context>
    <inkml:brush xml:id="br0">
      <inkml:brushProperty name="width" value="0.1" units="cm"/>
      <inkml:brushProperty name="height" value="0.1" units="cm"/>
    </inkml:brush>
  </inkml:definitions>
  <inkml:trace contextRef="#ctx0" brushRef="#br0">219 15 3169,'-7'-10'4555,"6"9"-4545,-4 0 179,1 0 0,-1 1 0,0-1 0,0 1 0,1 0 0,-1 0 0,0 0 1,0 1-1,0-1 0,1 1 0,-1 0 0,0 1 0,-4 1 0,-2 2-153,9-5-9,0 1-1,-1 0 0,1 0 1,0 0-1,-1 1 0,1-1 1,0 0-1,0 1 1,0-1-1,0 1 0,0 0 1,0 0-1,-1 2 0,-26 33 278,22-30-244,1 1 1,0-1 0,0 1 0,1 1 0,0-1-1,1 1 1,-5 10 0,4-2-1,0 0 0,2 0 0,0 1 0,0-1 0,2 0 0,0 1 0,1 0 0,1-1 0,0 1 0,2-1 0,5 24 0,-5-27-19,1-1 0,0 0 1,0 1-1,2-2 0,-1 1 0,2 0 0,-1-1 0,2-1 0,9 13 0,-7-12-23,0-1 0,1 0-1,1-1 1,0 0 0,0-1 0,1 0 0,20 10-1,-28-16-10,1-1-1,-1 1 1,1-1-1,0-1 0,0 1 1,0-1-1,0 0 1,0 0-1,0-1 0,0 1 1,0-2-1,0 1 0,0 0 1,0-1-1,0 0 1,0-1-1,0 1 0,0-1 1,0 0-1,-1-1 1,8-3-1,-5 1 3,-1 1 0,1-1-1,-1 0 1,0-1 0,-1 0 0,1 0-1,-1 0 1,0-1 0,-1 0 0,0 0 0,0 0-1,0-1 1,-1 1 0,0-1 0,0 0 0,4-17-1,-5 11-5,6-26 17,4-44-1,-12 71-16,0 0 0,-1-1 0,-1 1 1,0 0-1,0 0 0,-2 0 0,-5-21 0,5 28-3,-4-17 2,-1 0 1,-2 1-1,-14-26 1,20 41-3,-1 1 0,1-1 0,-1 1 0,0 0 0,-1 1 0,0 0 0,1-1 0,-2 2 0,1-1 0,0 1 0,-1 0 1,0 0-1,0 1 0,-10-4 0,8 4-17,0 0 0,1 1 0,-1 0 0,0 1 0,0 0 0,0 0 0,0 1 0,0 0 0,0 1 0,0 0 1,0 0-1,0 1 0,1 0 0,-1 0 0,-8 5 0,7-3-450,1 1-1,0 1 1,0-1-1,1 2 1,0-1 0,0 1-1,0 0 1,1 1-1,0 0 1,1 0 0,0 0-1,-10 18 1,-1 1-3138</inkml:trace>
  <inkml:trace contextRef="#ctx0" brushRef="#br0" timeOffset="959.05">526 520 4162,'0'2'2801,"4"4"-2244,-1 1 0,-1 0 0,0 0-1,0-1 1,0 1 0,1 14 0,-1-7-483,-2-1 0,0 1 1,0-1-1,-2 1 0,1-1 1,-2 1-1,0-1 0,0 0 0,-1 0 1,-1 0-1,-11 22 0,-2-14 238,18-21-411,-1 1 0,0 0 0,1-1 0,-1 1 0,0-1 0,0 0 0,1 1 1,-1-1-1,0 0 0,0 1 0,0-1 0,0 0 0,1 0 0,-1 1 1,0-1-1,0 0 0,0 0 0,0 0 0,0 0 0,1-1 0,-1 1 0,0 0 1,0 0-1,0 0 0,0-1 0,1 1 0,-1 0 0,0-1 0,-1 0 1</inkml:trace>
</inkml:ink>
</file>

<file path=word/ink/ink6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3:25.617"/>
    </inkml:context>
    <inkml:brush xml:id="br0">
      <inkml:brushProperty name="width" value="0.1" units="cm"/>
      <inkml:brushProperty name="height" value="0.1" units="cm"/>
      <inkml:brushProperty name="color" value="#0000FF"/>
    </inkml:brush>
  </inkml:definitions>
  <inkml:trace contextRef="#ctx0" brushRef="#br0">30 241 3378,'-3'1'7398,"10"5"-4521,-1-2-2476,0-1-374,0 0-1,-1 0 1,1-1-1,1 0 0,-1 0 1,0 0-1,0-1 1,1 0-1,-1 0 0,0 0 1,1-1-1,-1 0 0,1-1 1,-1 1-1,0-1 1,1 0-1,-1-1 0,7-2 1,5-2-32,-1 0 0,0-1 0,0 0 0,-1-2 1,20-12-1,-11-2-373,-24 22 290,-1 1-1,1-1 1,-1 0 0,0 1-1,0-1 1,1 1 0,-1-1-1,0 0 1,0 1-1,0-1 1,1 1 0,-1-1-1,0 0 1,0 1 0,0-1-1,0 0 1,0 1-1,0-1 1,-1 0 0,1 1-1,0-1 1,0 1 0,0-1-1,0 0 1,-1 1-1,1-1 1,0 1 0,-1-1-1,1 1 1,0-1 0,-1 1-1,1-1 1,-1 1-1,1-1 1,-1 1 0,1-1-1,-1 1 1,1 0 0,-1-1-1,1 1 1,-1 0-1,0 0 1,1-1 0,-1 1-1,1 0 1,-1 0 0,0 0-1,1 0 1,-1 0-1,0 0 1,0 0 0,-18-4-3671</inkml:trace>
  <inkml:trace contextRef="#ctx0" brushRef="#br0" timeOffset="375.98">1 43 7091,'4'3'708,"0"1"-1,1-1 1,-1 0 0,1-1-1,0 1 1,10 3 0,38 6 536,-17-9-1446,39-1 1,-65-2 465,-5-1-274,1 1-1,-1-1 1,0 0-1,0-1 1,0 1-1,0-1 1,0 0-1,-1 0 0,1 0 1,-1-1-1,1 0 1,-1 0-1,0 0 1,7-6-1,-9 7-267,-1 0 0,1 0-1,0-1 1,-1 1-1,1 0 1,-1-1 0,1 1-1,-1-1 1,0 1-1,1-5 1,-1 0-2091,-6-4-1638</inkml:trace>
</inkml:ink>
</file>

<file path=word/ink/ink6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3:07.294"/>
    </inkml:context>
    <inkml:brush xml:id="br0">
      <inkml:brushProperty name="width" value="0.1" units="cm"/>
      <inkml:brushProperty name="height" value="0.1" units="cm"/>
      <inkml:brushProperty name="color" value="#0000FF"/>
    </inkml:brush>
  </inkml:definitions>
  <inkml:trace contextRef="#ctx0" brushRef="#br0">1 189 2769,'0'-1'5102,"17"-3"-2643,27-5-2239,1 3 0,0 1 0,0 3-1,60 3 1,-67 2-313,17 3-4141</inkml:trace>
  <inkml:trace contextRef="#ctx0" brushRef="#br0" timeOffset="389.8">40 85 1729,'22'-4'6369,"30"-11"-5073,0 0-936,-28 9-182,-3 1-24,-1 0 0,0 1 1,40-1-1,-52 4-399,0-1 0,0 0 0,0 0 0,0 0-1,13-7 1,-5 2-1955,-8 6-260</inkml:trace>
</inkml:ink>
</file>

<file path=word/ink/ink6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3:16.597"/>
    </inkml:context>
    <inkml:brush xml:id="br0">
      <inkml:brushProperty name="width" value="0.1" units="cm"/>
      <inkml:brushProperty name="height" value="0.1" units="cm"/>
      <inkml:brushProperty name="color" value="#0000FF"/>
    </inkml:brush>
  </inkml:definitions>
  <inkml:trace contextRef="#ctx0" brushRef="#br0">115 590 1921,'-17'-115'4160,"13"99"-3661,0-1 0,-1 0 1,-1 1-1,-13-27 0,-1 17 933,19 25-1379,1 1 0,0 0 1,0-1-1,-1 1 0,1 0 0,0-1 0,-1 1 0,1 0 0,-1 0 0,1 0 0,0-1 1,-1 1-1,1 0 0,-1 0 0,1 0 0,0 0 0,-1 0 0,1 0 0,-1 0 0,1 0 1,-1 0-1,1 0 0,0 0 0,-1 0 0,0 0 0,0 1-1,1-1 0,-1 1 0,1 0 0,-1 0 0,1-1 0,0 1 0,-1 0 0,1 0 1,0 0-1,0 0 0,-1-1 0,1 1 0,0 0 0,0 0 0,0 0 0,0 0 0,0 0 0,0 1 0,0 7-27,-1 0 1,0 0-1,0-1 0,-1 1 0,-3 9 1,2-7-10,0 0 0,1 0 0,0 0 0,0 16 0,1 7 3,2-1 0,1 0 1,2 1-1,8 33 0,-8-50-15,1-1 1,0 0 0,1 0-1,1 0 1,0-1 0,1 0-1,1-1 1,0 0 0,1 0-1,13 14 1,-17-22-8,0 0 0,1-1 1,0 0-1,0 0 0,0 0 0,1-1 1,-1 0-1,1 0 0,0-1 0,0 0 1,16 3-1,-20-5 4,1-1-1,-1 1 1,0-1 0,1 0 0,-1 0 0,1 0-1,-1-1 1,1 1 0,-1-1 0,0 0-1,1 0 1,-1-1 0,0 1 0,0-1 0,0 0-1,0 0 1,0-1 0,0 1 0,-1-1 0,1 0-1,-1 0 1,0 0 0,1 0 0,2-5-1,0 0 4,-1-1-1,0 0 0,0 0 0,-1 0 0,-1 0 0,1-1 0,-1 0 0,-1 0 0,0 0 0,1-10 0,0-14 23,-3-55 1,0 82-23,-1-22-13,-1-1 1,-2 1-1,0-1 0,-2 1 1,-1 1-1,-2-1 0,0 1 0,-2 1 1,-1 0-1,-27-45 0,35 68 3,1-1 1,-1 1-1,0 0 0,0 0 0,0 0 1,-1 0-1,1 1 0,-7-4 0,9 6 0,0 0-1,0 0 1,0 0-1,0 0 0,0 0 1,0 0-1,0 1 1,-1-1-1,1 1 1,0 0-1,0-1 0,-1 1 1,1 0-1,0 0 1,0 1-1,-1-1 1,1 0-1,0 1 0,0-1 1,-1 1-1,1 0 1,0 0-1,0 0 1,-4 2-1,1 2-20,-1 1-1,1 0 1,0 0-1,0 0 1,1 0-1,0 1 1,0-1-1,0 1 1,-4 13-1,4-10-9,-4 7-278,2-1 0,0 1 0,1 1 0,0-1 0,2 1 0,0-1 0,1 1 0,1 0 0,0 0 0,2 0 0,0 0 0,0 0 0,7 25 0,10 10-1755</inkml:trace>
  <inkml:trace contextRef="#ctx0" brushRef="#br0" timeOffset="424.9">579 711 5218,'0'15'1473,"-7"9"-641,7 12-111,7 0-177,-7-3-256,3 6-80,-6 3-32,3-12-144,-7 0 128,4-8-144,-4-4 16,4-9 16,0-9-96,-1 0-144,1 3-1136,6-15-1377</inkml:trace>
  <inkml:trace contextRef="#ctx0" brushRef="#br0" timeOffset="939.75">794 533 6035,'-3'-2'181,"0"-1"0,0 0 0,0 0 0,0 0-1,1 0 1,0 0 0,-1-1 0,1 1 0,0-1 0,0 1 0,1-1 0,-1 0 0,1 0 0,0 1 0,0-1 0,0 0 0,1 0 0,-1 0 0,1 0 0,0-1-1,0 1 1,0 0 0,1 0 0,-1 0 0,1 0 0,0 0 0,2-5 0,0 0-109,-1 0 0,1 0 0,0 1 0,1-1 0,-1 1 0,2 0 0,-1 0 0,1 1 0,6-8 0,2 0 14,-7 7-40,0 1 1,0 1 0,1-1-1,0 1 1,13-9 0,-17 13-44,-1 1-1,1 0 1,0 0 0,-1 0 0,1 0 0,0 0-1,0 1 1,0-1 0,0 1 0,0 0-1,-1 0 1,1 0 0,0 0 0,0 0 0,0 1-1,0-1 1,0 1 0,0 0 0,-1 0-1,1 0 1,0 0 0,-1 0 0,4 2 0,-1 0-1,1 1 0,-1-1 0,0 1 0,0 0 0,0 0 0,-1 1 0,1-1 0,-1 1 0,0 0 0,0 0 0,-1 1 0,0-1 0,0 1 0,0-1 0,0 1 0,-1 0 0,0 0 0,0 0 0,-1 1 0,1-1 0,-2 0 0,1 1 0,-1-1 0,0 12 0,-2 5 7,-1-1 0,-1 1 0,-1 0 0,-1-1 0,-15 36 0,11-31-10,0-2 1,-3 1-1,0-2 1,-1 0-1,-22 28 1,11-17 13,19-25-14,-1 0 0,-1 0 0,0 0 0,0-1 0,0 0 0,-1 0 0,-15 10 0,23-21-1,1 1 0,-1-1 0,1 0 0,0 1 0,-1-1 0,1 0 0,0 1 0,0-1 0,0 0 0,0 0 0,0 1 0,0-1 0,1 0 0,-1 1 0,1-1 0,-1 1 0,1-1 0,-1 0 0,2-1 0,0-1-1,0-1-1,1 1 1,-1 0 0,1 0-1,0 0 1,0 1-1,0-1 1,1 1-1,-1-1 1,1 1-1,0 0 1,0 0 0,0 1-1,0-1 1,0 1-1,0 0 1,1 0-1,-1 0 1,1 1-1,0 0 1,-1 0 0,1 0-1,0 0 1,0 1-1,0-1 1,-1 1-1,1 1 1,0-1-1,0 1 1,9 1 0,-5 1-1,0 1 0,0 0 0,0 0 0,-1 0 0,10 7 0,19 10 6,3 3 16,-32-19-20,-1 0 0,1 0 0,1-1 0,-1 0 0,11 4 0,-7-4 7,-10-3-9,0 0 0,0 0 0,-1 0 1,1-1-1,0 1 0,0-1 0,0 1 0,0-1 1,0 1-1,0-1 0,0 0 0,0 0 1,0 0-1,0 0 0,0 0 0,0-1 0,-1 1 1,1-1-1,0 1 0,0-1 0,0 0 1,0 1-1,0-1 0,-1 0 0,1 0 0,0 0 1,-1 0-1,1-1 0,-1 1 0,3-3 1,84-89-2753,-52 55-913,-20 19 217</inkml:trace>
  <inkml:trace contextRef="#ctx0" brushRef="#br0" timeOffset="1635.01">1472 317 2673,'-5'-6'5076,"5"5"-4949,11-5 1736,32-5-2418,-20 6 1013,235-84 43,-257 89-497,0 0 0,0 0-1,0 0 1,0 0-1,0-1 1,0 1 0,0 0-1,0-1 1,0 1-1,0-1 1,0 1 0,0-1-1,0 1 1,0-1-1,0 0 1,-1 1 0,1-1-1,0 0 1,-1 0 0,2-1-1,-2 2 1,-1 0 0,1 0-1,0 1 1,0-1 0,-1 0 0,1 0 0,0 0-1,0 0 1,-1 0 0,1 0 0,0 0-1,0 0 1,-1 1 0,1-1 0,0 0-1,0 0 1,0 0 0,0 0 0,-1 1 0,1-1-1,0 0 1,0 0 0,0 0 0,0 1-1,0-1 1,-1 0 0,1 0 0,0 1-1,0-1 1,0 0 0,0 0 0,0 1 0,0-1-1,0 0 1,0 0 0,0 1 0,0-1-1,0 0 1,0 0 0,0 1 0,0-1-1,0 0 1,0 0 0,1 1 0,-3-2 24,0 0-1,1 1 1,-1-1 0,1 1 0,-1-1 0,0 1 0,0 0 0,1-1 0,-1 1-1,0 0 1,0 0 0,1 0 0,-1 1 0,-2-1 0,-3 0-9,-17 3 34,-1 1-1,1 1 0,0 0 0,1 2 0,-1 1 1,-22 12-1,34-15-11,1 1 1,1 1-1,-1 0 1,1 0-1,0 1 1,1 1-1,0-1 0,0 2 1,1-1-1,0 1 1,0 0-1,-7 14 1,15-22-39,-1-1 0,0 0 1,1 1-1,-1-1 0,1 1 1,-1-1-1,1 0 0,0 1 1,0-1-1,0 1 0,-1-1 1,1 1-1,1-1 0,-1 1 1,0-1-1,0 1 0,0-1 1,1 1-1,-1-1 0,1 0 1,-1 1-1,1-1 0,0 0 1,-1 1-1,1-1 0,0 0 1,0 0-1,0 1 1,0-1-1,0 0 0,0 0 1,0 0-1,0 0 0,1-1 1,-1 1-1,0 0 0,1 0 1,-1-1-1,0 1 0,1-1 1,-1 1-1,1-1 0,1 1 1,9 2-4,0 0 0,-1 0 1,1-2-1,13 2 1,-22-3 2,73 6 38,-27-4-33,1 3-1,-1 2 1,76 20 0,-118-25-8,-1 1 0,1-1 0,0 1 0,-1 1 0,0-1 0,1 1 0,-2 0-1,1 0 1,0 1 0,-1 0 0,6 5 0,-9-7 2,0 0-1,-1-1 0,1 1 0,0 0 1,-1 0-1,0 0 0,1 0 0,-1 0 1,-1 0-1,1 0 0,0 0 0,-1 0 1,1 1-1,-1-1 0,0 0 0,0 0 1,0 1-1,-1-1 0,1 0 0,-1 0 1,0 0-1,0 0 0,0 0 0,0 0 1,0 0-1,-1 0 0,-1 4 0,-6 5 11,0 1 0,-1-1 0,-1-1-1,0 0 1,0 0 0,-1-1-1,-1-1 1,1 0 0,-1 0-1,-1-1 1,0-1 0,-25 10 0,29-15 20,-1 1 1,1-2 0,0 1-1,0-2 1,-1 1 0,1-1 0,0-1-1,-1 0 1,1 0 0,-18-6-1,6 3-2,20 4-25,0 0-1,-1-1 1,1 0-1,0 1 1,0-1-1,0 0 1,0 0-1,0 0 1,0 0-1,0 0 1,0-1-1,0 1 1,0-1-1,1 1 1,-3-3-1,4 3-5,0 1 1,-1 0-1,1-1 1,0 1-1,0 0 0,0 0 1,-1-1-1,1 1 0,0 0 1,-1-1-1,1 1 0,0 0 1,0 0-1,-1 0 1,1-1-1,-1 1 0,1 0 1,0 0-1,-1 0 0,1 0 1,0 0-1,-1 0 0,1 0 1,-1 0-1,1 0 0,0 0 1,-1 0-1,1 0 1,0 0-1,-1 0 0,1 0 1,-1 0-1,1 0 0,0 0 1,-1 0-1,0 1 0,2 0-82,5-4-167,-2 0 10,1 1 0,0 0 0,-1 0 1,1 1-1,0 0 0,0-1 0,0 1 0,0 1 1,0-1-1,8 1 0,24-4-1578,14-9-2034</inkml:trace>
  <inkml:trace contextRef="#ctx0" brushRef="#br0" timeOffset="2195.99">2371 383 6451,'35'23'4229,"19"15"-3485,-40-27-599,21 19 78,0 1 0,43 52 0,-32-26-223,-41-54-934,-4-10-415,-3-8-788,-5 2-1359</inkml:trace>
  <inkml:trace contextRef="#ctx0" brushRef="#br0" timeOffset="2731.02">2669 277 5539,'-7'10'3909,"-11"23"-3642,13-22 76,-26 42 29,-3-1 1,-1-2-1,-3-1 1,-67 67-1,95-107-374,6-6 3,1 1-1,-1-1 1,0 1 0,1 0-1,0 0 1,0 0 0,0 0-1,0 1 1,1-1 0,-3 9-1,5-12-128,1 0-1,1 0 0,-1-1 1,0 1-1,0 0 0,0 0 1,0-1-1,1 1 0,-1-1 1,0 1-1,0-1 0,1 1 1,-1-1-1,0 0 0,1 0 1,-1 0-1,0 0 0,1 0 1,-1 0-1,1 0 0,0 0 1,23-5-2055,5-1-1047</inkml:trace>
  <inkml:trace contextRef="#ctx0" brushRef="#br0" timeOffset="3149.29">3006 209 4482,'-2'1'387,"-1"0"0,0 1 0,1-1 0,-1 0 0,1 1 0,-1-1 0,1 1 0,0 0 0,0 0 1,0 0-1,0 0 0,0 0 0,0 0 0,-1 3 0,0 0-232,0 0 1,0 1-1,1-1 0,0 0 1,0 1-1,-2 9 1,2-3-184,0 0 1,1 0-1,0 0 1,1 1 0,1-1-1,2 16 1,2 1 125,-1 0 76,13 41 1,-14-60-143,1 0 1,0-1-1,1 1 1,-1-1-1,2 0 1,-1-1-1,14 16 1,-12-16-17,0-1 1,0 0-1,1-1 0,-1 0 1,1 0-1,1-1 1,-1 0-1,10 4 0,-14-7-9,0-1-1,0 1 1,0-1-1,0 0 1,0 0-1,0-1 0,0 1 1,1-1-1,-1 0 1,0 0-1,0-1 1,0 1-1,1-1 0,-1 0 1,0 0-1,0 0 1,0 0-1,0-1 1,0 0-1,5-3 1,0-1 13,0 0 1,-1-1 0,1 0 0,-1-1 0,-1 1-1,0-2 1,0 1 0,0-1 0,-1 0-1,0 0 1,-1-1 0,0 1 0,0-1 0,-1-1-1,5-18 1,-6 15-3,-1 0-1,0 0 1,-1 0 0,0 0-1,-1 0 1,-1 0 0,0-1-1,-1 1 1,0 1 0,-1-1-1,-9-23 1,9 29-6,-1-1 0,-1 1 0,0 0 0,0 0 0,0 0 0,-1 1 0,0 0 0,-1 0 0,0 0 0,0 1 0,0 0 0,0 0 0,-1 1 0,0 0 0,-11-5 0,12 7-11,1 0 0,-1 1 0,0-1 0,0 1 0,0 0 0,0 1 0,0 0 0,0 0 0,0 1 0,-1-1 0,1 2 0,0-1 0,0 1 0,0 0 0,-1 0 0,1 1 0,1 0 0,-1 0 0,0 1 0,-10 5 0,10-4-128,0 0-1,0 1 1,1 0-1,-1 0 1,1 1-1,0 0 1,1 0-1,-1 0 1,1 0-1,1 1 1,-1 0-1,1 0 1,0 0-1,1 1 1,-1-1-1,2 1 1,-1 0-1,1 0 1,0 0 0,0 0-1,1 0 1,1 0-1,-1 1 1,1-1-1,0 0 1,1 0-1,2 13 1,9 17-2064</inkml:trace>
  <inkml:trace contextRef="#ctx0" brushRef="#br0" timeOffset="3150.29">3488 537 5458,'-4'3'2161,"4"0"-1248,4-6-17,-8 9-351,8-6-177,-8 6-192,11-9-128,-7 9 32,0-3-160,0 0-64,3 0-577,4 6-1103,6-9-3027</inkml:trace>
  <inkml:trace contextRef="#ctx0" brushRef="#br0" timeOffset="3576.99">3685 153 5603,'-1'1'134,"0"-1"1,0 0-1,-1 1 1,1-1-1,0 0 1,0 1-1,0-1 1,1 1-1,-1 0 1,0-1-1,0 1 1,0 0-1,0-1 1,0 1 0,1 0-1,-1 0 1,0 0-1,1 0 1,-1 0-1,1 0 1,-1 0-1,1 0 1,-1 0-1,1 0 1,0 0-1,-1 0 1,1 0-1,0 0 1,0 0 0,0 0-1,0 0 1,0 1-1,0 0 1,-4 16 18,-4 12 89,2 1-1,1 0 0,1 0 1,2 0-1,2 56 1,1-75-213,0 0-1,1 1 1,1-1 0,0 0 0,0 0 0,1 0 0,1-1-1,0 1 1,0-1 0,9 12 0,-11-19-27,-1 0 0,1 0 0,0 0 0,0 0 0,0-1 0,0 0 0,1 1 0,-1-1 0,1-1 0,0 1 0,0 0 0,0-1 0,0 0 0,0 0 0,1 0 0,-1 0 0,1-1 0,-1 0 0,1 0 0,-1 0 0,1 0 0,0-1 0,0 0 0,-1 0 0,1 0 0,0 0 0,-1-1 0,1 0 0,0 0 0,4-1 0,7-6 33,0 0 0,-1-1 0,0-1 0,26-20 1,-36 25-33,0 0 0,0 0 1,0-1-1,0 0 0,-1 1 1,4-8-1,4-5 19,-5 7-17,-1 1 0,0-1-1,0-1 1,-1 1 0,6-19 0,-9 25-2,-1 0 1,0 1 0,0-1 0,0 0 0,0 0 0,-1 1 0,0-1 0,0 0 0,0 0 0,-1 0-1,1 0 1,-1 1 0,0-1 0,-1 0 0,1 1 0,-1-1 0,-3-7 0,-14-15 43,-34-38 0,43 54-37,0 1 1,0 1-1,-1 0 1,0 0 0,-1 1-1,-21-11 1,14 10-15,10 4-3,0 0 0,0 1-1,-1 1 1,-11-4 0,18 6 6,0 1 0,0-1 0,0 1-1,0 0 1,0 0 0,0 0 0,0 0 0,0 1-1,0-1 1,0 1 0,0 0 0,0 0-1,0 0 1,0 0 0,0 0 0,1 1-1,-1-1 1,0 1 0,-2 1 0,-2 4-165,-1 1 0,1-1 0,0 1 0,1 1 0,-1-1 1,2 1-1,-1 0 0,1 1 0,1-1 0,0 1 0,0 0 0,1 0 0,0 0 1,1 0-1,0 0 0,0 1 0,1-1 0,1 1 0,0-1 0,0 1 0,1-1 1,2 13-1,6 3-3030</inkml:trace>
  <inkml:trace contextRef="#ctx0" brushRef="#br0" timeOffset="4113">4148 97 3265,'-1'0'199,"0"-1"-1,0 1 0,-1-1 0,1 1 0,0-1 0,0 0 0,0 0 0,0 1 0,0-1 0,0 0 0,0 0 0,0 0 0,1 0 0,-1 0 0,0 0 0,0 0 1,1 0-1,-1-1 0,1 1 0,-1 0 0,1 0 0,-1-1 0,1 1 0,0 0 0,0 0 0,-1-3 0,-1-8 455,2 10-615,0 1 1,0-1 0,0 1 0,0-1 0,1 1 0,-1 0 0,1-1 0,-1 1-1,1-1 1,-1 1 0,1 0 0,0 0 0,-1-1 0,1 1 0,0 0-1,0 0 1,0 0 0,0 0 0,0 0 0,0 0 0,0 0 0,1 0 0,-1 0-1,0 1 1,0-1 0,1 0 0,-1 1 0,3-1 0,43-16 229,-41 15-246,1 1 0,0-1 0,0 1 0,0 1-1,0-1 1,0 1 0,0 1 0,0-1 0,0 1 0,0 0 0,0 1 0,0 0 0,-1 0 0,1 0 0,0 1 0,-1 0-1,0 0 1,0 0 0,0 1 0,0 0 0,-1 0 0,1 1 0,-1 0 0,0 0 0,0 0 0,-1 0 0,6 9-1,-6-8-21,2 3 12,-1 1 0,0 0 0,6 19 0,-9-25-8,-2 0-1,1 0 0,0 0 1,-1 0-1,0 0 1,0 0-1,0 0 0,0 0 1,-1 0-1,1 0 1,-1 0-1,0 0 0,-1 0 1,-1 5-1,-1 0 8,-1 1 0,0-1 0,-1 0 0,0-1 0,0 1 0,-1-1 0,0-1 0,0 1 0,-1-1 0,0 0 1,0-1-1,-1 0 0,0 0 0,-17 8 0,26-14-2,-1 0 1,1 1 0,-1-1 0,1 0 0,-1 1 0,1-1 0,-1 0 1,1 1-1,-1-1 0,1 0 0,-1 0 0,1 0 0,-1 0 0,1 1 1,-1-1-1,1 0 0,-1 0 0,0 0 0,1 0 0,-1 0 0,1 0 1,-1-1-1,1 1 0,-1 0 0,1 0 0,-1 0 0,1 0 0,-1-1 1,1 1-1,-1 0 0,1 0 0,-1-1 0,1 1 0,-1 0 0,1-1 0,-1 1 1,1-1-1,0 1 0,-1 0 0,1-1 0,0 1 0,-1-2 0,4-1 20,1 0 1,0 1-1,0-1 0,0 1 0,0-1 0,0 1 0,7-2 0,0 1-44,-1 1 1,0 0 0,1 0-1,-1 1 1,1 1 0,-1-1-1,1 2 1,0-1 0,-1 2-1,1-1 1,-1 1 0,0 1-1,1 0 1,-1 0 0,-1 1-1,1 1 1,0-1-1,12 10 1,-20-13 12,-1 0 0,1 1 0,0-1-1,-1 0 1,1 1 0,-1 0 0,0-1 0,0 1-1,1 0 1,-1-1 0,0 1 0,0 0-1,-1 0 1,1 0 0,0 0 0,-1 0 0,1 0-1,-1 0 1,0 0 0,1 0 0,-1 3 0,-1-1 2,1-1 1,-1 1-1,0 0 1,0 0-1,0-1 1,-1 1 0,1-1-1,-1 1 1,0-1-1,-4 6 1,-2 2 15,-1-1 1,0 0-1,0-1 1,-1 0 0,-20 14-1,5-8 37,-1-1-1,-1-1 0,1-1 1,-2-2-1,0-1 0,0-1 1,-46 7-1,69-14-63,1 0-1,-1 0 1,1-1 0,-1 0 0,1 0-1,-1 0 1,0-1 0,1 1-1,-1-1 1,1 0 0,-1 0 0,1-1-1,-5-2 1,3 2-669,7 6-687,1 5-1095,-1 7-1082</inkml:trace>
  <inkml:trace contextRef="#ctx0" brushRef="#br0" timeOffset="5336.98">677 1309 2337,'-8'-3'976,"-24"-9"2362,32 12-3292,-1 0 0,1 0 0,-1 0-1,1 0 1,-1 0 0,1 0 0,-1 0 0,1 0 0,-1 0-1,1 0 1,-1-1 0,1 1 0,-1 0 0,1 0 0,-1-1 0,1 1-1,-1 0 1,1-1 0,0 1 0,-1 0 0,1-1 0,0 1-1,-1-1 1,1 1 0,-1-1 0,1 0 4,-1 1 0,1-1-1,0 0 1,-1 1 0,1-1-1,-1 1 1,1-1 0,-1 1 0,1 0-1,-1-1 1,0 1 0,1 0 0,-1-1-1,1 1 1,-1 0 0,0-1 0,1 1-1,-1 0 1,0 0 0,1 0 0,-2 0-1,-25-1 1767,20 2-659,10-1-603,41 29 690,-33-26-1182,0 0 0,0 0 1,1-1-1,-1-1 1,0 0-1,22 0 1,72-13 168,-46 4-107,129-22 61,38-4-42,-88 19-119,97-7 11,384-39 46,-315 25-82,-14 3 22,-113 8-45,-77 9 34,115-4-1,-33 14 10,-24 6-27,-104-5 9,15-1 9,109 2 0,-148 5-5,1-2 1,-1-2-1,36-7 0,16-1-37,-49 7 37,11-1 10,66 1 0,7-5 198,-101 10-152,-10 0-54,-1-1 0,1 0 0,-1 0 0,1 0 0,-1 0 0,0-1 0,1 0 0,-1 0 0,7-3 0,-18 6 193,0-6-480,-1 1 0,1 0 0,-1 1 0,0 0-1,0 0 1,-10-2 0,-28 5-2665,4 4 112</inkml:trace>
  <inkml:trace contextRef="#ctx0" brushRef="#br0" timeOffset="6292.04">1311 1679 1793,'0'-1'202,"-1"0"1,0 0-1,1 0 1,-1 0 0,0 0-1,1 0 1,-1 0-1,0 0 1,0 0-1,0 0 1,0 0-1,0 1 1,0-1-1,0 0 1,0 1 0,0-1-1,0 1 1,0-1-1,0 1 1,0-1-1,-1 1 1,1 0-1,0-1 1,0 1-1,-1 0 1,1 0 0,0 0-1,0 0 1,0 0-1,-1 0 1,1 1-1,-1-1 1,-3 2-31,1 0-1,0 0 1,-1 0 0,1 1 0,0 0 0,0-1 0,1 1-1,-5 4 1,0 2-95,0 0 0,0 0 0,1 1 0,0-1 0,1 2 0,0-1 1,1 1-1,0 0 0,1 0 0,0 0 0,0 1 0,1-1 0,1 1 0,0 0 0,0 0 0,1 0 0,1 0 0,0 0 0,1 0 0,0 0 0,1-1 0,0 1 0,8 22 0,-7-25-69,1 0-1,1-1 0,0 0 1,0 0-1,0 0 1,1 0-1,0-1 0,1 0 1,0 0-1,0 0 1,0-1-1,1 0 1,0-1-1,0 0 0,0 0 1,1 0-1,-1-1 1,1-1-1,0 1 0,0-1 1,1-1-1,-1 0 1,15 1-1,-8-1-1,-1-1 1,0 0-1,1-2 0,-1 0 1,1 0-1,-1-2 1,0 0-1,0 0 0,0-1 1,0-1-1,-1-1 0,1 0 1,24-15-1,-21 9 13,-1 0 0,0-1 0,29-28 0,-41 36-15,0-1 1,-1 0-1,0 0 1,0 0-1,-1 0 0,0 0 1,0-1-1,0 1 1,-1-1-1,0 0 1,0 0-1,0 0 0,-1 0 1,0 0-1,-1-10 1,0 6 1,-1-1 0,0 1 1,-1 0-1,0 0 1,-1 0-1,0 1 0,0-1 1,-2 1-1,1 0 1,-1 0-1,0 0 0,-1 0 1,-1 1-1,1 0 1,-1 0-1,-1 1 0,-13-13 1,5 9-6,1 0-1,-2 1 1,1 0 0,-2 1 0,1 1-1,-1 1 1,0 1 0,-1 0 0,-25-5-1,41 12-3,0 0 0,-1 0 0,1 0 0,0 0 0,-1 0 0,1 1 0,0 0 0,-1-1 0,1 1 0,0 0 0,0 1 0,0-1 0,0 0 0,0 1 0,0 0-1,0 0 1,0 0 0,0 0 0,1 0 0,-1 0 0,-3 5 0,-8 9-40,1 0 0,-17 28-1,6-9-178,18-29 81,1 1 0,0 0 0,1 0 0,-1 1 0,2 0-1,-1-1 1,1 1 0,0 0 0,-3 13 0,6-16-96,-1-1 1,1 1 0,0 0-1,0 0 1,1 0 0,0-1 0,0 1-1,0 0 1,0-1 0,1 1-1,-1-1 1,1 1 0,0-1 0,1 0-1,-1 1 1,1-1 0,0-1-1,6 8 1,30 25-2971</inkml:trace>
  <inkml:trace contextRef="#ctx0" brushRef="#br0" timeOffset="6727.8">1990 1948 4002,'-6'0'2321,"6"6"-1041,0 0-895,0 6-17,3-9-304,-3 12 64,3 3-112,7-9-16,-6 3 0,-4 0-80,6-3-512,-2-3-1617</inkml:trace>
  <inkml:trace contextRef="#ctx0" brushRef="#br0" timeOffset="7172.6">2524 1644 4674,'-1'1'38,"-1"-1"126,1 1 0,0-1-1,-1 1 1,1-1 0,0 1 0,-1-1-1,1 0 1,-1 0 0,1 1 0,0-1-1,-1 0 1,1 0 0,-1-1 0,1 1-1,-1 0 1,1 0 0,0-1 0,-1 1 0,1-1-1,0 1 1,-1-1 0,0 0 0,1 0-126,0 1 1,0 0-1,1-1 0,-1 1 1,0 0-1,0-1 1,0 1-1,1 0 1,-1 0-1,0 0 1,0 0-1,0 0 1,1 0-1,-1 0 1,0 0-1,0 0 1,0 1-1,1-1 1,-1 0-1,0 0 1,0 1-1,1-1 1,-1 0-1,0 1 1,0-1-1,0 2 1,-1 0 53,-1 0 0,1 0 0,1 0 0,-1 0 0,0 1 0,0-1 0,1 1 0,-2 2 0,0 2 62,0 0 0,0 1-1,1-1 1,0 1-1,0-1 1,-1 12-1,3-6-99,0 1 1,1-1-1,0 1 0,1-1 0,0 0 0,1 1 0,1-1 0,0-1 1,1 1-1,0 0 0,11 16 0,-12-22-52,1 0-1,0 0 1,0 0 0,0-1-1,1 0 1,0 0 0,1 0-1,-1-1 1,1 0 0,0 0-1,0 0 1,1-1 0,-1 0-1,1-1 1,0 0 0,0 0-1,0 0 1,0-1 0,10 1-1,-2-2 5,-1 0-1,0-2 1,1 1-1,-1-2 1,0 0-1,0-1 1,0 0-1,0-2 1,-1 1-1,1-2 1,-1 0-1,16-9 1,-18 8 1,-1 0 0,1 0 1,-1-2-1,-1 1 0,1-1 0,-1-1 1,-1 0-1,0 0 0,0-1 1,-1 0-1,-1 0 0,0-1 0,9-19 1,-14 26-6,-1 0 0,1 0 1,-1 0-1,0-1 0,-1 1 1,1 0-1,-1 0 0,0 0 1,-1 0-1,1-1 0,-1 1 1,0 0-1,0 0 0,0 0 1,-1 0-1,0 0 0,0 1 1,0-1-1,-6-8 0,-3-3 15,-1 0-1,-1 0 0,-27-23 1,23 21-23,0 1 23,0-1-20,0 1 1,-1 1-1,-1 0 0,-31-19 1,45 32-3,-1 0 0,1 0 0,-1 1 0,0 0 0,0 0 0,0 0 0,0 1 0,0 0 0,0 0 0,0 0 1,0 1-1,0 0 0,0 0 0,-1 0 0,1 1 0,0 0 0,0 0 0,0 1 0,0 0 0,0 0 0,1 0 0,-1 1 1,-5 3-1,5-3-90,0 0 1,1 1 0,-1 0 0,1 0 0,0 0 0,0 1-1,1 0 1,0 0 0,-1 0 0,1 0 0,1 0-1,-1 1 1,-3 7 0,6-8-152,-1 0 0,1-1 0,0 1 0,0 0 0,1 0 0,-1-1 0,1 1 0,0 0 0,0 0 0,1 0 0,-1-1 0,1 1 0,0 0 0,0 0 0,1-1 0,0 1 0,-1-1 1,4 5-1,9 17-3247</inkml:trace>
  <inkml:trace contextRef="#ctx0" brushRef="#br0" timeOffset="7837.95">3122 1342 4114,'2'0'162,"-1"-1"0,0 1 0,1 0 0,-1-1 1,0 1-1,1 0 0,-1 0 0,0 0 0,1 0 0,-1 0 0,0 0 0,1 0 1,-1 1-1,0-1 0,1 0 0,-1 1 0,0-1 0,1 1 0,-1-1 0,0 1 1,0 0-1,0 0 0,1-1 0,-1 1 0,0 0 0,0 0 0,0 0 0,-1 0 1,2 1-1,2 2-125,-1-1 0,0 0 0,0 1 0,0-1 0,0 1 0,0 0 0,-1 0 0,3 5 0,-3 1 69,0-1 0,0 0 0,-1 0 0,0 1 0,-1-1 0,-2 18 0,2-21-51,-1 0 1,0 1-1,0-2 0,-1 1 1,1 0-1,-1 0 0,-1 0 1,1-1-1,-1 1 0,0-1 1,-5 7-1,0-4 150,123 46 340,-113-53-546,0 0 1,0-1 0,0 1-1,0 0 1,1-1 0,-1 0-1,0 1 1,0-1 0,0 0-1,0 0 1,0 0 0,0 0-1,0-1 1,1 1 0,-1-1-1,0 1 1,0-1 0,3-1-1,38-20-55,-32 14 23,-7 6 34,-1-1 0,1 0 1,-1 0-1,0-1 1,0 1-1,0-1 0,-1 1 1,1-1-1,-1 0 1,0 0-1,0 0 0,0 0 1,-1 0-1,1-1 1,-1 1-1,1-7 0,1-6 26,-1 0 0,1-34 0,-15-28 106,12 79-125,0 1 1,-1-1-1,1 0 1,0 0-1,0 0 1,0 0-1,0 0 0,0 0 1,0 0-1,0 0 1,0 0-1,-1 0 0,1 0 1,0 0-1,0 0 1,0 0-1,0 0 1,0 0-1,0 0 0,-1 0 1,1 0-1,0 0 1,0 0-1,0 0 1,0 0-1,0 0 0,0 0 1,0 0-1,-1 0 1,1 0-1,0 0 1,0 0-1,0 0 0,0 0 1,0 0-1,0 0 1,0-1-1,0 1 1,0 0-1,0 0 0,-1 0 1,1 0-1,0 0 1,-4 3 156,10 17-123,-1 0 0,-1 1 0,1 31 0,0-9-28,0-6-10,-2-21 0,0 1 0,-2 0 0,0 0 1,0-1-1,-2 1 0,0 0 0,-4 18 0,0-12 7,-1 6 0,-13 34-1,13-58-648,8-12-559,5-8-188,10-8-795</inkml:trace>
  <inkml:trace contextRef="#ctx0" brushRef="#br0" timeOffset="8456.09">3765 1383 4002,'39'-19'2123,"-29"13"-1853,0 1 1,0 0-1,0 1 0,1 0 0,0 1 1,10-3-1,-2 3 28,-1-2 0,29-11 0,-31 10-77,1 0 1,27-4-1,-35 12-72,-20-2 494,-4-1-535,1 1 0,-1 1-1,1 0 1,-1 1 0,1 0-1,0 2 1,-1-1 0,2 2-1,-1 0 1,0 0 0,1 1-1,0 1 1,-21 15 0,-51 57 105,83-77-206,0 0 1,0 0-1,1 0 0,-1 0 0,0 1 0,1-1 1,-1 1-1,1-1 0,0 1 0,0 0 0,0-1 1,0 1-1,0 0 0,1 0 0,-1 0 0,1-1 1,0 1-1,0 0 0,0 0 0,0 4 0,1-5-6,-1 0 0,1-1 0,0 1 0,0 0 0,0 0-1,-1-1 1,2 1 0,-1-1 0,0 1 0,0-1 0,0 1 0,1-1 0,-1 0-1,0 1 1,1-1 0,0 0 0,-1 0 0,1 0 0,0 0 0,-1-1-1,1 1 1,0 0 0,0-1 0,-1 1 0,1-1 0,0 1 0,0-1-1,0 0 1,0 0 0,0 0 0,3 0 0,139 0 58,-125 2-68,-1 1 1,0 0-1,1 2 0,29 11 1,-42-14 1,-1 1 0,0-1 1,1 1-1,-2 0 0,1 1 0,0-1 1,-1 1-1,1 0 0,6 8 0,-10-10 6,1 0-1,-1 0 1,1 0 0,-1 0-1,0 0 1,0 0-1,0 0 1,0 0-1,0 1 1,-1-1-1,1 0 1,0 1-1,-1-1 1,0 0-1,0 1 1,0-1 0,0 1-1,0-1 1,0 0-1,0 1 1,-1-1-1,0 0 1,1 1-1,-2 3 1,-3 3 4,-1-1 0,0 1 0,0-1 0,0 0 0,-1 0 0,0-1 0,-1 0 0,-14 11 0,-75 43 25,69-45-3,20-11-12,-2-1 0,1 0-1,0 0 1,-1-1 0,0 0 0,1 0 0,-1-1-1,0-1 1,0 0 0,0 0 0,-1-1 0,1 0-1,0-1 1,0 0 0,0 0 0,0-1 0,0-1-1,1 1 1,-11-5 0,20 6-34,0 1 0,-1 0 1,1 0-1,-1 0 0,1 0 0,0 0 0,-1-1 0,1 1 1,-1 0-1,1 0 0,0-1 0,-1 1 0,1 0 0,0 0 1,-1-1-1,1 1 0,0 0 0,0-1 0,-1 1 0,1-1 1,0 1-1,0 0 0,0-1 0,-1 1 0,1-1 0,0 1 1,0 0-1,0-1 0,0 1 0,0-1 0,0 0 0,10-9-814,21-5-682,-30 14 1388,39-12-2659</inkml:trace>
</inkml:ink>
</file>

<file path=word/ink/ink6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2:57.830"/>
    </inkml:context>
    <inkml:brush xml:id="br0">
      <inkml:brushProperty name="width" value="0.1" units="cm"/>
      <inkml:brushProperty name="height" value="0.1" units="cm"/>
      <inkml:brushProperty name="color" value="#0000FF"/>
    </inkml:brush>
  </inkml:definitions>
  <inkml:trace contextRef="#ctx0" brushRef="#br0">212 386 5010,'-13'-37'4173,"18"44"-3707,0 1 1,-1 0 0,0 0-1,-1 0 1,1 1 0,-2-1-1,1 1 1,-1 0-1,1 8 1,10 93-467,-7-35 123,12 113-94,-16-167 3,-8-41 15,-2-9-43,1 2 1,0 0 0,2 0 0,2-1 0,-2-37 0,-4-36 4,-1 32-29,7 40 4,2 22 11,2 9 1,5 21 19,-1 0-1,0 0 0,-2 1 1,0 32-1,-4-7-8,1 89-401,0-137 243,0 0 1,0 0-1,0 0 0,0 0 1,0-1-1,0 1 1,0 0-1,-1 0 1,1 0-1,0 0 1,0 0-1,-1 0 1,1 0-1,-1-1 1,1 1-1,-1 0 1,1 0-1,-1 0 0,1-1 1,-1 1-1,0 0 1,1-1-1,-1 1 1,0-1-1,0 1 1,1-1-1,-1 1 1,0-1-1,0 1 1,0-1-1,0 0 0,1 1 1,-1-1-1,-2 0 1,-6 4-3403</inkml:trace>
  <inkml:trace contextRef="#ctx0" brushRef="#br0" timeOffset="520.01">13 538 6019,'-4'-10'208,"2"0"1,0 0 0,0 0-1,0 0 1,2-1 0,-1 1-1,1-1 1,1 1 0,0-1-1,0 1 1,1 0 0,0 0-1,1 0 1,0 0-1,1 0 1,0 0 0,0 1-1,1 0 1,0-1 0,1 2-1,0-1 1,0 1 0,1 0-1,0 0 1,0 1 0,1 0-1,0 0 1,16-10 0,1 3-75,0 1 0,1 1 0,0 1 1,35-9-1,-46 16-108,1 0 1,0 1-1,1 1 1,-1 1-1,0 0 1,0 1-1,1 0 1,29 6-1,-40-5-19,1 1-1,-1 0 1,0 0-1,1 0 0,-1 1 1,0 0-1,-1 0 1,1 0-1,0 1 1,-1 0-1,0 0 0,0 0 1,0 1-1,0 0 1,-1-1-1,0 2 1,0-1-1,0 0 1,-1 1-1,1 0 0,-1 0 1,-1 0-1,1 0 1,-1 0-1,0 1 1,-1-1-1,1 0 0,-1 1 1,0 0-1,-1-1 1,0 1-1,0-1 1,-1 9-1,-3 1 24,-1 0-1,-1-1 1,0 1-1,-1-1 0,-1 0 1,0-1-1,-1 0 1,0 0-1,-1-1 1,-1 0-1,0 0 1,-1-2-1,0 1 1,0-1-1,-2-1 1,1 0-1,-1-1 1,-18 8-1,19-13-14,1-1-1,-1 0 0,0-1 1,0 0-1,-17 0 0,12-2-3675,37 9 1380,4 8-1123</inkml:trace>
  <inkml:trace contextRef="#ctx0" brushRef="#br0" timeOffset="885">996 188 6579,'-2'-2'911,"2"2"-810,0-1 0,0 1 0,-1 0 1,1 0-1,0 0 0,0 0 0,-1 0 0,1 0 1,0 0-1,-1 0 0,1 0 0,0 0 0,0 0 1,-5 3 2124,4-3-2125,1 0 0,0 0 0,0 0 1,0 1-1,0-1 0,0 0 0,0 1 0,0-1 1,0 0-1,-1 0 0,1 1 0,0-1 0,-12 24 702,2 6-700,1 1 0,2-1 0,1 1-1,2 0 1,1 1 0,1-1-1,1 1 1,2-1 0,2 1 0,0-1-1,3 0 1,0 0 0,19 53-1,-21-73-74,1-1 0,0 0 0,0 0 0,1 0 0,1 0 0,-1-1 0,16 16 0,-19-22-205,0-1 0,0 1-1,0 0 1,0-1 0,1 0 0,-1 0 0,1 0 0,0 0-1,0 0 1,0-1 0,0 0 0,0 1 0,0-1 0,0-1-1,0 1 1,0-1 0,0 0 0,0 1 0,0-2 0,1 1-1,-1 0 1,0-1 0,7-2 0,7-3-2336</inkml:trace>
  <inkml:trace contextRef="#ctx0" brushRef="#br0" timeOffset="1572.98">1490 182 6067,'-4'-9'2033,"4"9"-1929,-1 0-1,1 0 1,0-1-1,0 1 1,0 0-1,-1 0 1,1-1-1,0 1 1,0 0-1,0 0 1,0-1-1,-1 1 1,1 0-1,0-1 0,0 1 1,0 0-1,0-1 1,0 1-1,0 0 1,0-1-1,0 1 1,0 0-1,0-1 1,0 1-1,0 0 1,0-1-1,0 1 1,0 0-1,1-1 1,-1 1-1,0 0 1,0-1-1,0 1 0,0 0 1,1 0-1,-1-1 1,0 1-1,0 0 1,0 0-1,1-1 1,-1 1-1,1 0 1,-2 0-60,1 1 1,0-1 0,0 0 0,0 1-1,-1-1 1,1 1 0,0-1 0,0 1-1,0-1 1,0 1 0,0-1-1,0 1 1,0-1 0,0 1 0,0-1-1,0 1 1,0-1 0,0 1 0,0-1-1,0 1 1,0-1 0,1 1-1,-1-1 1,0 0 0,0 1 0,0-1-1,1 1 1,-1-1 0,0 0 0,1 1-1,-1-1 1,0 0 0,1 1 0,-1-1-1,1 0 1,-1 1 0,1-1-1,2 5 74,4 8-31,0 1 1,-1-1-1,-1 1 1,0 1-1,-1-1 1,3 24-1,7 95-6,-12-101-65,1 84 23,-3-100-38,-1-1-1,-1 0 1,-1 0 0,0 0-1,-7 20 1,4-23-13,5-14 43,6-9-66,86 1-8,-71 10 32,0 0-1,0-1 1,0-2-1,0 0 1,-1 0 0,26-10-1,-41 11 5,0 0 0,0-1-1,0 0 1,0 0 0,0 0-1,-1 0 1,0-1 0,1 1 0,-1-1-1,-1 0 1,1 0 0,0 0-1,-1 0 1,0-1 0,0 1 0,0-1-1,-1 1 1,1-1 0,-1 1-1,1-6 1,1-6 13,-1 0 0,-1 0 0,0-1 0,-3-27 0,-4 29 119,3 14-47,5 9-43,6 24 22,5 38 0,-6-25-27,-5-33-28,-1-6-15,0-1 0,0 0-1,0 0 1,1 0 0,-1 0 0,4 5-1,-15-28-3854,4 5 448</inkml:trace>
  <inkml:trace contextRef="#ctx0" brushRef="#br0" timeOffset="1998.46">1828 161 8260,'0'-8'3249,"-2"0"-2560,4 8-257,1-6-256,1-2-80,-6 8-96,4-4-32,5 0-128,6 4-641,0 4-1600</inkml:trace>
  <inkml:trace contextRef="#ctx0" brushRef="#br0" timeOffset="2700.09">2554 93 3314,'15'-41'3176,"-12"36"-2668,-1 0 0,0 0 0,0 0 1,0 0-1,0 0 0,-1 0 0,0 0 0,1-7 1,-4 20 33,1 0 1,-1 0-1,0 0 1,0 0-1,-1 0 1,-6 12-1,-34 61-510,27-51 231,-14 28-95,-28 74 0,-13 38 92,43-109-142,3 1 0,-27 103 0,42-138-82,7-18-9,6-15-37,21-15-5603,-9 12 3103</inkml:trace>
  <inkml:trace contextRef="#ctx0" brushRef="#br0" timeOffset="4108.64">2853 445 5362,'-4'-35'3432,"-3"19"1215,7 19-4593,1 1 1,-1 0 0,1-1-1,-1 1 1,1-1-1,0 1 1,0-1-1,1 1 1,-1-1-1,4 6 1,5 15 36,2 37 144,-10-47-220,1-1-1,0 1 1,5 14-1,-4-14 2,-1 1 0,2 20-1,-5-31 29,1-10-18,-1 0-1,-1 0 1,1 0-1,-1 1 1,0-1 0,-1 0-1,1 0 1,-1 1 0,-5-11-1,-6-24 10,0-80 2,7 58-8,4 31 41,1 24 171,0 11-129,4 21-41,5 2-52,-2 0-1,-1 0 1,3 41-1,-4 86 81,-4-148-63,-1-13 8,-5-27 42,-3-4-72,1-1 0,-3-44 0,4 27-11,2-4 5,2 56-39,4 14 22,8 34 8,-1-1 0,4 77-1,-6-45-87,-6-74-57,0 0 1,1 0 0,-1 0-1,0 0 1,0 0 0,0 0-1,0 0 1,0 0 0,-1 0-1,1 0 1,0 0-1,0 0 1,-1 0 0,1 0-1,0 0 1,-1 0 0,1 0-1,-1 0 1,0 0 0,1 0-1,-1-1 1,0 1-1,1 0 1,-1 0 0,0-1-1,0 1 1,1 0 0,-1-1-1,0 1 1,0-1 0,0 1-1,0-1 1,0 0-1,0 1 1,0-1 0,0 0-1,-2 1 1,-4 2-849,-11 5-3664</inkml:trace>
  <inkml:trace contextRef="#ctx0" brushRef="#br0" timeOffset="4685.84">2613 486 6387,'-3'-3'169,"0"-3"480,0 1-1,0 0 1,0-1-1,0 1 0,-2-11 1,5 14-537,-1 1 0,1-1 1,0 0-1,0 0 0,0 0 1,0 0-1,0 0 0,1 0 1,-1 0-1,0 1 0,1-1 1,0 0-1,-1 0 0,1 1 0,0-1 1,0 0-1,0 1 0,0-1 1,0 0-1,0 1 0,0 0 1,3-3-1,5-5-25,1 1 1,-1 0-1,1 0 1,1 1 0,-1 0-1,1 1 1,0 0-1,1 1 1,-1 1-1,1-1 1,0 2-1,0 0 1,1 0-1,19-1 1,5 0-21,-3 1-28,-1 1 1,36 2 0,-59 1-34,26 2 24,60 12 0,-86-13-27,1 1 0,-1 0 0,0 1 1,0 0-1,-1 1 0,1 0 1,-1 0-1,0 1 0,-1 0 0,11 9 1,-12-7 5,1-1 1,-1 1-1,-1 0 1,1 0 0,-2 1-1,1 0 1,-1 0-1,8 20 1,-11-23 3,0 1 1,-1 0-1,0 0 1,0 0-1,0 1 1,-1-1-1,0 0 1,0 0-1,-1 0 1,0 0-1,0 0 0,-1 0 1,0 0-1,-3 9 1,0-3 20,-1-1 0,0 0 0,-1-1 0,0 0 0,-1 0 0,0 0 0,-1-1 0,0 0 0,-1 0 0,1-1 0,-2-1 0,1 0 0,-19 11 0,11-10 55,-1 1 0,0-2 0,0-1 1,-1 0-1,0-2 0,0 0 0,-1-1 0,-21 1 0,17-2-47,10-1-15,-1-1 1,1 0-1,-1-1 0,-28-3 1,30 2-408,18 5-303,-3-3 486,10 12-2583,-10-12 2630,-1 0 1,1 0 0,-1 0-1,1 0 1,0 0-1,0 0 1,-1-1 0,1 1-1,0 0 1,0-1 0,0 1-1,0 0 1,0-1-1,0 1 1,0-1 0,0 1-1,0-1 1,0 0 0,0 1-1,0-1 1,1 0-1,18 4-3216</inkml:trace>
  <inkml:trace contextRef="#ctx0" brushRef="#br0" timeOffset="5074.4">3281 602 4850,'-5'-4'2177,"8"0"-1472,-6 0-321,8 8-384,-1-4-545,3-4-1247,6 4-2114</inkml:trace>
  <inkml:trace contextRef="#ctx0" brushRef="#br0" timeOffset="5610.99">3465 59 2897,'-5'-11'2485,"3"6"-1556,-1 0 1,1 0 0,-1 0-1,0 0 1,-5-6 0,20 29 2572,38 71-3128,-34-57-318,-1 0-1,-2 1 1,-1 1-1,-2 0 1,-1 1-1,-2 0 1,-2 0-1,-1 1 1,0 69-1,-5-89-35,0-1-1,-1 0 1,-1 0-1,0-1 1,-1 1-1,-1 0 1,0-1-1,0 0 1,-2 0-1,0-1 1,0 0-1,-18 23 0,18-27-11,6-7-64,-1 0 0,1-1 0,0 1 0,-1 0 0,1-1 0,-1 1 0,0 0 0,0-1 0,1 0 0,-1 1 0,0-1 0,0 0 0,0 0 0,0 0 0,0 0 0,-1-1 0,1 1 0,-3 0 0,-77 15-7017,49-8 1607</inkml:trace>
  <inkml:trace contextRef="#ctx0" brushRef="#br0" timeOffset="6148.99">1537 830 3826,'10'-3'10524,"-11"3"-10244,-1 20-3115,-1-5 815,1 5-696</inkml:trace>
  <inkml:trace contextRef="#ctx0" brushRef="#br0" timeOffset="6772">1541 1016 4770,'1'-4'6086,"4"6"-6008,0-1 0,0 0 0,1 0 0,-1 0 1,0-1-1,0 0 0,1 0 0,-1 0 0,7-1 0,8 0-11,151-13 60,-134 10-118,-37 4-8,1 0 1,-1 0-1,0 0 0,0 0 0,1 0 1,-1 0-1,0 0 0,1 0 0,-1 0 1,0 0-1,1 0 0,-1 0 1,0 0-1,0 0 0,1 0 0,-1 0 1,0 0-1,0 0 0,1-1 0,-1 1 1,0 0-1,0 0 0,1 0 1,-1 0-1,0-1 0,0 1 0,1 0 1,-1 0-1,0-1 0,0 1 0,0 0 1,0 0-1,1-1 0,-1 1 0,0 0 1,0 0-1,0-1 0,0 1 1,0-1-1,0 1 0,0 0 1,0 0-1,-1 0 1,1 0-1,0 0 1,0 0-1,-1 0 1,1 0-1,0 0 1,0 0-1,0 0 1,-1 0-1,1 0 1,0 0 0,0 0-1,-1 0 1,1 0-1,0 0 1,0 0-1,0 0 1,-1 0-1,1 0 1,0 0-1,0 0 1,0 1-1,-1-1 1,1 0-1,0 0 1,0 0-1,0 0 1,0 1-1,0-1 1,-1 0-1,1 0 1,0 0-1,0 0 1,0 1-1,0-1 1,0 0-1,0 0 1,0 0-1,0 1 1,0-1-1,-30 2 224,-26 12-273,51-16-356</inkml:trace>
</inkml:ink>
</file>

<file path=word/ink/ink6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5:25.346"/>
    </inkml:context>
    <inkml:brush xml:id="br0">
      <inkml:brushProperty name="width" value="0.1" units="cm"/>
      <inkml:brushProperty name="height" value="0.1" units="cm"/>
      <inkml:brushProperty name="color" value="#66CC00"/>
    </inkml:brush>
  </inkml:definitions>
  <inkml:trace contextRef="#ctx0" brushRef="#br0">36 897 4370,'-5'-10'3930,"5"10"-3882,0 0 0,0 0 0,1 0 1,-1-1-1,0 1 0,0 0 0,0 0 1,0 0-1,0 0 0,0 0 0,1 0 1,-1 0-1,0 0 0,0 0 0,0-1 1,0 1-1,0 0 0,0 0 0,0 0 1,0 0-1,1 0 0,-1-1 0,0 1 1,0 0-1,0 0 0,0 0 0,0 0 1,0-1-1,0 1 0,0 0 0,0 0 1,0 0-1,0 0 0,0 0 0,0-1 1,0 1-1,0 0 0,0 0 0,0 0 1,0 0-1,-1-1 0,1 1 0,0 0 1,0 0-1,0 0 0,0 0 0,0 0 1,0 0-1,0-1 0,0 1 0,-1 0 1,1 0-1,0 0 0,0 0 0,0 0 1,0 0-1,0 0 0,-1 0 0,-1 28 737,-2 0-1,-13 49 1,11-37-737,5-39-45,1 0 0,0 1-1,0-1 1,0 1 0,0-1 0,0 1 0,0-1 0,1 1 0,-1-1-1,0 0 1,1 1 0,-1-1 0,1 1 0,0-1 0,-1 0 0,1 0 0,0 1-1,0-1 1,0 0 0,0 0 0,0 0 0,0 0 0,0 0 0,2 2 0,-2-3-3,-1 0 1,0 0 0,1 0 0,-1 0 0,1 0 0,-1 0 0,1 0 0,-1 0-1,0 0 1,1 0 0,-1 0 0,1 0 0,-1 0 0,0 0 0,1-1 0,-1 1-1,1 0 1,-1 0 0,0 0 0,1-1 0,-1 1 0,0 0 0,1 0 0,-1-1-1,0 1 1,0 0 0,1-1 0,-1 1 0,0 0 0,0-1 0,1 0 0,1-1 11,208-201 517,-41 39-479,586-513-219,-741 664 74,-11 11 48,-1-1-1,1 1 0,-1 0 1,1 0-1,0 0 1,0 0-1,0 0 1,0 1-1,4-2 1,-7 24-2368,2 5 780,-7 9-484</inkml:trace>
</inkml:ink>
</file>

<file path=word/ink/ink6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5:20.037"/>
    </inkml:context>
    <inkml:brush xml:id="br0">
      <inkml:brushProperty name="width" value="0.1" units="cm"/>
      <inkml:brushProperty name="height" value="0.1" units="cm"/>
      <inkml:brushProperty name="color" value="#66CC00"/>
    </inkml:brush>
  </inkml:definitions>
  <inkml:trace contextRef="#ctx0" brushRef="#br0">50 1043 6339,'-4'-4'151,"-1"0"0,2 0 0,-1 0 0,0 0 1,1 0-1,0-1 0,0 0 0,0 1 0,1-1 0,-1 0 0,1-1 0,0 1 1,1 0-1,-1 0 0,0-7 0,1 4-59,0-1 0,0 0 0,1 0 0,0 0 0,1 0 0,0 1 0,0-1 0,1 0-1,2-8 1,6-9 26,0 0 0,2 1-1,1 1 1,1 0 0,1 0-1,1 2 1,1 0 0,0 1-1,2 0 1,24-19 0,-16 17-86,0 2 1,1 1 0,1 1-1,1 1 1,0 2 0,1 1-1,59-19 1,-64 27-38,0 2 0,0 1 0,1 1 1,-1 1-1,1 1 0,-1 1 0,1 2 0,-1 1 1,0 1-1,1 1 0,-2 1 0,1 1 0,-1 1 1,0 2-1,-1 0 0,0 2 0,0 1 0,-1 0 1,37 30-1,-51-35-74,0 0-1,-1 1 1,0 0 0,0 1 0,-1-1 0,12 22 0,-6-10-128,-2-10 117,-6-17 79,-4-30 86,-2 19-65,4-2 16,0 1-1,1 0 1,1 0 0,0 0-1,1 0 1,2 1-1,-1 0 1,2 1-1,15-23 1,-10 18-13,1 1 1,1 1-1,0 0 1,2 1-1,0 1 0,31-23 1,-25 25-16,0 2 0,1 0 0,0 1 0,0 2 0,2 0 0,-1 2 0,1 1 0,0 1 0,0 1 0,1 2 0,41-1 0,-37 4-3,0 2 1,-1 0-1,1 3 1,-1 0-1,0 2 1,0 2-1,-1 0 1,0 2-1,49 26 1,-66-30-13,-1 0 0,0 1 0,0 1 1,15 15-1,-23-20 0,0 0 1,0 0-1,-1 1 0,0-1 1,0 1-1,0 0 0,0 0 1,-1 0-1,0 0 0,0 0 1,0 0-1,-1 1 0,1-1 1,0 9-1,-1-4-14,-1-1 0,0 1-1,0-1 1,-1 1 0,0-1 0,-5 19-1,12-75 131,-1 28-47,0 1 0,2 0 0,0 0 0,1 1 0,0-1 0,2 2 0,0-1 0,0 2 0,2-1 0,0 1 0,1 1 0,0 0 0,23-18 0,-18 20-56,2-1 0,-1 2-1,1 1 1,1 0 0,0 2-1,0 0 1,1 1-1,0 2 1,0 0 0,0 1-1,1 1 1,-1 1 0,1 1-1,0 1 1,-1 1-1,1 2 1,-1 0 0,1 1-1,-1 1 1,-1 1 0,26 10-1,-32-10-28,0 0-1,-1 1 0,0 0 1,0 2-1,-1-1 0,25 22 1,-32-24 21,-1 0 1,1 0-1,-1 0 1,-1 1 0,1 0-1,-1 0 1,0 0-1,-1 1 1,1 0-1,-1-1 1,-1 1-1,0 0 1,0 0-1,0 0 1,0 13-1,-2-14 21,0-1-1,-1 1 0,0-1 1,0 1-1,0-1 0,-3 9 0,3-13-2,0 1-1,1-1 0,-1 0 0,0 0 1,0 0-1,-1 0 0,1 0 0,0 0 1,-1 0-1,1 0 0,-1 0 0,1 0 1,-1-1-1,0 1 0,0-1 0,0 1 1,0-1-1,0 0 0,0 1 0,-3 0 1,4-2 4,1 0 1,-1 0 0,1 0 0,-1 0 0,1 0-1,0 0 1,-1 0 0,1 0 0,-1 0 0,1 0 0,0-1-1,-1 1 1,1 0 0,-1 0 0,1 0 0,0-1-1,-1 1 1,1 0 0,0 0 0,-1-1 0,1 1 0,0 0-1,-1-1 1,1 1 0,0 0 0,0-1 0,-1 1-1,1 0 1,0-1 0,0 1 0,0-1 0,0 1 0,0 0-1,-1-1 1,1 1 0,0-1 0,0 0 0,-1-20 186,1 20-203,1-10 20,0-1 0,1 1-1,1 0 1,0 0-1,0 0 1,1 0-1,1 0 1,-1 1-1,2 0 1,10-15-1,-4 6 9,1 2-1,1 0 1,0 0-1,29-23 1,-29 28-8,1 0-1,0 1 1,1 1 0,0 1 0,0 0 0,1 1 0,0 1 0,1 0 0,-1 2 0,1 0 0,0 1 0,1 0 0,-1 2 0,1 0 0,-1 1 0,1 1 0,0 0 0,-1 2 0,1 0-1,-1 1 1,33 10 0,-17 0-12,-1 1 0,0 2 0,-1 1 0,-1 2 0,0 1 0,-2 1-1,0 1 1,-1 2 0,35 39 0,-53-51 5,0 0 0,-1 1 0,-1 0 0,0 1 0,9 21 0,-14-27 2,0-1 0,0 1 1,-1 0-1,0 0 1,-1 0-1,0 0 1,0 0-1,-1 0 0,0 1 1,0-1-1,-3 16 1,3-22 8,0 0 0,-1-1 1,1 1-1,-1 0 0,1 0 1,-1-1-1,0 1 0,1 0 1,-1-1-1,0 1 0,0-1 1,0 1-1,0-1 0,-1 1 1,1-1-1,0 0 0,0 0 1,-1 1-1,1-1 0,-1 0 1,-1 1-1,0-2-136,-1 1 0,1 0 0,0-1 0,0 0 0,-1 0 0,1 0 0,0 0 0,0 0 0,-4-2 0,-5 1-1282,2 1-2311</inkml:trace>
</inkml:ink>
</file>

<file path=word/ink/ink6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3:26.956"/>
    </inkml:context>
    <inkml:brush xml:id="br0">
      <inkml:brushProperty name="width" value="0.1" units="cm"/>
      <inkml:brushProperty name="height" value="0.1" units="cm"/>
      <inkml:brushProperty name="color" value="#0000FF"/>
    </inkml:brush>
  </inkml:definitions>
  <inkml:trace contextRef="#ctx0" brushRef="#br0">0 25 3121,'7'0'193,"-1"-7"47,-6-2 16,10 3-160,1 6-64,-11-3-32,0 9 80,0 0-16,0 7-48,6-1 0,-2 3-16,12 3-496,4-9-705</inkml:trace>
</inkml:ink>
</file>

<file path=word/ink/ink6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3:05.721"/>
    </inkml:context>
    <inkml:brush xml:id="br0">
      <inkml:brushProperty name="width" value="0.1" units="cm"/>
      <inkml:brushProperty name="height" value="0.1" units="cm"/>
      <inkml:brushProperty name="color" value="#0000FF"/>
    </inkml:brush>
  </inkml:definitions>
  <inkml:trace contextRef="#ctx0" brushRef="#br0">7 279 6547,'-7'-1'4319,"7"0"-4229,1 1 9,0-1 0,0 1 1,0-1-1,0 1 0,0 0 1,0-1-1,0 1 1,0 0-1,1 0 0,-1 0 1,0 0-1,0 0 0,0 0 1,0 0-1,0 0 0,0 0 1,0 1-1,2-1 0,14 1-9,0-1-1,-1-1 0,1 0 1,0-2-1,23-5 0,22-4-6,-11 6-110,-10 0-497,53 0 0</inkml:trace>
  <inkml:trace contextRef="#ctx0" brushRef="#br0" timeOffset="421.9">99 73 5907,'6'-6'3537,"-3"6"-3448,0 0-1,0 0 0,0 0 0,0 0 0,0 0 0,-1 0 1,1-1-1,0 1 0,4-2 0,18-2 199,8 1-94,0-1 1,48-12-1,36-6-157,-84 17-487,-1-5-4676</inkml:trace>
</inkml:ink>
</file>

<file path=word/ink/ink6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4:35.542"/>
    </inkml:context>
    <inkml:brush xml:id="br0">
      <inkml:brushProperty name="width" value="0.1" units="cm"/>
      <inkml:brushProperty name="height" value="0.1" units="cm"/>
      <inkml:brushProperty name="color" value="#E71224"/>
    </inkml:brush>
  </inkml:definitions>
  <inkml:trace contextRef="#ctx0" brushRef="#br0">135 147 3746,'-15'-9'1283,"14"8"-1047,-1 0 1,1 0-1,0 0 1,-1 0-1,1 0 0,0 0 1,-1 1-1,1-1 1,-1 1-1,1-1 1,-1 1-1,-2-1 0,3 2-170,-1-1-1,1 1 1,0-1-1,0 1 1,0 0-1,-1-1 1,1 1-1,0 0 1,0 0-1,0 0 1,0 0-1,0 0 1,0 0-1,1 0 1,-1 0-1,0 0 1,1 1-1,-1-1 1,-1 2-1,-7 17 192,0 0 1,1 0-1,1 1 0,-8 37 0,-5 87 320,19-132-561,1 0 1,1-1-1,0 1 1,0 0-1,1-1 1,1 0 0,0 1-1,1-1 1,0 0-1,1 0 1,0-1-1,1 0 1,12 19 0,-14-24-11,1 1 0,0-1 1,0-1-1,0 1 0,1-1 1,0 0-1,0 0 0,0 0 1,0-1-1,1 0 0,0 0 1,0-1-1,0 0 0,0 0 1,0 0-1,1-1 0,-1-1 1,1 1-1,0-1 0,-1 0 1,1-1-1,0 0 0,10-1 1,-11 0-3,0 0 1,0-1-1,0 0 1,0 0 0,0-1-1,-1 0 1,1 0-1,-1 0 1,0-1-1,0 0 1,0 0-1,-1-1 1,1 0 0,-1 1-1,0-2 1,-1 1-1,1-1 1,-1 1-1,5-9 1,-4 3 4,1 1 1,-1-1-1,-1 0 1,0-1-1,-1 1 0,0-1 1,0 1-1,-2-1 1,1 0-1,-1-23 0,-4 6-6,-2-1-1,-1 1 1,-1 1-1,-1-1 0,-1 1 1,-2 1-1,-1 0 0,-30-51 1,37 70-7,-1 0 1,0 0-1,0 0 1,-1 0-1,0 1 1,0 0 0,-12-8-1,16 12-1,0 1-1,0 1 1,0-1 0,0 0 0,0 1-1,0 0 1,-1-1 0,1 1-1,0 1 1,-1-1 0,1 0 0,-1 1-1,1 0 1,-1-1 0,1 2-1,0-1 1,-1 0 0,1 1-1,-1-1 1,1 1 0,-1 0 0,1 0-1,0 0 1,0 1 0,-6 2-1,-1 2-122,1 0-1,0 1 0,0 0 0,0 1 0,1 0 0,1 0 1,-1 1-1,1-1 0,0 2 0,1-1 0,0 1 1,1 0-1,0 0 0,0 0 0,1 1 0,1 0 0,0 0 1,0 0-1,1 0 0,-1 20 0,0 28-1290,8-9-740</inkml:trace>
  <inkml:trace contextRef="#ctx0" brushRef="#br0" timeOffset="675.6">583 153 4818,'-3'0'175,"1"1"0,-1-1 0,1 0 0,-1 1 0,1 0 0,-1-1 0,1 1 1,-1 0-1,1 0 0,0 1 0,0-1 0,-1 0 0,1 1 0,0-1 0,0 1 0,0 0 0,1 0 0,-1-1 0,0 1 0,1 0 0,-3 4 0,-2 5-44,0 0 1,1 0-1,-6 18 1,1-2 293,4-9-336,0-1 0,1 1 0,1 0 0,0 0 0,1 1 0,2-1 0,0 1-1,0-1 1,2 1 0,0-1 0,2 0 0,0 1 0,0-1 0,2 0 0,13 33-1,-15-44-83,1 0-1,-1 0 1,1-1-1,1 1 0,-1-1 1,1 0-1,0 0 0,1 0 1,0-1-1,-1 0 1,2 0-1,-1 0 0,0-1 1,1 0-1,0 0 1,0-1-1,0 0 0,0 0 1,1-1-1,-1 0 1,1 0-1,-1 0 0,1-1 1,0 0-1,8-1 0,-7 0 0,1 0 0,-1-1 0,1 0 0,-1-1-1,1 0 1,-1 0 0,0-1 0,0-1-1,0 1 1,0-1 0,-1-1 0,1 1-1,-1-2 1,0 1 0,-1-1 0,1 0 0,-1-1-1,0 1 1,9-14 0,-15 19-3,5-6 3,0-1 1,0 0-1,-1 0 1,0 0-1,-1-1 0,0 1 1,0-1-1,-1 0 1,3-15-1,-5 6 2,-1-1-1,-1 1 1,-1-1 0,0 1-1,-2-1 1,0 1 0,-10-26-1,5 19-3,-1 1 1,-2 0-1,0 0 0,-27-37 0,31 52 2,-1 0-1,1 0 0,-2 0 1,1 1-1,-13-8 0,17 13-3,0-1 1,0 1-1,0 0 0,-1 0 0,0 1 0,1-1 0,-1 1 0,0 1 0,0-1 0,0 1 0,0 0 0,-9 0 1,11 2-3,-1 0 0,0 1 0,0 0 0,1 0 0,-1 1 0,1-1 0,-1 1 0,1 0 0,0 0 0,0 0 0,0 0 0,1 1 0,-1 0 0,-3 5 0,-1 0-64,1 1 0,-1 0 1,2 1-1,0 0 0,-6 13 0,9-13-323,1 1 0,0-1 0,1 1 0,0 0-1,0-1 1,2 1 0,2 22 0,8 11-1633</inkml:trace>
  <inkml:trace contextRef="#ctx0" brushRef="#br0" timeOffset="1567.94">1112 60 2353,'-19'0'5066,"16"1"-4971,0 0 0,1-1 0,-1 1-1,1 0 1,-1 0 0,1 0 0,-1 0-1,1 1 1,-1-1 0,1 1 0,0-1-1,0 1 1,0 0 0,0 0 0,0 0-1,-2 3 1,-26 39 695,24-28-627,0-1-1,1 1 1,0 0-1,-3 21 1,1-3-7,5-21-103,0 1-1,0-1 1,2 1-1,0 0 1,0 0 0,1-1-1,1 1 1,0 0 0,1-1-1,0 0 1,7 17 0,-7-23-50,0 1 1,0-1 0,1 0 0,0 0-1,0 0 1,0-1 0,1 1 0,0-1 0,0 0-1,1-1 1,0 1 0,0-1 0,0 0 0,0-1-1,1 1 1,0-1 0,0-1 0,0 1 0,0-1-1,1 0 1,7 1 0,-6-2-1,1 0-1,-1-1 1,0 0-1,0-1 1,1 0 0,-1-1-1,0 0 1,1 0-1,-1-1 1,0 0 0,0-1-1,0 0 1,-1 0-1,1-1 1,-1 0-1,1 0 1,-1-1 0,8-7-1,-7 5 2,0-1 0,-1 0 0,0-1 0,0 0-1,-1 0 1,-1-1 0,1 0 0,-2 0 0,1 0 0,-1-1-1,-1 0 1,0 0 0,0 0 0,2-18 0,-2 8 4,-1 0 0,-2 0 1,0 0-1,-1 0 0,-1 0 1,-1 0-1,-6-25 0,6 36-4,0 1-1,0 0 1,-1 0-1,-1 0 1,1 1-1,-1-1 1,-1 1-1,0 0 1,0 0-1,0 0 1,-1 1-1,0-1 1,-1 2-1,1-1 1,-1 1 0,-1 0-1,1 0 1,-13-7-1,15 11-16,-1 0-1,1 0 1,0 0 0,-1 1 0,1 0-1,0 0 1,-1 0 0,1 1 0,-1 0-1,0 0 1,1 0 0,-1 1-1,1-1 1,-1 1 0,1 1 0,0-1-1,-1 1 1,1 0 0,0 0 0,-6 4-1,3-2-31,0 1 0,1 1 0,-1-1-1,1 1 1,1 0 0,-1 1 0,1 0-1,0 0 1,0 0 0,1 0 0,-6 12-1,1-1-563,1 0-1,1 1 0,1 0 1,1 0-1,-7 32 1,5 6-2142</inkml:trace>
</inkml:ink>
</file>

<file path=word/ink/ink6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3:31.718"/>
    </inkml:context>
    <inkml:brush xml:id="br0">
      <inkml:brushProperty name="width" value="0.1" units="cm"/>
      <inkml:brushProperty name="height" value="0.1" units="cm"/>
      <inkml:brushProperty name="color" value="#0000FF"/>
    </inkml:brush>
  </inkml:definitions>
  <inkml:trace contextRef="#ctx0" brushRef="#br0">260 189 4274,'-19'-12'1303,"18"10"-1176,-1 1 1,0 0-1,0-1 0,0 1 0,0 0 1,0 0-1,0 0 0,0 0 0,0 1 0,-3-2 1,-27-10 1222,31 11-1279,-1-1 0,0 1 0,1 0 0,-1 0 0,0 0 0,0 1 0,1-1 0,-1 0 0,0 1 0,0-1 0,0 1 0,0-1 0,0 1 0,0 0-1,0 0 1,0 0 0,0 0 0,0 0 0,0 0 0,0 1 0,1-1 0,-1 1 0,0-1 0,0 1 0,0 0 0,0 0 0,1 0 0,-1 0 0,0 0 0,1 0 0,-1 0-1,0 0 1,1 1 0,-3 1 0,-7 9-12,1 1-1,0-1 0,1 2 1,0-1-1,1 1 1,0 0-1,1 1 0,1 0 1,0 0-1,1 0 1,1 1-1,0 0 0,2 0 1,-1 0-1,2 0 1,0 0-1,1 0 0,0 0 1,2 0-1,0 0 1,0 0-1,2 0 0,0 0 1,1-1-1,0 0 1,11 21-1,-10-24-55,1-1 0,0 1 0,1-1 0,1-1-1,-1 0 1,2 0 0,-1-1 0,16 12 0,-18-16-1,1 0 1,-1-1-1,1 0 0,0 0 1,0 0-1,0-1 0,1-1 1,-1 1-1,1-1 0,0-1 1,-1 0-1,1 0 0,15-1 1,-17-1 1,0 0 1,1-1 0,-1 0 0,0 0-1,0 0 1,-1-1 0,1 0 0,0-1-1,-1 0 1,0 0 0,0 0 0,6-6-1,-1 1 4,-1 0-1,-1-1 1,0 0-1,0 0 1,11-19-1,-13 16-2,0 0-1,-2-1 0,0 1 1,0-1-1,-1 0 0,-1-1 0,0 1 1,1-24-1,-3 18-3,-1 0 1,-1 0 0,0 0-1,-2 0 1,-9-35-1,6 34-9,-1 1-1,-1 0 0,0 0 0,-2 0 1,0 1-1,-1 1 0,-22-28 0,25 36-7,-1 1 1,0 0-1,-1 0 0,1 1 0,-2 0 1,1 1-1,-1 0 0,0 1 0,0 0 0,-1 1 1,0 0-1,0 1 0,0 0 0,-14-2 1,20 5 1,1 0 1,-1 1 0,0-1-1,0 1 1,1 0 0,-1 1-1,0-1 1,1 1 0,-1 0-1,1 1 1,-1-1 0,1 1-1,-1 0 1,1 1 0,0-1-1,0 1 1,0 0 0,0 0-1,1 0 1,-1 1 0,1 0 0,0 0-1,0 0 1,0 0 0,1 1-1,-1-1 1,-2 7 0,-2 3-75,0 1 0,2 0 0,0 0 0,0 1 1,1 0-1,1 0 0,1 0 0,-2 21 0,3-2-552,1 1 0,1 0 0,3-1-1,7 43 1,-2-13-1911</inkml:trace>
  <inkml:trace contextRef="#ctx0" brushRef="#br0" timeOffset="377.49">666 533 4850,'-3'21'833,"10"7"31,-1 5 112,8 0-559,-14 3-177,6-3-48,1 0-160,-14-3 80,7-9-96,0 0-16,4-15 0,-14 0 0,16-12-272,-6 0-929,0-12-1920</inkml:trace>
  <inkml:trace contextRef="#ctx0" brushRef="#br0" timeOffset="801.43">1106 197 4354,'-15'6'1328,"7"-3"-1046,0 0 1,1 1 0,0 0 0,0 0 0,0 0 0,0 1 0,0 0 0,1 1 0,0-1-1,-7 10 1,6-7-175,1 1 0,0 0 1,1 0-1,-1 0 0,2 1 0,0 0 0,0 0 0,1 0 0,0 0 0,0 1 0,-1 17 0,-5 22 175,5-33-180,1-1-1,0 1 1,2-1 0,0 1-1,1 27 1,1-36-89,0 1 0,0-1 0,1 0 0,0 0-1,1 0 1,-1 0 0,1 0 0,1-1 0,0 1 0,0-1 0,0 0 0,1 0-1,0 0 1,0-1 0,1 1 0,0-1 0,0-1 0,0 1 0,0-1-1,1 0 1,0 0 0,0-1 0,1 0 0,9 3 0,6 4 13,31 9 23,-50-19-45,0 0 0,0-1 0,1 0 0,-1 1 0,0-1 0,0-1 0,0 1 0,1-1 0,-1 1 0,0-1-1,0 0 1,5-3 0,4-1 14,0-1-1,0-1 0,-1 0 1,0-1-1,18-14 1,-26 18-16,0 1 1,0-1 0,0 0-1,0 0 1,-1-1 0,0 1-1,0-1 1,0 1 0,0-1-1,-1 0 1,0 0-1,0 0 1,0-1 0,-1 1-1,1 0 1,-1-1 0,0-8-1,-1 10 0,-1 0 0,0 0 0,0 0 0,0-1 0,0 1-1,-1 1 1,1-1 0,-1 0 0,0 0 0,0 1 0,0-1-1,-1 1 1,0-1 0,1 1 0,-1 0 0,0 0 0,0 0-1,-1 1 1,1-1 0,0 1 0,-1-1 0,0 1 0,-7-3-1,-1 0 7,-1 0 0,0 0-1,0 1 1,0 1-1,0 0 1,-17-1-1,19 3-17,0 0 1,0 2-1,0-1 0,0 1 0,0 1 0,0 0 0,1 0 0,-1 1 0,1 0 0,-1 1 0,1 0 0,0 1 0,1 0 0,-1 1 0,1-1 1,0 2-1,0 0 0,1 0 0,0 0 0,0 1 0,1 0 0,0 0 0,0 1 0,1 0 0,-8 14 0,13-20-113,0 0-1,0 0 1,0 0-1,0 0 0,1 1 1,-1-1-1,1 0 1,0 0-1,-1 0 0,2 1 1,-1-1-1,0 0 1,1 0-1,-1 0 0,1 0 1,0 1-1,0-1 1,0 0-1,0 0 1,1-1-1,-1 1 0,1 0 1,0 0-1,0-1 1,0 1-1,0-1 0,0 1 1,0-1-1,1 0 1,-1 0-1,1 0 1,0 0-1,-1-1 0,1 1 1,0-1-1,0 1 1,0-1-1,4 1 0,51 6-3107</inkml:trace>
  <inkml:trace contextRef="#ctx0" brushRef="#br0" timeOffset="1267.48">1609 316 5170,'-3'1'157,"0"0"-1,0 0 1,0 1-1,0-1 1,0 1-1,0 0 1,1 0-1,-1 0 1,1 0-1,-1 0 1,1 0-1,0 1 1,0-1-1,0 1 1,0 0-1,0-1 1,1 1-1,-1 0 1,1 0-1,-1 0 1,1 0-1,0 0 1,0 5-1,-3 8 105,1 0-1,1 0 0,0 21 1,2-36-246,0 10 37,0 0-1,1 0 0,0 0 1,1 1-1,0-2 0,1 1 1,0 0-1,1 0 1,0-1-1,1 0 0,0 0 1,1 0-1,-1 0 1,2-1-1,-1 0 0,2-1 1,-1 1-1,17 13 0,-14-14-37,0 0-1,0-1 0,1 0 0,0 0 0,1-1 1,-1-1-1,1 0 0,0-1 0,1 0 0,-1-1 1,1 0-1,-1-1 0,1 0 0,0-1 0,0 0 1,13-2-1,-19 0-1,-1-1 1,0 1-1,0-1 0,0 0 1,-1-1-1,1 1 1,0-1-1,-1 0 0,0-1 1,0 1-1,0-1 1,0 0-1,7-8 0,-3 3 1,-1-1 0,0 0 0,0 0 0,-1-1 0,8-16 0,-12 21-7,-1-1 1,0 0 0,-1 0-1,1 1 1,-1-1 0,-1 0 0,1 0-1,-1 0 1,0 0 0,-1 0-1,0 0 1,0 0 0,0 0 0,-1 0-1,0 1 1,-5-12 0,0 1 8,-1-1 1,-2 1 0,1 1-1,-21-26 1,17 26-7,-1 2-1,0 0 1,-1 1 0,0 0 0,-26-16 0,35 25-21,0 1 1,-1-1-1,1 1 1,-1 0-1,0 1 1,0-1-1,0 1 1,0 1-1,0-1 1,0 1-1,0 1 1,0-1-1,-1 1 1,-7 1-1,5 0-30,-1 1-1,1 1 1,0-1-1,0 2 1,0-1-1,1 1 1,-1 1-1,1 0 1,-10 7-1,7-5-26,1 2-1,0 0 0,1 0 1,0 1-1,0 0 0,1 0 0,0 1 1,1 1-1,1-1 0,-1 1 0,2 1 1,0-1-1,0 1 0,-6 22 1,11-30-95,0 0 0,0 0 0,0 0 0,1 0 0,0 0 0,0 0 0,0 0 0,1 0 0,0 0 0,-1 0 0,2-1 0,-1 1 0,1 0 0,-1 0 0,1-1 0,3 6 0,13 22-2571</inkml:trace>
  <inkml:trace contextRef="#ctx0" brushRef="#br0" timeOffset="1686.59">2251 358 5939,'1'0'108,"0"-1"1,-1 1-1,1 0 1,-1 0-1,1-1 1,0 1-1,-1 0 1,1 0-1,0 0 1,-1 0-1,1 0 1,0 0-1,-1 0 1,1 0-1,0 0 1,-1 0-1,1 0 1,0 0-1,-1 0 1,1 1-1,0-1 1,-1 0-1,1 0 1,-1 1-1,1-1 1,-1 1-1,2 0 1,19 15-164,-12-8 447,51 41 385,53 56 0,-21-18-656,-68-69-718,-17-19-1191,-8-12-352,-5-2-1683</inkml:trace>
  <inkml:trace contextRef="#ctx0" brushRef="#br0" timeOffset="2174.37">2529 313 5282,'0'0'105,"0"1"-1,0-1 0,0 1 0,0-1 0,0 0 0,0 1 0,0-1 0,0 1 1,0-1-1,0 1 0,-1-1 0,1 0 0,0 1 0,0-1 0,0 1 1,0-1-1,-1 0 0,1 1 0,0-1 0,-1 0 0,1 1 0,0-1 0,0 0 1,-1 1-1,0-1 0,-9 13 1145,-6 16-834,-2-1-1,-1-1 1,-1 0 0,-38 37-1,-32 43-110,86-101-274,1-2-84,0 0 1,0-1 0,1 2 0,-1-1-1,1 0 1,-3 9 0,5-13-69,0 1 0,0 0 0,0 0 0,0 0 0,0 0 0,0 0 0,0 0 0,1 0 0,-1 0 0,0 0-1,0 0 1,1 0 0,-1-1 0,1 1 0,-1 0 0,1 0 0,-1 0 0,1-1 0,0 1 0,-1 0 0,1-1 0,0 1 0,-1 0 0,1-1 0,0 1 0,0-1 0,0 1 0,0-1 0,-1 0 0,1 1 0,0-1 0,0 0 0,0 0 0,0 1 0,0-1 0,0 0 0,0 0 0,0 0 0,1 0 0,14 1-3661</inkml:trace>
  <inkml:trace contextRef="#ctx0" brushRef="#br0" timeOffset="2863.75">3069 112 3730,'-2'-2'347,"1"0"0,-1 0 0,-1 0 0,1 0 0,0 0 0,0 0 0,-1 0 0,1 1 1,-1-1-1,1 1 0,-1 0 0,0-1 0,0 1 0,-5-1 0,6 2-275,0 0 0,0 0 1,1-1-1,-1 1 0,0 1 0,0-1 0,0 0 1,0 0-1,0 1 0,1-1 0,-1 1 0,0 0 0,0-1 1,1 1-1,-1 0 0,0 0 0,1 0 0,-1 0 1,1 0-1,-1 0 0,1 1 0,0-1 0,-1 0 1,1 1-1,-2 2 0,-6 13 2,0 0 0,0 1 0,2 0 1,0 1-1,1 0 0,1-1 0,1 2 0,1-1 0,0 1 1,2-1-1,0 1 0,1-1 0,1 1 0,5 31 0,-5-42-67,1-1 0,0 1 0,0-1 0,1 0-1,0 1 1,1-1 0,-1-1 0,1 1-1,1 0 1,0-1 0,0 0 0,0 0 0,1-1-1,0 1 1,0-1 0,1 0 0,-1-1-1,1 0 1,0 0 0,1 0 0,-1-1-1,1 0 1,0-1 0,0 1 0,11 2 0,-12-4-4,0 0 0,1-1 1,0 0-1,-1 0 1,1 0-1,0-1 1,0 0-1,-1 0 0,1-1 1,0 0-1,-1-1 1,1 1-1,-1-2 1,0 1-1,1-1 0,-1 0 1,0 0-1,0-1 1,-1 0-1,8-6 1,2 2 2,-10 5-2,-1 0 1,0-1-1,1 1 1,-1-1 0,0 0-1,-1 0 1,8-8-1,-7 6 0,0 0 0,0 0 0,0-1 1,-1 0-1,0 0 0,0 0 0,0 0 0,-1-1 0,0 0 0,-1 1 0,0-1 0,0 0 0,-1 0 0,0 0 0,0 0 0,-1 0 0,0-1 1,-2-14-1,-1 4 1,3 10-3,-1 1 1,-1-1 0,0 1-1,0-1 1,-1 1 0,0 0-1,0 0 1,0 0 0,-1 0 0,-1 1-1,-6-10 1,6 11-3,-11-14 0,-1 0-1,-20-18 1,30 32-1,0 0 0,-1 1-1,1 0 1,-1 0 0,0 1 0,-1 0-1,1 0 1,-1 1 0,-12-3 0,14 4-1,-1 0 1,0 1-1,0 0 0,0 0 1,1 0-1,-1 1 1,0 1-1,-10 1 1,12-1-10,1 1 0,-1 0 0,0 0-1,1 1 1,0-1 0,0 1 0,0 0 0,0 1 0,0-1 0,1 1 0,-8 7 0,8-7-4,-6 6-227,0 1 0,0-1 1,1 2-1,-9 14 0,16-22 21,-1 1-1,1-1 1,0 1-1,1 0 1,-1 0-1,1-1 1,0 1-1,0 0 1,0 0-1,1 0 1,0 0-1,0 1 1,0-1-1,1 0 1,-1 0-1,3 7 1,9 21-2527</inkml:trace>
  <inkml:trace contextRef="#ctx0" brushRef="#br0" timeOffset="3299.81">3532 475 5106,'-13'-9'1809,"6"15"-432,1-6-465,12 3-288,-6-6-463,-6 6-177,6 0-32,16 0-129,-9 0-639</inkml:trace>
  <inkml:trace contextRef="#ctx0" brushRef="#br0" timeOffset="3876.9">3752 173 5058,'-9'6'3642,"-2"13"-3244,6-11-161,1-1-132,1 0 1,-1 1-1,1-1 0,0 1 1,1 0-1,0-1 1,0 1-1,1 0 0,0 0 1,0 16-1,0-5 30,1 1 0,1-1 0,5 29 0,-2-35-112,0-1-1,0 1 1,2 0-1,-1-1 0,1 0 1,1 0-1,0-1 1,1 0-1,12 14 0,-16-21-20,-1 0-1,1-1 0,0 0 0,0 1 1,0-1-1,0 0 0,1-1 0,-1 1 1,1-1-1,0 0 0,0 0 0,-1-1 1,1 1-1,0-1 0,0 0 0,1 0 1,-1-1-1,0 1 0,0-1 0,0-1 1,0 1-1,9-2 0,-7 1 10,0-1 0,0 0 0,-1-1 0,1 0-1,0 0 1,-1 0 0,0 0 0,1-1 0,-1 0 0,-1-1 0,1 1 0,-1-1-1,0 0 1,0-1 0,0 1 0,4-8 0,1-1-1,-1-1 1,-1 0-1,-1-1 0,0 1 1,0-2-1,-2 1 0,5-22 1,-8 27-4,-1-1 0,0 1 1,0-1-1,-2 1 0,1-1 1,-1 1-1,-1-1 0,0 1 1,0 0-1,-1 0 0,-9-20 1,7 18 8,-2 0 0,0 1 0,0 0 0,-1 1 0,0 0 0,-1 0 0,0 1 0,-18-16 0,22 22-11,1 0 0,-1 1 1,0 0-1,0 0 0,0 0 1,-1 0-1,1 1 0,-1 0 1,1 0-1,-1 0 0,0 1 1,0 0-1,1 0 0,-1 0 1,0 1-1,0 0 0,0 0 1,0 0-1,0 1 0,0 0 1,1 0-1,-1 1 0,-7 2 1,1 1-24,1 2 0,-1-1 0,1 2 0,0-1 1,1 2-1,0-1 0,0 1 0,1 1 0,0 0 0,1 0 0,0 0 1,-8 15-1,10-11-232,2 0 1,0 1-1,0-1 0,2 1 1,0 0-1,0 0 1,1 0-1,1 0 1,1 0-1,0 0 1,1-1-1,7 30 1,5 7-2059</inkml:trace>
  <inkml:trace contextRef="#ctx0" brushRef="#br0" timeOffset="4395.01">4560 10 6211,'-3'-1'142,"1"-1"-1,0 1 1,-1 0 0,1 0-1,-1 0 1,1 1 0,-1-1-1,1 0 1,-1 1 0,0 0 0,1-1-1,-1 1 1,0 0 0,1 1-1,-1-1 1,0 0 0,1 1 0,-1-1-1,0 1 1,1 0 0,-1 0-1,1 0 1,0 0 0,-1 0-1,1 1 1,0-1 0,0 1 0,-1-1-1,1 1 1,-3 3 0,-6 7 27,0 0 1,1 0 0,-18 27-1,21-28 176,-1 1-278,2 0 1,-1 0-1,2 0 1,-1 1-1,2 0 1,0 0-1,0 0 1,1 0 0,1 1-1,0-1 1,1 1-1,0-1 1,1 1-1,2 16 1,0-18-55,0 0 1,0 0 0,1 0 0,1 0-1,0-1 1,0 1 0,1-1-1,1 0 1,0-1 0,0 1 0,1-1-1,1 0 1,-1-1 0,2 1 0,16 14-1,-18-20-12,-1 1-1,1-1 1,0-1-1,0 1 1,0-1-1,1-1 0,-1 1 1,1-1-1,-1 0 1,1-1-1,0 0 1,14 0-1,-15 0 3,-1-2 0,1 1-1,0-1 1,-1 0-1,1 0 1,0 0 0,-1-1-1,0 0 1,1-1-1,-1 1 1,0-1 0,0-1-1,0 1 1,8-7 0,-5 2 7,-1-1 0,0 0 1,0 0-1,-1-1 1,0 0-1,0 0 1,-2-1-1,1 0 1,4-12-1,-8 19-4,-1-1-1,1 1 1,-1-1-1,0 1 1,0-1 0,-1 1-1,1-1 1,-1 1 0,0-1-1,0 0 1,-1 1-1,0-1 1,1 1 0,-1-1-1,-1 1 1,1-1-1,0 1 1,-1 0 0,0 0-1,0 0 1,-1 0 0,1 0-1,-1 0 1,0 0-1,0 1 1,-4-5 0,4 6-2,0 1 0,0-1 0,0 1 0,0-1 0,0 1 0,0 0 0,0 0 0,0 0 0,-1 1 0,1-1 0,0 1 0,-1-1 0,1 1 0,-1 0 0,1 1 0,0-1 0,-1 1 0,1-1 0,0 1 0,0 0 0,-1 0 0,1 0 0,0 1 0,-5 2 0,-3 1 1,0 1 0,0 1 0,1 0 0,0 0 0,-11 11 0,8-4-105,1 0 0,1 1 0,0 0 0,1 1 0,1 0-1,0 1 1,1 0 0,1 0 0,1 1 0,-7 29 0,8-15-1488,9-3-1186</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5:40.441"/>
    </inkml:context>
    <inkml:brush xml:id="br0">
      <inkml:brushProperty name="width" value="0.1" units="cm"/>
      <inkml:brushProperty name="height" value="0.1" units="cm"/>
    </inkml:brush>
  </inkml:definitions>
  <inkml:trace contextRef="#ctx0" brushRef="#br0">761 54 5394,'-11'-2'1065,"10"1"-946,0 1 1,0-1-1,0 1 1,1 0-1,-1-1 0,0 1 1,0 0-1,0 0 1,0 0-1,0-1 1,0 1-1,0 0 1,0 1-1,0-1 1,0 0-1,0 0 0,0 0 1,0 0-1,0 1 1,0-1-1,0 0 1,0 1-1,0-1 1,0 1-1,1-1 0,-1 1 1,0 0-1,0-1 1,1 1-1,-1 0 1,0-1-1,1 1 1,-1 0-1,0 1 1,-10 18 172,0 0 1,2 0-1,0 1 1,2 1-1,-9 35 1,14-42-261,0 0 0,0 0 0,1 0 1,1 0-1,1 0 0,0 0 0,1 0 0,1 0 0,0-1 0,1 1 0,6 17 1,-7-26-23,0 1 0,0-1 0,0 1 0,0-1 1,1 0-1,0 0 0,1 0 0,-1-1 0,1 0 1,0 0-1,0 0 0,1 0 0,0-1 0,-1 0 1,1 0-1,1 0 0,-1-1 0,0 0 1,1 0-1,0-1 0,-1 0 0,1 0 0,0 0 1,0-1-1,13 1 0,-15-2-10,-1 0 0,1 0 1,-1-1-1,1 1 0,-1-1 0,1 0 1,-1 0-1,0-1 0,0 1 0,1-1 1,-1 0-1,0 0 0,0 0 0,-1-1 1,1 1-1,4-5 0,-3 2 1,-1 0 0,0 0 0,0-1-1,0 1 1,-1-1 0,0 0 0,0 1 0,0-2 0,-1 1-1,3-8 1,-1-2 1,-1-1 0,-1 0-1,0 0 1,-1 0 0,-1 0-1,-1 0 1,-4-30 0,0 22-3,-2 0 0,-14-40 0,17 55 1,0 0-1,-1 0 1,0 1 0,-1-1 0,1 1-1,-2 1 1,1-1 0,-16-13-1,20 20-3,1 1-1,-1-1 1,0 1-1,0 0 1,0 0-1,0 0 1,0 0 0,0 0-1,-1 0 1,1 1-1,0-1 1,0 1-1,-1-1 1,1 1-1,0 0 1,0 0-1,-1 0 1,1 0-1,0 0 1,-4 1-1,2 1-16,0-1 0,0 1-1,1 0 1,-1 0 0,0 0-1,1 0 1,-1 1 0,1-1-1,0 1 1,-5 5-1,1 0-46,0 0 0,1 1 0,0 0 0,0 0 0,1 0 0,0 1 0,1 0 0,-4 10 0,5-6-466,0-1 0,1 1 1,1 0-1,0 0 1,0 0-1,3 19 1,4 2-1839</inkml:trace>
  <inkml:trace contextRef="#ctx0" brushRef="#br0" timeOffset="408.01">1173 460 3602,'-3'9'3377,"3"5"-2688,-2-3-113,2-4-160,2 5-272,-1-5-64,6-3-64,-4 3-16,-3-5-304,3-4-528</inkml:trace>
  <inkml:trace contextRef="#ctx0" brushRef="#br0" timeOffset="894.36">1307 137 5811,'3'5'3825,"22"29"-2683,12 15-1006,-17-19-74,0 1-1,-3 1 0,-1 0 1,23 65-1,-38-94-60,0 1 0,0-1 0,0 1 0,-1 0 1,0 0-1,1-1 0,-1 1 0,-1 0 0,1-1 0,0 1 0,-1 0 0,0-1 0,0 1 0,0 0 0,0-1 0,-1 1 1,1-1-1,-1 0 0,0 0 0,0 1 0,0-1 0,0 0 0,-1-1 0,1 1 0,-1 0 0,0-1 0,1 1 0,-1-1 1,0 0-1,-1 0 0,1 0 0,-5 2 0,5-3 1,-1 1-1,1-1 1,-1 0 0,0 0-1,0 0 1,0 0 0,0-1-1,1 1 1,-1-1 0,0 0-1,0 0 1,0-1 0,0 1 0,0-1-1,0 0 1,0 0 0,1 0-1,-1 0 1,0-1 0,1 0-1,-1 1 1,1-1 0,0-1-1,0 1 1,-1 0 0,1-1-1,1 1 1,-1-1 0,0 0-1,-3-6 1,3 5 2,0 0 0,1 0-1,0-1 1,0 1 0,0-1 0,0 0-1,1 1 1,0-1 0,0 0 0,0 0-1,1 0 1,-1 0 0,1 0-1,1 0 1,-1 1 0,0-1 0,1 0-1,0 0 1,0 0 0,1 0 0,-1 1-1,1-1 1,5-8 0,4-7 21,1 1-1,1 0 1,1 1 0,17-17 0,8-12 15,-31 37-38,-1-1 0,0 0 0,-1 0 0,-1 0 0,1-1 1,-2 0-1,0 0 0,5-22 0,-8 31 0,-1-1 0,1 0 0,-1 0 0,0 1 0,0-1 0,0 0 0,-1 0 0,1 1 0,-1-1 0,0 0 0,0 1 0,0-1 0,0 1 0,-1-1 0,1 1 0,-1-1 0,0 1 0,0 0 0,0 0 0,-1 0 0,1 0 0,-1 0 0,0 1 0,1-1 1,-1 1-1,0-1 0,0 1 0,-1 0 0,1 1 0,0-1 0,-1 0 0,1 1 0,-6-2 0,4 2 1,1 0 0,-1 1 0,0-1 0,1 1 0,-1 0 1,0 0-1,1 1 0,-1-1 0,0 1 0,1 0 0,-1 0 0,1 0 1,0 1-1,-1 0 0,1 0 0,0 0 0,0 0 0,0 1 1,0-1-1,0 1 0,-5 5 0,6-5-141,-1 0 0,0 1 1,1 0-1,-1 0 0,1 0 0,0 0 0,0 0 1,1 0-1,-1 1 0,1-1 0,0 1 0,0 0 1,1 0-1,-1 0 0,1-1 0,0 1 0,1 1 1,-1-1-1,1 7 0,7 7-1895,8 2-1248</inkml:trace>
  <inkml:trace contextRef="#ctx0" brushRef="#br0" timeOffset="1301">1647 40 5154,'34'3'4891,"18"-8"-3452,-31 2-1489,0 1-1,0 1 1,1 1-1,28 3 1,-47-1-815,-10 1-891,-3 1 244,-2 2-1745</inkml:trace>
  <inkml:trace contextRef="#ctx0" brushRef="#br0" timeOffset="1819.3">1699 42 5122,'0'0'110,"-1"-1"0,1 1 0,-1 0 0,1 0 0,-1 0 0,1 0 0,-1 0 0,0 0 0,1 0 0,-1 0 0,1 0 0,-1 0 0,1 0 0,-1 0 0,0 0 1,1 0-1,-1 0 0,1 1 0,-1-1 0,1 0 0,-1 0 0,1 1 0,-1-1 0,1 0 0,0 1 0,-1-1 0,1 0 0,-1 1 0,1-1 0,0 1 0,-1-1 0,1 1 0,0-1 0,-1 1 0,1-1 0,0 1 0,0-1 0,-1 1 0,1-1 0,0 1 0,0-1 0,0 1 0,0-1 0,0 1 0,0-1 0,0 1 0,0 0 0,0-1 0,0 2 0,-1 1-398,-2 12 443,1 0-1,0 0 1,1-1-1,1 1 1,2 23-1,-1-29-138,1 0-1,-1 0 0,2 0 0,-1 0 0,1 0 0,1 0 0,-1-1 0,1 0 0,10 15 0,-4-41 405,23-30 1,-30 45-391,0-1 0,0 1-1,0 0 1,1 0 0,-1 1 0,1-1 0,0 1 0,0-1 0,0 1 0,0 0 0,6-1 0,-7 2-18,1 1-1,-1 0 1,0-1-1,1 2 1,-1-1-1,1 0 1,-1 1-1,0-1 1,1 1-1,-1 0 1,0 0-1,0 0 1,0 1-1,1-1 1,-1 1-1,3 2 1,0 0-9,0 1 1,1 0 0,-1 0 0,-1 1 0,1 0 0,-1 0 0,0 0 0,-1 0 0,1 1 0,-1 0-1,0-1 1,-1 2 0,0-1 0,0 0 0,0 1 0,-1-1 0,0 1 0,1 14 0,-2-17 1,-1 1-1,1 0 1,-1-1 0,-1 1 0,1 0 0,-1-1 0,0 1 0,0 0-1,0-1 1,-1 1 0,0-1 0,0 0 0,0 0 0,-1 1 0,0-2-1,0 1 1,0 0 0,-1 0 0,1-1 0,-1 0 0,0 0 0,0 0-1,-1 0 1,1-1 0,-1 1 0,-7 3 0,6-4 46,0-1 1,-1 0-1,1 0 1,0 0-1,-1-1 1,1 1-1,-1-2 1,1 1-1,-1-1 1,1 0-1,-13-2 0,15 2-34,1-1-1,-1 0 0,1 1 0,-1-1 0,1-1 1,0 1-1,0 0 0,-1-1 0,1 0 0,0 0 0,0 0 1,1 0-1,-1 0 0,0 0 0,1-1 0,-1 1 0,1-1 1,0 0-1,0 0 0,0 0 0,0 0 0,1 0 1,-3-5-1,4 7-63,0 0 0,1 1 0,-1-1 0,0 0 0,1 1 0,-1-1 0,1 1 0,-1-1 0,1 1 0,-1-1 0,1 1 0,-1-1 0,1 1 0,-1-1 0,1 1 1,0 0-1,-1-1 0,1 1 0,0 0 0,-1 0 0,1-1 0,0 1 0,-1 0 0,1 0 0,0 0 0,-1 0 0,1 0 0,1 0 0,23-4-1475,-5 3-917,1 0-1216</inkml:trace>
  <inkml:trace contextRef="#ctx0" brushRef="#br0" timeOffset="2180.24">2389 162 7748,'-8'-4'4158,"18"7"-3360,-5-1-728,0 1-1,0-1 1,1 0-1,-1 0 1,0-1-1,1 1 1,-1-1-1,1-1 1,-1 1-1,1-1 0,-1 0 1,1 0-1,-1 0 1,1-1-1,-1 0 1,1 0-1,8-3 1,8-3-722,0-1 1,38-19-1,-46 19-2021,1-3-2780</inkml:trace>
  <inkml:trace contextRef="#ctx0" brushRef="#br0" timeOffset="4659.93">1212 482 3185,'2'-2'0,"2"-3"-1104</inkml:trace>
  <inkml:trace contextRef="#ctx0" brushRef="#br0" timeOffset="15710.73">3113 36 4882,'-12'-6'4374,"9"16"-2066,0 0-2485,-13 43 760,5-22-343,2 1-1,2 0 0,0 0 1,-2 37-1,9-59-219,0 0 0,0 0 0,1 0 0,1 0 0,-1 0 0,2-1 0,-1 1 0,1 0 0,1-1 0,0 0 1,0 0-1,0 0 0,1 0 0,1-1 0,0 1 0,0-2 0,0 1 0,9 8 0,-10-11-27,0-1 0,0 0 0,0 1 0,1-2 0,-1 1 0,1 0 0,0-1 0,0 0 0,0-1 0,0 1 0,1-1 0,-1-1 0,1 1 0,-1-1 0,9 1 0,-10-2 8,-1-1 0,0 1-1,1-1 1,-1 0 0,0 0 0,0-1-1,1 1 1,-1-1 0,0 0 0,-1 0-1,1 0 1,0 0 0,-1-1 0,1 0-1,-1 1 1,0-1 0,1 0 0,-1-1-1,-1 1 1,1-1 0,-1 1 0,1-1-1,2-6 1,-1 2-1,-1 0 0,0 0 0,-1 0 0,0 0 0,0 0 0,0-1 0,-1 1 0,-1-1 0,1 1 0,-2-1 0,1 1 0,-1-1 0,-2-8 0,-2-8-30,-1 0 1,-1 0 0,-11-25 0,12 36 23,-25-58-96,27 66 92,1-1 0,-1 1 0,-1 0 0,1 0 0,-1 0 0,0 1 0,0-1 0,-8-5 0,12 10 6,0 0 0,-1 0-1,1 1 1,0-1-1,-1 0 1,1 1 0,0-1-1,-1 1 1,1 0 0,-1-1-1,1 1 1,-1 0-1,1 0 1,0 0 0,-1 0-1,1 0 1,-1 0 0,1 0-1,-1 0 1,1 1-1,-1-1 1,1 1 0,0-1-1,-1 1 1,1-1 0,0 1-1,-1 0 1,1 0-1,0-1 1,0 1 0,0 0-1,0 0 1,-2 2 0,-3 4-44,1 0 0,0-1 0,0 2 0,-5 11 1,4-9-27,1-1-319,1 1 1,0 0-1,1-1 0,0 1 1,1 1-1,0-1 0,0 0 1,1 1-1,0-1 1,1 1-1,2 18 0,3 4-2531</inkml:trace>
  <inkml:trace contextRef="#ctx0" brushRef="#br0" timeOffset="16151.44">3486 515 6099,'2'3'3617,"-4"4"-2864,4-7-625,-2 3-48,3-3-80,-1 0-48,1 1-592,1 1-145,4-2-143,2-6-545,1-4-2000</inkml:trace>
  <inkml:trace contextRef="#ctx0" brushRef="#br0" timeOffset="16513.48">3684 86 5507,'0'0'157,"0"-1"1,-1 0 0,1 1 0,0-1 0,-1 0-1,1 1 1,-1-1 0,1 0 0,-1 1-1,1-1 1,-1 1 0,1-1 0,-1 1 0,0 0-1,1-1 1,-1 1 0,0-1 0,1 1 0,-1 0-1,0 0 1,0-1 0,1 1 0,-2 0 0,-4 15 2778,1 7-3086,-3-1 313,-1-1-41,2 1 0,0 0 0,1 1 0,1-1 0,1 1 0,-2 40 0,6-50-119,1-1 0,0 1 0,1-1 1,0 1-1,1-1 0,1 0 0,-1 0 0,2 0 1,-1-1-1,9 14 0,-10-19-4,0-1 1,1 1-1,-1-1 0,1 0 1,-1 0-1,1 0 0,1-1 1,-1 1-1,0-1 0,1 0 1,0 0-1,-1-1 0,1 1 1,0-1-1,0 0 0,1 0 1,-1-1-1,0 0 0,1 0 1,-1 0-1,0 0 0,1-1 1,-1 0-1,7 0 0,-7-1 3,-1 0-1,0 0 1,0 0-1,1 0 1,-1 0-1,0-1 1,0 0-1,0 0 1,-1 0-1,1 0 1,0-1-1,-1 1 1,1-1-1,-1 0 1,0 0-1,5-7 1,-4 5 4,0-1-1,0-1 1,0 1-1,-1-1 1,0 1 0,-1-1-1,1 0 1,-1 0 0,2-14-1,-3 14 1,-1 0 0,1-1 0,-1 1-1,0-1 1,-1 1 0,0 0 0,0 0-1,-1-1 1,-4-11 0,5 15-4,-1 0-1,0 0 1,0 0 0,0 1-1,-1-1 1,1 1 0,-1-1-1,0 1 1,0 0 0,0 0-1,0 0 1,0 0 0,-1 1-1,1-1 1,-1 1 0,-7-3-1,7 4 4,0-1-1,0 2 0,0-1 0,0 0 0,0 1 0,0 0 0,0 0 0,0 0 0,0 0 1,0 1-1,0 0 0,0-1 0,1 1 0,-1 1 0,0-1 0,0 1 0,1-1 1,-1 1-1,0 0 0,1 0 0,0 1 0,0-1 0,-5 5 0,5-5-115,1 0 0,0 0 0,0 1-1,-1-1 1,2 1 0,-1-1-1,0 1 1,0 0 0,1 0 0,0 0-1,-1 0 1,1 0 0,0 0 0,0 0-1,1 0 1,-1 0 0,1 0 0,0 1-1,-1-1 1,1 0 0,1 0 0,-1 0-1,0 1 1,1-1 0,0 0 0,-1 0-1,1 0 1,0 0 0,2 4 0,10 10-2114,0 0-1529</inkml:trace>
  <inkml:trace contextRef="#ctx0" brushRef="#br0" timeOffset="16925.54">4008 94 6675,'0'0'92,"0"0"-1,-1 0 1,1 0-1,-1 0 1,1-1 0,-1 1-1,1 0 1,-1 0-1,1 0 1,-1 0-1,1 0 1,0 0 0,-1 0-1,1 0 1,-1 1-1,1-1 1,-1 0-1,1 0 1,-1 0 0,1 0-1,0 1 1,-1-1-1,1 0 1,-1 0-1,1 1 1,0-1 0,-1 0-1,1 0 1,0 1-1,-1-1 1,1 1 0,0-1-1,0 0 1,-1 1-1,1-1 1,0 1-1,0-1 1,0 0 0,0 1-1,-1-1 1,1 1-1,0-1 1,0 1-1,0-1 1,0 1 0,0-1-1,0 0 1,0 1-1,0 0 1,-2 28-61,2-27 113,-1 29 21,2-1 0,0 1-1,3-1 1,8 40 0,-9-59-155,1 0 0,0 0 1,0-1-1,1 1 0,0-1 1,10 14-1,-11-19-4,1 1 0,-1-1 0,1 0 0,0-1 0,0 1 0,1-1 0,-1 0 1,1 0-1,0-1 0,0 1 0,12 3 0,-14-5 0,0-1 1,1 0-1,-1 0 1,1 0-1,-1 0 1,1-1 0,-1 0-1,1 0 1,-1 0-1,1 0 1,-1-1-1,1 1 1,-1-1 0,1-1-1,-1 1 1,6-3-1,-5 1 12,1 0 0,0 0 0,-1-1 0,0 0 0,0 0 0,0-1 0,0 1 0,-1-1 0,0 0 0,5-8 0,-2 3 24,-1 0 0,-1-1 0,0 0 0,0 0-1,-1 0 1,0 0 0,-1-1 0,-1 1-1,0-1 1,0 0 0,0-19 0,-4 14-26,-1 1-1,0 0 1,-1 0 0,-1 0 0,0 1-1,-1 0 1,-1 0 0,0 0 0,-1 0 0,-1 1-1,-20-25 1,25 34-37,0 1-1,-1-1 1,1 1 0,-1-1-1,0 2 1,0-1 0,-1 0-1,1 1 1,-1 0 0,1 0-1,-1 1 1,0 0 0,0 0-1,0 0 1,0 0 0,-1 1-1,1 0 1,0 1 0,0-1-1,-1 1 1,1 0 0,0 1-1,-1-1 1,1 2 0,0-1-1,0 0 1,0 1 0,0 0-1,0 1 1,0-1 0,0 1-1,1 0 1,-1 0-1,1 1 1,0 0 0,-5 4-1,-4 6-775,1 0-1,0 0 0,2 1 1,-1 1-1,-16 32 0,0 2-4495</inkml:trace>
  <inkml:trace contextRef="#ctx0" brushRef="#br0" timeOffset="18703.78">38 602 5410,'-19'0'4000,"42"-1"-2426,15 0-1294,11-5-496,58-16-1,-79 15-1282,-35-4-2054</inkml:trace>
  <inkml:trace contextRef="#ctx0" brushRef="#br0" timeOffset="19066.27">0 460 6131,'24'0'3510,"-1"2"-3257,0-2 0,25-2-1,9 2-92,-35 1-5818</inkml:trace>
</inkml:ink>
</file>

<file path=word/ink/ink6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4:31.560"/>
    </inkml:context>
    <inkml:brush xml:id="br0">
      <inkml:brushProperty name="width" value="0.1" units="cm"/>
      <inkml:brushProperty name="height" value="0.1" units="cm"/>
      <inkml:brushProperty name="color" value="#E71224"/>
    </inkml:brush>
  </inkml:definitions>
  <inkml:trace contextRef="#ctx0" brushRef="#br0">98 145 4514,'-3'0'140,"0"0"0,1 1 0,-1-1 0,0 1 0,1 0 0,-1 0 0,0 0 0,1 0 0,-1 0 0,1 1-1,0-1 1,-1 1 0,1-1 0,0 1 0,0 0 0,0 0 0,0 0 0,0 0 0,0 0 0,1 1 0,-1-1 0,1 0 0,0 1 0,-2 4 0,-3 7 41,0 1 1,2-1 0,-5 22 0,4-15 87,1-2-120,1 1-1,1-1 0,0 1 0,1 0 0,2-1 0,3 30 1,3-6 142,22 77 0,-25-105-262,2-1 1,0 0 0,0 0-1,1 0 1,1-1 0,0 0-1,15 17 1,-17-22-23,1-1-1,1 1 1,-1-1 0,1-1-1,0 0 1,1 0 0,-1 0 0,1-1-1,0-1 1,0 1 0,20 5-1,-24-9-1,-1 0-1,1 0 0,0 0 0,0-1 0,-1 1 0,1-1 1,0-1-1,0 1 0,-1-1 0,1 1 0,0-1 0,-1 0 1,1-1-1,-1 1 0,1-1 0,-1 0 0,0 0 0,0-1 1,0 1-1,0-1 0,0 0 0,0 0 0,-1 0 0,1 0 1,-1-1-1,0 1 0,0-1 0,0 0 0,-1 0 0,4-7 1,2-4 11,-1-1 1,-1 0 0,0 0 0,-2 0 0,1-1 0,-2 0 0,2-23-1,-5 9-5,-1 0 0,-2 0-1,-1 0 1,-1 0 0,-11-34-1,8 39-11,-1 1 0,-2 0-1,0 1 1,-19-31-1,19 36 1,7 12-5,-1-1 0,0 1 0,0 0 0,-1 1 0,1-1 0,-2 1-1,1 0 1,-1 1 0,0-1 0,0 1 0,0 1 0,0-1-1,-10-3 1,13 6-8,0 1 0,0 0 0,-1-1 0,1 2 0,0-1-1,0 0 1,0 1 0,-1 0 0,1 0 0,0 0 0,-1 0 0,1 1-1,0 0 1,0 0 0,0 0 0,0 0 0,-1 0 0,2 1 0,-1 0 0,0 0-1,0 0 1,1 0 0,-1 1 0,1-1 0,-1 1 0,1 0 0,0 0-1,-3 5 1,-2 1-83,1 1-1,0 1 0,0 0 1,2 0-1,-1 0 1,1 0-1,1 1 0,0 0 1,-3 13-1,4-7-329,0 0-1,1 0 1,0 0 0,2 0-1,3 31 1,5 1-1905</inkml:trace>
  <inkml:trace contextRef="#ctx0" brushRef="#br0" timeOffset="419.16">703 781 4674,'-2'33'384,"6"2"33,-4-2 95,8 2-288,-6-7-192,-4-1 16,4-3-16,-2-11-64,0 2-80,5-10-625,2-10-1776</inkml:trace>
  <inkml:trace contextRef="#ctx0" brushRef="#br0" timeOffset="927.02">953 151 5971,'0'0'68,"-1"0"1,0 1-1,0-1 0,0 0 1,0 0-1,1 1 0,-1-1 1,0 0-1,0 1 1,1-1-1,-1 1 0,0-1 1,1 1-1,-1-1 1,0 1-1,1-1 0,-1 1 1,1 0-1,-1-1 1,1 1-1,-1 0 0,1 0 1,-1-1-1,1 1 1,0 0-1,-1 0 0,1-1 1,0 1-1,0 0 1,0 0-1,0 0 0,0 0 1,0-1-1,0 1 1,0 0-1,0 0 0,0 0 1,0 1-1,8 36 391,-5-32-406,0 0-1,0 0 1,0 0-1,1-1 0,0 1 1,0-1-1,0 0 1,0 0-1,11 8 0,55 36 183,-51-37-172,-1 1 0,20 16 0,4 9-11,56 55 20,-88-81-64,0 0-1,-1 0 1,0 0 0,-1 2 0,-1-1 0,10 23-1,-16-33-5,0 0 0,0 0 0,0 0 0,-1 0 0,1 0 0,-1-1-1,0 1 1,0 0 0,0 0 0,0 0 0,0 0 0,-1 0 0,1 0 0,-1 0-1,0 0 1,0 0 0,-2 3 0,1-2 0,-1 1-1,1-1 1,-1-1-1,0 1 1,-1 0-1,1-1 1,-1 0 0,1 1-1,-9 4 1,1-2 5,0 0 0,-1 0 0,1-1 0,-1-1 1,-1 0-1,1 0 0,-16 1 0,23-4-5,1 0 0,-1-1 0,0 0 0,1 0 0,-1 0 0,0-1 0,1 0 0,-1 0 0,1 0 0,-1 0 0,1-1 0,-1 1 0,1-1 0,0 0 0,0-1 0,0 1 0,0-1 0,0 1 0,1-1 0,-1 0 0,1-1 0,0 1 0,-5-6 0,5 4 0,0 0 0,0 0-1,0 0 1,1 0 0,0-1-1,0 1 1,0-1 0,0 1-1,1-1 1,0 0 0,1 1-1,-1-1 1,1 0 0,0 0-1,0 1 1,1-1 0,-1 0-1,3-7 1,6-12 9,1 0 1,1 1-1,1 1 0,2 0 1,30-41-1,-23 34 2,-1-1 0,22-45 0,-34 59-11,-1 0 1,-1 0-1,-1-1 1,6-28-1,-10 40-1,-1 1 0,1-1 0,-1 0 0,0 1 0,0-1-1,-1 0 1,0 1 0,0-1 0,0 1 0,-1-1 0,1 1-1,-1-1 1,-1 1 0,1 0 0,-1 0 0,0 0 0,0 0-1,0 1 1,-6-6 0,2 3 9,0 2-1,0-1 0,-1 1 1,0 0-1,0 0 0,-1 1 1,1 0-1,-1 1 0,0 0 1,0 0-1,0 1 1,0 0-1,0 1 0,-1 0 1,1 0-1,0 1 0,-1 0 1,1 1-1,0 0 0,-1 0 1,1 1-1,-17 5 1,18-5-191,0 1 0,0 0 1,0 0-1,0 1 1,1 0-1,-1 0 1,1 1-1,0 0 0,0 0 1,1 0-1,-1 1 1,1 0-1,1 0 1,-1 1-1,1 0 0,0 0 1,0 0-1,1 0 1,0 1-1,1 0 1,-1 0-1,2 0 0,-1 0 1,1 0-1,-2 11 1,0 20-3438</inkml:trace>
</inkml:ink>
</file>

<file path=word/ink/ink6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3:46.963"/>
    </inkml:context>
    <inkml:brush xml:id="br0">
      <inkml:brushProperty name="width" value="0.1" units="cm"/>
      <inkml:brushProperty name="height" value="0.1" units="cm"/>
      <inkml:brushProperty name="color" value="#0000FF"/>
    </inkml:brush>
  </inkml:definitions>
  <inkml:trace contextRef="#ctx0" brushRef="#br0">10 237 4610,'-6'8'1990,"3"-5"-987,2-5-31,2 2-923,0-1 1,0 1 0,0 0 0,-1 0 0,1-1 0,0 1-1,0 0 1,0 0 0,0 0 0,0 0 0,0 0-1,0 0 1,0 0 0,0 1 0,0-1 0,0 0 0,-1 0-1,1 1 1,0-1 0,0 0 0,0 1 0,1 0-1,4 1 118,17 0 24,1 0 0,-1-2-1,0-1 1,1 0 0,-1-2-1,28-7 1,45-4-160,-64 9-92,-31 5 6,0 0 0,-1 0 0,1 0 0,0 0 0,-1-1 0,1 1 0,0 0 0,-1 0 0,1-1 0,-1 1 0,1 0 0,-1-1 0,1 1 0,0-1 0,-1 1 0,0-1 0,1 1 1,-1-1-1,1 1 0,-1-1 0,1 1 0,-1-1 0,0 0 0,0 1 0,1-1 0,-1 1 0,0-1 0,0 0 0,0 1 0,0-1 0,1 0 0,-1 1 0,0-1 0,0-1 0,2-22-3586,-15 9-81</inkml:trace>
  <inkml:trace contextRef="#ctx0" brushRef="#br0" timeOffset="421">108 45 5891,'2'-1'316,"-1"0"1,1-1-1,0 1 1,0 0-1,0 1 1,0-1-1,0 0 0,0 0 1,0 1-1,3-1 1,40-1 492,-21 1-364,112-20 111,-109 16-520,-11 1-33,-15 4-4,-1-1 0,1 1 1,-1 0-1,1 0 0,-1 0 0,1 0 0,0 0 1,-1 0-1,1 0 0,-1 0 0,1 0 0,-1 0 0,1 0 1,0 0-1,-1 0 0,1 0 0,-1 1 0,1-1 1,-1 0-1,1 0 0,-1 1 0,1-1 0,-1 0 0,1 1 1,0 0-1,3-1-502,-2 9-1123,5-6-669</inkml:trace>
</inkml:ink>
</file>

<file path=word/ink/ink6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5:21.649"/>
    </inkml:context>
    <inkml:brush xml:id="br0">
      <inkml:brushProperty name="width" value="0.1" units="cm"/>
      <inkml:brushProperty name="height" value="0.1" units="cm"/>
      <inkml:brushProperty name="color" value="#66CC00"/>
    </inkml:brush>
  </inkml:definitions>
  <inkml:trace contextRef="#ctx0" brushRef="#br0">148 675 5186,'-6'-5'167,"-45"-30"1299,46 32-1157,1 0 1,-1 1-1,1 0 1,-1 0-1,0 0 1,0 1-1,0-1 1,0 1-1,-9 0 1,14 1-282,-1 0 1,0 0-1,1 1 1,-1-1-1,1 0 1,-1 1-1,1-1 1,-1 0-1,1 1 0,-1-1 1,1 1-1,-1-1 1,1 1-1,-1-1 1,1 1-1,0 0 1,-1-1-1,1 1 0,0-1 1,0 1-1,0 0 1,-1-1-1,1 1 1,0 0-1,0-1 1,0 1-1,0 0 1,0 0-1,-2 7 83,-4 17-20,1 0-1,1 0 0,1 0 1,1 0-1,1 0 0,1 1 1,2-1-1,0 0 0,2 0 1,0 0-1,11 29 1,-8-28-67,3-1 1,0 0 0,1 0 0,1-1 0,2 0 0,0-1 0,1-1 0,2-1-1,0 0 1,28 26 0,-29-33-20,0-1 1,2-1-1,-1-1 0,1-1 0,1 0 0,0-1 1,0-1-1,1-1 0,0 0 0,23 3 0,-18-5-4,1-2-1,-1 0 1,1-2-1,0-1 1,-1-1 0,1-1-1,50-12 1,-50 8-3,0-2 0,-1 0 0,0-2-1,0-1 1,41-25 0,-52 26-2,-1 1 0,0-2 0,0 0 0,-1-1-1,0 0 1,-1 0 0,0-1 0,-1-1-1,-1 0 1,13-24 0,-9 7 8,-1-1 0,11-50 0,-9 32 3,-14 49-8,0-1 1,0 1 0,0 0-1,1 0 1,-1 0 0,0-1-1,1 1 1,-1 0 0,1 0-1,0 0 1,-1 0 0,1 0-1,0 0 1,-1 0 0,1 0 0,0 0-1,0 0 1,1-1 0,-1 3-2,0-1 0,0 1 0,0 0 0,0-1 0,0 1 0,0 0 1,0 0-1,0-1 0,-1 1 0,1 0 0,0 0 0,0 0 0,-1 0 0,2 2 1,14 19 16,3-2-7,1-1-1,0 0 1,1-2 0,2 0 0,-1-2-1,2 0 1,0-2 0,0 0 0,1-2-1,1-1 1,0 0 0,0-2-1,43 7 1,-29-9-9,0-2 0,0-1 0,1-2 0,-1-2 0,1-1 0,-1-3 0,0-1 0,61-18 0,-81 18-4,0 0 1,0-2-1,-1-1 0,0 0 1,0-1-1,21-16 1,-33 21-2,-1 0 1,1-1-1,-1 1 0,0-1 1,-1-1-1,1 1 0,-1-1 1,-1 0-1,1 0 1,-1 0-1,0-1 0,-1 0 1,0 1-1,0-1 0,-1 0 1,1-1-1,-2 1 1,2-12-1,-3 6 10,0 0 0,0 0 0,-2 1 0,-3-19 0,4 25 3,-1 1-1,0 0 1,0 0-1,0 0 1,-1 1-1,0-1 1,0 1 0,-1-1-1,1 1 1,-1 0-1,-7-8 1,-1 5 178,12 19 35,1-3-244,1 7 36,1 0-1,1-1 1,1 1-1,0-1 1,1 0-1,0 0 1,1-1-1,1 0 1,0 0 0,1-1-1,0 0 1,1 0-1,14 13 1,5 3-10,1-2 0,2-1 1,65 40-1,-80-56-2,1-1 1,0 0-1,0-1 1,0-2-1,1 1 0,0-2 1,0-1-1,0 0 1,0-1-1,1-1 1,-1-1-1,1-1 0,-1 0 1,0-2-1,23-5 1,-27 4-13,0 1-1,-1-2 1,1 0 0,-1-1-1,-1 0 1,1-2 0,-1 1 0,0-1-1,-1-1 1,0 0 0,0-1 0,-1 0-1,-1-1 1,1 0 0,-2-1-1,1 0 1,-2 0 0,0-1 0,0 0-1,6-15 1,-9 13 11,0-1 1,-1 0-1,0 0 0,-2 0 1,0 0-1,0 0 0,-2 0 0,0-1 1,0 1-1,-2 0 0,0 0 1,-1 0-1,-1 0 0,-9-28 0,11 40 21,2 3-9,0 0-1,0 0 0,-1 0 1,1 0-1,0 0 1,-1 0-1,1 0 0,-1 0 1,1 0-1,-1 0 1,0 0-1,1 0 0,-1 1 1,0-1-1,0 0 0,1 0 1,-1 1-1,0-1 1,0 0-1,0 1 0,0-1 1,-2 0-1,9 19 78,2 0-75,1 0-1,0 0 0,1-1 0,1-1 1,25 31-1,-6-14-17,54 46 0,-72-69 5,1-1 0,0 0 0,0 0 0,1-2 0,0 1 0,0-2 0,1 0-1,0-1 1,0 0 0,0-1 0,0-1 0,1 0 0,-1-1 0,1-1 0,20 0 0,-17-2 2,0-2 0,0 0 1,0-1-1,0 0 0,0-2 1,-1 0-1,0-1 0,0-1 1,-1-1-1,0 0 1,31-23-1,-21 11 6,0-1 1,-2-1-1,36-42 0,-50 51-3,0-1-1,-1 0 1,-1-1 0,0 0-1,-1 0 1,-1-1-1,0 0 1,6-25 0,-5-6-3,-1 1 0,1-70 0,-6 69 2,6-5 10,-5 40 8,0 0 0,1-25 0,-6 26 244,4 34-217,-1-16-56,5 21 8,12 34 0,-15-54-42,0 1 0,0 0 0,1-1 0,0 0 1,1 0-1,0 0 0,0 0 0,11 11 0,-15-17 28,0-1 0,0 1 1,0 0-1,0 0 0,0-1 1,0 1-1,1 0 1,-1-1-1,0 1 0,0-1 1,0 0-1,1 1 0,-1-1 1,0 0-1,0 0 1,1 0-1,-1 0 0,0 0 1,0 0-1,1 0 0,-1 0 1,0 0-1,0-1 0,1 1 1,-1 0-1,0-1 1,0 1-1,0-1 0,0 1 1,0-1-1,0 0 0,1 1 1,-1-1-1,-1 0 0,1 0 1,0 0-1,0 0 1,0 0-1,1-2 0,4-4-49,-1-1-1,0 1 0,-1-1 0,5-11 0,-5 12 2,4-11-417,-1 0 0,0-1-1,-2 0 1,0 0 0,-1 0 0,0 0-1,-2-1 1,0 0 0,-2 1 0,0-1-1,-1 0 1,-1 1 0,-1-1 0,-5-20-1,-3 4-2490</inkml:trace>
</inkml:ink>
</file>

<file path=word/ink/ink6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23:43.150"/>
    </inkml:context>
    <inkml:brush xml:id="br0">
      <inkml:brushProperty name="width" value="0.1" units="cm"/>
      <inkml:brushProperty name="height" value="0.1" units="cm"/>
      <inkml:brushProperty name="color" value="#0000FF"/>
    </inkml:brush>
  </inkml:definitions>
  <inkml:trace contextRef="#ctx0" brushRef="#br0">95 483 5555,'-25'-11'1628,"-5"-5"201,26 14-1495,0-1 1,1 1-1,-1 0 0,0 0 0,-1 1 0,1-1 0,-8-1 1561,15 4-1612,6-6 209,-4 3-443,-4 0-41,1 1-1,0 0 0,1 0 1,-1 0-1,0 1 0,0-1 1,0 0-1,0 1 0,1-1 1,-1 1-1,0 0 0,3 0 1,12-2 16,291-64 286,30-5-142,971-37-61,-872 86-108,51-1-25,-304 25 62,112-4-35,219-63-24,10-2-2,-496 67 56,1 2 0,43 6 1,-39-3 9,37 0 0,-56-3-84,-24-6-314,5 2 188,0 1-1,-1 0 1,1 0-1,-1 1 1,1-1-1,0 1 1,-1 0-1,0 0 1,1 1-1,0-1 1,-1 1-1,-8 2 1,5-1-240,-46 11-2320</inkml:trace>
  <inkml:trace contextRef="#ctx0" brushRef="#br0" timeOffset="926.39">745 757 4578,'-6'-2'456,"-1"1"1,1 0-1,-1 0 0,1 0 1,-1 1-1,0 0 0,1 0 0,-14 2 1,15 0-343,-1-1-1,0 1 1,1-1 0,0 1 0,-1 1-1,1-1 1,0 1 0,0 0 0,0 0 0,1 1-1,-1-1 1,1 1 0,0 0 0,0 0 0,0 1-1,0-1 1,-4 8 0,-7 19 244,1 1 1,-18 58-1,29-78-317,0 1 0,0 0-1,1-1 1,1 1 0,0 0 0,1 0 0,0 0-1,1 0 1,0 0 0,1 0 0,1-1 0,6 20-1,-7-24-35,2-1 0,-1 1 0,1-1 0,0 0 0,1 0 0,-1 0-1,1-1 1,1 0 0,-1 0 0,1 0 0,0 0 0,0-1 0,1 0-1,0 0 1,0-1 0,0 0 0,0 0 0,1-1 0,-1 1 0,10 1-1,-9-2 0,0 0 1,0-1-1,0 0 0,0-1 0,0 0 0,1 0 0,-1-1 0,0 0 0,1 0 0,-1-1 0,0 0 0,0 0 1,0-1-1,11-3 0,-5-2 5,0 0 0,0-1 0,-1 0 0,0-1 0,-1-1 0,16-14 0,-22 18-2,0-1-1,0 0 0,0 0 1,-1 0-1,0-1 1,0 1-1,-1-1 0,0 0 1,0-1-1,-1 1 1,0-1-1,3-13 0,-4 11 4,-1 0-1,0-1 0,-1 1 1,0 0-1,-1 0 0,0 0 0,-4-18 1,2 21-7,0 0 1,0 0-1,0 1 0,-1-1 1,0 1-1,-1 0 1,1 0-1,-1 1 1,-1-1-1,-10-9 1,-2-2-7,-1 2 1,0 0 0,-1 1-1,-37-20 1,51 32-15,0-1 0,-1 2 0,1-1 0,-1 1 0,0 0 0,1 0 0,-1 1 0,0 0-1,0 0 1,0 0 0,0 1 0,0 0 0,0 1 0,0 0 0,0 0 0,0 0 0,0 1 0,0 0 0,0 0 0,1 1 0,-8 3 0,4 0-147,0 1 0,0 0 0,0 0 0,1 1 0,0 0 0,1 1 0,0 0 0,0 0 0,-11 18 0,14-17-416,-1-1 1,2 1-1,-1 1 0,1-1 0,1 1 0,-4 16 0,5 10-3198</inkml:trace>
  <inkml:trace contextRef="#ctx0" brushRef="#br0" timeOffset="1330.91">1106 1054 4850,'0'12'1073,"10"15"47,-10 3-399,-3 0-257,3 12-336,-14 9 0,-6-9-80,7 3-32,-4-6-16,11-8 0,2-16-16,14-6-1585,7-27-1888</inkml:trace>
  <inkml:trace contextRef="#ctx0" brushRef="#br0" timeOffset="1830.55">1605 853 5282,'-7'7'306,"1"1"0,0-1 0,1 1 0,-1 0 0,2 0-1,-1 1 1,1 0 0,0 0 0,1 0 0,0 0 0,0 0-1,1 1 1,0-1 0,1 1 0,0-1 0,1 14 0,-1-8-262,2 1 0,0-1 0,1 1 0,0-1 0,2 0 0,-1 0 0,2 0 0,0-1 0,9 18 0,-9-22-18,1 0 0,0-1-1,0 0 1,1 0-1,0-1 1,1 1-1,0-2 1,0 1 0,15 10-1,-16-14-16,0 0 1,0-1-1,0 0 0,0 0 0,1 0 0,-1-1 0,1 0 1,0 0-1,0-1 0,-1 0 0,1-1 0,0 1 0,15-3 1,-16 1 2,-1-1 1,1 0 0,0 0 0,-1-1-1,0 0 1,1 0 0,-1-1 0,0 1-1,-1-1 1,1-1 0,-1 1 0,0-1-1,0 0 1,0 0 0,0 0 0,3-7-1,-1 3-7,-1 1 0,-1-1 0,0 0-1,0-1 1,-1 1 0,0-1 0,0 0 0,-1 0-1,0 0 1,1-13 0,-4 11 7,0 1 0,0 0 1,-1-1-1,-1 1 0,0-1 0,0 1 0,-1 0 0,0 0 1,-1 1-1,-1-1 0,0 1 0,0-1 0,0 2 1,-11-15-1,-1 3 9,-1 0 1,0 2-1,-2 0 1,0 1 0,-25-17-1,39 31-20,1 0 1,-1 0-1,0 1 0,0 0 1,0 0-1,-1 1 0,1-1 1,-1 2-1,1-1 0,-1 1 1,0 0-1,0 0 0,1 0 1,-1 1-1,0 0 0,0 1 1,0 0-1,1 0 0,-1 0 1,0 1-1,1-1 0,0 2 1,-11 3-1,5 2-74,0 0 1,0 0-1,0 1 0,1 0 1,0 1-1,-17 21 0,22-24-18,1-1 0,0 2 0,0-1 0,1 0-1,0 1 1,0 0 0,1 0 0,0 0 0,0 1 0,1-1-1,0 1 1,-1 10 0,3-16-82,0 1-1,0-1 1,1 1-1,-1-1 1,1 0 0,0 1-1,0-1 1,0 0-1,2 4 1,18 34-2172</inkml:trace>
  <inkml:trace contextRef="#ctx0" brushRef="#br0" timeOffset="2395.16">2259 736 4930,'0'16'1683,"-2"0"0,-4 25 0,0-14-1574,-2 0 0,-1-1 1,-1 0-1,-22 43 0,18-50-19,1-2-11,14-17-72,-1 0-1,0-1 1,0 1-1,0 0 1,0 0-1,0 0 1,0 0 0,0 0-1,0 0 1,1 0-1,-1 0 1,0 0-1,0 1 1,0-1 0,0 0-1,0 0 1,0 0-1,0 0 1,1 0-1,-1 0 1,0 0 0,0 0-1,0 0 1,0 0-1,0 0 1,0 0 0,0 0-1,0 0 1,0 0-1,0 1 1,0-1-1,0 0 1,1 0 0,-1 0-1,0 0 1,0 0-1,0 0 1,0 0-1,0 1 1,5-2 6,1 0-1,0 0 1,-1 1 0,1 0 0,10 1-1,-15-1-8,68-2 73,-45 1-61,35 2 0,-47-1-7,0 1-1,0-2 0,0 0 0,0 0 1,0-1-1,-1 0 0,1-1 0,0 0 1,-1-1-1,13-7 0,-20 9-3,-2 0 1,1-1-1,0 0 0,0 0 0,-1 1 0,0-2 0,1 1 1,-1 0-1,0 0 0,-1-1 0,1 1 0,0-1 0,-1 1 1,2-8-1,0-1 7,0 0 1,-1 0 0,1-15-1,-2 4 34,0 0 0,-2 0 0,-1 0-1,0 0 1,-9-31 0,8 56 744,3 13-660,5 25-21,2 73-1,-4-17-79,0-71-25,-1 1 11,0 0-1,-1-1 0,-1 1 1,-2 0-1,-6 33 1,0-29-242,-3 11 807,11-41-604,-1 0 0,1 0-1,0 0 1,0 0 0,0 0 0,0 0-1,0 1 1,0-1 0,0 0-1,0 0 1,0 0 0,0 0 0,0 0-1,0 1 1,0-1 0,0 0-1,0 0 1,0 0 0,0 0 0,0 0-1,0 1 1,0-1 0,0 0 0,0 0-1,0 0 1,0 0 0,0 0-1,0 0 1,0 1 0,0-1 0,1 0-1,-1 0 1,0 0 0,0 0-1,0 0 1,0 0 0,0 0 0,0 1-1,0-1 1,0 0 0,1 0 0,-1 0-1,0 0 1,0 0 0,0 0-1,0 0 1,0 0 0,1 0 0,-1 0-1,12-12-3370,2-11 229</inkml:trace>
  <inkml:trace contextRef="#ctx0" brushRef="#br0" timeOffset="3100.43">2914 723 7075,'3'-2'128,"0"1"0,0 0-1,1-1 1,-1 1 0,0 1-1,1-1 1,-1 0 0,0 1-1,1 0 1,-1-1 0,1 2-1,-1-1 1,1 0 0,5 2-1,9-1 98,5-1-153,-1-2 0,0 0 0,0-1 0,32-9 0,-52 12-67,3-2 22,0 1 0,0-1 0,0 0 0,0 0 0,0-1 0,0 1 0,4-4 0,-36 8 820,-7-2-720,15 4-107,-94 20 202,98-20-144,0 1 1,0 0-1,1 2 1,0-1-1,-17 12 1,17-8 8,4-4-6,0 0 0,1 1 0,0 0 1,-8 10-1,14-14-68,1 0 0,-1 1 0,1-1 0,0 0 0,0 1 0,0 0 0,1 0 0,-1-1 0,1 1 0,0 0 0,0 0 0,0 0 0,1 0 0,-1 0 0,1 6 0,1-8-9,0 0-1,0 0 0,0 0 1,0 0-1,0 0 0,0 0 1,1-1-1,-1 1 0,1 0 1,-1-1-1,1 1 0,-1-1 1,1 1-1,0-1 0,0 0 1,0 1-1,0-1 0,0 0 1,0-1-1,0 1 0,0 0 1,0 0-1,1-1 0,2 1 1,5 2 0,0-1 1,-1 0 0,1-1-1,17 1 1,134-2 67,-150 1-71,0 0 0,0 1 1,1 1-1,-1 0 0,-1 0 0,1 1 0,-1 1 0,1 0 1,-1 0-1,9 7 0,-14-9-1,0 0 0,0 0 0,-1 1 0,0 0-1,1 0 1,-1 0 0,0 0 0,-1 1 0,1-1 0,-1 1 0,0 0 0,0 0 0,-1 0 0,1 0-1,-1 1 1,0-1 0,-1 1 0,1 0 0,-1-1 0,0 1 0,0 11 0,-2-11 2,0 0 1,-1 0-1,0 0 0,0 0 1,0 0-1,-1-1 1,0 1-1,0-1 1,0 0-1,-1 0 1,0 0-1,0 0 1,0 0-1,0-1 1,-1 0-1,0 0 0,-5 4 1,-4 2 7,0 0 1,-1-1-1,0-1 1,-1-1-1,-18 8 0,23-12 30,-1 1 0,1-1 0,-1-1 0,1 0 0,-1-1 0,0 0 1,0-1-1,1 0 0,-1 0 0,0-2 0,0 1 0,1-2 0,-1 1 0,1-2 0,-15-5 0,25 9-46,0-1 1,1 1 0,-1-1 0,0 1 0,0-1-1,0 1 1,0-1 0,0 0 0,1 1-1,-1-1 1,0 0 0,1 0 0,-1 1-1,0-1 1,1 0 0,-1 0 0,0-2-1,1 3-39,0-1-1,0 1 1,0-1-1,0 0 0,0 1 1,0-1-1,1 1 0,-1-1 1,0 0-1,0 1 0,0-1 1,1 1-1,-1-1 0,0 1 1,1-1-1,-1 1 0,0-1 1,1 1-1,-1-1 0,1 1 1,0-1-1,34-19-2414,-32 18 2316,36-7-3415</inkml:trace>
</inkml:ink>
</file>

<file path=word/ink/ink6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1:28.866"/>
    </inkml:context>
    <inkml:brush xml:id="br0">
      <inkml:brushProperty name="width" value="0.1" units="cm"/>
      <inkml:brushProperty name="height" value="0.1" units="cm"/>
      <inkml:brushProperty name="color" value="#0000FF"/>
    </inkml:brush>
  </inkml:definitions>
  <inkml:trace contextRef="#ctx0" brushRef="#br0">58 18 2049,'0'-1'97,"-1"1"0,0-1 0,0 0 0,-1 1 1,1-1-1,0 1 0,0-1 0,0 1 0,0 0 0,0-1 0,0 1 1,-1 0-1,1 0 0,0 0 0,0 0 0,-2 0 0,2 0-27,0 0 0,-1 0 0,1 0 0,0 0-1,0 0 1,0 0 0,0-1 0,0 1 0,0 0 0,0-1 0,0 1-1,0 0 1,0-1 0,0 1 0,0-1 0,-1-1 0,-9 0 1912,3 0-960,10 1-841,5 2 996,18 7-1043,5 2-74,23-6 22,0-1 0,64-6 0,34-9-56,-85 5-16,0 3 0,116 7 0,-160 0 2,0-1-1,0 0 1,0-2 0,28-3-1,-36-2 29,-9 3 134,-7 8 74,-17 22-5589,5-14 2129</inkml:trace>
</inkml:ink>
</file>

<file path=word/ink/ink6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0:52.199"/>
    </inkml:context>
    <inkml:brush xml:id="br0">
      <inkml:brushProperty name="width" value="0.1" units="cm"/>
      <inkml:brushProperty name="height" value="0.1" units="cm"/>
      <inkml:brushProperty name="color" value="#FF3300"/>
    </inkml:brush>
  </inkml:definitions>
  <inkml:trace contextRef="#ctx0" brushRef="#br0">82 92 1761,'-23'-15'3671,"-2"1"-2012,15 11-867,9 2-752,1 1 1,-1 0-1,0-1 0,1 1 1,-1 0-1,0 0 0,1-1 1,-1 1-1,1 0 0,-1 0 1,0 0-1,1 0 0,-1 0 0,0 0 1,0 0-1,1 0 0,-1 0 1,1 0-1,-2 1 0,2-1-3,-1 0 0,1 0 0,0 0 0,0 0 0,-1 0-1,1 0 1,0 0 0,-1 0 0,1 0 0,0 0 0,-1 0-1,1 0 1,0 0 0,-1 0 0,1 0 0,0 0 0,0 0 0,-1 0-1,1 0 1,0 0 0,-1 0 0,1 0 0,0-1 0,0 1-1,-1 0 1,1 0 0,0 0 0,0-1 0,-1 1 0,1 0 0,0 0-1,0-1 1,0 1 0,-1 0 0,1-1 0,0 1 9,0 0 0,0-1-1,0 1 1,1 0 0,-1-1 0,0 1 0,0 0 0,0-1 0,0 1 0,1 0 0,-1 0-1,0-1 1,0 1 0,0 0 0,1 0 0,-1 0 0,0-1 0,1 1 0,-1 0 0,0 0-1,0 0 1,1 0 0,-1-1 0,0 1 0,1 0 0,-1 0 0,0 0 0,1 0 0,-1 0-1,0 0 1,1 0 0,-1 0 0,0 0 0,1 0 0,-1 0 0,0 0 0,1 0-1,-1 0 1,78-3 25,132-25 0,-109 13-85,-90 14 17,-1 0 0,0 2 0,19 1-1,3 1 1,-210 6 538,88-2-501,72-9-35,15 1-1,1 1-1,-1-1 1,1 1-1,-1 0 1,1 0-1,0 0 1,-1 0-1,1 1 1,-5 0-1,2 1 99,-2 1 25,15-3-172,13-2-16,44-1 83,183-6 23,-254 12-20,5-2-16,0 0-1,0-1 0,0 1 1,0 0-1,0 0 1,-1-1-1,1 1 1,0 0-1,-1-1 0,1 0 1,0 1-1,-1-1 1,1 0-1,0 1 0,-4-1 1,-177 32-13,111-17 35,36-6-51,-17 1 34,139-9-1036,-76 5-3452</inkml:trace>
</inkml:ink>
</file>

<file path=word/ink/ink6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4:55.982"/>
    </inkml:context>
    <inkml:brush xml:id="br0">
      <inkml:brushProperty name="width" value="0.1" units="cm"/>
      <inkml:brushProperty name="height" value="0.1" units="cm"/>
      <inkml:brushProperty name="color" value="#66CC00"/>
    </inkml:brush>
  </inkml:definitions>
  <inkml:trace contextRef="#ctx0" brushRef="#br0">60 626 6643,'-1'0'51,"1"0"-1,0 1 1,0-1 0,0 0-1,-1 0 1,1 0 0,0 0-1,0 0 1,-1 1 0,1-1-1,0 0 1,0 0 0,-1 0-1,1 0 1,0 0 0,0 0-1,-1 0 1,1 0 0,0 0-1,0 0 1,-1 0 0,1 0 0,0 0-1,-1 0 1,1 0 0,0 0-1,0 0 1,-1 0 0,1-1-1,0 1 1,0 0 0,-1 0-1,1 0 1,0 0 0,0 0-1,0-1 1,-1 1 0,1 0-1,0 0 1,0 0 0,0-1-1,0 1 1,-1 0 0,1-1-1,0 1-12,0 0-1,0 0 1,0 0 0,0-1-1,0 1 1,0 0-1,0 0 1,0 0-1,-1 0 1,1 0-1,0 0 1,0-1 0,0 1-1,0 0 1,0 0-1,0 0 1,0 0-1,-1 0 1,1 0 0,0 0-1,0 0 1,0 0-1,0 0 1,0 0-1,-1 0 1,1-1-1,0 1 1,0 0 0,0 0-1,0 0 1,0 0-1,-1 0 1,1 0-1,0 0 1,0 0 0,0 1-1,0-1 1,0 0-1,-1 0 1,1 0-1,0 0 1,0 0-1,0 0 1,0 0 0,0 0-1,-1 0 1,1 0-1,0 0 1,0 1-1,0-1 1,0 0 0,0 0-1,0 0 1,-2 4 277,1-1 0,-1 1 0,1 0 1,0-1-1,1 1 0,-1 0 0,1 0 0,-1 5 1,1 0-247,-1 0 1,-1-1 0,1 1-1,-5 10 1,0-1 53,1 1 0,1-1-1,0 1 1,-1 25 0,7-26-24,12-23-121,-9 3 9,24-14 49,-1-2 0,-1-1 0,26-23 1,17-13 10,186-117-1,72-53 23,-55 29-53,-223 161 7,-30 19-12,1 2 0,43-22 0,-63 35-11,-18 29-1017,10-19 384,1 2-1,0-1 1,1 1 0,-6 17-1,-1 15-3157</inkml:trace>
</inkml:ink>
</file>

<file path=word/ink/ink6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0:34.671"/>
    </inkml:context>
    <inkml:brush xml:id="br0">
      <inkml:brushProperty name="width" value="0.1" units="cm"/>
      <inkml:brushProperty name="height" value="0.1" units="cm"/>
      <inkml:brushProperty name="color" value="#0000FF"/>
    </inkml:brush>
  </inkml:definitions>
  <inkml:trace contextRef="#ctx0" brushRef="#br0">51 1963 4818,'-48'5'3298,"48"-6"-3234,-1 1 1,1 0 0,0 0-1,0-1 1,0 1 0,-1 0 0,1-1-1,0 1 1,0 0 0,0-1-1,0 1 1,0 0 0,0-1-1,0 1 1,0 0 0,0-1 0,0 1-1,0 0 1,0-1 0,0 1-1,0 0 1,0-1 0,0 1-1,0-1 1,0 1 0,0 0-1,0 0 1,0-1 0,1 1 0,-1 0-56,0 0 0,0 0 0,0 0 1,0 0-1,0 0 0,0 0 0,1 0 1,-1 0-1,0 1 0,0-1 0,0 0 1,0 0-1,0 0 0,0 0 0,0 0 1,1 0-1,-1 0 0,0 0 0,0 0 1,0 0-1,0 0 0,0 0 0,1 0 1,-1 0-1,0 0 0,0 0 0,0 0 1,0 0-1,0 0 0,0 0 0,1 0 1,-1 0-1,0 0 0,0 0 0,0 0 1,0 0-1,0 0 0,0 0 0,1 0 1,-1-1-1,0 1 0,0 0 0,0 0 1,0 0-1,0 0 0,0 0 0,0 0 1,0 0-1,0-1 0,0 1 0,1 0 1,-1 0-1,0 0 0,0 0 1,0 0-1,0 0 0,0-1 0,0 1 1,0 0-1,0 0 0,0 0 0,0 0 1,0 0-3,0 0 1,1 0 0,-1 1-1,0-1 1,1 0 0,-1 0-1,0 1 1,1-1 0,-1 0 0,1 0-1,-1 0 1,1 0 0,-1 1-1,0-1 1,1 0 0,-1 0-1,1 0 1,-1 0 0,1 0 0,-1 0-1,0 0 1,1 0 0,-1 0-1,1-1 1,-1 1 0,1 0-1,-1 0 1,0 0 0,1 0 0,-1-1-1,1 1 1,-1 0 0,24-12 190,-14 7-109,227-119 677,15-8-518,224-90-43,9-3-189,54-16 0,-492 221-18,153-58-14,-192 76 44,-4 1-36,-5 2-20,-4 7 20,1-1-114,2 0 1,-1 0 0,1 0-1,0 0 1,0 0-1,-1 10 1,3-13-295,-1 1 0,1-1 0,0 0 0,1 0 0,-1 1 0,1-1 0,1 7 0,5 2-2185</inkml:trace>
  <inkml:trace contextRef="#ctx0" brushRef="#br0" timeOffset="442.97">2609 283 4066,'-13'-3'5216,"13"4"-5207,0 1 0,1-1 0,-1 0 1,0 1-1,1-1 0,-1 0 0,1 0 1,-1 1-1,1-1 0,0 0 1,-1 0-1,1 0 0,0 0 0,0 0 1,0 0-1,0 0 0,0 0 0,0 0 1,1 0-1,5 6 83,-1 3 11,-1 0 0,-1 0 0,1 0 0,-2 1 0,1-1 0,3 23 0,-1-9-13,1 12-21,-2 1-1,-1-1 1,-2 1-1,-1 0 1,-2 0 0,-7 45-1,6-68-107,0-1 1,1 1-1,0-1 0,1 1 0,0 0 0,5 26 0,-5-40 11,0-1 1,0 1-1,0 0 0,0 0 0,0 0 0,1 0 0,-1 0 1,0 0-1,0 0 0,0 0 0,0 0 0,0 0 1,0 0-1,0 0 0,0 0 0,0 0 0,0 0 1,1 0-1,-1 0 0,0 0 0,0 0 0,0 0 1,0 0-1,0 0 0,0 0 0,0 0 0,0 0 0,0 0 1,0 1-1,1-1 0,-1 0 0,0 0 0,0 0 1,0 0-1,0 0 0,0 0 0,0 0 0,0 0 1,0 0-1,0 0 0,0 0 0,0 0 0,0 0 0,0 1 1,0-1-1,0 0 0,0 0 0,0 0 0,0 0 1,0 0-1,0 0 0,0 0 0,0 0 0,0 0 1,0 1-1,0-1 0,0 0 0,0 0 0,2-9-1996,-2 6 1549,5-17-2569</inkml:trace>
  <inkml:trace contextRef="#ctx0" brushRef="#br0" timeOffset="938.07">2395 444 4786,'-1'-4'159,"0"-1"0,0 1 0,0 0 0,1 0 0,-1 0 0,1-1-1,0 1 1,0 0 0,1 0 0,-1-1 0,1 1 0,0 0 0,0 0 0,0 0-1,1 0 1,-1 0 0,1 0 0,0 1 0,0-1 0,5-6 0,1 0-39,1 2 1,-1-1-1,1 1 1,1 1 0,-1-1-1,14-6 1,-10 6-21,0 2 1,0 0 0,1 0-1,0 1 1,0 1 0,0 0-1,17-1 1,1 1 97,1 1 1,37 2-1,-48 3-150,0 0 0,0 1-1,1 1 1,-2 2 0,1 0-1,-1 1 1,0 1 0,26 14-1,-31-14-28,-1 1 1,0 0-1,0 1 0,-1 1 0,-1 0 0,0 1 0,0 1 1,-2 0-1,1 0 0,-1 1 0,9 18 0,-16-25-11,-1 0 0,0 0-1,-1 0 1,1 0-1,-2 1 1,1-1 0,-1 1-1,0-1 1,0 1-1,-1-1 1,0 1 0,-1 0-1,1-1 1,-1 1-1,-1-1 1,0 1 0,0-1-1,0 0 1,-1 1-1,0-1 1,0-1 0,-5 9-1,-3 2 24,-1 0 1,0 0-1,-1-1 0,-1-1 0,-1 0 0,0-1 0,-20 15 1,-74 49 145,91-67-165,0-1 0,-1 0 0,1-2 0,-35 11 0,28-12 1,-1 0 1,1-2-1,-42 3 0,30-6 15,29 0-21,0-1 0,-1-1 0,1 1 0,-1-1 0,1-1 1,0 1-1,-1-2 0,1 1 0,0-1 0,-1 0 0,1-1 0,-11-4 0,-4-4-2237,32 18-1249,8 4 737</inkml:trace>
  <inkml:trace contextRef="#ctx0" brushRef="#br0" timeOffset="2498.02">387 1971 3970,'-5'-1'504,"-1"0"1,1 0-1,0 0 0,-1 1 1,-8 0-1,10 0 45,-4 0 983,10 2-652,26 5-441,54 6-388,139-8 298,-119-5-223,591 15 304,-260 1-336,-211-5-44,118 24 23,-334-34-71,26 4 4,-1 2 1,0 1 0,-1 1-1,0 2 1,37 19 0,-54-24 10,-5-3-16,-1 1 0,-1-1 0,1 1 0,0 1 0,-1-1 0,10 9 0,-16-12-4,0-1 1,0 0 0,0 0 0,0 1 0,0-1 0,0 0-1,1 0 1,-1 1 0,0-1 0,0 0 0,0 0-1,0 1 1,0-1 0,0 0 0,0 1 0,0-1-1,-1 0 1,1 0 0,0 1 0,0-1 0,0 0-1,0 0 1,0 1 0,0-1 0,0 0 0,-1 0 0,1 1-1,0-1 1,0 0 0,0 0 0,0 0 0,-1 0-1,1 1 1,0-1 0,0 0 0,-1 0 0,1 0-1,0 0 1,0 0 0,-1 1 0,1-1 0,0 0-1,0 0 1,-1 0 0,1 0 0,0 0 0,-1 0 0,1 0-1,0 0 1,0 0 0,-1 0 0,1 0 0,0 0-1,0 0 1,-1 0 0,1-1 0,0 1 0,0 0-1,-1 0 1,1 0 0,0 0 0,0 0 0,-1-1-1,1 1 1,0 0 0,0 0 0,1 10-3357,-1 2 913</inkml:trace>
  <inkml:trace contextRef="#ctx0" brushRef="#br0" timeOffset="2932.96">3021 1987 5026,'0'0'56,"-1"-1"0,1 1 0,0 0 0,0 0 0,0 0 0,0 0 0,-1-1 0,1 1-1,0 0 1,0 0 0,0 0 0,-1 0 0,1 0 0,0 0 0,0-1 0,0 1 0,-1 0 0,1 0 0,0 0-1,0 0 1,-1 0 0,1 0 0,0 0 0,0 0 0,0 0 0,-1 0 0,1 0 0,0 0 0,0 0 0,-1 0-1,1 0 1,0 1 0,0-1 0,0 0 0,-1 0 0,1 0 0,0 0 0,0 0 0,0 0 0,-1 1 0,1-1-1,0 0 1,0 0 0,0 0 0,0 0 0,-1 1 0,1-1 0,0 0 0,0 0 0,0 0 0,0 1 0,0-1-1,0 0 1,0 1 0,-3 22 565,8 34-454,1-27-3,-2-1 0,-1 1 0,-1 0 0,-1 0 0,-2 0 0,-7 53 0,-2-53 1,10-29-234,0-1 1,0 1-1,0 0 0,0-1 1,0 1-1,-1 0 1,1-1-1,0 1 0,0 0 1,-1-1-1,1 1 1,-1-1-1,1 1 0,0-1 1,-1 1-1,1-1 1,-1 1-1,1-1 0,-1 1 1,1-1-1,-1 1 1,1-1-1,-1 0 0,0 1 1,1-1-1,-1 0 1,1 0-1,-1 1 1,0-1-1,1 0 0,-1 0 1,0 0-1,1 0 1,-2 0-1</inkml:trace>
  <inkml:trace contextRef="#ctx0" brushRef="#br0" timeOffset="3420.07">2750 2046 5106,'1'-5'206,"1"0"0,0 0 0,0 0 0,1 1 0,-1-1 0,1 1 0,0-1 0,0 1 0,1 0 0,-1 0 0,1 0 0,4-2 0,-4 1-85,4-3-50,1 0 1,-1 0 0,1 0-1,1 1 1,-1 1-1,1 0 1,1 0-1,-1 0 1,1 2-1,0-1 1,0 1-1,0 1 1,0 0-1,1 1 1,-1 0-1,1 0 1,0 1-1,-1 1 1,1 0-1,0 1 1,0 0-1,-1 1 1,1 0-1,-1 0 1,13 6-1,-1 1-40,0 2 0,-1 1 0,0 0-1,-1 2 1,0 0 0,-1 2-1,33 32 1,-44-37-18,-1 0 1,-1 1 0,0 0-1,0 0 1,-1 0-1,-1 1 1,0 0-1,-1 0 1,0 1 0,-1-1-1,1 15 1,-3-23-10,-1 1 0,0 0 0,-1 0 0,1 0 0,-1-1 0,0 1 0,-1 0 0,1-1 0,-1 1 0,0-1 0,-4 8 0,-4 12 20,7-18-19,0 0 0,0-1 0,-1 1 0,0-1 1,0 0-1,-1 1 0,1-2 0,-1 1 0,0-1 1,-1 0-1,0 0 0,1 0 0,-1-1 0,-1 1 0,1-2 1,-8 4-1,-13 6 40,-2-1-1,-48 12 1,37-12 10,19-7-5,-1-1 0,1-1 0,-1-1 0,0-1 0,-31-2 0,-10 1 66,-40 4 50,103-4-173,0 0 1,0 0 0,-1 0 0,1 0-1,0 0 1,0 0 0,0 0 0,0 0-1,-1 0 1,1 0 0,0 0-1,0 0 1,0 0 0,-1 0 0,1 0-1,0 1 1,0-1 0,0 0 0,0 0-1,0 0 1,-1 0 0,1 0-1,0 1 1,0-1 0,0 0 0,0 0-1,0 0 1,0 0 0,0 1 0,0-1-1,-1 0 1,1 0 0,0 0-1,0 1 1,0-1 0,0 0 0,0 0-1,0 0 1,0 1 0,0-1 0,0 0-1,0 0 1,0 0 0,1 1-1,-1-1 1,0 0 0,0 0 0,9 14-736,-7-11 539,1-1-1,-1 1 1,1-1 0,0 1-1,0-1 1,0 0-1,0 0 1,6 2-1,19 0-1580,10-7-628</inkml:trace>
  <inkml:trace contextRef="#ctx0" brushRef="#br0" timeOffset="3916.7">3820 1845 4370,'-7'-5'694,"0"0"0,-1 0 0,0 1-1,0 0 1,0 0 0,0 1 0,-11-3 0,15 5-656,1 0 0,-1 1 0,0 0 0,0-1 0,0 1 0,0 1-1,0-1 1,0 1 0,0-1 0,0 1 0,1 0 0,-1 0 0,0 1 0,1-1 0,-1 1 0,1 0 0,-1 0 0,1 0 0,-4 3 0,-16 12 104,15-12-114,1 0 0,-1 1 0,2 0 1,-1 0-1,0 0 0,1 1 0,1 0 0,-1 0 1,-7 12-1,8-8-16,0 0 0,0 0 1,1 1-1,0-1 1,1 1-1,-3 24 0,6-30-13,0 1-1,0-1 1,0 0-1,0 1 0,1-1 1,0 0-1,1 1 1,-1-1-1,1 0 1,0 0-1,1 0 0,-1 0 1,1-1-1,0 1 1,7 8-1,-7-9-4,0-1 1,1-1-1,-1 1 0,1 0 0,0-1 0,-1 0 1,2 0-1,-1 0 0,0 0 0,0-1 0,1 1 1,0-1-1,-1 0 0,1-1 0,0 1 0,0-1 1,0 0-1,0 0 0,0 0 0,0-1 0,0 0 1,0 0-1,0 0 0,0 0 0,0-1 0,0 0 1,0 0-1,9-4 0,68-29-2851,-67 26 352</inkml:trace>
  <inkml:trace contextRef="#ctx0" brushRef="#br0" timeOffset="4304.08">4210 2096 5603,'6'0'1120,"-6"4"-800,2-8-320,4 4-320,-4 4-1153</inkml:trace>
  <inkml:trace contextRef="#ctx0" brushRef="#br0" timeOffset="38375.09">323 879 5154,'-1'0'128,"0"0"0,1 0 0,-1 0 0,0 0 0,0 1 0,0-1 0,1 0 0,-1 1 0,0-1 0,0 0 0,1 1 0,-1-1 0,0 1 0,1-1 0,-1 1 0,1 0 0,-1-1 0,0 1 0,1 0 0,-1-1 0,1 1 0,0 0 0,-1-1 0,1 1 0,0 0 0,-1 0 0,1 0 0,0-1 0,0 1 0,-1 0 0,1 0 0,0 0 0,0-1 0,0 1 0,0 0 0,1 1 0,3 40-582,-2-29 884,0 4-350,1 0-1,1-1 1,1 0-1,0 1 1,1-2 0,8 17-1,-10-23-56,1-1-1,1 1 1,0-1-1,0 0 1,0 0-1,1 0 1,0-1-1,1 0 1,-1 0-1,1-1 0,11 6 1,-16-10-23,0 0 0,1 0 0,-1-1 0,0 1-1,0-1 1,1 0 0,-1 0 0,1-1 0,-1 1 0,1 0 0,-1-1 0,1 0 0,-1 0 0,1 0 0,-1 0 0,1-1 0,-1 0-1,1 1 1,5-3 0,-5 1 3,1-1 1,-1 1-1,0-1 0,0 0 0,-1 0 0,1 0 0,-1-1 0,1 1 0,-1-1 1,0 0-1,0 1 0,-1-2 0,3-3 0,0-1 8,-1 0 1,0 0-1,-1 0 0,0 0 0,0-1 1,-1 1-1,0-1 0,-1 0 1,0 0-1,0 1 0,-1-1 0,-1 0 1,-2-17-1,-5-3 9,-1 0 0,-1 1 1,-2 0-1,-1 1 0,-1 0 0,-23-33 0,33 56-19,0 1-1,0-1 0,0 1 1,0 0-1,-1 0 0,0 1 0,1-1 1,-1 1-1,-1 0 0,1 0 1,0 1-1,-1-1 0,-10-2 0,12 4-1,0 1 1,0-1-1,0 1 0,0 0 0,0 0 0,0 0 0,0 1 0,0-1 0,0 1 0,0 0 0,0 0 0,0 0 1,0 1-1,0-1 0,1 1 0,-1 0 0,1 0 0,-1 0 0,1 1 0,0-1 0,-4 5 0,2-2-98,-1 0 0,1 1-1,0 0 1,1 0-1,0 0 1,0 1 0,0-1-1,0 1 1,-3 12-1,6-15-178,-1 1 0,2 0 0,-1 0 0,0 0 0,1 0-1,0-1 1,0 1 0,1 0 0,-1 0 0,1 0 0,0 0 0,0-1-1,1 1 1,-1 0 0,1-1 0,4 8 0,13 20-3337</inkml:trace>
  <inkml:trace contextRef="#ctx0" brushRef="#br0" timeOffset="38779.97">707 823 3522,'6'27'3817,"2"-12"-3595,-1 1-1,-1 0 1,0 1-1,-1 0 1,-1-1-1,-1 2 0,3 28 1,-1 32-257,-2-74-1044</inkml:trace>
  <inkml:trace contextRef="#ctx0" brushRef="#br0" timeOffset="39298.98">807 457 4418,'1'18'3784,"16"70"-2969,-9-54-627,-7-26-155,1 1 1,0-1-1,0 1 0,1-1 0,0 0 1,1 0-1,5 9 0,2 0-2,1 0 1,0-1-1,2 0 0,-1-1 0,28 22 1,-36-33-30,-1-1 0,0 0 0,1-1 0,0 1 0,-1-1 0,1 0 1,0 0-1,0 0 0,0-1 0,1 1 0,-1-1 0,0 0 1,0-1-1,1 0 0,-1 1 0,0-2 0,1 1 0,-1-1 1,0 1-1,0-1 0,1-1 0,-1 1 0,0-1 0,0 0 1,0 0-1,-1 0 0,6-4 0,-3 1 17,1 0-1,-1 0 0,0-1 1,0 0-1,-1 0 1,0-1-1,0 0 1,-1 0-1,1 0 0,-2-1 1,1 1-1,-1-1 1,0 0-1,0-1 1,-1 1-1,-1-1 0,1 1 1,-1-1-1,-1 0 1,1 0-1,-2 0 1,1 0-1,-1 0 0,0 0 1,-1 0-1,0 1 1,-4-17-1,2 13 18,0 0-1,-1 0 0,-1 1 1,0-1-1,0 1 1,-1 0-1,0 0 1,-1 1-1,0 0 0,-1 0 1,0 0-1,-1 1 1,1 1-1,-2-1 1,1 1-1,-1 1 0,-1 0 1,1 0-1,-19-8 1,24 14-58,0-1 0,-1 1 0,1-1 1,0 1-1,-1 1 0,1-1 0,-1 1 0,1 0 1,-1 0-1,1 1 0,0 0 0,-1 0 0,1 0 1,0 0-1,-1 1 0,1 0 0,0 0 0,0 0 1,0 1-1,1 0 0,-1 0 0,1 0 0,-1 0 1,1 1-1,0-1 0,-4 6 0,5-5-189,-1 0 0,1 1-1,0-1 1,0 1 0,1 0-1,-1 0 1,1 0 0,0 0 0,0 0-1,1 0 1,-1 1 0,1-1-1,1 0 1,-1 1 0,1-1-1,0 11 1,6 13-2438</inkml:trace>
  <inkml:trace contextRef="#ctx0" brushRef="#br0" timeOffset="39682.1">1324 179 5298,'2'7'3014,"10"23"-2447,48 103 951,-42-86-1223,-9-24-187,0 0 1,-1 0-1,-2 0 1,7 41-1,-14-29-270,-8-63-3467,5 14 924</inkml:trace>
  <inkml:trace contextRef="#ctx0" brushRef="#br0" timeOffset="40393.98">1601 112 4018,'1'-2'1315,"10"-8"-953,-1 0-1,1 1 1,1 0 0,-1 1-1,14-7 1,21-15-45,-8 12 958,-38 18-1221,-1 1 1,1 0 0,-1 0-1,1-1 1,-1 1 0,1 0-1,-1-1 1,1 1 0,-1 0-1,0-1 1,1 1 0,-1-1-1,0 1 1,0-1-1,1 0 1,-1 1 0,0-1-1,0 0 1,0 1 0,0-1-1,1 0 1,-1 0 0,0 0-1,0 0 1,0 0 0,0 0-1,0 0 1,-1 0 0,-4 1-39,1 1 0,-1 0 0,0 0 0,1 0 0,-1 1 0,1 0 0,0 0 0,0 0 0,0 1 0,0-1 0,-5 7 0,-48 53 71,50-53-60,-24 35 114,30-43-129,0 1 1,1 0-1,-1 0 0,1 1 0,0-1 0,-1 0 0,2 0 0,-1 1 1,0-1-1,1 1 0,-1-1 0,1 7 0,2-8-11,0-1 0,0 0 0,0 0 0,0 0 0,0 0 0,1 0 0,-1 0 0,0 0 1,1-1-1,-1 1 0,0-1 0,1 0 0,-1 1 0,0-1 0,1 0 0,-1 0 0,5-1 0,23-6 30,-5 1-17,0 1 0,39-2 1,-57 6-16,0 1 0,0 1 1,0-1-1,1 1 0,-1 0 1,-1 1-1,1-1 0,0 2 1,0-1-1,-1 1 0,1 0 1,-1 0-1,0 0 1,6 5-1,0 1 2,-1 0 1,0 0-1,-1 1 0,15 18 0,-23-25 3,0 0-1,0 0 0,0 1 0,0-1 0,0 1 1,-1-1-1,0 1 0,0 0 0,0-1 0,0 1 1,0 0-1,-1 0 0,1 0 0,-1 0 0,0 0 1,0 0-1,-1-1 0,1 1 0,-1 0 0,0 0 1,0 0-1,-2 4 0,-1 2 39,-1 0 0,1 0-1,-2-1 1,-10 15 0,13-20 14,0-1 1,-1 1-1,1 0 0,-1-1 1,0 0-1,0 0 0,0 0 1,0-1-1,0 1 1,-1-1-1,1 0 0,-8 3 1,8-4-12,-11 3 177,-1 0-1,1-1 1,-21 1-1,32-4-199,-1 0-1,1 0 1,-1-1-1,0 1 1,1-1-1,0 0 1,-1 0-1,1 0 1,0-1-1,-1 0 1,1 0-1,0 0 0,0 0 1,0 0-1,1-1 1,-5-3-1,7 6-88,1-1 0,-1 0 0,0 1 1,1-1-1,-1 0 0,0 1 0,1-1 0,-1 0 0,1 0 0,-1 1 0,1-1 0,-1 0 0,1 0 0,-1 0 0,1 0 0,0 0 0,0 1 1,-1-1-1,1 0 0,0 0 0,0 0 0,0 0 0,0 0 0,0 0 0,0 0 0,0 0 0,1 0 0,-1 0 0,0 0 0,1-1 0,1 0-287,-1-1-1,1 1 0,0 0 0,0-1 0,1 1 0,-1 1 0,0-1 0,1 0 0,-1 0 0,1 1 1,3-2-1,16-6-3396</inkml:trace>
  <inkml:trace contextRef="#ctx0" brushRef="#br0" timeOffset="40773.81">1925 421 4226,'-6'-5'6371,"9"5"-5459,0 0-367,-9 0-97,4-5-448,2 10 32,-3-10-32,-5 10-208,2-3-193,4-2-399,-4 5-368,-4 5-481,-4 2-704</inkml:trace>
  <inkml:trace contextRef="#ctx0" brushRef="#br0" timeOffset="77806.01">1078 1711 2545,'6'3'2076,"-6"-2"-2063,0-1 1,0 0-1,0 0 1,-1 0-1,1 0 0,0 0 1,0 0-1,0 0 1,0 0-1,0 0 0,0 0 1,0 0-1,0 0 1,0 0-1,0 1 0,0-1 1,0 0-1,0 0 0,0 0 1,0 0-1,0 0 1,0 0-1,0 0 0,0 0 1,0 0-1,0 0 1,-1 0-1,1 0 0,0 0 1,0 0-1,0 0 1,0 0-1,0 0 0,0 0 1,0 0-1,0 0 1,0 0-1,0 0 0,0 0 1,0 0-1,-1 0 1,1 0-1,0 0 0,0 0 1,10 7 430,-9-7-397,0 0-1,0 1 1,0-1-1,0 1 1,0-1-1,0 1 1,0-1-1,0 1 1,0 0-1,0-1 0,0 1 1,-1 0-1,1 0 1,0 0-1,0 0 1,-1-1-1,1 1 1,0 0-1,0 2 1,10 22 475,8 20 58,-17-41-570,0 1 0,0-1 0,0 0 0,0 0 0,1-1 0,-1 1 0,1 0 0,0-1 0,0 0 0,1 0 0,-1 0 0,5 4 0,-5-5-4,0 0 1,0 1-1,1-1 0,-1-1 1,0 1-1,1 0 1,-1-1-1,1 1 0,-1-1 1,1 0-1,0-1 0,-1 1 1,1 0-1,0-1 0,6 0 1,-4-1 7,0-1 0,-1 0 0,1 0 1,0 0-1,-1 0 0,0-1 0,1 0 0,-1 0 1,0-1-1,0 1 0,-1-1 0,1 0 1,-1 0-1,0-1 0,0 1 0,0-1 1,-1 0-1,1 0 0,-1 0 0,4-10 0,-3 8-6,0 0-1,-1 0 0,0-1 1,0 1-1,0-1 0,-1 1 0,0-1 1,-1 0-1,0 0 0,0 0 0,-1 0 1,0 0-1,0 0 0,0 0 1,-1 0-1,-1 0 0,1 1 0,-1-1 1,-1 0-1,1 1 0,-1-1 1,-1 1-1,1 0 0,-1 0 0,0 0 1,-1 1-1,0-1 0,0 1 0,0 0 1,-1 0-1,1 1 0,-13-9 1,18 14-8,-8-6-3,1 1-1,-1 0 1,0 1 0,0 0-1,-10-4 1,16 8-16,0-1 0,0 0-1,0 1 1,0 0 0,-1-1-1,1 1 1,0 0 0,0 0-1,0 0 1,-1 0 0,1 1-1,0-1 1,0 1 0,0-1-1,0 1 1,0 0 0,0 0-1,0-1 1,0 1 0,0 1 0,0-1-1,0 0 1,0 0 0,1 1-1,-1-1 1,0 1 0,-1 3-1,-3 2-197,1 1-1,1 1 1,0-1 0,0 1-1,0-1 1,1 1-1,1 0 1,-1 0-1,1 0 1,1 1 0,-1 11-1,3 14-1145</inkml:trace>
  <inkml:trace contextRef="#ctx0" brushRef="#br0" timeOffset="78224.15">1474 1724 3714,'5'0'1168,"-2"4"-608,5 13 1,-6-5-273,1 8 0,-6-6-160,1-2-16,-1 5-64,0 0-32,-5-8-16,6-1-64,-1 1-240,0 1-720,3-1-1378</inkml:trace>
  <inkml:trace contextRef="#ctx0" brushRef="#br0" timeOffset="80208.13">1886 1414 3314,'-71'17'2886,"70"-16"-2851,0-1 0,0 1 0,0-1-1,-1 1 1,1 0 0,0 0 0,0-1 0,0 1-1,0 0 1,0 0 0,0 0 0,1 0 0,-1 0-1,0 0 1,0 0 0,1 0 0,-1 0 0,1 0 0,-1 0-1,0 3 1,-4 4 67,-12 13 112,11-15-164,1 0 0,-1 0-1,1 1 1,1 0 0,-1 0-1,1 0 1,0 1 0,1-1 0,0 1-1,0 0 1,-2 8 0,3-6-29,1 1 0,0-1 0,0 1 1,1 0-1,1-1 0,0 1 0,2 11 1,-2-20-24,-1 0 1,1 1-1,-1-1 1,1 0-1,0 0 1,0 0 0,0 0-1,0 0 1,0 0-1,0 0 1,0-1 0,1 1-1,-1 0 1,1-1-1,-1 1 1,1-1 0,0 1-1,0-1 1,-1 0-1,1 0 1,0 0-1,0 0 1,0 0 0,0 0-1,0 0 1,1-1-1,-1 1 1,0-1 0,0 1-1,0-1 1,1 0-1,-1 0 1,0 0 0,0 0-1,0 0 1,1-1-1,-1 1 1,0-1-1,0 1 1,3-2 0,1-1-31,1 0 1,-1 0-1,0 0 0,0-1 1,-1 1-1,1-2 1,-1 1-1,0 0 1,0-1-1,0 0 1,0 0-1,-1-1 0,0 1 1,0-1-1,-1 0 1,1 0-1,-1 0 1,-1 0-1,1-1 1,-1 1-1,0-1 0,-1 0 1,1 1-1,-1-1 1,0 0-1,-1 0 1,0 0-1,-1-9 1,1 14 38,0 0 0,0-1 0,-1 1 0,1 0 0,-1 0 1,1 0-1,-1 0 0,0 0 0,1 0 0,-1 0 0,0 0 1,-1 0-1,1 0 0,0 0 0,-3-2 0,-1 3 68,1 2 157,3 11-147,14 98 39,2 27-10,-14-125-103,-1 0-1,-1-1 1,0 1 0,0 0-1,-1-1 1,-1 0 0,0 1-1,-7 17 1,9-29 71,1 1-126,0-1-1,0 0 1,0 0 0,0 0 0,-1 0 0,1 0 0,0 0-1,0 0 1,0 0 0,0 0 0,0 0 0,-1 0-1,1 0 1,0 1 0,0-1 0,0 0 0,0 0-1,0 0 1,0 0 0,0 0 0,-1 1 0,1-1 0,0 0-1,0 0 1,0 0 0,0 0 0,0 0 0,0 1-1,0-1 1,0 0 0,0 0 0,0 0 0,0 0-1,0 1 1,0-1 0,0 0 0,0 0 0,0 0 0,0 0-1,0 1 1,0-1 0,0 0 0,0 0 0,1 0-1,-1 0 1,0 0 0,0 1 0,0-1 0,0 0-1,0 0 1,3-5-1615</inkml:trace>
  <inkml:trace contextRef="#ctx0" brushRef="#br0" timeOffset="80788.95">1989 1615 3009,'16'18'1921,"-14"-17"-1910,0 1-1,0-1 1,-1 0-1,1 0 1,0 0-1,0 0 1,0 0-1,1 0 1,2 0-1,-3 0-6,0-1-1,1 1 1,-1 0 0,0 0-1,0 0 1,0 0-1,0 0 1,0 0-1,0 1 1,2 1-1,4 5-44,0 0 0,-1 0-1,0 1 1,-1-1 0,0 2 0,0-1-1,-1 0 1,0 1 0,6 19-1,-10-25 28,0 0 0,0 0-1,0 0 1,-1 0 0,1 1-1,-1-1 1,0 0-1,-1 0 1,1 0 0,-1 1-1,0-1 1,0 0 0,0 0-1,0 0 1,-1 0-1,0 0 1,1-1 0,-1 1-1,-1 0 1,1-1 0,-1 1-1,1-1 1,-1 0-1,0 0 1,0 0 0,0 0-1,0-1 1,-6 4 0,7-4 59,-1 0 0,0-1 0,-1 1 1,1-1-1,0 1 0,0-1 0,-1 0 0,1 0 1,-1-1-1,1 1 0,0-1 0,-1 1 1,1-1-1,-1 0 0,1-1 0,-1 1 1,1-1-1,-1 1 0,1-1 0,-1 0 1,1 0-1,0 0 0,0-1 0,-1 1 0,1-1 1,0 0-1,0 0 0,1 0 0,-1 0 1,0 0-1,1-1 0,-1 1 0,1-1 1,0 0-1,0 1 0,0-1 0,0 0 1,0 0-1,1 0 0,-1-1 0,1 1 0,0 0 1,0-1-1,-1-5 0,2 3-15,1 1-1,-1-1 1,1 1-1,0 0 1,1-1-1,0 1 1,-1 0-1,1 0 1,1 0-1,-1 0 1,1 0-1,0 1 1,0-1-1,4-4 1,11-18 37,24-39-26,-26 43-25,-1-1-1,19-40 1,-34 62-13,1 0-1,-1 0 1,0-1 0,1 1 0,-1 0 0,0 0 0,-1 0-1,1-1 1,0 1 0,0 0 0,-2-3 0,2 4-2,0 0-1,-1 0 1,1 0 0,0 0 0,-1 0 0,1 0-1,0 0 1,-1 0 0,0 0 0,1 0-1,-1 0 1,1 0 0,-1 1 0,0-1 0,0 0-1,1 1 1,-1-1 0,0 0 0,0 1 0,0-1-1,0 1 1,0-1 0,0 1 0,0 0-1,1-1 1,-1 1 0,-2-1 0,-4 1-37,0 0 21,0 0 0,0 0 1,0 1-1,0 0 0,0 0 0,-9 3 1,13-3-41,1 0 1,0 0 0,0 0 0,0 1-1,0-1 1,1 0 0,-1 1 0,0-1-1,1 1 1,-1 0 0,1-1-1,-1 1 1,1 0 0,0 0 0,-1 0-1,1 0 1,0 0 0,0 0 0,1 1-1,-1-1 1,0 0 0,1 0 0,0 1-1,-1-1 1,1 5 0,-1 12-1157,5-9-1041</inkml:trace>
  <inkml:trace contextRef="#ctx0" brushRef="#br0" timeOffset="81355">2264 1420 3298,'0'0'77,"0"0"1,0 0 0,0-1 0,-1 1 0,1 0 0,0 0 0,0-1 0,0 1-1,-1 0 1,1 0 0,0 0 0,0-1 0,-1 1 0,1 0 0,0 0 0,0 0-1,-1 0 1,1 0 0,0-1 0,0 1 0,-1 0 0,1 0 0,0 0 0,-1 0-1,1 0 1,0 0 0,0 0 0,-1 0 0,1 0 0,0 0 0,-1 0 0,1 0 0,0 0-1,-1 0 1,1 1 0,0-1 0,0 0 0,-1 0 0,1 0 0,-1 1 0,-12 13 1129,-14 31-933,22-37 14,3-4-266,0 0 0,0 0 1,0 1-1,0-1 0,0 1 0,1 0 1,0-1-1,0 1 0,0 0 0,1 0 1,0 0-1,0 0 0,1 7 1,-1-9-25,1 0 1,0 0 0,0 0 0,1 0 0,-1 0-1,1 0 1,-1 0 0,1 0 0,0-1 0,0 1-1,0-1 1,0 1 0,1-1 0,-1 0 0,1 0-1,-1 0 1,1 0 0,0 0 0,-1-1 0,1 1-1,6 1 1,8 4-58,0 1 0,0 0-1,27 19 1,-42-25 49,-1-1 1,0 1 0,1-1-1,-1 1 1,0 0 0,0 0-1,0-1 1,0 1 0,0 0-1,-1 0 1,1 0 0,-1 0-1,1 0 1,-1 0 0,1 0-1,-1 0 1,0 0 0,0 0-1,0 0 1,0 0 0,-1 0-1,1 0 1,0 0 0,-1 0-1,1 0 1,-1 0 0,0 0-1,0 0 1,0 0 0,0 0-1,-2 2 1,0 1 9,0 1 1,-1-1-1,1 0 0,-1 0 0,-1 0 1,1-1-1,-1 1 0,1-1 0,-8 4 1,6-4 20,-1 0 0,1-1 1,0 0-1,-1-1 0,-12 4 1,17-6-80,1 1 0,0-1 1,-1 0-1,1 1 0,-1-1 1,1 0-1,-1 0 0,1 0 1,-1-1-1,1 1 0,0 0 1,-1 0-1,1-1 0,-1 1 0,1-1 1,0 1-1,-1-1 0,1 0 1,0 0-1,0 1 0,-1-1 1,1 0-1,0 0 0,0 0 1,0 0-1,0 0 0,0 0 1,0-1-1,0 1 0,1 0 1,-1 0-1,0-1 0,1 1 0,-1 0 1,1-1-1,-1-2 0,-3-17-1497</inkml:trace>
  <inkml:trace contextRef="#ctx0" brushRef="#br0" timeOffset="81749.12">2237 1491 2177,'3'-7'1889,"-3"2"-1425,-3 17 16,9-5 145,7 1-209,-5-16-16,8 1-112,3 0 16,-3-3-192,3 3 16,-1-7-112,-2 4-16,0-4 0,-8 9-48,-5-2-96,5-3-448,-5 8-465,2 2-863</inkml:trace>
</inkml:ink>
</file>

<file path=word/ink/ink6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5:00.26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3488 1937,'8'2'5744,"3"-13"-5802,-3 1 580,221-207 1333,-72 74-1245,270-232 78,-393 347-658,334-251 95,-309 237-114,39-26 58,3 4 1,129-60-1,109-40 198,-1-37-106,-87 46 25,-126 87 28,230-90 1,55 6 1,348-116 54,-357 133-137,-267 93-117,429-129 91,-445 132 26,198-93 1,-258 105-45,147-75 91,-132 61-94,-16 10 19,-1-2-1,57-47 1,18-40 63,-120 112-163,-9 9-2,-1-2-28,0-1 16</inkml:trace>
</inkml:ink>
</file>

<file path=word/ink/ink6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0:09.071"/>
    </inkml:context>
    <inkml:brush xml:id="br0">
      <inkml:brushProperty name="width" value="0.1" units="cm"/>
      <inkml:brushProperty name="height" value="0.1" units="cm"/>
      <inkml:brushProperty name="color" value="#0000FF"/>
    </inkml:brush>
  </inkml:definitions>
  <inkml:trace contextRef="#ctx0" brushRef="#br0">542 14 5987,'-28'-4'1124,"3"0"-84,1 1 0,-37 0 0,54 4-926,-19-1 604,-43 8 0,57-6-583,1 1 1,1 0-1,-1 1 1,0 0-1,1 0 1,0 1-1,-10 7 1,9-6-38,7-4-64,1 0-1,0 0 0,-1 0 1,1 0-1,0 0 0,0 1 1,0-1-1,0 1 0,0 0 1,1 0-1,-3 4 0,-11 18 118,-14 21 161,-43 89 0,66-118-297,1-1 1,0 1-1,1 1 0,1-1 0,0 1 0,2-1 0,0 1 0,1 0 0,2 33 0,0-40-14,1 1-1,0-1 0,1 1 1,1-1-1,-1 0 0,2 0 1,0-1-1,0 1 1,1-1-1,0 0 0,0-1 1,1 1-1,1-1 0,-1-1 1,15 13-1,-10-11 0,1-1 0,0 0 0,1 0 0,0-2 0,0 0 0,1 0 0,0-2 0,0 1 0,0-2 0,31 5 0,-20-6-5,1-1 1,-1-1 0,0-1-1,1-2 1,-1 0 0,0-2 0,0-1-1,0-1 1,40-15 0,-56 17-3,0-1 1,-1 1-1,0-2 1,0 1 0,0-1-1,12-11 1,-16 13 2,-1 0 0,0-1 0,0 1 0,0-1 1,-1 0-1,1 0 0,-1 0 0,0 0 0,-1 0 0,1-1 1,-1 0-1,0 1 0,1-11 0,-1 5 7,0 3 5,-1-1 0,0 1 0,-1 0 0,0-1 0,-1-8 0,1 14-7,-1-1-1,0 1 0,1 0 0,-2 0 1,1 0-1,0 0 0,-1 1 0,1-1 1,-1 0-1,0 1 0,1-1 0,-1 1 1,-1-1-1,1 1 0,0 0 0,-1 0 1,1 0-1,-5-3 0,-1 1-1,0-1-1,0 2 0,-1-1 1,1 1-1,-1 0 1,0 1-1,1 0 1,-1 0-1,0 1 1,-1 0-1,1 1 0,-11 1 1,-10 1 14,-1 3 0,-38 9 0,29-5-10,12 0-5,22-7 1,1 0 1,0-1-1,-1 1 0,1-1 1,-9 0-1,12 5 44,4-10-35,-2 2 11,8-2-59,-7 4 39,1-1 0,-1 1 1,0-1-1,1 1 0,-1 0 1,1 0-1,-1-1 1,0 1-1,1 0 0,-1 0 1,1 0-1,-1 1 1,2-1-1,8 0-1,35-7 15,76-22 0,-13 2 12,33-8-47,-142 35 23,0 0 0,1-1 0,-1 1 0,0 0 0,0 0 0,1 0 0,-1-1 0,0 1 0,0 0 0,1 0 0,-1 0 0,0 0 1,1 0-1,-1 0 0,0 0 0,1-1 0,-1 1 0,0 0 0,1 0 0,-1 0 0,0 0 0,1 0 0,-1 0 0,0 1 0,1-1 0,-1 0 0,0 0 0,1 0 0,-1 0 0,0 0 0,0 0 0,1 0 0,-1 1 0,0-1 0,1 0 0,-1 0 0,0 0 0,0 1 0,0-1 0,1 0 0,-1 0 0,0 1 0,0-1 0,1 1 0,-2-1 4,1 1 0,0-1 0,-1 1-1,1-1 1,0 1 0,-1-1 0,1 1-1,-1-1 1,1 0 0,0 1 0,-1-1-1,1 1 1,-1-1 0,1 0 0,-1 0-1,0 1 1,1-1 0,-1 0 0,1 0-1,-1 0 1,1 1 0,-1-1 0,-1 0-1,-55-1 28,-20 19-24,7 0-6,52-12-20,-37 7 0,52-14-142,1 1 1,-1 1-1,1-1 1,-1 0-1,1 1 1,-1-1 0,1 1-1,-1 0 1,1 0-1,0 0 1,-1 0-1,1 0 1,0 0 0,0 0-1,0 1 1,0 0-1,0-1 1,0 1-1,0 0 1,1 0 0,-1 0-1,0 0 1,1 0-1,-3 4 1,-4 12-2851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5:58.214"/>
    </inkml:context>
    <inkml:brush xml:id="br0">
      <inkml:brushProperty name="width" value="0.1" units="cm"/>
      <inkml:brushProperty name="height" value="0.1" units="cm"/>
    </inkml:brush>
  </inkml:definitions>
  <inkml:trace contextRef="#ctx0" brushRef="#br0">113 231 5555,'-70'-26'6800,"83"29"-6466,1-1 0,-1 0 1,1-1-1,27 0 0,68-10-519,-48 4 300,-38 4-198,-18 2-144,1-1 1,0 0-1,0-1 0,0 1 0,-1-1 0,10-3 1,-16 2-180,0 1 1,0-1-1,-1 0 1,1 1-1,-1 0 1,1-1-1,-1 1 0,0 0 1,0 0-1,-2-2 1,-14-3-2282</inkml:trace>
  <inkml:trace contextRef="#ctx0" brushRef="#br0" timeOffset="504.71">22 54 6211,'-22'-8'4610,"32"4"-3839,38-8-422,-23 4-279,2 1-1,-1 2 1,1 1-1,38-1 0,-58 5-112,0 1-1,1 0 1,-1 1-1,9 3 1,-7-2-311</inkml:trace>
</inkml:ink>
</file>

<file path=word/ink/ink6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0:24.652"/>
    </inkml:context>
    <inkml:brush xml:id="br0">
      <inkml:brushProperty name="width" value="0.1" units="cm"/>
      <inkml:brushProperty name="height" value="0.1" units="cm"/>
      <inkml:brushProperty name="color" value="#FF3300"/>
    </inkml:brush>
  </inkml:definitions>
  <inkml:trace contextRef="#ctx0" brushRef="#br0">45 469 4978,'-8'19'229,"0"1"-1,1 1 1,1-1-1,2 1 1,0 0-1,0 0 0,2 1 1,1-1-1,1 0 1,0 1-1,2-1 1,0 0-1,2 1 1,0-1-1,1-1 1,1 1-1,1-1 0,12 23 1,-13-31-179,1-1 0,1 1 0,0-1-1,1-1 1,0 1 0,1-1 0,0-1 0,0 0 0,1 0 0,0-1-1,20 10 1,-25-14-38,0-1 0,1-1 0,-1 1 1,1-1-1,-1 0 0,1-1 0,0 1 0,0-1 0,0-1 0,0 1 0,7-2 0,-9 1-7,0-1 0,-1 0 1,1 0-1,0-1 0,0 0 1,-1 1-1,1-1 0,-1-1 0,0 1 1,0-1-1,0 0 0,0 0 0,0 0 1,0 0-1,-1-1 0,0 1 0,4-5 1,2-5 38,-1 0 0,-1 0 0,0 0 0,-1-1 0,0 0 0,-1-1 0,0 1 0,-1-1 0,-1 0 0,-1 0 0,0 0 0,-1 0 0,0 0 0,-1 0 0,-1 0 0,-4-28 0,1 23 29,-1-1 0,0 1 0,-1 0 0,-1 1 0,-1 0 0,-1 0 0,-1 0-1,0 1 1,-1 1 0,-1 0 0,-1 0 0,-14-14 0,22 26-70,1 1 0,0 0 0,-1 0 0,0 0 0,0 1-1,0 0 1,-1 0 0,1 0 0,-1 0 0,1 1 0,-1 0 0,0 0-1,0 1 1,0-1 0,0 1 0,0 1 0,0-1 0,0 1-1,0 0 1,-1 0 0,1 1 0,0 0 0,0 0 0,0 0-1,0 1 1,-11 4 0,11-2-23,0-1 0,-1 1 0,2 0 0,-1 0 0,0 1 0,1 0 0,0 0 0,0 0 0,0 0 0,0 1 0,1 0 0,0 0 0,1 0 0,-1 0 0,1 1 0,0-1-1,1 1 1,-1 0 0,1 0 0,1 0 0,-1 0 0,0 9 0,1 5-552,1 0 0,0 1-1,2-1 1,0 0 0,8 31 0,5 3-1877</inkml:trace>
  <inkml:trace contextRef="#ctx0" brushRef="#br0" timeOffset="779.71">561 755 4306,'0'0'1969,"0"3"-1041,5 6-463,-5 3-385,0-9-16,11 4-16,-5-2-96,4 2-32,-2-9-1025,8-5-1632</inkml:trace>
  <inkml:trace contextRef="#ctx0" brushRef="#br0" timeOffset="1171">790 309 5442,'-17'-20'1427,"14"18"-1333,1 1 1,0-1-1,0 0 1,0 0-1,0 0 1,0-1 0,0 1-1,1 0 1,-1-1-1,1 1 1,0-1-1,0 1 1,0-1 0,0 0-1,0 0 1,0 1-1,1-1 1,-1-5-1,3-2 21,0 0-1,1 1 1,0 0-1,1 0 0,0 0 1,0 0-1,1 0 1,0 1-1,1 0 0,0 0 1,0 0-1,14-12 1,0 1 95,0 2 1,1 0-1,38-22 0,-54 36-197,0 0-1,0 1 1,0-1-1,1 1 0,-1 0 1,1 1-1,0-1 1,-1 1-1,1 0 1,7 0-1,-10 1-7,1 0-1,-1 1 1,0-1-1,0 1 1,0 0-1,0-1 1,0 1 0,0 1-1,0-1 1,-1 0-1,1 1 1,0-1 0,-1 1-1,1 0 1,-1 0-1,1 0 1,-1 0-1,0 0 1,0 1 0,0-1-1,3 5 1,-1 1 7,0 0 0,0 0 0,-1 0 0,0 1 1,-1-1-1,0 1 0,0 0 0,-1-1 0,0 1 0,0 0 1,-1 10-1,-2 11 13,-10 58 1,0-36-7,-2-1 1,-2 0-1,-2-1 0,-45 85 0,63-136-19,0 1 0,0 0 0,0 0 0,0 0 0,-1 0 0,1 0-1,0 0 1,0-1 0,0 1 0,0 0 0,0 0 0,0 0 0,-1 0 0,1 0 0,0 0-1,0 0 1,0 0 0,0 0 0,-1 0 0,1 0 0,0 0 0,0-1 0,0 1 0,0 0-1,-1 0 1,1 0 0,0 0 0,0 1 0,0-1 0,0 0 0,-1 0 0,1 0 0,0 0-1,0 0 1,0 0 0,0 0 0,-1 0 0,1 0 0,0 0 0,0 0 0,0 0 0,0 1-1,0-1 1,0 0 0,-1 0 0,1 0 0,0-25-25,1 15 34,4-36-57,-5 44 45,1 0 0,-1 0 0,1 0 0,-1 1 0,1-1 0,0 0 1,0 0-1,0 0 0,0 0 0,0 1 0,0-1 0,0 0 0,1 1 0,-1-1 0,1 1 0,-1 0 1,1-1-1,-1 1 0,1 0 0,0 0 0,0 0 0,3-1 0,2 0-4,1 1-1,-1 1 0,0-1 1,1 2-1,-1-1 1,0 1-1,1 0 0,10 3 1,63 22-63,-22-6 45,-54-19 7,0 1 0,0-1 0,0 0 0,0-1-1,0 1 1,0-1 0,0 0 0,-1 0-1,1-1 1,0 0 0,6-1 0,-8 1-1,0 0 1,0-1 0,0 1 0,-1-1-1,1 0 1,0 0 0,-1 0 0,1 0-1,-1-1 1,0 1 0,0 0 0,0-1-1,0 0 1,0 1 0,-1-1 0,1 0-1,-1 0 1,2-3 0,3-12-385,0 1-1,2-20 1,-5 23-496,1 0-1,0 0 1,0 0 0,11-19-1,2 12-1797</inkml:trace>
</inkml:ink>
</file>

<file path=word/ink/ink6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5:33.108"/>
    </inkml:context>
    <inkml:brush xml:id="br0">
      <inkml:brushProperty name="width" value="0.1" units="cm"/>
      <inkml:brushProperty name="height" value="0.1" units="cm"/>
      <inkml:brushProperty name="color" value="#0000FF"/>
    </inkml:brush>
  </inkml:definitions>
  <inkml:trace contextRef="#ctx0" brushRef="#br0">29 1 1825,'3'0'128,"1"0"-128,0 0 0,0 0-176</inkml:trace>
  <inkml:trace contextRef="#ctx0" brushRef="#br0" timeOffset="1465.86">62 236 3217,'-15'0'417,"11"-11"223,-11 4-464,11-10-80,-4 17-96,-7-14-544,15 11-160</inkml:trace>
</inkml:ink>
</file>

<file path=word/ink/ink6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4:56.802"/>
    </inkml:context>
    <inkml:brush xml:id="br0">
      <inkml:brushProperty name="width" value="0.1" units="cm"/>
      <inkml:brushProperty name="height" value="0.1" units="cm"/>
      <inkml:brushProperty name="color" value="#66CC00"/>
    </inkml:brush>
  </inkml:definitions>
  <inkml:trace contextRef="#ctx0" brushRef="#br0">15 359 5907,'2'9'5677,"-1"1"-5477,0-1 0,0 0 0,-1 1 0,0 9 0,-20 178 667,20-145-690,0-51-174,0 0 1,0 0 0,0 0 0,0 0 0,0 1 0,0-1-1,1 0 1,-1 0 0,0 0 0,1 0 0,-1 1 0,0-1 0,1 0-1,-1 0 1,1 0 0,0 0 0,-1 0 0,1 0 0,0 0-1,0 0 1,-1-1 0,1 1 0,0 0 0,0 0 0,0-1-1,0 1 1,0 0 0,0-1 0,0 1 0,0-1 0,1 1 0,-1-1-1,0 0 1,0 1 0,0-1 0,0 0 0,0 0 0,1 0-1,-1 0 1,0 0 0,0 0 0,0 0 0,1 0 0,1-1-1,2-1 2,-1 0-1,1 0 0,0 0 0,-1-1 0,1 1 1,-1-1-1,0 0 0,6-5 0,129-129 165,41-38-111,-108 113-39,2 4-1,2 2 1,122-65 0,-131 92-74,-43 19-129,31-17-1,-55 27 129,0 0 0,0 0 0,1 0 0,-1 0 0,0-1 1,0 1-1,0 0 0,1 0 0,-1 0 0,0 0 0,0 0 0,1 0 1,-1 0-1,0 0 0,0 0 0,0 0 0,1 0 0,-1 0 0,0 0 1,0 0-1,1 0 0,-1 0 0,0 0 0,0 0 0,0 0 1,1 0-1,-1 0 0,0 0 0,0 1 0,0-1 0,1 0 0,-1 0 1,0 0-1,0 0 0,0 0 0,1 1 0,-1-1 0,0 0 0,0 0 1,0 0-1,0 1 0,0-1 0,0 0 0,0 0 0,1 0 1,-1 1-1,1 12-1487,-6 15-418</inkml:trace>
</inkml:ink>
</file>

<file path=word/ink/ink6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0:01.696"/>
    </inkml:context>
    <inkml:brush xml:id="br0">
      <inkml:brushProperty name="width" value="0.1" units="cm"/>
      <inkml:brushProperty name="height" value="0.1" units="cm"/>
      <inkml:brushProperty name="color" value="#0000FF"/>
    </inkml:brush>
  </inkml:definitions>
  <inkml:trace contextRef="#ctx0" brushRef="#br0">56 1628 6323,'-7'1'248,"-29"1"2263,25-4-574,10 2-1892,1 0 0,0 0 0,0 0 0,0 0 0,0 0 0,0-1 0,0 1 0,0 0 0,0 0 1,0 0-1,-1 0 0,1-1 0,0 1 0,0 0 0,0 0 0,0 0 0,0 0 0,0-1 0,0 1 0,0 0 0,0 0 0,0 0 0,0 0 1,0 0-1,0-1 0,0 1 0,0 0 0,1 0 0,-1 0 0,0 0 0,0-1 0,0 1 0,0 0 0,0 0 0,0 0 0,0 0 0,0 0 1,1 0-1,-1-1 0,0 1 0,0 0 0,0 0 0,0 0 0,0 0 0,0 0 0,1 0 0,-1 0 0,0 0 0,67-29 1308,57-55-994,20-12-214,135-51-36,133-75-140,-183 93 43,52-32 5,92-53 28,-186 110-69,290-154-13,-264 136 72,-185 101-48,-24 17 26,0 0 1,0 1-1,0 0 0,0 0 1,1 0-1,-1 0 0,1 1 0,-1 0 1,1 0-1,0 0 0,0 0 0,7-1 1,-8 4 67,-11 1 25,-3 1-1003,5-1 418,1-1 1,0 0-1,0 0 0,-1 0 1,1-1-1,-7 1 0,-15 0-4011</inkml:trace>
</inkml:ink>
</file>

<file path=word/ink/ink6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7:32.625"/>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49 1754 5154,'-22'-10'755,"20"9"-650,0 0 0,0 0 0,0 1 0,0-1-1,0 0 1,0-1 0,0 1 0,0 0 0,-2-3 0,3 3-79,1 0 0,-1 0 1,1 0-1,-1 0 1,1 0-1,0 0 0,-1 0 1,1 0-1,0-1 0,0 1 1,0 0-1,0 0 1,0 0-1,0 0 0,0 0 1,0 0-1,0-1 0,1 1 1,-1 0-1,0 0 1,1 0-1,-1 0 0,1 0 1,-1 0-1,2-1 1,2-7 22,1 0 0,1 0 0,0 1 1,0 0-1,0 0 0,1 0 1,0 1-1,1 0 0,15-11 0,-9 9 40,0 1-1,1 0 0,0 1 0,1 0 0,23-6 0,-4 4 14,0 2 0,0 2 0,0 1 0,0 2-1,42 2 1,441 44 103,-438-31-174,0 4 1,-1 4 0,-1 3-1,99 45 1,-91-33 7,2-2 0,0-5 1,105 20-1,-66-26 203,221 12-1,-240-29-131,-3 1-41,188-13 0,240-84 166,-481 75-194,67-28 0,-20 6-29,74-28 85,-3-8 1,284-167 0,-371 185-68,-2-3 0,76-72-1,-87 71-1,126-114 50,99-78 93,-209 185-111,-14 9-18,3 2 0,137-73 0,-44 46-12,273-93-1,-403 163-18,67-13-1,-93 23-10,0 0 0,0-2 0,0 1 0,-1-1 0,14-8 0,10-3 8,-17 13 42,-17 2-48,-1 0-1,0 1 1,1-1-1,-1 0 0,0 0 1,1 0-1,-1 0 1,0 0-1,1 0 0,-1 0 1,0 0-1,0 1 0,1-1 1,-1 0-1,0 0 1,0 0-1,1 1 0,-1-1 1,0 0-1,0 0 1,1 1-1,-1-1 0,0 0 1,0 1-1,0-1 0,0 0 1,0 0-1,1 1 1,-1-1-1,0 0 0,0 1 1,0-1-1,0 0 1,0 1-1,0-1 0,0 0 1,0 1-1,0 0 0,-2 0 18,0-5 75,2-2 17,1 7-41,0 5-20,-3-10 103,3 2-105,-1 6-27,0-4-21,0 0 0,0 0 0,0 0 0,0 1 0,0-1 0,0 0 1,0 0-1,0 0 0,0 0 0,0 0 0,0 1 0,0-1 0,0 0 0,0 0 0,0 0 0,0 0 1,0 0-1,0 1 0,0-1 0,0 0 0,0 0 0,0 0 0,0 0 0,0 0 0,0 0 0,0 1 0,-1-1 1,1 0-1,0 0 0,0 0 0,0 0 0,0 0 0,0 0 0,0 0 0,0 0 0,0 0 0,-1 1 1,1-1-1,0 0 0,0 0 0,0 0 0,0 0 0,0 0 0,-1 0 0,1 0 0,0 0 0,0 0 1,0 0-1,0 0 0,0 0 0,0 0 0,-1 0 0,1 0 0,0 0 0,0 0 0,0 0 0,-46 37-4431</inkml:trace>
</inkml:ink>
</file>

<file path=word/ink/ink6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5:02.073"/>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57 1544 4498,'-7'-3'511,"1"-1"-1,0 0 1,-1 0-1,1-1 1,-8-8-1,13 12-421,0-1 0,0 1 0,0 0 0,0 0 0,0-1 0,0 1 0,1-1 0,-1 1 0,0-1 0,1 1 0,-1-1 0,1 1 0,0-1-1,0 0 1,-1 1 0,1-1 0,0 0 0,0 1 0,0-1 0,1 1 0,-1-1 0,0 0 0,1 1 0,-1-1 0,1 1 0,-1-1 0,1 1 0,0-1 0,0 1 0,-1-1-1,3-1 1,11-16 59,1 1 0,1 0 0,1 1 0,1 0-1,0 2 1,22-15 0,4 1 11,77-37 0,-63 42-60,1 2 0,2 3 0,92-17 0,-90 22-68,26-2 24,0 3-1,1 5 1,147 5 0,-159 7-33,133 24 0,73 35-32,-25-4 48,50-11 138,-218-36-75,215 28 489,-262-35-502,1-1 0,71-5 0,87-18 85,-176 16-167,626-125 263,-512 89-213,186-80 0,102-88-4,-169 74 11,-159 83-22,87-38 30,-60 38 0,131-57 13,-122 41 2,9-5 48,216-74 0,-196 84 107,-138 50-103,1 1 1,0 2 0,36-6 0,-35 10-29,-14 1-48,-16 3-62,0 0 0,0 0 0,0 0 1,0 0-1,0 0 0,0 0 0,0 0 0,0 0 1,0 0-1,0 0 0,-1 0 0,1 0 0,0 0 1,0 0-1,0-1 0,0 1 0,0 0 1,0 0-1,0 0 0,0 0 0,0 0 0,0 0 1,0 0-1,0 0 0,0 0 0,0 0 0,0 0 1,0 0-1,0-1 0,0 1 0,0 0 1,0 0-1,0 0 0,1 0 0,-1 0 0,0 0 1,0 0-1,0 0 0,0 0 0,0 0 0,0 0 1,0 0-1,-2 0-106,-1 1 0,1 0 1,0 0-1,-1 0 0,1 0 0,0 0 1,0 0-1,0 1 0,0-1 0,-2 3 1,-7 3-327,-4 2-893,-1 0 1,-23 21 0,6 3-3307</inkml:trace>
</inkml:ink>
</file>

<file path=word/ink/ink6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1:30.210"/>
    </inkml:context>
    <inkml:brush xml:id="br0">
      <inkml:brushProperty name="width" value="0.1" units="cm"/>
      <inkml:brushProperty name="height" value="0.1" units="cm"/>
      <inkml:brushProperty name="color" value="#0000FF"/>
    </inkml:brush>
  </inkml:definitions>
  <inkml:trace contextRef="#ctx0" brushRef="#br0">103 879 4530,'-2'-1'126,"0"0"0,-1 0 1,1 1-1,0-1 0,0 0 0,-1 1 1,1 0-1,0-1 0,-1 1 0,1 0 0,0 0 1,-1 1-1,1-1 0,0 0 0,-1 1 0,1-1 1,0 1-1,0 0 0,0 0 0,-1 0 0,1 0 1,0 0-1,0 0 0,0 0 0,1 1 0,-1-1 1,0 1-1,0 0 0,1-1 0,-1 1 0,1 0 1,-1 0-1,1 0 0,0 0 0,-2 3 0,-3 14 60,0 1 0,1 0-1,1 0 1,1 0-1,-1 38 1,3-47-142,2-1 1,-1 1-1,1-1 1,1 0 0,0 1-1,0-1 1,1 0-1,1 0 1,-1-1-1,2 1 1,-1-1-1,1 0 1,11 16-1,-12-21-39,0 1 0,0-1 0,0 0 0,1 0 0,-1 0 0,1-1 0,0 1 0,0-1 0,1 0 0,-1-1 0,1 1-1,-1-1 1,1 0 0,0 0 0,-1-1 0,13 2 0,-11-3 4,1 0 0,-1-1 1,1 0-1,-1 0 0,0 0 0,1-1 0,-1 0 1,0 0-1,0-1 0,0 0 0,0-1 0,7-4 0,-5 2 1,1 0-1,-1-1 1,-1 0-1,1-1 1,-1 0-1,0 0 1,-1-1-1,0 1 1,-1-2-1,0 1 1,0-1-1,-1 0 0,0 0 1,0 0-1,-1-1 1,-1 0-1,4-19 1,-7 17-3,0-1 1,-1 1 0,-1 0 0,0-1-1,-1 1 1,0 0 0,-1 0-1,0 1 1,-1-1 0,-1 1-1,0 0 1,0 0 0,-1 1-1,-1 0 1,0 0 0,-15-15 0,-29-38 8,44 52-21,0 1 0,-1 0 0,0 0 0,0 1 1,-1 0-1,-1 1 0,0 0 0,0 1 0,-16-9 0,26 16-1,-1 0-1,1 0 1,-1 1-1,1-1 0,-1 1 1,1 0-1,-1-1 1,1 1-1,-1 0 0,0 0 1,1 0-1,-1 0 1,1 0-1,-1 0 0,1 0 1,-1 1-1,1-1 0,-1 1 1,1-1-1,-1 1 1,-2 1-1,2-1-15,-1 1 0,1 0 1,0 0-1,0 0 0,0 0 0,0 1 0,0-1 1,1 1-1,-1-1 0,1 1 0,-2 2 0,-1 4-153,1 0-1,0 0 1,1 0 0,0 1-1,0-1 1,-1 16-1,3 1-1161,4 43 1,5-22-1188</inkml:trace>
  <inkml:trace contextRef="#ctx0" brushRef="#br0" timeOffset="377.03">537 934 4178,'8'15'752,"-8"6"33,3 8-353,10-5 48,-13 0-176,3 1-32,-1-11-240,-2-2 32,3 0-32,-3-10-64,3-6-416,-3 8-848,2-11-1554</inkml:trace>
  <inkml:trace contextRef="#ctx0" brushRef="#br0" timeOffset="805.91">758 478 4226,'-1'0'81,"1"0"0,-1-1 0,0 1 0,0 0 1,1 0-1,-1 0 0,0 0 0,1 0 0,-1 0 0,0 0 0,0 0 1,1 0-1,-1 0 0,0 0 0,1 0 0,-1 1 0,0-1 0,1 0 1,-1 0-1,0 1 0,1-1 0,-1 1 0,0-1 0,1 0 0,-1 1 0,1-1 1,-1 1-1,1-1 0,-1 1 0,1 0 0,-1-1 0,1 1 0,0-1 1,-1 1-1,1 0 0,0-1 0,0 1 0,-1 0 0,1-1 0,0 2 1,-8 36 157,7-30-62,-1 7-86,2 0 0,0 0 1,0 0-1,2 0 0,0 0 0,0 0 0,2-1 1,-1 1-1,8 15 0,-3-8-34,2 0-1,0 0 1,2-1 0,27 39-1,-36-56-54,0-1-1,0 1 0,0 0 1,1-1-1,-1 0 1,1 0-1,0 0 0,0 0 1,0 0-1,0-1 0,0 0 1,1 0-1,-1 0 1,0 0-1,1-1 0,8 2 1,-6-2-3,0-2 0,0 1 0,0-1 0,0 0 1,0 0-1,0 0 0,-1-1 0,1 0 0,-1-1 0,1 0 0,6-3 1,-7 2 9,0 0 1,0-1-1,0 0 1,-1 0 0,1 0-1,-1-1 1,-1 1 0,1-1-1,-1 0 1,0-1 0,0 1-1,-1-1 1,0 1-1,4-13 1,-1 3 11,-1 1 1,-1-1-1,-1 0 0,0 0 0,1-33 1,-5 37-13,-1 1 1,0 0-1,0-1 0,-1 1 1,0 0-1,-1 0 1,0 1-1,-1-1 0,0 1 1,-1 0-1,0 0 1,-1 1-1,0 0 1,0 0-1,-13-12 0,12 13-2,0 1 0,0 0 1,0 0-1,0 1 0,-1 0 0,0 1 0,-1 0 0,1 0 0,-1 1 0,0 0 0,0 1 0,0 0 0,0 1 0,-1 0 0,1 0 0,-1 1 0,-12 1 0,17 1-78,1 0 0,-1 0 0,1 1-1,-1 0 1,1 0 0,0 0 0,0 1 0,0 0-1,0 0 1,1 0 0,-1 0 0,1 1 0,0 0-1,0 0 1,0 0 0,0 0 0,1 1 0,0-1-1,-5 10 1,4-7-122,0 0-1,0 1 0,1-1 1,0 1-1,0 0 1,1 0-1,0 0 1,1 0-1,0 0 0,0 1 1,0-1-1,2 16 1,8 11-2361</inkml:trace>
  <inkml:trace contextRef="#ctx0" brushRef="#br0" timeOffset="1166.03">1164 233 4018,'2'1'238,"-1"0"1,1-1-1,-1 1 1,1 0-1,-1 0 1,1 0-1,-1 1 1,0-1 0,1 0-1,-1 0 1,0 1-1,0-1 1,0 0-1,1 2 1,19 30 1,-15-23 245,3 6-287,0 1 0,-1 1-1,-1-1 1,-1 1 0,0 0-1,5 34 1,-5-12-187,-1 0 0,-2 43 0,-3-82-27,0-1 1,-1 1-1,1 0 1,0-1 0,0 1-1,0-1 1,0 1-1,0-1 1,0 1-1,0-1 1,1 1-1,-1-1 1,0 1 0,0 0-1,0-1 1,0 1-1,1-1 1,-1 1-1,0-1 1,0 0 0,1 1-1,-1-1 1,1 1-1,-1-1 1,0 1-1,1-1 1,0 1-1,13-6-2122,-12 4 1883,14-8-1695</inkml:trace>
  <inkml:trace contextRef="#ctx0" brushRef="#br0" timeOffset="1858.97">1614 28 3826,'-4'-3'259,"0"0"0,0 0 0,-1 0 0,0 1 1,1 0-1,-1 0 0,0 0 0,0 0 0,0 1 1,0-1-1,-1 1 0,1 1 0,0-1 0,0 1 0,-1 0 1,1 0-1,0 0 0,0 1 0,-8 1 0,8 0-171,-1 0 0,1 0-1,0 1 1,0-1-1,0 1 1,0 0 0,1 0-1,-1 1 1,1-1-1,0 1 1,-1 0 0,2 0-1,-1 1 1,1-1-1,-1 1 1,1 0 0,-5 9-1,4-4-70,0 0 0,1 0-1,0 1 1,1-1 0,-1 1 0,2-1-1,0 1 1,0 11 0,1-16-12,0 0 1,0 0 0,1 0-1,0 0 1,0 0-1,1-1 1,-1 1-1,1 0 1,0-1 0,1 0-1,-1 1 1,1-1-1,0 0 1,1 0-1,-1 0 1,5 4 0,-3-4-10,1 0 1,-1 0-1,1 0 1,0-1 0,1 0-1,-1 0 1,1-1-1,10 5 1,-13-7 2,0 0-1,1 0 1,-1 0-1,1-1 1,-1 0-1,1 0 1,0 0 0,-1 0-1,1-1 1,-1 1-1,1-1 1,-1-1 0,0 1-1,1 0 1,7-5-1,-6 3-2,0 0 0,-1 0-1,1-1 1,-1 0 0,1 0-1,-1-1 1,-1 1 0,1-1-1,0 0 1,-1 0 0,0-1-1,-1 1 1,1-1 0,-1 0-1,4-9 1,-2 0 17,0 0-1,4-24 1,-8 35-9,0 0 0,-1-1 0,0 1 0,1 0-1,-1-1 1,-1 1 0,1 0 0,-1-1 0,0 1 0,0 0 0,0 0-1,0-1 1,-1 1 0,-2-6 0,-18-30 25,22 97 27,6-16-33,1 0-1,16 48 0,-16-62-30,23 85 123,-30-111-143,1 0 1,-1 0 0,1 0-1,-1 0 1,0 0-1,0 0 1,1 0 0,-1 0-1,0 0 1,0 0 0,0 0-1,0 0 1,0 0-1,0 0 1,0 0 0,0 0-1,-1 0 1,0 1 0,-17 11-4077,2-6-95</inkml:trace>
  <inkml:trace contextRef="#ctx0" brushRef="#br0" timeOffset="2237.95">1751 468 6755,'5'2'1201,"-10"-9"-433,7 12-144,-2-3-176,3-7-416,-6 5-32,1 0-112,4 7-464,-2 8-480,6-1-737,-6 8-1265</inkml:trace>
</inkml:ink>
</file>

<file path=word/ink/ink6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0:40.048"/>
    </inkml:context>
    <inkml:brush xml:id="br0">
      <inkml:brushProperty name="width" value="0.1" units="cm"/>
      <inkml:brushProperty name="height" value="0.1" units="cm"/>
      <inkml:brushProperty name="color" value="#0000FF"/>
    </inkml:brush>
  </inkml:definitions>
  <inkml:trace contextRef="#ctx0" brushRef="#br0">99 1577 4610,'-33'8'861,"23"-5"-281,0-1 0,0 0 0,0 0 1,-13 0-1,21-5 670,8-5-842,12-7-271,-18 15-134,62-42 350,130-67 0,-130 77-248,578-255 255,-474 219-352,205-76-24,200-88 19,-356 131 26,-202 94-28,0-1 0,-1-1-1,0 0 1,-1 0 0,0-1 0,17-19 0,-26 26 0,1 0 1,0 0-1,-1 1 1,1-1 0,0 1-1,1 0 1,-1 0-1,0 0 1,5-2 0,-8 4-7,1 0 0,-1-1 0,1 1 0,-1 0 0,1-1 0,-1 1 0,1 0 0,-1-1 0,0 1 0,1-1 0,-1 1 0,0-1 1,1 1-1,-1-1 0,0 1 0,0-1 0,1 1 0,-1-1 0,0 0 0,0 0 0,0-1-90,-2 8 3,1 73-4364,0-63 281</inkml:trace>
  <inkml:trace contextRef="#ctx0" brushRef="#br0" timeOffset="383.88">2798 0 5587,'-1'1'79,"1"0"0,0-1 0,0 1 1,0 0-1,0 0 0,0 0 1,0-1-1,0 1 0,0 0 1,0 0-1,0-1 0,1 1 1,-1 0-1,0-1 0,0 1 0,1 0 1,-1 0-1,1-1 0,-1 1 1,0-1-1,1 1 0,-1 0 1,1-1-1,-1 1 0,2 0 1,15 19 166,-15-18-79,6 8 16,0 0 0,0 0 0,-1 1-1,-1 0 1,1 1 0,5 17 0,20 74 471,-23-68-536,-6-18-77,0 1 0,-1 0 0,0 0 0,-2 0 0,-3 35 0,1-12 1,1-15-27,1-17-20,0-1-1,0 0 0,-1 0 0,-2 11 1,0-7-1550,3-26-825,-2-7-1225</inkml:trace>
  <inkml:trace contextRef="#ctx0" brushRef="#br0" timeOffset="803.97">2674 153 4930,'-1'-2'100,"1"0"1,0 0-1,-1 1 0,1-1 0,0 0 1,0 0-1,0 0 0,1 0 0,-1 1 1,0-1-1,1 0 0,-1 0 0,1 0 1,0 1-1,-1-1 0,1 0 0,0 1 1,0-1-1,0 1 0,0-1 0,0 1 1,0-1-1,1 1 0,-1 0 0,1 0 0,-1-1 1,0 1-1,1 0 0,2-1 0,6-4 26,1 0 0,-1 0 0,15-4 0,-20 8-8,24-9 53,0 1 0,0 1 0,1 2 0,0 1 0,0 1 0,1 1 0,49 2 0,-57 3-129,0 1 0,-1 1 1,1 1-1,-1 1 0,0 1 0,0 0 1,0 2-1,-1 1 0,0 1 0,35 22 0,-43-24-22,-1 1-1,0 1 0,0 0 0,-1 0 0,0 1 1,-1 0-1,0 1 0,14 23 0,-20-28-6,0 1-1,-1 0 1,0 0-1,0 0 1,-1 0-1,0 0 1,-1 1-1,1-1 1,-1 1-1,-1-1 1,0 1-1,0 0 1,-1-1-1,0 1 0,0-1 1,-1 0-1,-3 11 1,0-6 12,1 0-1,-2 0 1,0 0 0,0-1-1,-1 0 1,-1 0 0,0-1-1,-1 0 1,0 0 0,0-1-1,-1 0 1,0-1 0,-20 14 0,14-13-9,0-1 1,-1-1 0,0 0 0,0-1 0,-1-1 0,1-1 0,-1 0 0,0-1 0,-34 2 0,7-5-78,0-1 0,0-3 0,0-2 1,-54-12-1,95 16 15,0 0-159,-1 0 1,1 0 0,-1 0 0,1 0-1,-1 1 1,1-1 0,-1 1 0,0 0-1,1 1 1,-1-1 0,1 1-1,-1 0 1,1 0 0,-1 0 0,1 0-1,0 1 1,-1 0 0,-5 3 0,-16 16-2339</inkml:trace>
  <inkml:trace contextRef="#ctx0" brushRef="#br0" timeOffset="1695.75">187 1812 3153,'-21'2'345,"12"0"-59,1-1 1,0-1-1,0 1 1,0-1-1,0-1 1,-1 1-1,1-1 1,0-1-1,-15-4 1,22 5-199,0 1-1,1-1 1,-1 1 0,1-1-1,-1 0 1,1 1 0,-1-1-1,1 0 1,0 1 0,-1-1-1,1 0 1,0 0 0,-1 0-1,1 1 1,0-1 0,0 0-1,0 0 1,0 0 0,0 1-1,0-1 1,0 0 0,0 0-1,0 0 1,0 0 0,0 1-1,0-1 1,1 0 0,-1-1-1,-2 2 253,2 0-331,0 0 0,0 1 1,0-1-1,0 0 0,0 0 0,0 0 0,0 0 0,0 0 0,0 0 1,1 0-1,-1 0 0,0 0 0,0 0 0,0 0 0,0 0 0,0 0 1,0 1-1,0-1 0,0 0 0,0 0 0,0 0 0,0 0 0,0 0 0,0 0 1,0 0-1,0 0 0,0 0 0,0 0 0,0 1 0,0-1 0,0 0 1,0 0-1,0 0 0,0 0 0,0 0 0,0 0 0,0 0 0,0 0 0,0 0 1,0 0-1,-1 1 0,1-1 0,0 0 0,0 0 0,0 0 0,0 0 1,0 0-1,0 0 0,0 0 0,0 0 0,5 0 50,3-1 1,0 0-1,0 0 1,1 1 0,-1 0 0,0 0 0,10 2 0,16 1 150,155 10 443,-54-2-366,989 5 512,-723-18-750,14 17-6,-397-14-68</inkml:trace>
  <inkml:trace contextRef="#ctx0" brushRef="#br0" timeOffset="2099.97">2776 1707 5619,'3'8'3086,"0"20"-3015,-2-15 117,11 30 30,-9-35-184,0 1 0,-1 0 0,0-1 0,-1 1 0,1 16 0,0 14 27,-1-23-35,0-1-1,-1 0 1,-1 1-1,-4 19 1,4-32 13,0 0 0,0 1 0,-1-1-1,1 0 1,-1 0 0,0 0 0,0 0 0,-2 2 0,3-4-188,0 0 0,1 0 0,-1 0 0,1 0 0,-1-1 0,0 1 0,0 0 0,0 0 0,1-1 0,-1 1 0,0-1 0,0 1 0,0-1 0,0 1 0,0-1 0,0 0 0,0 1 0,0-1 0,0 0 0,0 0 0,0 1 0,0-1 0,0 0 0,-2 0 0,-11-7-3554</inkml:trace>
  <inkml:trace contextRef="#ctx0" brushRef="#br0" timeOffset="2535.9">2560 1735 5619,'4'-7'284,"1"0"0,1 1 0,-1 0 0,1 0 0,0 0 0,1 1 0,-1 0 0,1 0 1,0 0-1,0 1 0,1 0 0,13-5 0,-1 2-231,-1 1 0,1 0 0,0 1 1,23-2-1,-25 5-30,1 1 0,-1 0 0,1 2 0,0 0 0,-1 1 1,0 1-1,24 6 0,-31-6-12,1 2-1,-1-1 1,0 1-1,0 0 1,-1 1-1,0 1 1,0 0 0,0 0-1,-1 0 1,0 2-1,0-1 1,8 12 0,-10-11-1,0 1 1,0 0 0,-1 0 0,-1 0 0,0 1 0,0 0 0,-1 0 0,0 0 0,-1 1 0,0-1 0,1 18 0,-3-22-1,-1 0 0,0 1-1,-1-1 1,0 0 0,0 0-1,0 0 1,-1 1 0,0-1 0,0-1-1,-1 1 1,0 0 0,0-1 0,0 1-1,-1-1 1,0 0 0,0 0 0,-1 0-1,1-1 1,-1 0 0,-7 6 0,2-2 28,-1-1 0,1 0 0,-1-1 0,0 0 1,-1-1-1,0 0 0,0-1 0,0 0 0,0-1 0,-1-1 1,0 0-1,-15 2 0,-7-2 107,0-1 0,0-1 0,0-3 0,0 0 0,-38-9 0,73 11-165,0 0 1,0 0-1,0 0 1,-1-1-1,1 1 1,0 0-1,0 0 1,0 0-1,0 0 1,0-1-1,0 1 1,-1 0-1,1 0 1,0 0 0,0-1-1,0 1 1,0 0-1,0 0 1,0 0-1,0-1 1,0 1-1,0 0 1,0 0-1,0-1 1,0 1-1,0 0 1,0 0-1,0 0 1,0-1-1,0 1 1,1 0-1,-1 0 1,0 0-1,0-1 1,0 1 0,0 0-1,0 0 1,0 0-1,0 0 1,1-1-1,-1 1 1,0 0-1,0 0 1,0 0-1,0 0 1,1 0-1,-1 0 1,0 0-1,0-1 1,0 1-1,1 0 1,-1 0-1,0 0 1,0 0-1,0 0 1,1 0 0,-1 0-1,0 0 1,1 0-1,0 0-110,0-1-1,1 1 1,-1-1 0,0 1 0,1-1-1,-1 1 1,0 0 0,1 0-1,-1 0 1,1 0 0,-1 0-1,0 0 1,1 0 0,-1 0-1,2 1 1,12-1-714,21-11-1507</inkml:trace>
  <inkml:trace contextRef="#ctx0" brushRef="#br0" timeOffset="2940.86">3605 1432 5074,'-3'-2'213,"1"-1"0,-1 1 0,0 0 0,0 0-1,-1 0 1,1 0 0,0 1 0,-1-1 0,1 1-1,-1 0 1,1 0 0,-1 0 0,1 0 0,-1 1 0,0-1-1,1 1 1,-5 0 0,2 1-105,1 0 0,-1 0 0,1 1 0,0-1 0,0 1 0,0 0 0,0 1 0,0-1 0,0 1 0,-6 5 0,-5 5 43,0 2-1,1 0 0,0 0 1,-21 31-1,32-41-129,1-1-1,0 1 1,-1 0 0,2 1-1,-1-1 1,1 0 0,0 1-1,0 0 1,0-1 0,1 1-1,-1 0 1,2 0 0,-1 0-1,1 0 1,0 0 0,0-1-1,0 1 1,1 0 0,0 0-1,0 0 1,2 6 0,0-6-20,-1 0 0,1-1 0,1 1 0,-1 0 0,1-1 0,0 0 0,0 0 0,0 0 0,1 0 0,0-1 0,0 0 0,0 0 0,0 0 1,1 0-1,-1-1 0,1 0 0,0 0 0,10 3 0,-8-3-11,1-1 1,-1 0 0,0-1-1,0 1 1,1-2-1,-1 1 1,1-1-1,-1 0 1,1-1 0,-1 0-1,0-1 1,0 1-1,1-1 1,12-6-1,-15 3-518</inkml:trace>
</inkml:ink>
</file>

<file path=word/ink/ink6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0:26.700"/>
    </inkml:context>
    <inkml:brush xml:id="br0">
      <inkml:brushProperty name="width" value="0.1" units="cm"/>
      <inkml:brushProperty name="height" value="0.1" units="cm"/>
      <inkml:brushProperty name="color" value="#FF3300"/>
    </inkml:brush>
  </inkml:definitions>
  <inkml:trace contextRef="#ctx0" brushRef="#br0">84 326 4242,'-12'5'1324,"11"-5"-1233,-1 0-1,1 1 1,0-1-1,-1 1 1,1 0-1,0-1 1,0 1-1,0 0 1,0 0-1,0 0 1,0-1-1,0 1 1,0 0-1,0 1 1,0-1-1,-1 1 1,-2 7 94,0 0 0,1 1 0,0-1 0,0 1 0,1 0 0,0 0 0,0 0 0,1 0 0,1 0 0,0 13 0,1-10-114,1 0-1,0-1 1,0 1-1,1-1 1,1 0-1,0 0 1,1 0-1,0 0 1,1-1-1,8 14 1,-12-22-70,1 1 1,-1 0-1,1-1 0,0 0 1,0 1-1,0-1 0,1 0 0,-1-1 1,1 1-1,-1-1 0,1 1 1,0-1-1,0 0 0,0 0 1,0-1-1,0 1 0,0-1 1,1 0-1,-1 0 0,0-1 1,1 1-1,-1-1 0,1 0 0,-1 0 1,0 0-1,1-1 0,-1 1 1,0-1-1,1 0 0,-1 0 1,0-1-1,8-3 0,-6 2 15,0 0 1,0-1-1,-1 0 0,1 0 0,-1-1 0,0 0 0,0 0 0,0 0 1,0 0-1,-1-1 0,0 1 0,0-1 0,-1 0 0,0-1 0,0 1 1,0 0-1,-1-1 0,0 0 0,0 1 0,0-1 0,0-11 0,-1 8 41,0 0-1,-1 0 0,0-1 0,0 1 0,-1 0 1,-1 0-1,0 0 0,0 0 0,-1 0 0,0 1 0,-1-1 1,0 1-1,0 0 0,-8-12 0,-5-4 33,-24-32 27,36 53-105,1 0 0,0 0 1,-1 0-1,0 0 0,0 1 1,0 0-1,0 0 0,0 0 0,-10-3 1,8 3-11,-1 1 1,1 0 0,-1 0-1,0 1 1,1 0 0,-15 0-1,19 1-1,0 0-1,0 1 0,0-1 1,1 1-1,-1 0 1,0 0-1,0 0 0,1 0 1,-1 0-1,1 1 0,-1-1 1,1 1-1,-1 0 0,1-1 1,0 1-1,0 0 0,0 1 1,0-1-1,0 0 0,1 0 1,-3 4-1,0 3-222,0 0-1,1 0 1,0 0 0,0 1 0,1-1-1,0 1 1,0-1 0,1 1-1,1 0 1,0 0 0,0-1 0,1 1-1,0 0 1,0 0 0,6 15 0,5 15-2074</inkml:trace>
  <inkml:trace contextRef="#ctx0" brushRef="#br0" timeOffset="793.12">476 544 5442,'-5'2'1889,"-1"-2"-1088,6 2-225,-2 8-336,-9 4-224,6 3-16,5 5 32,0-8-80,5 1-240,8-10-720,3-1-1105</inkml:trace>
  <inkml:trace contextRef="#ctx0" brushRef="#br0" timeOffset="1171.11">727 184 5458,'-1'-2'88,"-1"0"-1,1 0 0,-1-1 0,1 1 0,0 0 0,-1 0 0,1-1 0,0 1 0,1-1 0,-1 1 0,0-1 0,1 1 0,-1-1 0,1 1 0,0-1 0,0 0 0,0 1 0,0-1 0,1-3 0,0 1-7,1 1 0,0-1 1,-1 1-1,1 0 1,1-1-1,-1 1 1,1 0-1,-1 0 1,8-7-1,-1 2 12,0 0 1,1 1-1,0 0 1,1 0-1,0 1 1,0 1-1,13-6 1,-18 9-68,0 1 0,0 0 1,0 0-1,0 0 0,1 1 1,-1 0-1,0 0 0,1 1 0,-1-1 1,1 1-1,-1 1 0,1 0 1,-1-1-1,0 2 0,1-1 1,-1 1-1,0 0 0,0 0 1,0 1-1,0 0 0,0 0 1,-1 0-1,1 1 0,-1-1 0,0 1 1,0 1-1,0-1 0,-1 1 1,1-1-1,-1 2 0,0-1 1,-1 0-1,1 1 0,-1-1 1,0 1-1,-1 0 0,1 0 0,2 10 1,-4-10-16,0-1 0,0 1 0,0 0 0,0 0 0,-1-1 0,0 1 0,-1 0 0,1 0 0,-1-1 0,0 1 0,0 0 0,-1-1 0,1 1 0,-1-1 0,-1 0 0,1 1 0,-1-1 0,0 0 0,0 0 0,0-1 0,-1 1 0,0-1 0,-7 8 0,9-11 12,1 0 0,-1 0 1,0 0-1,0-1 0,1 1 1,-1 0-1,0-1 0,0 1 0,0-1 1,0 0-1,0 1 0,0-1 1,0 0-1,0 0 0,0 0 1,0-1-1,0 1 0,0 0 0,0-1 1,0 1-1,1-1 0,-1 0 1,-2-1-1,3 2-16,0 0 1,1-1 0,-1 1-1,0 0 1,0-1-1,1 1 1,-1-1 0,0 0-1,1 1 1,-1-1-1,0 1 1,1-1-1,-1 0 1,1 0 0,-1 1-1,1-1 1,-1 0-1,1 0 1,0 0 0,-1 1-1,1-1 1,0 0-1,0 0 1,-1 0-1,1 0 1,0 0 0,0 0-1,0 0 1,0 1-1,0-1 1,0 0 0,1 0-1,-1 0 1,0 0-1,0 0 1,1 0-1,-1 1 1,0-1 0,1 0-1,-1 0 1,1 0-1,-1 1 1,1-1 0,-1 0-1,1 1 1,0-1-1,0 0 1,2-2-9,-1 1 1,1-1-1,0 1 1,-1 0-1,1 0 1,0 0-1,0 1 1,1-1-1,-1 1 1,0-1-1,1 1 1,-1 0-1,0 0 1,1 1-1,-1-1 1,1 1-1,4-1 1,-2 2-4,1-1 1,0 1-1,0 0 1,-1 1-1,1 0 1,-1 0 0,1 0-1,10 6 1,-7-3 3,-1 0 1,0 1-1,0 1 1,0-1 0,0 1-1,-1 1 1,0 0-1,-1 0 1,0 0 0,0 1-1,7 13 1,-11-15 6,0 0 1,0 1-1,0 0 1,-1-1 0,-1 1-1,1 0 1,-1 0-1,-1 0 1,1 0-1,-1 0 1,-1 0-1,0 0 1,0 0-1,0 0 1,-1-1-1,0 1 1,0 0-1,-1-1 1,0 1-1,-1-1 1,1 0-1,-1 0 1,-1 0-1,-5 6 1,3-4 20,0 0 0,-1 0 0,0-1 0,-1 0 0,0-1 0,0 0 0,-1 0 0,1-1 0,-1 0 0,-1-1 0,1 0 0,-1-1 0,0 0 0,0 0 0,-20 3 0,25-8-17,0 1 0,1 0 1,-1-1-1,0 0 0,0-1 1,1 1-1,-1-1 0,0 0 1,1-1-1,0 1 0,-1-1 0,1 0 1,0 0-1,1-1 0,-1 0 1,-5-4-1,2 1-196,0 1 1,0 1-1,-1-1 1,-11-4 0,19 10 96,0-1 1,0 1 0,-1 0 0,1-1-1,0 1 1,0 0 0,0 0 0,-1 0-1,1 0 1,0 0 0,0 0 0,0 0-1,-1 1 1,1-1 0,0 0 0,0 1-1,0-1 1,0 1 0,0-1 0,0 1 0,0-1-1,-1 1 1,2 0 0,-1-1 0,0 1-1,-2 1 1,-9 6-2550</inkml:trace>
</inkml:ink>
</file>

<file path=word/ink/ink6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0:11.289"/>
    </inkml:context>
    <inkml:brush xml:id="br0">
      <inkml:brushProperty name="width" value="0.1" units="cm"/>
      <inkml:brushProperty name="height" value="0.1" units="cm"/>
      <inkml:brushProperty name="color" value="#0000FF"/>
    </inkml:brush>
  </inkml:definitions>
  <inkml:trace contextRef="#ctx0" brushRef="#br0">49 688 5026,'-48'-25'6723,"48"26"-6671,11-4 1178,31-1-1254,-35 3 124,349-59 110,-162 23-108,64-9 8,502-71 34,-707 112-135,400-39-32,-2 24-14,-416 20 37,17-1 0,0 2 0,0 2 0,86 17 0,-128-17 0,-8-2 0,-1-1 0,1 1 0,0-1 0,0 1 0,0-1 0,-1 0 0,1 1 0,0-1 0,0 0 0,0 0 0,0-1 0,2 1 0,-20 1-545,13-1-233,7 7-154,3 7 154,14 16-1765,15-2-1533</inkml:trace>
  <inkml:trace contextRef="#ctx0" brushRef="#br0" timeOffset="694.39">3666 90 5362,'-2'-2'186,"-17"-14"1986,19 16-2121,0 0 0,0 0 0,0 0 0,-1-1 0,1 1 0,0 0 1,0 0-1,0 0 0,-1 0 0,1-1 0,0 1 0,0 0 0,-1 0 0,1 0 0,0 0 0,0 0 0,-1 0 1,1 0-1,0 0 0,0 0 0,-1 0 0,1 0 0,0 0 0,0 0 0,-1 0 0,1 0 0,0 0 0,0 0 0,-1 0 1,1 0-1,0 0 0,0 0 0,-1 0 0,1 0 0,0 0 0,0 1 0,-1-1 0,1 0 0,0 0 0,0 0 0,0 0 1,0 1-1,-1-1 0,1 0 0,0 0 0,0 0 0,0 1 0,0-1 0,0 0 0,-1 0 0,1 1 0,0-1 1,0 0-1,0 0 0,0 1 0,0-1 0,0 0 0,0 0 0,0 1 0,0-1 0,0 0 0,0 1 0,10 67 811,-21 150-556,3-91-246,9-102-53,0 0 0,2 0 1,6 28-1,3 21-2,-12-72 2,0 0 0,1 0-1,-1 1 1,1-1 0,-1 0-1,1 0 1,0 0 0,0 0-1,0 0 1,0 0 0,0 0-1,1 0 1,-1 0 0,1-1-1,-1 1 1,1-1 0,-1 1-1,1-1 1,0 1 0,0-1-1,0 0 1,0 0 0,0 0-1,0 0 1,0 0 0,0 0-1,0-1 1,0 1 0,0-1-1,1 1 1,-1-1-1,4 0 1,8 1 40,0-2-1,-1 1 0,0-2 1,18-3-1,-21 3-23,75-19 155,13-2-100,-57 16-47,-6 1-35,0 0 0,1 3 1,70 1-1,-105 2 3,-1 0-1,0 0 0,1 1 1,-1-1-1,1 0 0,-1 0 1,1 0-1,-1 0 0,0 1 1,1-1-1,-1 0 0,1 0 1,-1 0-1,1 0 0,-1 0 1,1 0-1,-1 0 0,1 0 0,-1 0 1,0-1-1,1 1 0,-1 0 1,1 0-1,-1 0 0,1 0 1,-1-1-1,0 1 0,1 0 1,-1 0-1,0-1 0,1 1 1,-1 0-1,1-1 0,-14-9-1309,2 3 179,-5-6-1226,0-3-801</inkml:trace>
  <inkml:trace contextRef="#ctx0" brushRef="#br0" timeOffset="1122.36">3455 25 1761,'-16'3'7137,"14"-4"-6661,17 5 974,2 0-1347,1-1 1,-1-2 0,1 1-1,0-2 1,0 0 0,33-6-1,-45 6-89,87-13 106,-52 6-72,0 2 0,49 0 0,-43 3 46,-18 0-213,-28 2 44,-1 0-1,0 0 1,1-1-1,-1 1 1,0 0-1,1 0 1,-1 0-1,0 0 1,1 0-1,-1 0 1,0 0-1,1 0 1,-1 0 0,0 0-1,1 0 1,-1 0-1,0 1 1,1-1-1,-1 0 1,0 0-1,0 0 1,1 0-1,-1 0 1,0 1-1,1-1 1,-1 0-1,0 0 1,0 0-1,0 1 1,1-1-1,-1 0 1,0 1-1,0-1 1,0 0-1,1 0 1,-1 1-1,-1 1-146,0 0 0,0 0-1,0 0 1,0 0-1,0 0 1,0 0-1,0-1 1,-1 1-1,-2 2 1,-3 5-787,-16 17-2990</inkml:trace>
  <inkml:trace contextRef="#ctx0" brushRef="#br0" timeOffset="1529.08">3560 381 6451,'3'-2'204,"-1"0"-1,1 1 1,0 0 0,0 0 0,0-1-1,0 2 1,0-1 0,0 0-1,0 0 1,0 1 0,4 0 0,23-6 307,48-21 356,108-23 0,-102 42-776,-77 8-101,-1-1 0,0 1 0,1 0 0,-1 1 0,0 0-1,0 0 1,1 0 0,-1 0 0,0 1 0,0 0 0,0 1 0,9 4 0,-15-7-252,0 0 210,-1 0-1,1 0 1,0 0-1,0 0 1,0 0 0,0 0-1,0 0 1,0 0-1,-1 0 1,1 0 0,0 0-1,0 0 1,0 0-1,0 0 1,0 0 0,-1 0-1,1 0 1,0 0-1,0 0 1,0 0 0,-1 5-2097</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5:43.607"/>
    </inkml:context>
    <inkml:brush xml:id="br0">
      <inkml:brushProperty name="width" value="0.1" units="cm"/>
      <inkml:brushProperty name="height" value="0.1" units="cm"/>
    </inkml:brush>
  </inkml:definitions>
  <inkml:trace contextRef="#ctx0" brushRef="#br0">0 54 6019,'7'2'3234,"33"-1"-2504,20-14 118,-34 7-722,1 1 0,-1 1 0,1 1 0,35 1 0,-42 3-103,0 1 1,31 7-1,-43-7-23,-1 0 0,1 1 1,-1 0-1,1 0 0,-1 1 0,0-1 1,0 2-1,-1-1 0,10 9 0,-14-12 3,-1 1-1,1 0 0,-1 0 0,0 0 1,0 0-1,0 0 0,0 1 1,0-1-1,0 0 0,-1 0 0,1 1 1,-1-1-1,1 0 0,-1 1 1,0-1-1,0 0 0,0 1 0,0-1 1,0 1-1,-1-1 0,1 0 1,-1 0-1,1 1 0,-1-1 0,0 0 1,0 0-1,0 0 0,0 1 1,0-1-1,-1 0 0,1-1 0,-1 1 1,1 0-1,-1 0 0,0-1 1,1 1-1,-1-1 0,0 1 0,0-1 1,0 0-1,-4 2 0,5-3 3,1 0-1,-1 0 0,0 0 0,1 0 0,-1 0 1,1 0-1,-1-1 0,0 1 0,1 0 0,-1 0 1,1-1-1,-1 1 0,1 0 0,-1-1 1,1 1-1,-1 0 0,1-1 0,-1 1 0,1-1 1,0 1-1,-1-1 0,1 1 0,0-1 0,-1 1 1,1-1-1,0 1 0,0-1 0,-1 0 1,1 1-1,0-1 0,0 1 0,0-1 0,0 0 1,0 1-1,0-1 0,0 1 0,0-2 0,-1-24 119,1 23-113,1 0 1,0-1-1,0 1 1,0 0-1,1 0 0,-1 0 1,1 0-1,0 1 0,0-1 1,0 0-1,0 1 1,0-1-1,0 1 0,1 0 1,-1 0-1,1 0 0,0 0 1,-1 0-1,5-2 0,7-3 68,0 1-1,27-9 0,-33 12-33,25-6 45,0 1 0,0 1 1,1 2-1,40-1 0,134 7-66,-200-1-17,171 20 13,-79-7-59,-100-13 45,0 0 0,0 0 0,0 0 0,0 0 0,0 0 0,0 0 1,0 0-1,0-1 0,0 1 0,-1 0 0,1 0 0,0 0 1,0 0-1,0 0 0,0 0 0,0 0 0,0-1 0,0 1 1,0 0-1,0 0 0,0 0 0,0 0 0,0 0 0,0 0 0,0-1 1,0 1-1,0 0 0,1 0 0,-1 0 0,0 0 0,0 0 1,0 0-1,0 0 0,0-1 0,0 1 0,0 0 0,0 0 1,0 0-1,0 0 0,0 0 0,1 0 0,-1 0 0,0 0 0,0 0 1,0 0-1,0 0 0,0-1 0,0 1 0,-18-12-909,5 3-1809,1-1-448</inkml:trace>
  <inkml:trace contextRef="#ctx0" brushRef="#br0" timeOffset="393.77">1257 34 7475,'-1'0'3170,"2"-1"-2754,1 1-400,0 0-16,-2 3-1200,-11 2-689,-4-2-3170</inkml:trace>
</inkml:ink>
</file>

<file path=word/ink/ink6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1:57.667"/>
    </inkml:context>
    <inkml:brush xml:id="br0">
      <inkml:brushProperty name="width" value="0.1" units="cm"/>
      <inkml:brushProperty name="height" value="0.1" units="cm"/>
      <inkml:brushProperty name="color" value="#0000FF"/>
    </inkml:brush>
  </inkml:definitions>
  <inkml:trace contextRef="#ctx0" brushRef="#br0">34 176 2817,'0'25'3322,"0"-11"-3083,0-6-91,0 0-1,0 0 0,1 0 0,0 1 0,2 8 1,-2-15-134,0 1 1,0 0-1,0-1 0,0 1 1,1-1-1,-1 0 1,1 1-1,0-1 0,-1 0 1,1 0-1,0 0 1,0 0-1,1 0 1,-1-1-1,0 1 0,0-1 1,1 1-1,-1-1 1,5 2-1,-5-2-7,1 0 0,-1 0-1,1 0 1,-1 0 0,1-1-1,-1 1 1,1-1 0,-1 1 0,1-1-1,-1 0 1,1 0 0,-1 0-1,1 0 1,0-1 0,-1 1-1,1-1 1,-1 0 0,1 1 0,-1-1-1,0 0 1,1 0 0,-1 0-1,0-1 1,0 1 0,0-1 0,0 1-1,3-3 1,4-2 43,-3 2-35,0 0 0,0-1 0,-1 1 0,0-1 0,0 0 0,0 0 1,0-1-1,-1 1 0,0-1 0,0 0 0,-1 0 0,1-1 1,-1 1-1,0-1 0,-1 1 0,0-1 0,0 0 0,-1 0 0,1 0 1,-1 0-1,-1 0 0,1 0 0,-1-1 0,-1 1 0,1 0 0,-1 0 1,-2-8-1,0 10 10,1 0 0,-1 0 1,1 0-1,-1 0 0,-1 0 0,1 0 1,-1 1-1,0 0 0,0 0 1,0 0-1,0 0 0,-1 1 0,1-1 1,-1 1-1,0 0 0,0 1 1,0-1-1,0 1 0,-1 0 0,-8-2 1,9 3-27,0 0 1,1 1 0,-1-1-1,0 1 1,0 0 0,0 0 0,0 1-1,0 0 1,1-1 0,-1 2-1,0-1 1,1 0 0,-1 1 0,1 0-1,-1 0 1,1 0 0,0 1-1,0 0 1,-5 3 0,5-2-119,1 0 1,-1 0 0,0 0 0,1 1-1,0-1 1,0 1 0,1 0-1,-1 0 1,1 0 0,0 0 0,0 1-1,1-1 1,0 1 0,0-1-1,0 1 1,0 9 0,2 19-1726</inkml:trace>
  <inkml:trace contextRef="#ctx0" brushRef="#br0" timeOffset="2949.84">395 269 3025,'0'14'257,"3"1"127,-1 4 96,6 0-240,-2-2-96,-9 2-48,3 5-16,3-7-16,-9 2-64,1-7 16,0 1 16,7-6-64,-2 2-256,-2-9-848</inkml:trace>
  <inkml:trace contextRef="#ctx0" brushRef="#br0" timeOffset="3563.72">590 72 2337,'-2'-2'166,"-1"0"1,1 0-1,-1 0 1,1 1-1,-1-1 0,0 1 1,0 0-1,0 0 0,0 0 1,0 0-1,0 1 1,0-1-1,0 1 0,0 0 1,0-1-1,0 1 0,0 1 1,0-1-1,0 0 1,0 1-1,0 0 0,0-1 1,0 1-1,0 0 0,0 1 1,0-1-1,0 0 1,-4 4-1,4-3-120,-1 1-1,0 0 1,1 0-1,-1 0 1,1 0-1,0 0 1,0 1-1,0-1 1,0 1-1,1 0 1,0 0 0,-1 0-1,1 0 1,1 0-1,-1 0 1,1 1-1,-1-1 1,1 1-1,0 5 1,0-4-41,1 1 1,0-1-1,0 0 0,0 0 0,1 0 1,0 0-1,4 12 0,-4-16-6,0 0 0,1 1 0,-1-1 0,1 0 1,-1 0-1,1 0 0,0 0 0,0 0 0,0 0 0,0 0 0,0-1 0,0 1 0,0-1 0,1 0 0,-1 1 0,0-1 0,1 0 0,-1 0 0,1-1 0,0 1 0,3 0 0,-3 0-22,1 0 0,0 0-1,0 0 1,0-1-1,0 0 1,0 0 0,-1 0-1,1 0 1,0 0-1,0-1 1,0 0 0,0 0-1,-1 0 1,1 0-1,0 0 1,-1-1-1,1 0 1,-1 1 0,1-1-1,-1-1 1,0 1-1,0 0 1,0-1 0,0 0-1,0 1 1,-1-1-1,1 0 1,-1 0 0,0-1-1,0 1 1,0 0-1,0-1 1,0 0 0,-1 1-1,0-1 1,0 0-1,0 1 1,0-1 0,0 0-1,-1 0 1,0 0-1,0 0 1,0-6 0,0 10 23,0-4 12,0 0 0,-1 1 0,1-1 0,-1 0 0,0 1 0,0-1 0,0 1 0,0-1 0,0 1 0,-1 0 0,-2-5 0,4 8-5,0 0 0,0 0 1,-1 0-1,1 0 1,0 0-1,0 0 0,0 0 1,0 0-1,-1 0 0,1 0 1,0 0-1,0 0 1,0 0-1,0 0 0,-1 0 1,1 0-1,0 0 1,0 0-1,0 0 0,0 0 1,0 0-1,-1 0 0,1 0 1,0 0-1,0 0 1,0 1-1,0-1 0,0 0 1,0 0-1,-1 0 1,1 0-1,0 0 0,0 0 1,0 1-1,0-1 0,0 0 1,0 0-1,0 0 1,0 0-1,0 0 0,0 1 1,0-1-1,0 0 1,0 0-1,-1 0 0,1 0 1,0 1-1,0-1 1,1 0-1,-1 0 0,0 0 1,0 0-1,0 1 0,0-1 1,0 0-1,0 0 1,0 0-1,0 0 0,0 1 1,0 13 117,0-3-103,-1 0 0,0-1 0,-5 20 0,4-18-12,0 1-1,0-1 0,0 20 0,2-7 13,-1-20-22,1 1 1,-1-1-1,1 0 0,1 1 1,-1-1-1,1 1 1,0-1-1,0 0 1,1 0-1,-1 0 1,4 7-1,-4-9 34,-1-3-61,0 0 1,0 0-1,0 1 1,0-1-1,0 0 1,0 0-1,0 0 1,0 1-1,0-1 1,1 0-1,-1 0 1,0 0 0,0 0-1,0 0 1,0 1-1,0-1 1,0 0-1,0 0 1,0 0-1,1 0 1,-1 0-1,0 0 1,0 1-1,0-1 1,0 0-1,1 0 1,-1 0-1,0 0 1,0 0 0,0 0-1,0 0 1,1 0-1,-1 0 1,0 0-1,0 0 1,0 0-1,0 0 1,1 0-1,-1 0 1,0 0-1,0 0 1,0 0-1,0 0 1,1 0-1,-1 0 1,0 0 0,0 0-1,0 0 1,0 0-1,1-1 1,-1 1-1,0 0 1,0 0-1,0 0 1,0 0-1,6-5-1539</inkml:trace>
  <inkml:trace contextRef="#ctx0" brushRef="#br0" timeOffset="4049.11">708 82 1857,'0'1'151,"-1"-1"1,1 1-1,0 0 0,0-1 1,0 1-1,0 0 1,0-1-1,0 1 1,0 0-1,0-1 0,0 1 1,0 0-1,0-1 1,0 1-1,0 0 0,1-1 1,-1 1-1,0 0 1,0-1-1,1 1 0,-1-1 1,0 1-1,1-1 1,-1 1-1,1 0 0,0-1 1,14 24 10,16 1-81,-20-16-66,0-1 0,0 2 0,-1 0 0,0 0 0,11 15 0,-19-22-13,0 0-1,-1 0 1,1 0-1,-1 0 1,0 0-1,0 0 1,0 0-1,0 0 1,-1 0 0,1 0-1,-1 1 1,0-1-1,1 0 1,-2 0-1,1 1 1,0-1-1,-1 0 1,1 0-1,-1 0 1,0 0 0,0 1-1,0-1 1,0 0-1,-1-1 1,1 1-1,-1 0 1,0 0-1,-3 3 1,3-2 0,-1-1 0,0 0 0,-1 1 0,1-1 0,0-1 0,-1 1 0,0 0 0,0-1 0,1 1 0,-1-1 0,-1 0 0,1-1 0,-5 2 0,7-2 31,0-1 0,0 1 1,0-1-1,0 0 0,1 0 1,-1 0-1,0 0 0,0 0 0,0-1 1,0 1-1,1 0 0,-1-1 0,0 0 1,0 1-1,1-1 0,-1 0 1,0 0-1,1 0 0,-1 0 0,1 0 1,-1 0-1,1 0 0,0 0 0,-1-1 1,1 1-1,0-1 0,0 1 1,0-1-1,0 1 0,0-1 0,0 1 1,0-1-1,1 0 0,-2-3 0,1 1-8,0 0-1,1 0 0,-1 0 1,1 0-1,0 0 0,0 0 1,0-1-1,0 1 0,1 0 1,0 0-1,0 0 0,0 0 1,0 0-1,1 0 0,-1 1 1,3-5-1,6-11-11,25-34 0,-15 24 14,-14 18-16,0 1-1,8-24 0,-12 30-8,-1 0-1,0 0 1,0 0 0,0 0 0,0-1-1,-1 1 1,1 0 0,-1 0 0,0-1-1,0 1 1,-1 0 0,-1-7 0,2 10-4,0 0 0,-1 0 0,1 0-1,-1 0 1,1 0 0,-1 0 0,1 0 0,-1 0 0,1 1 0,-1-1 0,0 0 0,1 0 0,-1 1 0,0-1 0,0 1 0,1-1 0,-1 0 0,0 1 0,0-1 0,0 1 0,0 0 0,0-1-1,0 1 1,0 0 0,-1-1 0,0 1-11,0 0-1,0 1 1,0-1-1,0 0 1,0 1-1,0-1 1,1 1-1,-1-1 1,0 1-1,0 0 1,0 0-1,-2 2 1,0-1-55,1 1 1,-1-1 0,0 1-1,1 1 1,0-1-1,0 0 1,0 1 0,0-1-1,1 1 1,-1 0-1,-2 6 1,3 3-1595,3-3-905</inkml:trace>
  <inkml:trace contextRef="#ctx0" brushRef="#br0" timeOffset="4472.18">985 0 4610,'-3'17'1073,"3"10"-481,3 14 336,0-5-496,2 2-159,0 3-241,1 2 64,-1-11-96,-5-1 0,3 3 0,2-13-336,-5 1-1185</inkml:trace>
</inkml:ink>
</file>

<file path=word/ink/ink6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5:35.842"/>
    </inkml:context>
    <inkml:brush xml:id="br0">
      <inkml:brushProperty name="width" value="0.1" units="cm"/>
      <inkml:brushProperty name="height" value="0.1" units="cm"/>
      <inkml:brushProperty name="color" value="#0000FF"/>
    </inkml:brush>
  </inkml:definitions>
  <inkml:trace contextRef="#ctx0" brushRef="#br0">1 0 1985,'3'4'96,"-3"-8"96,0 11 112,0 0-16,-3-7-16,3 4-111,0-11-97,3 14-64,5-7-289,-8 3-735</inkml:trace>
</inkml:ink>
</file>

<file path=word/ink/ink6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2:31.199"/>
    </inkml:context>
    <inkml:brush xml:id="br0">
      <inkml:brushProperty name="width" value="0.1" units="cm"/>
      <inkml:brushProperty name="height" value="0.1" units="cm"/>
      <inkml:brushProperty name="color" value="#FF3300"/>
    </inkml:brush>
  </inkml:definitions>
  <inkml:trace contextRef="#ctx0" brushRef="#br0">4 75 4322,'-3'7'1169,"6"-11"-673,-6 1-256,16-6-208,11-1 48,22-2 16,7-2-192,9-3 96,-3 7-176,-9 8-1169</inkml:trace>
</inkml:ink>
</file>

<file path=word/ink/ink6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5:04.13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14 66 4450,'-11'-22'1425,"11"3"-1425,-3-5-2305</inkml:trace>
</inkml:ink>
</file>

<file path=word/ink/ink6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4:57.776"/>
    </inkml:context>
    <inkml:brush xml:id="br0">
      <inkml:brushProperty name="width" value="0.1" units="cm"/>
      <inkml:brushProperty name="height" value="0.1" units="cm"/>
      <inkml:brushProperty name="color" value="#66CC00"/>
    </inkml:brush>
  </inkml:definitions>
  <inkml:trace contextRef="#ctx0" brushRef="#br0">23 616 6323,'-1'-4'316,"0"0"0,0 0 0,1 0 0,-1 0 0,1 1 0,0-1 0,0 0 0,0 0 0,0 0 0,1 0 0,0 0 0,1-4 0,4 26 1808,-8 9-1782,-6 38-1,0 1-42,3-28-182,3-29-90,0 0 1,1 0-1,0 1 1,1-1-1,0 0 1,0 0-1,1 1 1,1-1 0,1 10-1,-2-18-25,-1 0 1,1 1-1,-1-1 0,1 0 1,-1 1-1,1-1 0,0 0 1,0 0-1,-1 0 0,1 1 1,0-1-1,0 0 0,0 0 1,0 0-1,1-1 0,-1 1 1,0 0-1,0 0 0,0-1 1,1 1-1,-1 0 1,0-1-1,1 1 0,-1-1 1,1 0-1,-1 1 0,0-1 1,1 0-1,-1 0 0,1 0 1,-1 0-1,1 0 0,-1 0 1,3-1-1,2-1 12,0 1-1,1-1 1,-1-1 0,-1 1 0,1-1-1,0 0 1,-1 0 0,6-5-1,349-275 227,-244 188-215,-9 7 16,147-116 22,-189 161-80,104-52 1,-73 43 17,-73 39 2,-21 12 18,-5 2 3,-34 16-48,-12 2-1414,1 2 0,-47 28 0,48-22-3477</inkml:trace>
  <inkml:trace contextRef="#ctx0" brushRef="#br0" timeOffset="375.98">1570 112 8852,'-24'2'1393,"0"-2"-353,-3 10-368,-10-3-383,16-7-257,7-9-32,9 4 0,-1 2-1169,4-9-1296</inkml:trace>
</inkml:ink>
</file>

<file path=word/ink/ink6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0:28.468"/>
    </inkml:context>
    <inkml:brush xml:id="br0">
      <inkml:brushProperty name="width" value="0.1" units="cm"/>
      <inkml:brushProperty name="height" value="0.1" units="cm"/>
      <inkml:brushProperty name="color" value="#FF3300"/>
    </inkml:brush>
  </inkml:definitions>
  <inkml:trace contextRef="#ctx0" brushRef="#br0">155 1 4322,'-3'0'242,"0"0"0,-1 1 0,1-1-1,-1 1 1,1 0 0,0 0 0,0 0 0,-1 0 0,1 1 0,0-1-1,0 1 1,0 0 0,0 0 0,-4 4 0,2-1-16,0 0 1,0 0 0,1 1-1,-1 0 1,1 0 0,-5 11-1,1 0-25,2 0-1,0 0 0,1 0 1,-6 36-1,7-25-95,2 1 0,1 0-1,1 0 1,4 33 0,-1-44-75,0 0 0,1 0 0,1 0 1,0-1-1,1 0 0,1 0 1,16 27-1,-20-40-29,-1-1 0,1 1-1,0-1 1,0 0 0,1 0 0,-1 0 0,1 0 0,-1 0 0,1-1-1,0 1 1,0-1 0,0 0 0,0-1 0,0 1 0,0-1 0,1 1-1,4 0 1,-5-2 0,-1 1 0,1-1 0,-1 0 0,1 0 0,0 0 1,-1 0-1,1 0 0,-1-1 0,1 0 0,-1 1 0,1-1 0,-1-1 0,0 1 0,1 0 0,-1-1 0,0 0 0,0 0 0,0 0 0,0 0 0,3-3 0,2-4 29,0-1 0,-1 0 0,0 0 0,-1 0 0,0-1 0,0 0-1,-1-1 1,6-20 0,-1-6 61,7-51 0,-13 63-80,-2 13-2,-1 0 1,-1 0-1,0-1 1,0 1-1,-2 0 1,1 0 0,-2 0-1,0 0 1,0 0-1,-1 0 1,-1 1-1,0-1 1,-1 1-1,0 0 1,0 1 0,-2 0-1,1 0 1,-18-18-1,22 25-8,1 2 0,-1-1 0,0 0 0,-1 1 0,1-1 0,0 1 0,-1 0-1,1 0 1,-1 0 0,1 1 0,-1-1 0,0 1 0,0 0 0,0 0 0,0 0 0,0 0 0,0 1 0,0 0-1,-6 0 1,5 1-9,0 0-1,-1 1 0,1-1 1,0 1-1,1 0 0,-1 1 1,0-1-1,0 1 0,1 0 0,0 0 1,-1 0-1,1 1 0,-3 4 1,-4 3-266,1 2 0,1-1 0,0 1-1,0 0 1,1 1 0,1 0 0,1 0 0,0 1 0,-5 16 0,4 13-1295,5 5-864</inkml:trace>
  <inkml:trace contextRef="#ctx0" brushRef="#br0" timeOffset="397.97">553 561 4946,'22'69'3690,"-21"-61"-3529,-1-1 0,0 0 0,0 1 1,-1-1-1,0 0 0,-2 8 0,-2 28 117,5-40-276,0 0-1,0 0 1,0-1 0,0 1 0,-1 0 0,1 0-1,-1-1 1,0 1 0,0 0 0,0-1-1,0 1 1,0-1 0,-1 1 0,-1 2 0,3-5-48,0 0 1,0 1-1,0-1 1,0 0-1,-1 0 1,1 0-1,0 0 1,0 0-1,0 0 0,0 0 1,0 1-1,1-1 1,-1 0-1,0 0 1,0 0-1,0 0 1,0 0-1,0 0 1,0 0-1,0 1 1,3 0-1548</inkml:trace>
  <inkml:trace contextRef="#ctx0" brushRef="#br0" timeOffset="991.11">901 231 4418,'-4'1'4293,"18"-1"-3439,92-3-222,-59 2-1041,-70 2-4265,9 1 2521</inkml:trace>
  <inkml:trace contextRef="#ctx0" brushRef="#br0" timeOffset="1613.93">871 193 2769,'-13'-4'568,"-5"-1"3415,17 5-3900,1 0 1,-1 0-1,1 1 1,-1-1-1,0 0 0,1 0 1,-1 1-1,1-1 1,-1 0-1,1 1 1,-1-1-1,1 1 0,0-1 1,-1 1-1,1-1 1,-1 1-1,1-1 0,0 1 1,0-1-1,-1 1 1,1-1-1,0 1 1,0-1-1,-1 1 0,1 0 1,0-1-1,0 1 1,0 0-1,0-1 0,0 2 1,-2 9-17,0-3-22,1 0 0,0 1 1,0-1-1,1 12 0,1 15 106,-2 0 0,-6 52-1,5-72-127,2-14-19,0 1 0,-1-1 0,1 1 0,0-1 0,1 1 0,-1-1 0,0 1 0,0-1 0,1 1 1,-1-1-1,0 1 0,1-1 0,0 1 0,-1-1 0,1 0 0,1 2 0,2 8-3,-5-12 17,1 1 1,0-1 0,-1 1 0,1-1-1,0 0 1,0 1 0,0-1 0,-1 0-1,1 1 1,0-1 0,0 0 0,0 1-1,0-1 1,0 0 0,0 0 0,0 1-1,0-1 1,1 0 0,-1 1 0,0-1-1,0 0 1,0 1 0,1-1 0,-1 1-1,0-1 1,1 0 0,-1 1 0,1-1-1,-1 1 1,1-1 0,-1 1 0,1-1-1,-1 1 1,1-1 0,20-11 114,-18 10-131,0 0-1,0 0 1,1 1 0,-1-1 0,0 1 0,1-1 0,-1 1 0,1 0 0,-1 1 0,1-1-1,0 0 1,5 1 0,4 0-6,1 0-1,-1 1 1,23 5-1,-30-4 5,0 0-1,0 0 0,0 0 1,-1 1-1,1 0 1,-1 0-1,1 0 1,-1 1-1,0 0 1,7 6-1,-4-1 5,-1 0 0,1 1 1,-2 0-1,1 0 0,-1 0 0,-1 1 0,0 0 0,0 0 0,-1 0 0,0 1 0,-1-1 0,-1 1 0,2 16 0,-3-22 15,-1 0 0,1-1 0,-1 1 0,0 0 0,-1 0 0,0 0 0,0 0 0,0-1 0,0 1 0,-1 0 0,0-1 0,0 1 0,-1-1 0,1 0 0,-1 0 0,0 0 0,-1 0 0,1 0 0,-1-1 0,0 1 0,0-1 0,0 0 0,-1 0 0,1-1 0,-1 1 0,0-1 0,0 0 0,0 0 0,-8 2 0,-2 1 135,0-1 1,-1 0-1,1-1 0,-1-1 0,0 0 0,0-1 1,0-1-1,0-1 0,-29-2 0,27-1 12,1 1-1,-26-1 0,47 3 140,13-2-7591,-6-2 3030</inkml:trace>
</inkml:ink>
</file>

<file path=word/ink/ink6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5:49.346"/>
    </inkml:context>
    <inkml:brush xml:id="br0">
      <inkml:brushProperty name="width" value="0.1" units="cm"/>
      <inkml:brushProperty name="height" value="0.1" units="cm"/>
      <inkml:brushProperty name="color" value="#0000FF"/>
    </inkml:brush>
  </inkml:definitions>
  <inkml:trace contextRef="#ctx0" brushRef="#br0">20 18 4322,'-8'0'992,"8"-11"-399,-4 8 95,8 6-560,-4-6-128,-4 6-144,4-10-560,-8 11-977</inkml:trace>
</inkml:ink>
</file>

<file path=word/ink/ink6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5:03.75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7 366 4594,'-1'-6'162,"-1"-1"1,1 1-1,0 0 0,0-1 0,1 1 0,0-1 0,0 1 1,1-1-1,-1 1 0,1-1 0,1 1 0,-1 0 1,1 0-1,0-1 0,1 1 0,-1 1 0,1-1 1,0 0-1,1 1 0,0-1 0,-1 1 0,10-9 1,-3 3 8,1 0 0,0 1 0,1 0-1,0 0 1,0 2 0,1-1 0,0 2 0,26-12 0,-25 15-87,0 0 0,0 1 0,0 1 0,0 0 0,1 0 0,-1 2 0,28 2 0,1 2 147,54 14 0,-60-7-144,-1 1-1,0 2 1,-1 1 0,49 30-1,-18-9 68,220 140 334,-170-99-370,258 191 122,-149-101-107,4-30-75,-109-69 39,-96-55-77,0-1-1,0-1 1,1-2 0,0 0 0,0-2 0,1-1 0,0-1-1,1-1 1,27 1 0,-18-4 13,-1-2 0,0-1 0,-1-2 0,1-1 0,-1-2 0,52-17 0,283-103 305,332-107-211,-377 123-43,-115 37 18,58-24 61,-33 8-27,18-5-35,45-15-65,179-51 62,-433 149-78,-22 6-13,0 1 1,29-3 0,-27 4 32,1 0 0,-1-2 0,1 0 0,22-11 0,17-5 93,-7 20 291,-57 0-291,0 6-21,-1 0 5,1-7 7,-4 4 24,0-1-248,0 0 0,1 0 0,-1 1 0,0-1 0,0 1 0,1 0 0,-1 0 0,0 1 0,1-1-1,-8 4 1,-31 11-865,-29 12-2565,40-6-813</inkml:trace>
</inkml:ink>
</file>

<file path=word/ink/ink6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1:39.511"/>
    </inkml:context>
    <inkml:brush xml:id="br0">
      <inkml:brushProperty name="width" value="0.1" units="cm"/>
      <inkml:brushProperty name="height" value="0.1" units="cm"/>
      <inkml:brushProperty name="color" value="#0000FF"/>
    </inkml:brush>
  </inkml:definitions>
  <inkml:trace contextRef="#ctx0" brushRef="#br0">22 635 4018,'-1'3'244,"0"0"0,-1-1-1,1 1 1,0 0 0,0 0 0,0 0 0,1 0 0,-1-1-1,1 6 1,-2 6-140,1 0 0,0 0 0,1-1 0,1 1 0,1 0 0,-1 0 0,2-1-1,0 1 1,1-1 0,0 0 0,1 0 0,0 0 0,1-1 0,1 0 0,0 0 0,17 22-1,-21-31-88,0 0-1,0 0 0,0 0 0,1 0 0,-1-1 0,1 1 0,0-1 0,0 0 0,0 0 0,0-1 1,0 1-1,0-1 0,0 0 0,1 0 0,-1 0 0,0 0 0,1-1 0,-1 0 0,0 0 0,1 0 0,-1 0 1,1-1-1,-1 1 0,0-1 0,0-1 0,1 1 0,-1 0 0,0-1 0,0 0 0,0 0 0,0 0 1,-1 0-1,7-5 0,-4 2-1,1 0 0,-1 0 0,0-1 0,-1 0 0,1 0 0,-1 0 0,0 0 0,-1-1 1,1 0-1,-1 0 0,-1 0 0,1 0 0,-1-1 0,-1 1 0,1-1 0,-1 0 0,2-15 0,-5 11 25,1-1 0,-2 0-1,0 1 1,0-1 0,-1 1-1,-1-1 1,0 1-1,-1 0 1,0 1 0,0-1-1,-2 1 1,-6-11 0,5 10-31,-1 1 0,0-1-1,0 2 1,-1-1 0,-1 1 0,1 1 0,-2 0 0,1 1 0,-1 0 0,-20-10 0,29 16-19,1 1 0,-1 0 1,1 0-1,-1 0 0,0 1 0,1-1 1,-1 0-1,0 1 0,1 0 0,-1 0 1,0 0-1,0 0 0,0 0 0,1 0 1,-1 1-1,0-1 0,0 1 0,1 0 0,-1 0 1,1 0-1,-1 0 0,1 0 0,-1 0 1,1 1-1,-1-1 0,1 1 0,0 0 1,0 0-1,0 0 0,0 0 0,0 0 0,1 0 1,-1 0-1,0 1 0,1-1 0,0 0 1,-2 5-1,-2 4-232,1-1 1,1 1-1,-1 0 1,2 0-1,0 0 1,0 0-1,1 0 1,0 13-1,2 21-1460,6 5-927</inkml:trace>
  <inkml:trace contextRef="#ctx0" brushRef="#br0" timeOffset="591.26">468 673 3474,'-6'0'1488,"12"-7"-959,-12 14-257,20 5 48,-3 7 112,-3-2-192,-6 10-64,9-6-144,-3 6 16,-5-6-48,2 1 0,0-5-336,1-8-528,10-1-641</inkml:trace>
  <inkml:trace contextRef="#ctx0" brushRef="#br0" timeOffset="952.82">738 358 4578,'0'0'69,"-1"0"0,1 0 1,0-1-1,0 1 0,-1 0 0,1 0 0,0 0 0,0 0 1,-1 0-1,1-1 0,0 1 0,-1 0 0,1 0 0,0 0 1,-1 0-1,1 0 0,0 0 0,-1 0 0,1 0 0,0 0 1,-1 0-1,1 0 0,0 0 0,-1 0 0,1 0 0,0 0 1,0 1-1,-1-1 0,1 0 0,0 0 0,-1 0 0,1 0 1,0 0-1,0 1 0,-1-1 0,1 0 0,0 0 0,0 1 1,-1-1-1,1 0 0,0 0 0,0 1 0,0 18 684,1 4-705,-3-1 35,1-10-44,0-1 0,1 1 1,0 0-1,1-1 0,0 1 0,4 14 1,1 0 52,-3-14-58,-1 0-1,2-1 1,-1 0 0,1 1 0,7 11 0,-9-20-32,0 0 1,0 0-1,1 0 1,-1 0-1,1 0 0,0 0 1,-1-1-1,1 0 1,1 1-1,-1-1 1,0 0-1,0 0 1,1-1-1,-1 1 1,1-1-1,-1 0 1,1 1-1,0-2 1,0 1-1,5 0 0,-5-1 3,0 0 0,0 0-1,1-1 1,-1 1-1,0-1 1,0 0-1,-1 0 1,1-1-1,0 1 1,0-1-1,-1 0 1,1 0 0,-1 0-1,1 0 1,-1-1-1,0 1 1,4-5-1,-1 2 1,-1 0 1,-1-1-1,1 1 0,-1-1 0,0 0 0,0 0 0,0-1 0,3-10 1,4-12 43,-5 15-29,-1-1-1,-1 0 1,3-16 0,-6 26-12,-1-1 0,0 0 0,0 1 0,0-1 0,0 0 0,-1 1 0,0-1 0,0 1 0,-1-1 0,1 1 0,-1 0 0,-4-7 0,0-4 38,4 12-26,0-1 0,1 1 0,-2 0 0,1-1 0,0 1 0,-5-4 0,-1-1 16,0 0-1,-1 1 0,-1 1 0,1 0 1,-1 0-1,0 0 0,-1 2 1,-15-8-1,23 12-39,1 1 1,0-1-1,-1 0 0,1 1 1,-1 0-1,1-1 1,-1 1-1,1 0 0,0 0 1,-1 1-1,1-1 1,-1 0-1,1 1 0,-1 0 1,1-1-1,0 1 1,-1 0-1,1 0 1,-2 2-1,0-1-41,1 1 0,0-1 0,0 1 0,1 0 0,-1 0 0,1 0 0,-1 0-1,1 0 1,0 1 0,-3 6 0,1 2-378,0-1-1,0 0 1,1 1-1,1 0 1,0 0-1,0 23 1,2 1-1933</inkml:trace>
  <inkml:trace contextRef="#ctx0" brushRef="#br0" timeOffset="1343.94">1155 166 4834,'-1'1'74,"1"0"1,-1 0-1,1 0 0,-1 0 0,1 0 0,0 0 0,-1 0 1,1 0-1,0 0 0,0 0 0,-1 0 0,1 0 1,0 1-1,0-1 0,0 0 0,0 0 0,1 0 0,-1 0 1,0 0-1,0 0 0,1 0 0,0 2 0,11 23 574,-12-24-587,10 17 193,-2 2 1,0-1 0,7 29 0,-11-22-105,-1 0 1,-1 0 0,-2 45-1,0-34-491,6-51-3226,-3 0 798</inkml:trace>
  <inkml:trace contextRef="#ctx0" brushRef="#br0" timeOffset="1927.94">1361 141 3762,'4'-11'312,"1"0"1,0 0 0,0 1-1,1-1 1,1 1-1,0 1 1,0-1 0,1 1-1,0 1 1,10-10 0,-14 15-286,1 1 0,-1-1 1,0 1-1,1 0 1,-1 0-1,1 0 0,0 0 1,-1 1-1,1 0 1,0 0-1,0 0 0,0 1 1,8-1-1,-10 2-19,1-1-1,-1 1 1,0 0 0,0-1-1,0 1 1,0 1-1,0-1 1,-1 0-1,1 1 1,0-1 0,-1 1-1,1 0 1,-1 0-1,1 0 1,-1 0 0,0 0-1,0 1 1,0-1-1,0 1 1,0-1-1,0 1 1,-1 0 0,2 3-1,0 2 0,0-1 0,-1 1 0,1 0 0,-2 0 0,1 0 1,-1 0-1,-1 1 0,1-1 0,-1 0 0,-1 0 0,1 0 0,-3 9 0,2-11-4,0 0 1,-1 0-1,0 0 0,0 0 1,0 0-1,-1-1 0,0 1 1,0-1-1,0 0 0,-1 0 1,1 0-1,-1 0 1,0-1-1,-1 1 0,1-1 1,-1 0-1,-6 4 0,10-8 1,1 1-1,-1-1 0,0 1 0,0-1 0,0 1 1,0-1-1,0 0 0,0 1 0,0-1 1,0 0-1,0 0 0,0 1 0,0-1 1,0 0-1,0 0 0,-2-1 0,3 1 0,0 0 0,-1 0-1,1-1 1,-1 1 0,1 0-1,0 0 1,-1-1 0,1 1 0,-1 0-1,1-1 1,0 1 0,0 0-1,-1-1 1,1 1 0,0-1-1,0 1 1,-1-1 0,1 1-1,0 0 1,0-1 0,0 1-1,0-1 1,0 1 0,0-1 0,-1-1 1,1 0 0,0 0 0,1 0 0,-1 1 0,0-1 0,0 0 0,1 0 0,-1 0 0,1 1 0,0-1 0,-1 0 0,1 1 0,0-1 0,0 0 0,2-2 0,1-1-6,1 1-1,0 0 1,0 0 0,0 0 0,0 1-1,1-1 1,-1 1 0,1 1 0,0-1-1,0 1 1,0 0 0,0 0-1,0 1 1,0-1 0,0 1 0,1 1-1,-1-1 1,0 1 0,1 0-1,-1 1 1,0-1 0,0 1 0,1 1-1,-1-1 1,0 1 0,0 0 0,0 0-1,0 1 1,-1 0 0,1 0-1,-1 0 1,1 1 0,-1-1 0,0 1-1,-1 1 1,1-1 0,-1 1 0,0-1-1,0 1 1,4 7 0,-4-6 0,0 0 2,0 1 0,0 0 0,-1 0-1,6 15 1,-9-20 3,1 1-1,-1-1 1,0 0-1,1 1 1,-1-1-1,0 1 1,0-1-1,-1 1 1,1-1-1,0 1 1,-1-1 0,0 0-1,1 1 1,-1-1-1,0 0 1,0 0-1,0 1 1,-1-1-1,1 0 1,-3 4-1,-4 1 107,0 1-1,0-1 0,0-1 1,0 1-1,-1-1 0,0-1 1,-1 0-1,1 0 0,-1-1 1,0 0-1,0-1 0,0 0 0,-1 0 1,1-1-1,-1 0 0,1-1 1,-1 0-1,0-1 0,-11-1 1,5 0-9,9 2-66,-1-1-1,1-1 0,0 0 1,0 0-1,0 0 0,0-1 0,0 0 1,-8-3-1,9 2-1038</inkml:trace>
  <inkml:trace contextRef="#ctx0" brushRef="#br0" timeOffset="2285.62">1834 437 6115,'0'5'848,"-8"-5"-159,5 0-417,1 0-256</inkml:trace>
</inkml:ink>
</file>

<file path=word/ink/ink6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0:18.431"/>
    </inkml:context>
    <inkml:brush xml:id="br0">
      <inkml:brushProperty name="width" value="0.1" units="cm"/>
      <inkml:brushProperty name="height" value="0.1" units="cm"/>
      <inkml:brushProperty name="color" value="#0000FF"/>
    </inkml:brush>
  </inkml:definitions>
  <inkml:trace contextRef="#ctx0" brushRef="#br0">121 187 5282,'-107'-31'5488,"94"28"-2924,20 5-2134,1 3-404,36 18 60,0-3 0,62 19 0,102 18 67,-10-10-63,382 102 71,-255-36-173,-272-93-3,268 82 14,-308-98 2,-12-3-43,-1-1 0,1 0 0,0 1 1,0-1-1,0 0 0,0 0 0,0 0 0,0 1 0,0-1 0,0 0 0,-1 0 0,1 0 0,0-1 0,0 1 0,0 0 0,0 0 1,0 0-1,0-1 0,0 1 0,-1 0 0,1-1 0,0 1 0,0-1 0,0 1 0,-1-1 0,1 1 0,0-1 0,-1 0 0,1 1 1,0-1-1,-1 0 0,1 1 0,-1-1 0,1-1 0,0 2-123,0-1 0,-1 1 0,1 0 0,0-1 0,0 1 0,-1 0 0,1 0 0,0-1 0,0 1 0,0 0 0,-1 0 0,1 0 0,0 0 0,0 0 0,0 0 1,0 0-1,0 1 0,6-1-833,23-4-1958</inkml:trace>
  <inkml:trace contextRef="#ctx0" brushRef="#br0" timeOffset="1009.88">2746 218 4930,'-9'8'4890,"13"7"-4489,5 19-90,-2-1 1,6 66 0,-6 72-57,-7-148-215,1 48 22,13 182 94,-10-215-144,-3-30 131,-3-25 332,-16-62-240,15 7-213,7-106 1,-1-55-4,-5 150 117,14 167 416,4 26-451,-2 202 100,-13-239-105,0-165-5675,-1 63 2548</inkml:trace>
  <inkml:trace contextRef="#ctx0" brushRef="#br0" timeOffset="1586.59">2683 555 4914,'-6'-6'427,"1"1"0,0-1-1,0 0 1,0 0 0,1-1 0,0 1-1,1-1 1,-1 0 0,1 0-1,-4-13 1,4 7-120,0 0 0,1 0 0,1 0 0,0 0 0,1-25 0,2 15-133,1 1 0,2-1 0,0 0-1,1 1 1,1 0 0,18-39 0,-16 44-124,0 0-1,1 1 1,1 0 0,0 1-1,1 0 1,15-14 0,-22 24-49,0 1-1,0-1 1,1 1 0,-1 0-1,1 1 1,0 0 0,0 0 0,0 0-1,0 0 1,0 1 0,1 0-1,-1 0 1,1 1 0,-1 0 0,1 0-1,0 0 1,-1 1 0,1 0 0,0 0-1,9 2 1,-10 0 2,1 1 0,-1-1-1,0 1 1,0 0 0,0 1 0,0-1-1,-1 1 1,0 1 0,1-1 0,-1 1-1,-1-1 1,9 11 0,-1 0 11,-1 1 1,-1 0-1,11 22 0,-16-27 3,0 0 0,-1 0 0,0 0 0,-1 1 0,0-1-1,-1 1 1,0 0 0,0 0 0,-2 0 0,1 0 0,-2 0-1,0 0 1,0 0 0,-1-1 0,0 1 0,-1 0 0,0-1-1,-1 1 1,-1-1 0,0 0 0,0 0 0,-1-1 0,0 0 0,-1 0-1,0 0 1,0-1 0,-1 0 0,-1 0 0,1-1 0,-1 0-1,-18 11 1,-25 21 297,31-24-209,0 0-1,-41 22 0,60-37-186,-17 9 349,14-7-571,11-3-1284,20 0-2433,4-8 342</inkml:trace>
  <inkml:trace contextRef="#ctx0" brushRef="#br0" timeOffset="2011">3247 545 8612,'-6'5'656,"1"0"817,5 12-481,0-5-687,0-2-193,0-6-80,0 4-32,-5 1-32,5-4-321,0 0-1311,5 2-689</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5:39.639"/>
    </inkml:context>
    <inkml:brush xml:id="br0">
      <inkml:brushProperty name="width" value="0.1" units="cm"/>
      <inkml:brushProperty name="height" value="0.1" units="cm"/>
    </inkml:brush>
  </inkml:definitions>
  <inkml:trace contextRef="#ctx0" brushRef="#br0">66 39 5058,'-9'5'875,"0"0"0,1 0-1,-1 1 1,-11 12 0,19-18-839,0 1 0,0 0 0,0 0 0,1 0 1,-1 0-1,0 0 0,1 0 0,-1 0 0,0 0 0,1 0 1,-1 1-1,1-1 0,0 0 0,-1 0 0,1 0 1,0 0-1,0 1 0,0-1 0,0 0 0,0 2 1,1-2 5,-1 1 0,1-1 1,0 0-1,0 1 0,0-1 0,0 0 1,0 0-1,1 0 0,-1 0 1,0 0-1,0 0 0,1 0 1,-1 0-1,1 0 0,-1-1 1,0 1-1,1-1 0,-1 1 0,1-1 1,0 1-1,1-1 0,9 1-5,0 0-1,0-1 1,0 0-1,0-1 0,0-1 1,0 0-1,-1 0 1,13-5-1,-15 5-38,46-12 28,1 2-1,0 3 1,0 2-1,113 1 1,-163 6-32,0 1 0,0 0-1,0 0 1,0 1 0,0-1 0,0 1 0,-1 1-1,1-1 1,0 1 0,5 4 0,-9-6 1,-1 0 1,0 0-1,0 0 0,0 0 1,0 0-1,0 0 1,0 0-1,0 1 0,0-1 1,-1 0-1,1 1 1,0-1-1,-1 0 0,1 1 1,-1-1-1,1 1 1,-1-1-1,1 3 0,-2-2 6,1 0-1,0 0 1,-1 0-1,1 0 1,-1 0-1,1 0 1,-1 0-1,0 0 1,0-1-1,0 1 1,0 0-1,0 0 1,-1-1-1,1 1 1,0-1-1,-1 1 1,-1 1-1,-4 2 5,8-8-26,13-15-24,7 4 65,0-1-1,1 2 1,0 1 0,1 1 0,1 1 0,-1 1 0,2 1-1,-1 1 1,50-7 0,-22 7 28,0 3 1,0 1 0,103 10-1,-21 10-51,132 9-5,-262-26 9,2 1 2,1-1 0,-1 0 0,1 0 0,-1 0 1,1-1-1,0 0 0,-1 0 0,0-1 0,10-3 0,-19 4-387,-1 0-1,1 0 0,-1 1 0,1 0 1,-1-1-1,1 1 0,-1 0 0,-4 1 0,-13 6-3339</inkml:trace>
</inkml:ink>
</file>

<file path=word/ink/ink6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7:35.150"/>
    </inkml:context>
    <inkml:brush xml:id="br0">
      <inkml:brushProperty name="width" value="0.3" units="cm"/>
      <inkml:brushProperty name="height" value="0.6" units="cm"/>
      <inkml:brushProperty name="color" value="#A9D8FF"/>
      <inkml:brushProperty name="tip" value="rectangle"/>
      <inkml:brushProperty name="rasterOp" value="maskPen"/>
    </inkml:brush>
  </inkml:definitions>
  <inkml:trace contextRef="#ctx0" brushRef="#br0">59 164 2161,'-5'-9'230,"0"1"1,1-1-1,-5-13 1,-2-5 314,8 16-249,3 10-239,0 0-1,0 0 1,0 0-1,0 0 1,0 1-1,-1-1 1,1 0-1,0 0 1,-1 0-1,1 0 1,0 1-1,-1-1 1,1 0-1,-1 0 0,1 1 1,-1-1-1,0-1 1,-15-29 2588,23 26-2363,-7 5-282,0 0 1,0 0 0,0 0 0,1 0-1,-1 0 1,0 0 0,0 0 0,0 0-1,0 0 1,0 0 0,1-1 0,-1 1-1,0 0 1,0 0 0,0 0 0,0 0-1,0 0 1,0-1 0,0 1 0,0 0-1,0 0 1,0 0 0,1 0 0,-1 0 0,0-1-1,0 1 1,0 0 0,0 0 0,0 0-1,0 0 1,0-1 0,0 1 0,0 0-1,0 0 1,0 0 0,0 0 0,-1-1-1,1 1 1,0 0 0,0 0 0,0 0-1,0 0 1,0 0 0,0-1 0,0 1-1,0 0 1,0 0 0,0 0 0,-1 0-1,1 0 1,0 0 0,0 0 0,0-1-1,0 1 1,0 0 0,-1 0 0,1 0-1,0 0 1,0 0 0,0 0 0,0 0 0,-1 0-1,1 0 1,0 0 0,0 0 0,0 0-1,3-3 4,2 1-1,-1 0 1,0 0 0,0 0-1,1 1 1,-1-1-1,1 1 1,-1 0 0,1 0-1,-1 1 1,1-1-1,0 1 1,-1 0-1,1 0 1,0 1 0,-1-1-1,1 1 1,-1 0-1,1 0 1,-1 1 0,5 1-1,12 5 16,-1 2-1,0 0 1,21 15-1,-39-24-16,25 14 36,34 13-1,-32-16-12,31 19 0,15 19 126,115 99 0,-165-127-113,31 25 78,-2 4 0,52 62 1,64 94 85,-121-146-95,75 74-1,-90-104-55,0-1 0,2-2 0,67 40 0,391 171 344,-416-201-348,42 16 60,8-8 153,173 38 1,-166-62-141,1-7 1,196-2 0,-244-16-98,-47 0-5,68 5 0,450 11 86,-469-17-102,-1-5 0,163-35-1,-183 29-2,-19 5 3,62-22 0,239-107 49,-304 118-34,0-2 0,-2-2 1,67-50-1,-28 13 64,51-44-7,128-112 47,-141 121-55,-75 59-52,2 2 1,2 2 0,1 2-1,2 3 1,73-30 0,-87 44-2,42-17 8,126-31 1,-135 46-30,76-30 0,-138 44 10,0 1 1,0 0 0,0 0 0,0 1-1,0 0 1,22 2 0,-12-1 12,15-9 159,-42 3 93,8 11-94,-2-5-171,0 0 1,0 0 0,0-1 0,0 1 0,0 0 0,0 0 0,0 0 0,1-1 0,-1 1 0,0 0 0,0 0 0,0 0 0,0 0 0,0 0 0,1-1 0,-1 1 0,0 0 0,0 0 0,0 0 0,0 0 0,1 0 0,-1 0 0,0 0 0,0 0 0,0 0 0,0 0 0,1 0 0,-1 0 0,0 0 0,0 0 0,0 0 0,1 0 0,-1 0 0,0 0 0,0 0 0,0 0 0,1 0 0,-1 0 0,0 0 0,0 0 0,0 0 0,1 0 0,-1 0 0,0 0 0,0 0 0,0 1 0,0-1 0,0 0 0,1 0 0,-1 0 0,0 1 0,-3-2 109,3 1-110,0 0 0,0 0 0,0 0-1,0 0 1,0-1 0,1 1 0,-1 0 0,0 0 0,0 0 0,0 0 0,0 0 0,0-1 0,0 1 0,0 0 0,0 0-1,-1 0 1,1 0 0,0 0 0,0 0 0,0-1 0,0 1 0,0 0 0,0 0 0,0 0 0,0 0 0,0 0 0,0 0-1,0 0 1,0 0 0,0-1 0,-1 1 0,1 0 0,0 0 0,0 0 0,0 0 0,0 0 0,0 0 0,0 0 0,0 0-1,-1 0 1,1 0 0,0 0 0,0 0 0,0 0 0,0 0 0,0 0 0,0 0 0,-1 0 0,1 0 0,0 0 0,0 0-1,0 0 1,0 0 0,0 0 0,0 0 0,-1 0 0,1 0 0,0 0 0,0 0 0,0 0 0,0 0 0,0 0 0,-1 1-1,1-3 45,-3 11 20,3-9-66,0-1 1,0 1 0,0 0-1,-1 0 1,1 0-1,0 0 1,0 0 0,0 0-1,0-1 1,0 1-1,0 0 1,0 0 0,0 0-1,0 0 1,0 0-1,-1 0 1,1 0 0,0 0-1,0-1 1,0 1-1,0 0 1,0 0 0,0 0-1,-1 0 1,1 0-1,0 0 1,0 0 0,0 0-1,0 0 1,0 0-1,-1 0 1,1 0-1,0 0 1,0 0 0,0 0-1,0 0 1,0 0-1,-1 0 1,1 0 0,0 0-1,0 0 1,0 0-1,0 1 1,0-1 0,0 0-1,-1 0 1,1 0-1,0 0 1,0 0 0,0 0-1,0 0 1,0 0-1,0 0 1,0 1 0,0-1-1,0 0 1,0 0-1,-1 0 1,1 0 0,0 0-1,0 1 1,0-1-1,0 0 1,4-2-590,-3 2 555,-1 0-1,0 0 0,0 0 1,1 0-1,-1 1 0,0-1 1,0 0-1,1 0 1,-1 0-1,0 0-34</inkml:trace>
</inkml:ink>
</file>

<file path=word/ink/ink6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2:36.435"/>
    </inkml:context>
    <inkml:brush xml:id="br0">
      <inkml:brushProperty name="width" value="0.1" units="cm"/>
      <inkml:brushProperty name="height" value="0.1" units="cm"/>
      <inkml:brushProperty name="color" value="#FF3300"/>
    </inkml:brush>
  </inkml:definitions>
  <inkml:trace contextRef="#ctx0" brushRef="#br0">14 5 3506,'3'5'1680,"-1"-5"-687,-4-2-17,-1 2-479,6-5-65,2 3-256,-10 2-80,10 2-16,-5-4-80,0 4 144,-3-4-208,6 4-48,-16-2-1153,5 5-1344</inkml:trace>
</inkml:ink>
</file>

<file path=word/ink/ink6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0:44.088"/>
    </inkml:context>
    <inkml:brush xml:id="br0">
      <inkml:brushProperty name="width" value="0.1" units="cm"/>
      <inkml:brushProperty name="height" value="0.1" units="cm"/>
      <inkml:brushProperty name="color" value="#0000FF"/>
    </inkml:brush>
  </inkml:definitions>
  <inkml:trace contextRef="#ctx0" brushRef="#br0">75 1223 3810,'-22'5'1434,"18"-3"-947,-1-1 0,1 1 0,-1-1 0,0 0 0,0-1 0,1 1 0,-1-1 0,0 0 0,-5 0 0,10-1-424,0 0-1,0 1 1,0-1-1,0 1 1,1-1 0,-1 0-1,0 1 1,0-1-1,1 1 1,-1-1 0,0 1-1,1-1 1,-1 1-1,0-1 1,1 1 0,-1-1-1,1 1 1,-1-1-1,1 1 1,-1 0 0,1-1-1,-1 1 1,1 0-1,0-1 1,18-10-81,-18 11 64,137-60 390,-73 34-309,548-230 646,-476 200-698,167-63 45,356-85-104,-124 92-53,-510 108 53,-20 2-182,-5 1 492,-2 4-1132,19-1-5543,0-3 2368</inkml:trace>
  <inkml:trace contextRef="#ctx0" brushRef="#br0" timeOffset="446.26">2946 89 6099,'1'1'1717,"4"7"-1427,-1 0 0,0-1 0,0 2 1,-1-1-1,0 0 0,2 16 0,-2 47-24,-4 0 0,-10 75 0,11-88-271,0-52-862</inkml:trace>
  <inkml:trace contextRef="#ctx0" brushRef="#br0" timeOffset="918.92">2727 140 4914,'0'-3'161,"0"0"0,0 0 0,0 0 0,1 0 0,-1 0 0,1 0-1,-1 0 1,1 0 0,0 0 0,0 1 0,1-1 0,-1 0 0,0 1 0,1-1-1,0 1 1,0-1 0,-1 1 0,1 0 0,4-4 0,-1 1-68,0 1 1,1-1-1,-1 1 0,1 0 1,0 1-1,0-1 0,11-4 1,-9 6-24,12-7 47,1 2 0,0 0 1,0 2-1,1 0 0,0 1 0,40-1 1,-32 8-80,0 1 1,-1 1-1,1 2 1,-1 1-1,-1 1 1,29 13-1,-44-17-32,0 0 0,0 1 1,-1 1-1,1 0 0,-1 0 0,-1 1 0,1 1 0,-2 0 0,1 0 0,-1 1 0,0 1 0,-1-1 1,10 17-1,-12-14 6,-1-1 0,0 1 1,-1 0-1,0 0 1,-1 0-1,-1 1 0,0-1 1,1 22-1,-3-26-6,-1-1-1,0 1 1,0-1-1,-1 1 1,0-1-1,-1 0 1,1 1 0,-2-1-1,1 0 1,-1 0-1,0 0 1,-1-1-1,0 1 1,0-1-1,-7 9 1,8-12-2,-2 3 12,-1 0 0,0 0 0,-1 0 1,0-1-1,0 0 0,0 0 0,-1 0 0,1-1 0,-1 0 0,-12 4 0,-30 11 176,0-2-1,-1-3 1,0-2-1,-104 13 1,122-30 68,16 2-633</inkml:trace>
  <inkml:trace contextRef="#ctx0" brushRef="#br0" timeOffset="2006.63">139 1405 5539,'-1'-2'191,"-1"1"0,0 0 0,1 0 0,-1-1 1,0 1-1,0 0 0,0 1 0,0-1 1,0 0-1,0 1 0,-3-1 0,-10-6 3185,22 6-3078,8 1-368,60 1 269,47 4 53,844 84 500,-231-24-778,-660-55 20,134 38 1,-208-48 3,-1 0-1,0 1 1,1-1-1,-1 0 1,0 0 0,1 0-1,-1 0 1,1 0-1,-1 0 1,0 0 0,1 0-1,-1 0 1,0 0-1,1 0 1,-1 0 0,0 0-1,1-1 1,-1 1-1,0 0 1,1 0 0,-1 0-1,0 0 1,1 0-1,-1-1 1,0 1 0,0 0-1,1 0 1,-1-1-1,0 1 1,0 0 0,1 0-1,-1-1 1,0 1-1,0 0 1,0-1 0,0 1-1,1 0 1,-1-1-1,0 1 1,0 0 0,0-1-1,0 1 1,0 0-1,0-1 1,0 1 0,0 0-1,0-1 1,-1-3-167,0 11-94,27-11-3747,-1 7 1791</inkml:trace>
  <inkml:trace contextRef="#ctx0" brushRef="#br0" timeOffset="2432.54">2968 1443 6115,'13'43'3139,"5"58"-2748,-10-52-10,-4-18-249,-2 58 0,-2-70-89,0-16-3,0 0 0,0 0 0,0 0 1,-1 0-1,1 0 0,-1 0 0,0 0 1,-1 3-1,2-5-119,0-1 1,-1 1-1,1-1 1,0 0-1,0 1 1,0-1-1,0 0 1,-1 1-1,1-1 1,0 0-1,0 0 1,-1 1-1,1-1 1,0 0-1,-1 0 1,1 1 0,0-1-1,-1 0 1,1 0-1,0 0 1,-1 0-1,1 1 1,0-1-1,-1 0 1,1 0-1,-1 0 1,1 0-1,0 0 1,-1 0-1,1 0 1,-1 0-1,1 0 1,0 0-1,-1 0 1,1 0-1,0 0 1,-1-1-1,1 1 1,-1 0-1,1 0 1,0 0-1,-1 0 1,1-1-1,0 1 1,-1 0-1,1-1 1,-14-11-4079</inkml:trace>
  <inkml:trace contextRef="#ctx0" brushRef="#br0" timeOffset="2920.91">2636 1575 2945,'-1'-4'213,"1"0"0,-1 0-1,1 0 1,0 0-1,0 0 1,0-1-1,0 1 1,1 0 0,0 0-1,0 0 1,0 0-1,0 0 1,0 0-1,1 0 1,0 0 0,0 1-1,0-1 1,0 1-1,1-1 1,-1 1-1,1 0 1,0 0 0,0 0-1,6-5 1,7-5-116,0 1 0,0 1 0,1 1 0,19-9 0,-11 7 7,1 1 0,0 1 0,0 1-1,1 2 1,0 0 0,0 2 0,1 1 0,0 1-1,47 2 1,-54 2-63,0 1 0,0 1 0,0 1-1,-1 0 1,1 2 0,-1 1 0,0 0-1,0 1 1,-1 2 0,-1 0 0,1 0 0,-2 2-1,24 18 1,-36-24-31,1-1 0,-1 1 0,0 0 0,0 0 0,-1 1 0,0-1 0,0 1 0,0 0 0,-1 0 0,0 0 0,-1 0 0,1 1 0,-1-1 0,-1 1 0,1-1 0,-1 1 0,-1 0 0,0 0 0,0 9 0,-1-7 9,-1 0 1,0 0-1,0 0 0,-1 0 1,0 0-1,-1 0 0,0-1 0,-1 0 1,0 0-1,0 0 0,-1 0 1,-13 15-1,7-10 69,-1-1-1,-1 0 1,0-1-1,0 0 1,-1-1-1,-30 16 1,33-21-37,0-1 1,-1 1-1,1-2 1,-1 0-1,0 0 1,0-2-1,-1 1 1,1-2-1,0 1 1,-19-2-1,6-1 30,12 0-53,0 1 0,-1-2-1,1 0 1,0 0 0,1-2-1,-17-5 1,20 7-31,0-2-61,10 4 41,0-1 1,-1 1-1,1 0 0,0 0 1,0-1-1,0 1 0,0 0 1,0-1-1,0 1 0,0 0 1,0-1-1,0 1 0,0 0 1,0 0-1,1-1 0,-1 1 1,0 0-1,0-1 0,0 1 1,0 0-1,0 0 0,0-1 1,1 1-1,-1 0 0,0 0 1,0-1-1,0 1 0,1 0 1,-1 0-1,0 0 0,0 0 1,1-1-1,-1 1 0,0 0 1,1 0-1,1-2-206,0 1-1,0-1 1,1 1-1,-1 0 1,0 0 0,1 0-1,-1 0 1,1 1 0,-1-1-1,1 0 1,4 1 0,9-3-666,8-9-1311</inkml:trace>
  <inkml:trace contextRef="#ctx0" brushRef="#br0" timeOffset="3392.45">3849 1223 5859,'-15'-8'1124,"0"0"-1,0 1 1,-33-9 0,46 15-1095,0 1 0,1 0 0,-1-1 0,0 1-1,0 0 1,0 1 0,0-1 0,0 0 0,1 0 0,-1 1 0,0-1-1,0 1 1,1 0 0,-1-1 0,0 1 0,1 0 0,-4 2 0,-26 23 121,15-11 63,12-10-195,-1-1-1,1 1 1,0 0 0,1 0-1,-1 0 1,1 1-1,0-1 1,0 1 0,1 0-1,0-1 1,0 1-1,0 0 1,1 0 0,-1 1-1,1-1 1,1 0-1,0 0 1,-1 1 0,2-1-1,-1 0 1,1 0-1,2 9 1,-2-9-21,0-1 1,1 1-1,0 0 0,0-1 1,0 1-1,1-1 0,0 0 1,0 0-1,0 0 1,0 0-1,1 0 0,0-1 1,0 1-1,0-1 0,1 0 1,-1 0-1,1-1 0,0 0 1,0 1-1,0-2 1,1 1-1,-1-1 0,0 1 1,8 1-1,-3-2 5,1 0-1,0-1 1,0 0 0,-1-1-1,14 0 1,-19-1-130,0 1 1,-1-1-1,1 0 0,0 0 1,0 0-1,0-1 1,-1 0-1,1 0 0,-1 0 1,1 0-1,-1-1 0,0 0 1,6-5-1,6-5-1462,0 5-1048</inkml:trace>
  <inkml:trace contextRef="#ctx0" brushRef="#br0" timeOffset="3770.82">4288 1430 2481,'-3'-9'6755,"8"9"-6002,-2-5-433,0 5 464,-1 0-640,4 0-144,4 0 0,-7-5-592,8 2-1009,-3 3-1552</inkml:trace>
  <inkml:trace contextRef="#ctx0" brushRef="#br0" timeOffset="78936.99">1110 1270 3394,'-14'-16'1275,"3"4"619,11 12-1868,-1 0-1,1 0 1,0 0 0,-1 0-1,1 0 1,0 0 0,0 0 0,-1 0-1,1 0 1,0 0 0,-1 0-1,1 0 1,0 0 0,0 0-1,-1 1 1,1-1 0,0 0-1,0 0 1,-1 0 0,1 0-1,0 0 1,0 1 0,0-1-1,-1 0 1,1 0 0,0 1 0,0-1-1,0 0 1,-1 0 0,1 1-1,0-1 1,0 0 0,0 0-1,0 1 1,0-1 0,0 0-1,0 1 1,0-1 0,0 0-1,0 0 1,0 1 0,0-1 0,-5 11 54,4-10-73,1 0 1,-1 1-1,0-1 1,1 1-1,-1-1 0,1 1 1,-1-1-1,1 1 1,0-1-1,0 1 0,-1 0 1,1-1-1,1 3 1,-4 31 104,4-5-50,-1-24-53,0 1-1,0 0 0,0 0 0,1 0 0,0 0 0,0-1 0,1 1 0,0 0 0,0-1 1,4 9-1,-5-13-8,0 0-1,0 0 1,0-1 0,1 1 0,-1 0-1,1-1 1,-1 1 0,1-1 0,-1 1 0,1-1-1,0 0 1,0 1 0,0-1 0,0 0 0,0 0-1,0-1 1,0 1 0,0 0 0,0-1 0,0 1-1,0-1 1,4 1 0,-1-2-6,0 0 1,-1 0-1,1 0 0,0-1 1,-1 0-1,1 0 0,7-4 0,10-4-21,-20 8 24,1 1-1,-1-1 0,0 1 0,1-1 0,-1 0 1,0 1-1,0-1 0,0 0 0,0-1 0,0 1 1,0 0-1,-1 0 0,1-1 0,-1 1 1,1-1-1,-1 1 0,0-1 0,0 0 0,1-4 1,0-5-24,0-1 0,0 1 0,-1-17 0,0-2 48,0 24-20,0 0 0,-1-1 0,-1 1 0,1 0 0,-1 0 0,0 0 0,0 0 0,-1 1 0,0-1 0,-1 0 0,1 1 0,-1-1 0,0 1 0,-1 0 0,1 0 0,-1 0 0,-1 0 0,1 1 1,-1 0-1,0-1 0,0 2 0,0-1 0,-1 1 0,1 0 0,-1 0 0,0 0 0,-8-3 0,12 6-16,1 1 1,-1-1-1,1 1 0,-1-1 0,1 1 1,-1 0-1,1-1 0,-1 1 1,1 0-1,-1 0 0,1 0 0,-1 0 1,1 0-1,-1 0 0,1 1 0,-1-1 1,1 1-1,-1-1 0,1 1 1,0-1-1,-1 1 0,1 0 0,0-1 1,-1 1-1,1 0 0,0 0 1,0 0-1,0 0 0,0 0 0,0 0 1,-1 2-1,0 0-114,0-1 0,1 1 0,0 0 0,-1 0 0,1 0 0,0 0 0,1 0 0,-1 0 0,0 0 0,1 0 0,0 0 0,0 0 0,0 0 0,0 6 0,7 27-1496</inkml:trace>
  <inkml:trace contextRef="#ctx0" brushRef="#br0" timeOffset="79375.6">1405 1355 2737,'-14'7'480,"4"8"-464,-1-8-16,3 12-432</inkml:trace>
  <inkml:trace contextRef="#ctx0" brushRef="#br0" timeOffset="81895.96">1679 1070 3362,'-29'-9'3454,"27"10"-3381,-1 0 0,0 0 0,1 0-1,-1 0 1,1 1 0,-1-1-1,1 1 1,0 0 0,-1 0-1,1-1 1,0 2 0,0-1-1,1 0 1,-1 0 0,0 1-1,1-1 1,-1 0 0,1 1-1,0 0 1,0-1 0,0 1-1,-1 4 1,-1-1-82,1 1 1,0 0-1,0 0 0,1 0 0,-1 0 1,1 0-1,1 0 0,0 14 0,1-17 4,0-1 1,0 1-1,0-1 0,0 1 1,1-1-1,-1 1 0,1-1 0,0 0 1,0 0-1,0 0 0,1 0 1,2 3-1,-4-5-12,0 0 1,0 0-1,1 0 0,-1 0 1,0 0-1,0 0 1,1 0-1,-1-1 0,1 1 1,-1-1-1,0 1 0,1-1 1,-1 1-1,1-1 0,-1 0 1,1 1-1,-1-1 1,1 0-1,0 0 0,-1 0 1,1-1-1,-1 1 0,1 0 1,-1 0-1,1-1 0,-1 1 1,0-1-1,1 1 1,2-2-1,-3 0 7,1 1-1,0-1 1,0 1 0,-1-1 0,1 0-1,-1 0 1,1 0 0,-1 0-1,0 0 1,0 0 0,0 0 0,0 0-1,0 0 1,0 0 0,-1-1-1,1 1 1,-1 0 0,1-4 0,-1-46 34,0 34 22,5 81 142,-1-35-163,-2 1 0,0 0 0,-5 42 0,-1-46-18,-3 34-9,7-58 12,0 0 0,0 0 0,-1 0 0,1 1 1,0-1-1,0 0 0,-1-1 0,1 1 0,-1 0 0,1 0 0,-1 0 0,1 0 1,-1 0-1,0 0 0,1 0 0,-2 0 0,2-16-5398</inkml:trace>
  <inkml:trace contextRef="#ctx0" brushRef="#br0" timeOffset="82439.96">1881 1159 3314,'14'6'520,"0"0"0,22 14 0,-23-10-503,0 0 0,-1 0-1,-1 1 1,1 1 0,-2-1-1,18 26 1,-26-34-15,1 1 1,-1 0-1,0-1 0,0 1 1,-1 0-1,1 0 0,-1 0 1,0 0-1,0 0 0,0 0 1,-1 0-1,1 1 0,-1-1 1,0 0-1,0 0 0,0 0 1,-1 1-1,1-1 1,-1 0-1,0 0 0,-1 0 1,1 0-1,-1 0 0,1 0 1,-1-1-1,0 1 0,0 0 1,-1-1-1,1 0 0,-5 6 1,4-6 25,-1 0 1,1 0-1,0-1 1,-1 1-1,0 0 1,1-1-1,-1 0 1,0 0-1,0 0 0,0-1 1,0 1-1,-1-1 1,1 0-1,0 0 1,-1 0-1,1-1 1,0 0-1,-1 1 1,1-2-1,-1 1 1,1 0-1,0-1 1,-1 0-1,1 0 1,0 0-1,0 0 1,-1-1-1,1 0 1,0 0-1,1 0 1,-1 0-1,0-1 1,-6-4-1,8 5 3,0 0 0,0 0 0,0 0 0,0 0 0,0 0 0,0-1 0,0 1 0,1-1-1,-1 1 1,1-1 0,0 0 0,0 1 0,0-1 0,0 0 0,0 0 0,0 0 0,1 1 0,-1-1 0,1 0 0,0 0 0,0 0 0,0 0 0,1 0-1,-1 0 1,0 0 0,1 0 0,0 0 0,0 1 0,2-6 0,1 0-19,1-1 0,-1 1 1,2 0-1,-1 0 0,1 1 0,0 0 0,1 0 1,7-6-1,-2 1-1,0 0 0,-1-1 0,0 0 0,-1 0 0,-1-1 0,10-18 0,-18 30-1,-1 0-1,1 0 1,-1-1-1,0 1 1,0 0-1,0 0 1,0 0-1,0 0 1,-1-1-1,1 1 1,-1 0-1,1 0 0,-1 0 1,0 0-1,0 0 1,1 0-1,-1 0 1,-1 0-1,1 1 1,0-1-1,0 0 1,-1 1-1,1-1 1,-1 0-1,1 1 1,-1 0-1,0-1 1,0 1-1,1 0 1,-1 0-1,0 0 1,0 0-1,0 0 1,0 1-1,0-1 0,0 0 1,-3 1-1,4 0-21,0 0-1,0 0 0,0 0 1,0 0-1,0 0 0,0 0 0,0 0 1,0 1-1,0-1 0,0 1 1,0-1-1,0 0 0,0 1 0,0 0 1,0-1-1,0 1 0,0-1 1,1 1-1,-1 0 0,0 0 0,0-1 1,1 1-1,-1 0 0,1 0 1,-1 0-1,1 0 0,-1 0 1,1 0-1,-1 0 0,1 0 0,-1 1 1,1 0-131,-1 0 1,1-1 0,-1 1-1,1 0 1,0 0 0,0-1-1,0 1 1,0 0 0,0 0 0,0 0-1,0-1 1,0 1 0,1 0-1,-1 0 1,1-1 0,0 1-1,-1 0 1,2 1 0,10 7-2478</inkml:trace>
  <inkml:trace contextRef="#ctx0" brushRef="#br0" timeOffset="82961.97">2096 1058 3330,'45'3'3724,"-14"3"-3459,-26-5-242,0 0 0,0 0 0,-1 0 0,1 0 0,0 1 0,-1 0 0,1 0 0,7 4 0,-5-1-16,-1 0 0,0 0 0,1 0 0,-2 0 1,1 1-1,-1 0 0,0 1 0,7 9 0,-10-12-3,0 1 1,0 0-1,0-1 1,0 1-1,-1 0 1,0 0-1,0 0 1,0 0-1,0 0 1,-1 0-1,0 1 0,0-1 1,0 0-1,-2 7 1,-2 9 4,2-2 6,-1 0 0,-1 0 0,-1 0-1,0-1 1,-1 0 0,-2 0 0,-15 30 0,18-42-121,-8 13 304,13-20-225,0 1-1,0 0 1,0 0 0,0 0 0,-1 0-1,1 0 1,0 0 0,0-1 0,0 1 0,0 0-1,0 0 1,0 0 0,0 0 0,0 0-1,0 0 1,0-1 0,0 1 0,-1 0 0,1 0-1,0 0 1,0 0 0,0 0 0,0 0-1,0 0 1,0 0 0,0 0 0,-1 0 0,1 0-1,0 0 1,0 0 0,0 0 0,0 0-1,0 0 1,-1 0 0,1 0 0,0 0 0,0 0-1,0 0 1,0 0 0,0 0 0,-1 0-1,1 0 1,0 0 0,0 0 0,0 0 0,0 0-1,0 0 1,0 0 0,-1 0 0,1 0-1,0 0 1,0 1 0,0-1 0,0 0 0,0 0-1,0 0 1,0 0 0,0 0 0,0 0-1,-1 1 1</inkml:trace>
  <inkml:trace contextRef="#ctx0" brushRef="#br0" timeOffset="83348.96">2163 1265 4498,'3'0'800,"-1"-2"-207,4-3-225,2 10-128,5-10-80,9 0 224,2 5-320,2 0 16,1-5-64,-5 5-32,-1-5 16,-2 5-224,-6-4-256,-5 4-769,0 0-1312</inkml:trace>
</inkml:ink>
</file>

<file path=word/ink/ink6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3:45.131"/>
    </inkml:context>
    <inkml:brush xml:id="br0">
      <inkml:brushProperty name="width" value="0.1" units="cm"/>
      <inkml:brushProperty name="height" value="0.1" units="cm"/>
      <inkml:brushProperty name="color" value="#33CCFF"/>
    </inkml:brush>
  </inkml:definitions>
  <inkml:trace contextRef="#ctx0" brushRef="#br0">1340 437 1905,'0'0'0,"5"3"-16</inkml:trace>
  <inkml:trace contextRef="#ctx0" brushRef="#br0" timeOffset="909.97">1679 477 4018,'-12'-44'4183,"9"32"-4156,-1-1-1,0 1 1,0-1-1,-2 1 1,1 0-1,-1 1 1,-1-1-1,0 1 1,-1 1-1,0-1 1,-14-13-1,3 6 19,-1 1 0,0 1-1,-1 1 1,-44-25 0,33 21-35,22 13-10,0 0 0,0 0 0,-1 1 0,-21-7 0,12 6 24,-36-16 0,37 13-14,-34-9-1,-112-22 63,133 32-31,0 2 0,-1 1 1,1 2-1,-1 1 0,0 1 0,-35 5 0,-85-1-17,142-2-27,-202 13 124,197-12-120,1 0 1,-1 1-1,1 0 0,0 1 1,1 1-1,-1 1 1,1 0-1,-17 9 1,20-10 3,1 1 35,0 1-1,1 0 1,0 0-1,0 1 1,0 0-1,1 1 1,0-1-1,1 2 1,-7 9-1,8-9 28,1 1-1,0 0 1,0 0 0,1 0-1,-4 16 1,-3 10 133,8-31-149,-1 3 8,0 0 0,1 0-1,0 0 1,1 0 0,0 1-1,-2 18 1,3-22-50,-1-1-1,1 1 1,-2-1 0,1 1 0,-1-1-1,1 0 1,-1 0 0,-7 9-1,-2 5 10,6-18-138,-5 30-7243</inkml:trace>
</inkml:ink>
</file>

<file path=word/ink/ink6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2:27.449"/>
    </inkml:context>
    <inkml:brush xml:id="br0">
      <inkml:brushProperty name="width" value="0.1" units="cm"/>
      <inkml:brushProperty name="height" value="0.1" units="cm"/>
      <inkml:brushProperty name="color" value="#FF3300"/>
    </inkml:brush>
  </inkml:definitions>
  <inkml:trace contextRef="#ctx0" brushRef="#br0">298 485 5555,'-7'0'2054,"8"0"-1995,-1 0 1,0 0 0,1 0-1,-1 1 1,0-1 0,1 0-1,-1 0 1,0 0 0,0 0-1,1 0 1,-1 1 0,0-1-1,0 0 1,1 0 0,-1 0-1,0 1 1,0-1 0,0 0-1,1 0 1,-1 1 0,0-1-1,0 0 1,0 1 0,0-1-1,0 0 1,1 0 0,-1 1-1,0-1 1,0 0 0,0 1-1,0-1 1,0 1 0,24 104 1062,49 274 496,-68-327-1489,0 5 4,19 87-1,-9-111-94,-11-26-14,-4-6-24,0-1-1,0 0 1,0 0 0,0 0-1,0 1 1,0-1 0,0 0 0,0 0-1,0 1 1,0-1 0,0 0-1,0 0 1,0 0 0,0 1-1,1-1 1,-1 0 0,0 0 0,0 0-1,0 1 1,0-1 0,0 0-1,0 0 1,0 0 0,1 0 0,-1 1-1,0-1 1,0 0 0,0 0-1,0 0 1,1 0 0,-1 0 0,0 0-1,0 0 1,0 1 0,1-1-1,-1 0 1,0 0 0,0 0 0,0 0-1,1 0 1,-1 0 0,0 0-1,0 0 1,0 0 0,1 0-1,-1 0 1,0 0 0,0 0 0,1 0-1,-1 0 1,0-15 41,-5-24 117,-2-10-106,3-1 1,4-92-1,0 4-41,-4 55 25,-4 0-1,-27-115 1,35 199-35,0-1 0,0 0 0,0 0 0,0 0 0,0 0 0,0 0 0,0 0 0,-1 0 0,1 0 0,0 0 0,0 1 0,0-1 0,0 0 0,0 0 1,0 0-1,0 0 0,-1 0 0,1 0 0,0 0 0,0 0 0,0 0 0,0 0 0,0 0 0,-1 0 0,1 0 0,0 0 0,0 0 0,0 0 0,0 0 0,0 0 0,-1 0 0,1 0 0,0 0 0,0 0 1,0 0-1,0-1 0,0 1 0,0 0 0,0 0 0,-1 0 0,1 0 0,0 0 0,0 0 0,0 0 0,0-1 0,-2 20 63,19 142 141,-14-82-142,3 230 0,-6-303-64,-1 21 1,1 0-1,1-1 1,9 53-1,-5-72 67,-3-16-1,-3-27 65,-33-241 1,8 40-110,2 44-7,24 192-16,1 1 1,-1-1-1,0 1 1,0-1-1,0 0 1,0 1-1,0-1 1,0 0-1,0 1 1,0-1-1,0 1 1,-1-1-1,1 0 1,0 1-1,0-1 1,0 1-1,-1-1 1,1 1-1,0-1 1,-1 1-1,1-1 1,0 1-1,-1-1 1,1 1-1,-1-1 1,1 1-1,-1-1 1,1 1-1,-1 0 1,1-1-1,-1 1 1,1 0-1,-1 0 1,0-1-1,0 2 1,1-1-1,-1 1 1,1-1-1,0 1 1,-1 0-1,1-1 1,0 1-1,0 0 1,-1-1-1,1 1 1,0 0-1,0 0 1,0-1-1,0 1 1,0 0-1,0 0 0,0-1 1,0 1-1,0 0 1,0-1-1,0 1 1,0 0-1,1 0 1,-1-1-1,0 1 1,1 1-1,13 37 12,-3 0 0,-1 2 0,5 46 0,7 167 55,-11-101-66,-10-147 9,1 19 7,-2-24-16,0-1 0,0 1-1,0-1 1,0 1 0,0-1-1,0 0 1,0 1 0,0-1-1,0 1 1,0-1 0,1 1-1,-1-1 1,0 1 0,0-1-1,0 0 1,0 1 0,1-1-1,-1 1 1,0-1 0,0 0-1,1 1 1,-1-1 0,0 0-1,1 1 1,-1-1 0,0 0-1,1 0 1,-1 1 0,1-1-1,-1 0 1,0 0-1,1 0 1,-1 1 0,1-1-1,0-1 7,-1 1-1,0-1 0,1 0 1,-1 1-1,0-1 0,0 0 1,1 1-1,-1-1 0,0 0 1,0 0-1,0 1 0,0-1 1,0 0-1,0 0 0,0 1 1,0-1-1,0 0 0,0 1 1,0-1-1,0 0 0,-1-1 1,-6-25-26,4 17 26,-49-294 12,-2-9-12,53 312-7,1 0 1,0 0-1,0-1 0,-1 1 1,1 0-1,-1 0 1,1-1-1,-1 1 0,0 0 1,1 0-1,-1 0 0,0 0 1,0 0-1,0 0 1,1 0-1,-1 0 0,0 0 1,-2 0-1,-1 6-24,5 15 13,9 51 40,1 107-1,-14 77 35,3-239-60,5 83-52,2-76 67,-1-19-394,1-13-922,-4-37-4980,5 16 2153</inkml:trace>
  <inkml:trace contextRef="#ctx0" brushRef="#br0" timeOffset="615.06">128 853 6403,'-19'-32'529,"1"-1"1,2-1-1,1-1 1,2 0-1,2-1 1,1 0-1,2 0 1,1-1-1,2 0 1,1-1-1,2 1 1,4-51-1,1 72-473,0 1 1,0 0-1,2 0 0,0 1 1,1-1-1,0 1 0,1 0 0,1 0 1,12-16-1,-13 19-38,2 1 1,0 0-1,0 1 1,0 0-1,1 0 1,1 1-1,0 0 0,0 1 1,0 0-1,1 1 1,20-8-1,8-2-9,0 3 0,53-11 0,-72 20-7,0-1 1,0 2-1,0 1 0,29 1 0,-42 1-6,0 1 0,0 0 0,-1 1 0,1 0 0,0 0 0,-1 0-1,0 1 1,1 1 0,-1-1 0,-1 1 0,1 0 0,0 0 0,-1 1 0,11 10-1,-9-7 9,0 1 0,-1 0 0,1 0 0,-2 1-1,0-1 1,0 2 0,0-1 0,-1 1 0,-1 0-1,5 17 1,-5-12 6,-1 1-1,-1-1 1,0 1-1,-2-1 1,0 1-1,-3 29 1,-3-13 11,-1-1 0,-1-1 0,-2 1 0,-1-2 0,-1 1 1,-2-1-1,-18 28 0,25-47-17,0-1 0,-1 1 0,0-2-1,0 1 1,-1-1 0,0-1 0,-1 0 0,-19 13 0,11-10 33,-1-1-1,0-1 1,0-1 0,-29 9 0,8-6-69,44-9-577,0 0 0,1 0 0,-1 0 0,0-1 0,1 1 0,-1-1 1,1 0-1,5 0 0,28-4-2723</inkml:trace>
  <inkml:trace contextRef="#ctx0" brushRef="#br0" timeOffset="1166.08">1097 129 6915,'-3'-3'361,"-1"1"0,0 0 0,0 0 0,1 1 0,-1-1 0,-1 1 0,1 0 0,0 0 0,0 0 0,0 0 0,-8 1 0,9 0-279,1 0 0,0 0 0,-1 0 0,1 1 0,-1-1 0,1 1 0,0 0 0,0 0 0,-1 0 0,1 0 1,0 0-1,0 0 0,0 1 0,0-1 0,0 1 0,0-1 0,0 1 0,1 0 0,-1-1 0,1 1 0,-1 0 0,-1 3 0,3-4-80,-13 20 139,1 0 0,1 1 0,1 1 0,-13 46 0,13-29 27,-7 33 109,-10 95-1,25-143-241,1 1-1,1 0 0,1 0 0,1 0 1,2 0-1,0-1 0,13 39 0,-3-21-9,2-1 0,30 56 0,-34-77-33,1 3 7,1 0 1,1-1-1,1-1 1,29 31-1,-34-43 29,23 26-61,-37-42-138,3 5-45,-1 0 0,1 0 0,-1 0 1,0 1-1,1-1 0,-1 0 0,1 1 0,-1-1 0,0 1 1,0-1-1,1 0 0,-1 1 0,0 0 0,0-1 1,1 1-1,-1-1 0,0 1 0,0 0 0,-2-1 0</inkml:trace>
  <inkml:trace contextRef="#ctx0" brushRef="#br0" timeOffset="5160.12">1612 447 5587,'-1'-6'485,"0"0"1,0 0 0,-1 0 0,1 0 0,-2 1 0,-4-11 0,-1-3 1360,8 18-1811,0 1 1,0 0-1,0 0 0,0-1 0,0 1 0,0 0 0,0 0 0,0-1 1,0 1-1,0 0 0,0 0 0,0-1 0,0 1 0,0 0 0,-1 0 1,1 0-1,0-1 0,0 1 0,0 0 0,0 0 0,-1 0 0,1-1 1,0 1-1,0 0 0,0 0 0,-1 0 0,1 0 0,0-1 0,0 1 1,0 0-1,-1 0 0,1 0 0,0 0 0,0 0 0,-1 0 0,1 0 0,-1 0 1,-3 10 904,-4 5-393,7-13-521,0 1 0,0-1 0,0 0 1,1 0-1,-1 1 0,1-1 0,0 0 0,-1 1 0,1-1 1,0 1-1,1-1 0,-1 3 0,0 14 42,-3 1 28,0 0-1,1 1 1,2-1 0,0 1-1,4 27 1,-2-24-66,-1-1 1,-3 25-1,3 36 36,2-46-34,2 17 107,17 82 0,-21-115-114,2-2-2,-2-20-22,-1 0 1,0 0 0,0 0 0,0 0-1,0 1 1,0-1 0,1 0 0,-1 0-1,0 0 1,0 0 0,0 0 0,0 0-1,0 1 1,0-1 0,0 0 0,0 0-1,1 0 1,-1 0 0,0 1 0,0-1-1,0 0 1,0 0 0,0 0 0,0 0-1,0 0 1,0 1 0,0-1 0,0 0-1,0 0 1,0 0 0,0 0 0,0 1-1,0-1 1,0 0 0,-1 0 0,1 0-1,0 0 1,0 1 0,0-1 0,0 0-1,0 0 1,0 0 0,0 0 0,0 0-1,-1 0 1,1 1 0,0-1 0,0 0-1,0 0 1,0 0 0,0 0 0,-1 0-1,1 0 1,0 0 0,0 0 0,0 0-1,0 0 1,-1 0 0,0-1 70,5 1-37,-4 0-34,0 0-1,0 0 0,0-1 0,-1 1 1,1 0-1,0 0 0,0 0 1,0 0-1,0 0 0,0 0 0,0 0 1,0 0-1,0 0 0,0 0 0,0 0 1,0-1-1,0 1 0,0 0 1,0 0-1,0 0 0,0 0 0,0 0 1,0 0-1,0 0 0,0 0 0,0 0 1,0-1-1,0 1 0,0 0 1,0 0-1,0 0 0,0 0 0,0 0 1,0 0-1,0 0 0,0 0 0,0 0 1,0 0-1,0-1 0,0 1 1,0 0-1,0 0 0,1 0 0,-1 0 1,0 0-1,0 0 0,0 0 0,0 0 1,0 0-1,0 0 0,0 0 0,0 0 1,0 0-1,0 0 0,0 0 1,1 0-1,-1 0 0,0 0 0,0 0 1,0 0-1,0 0 0,0 0 0,0 0 1,0 0-1,0 0 0,0 0 1,1 0-1,-1 0 0,0 0 3,-1 0-1,1-1 1,0 1 0,0 0-1,0 0 1,0 0 0,0-1-1,0 1 1,0 0 0,-1 0-1,1 0 1,0-1 0,0 1-1,0 0 1,0 0 0,0-1-1,0 1 1,0 0 0,0 0-1,0 0 1,0-1 0,0 1-1,0 0 1,0 0 0,0-1-1,1 1 1,-1 0 0,0 0-1,0 0 1,0-1 0,0 1-1,0 0 1,0 0 0,1 0-1,-1-1 1,0 1 0,0 0-1,0 0 1,0 0 0,1 0-1,-1 0 1,0-1 0,0 1-1,0 0 1,1 0 0,-1 0-1,0 0 1,0 0 0,0 0-1,1 0 1,-1 0 0,0 0-1,0 0 1,1 0 0,89-37 42,50 10-18,-106 20-34,2 2 0,-1 1 1,43 0-1,-70 6-25,-8 0 54,0-2-23,0 0 0,0 0 0,-1 0 0,1 0 0,0 0 0,0 0 1,0 0-1,0 0 0,-1 0 0,1 0 0,0 0 0,0 0 0,0 0 1,-1-1-1,1 1 0,0 0 0,0 0 0,0 0 0,0 0 0,0 0 1,-1 0-1,1 0 0,0 0 0,0-1 0,0 1 0,0 0 0,0 0 1,0 0-1,-1 0 0,1 0 0,0-1 0,0 1 0,0 0 0,0 0 1,0 0-1,0 0 0,0-1 0,0 1 0,0 0 0,0 0 0,0 0 1,0 0-1,0-1 0,0 1 0,0 0 0,0 0 0,0 0 0,0-1 1,0 1-1,-9-2-822,5 2 486,1 0 0,0 0 0,0-1 0,0 1 0,0-1 1,1 0-1,-1 0 0,-5-2 0,6-7-2953</inkml:trace>
  <inkml:trace contextRef="#ctx0" brushRef="#br0" timeOffset="5741.08">1592 409 3105,'-12'-1'1430,"8"2"-953,0-1 1,0-1-1,0 1 1,0 0 0,0-1-1,0 0 1,0 0 0,0 0-1,1 0 1,-5-3-1,0 4 1251,0-1-662,15 5-370,0-1-667,-1-2 1,1 1-1,0-1 0,-1 0 1,1 0-1,0 0 0,0-1 1,10-1-1,64-10 0,-60 8-10,31-8-39,97-32 0,-140 42-452,-13 9-931,-21 14-2064,17-14 2516,-14 16-2704</inkml:trace>
  <inkml:trace contextRef="#ctx0" brushRef="#br0" timeOffset="6179.89">1561 676 5330,'-8'-2'2225,"12"-2"-694,20-3-791,136 13 1023,-137-4-2315,36 7 0</inkml:trace>
  <inkml:trace contextRef="#ctx0" brushRef="#br0" timeOffset="7710.97">2355 534 4274,'0'-1'356,"0"0"0,0-1 1,0 1-1,0-1 0,0 1 0,-1 0 1,1-1-1,-1 1 0,1 0 0,-1-1 1,1 1-1,-1 0 0,0 0 0,0-1 1,-1 0-1,-8-4 1814,7 20-820,7 38-837,-1 18-343,-4-51-158,1 1-1,1 0 1,1-1 0,0 1-1,2-1 1,0 0 0,1 0-1,1 0 1,1-1-1,0 0 1,1 0 0,1-1-1,22 31 1,-24-40-13,0 0 0,1-1 0,0 0 0,0-1 1,0 0-1,1 0 0,0-1 0,0 0 0,1-1 0,0 1 1,-1-2-1,1 0 0,0 0 0,0 0 0,1-2 0,-1 1 0,1-1 1,-1-1-1,0 1 0,1-2 0,-1 0 0,1 0 0,-1-1 0,13-3 1,-12 0 9,-1 0 0,0 0-1,-1-1 1,1 0 0,-1-1 0,0 0 0,-1 0 0,0-1 0,0 0 0,0 0 0,-1-1 0,0 0 0,-1 0 0,0-1 0,8-16 0,-9 13-4,0 0 0,0 0 0,-1 0 0,0-1 0,-2 1 0,1-1 0,-2 0 0,0 0 0,0 0 0,-1 0 0,-1 1 0,-3-17 0,-13-25 60,12 44-30,2 0 0,-1 0 0,-3-19 0,-6-14 120,1 8-94,11 14 19,6 14-68,-1 0 0,0 0 0,6-17 0,-5 20 30,-3 6-33,-5 6-33,2-4-70,0 0 0,1 1 0,0-1 1,-1 0-1,1 1 0,0-1 0,1 0 0,-1 1 0,2 5 1,1 24-2320,-6-12-25,4-5-1257</inkml:trace>
</inkml:ink>
</file>

<file path=word/ink/ink6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4:02.776"/>
    </inkml:context>
    <inkml:brush xml:id="br0">
      <inkml:brushProperty name="width" value="0.1" units="cm"/>
      <inkml:brushProperty name="height" value="0.1" units="cm"/>
      <inkml:brushProperty name="color" value="#33CCFF"/>
    </inkml:brush>
  </inkml:definitions>
  <inkml:trace contextRef="#ctx0" brushRef="#br0">78 46 2641,'-11'0'689,"9"0"143,-6-5-128,2 5-95,-2-2-273,-2-3 48,4 0-160,-2 3 48,-2-3-272,7 0 0,-2 3-240,10-13-4258</inkml:trace>
</inkml:ink>
</file>

<file path=word/ink/ink6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3:09.007"/>
    </inkml:context>
    <inkml:brush xml:id="br0">
      <inkml:brushProperty name="width" value="0.1" units="cm"/>
      <inkml:brushProperty name="height" value="0.1" units="cm"/>
      <inkml:brushProperty name="color" value="#0000FF"/>
    </inkml:brush>
  </inkml:definitions>
  <inkml:trace contextRef="#ctx0" brushRef="#br0">269 191 4738,'-3'-5'2191,"8"14"-28,9 50-1201,11 102 0,-7 67-628,-10-100-143,-7-117-180,0 0-1,-1 0 0,0 0 0,-1 0 0,-4 19 1,6-29-9,-1-1 1,0 1-1,0 0 1,0-1 0,0 1-1,0-1 1,-1 1-1,1-1 1,0 1 0,0-1-1,0 1 1,0-1-1,-1 1 1,1-1-1,0 1 1,0-1 0,-1 1-1,1-1 1,0 1-1,-1-1 1,1 0 0,0 1-1,-1-1 1,1 1-1,-1-1 1,1 0 0,-1 1-1,1-1 1,-1 0-1,1 0 1,-1 0-1,1 1 1,-1-1 0,1 0-1,-1 0 1,1 0-1,-1 0 1,1 0 0,-2 0-1,1-1 5,0 0 0,0 1 0,0-1 0,1 0-1,-1 0 1,0-1 0,0 1 0,0 0 0,1 0 0,-1 0-1,1 0 1,-1-1 0,1 1 0,-1 0 0,1 0 0,0-1 0,0-1-1,-5-33 49,2-1 0,2 0 0,5-59-1,0-39-51,1-106 40,-4 226 27,2 23 41,5 14-90,-1 0 56,-1 1-1,-1-1 0,-1 1 0,2 32 0,-4 99 152,-2-123-187,-6 88 30,5-118-119,1 0 0,0 1 1,-1-1-1,1 0 0,0 1 1,0-1-1,0 0 0,0 1 1,0-1-1,0 0 0,0 1 1,1-1-1,-1 0 0,0 0 1,1 1-1,-1-1 0,1 0 0,0 0 1,0 2-1,-1-4-99,1 1 0,0 0 1,-1-1-1,0 1 0,1-1 0,-1 1 0,1 0 0,-1-1 0,1 1 0,-1-1 1,0 1-1,1-1 0,-1 1 0,0-1 0,0 0 0,1 1 0,-1-1 1,0 1-1,0-1 0,0 0 0,0 1 0,0-1 0,0 1 0,0-1 0,0 0 1,0 1-1,0-1 0,0 0 0,0 1 0,0-1 0,-1 0 0,1-14-4095</inkml:trace>
  <inkml:trace contextRef="#ctx0" brushRef="#br0" timeOffset="427.17">7 451 5378,'-3'-15'535,"1"-1"0,1 0 0,0 0 0,1 0-1,1 0 1,5-30 0,-4 36-406,0-1 1,1 1-1,1 0 0,-1 0 1,1 0-1,1 1 0,0-1 1,0 1-1,1 0 1,0 0-1,10-9 0,-4 5-15,0 1 0,1 1 0,1 0 0,0 1 0,0 1 0,31-15 0,-6 7-7,78-21-1,-100 34-87,2 0 0,-1 2-1,0 0 1,0 1 0,1 0-1,-1 2 1,21 2 0,-31-1-18,-1-1 0,0 1 0,0 1 1,0 0-1,0-1 0,-1 2 0,1-1 0,-1 1 1,0 0-1,0 1 0,0-1 0,0 1 1,-1 0-1,0 1 0,0-1 0,0 1 0,-1 0 1,0 0-1,0 0 0,0 1 0,-1 0 1,4 9-1,-4-7 1,0 1 0,0-1 0,-1 1 0,0 0 0,-1 0 0,0 0 1,-1 0-1,0 0 0,0 0 0,-1 0 0,0 0 0,-1 0 0,0-1 0,-1 1 1,0 0-1,-4 9 0,1-7 6,-1-1 1,0 1-1,-1-1 1,0-1-1,0 1 1,-1-2-1,0 1 1,-1-1-1,-16 12 1,9-9 5,-1-1 0,0-1 1,-1 0-1,0-1 0,-26 7 1,36-13-18,0-2 1,-1 1-1,1-1 1,0 0-1,-1-1 0,1 0 1,-11-2-1,-13 1-227,87 10-5162,-17-14 1430</inkml:trace>
  <inkml:trace contextRef="#ctx0" brushRef="#br0" timeOffset="800.28">938 127 6435,'-3'1'147,"1"0"1,0-1-1,-1 1 0,1 1 1,0-1-1,0 0 1,0 0-1,0 1 0,0-1 1,0 1-1,0 0 1,1 0-1,-1-1 0,1 1 1,-1 0-1,1 0 0,-1 0 1,1 1-1,0-1 1,0 0-1,0 0 0,0 4 1,-19 58 504,11-18-484,2 0 0,3 1 0,1 0 0,2-1 0,3 1 0,1 0 0,3-1 0,1 0 0,3 0 1,19 58-1,3 14-795,-31-114 510,-1-1-128,1 0 1,0-1 0,-1 1-1,1 0 1,0-1 0,1 1-1,-1-1 1,0 1 0,1-1-1,-1 1 1,1-1 0,0 0-1,2 2 1,8 4-1898</inkml:trace>
  <inkml:trace contextRef="#ctx0" brushRef="#br0" timeOffset="1537.28">1356 362 4914,'-7'-13'4550,"11"16"-2873,1 16-1319,-3-10-305,3 14 57,0 1-1,-2-1 1,0 1-1,-2-1 1,-2 45 0,0-21-82,1 40 26,-14 106 1,14-192-54,0-1 1,0 1-1,0 0 1,-1 0-1,1 0 1,0 0-1,0 0 1,0 0-1,-1 0 1,1-1-1,-1 1 1,1 0-1,0 0 1,-1 0-1,1-1 1,-1 1-1,0 0 1,1 0-1,-1-1 1,0 1-1,-1 0 1,2-1 1,-1 0-1,1 0 1,-1 1 0,1-1 0,-1-1-1,1 1 1,-1 0 0,0 0 0,1 0-1,-1 0 1,1 0 0,-1 0 0,1-1 0,-1 1-1,1 0 1,-1 0 0,1-1 0,-1 1-1,1 0 1,0-1 0,-1 1 0,1 0-1,0-1 1,-1 1 0,0-1 0,0-1 0,1 1 1,-1 0-1,0 0 1,0 0-1,1 0 1,-1-1-1,1 1 0,-1 0 1,1-1-1,-1 1 1,1 0-1,0-1 1,0 1-1,-1-1 1,1 1-1,0 0 1,0-1-1,1 1 1,-1-1-1,0 1 1,0 0-1,1-1 1,-1 1-1,1 0 1,-1-1-1,1 1 0,-1 0 1,2-2-1,1 0-4,0 0 0,1 0 0,-1 1-1,1 0 1,-1-1 0,1 1 0,0 1 0,0-1-1,-1 0 1,8-1 0,47-9-13,-38 9 12,22-5-11,78-4-1,-115 12 8,0 0 0,0 0 0,-1 1 0,1 0 0,0 0 0,0 0 0,-1 0 0,1 1 0,0 0-1,-1-1 1,1 2 0,-1-1 0,5 4 0,-5-13-369,0 1 1,-1-1-1,0 0 0,0-1 1,-1 1-1,3-12 1,2-6-1398,3 0-434</inkml:trace>
  <inkml:trace contextRef="#ctx0" brushRef="#br0" timeOffset="1903.96">1300 281 4418,'-13'-8'5116,"13"7"-4998,2 3 1,1-1 0,0 0 0,-1 0 0,1 0 0,0 0 0,-1 0 0,1-1 0,0 1 0,4-1 0,-7 0-87,50 3 178,0-2-1,0-2 1,86-14-1,-105 9-202,-25 4-67,0 0 1,1 1-1,-1-1 1,0 1-1,0 1 1,1-1-1,11 2 0,-17-1-132,0 18-5098,-10 0 1211</inkml:trace>
  <inkml:trace contextRef="#ctx0" brushRef="#br0" timeOffset="2301.82">1420 565 5394,'3'0'1553,"0"0"-929,8 3-383,5-13 271,5 10-208,6-2-48,5 2-80,-3-12-160,-10 14-16,2-4 80,-2 2-160,-3 5-48,-3-3-320,9 5-673</inkml:trace>
  <inkml:trace contextRef="#ctx0" brushRef="#br0" timeOffset="2729.18">2030 308 5394,'1'5'4844,"3"5"-4627,-1 0 0,0 0 0,2 19 0,-4 29 156,-1-26-214,2 1 0,8 51 0,-7-72-149,1 0 0,0 0 0,0 0 0,1-1-1,0 1 1,1-1 0,1-1 0,-1 1 0,2-1-1,11 14 1,-10-14 0,1-1 0,-1 0 0,1-1 0,1 0 0,0 0 0,15 8 0,-15-8-20,11 8-22,-21-15 32,0-1 0,0 1 0,-1-1 0,1 0 0,0 1 0,0-1 0,0 0-1,0 1 1,0-1 0,0 0 0,0 0 0,-1 0 0,1 0 0,0 0 0,0 0 0,0 0 0,0 0 0,0 0 0,0 0 0,0-1 0,0 1 0,1-1 0,5-4 9,-1-1 0,1 0 0,-1-1 0,-1 1 1,1-1-1,5-11 0,27-46 42,-29 46-35,0-1 0,-2 0 0,0 0 0,-1 0 1,-1-1-1,0 1 0,-2-1 0,0 0 0,-2-1 1,0 1-1,-1 0 0,-1 0 0,-5-32 0,1 11 15,4 30-23,0-1 0,0 1 1,-6-20-1,10 73-1739,6 30-2498,3-37-610</inkml:trace>
  <inkml:trace contextRef="#ctx0" brushRef="#br0" timeOffset="3852.65">2645 309 4386,'2'-2'5693,"2"7"-4241,11 20-1271,-9-9-87,0 0 0,-1 0 1,-1 1-1,-1 0 0,0-1 0,0 24 0,8 42-70,14 40 29,-25-113-34,-2-10 3,0-4 92,-3-6-102,1 0 0,-1 0 0,2-1 0,0 0 0,0 1 1,1-1-1,0 0 0,1-17 0,5-103-10,-1 95-1,4-7 12,-2 39 5,-8 11 39,3-5-56,0-1-1,-1 1 1,1 0-1,0 0 0,1 0 1,-1 0-1,0 0 1,0 0-1,0 0 1,0 0-1,1 0 1,-1-1-1,0 1 1,1 0-1,-1 0 1,1 0-1,-1-1 1,1 1-1,0 1 0,3 5 18,0 9 1,0 1 1,0 0 0,-2 0-1,0 0 1,-1 0-1,-1 0 1,-2 23-1,1 26 17,1-27 0,-1-22-16,2 1 1,-1-1-1,5 22 0,-7-97 287,-1 24-304,3-63 1,2 26 48,-4-46-84,21 227 165,-13 66-13,-7-140-50,3-14-42,-1-18-28,0-1-1,-1 1 1,1 0-1,-1 0 1,0 0 0,0 0-1,-1-1 1,1 1-1,-2 6 1,2-11-87,0 0 1,0 0-1,0 1 1,0-1-1,0 0 1,0 0-1,-1 1 1,1-1-1,0 0 1,0 0-1,-1 1 1,1-1-1,0 0 1,-1 0-1,1 1 1,-1-1-1,1 0 1,-1 1 0,1-1-1,-1 0 1,-7-10-2279,1-5-231</inkml:trace>
  <inkml:trace contextRef="#ctx0" brushRef="#br0" timeOffset="4408.28">2646 338 3394,'-2'-3'322,"-1"1"1,1-1 0,0 1 0,0-1 0,0 0 0,0 0-1,1 0 1,-1 0 0,1 0 0,0-1 0,0 1 0,0 0-1,0 0 1,1-1 0,-1 1 0,1-1 0,0 1-1,0 0 1,0-1 0,0 1 0,1-1 0,-1 1 0,2-4-1,0 2-261,0 1-1,1-1 0,-1 0 0,1 1 0,0 0 0,0 0 0,1 0 0,-1 0 0,1 0 0,0 1 0,0-1 1,0 1-1,0 0 0,7-3 0,-4 2-52,1 0 0,0 1-1,1 0 1,-1 0 0,0 1 0,1 0 0,-1 0 0,1 1 0,0 0-1,0 0 1,-1 1 0,1 1 0,0-1 0,0 1 0,-1 1-1,1 0 1,-1 0 0,10 4 0,-11-4-8,0 1 0,0 0-1,-1 1 1,1-1 0,-1 1 0,0 1-1,0-1 1,0 1 0,-1 0 0,0 1-1,0-1 1,0 1 0,0 0 0,-1 0 0,0 0-1,0 1 1,-1-1 0,0 1 0,0 0-1,0 0 1,1 10 0,-3-14 4,-1 1 1,1-1-1,-1 1 1,0 0-1,0-1 1,-1 1-1,1-1 1,-1 1-1,1 0 0,-1-1 1,0 0-1,-1 1 1,1-1-1,-2 4 1,-3 3 24,-1 0 0,-14 18 1,4-7-6,11-15-16,1 0 1,-1-1-1,0 0 1,0 0-1,-1-1 1,1 1-1,-1-1 1,0-1-1,0 1 1,-1-1-1,-11 3 1,-1 1 67,7-2-10,-12 8-493,25-7-1083,15 1-1554,-3-2 241</inkml:trace>
  <inkml:trace contextRef="#ctx0" brushRef="#br0" timeOffset="5118.19">3135 76 6595,'0'0'186,"-1"1"0,1 0 0,0-1 0,0 1 0,-1 0 0,1-1 0,0 1-1,0 0 1,0 0 0,0-1 0,-1 1 0,1 0 0,0-1 0,1 1 0,-1 0 0,0 0 0,0-1 0,0 1 0,0 0 0,0 0 0,1-1 0,-1 1-1,0 0 1,1-1 0,-1 1 0,1 0 0,-1-1 0,1 1 0,15 35-456,-13-28 743,30 61-80,-13-30-197,-1 1 1,15 52-1,-30-79-166,-1 1 0,-1-1 0,1 1 1,-2 0-1,0 0 0,-1 0 0,0 0 0,-1-1 1,-1 1-1,0 0 0,-5 18 0,-9 20 341,-39 90 0,43-118-286,6-10-48,0-1 1,-1 0-1,-1-1 1,-10 13-1,-27 30-5,37-50-1105</inkml:trace>
  <inkml:trace contextRef="#ctx0" brushRef="#br0" timeOffset="8105.35">3603 866 3554,'-9'6'1566,"2"-3"661,7-3-2195,0 0-1,0 0 1,0 0-1,0 0 1,0 0-1,-1 1 1,1-1-1,0 0 1,0 0 0,0 0-1,0 0 1,0 0-1,0 0 1,-1 0-1,1 1 1,0-1-1,0 0 1,0 0-1,0 0 1,0 0-1,-1 0 1,1 0-1,0 0 1,0 0-1,0 0 1,0 0-1,-1 0 1,1 0-1,0 0 1,0 0-1,0 0 1,0 0-1,0 0 1,-1 0-1,1 0 1,0 0-1,0 0 1,0 0-1,0-1 1,-1 1 0,1 0-1,0 0 1,0 0-1,0 0 1,0 0-1,0 0 1,0 0-1,0-1 1,-1 1-1,1 0 1,0 0-1,0 0 1,0 0-1,0-1 1,-11-10 673,9 7-630,-1-1 0,1 0 0,0 0 0,0-1 0,1 1 1,0 0-1,0 0 0,0-1 0,0 1 0,1-1 0,0 1 0,1-10 0,2-7-26,10-40-1,-2 12-6,0-8 251,22-72 1,-30 122-282,1 1-1,0-1 1,0 1 0,1 0-1,0 0 1,0 0 0,11-10-1,-5 6-9,0 0-1,1 1 0,21-13 1,-14 10 1,-13 9-2,0 0 0,0 0 0,0 0 0,0 1 0,1 0 0,0 0 0,-1 0 0,1 1 0,11-2 0,1 1-31,-16 2 27,-1 0 1,0 1-1,1-1 1,-1 1-1,1 0 0,-1 0 1,1 0-1,-1 0 0,0 0 1,1 1-1,-1-1 1,3 1-1,2 1 9,0 1 0,-1-1 0,1 1 0,-1 0 0,0 1 0,0-1 0,0 1-1,0 1 1,-1-1 0,1 1 0,-1 0 0,0 0 0,-1 0 0,1 1 0,-1 0 0,0-1 0,0 2 0,-1-1 0,0 0 0,0 1 0,3 10 0,6 17 90,-9-25-62,0 0 0,0 0 0,0 1 0,2 17 0,7 130 588,-11-148-541,0 0 0,1 0 0,5 15 0,-6-20 11,-2 7-527,0-9-1,1 0-1,-1 1 1,1-1 0,0 0-1,0 1 1,0-1-1,0 0 1,0 1 0,1-1-1,-1 0 1,1 4-1</inkml:trace>
  <inkml:trace contextRef="#ctx0" brushRef="#br0" timeOffset="9313.18">4517 339 4642,'1'0'67,"-1"0"0,0 0 0,0 0 1,1 0-1,-1 0 0,0 0 0,0 0 0,1 0 0,-1 0 0,0 0 0,0 0 0,1 0 0,-1 0 0,0 0 1,0 0-1,1 0 0,-1 0 0,0 0 0,0 0 0,1 1 0,-1-1 0,0 0 0,0 0 0,0 0 1,1 0-1,-1 1 0,0-1 0,0 0 0,0 0 0,1 0 0,-1 1 0,0-1 0,0 0 0,0 0 1,0 0-1,0 1 0,0-1 0,0 0 0,0 0 0,0 1 0,1-1 0,-1 0 0,0 0 0,0 1 1,0-1-1,9 28 978,-6-19-858,1 6-26,-2-1 0,0 1 0,-1-1 0,0 1 0,-2 23 0,2 40 210,0 17-35,-1-94-328,0-1 0,0 0 1,0 1-1,0-1 0,0 1 0,0-1 0,0 1 0,0-1 0,0 1 0,0-1 1,0 1-1,0-1 0,0 1 0,0-1 0,1 1 0,-1-1 0,0 1 0,0-1 1,0 1-1,1-1 0,-1 0 0,0 1 0,1-1 0,-1 0 0,0 1 0,1 0 1,0-2 4,-1 0 0,0 1 1,0-1-1,0 0 1,0 1-1,0-1 1,0 0-1,0 1 1,0-1-1,0 0 0,0 1 1,-1-1-1,1 0 1,0 1-1,0-1 1,-1 1-1,1-1 0,0 0 1,-1 1-1,1-1 1,-1 0-1,-5-15 18,1 0 1,0-1-1,1 0 0,1 1 1,1-1-1,0 0 1,1-24-1,1 22-4,0 1 0,-1-1 0,-1 1 0,-1-1 1,-8-29-1,10 36 171,1 21 49,0-7-235,0 1-1,1-1 1,-1 0-1,0 0 1,1 0-1,0 0 1,-1 0-1,1 0 1,2 3-1,6 19 42,-6 0 21,2 47 0,1 13 8,2-15-88,-6-53 14,2-23 35,-3 4-14,-1 0-23,0 0 0,1 0 0,-1 0 0,0 0 0,0 0 0,-1 0 0,1 0 0,-2-6 0,-1-14 10,-8-72 7,6 72-22,2 0 1,1 0-1,0 0 1,2 0-1,4-40 1,-2 60 18,-1 12 28,2 21 62,38 203 151,-34-181-260,-7-47-5,7 11-29,-7-16-87,5 9-149</inkml:trace>
  <inkml:trace contextRef="#ctx0" brushRef="#br0" timeOffset="9952.19">4329 347 3025,'-2'-2'420,"0"0"0,0-1 0,0 0 0,1 1 0,-1-1 0,1 0 0,-1 0 0,1 0 0,0 0 0,0 0 0,0 0 0,1 0 0,-1 0 0,1-5 0,0 5-336,1 1 0,0 0 0,0 0 0,0 0 0,0 1 0,0-1 0,0 0 0,0 0 0,1 0 0,-1 1 0,1-1 0,-1 1 0,1-1-1,-1 1 1,1 0 0,0 0 0,0-1 0,0 1 0,0 0 0,0 1 0,0-1 0,4-1 0,11-4 19,2 0 0,-1 1 1,0 1-1,1 1 0,0 0 0,0 2 1,0 0-1,0 1 0,23 3 1,-2 3-85,0 1 0,0 2 0,49 18 1,-75-22-15,-1 0 0,1 1 0,-1 0 0,0 1 0,-1 1 0,0 0 0,13 11 0,-20-15-1,0 1-1,-1 0 0,1 0 0,-1 1 1,0-1-1,0 1 0,-1 0 0,0 0 0,0 0 1,0 0-1,-1 0 0,1 1 0,-2-1 0,1 1 1,-1 0-1,0 0 0,0 12 0,-1-8 0,0 1 0,-2-1-1,1 0 1,-1 1-1,-1-1 1,0 0 0,0 0-1,-1-1 1,-1 1-1,-9 15 1,6-13 26,-1-1 0,0 0 0,-1 0 0,-1-1 0,0-1 1,0 0-1,-24 16 0,30-22-27,-4 3 31,0-1-1,0 0 1,-1 0 0,0-1-1,0 0 1,-1-1 0,1 0-1,-18 4 1,4-3 125,7-2-31,0 0-1,-1 0 1,-29-1-1,28-3-74,13 1-27,-1 0-1,1 0 1,0-1-1,0 0 0,0 0 1,-1-1-1,1 1 1,-10-5-1,16 5-22,0 1 0,0 0-1,0 0 1,0 0-1,-1 0 1,1-1-1,0 1 1,0 0-1,0 0 1,0 0 0,-1 0-1,1 0 1,0 0-1,0 0 1,-1 0-1,1 0 1,0 0-1,0 0 1,0 0 0,-1 0-1,1 0 1,0 0-1,0 0 1,-1 0-1,1 0 1,0 0-1,0 0 1,0 0 0,-1 0-1,1 0 1,0 0-1,0 0 1,0 0-1,-1 0 1,1 1 0,0-1-1,0 0 1,0 0-1,0 0 1,-1 0-1,1 1 1,0-1-1,0 0 1,0 0-2,0 0 0,0 0-1,0 1 1,0-1 0,0 0 0,0 0 0,0 0 0,0 0-1,0 0 1,0 0 0,0 0 0,0 0 0,0 1-1,0-1 1,0 0 0,0 0 0,0 0 0,0 0 0,0 0-1,0 0 1,1 0 0,-1 0 0,0 0 0,0 0-1,0 0 1,0 1 0,0-1 0,0 0 0,0 0 0,0 0-1,0 0 1,0 0 0,1 0 0,-1 0 0,0 0-1,0 0 1,0 0 0,0 0 0,0 0 0,0 0 0,0 0-1,0 0 1,1 0 0,-1 0 0,0 0 0,0 0-1,0 0 1,0 0 0,0 0 0,0 0 0,0 0 0,0 0-1,0-1 1,1 1 0,-1 0 0,0 0 0,0 0-1,0 0 1,0 0 0,0 0 0,0 0 0,0 0 0,0 0-1,0 0 1,0 0 0,0-1 0,0 1 0,0 0-1,2-3-17,-2 3 16,0 0-1,0 1 1,0-1-1,0 0 1,0 0-1,0 0 1,0 0-1,1 0 0,-1 0 1,0 1-1,0-1 1,0 0-1,0 0 1,0 0-1,0 0 1,0 0-1,1 0 1,-1 0-1,0 0 1,0 0-1,0 1 1,0-1-1,0 0 0,0 0 1,1 0-1,-1 0 1,0 0-1,0 0 1,0 0-1,0 0 1,1 0-1,-1 0 1,0 0-1,0 0 1,0 0-1,0 0 0,0 0 1,1 0-1,-1-1 1,0 1-1,0 0 1,0 0-1,0 0 1,0 0-1,0 0 1,1 0-1,-1 0 1,0 0-1,0 0 1,0-1-1,0 1 0,0 0 1,0 0-1,0 0 1,0 0-1,2-1-82,0 1 0,0 0 0,0 0 0,0 0-1,0 0 1,-1 0 0,1 0 0,0 0-1,0 1 1,0-1 0,0 1 0,-1-1 0,4 2-1,37 10-1132,-9-4-474,2-11-600</inkml:trace>
  <inkml:trace contextRef="#ctx0" brushRef="#br0" timeOffset="10703.29">5193 14 6227,'-29'-14'4737,"29"15"-4707,-1 1 1018,1-2-1018,0 0 0,0 0-1,0 0 1,0 0 0,0 0 0,0 0 0,0 0 0,0 0 0,0 0 0,-1 0 0,1 0 0,0 0 0,0 0 0,0 0 0,0 0 0,0 0 0,0 0 0,0 0 0,0 0-1,0 0 1,0 0 0,-1 0 60,1 0-60,12 14 247,5 1-28,14 16 97,-11-3-208,-14-19-92,1-1 0,-2 1 0,1 0 0,-1 1-1,4 10 1,5 27 48,-1 1 1,10 81-1,-21-112-64,-1 1 1,-1-1-1,-1 0 1,-2 20-1,-2 14 71,1-23-51,-2 0-1,0-1 0,-2 0 1,-18 42-1,0 4 78,17-49-87,0 0 0,-1-1 0,-2 0 0,-17 26 0,11-13-43,11-21-19,7-14 14,0 0-1,-1 0 0,1-1 1,0 1-1,-1 0 0,1 0 1,0-1-1,-1 1 1,1 0-1,-1 0 0,1-1 1,-1 1-1,1-1 0,-1 1 1,1 0-1,-1-1 0,0 1 1,1-1-1,-2 1 1,-23 19-10080</inkml:trace>
</inkml:ink>
</file>

<file path=word/ink/ink6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3:06.680"/>
    </inkml:context>
    <inkml:brush xml:id="br0">
      <inkml:brushProperty name="width" value="0.1" units="cm"/>
      <inkml:brushProperty name="height" value="0.1" units="cm"/>
      <inkml:brushProperty name="color" value="#0000FF"/>
    </inkml:brush>
  </inkml:definitions>
  <inkml:trace contextRef="#ctx0" brushRef="#br0">71 1 5475,'6'16'3275,"15"23"-2547,3 3-503,-7-2-15,-1 2 0,-2 0-1,-2 0 1,6 47 0,-12-47-61,-2 1 0,-2-1 0,-2 1 1,-2-1-1,-10 58 0,-59 206 423,66-292-559,-1 0 0,0 0 0,-1-1-1,0 0 1,-1-1 0,-16 20 0,4-5 6,18-24-17,-1 1 1,0-1-1,1 0 0,-1 0 0,0 0 0,0-1 0,-1 1 0,1-1 1,-6 4-1,2 3-2118</inkml:trace>
</inkml:ink>
</file>

<file path=word/ink/ink6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3:05.706"/>
    </inkml:context>
    <inkml:brush xml:id="br0">
      <inkml:brushProperty name="width" value="0.1" units="cm"/>
      <inkml:brushProperty name="height" value="0.1" units="cm"/>
      <inkml:brushProperty name="color" value="#0000FF"/>
    </inkml:brush>
  </inkml:definitions>
  <inkml:trace contextRef="#ctx0" brushRef="#br0">190 8 3105,'-17'-7'4944,"17"7"-4881,0 0 1,0 0 0,0 0 0,0 0 0,0 1-1,0-1 1,0 0 0,0 0 0,0 0 0,0 0-1,0 1 1,0-1 0,0 0 0,0 0 0,0 0-1,0 0 1,0 1 0,0-1 0,0 0 0,-6 11-345,-17 30 439,2 2 0,-24 71 0,-16 97 257,56-189-371,1 0 0,0 1 1,2-1-1,1 1 0,1-1 1,0 1-1,2-1 0,1 0 1,0 1-1,2-1 0,0 0 1,2-1-1,0 0 1,2 0-1,18 35 0,47 112-13,-37-75-22,-35-90-78,-1 1-1,1 0 1,0-1-1,0 1 1,0-1-1,0 1 0,1-1 1,-1 0-1,1 0 1,0 0-1,0 0 1,0-1-1,0 1 1,1-1-1,6 4 1,-9-6-54,0 0 1,0 0 0,0 0 0,0 0-1,0 0 1,0 0 0,0 0-1,0 0 1,0 0 0,-1 0 0,1-1-1,0 1 1,0 0 0,0-1 0,0 1-1,1-1 1,10-4-1425,7 5-1035</inkml:trace>
</inkml:ink>
</file>

<file path=word/ink/ink6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2:58.849"/>
    </inkml:context>
    <inkml:brush xml:id="br0">
      <inkml:brushProperty name="width" value="0.1" units="cm"/>
      <inkml:brushProperty name="height" value="0.1" units="cm"/>
      <inkml:brushProperty name="color" value="#FF3300"/>
    </inkml:brush>
  </inkml:definitions>
  <inkml:trace contextRef="#ctx0" brushRef="#br0">195 240 5106,'1'-5'3444,"7"19"-1851,-1 21-1114,-2 0-1,1 53 1,3 26-234,15-3-145,-7-39-80,-17-71-18,0 0 1,0 0-1,0 0 0,1 0 0,-1 0 1,0 0-1,0 0 0,1 0 0,-1 0 0,1 0 1,-1 0-1,1 0 0,0 0 0,-1 0 1,1-1-1,0 1 0,-1 0 0,1 0 1,0-1-1,1 2 0,-1-2 1,-1-1 0,0 1 0,1 0-1,-1 0 1,1 0 0,-1-1 0,1 1 0,-1 0 0,1-1-1,-1 1 1,0 0 0,1-1 0,-1 1 0,0 0 0,1-1-1,-1 1 1,0-1 0,0 1 0,1 0 0,-1-1 0,0 1-1,0-1 1,0 1 0,1-1 0,-1 1 0,0-1 0,0 1-1,0-1 1,0 1 0,0-1 0,0 1 0,0-1 0,0 1-1,0-1 1,0 1 0,0-1 0,-1 1 0,1-1 0,-1-16 79,-1 1 1,-1 0 0,-5-19-1,-5-27-12,-19-130-46,3 23 64,29 169-85,0 0 1,0 0 0,0-1-1,0 1 1,0 0 0,1 0-1,-1 0 1,0-1 0,0 1-1,0 0 1,0 0 0,0 0-1,0 0 1,0-1 0,-1 1-1,1 0 1,0 0 0,0 0-1,0 0 1,0-1 0,0 1-1,0 0 1,0 0 0,0 0-1,0 0 1,0-1 0,-1 1-1,1 0 1,0 0 0,0 0-1,0 0 1,0 0 0,0 0-1,0 0 1,-1-1 0,1 1-1,0 0 1,0 0 0,0 0-1,0 0 1,-1 0-1,1 0 1,0 0 0,0 0-1,0 0 1,-1 0 0,1 0-1,0 0 1,0 0 0,0 0-1,0 0 1,-1 0 0,1 0-1,-2 12 160,6 18-90,0 0 1,-3 1-1,-2 48 1,1 36 72,6 43-111,-6-153-35,0-4-1,0 0 0,0 0 0,-1 0 0,1-1 0,0 1 0,0 0 0,0 0 1,0 0-1,0 0 0,0 0 0,1-1 0,-1 1 0,0 0 0,0 0 0,0 0 0,1-1 0,-1 1 0,1 0 0,-1 0 0,0-1 1,1 1-1,-1 0 0,1 0 0,0-1 0,-1 1 0,1-1 0,-1 1 0,2 0 0,-7-27 121,-3-35-88,3 21-42,-2-49-1,6-118 54,3 177-38,-2 50-21,6 13 82,-2 0 0,-1 0 0,-1 58-1,-1 6-11,0-27-350,-1-70 40,0 1 0,0-1 0,0 1 0,0 0 0,0-1 0,0 1 0,0-1 0,0 1 0</inkml:trace>
  <inkml:trace contextRef="#ctx0" brushRef="#br0" timeOffset="707.01">12 404 5426,'-2'-6'241,"0"0"-1,0 0 1,0 0-1,1 0 1,0 0-1,0-1 1,1 1-1,0 0 0,0 0 1,0 0-1,1-1 1,-1 1-1,2 0 1,-1 0-1,1 0 1,0 0-1,0 0 0,0 1 1,1-1-1,0 0 1,0 1-1,0 0 1,8-9-1,-1 6-142,0 0 0,1 1 0,0 0 0,1 1 0,0 0 0,0 1 0,0 0-1,0 1 1,19-4 0,-19 5-78,1 2-1,0 0 0,0 0 1,0 1-1,0 1 1,0 0-1,0 1 0,-1 0 1,1 1-1,-1 0 0,1 1 1,18 9-1,-14-5-16,-1 1 1,0 1-1,0 0 0,-1 1 0,-1 0 0,0 2 0,0-1 0,12 17 0,-19-21 14,0 1 0,-1 0 0,0 0 0,0 1 0,-1 0 0,0 0 0,-1 0 0,0 0 0,3 15 0,-5-18-3,-1 0 1,-1 0-1,1 0 0,-1 0 0,0 0 1,-1 0-1,0 0 0,0-1 0,0 1 0,-1 0 1,0 0-1,0-1 0,-1 1 0,1-1 1,-8 11-1,4-8 17,1 0 0,-2 0 0,0-1 1,0 0-1,0 0 0,-1-1 0,0 0 0,0 0 1,-1-1-1,0 0 0,0 0 0,-13 5 0,5-3 31,1 0 1,-1-2-1,-1 0 0,1-1 0,-1 0 0,0-2 0,0 0 0,0-1 0,0 0 0,-20-2 0,27-1 40,0 1-1,1 0 1,-1 1-1,-12 2 0,22-3-96,-1 0 0,1 0-1,0 0 1,0-1 0,0 1-1,0 0 1,-1 0 0,1-1-1,0 1 1,0-1-1,0 1 1,0-1 0,0 1-1,-1-2 1,2 2-2,-1-1 0,1 1-1,-1-1 1,1 1 0,0 0-1,-1 0 1,1-1 0,-1 1 0,1 0-1,0 0 1,-1-1 0,1 1 0,-1 0-1,1 0 1,-1 0 0,1 0-1,-1 0 1,1-1 0,-1 1 0,1 0-1,-1 0 1,1 0 0,-1 1 0,1-1-1,-1 0 1,1 0 0,-1 0 0,1 0-1,-1 0 1,1 0 0,-1 1-1,1-1 1,0 0 0,-1 0 0,0 1-1,1-1-29,0 0 0,0 1 0,0-1 0,0 0 0,0 0-1,0 0 1,0 0 0,0 0 0,0 0 0,0 0 0,0 0-1,0 0 1,0 1 0,0-1 0,0 0 0,0 0 0,0 0 0,0 0-1,0 0 1,0 0 0,0 0 0,0 0 0,0 0 0,0 1-1,0-1 1,0 0 0,0 0 0,0 0 0,0 0 0,0 0-1,0 0 1,1 0 0,-1 0 0,0 0 0,0 0 0,0 0 0,0 0-1,0 0 1,0 0 0,0 1 0,0-1 0,0 0 0,0 0-1,1 0 1,-1 0 0,0 0 0,0 0 0,0 0 0,0 0-1,0 0 1,0 0 0,0 0 0,0 0 0,0 0 0,1 0-1,-1 0 1,0 0 0,0-1 0,0 1 0,0 0 0,0 0 0,0 0-1,0 0 1,0 0 0,0 0 0,0 0 0,1 0 0,26 7-4276,-2-1 1918</inkml:trace>
  <inkml:trace contextRef="#ctx0" brushRef="#br0" timeOffset="1547">734 16 5378,'-12'-6'1996,"10"5"-1526,-1-1-1,0 1 1,1 0 0,-1 0 0,0 0 0,0 0 0,0 0 0,-4 0 0,37 69 1872,-10-26-2185,21 65 1,-26-63-144,-5-18-10,11 51-1,-18-57-7,1-1 17,0 0 0,-2 1 0,0-1-1,-1 1 1,-1 0 0,-5 33 0,-54 176 240,37-183-138,19-39-96,0 0-1,-1-1 1,0 1 0,0-1 0,-1 0-1,-7 9 1,-19 28-14,30-41-7,-1 0 0,1 0-1,-1 0 1,1 0 0,-1 0 0,0 0 0,0-1 0,1 1 0,-1-1 0,-4 3 0,5-3 0,0-1 0,-1 1 1,1 0-1,0 0 1,-1 0-1,1 0 1,0 0-1,0 0 1,0 1-1,0-1 1,0 0-1,0 1 0,1-1 1,-1 0-1,-1 3 1,2-4-83,0 1 0,0-1 1,0 0-1,0 0 0,0 1 0,0-1 1,0 0-1,-1 1 0,1-1 0,0 0 1,0 0-1,0 1 0,0-1 1,1 0-1,-1 0 0,0 1 0,0-1 1,0 0-1,0 1 0,0-1 0,0 0 1,0 0-1,0 1 0,0-1 1,1 0-1,-1 0 0,0 0 0,0 1 1,0-1-1,1 0 0,-1 0 0,0 1 1,5 5-2423,4 4-437</inkml:trace>
  <inkml:trace contextRef="#ctx0" brushRef="#br0" timeOffset="2134.1">1388 975 4162,'-25'-6'9248,"30"5"-9135,-1-1-1,1 1 1,-1 0-1,1 1 1,-1-1 0,1 1-1,8 0 1,40-6 49,-43 4-134,0 1-1,0 0 0,0 0 0,14 2 0,-21-1-27,1 0-1,-1 0 1,0 0-1,0 0 1,0-1-1,0 1 1,0-1-1,5-1 1,-6 1 0,0 1-1,0-1 1,0 1 0,0-1-1,-1 1 1,1 0-1,0 0 1,0 0 0,0 0-1,0 0 1,0 0 0,0 0-1,0 1 1,0-1 0,0 1-1,0-1 1,2 2 0,-3-1 7,-1-1-6,0 0-1,1 0 1,-1 0 0,0 0 0,0 0-1,1 0 1,-1 0 0,0 0-1,0 0 1,1 0 0,-1 0-1,0 0 1,0 0 0,1 0 0,-1 0-1,0 0 1,0 0 0,0 0-1,1 0 1,-1 0 0,0 0-1,0-1 1,0 1 0,1 0-1,-1 0 1,0 0 0,0 0 0,0-1-1,1 1 1,-1 0 0,0 0-1,0 0 1,0-1 0,0 1-1,0 0 1,0 0 0,0 0-1,1-1 1,-1 1 0,0 0 0,0 0-1,0-1 1,0 1 0,0 0-1,0 0 1,0-1 0,1 0-41,-7-6-2155</inkml:trace>
  <inkml:trace contextRef="#ctx0" brushRef="#br0" timeOffset="2761.88">1396 712 5555,'-5'-2'764,"1"0"1,-1 1 0,0 0 0,0 0-1,-9-1 1,9 1 25,12 6 1694,-7-5-2467,0 0 0,0 0 0,0 0 0,0 0 0,0 0 1,0 0-1,0 0 0,0 0 0,0 0 0,0 0 0,1 0 0,-1 0 1,0 0-1,0 0 0,0 0 0,0 0 0,0 0 0,0-1 0,0 1 1,0 0-1,0 0 0,0 0 0,0 0 0,0 0 0,0 0 0,1 1-7,0-1-1,0 1 1,0-1-1,0 1 0,0-1 1,0 0-1,0 1 1,0-1-1,0 0 1,0 0-1,0 0 0,1 0 1,-1 0-1,2 0 1,20 1 53,-12-1-57,0 0 1,0 0 0,0-1 0,0 0 0,17-5 0,108-27 75,-131 32-85,0 0 0,0 1 0,0-1 0,-1 1 0,1 0 0,0 0 0,8 2 0,-38 8-5484,18-7 4556,-8 3-2511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5:05.594"/>
    </inkml:context>
    <inkml:brush xml:id="br0">
      <inkml:brushProperty name="width" value="0.1" units="cm"/>
      <inkml:brushProperty name="height" value="0.1" units="cm"/>
      <inkml:brushProperty name="color" value="#E71224"/>
    </inkml:brush>
  </inkml:definitions>
  <inkml:trace contextRef="#ctx0" brushRef="#br0">474 468 3041,'-11'3'5437,"34"-12"-4100,362-44-102,-165 39-1006,712-28 23,-674 40-252,215 3-32,-384 1 26,272 14 33,-38 25-51,-288-37 38,37-1 0,-45-3 27,0 2 0,0 0 0,28 7 0,-22-3 122,-1-1 0,35 0-1,14 2 84,-66-5-234,-1 0 1,0 1-1,0 0 0,-1 1 1,21 9-1,-30-12 174,4 4-401,-13-3-1096,-10 3-331,-5 3-322,-2 0-1328</inkml:trace>
  <inkml:trace contextRef="#ctx0" brushRef="#br0" timeOffset="1161.13">0 983 4082,'1'-1'192,"0"0"0,-1 0 0,1 1 0,0-1 0,-1 0 0,1 1 0,0-1 1,0 1-1,0-1 0,-1 1 0,1-1 0,0 1 0,0 0 0,0-1 0,0 1 0,0 0 0,0 0 0,0-1 0,1 1 1,23-5-199,-22 5 324,342-45 3011,52 32-2974,23-2-227,1310-19 379,-1392 34-406,-205-2-85,-30 0-11,220 4 93,-247 2-50,0 4-1,89 19 1,1 18 269,-159-41-234,-6-3-74,0-1 0,-1 1 0,1-1 0,-1 1 0,1-1 0,-1 0 1,1 1-1,0-1 0,-1 0 0,1 0 0,0 1 0,-1-1 0,1 0 0,0 0 0,-1 0 1,1 0-1,0 0 0,0 0 0,-1 0 0,1 0 0,1 0 0,-73 16-6996,40-6 3193</inkml:trace>
  <inkml:trace contextRef="#ctx0" brushRef="#br0" timeOffset="2296.28">312 1398 4178,'-26'-1'614,"19"1"-226,1 0 1,-1 0-1,0 0 0,0-1 0,0 0 0,0-1 0,-11-3 0,39 6 347,1 0-1,-1-1 1,25-3 0,-21 2-451,687-4 954,-453 8-1177,-32-1-29,518-7 115,-301-10-124,236-12 15,-18 10-62,-554 18 48,67 5 62,-131 2-42,5 0 173,-121-4-1663,-9 4-3348,36-4 125</inkml:trace>
  <inkml:trace contextRef="#ctx0" brushRef="#br0" timeOffset="3242.41">479 1930 3810,'-23'1'605,"0"2"0,-31 7-1,21-4 364,14-2-199,17-3-287,5-1 11,31-4 759,104-14 104,258 1 0,-205 14-1200,277-16 14,222-5-17,-492 22-150,657 1 34,-421 1-68,21 0 124,-382 1-37,-21-2 27,1 4 1,57 9-1,-88-10 288,-29-6-284,-35-7-1206,-23 11-3243,26 6-1049</inkml:trace>
  <inkml:trace contextRef="#ctx0" brushRef="#br0" timeOffset="4192.63">761 2581 3986,'-53'-9'3377,"59"10"-2832,1-1-1,0-1 1,-1 1-1,12-3 1,15-1-45,247 1 1237,-38 1-1278,-108-3-367,646-5 141,-393 23-257,287 15 30,18-18-217,-584-7 267,-155 1-4621,36 1 2439</inkml:trace>
  <inkml:trace contextRef="#ctx0" brushRef="#br0" timeOffset="12359.66">1810 124 2145,'-1'-3'162,"0"0"0,1 1 0,-1-1 0,0 1 0,0-1 0,0 1 0,-1 0 0,1-1 0,0 1 0,-1 0 0,0 0 0,1 0-1,-1 0 1,0 0 0,0 0 0,0 1 0,0-1 0,-3-1 0,-21-23 2380,20 22-2381,1-1 1,-1 1 0,1 0 0,-1 1 0,0-1 0,-8-2 0,0-1 295,9 4-411,0 1 0,1 0 0,-1 1 0,0-1 0,0 1 0,0 0 0,0 0 0,0 1 0,0-1 0,-1 1 0,1 0 0,0 1 0,-7 0 0,1 0-39,-81-7 1137,-24 14-997,31-7 51,58-2-70,-1 2 0,-43 6-1,-97 19-44,118-19-69,39-7-9,-1 1 0,1 1 0,-1 0 0,1 1 0,0 0 0,0 1 0,-18 8 0,14-4 12,-1-1 0,-26 8 0,30-11 5,0 0 0,0 1 0,0 0 0,1 1 1,-19 12-1,-32 29 95,42-31-79,-42 37 135,-10 16-26,44-45-103,2 2 0,0 1 0,-30 42 0,36-39-16,-5 6 43,2 0-1,-31 68 1,40-71-55,-9 19 71,3 2 0,-25 99 0,38-121-36,2 1 0,-1 50-1,3-41 36,-1 1-1,-13 49 0,13-71-58,-3 16-6,1-11-5,1 0 0,1 0 0,2 1 0,1 41 0,5-9 35,-2-4 80,17 86 0,-13-120-119,1 1 1,1-2 0,12 22 0,-12-25 1,0 1 1,-1 0-1,0 0 0,7 36 0,7 42 77,-13-67-17,-1 0 1,2 34 0,-5-28-32,2-1 1,1 1-1,1-1 0,2-1 0,2 1 1,1-2-1,1 0 0,24 38 1,-27-55-4,1-1 0,0 0 1,1-1-1,1 0 1,0-1-1,31 20 0,-29-21-36,36 24 92,84 43-1,-109-65-78,1-2-1,0-1 1,51 10 0,8 2 35,21 3-51,-53-15 25,-35-5-24,0-2 0,25 2 0,214 2 76,-226-7-73,0-2 0,0-2 1,0-1-1,51-15 0,-33 6-15,74-24 18,-106 31-19,0-1-1,-1-2 1,0 1 0,25-20 0,-26 16 20,1 1 0,0 0 1,24-11-1,-30 17-2,0 0-1,-1-1 1,1 0-1,14-14 1,13-8-27,26-22-12,-28 17 40,-6 5 19,-20 18-18,0 0 0,0 0 0,-1-1 0,9-15 1,-3 6 0,51-71 238,-11 0 53,-31 45-301,-15 25 0,2-7 0,0 1 0,6-32 0,15-36 0,-29 85 0,0 0 1,-1-1-1,1-12 0,9-32-1,-10 45 1,0-1 0,-1 1 0,0-1 0,-1 1 0,-1-16 0,4-27 0,11-109 1,-12 105-2,-5 2 1,1 42 0,0-1 0,1 0 0,2-16 1,0 17-2,-1-1 1,-1 1 0,-1 0 0,0-1 0,-5-24 0,-24-68 0,18 69 0,-1 3 1,-6-20-2,1-2 2,12 38-2,0 1 1,-4-22 0,-9-64 0,0 45 0,2-15 0,14 52 0,-2 1 0,-1 0 0,0 1 0,-1-1 0,-11-20 0,11 27 0,1 0 0,0 0 0,-3-16 0,6 19 0,0-1 0,-1 1 0,0 0 0,-1 1 0,-1-1 0,-9-14 0,-2 2 0,4 4 0,-1 0 0,-1 1 0,-1 1 0,0 0 0,-1 1 0,-1 1 0,-26-18 0,15 18 0,-1 2 0,-61-19 0,-25-11 0,105 37-42,0 2 0,-1-1-1,1 2 1,-1-1-1,0 1 1,0 1-1,0 0 1,0 1-1,0 0 1,-19 2-1,20 1-352,1-1-1,-1 2 1,1 0-1,-1 0 1,1 1-1,0 0 1,-15 9 0,-12 11-2409</inkml:trace>
</inkml:ink>
</file>

<file path=word/ink/ink6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2:45.669"/>
    </inkml:context>
    <inkml:brush xml:id="br0">
      <inkml:brushProperty name="width" value="0.1" units="cm"/>
      <inkml:brushProperty name="height" value="0.1" units="cm"/>
      <inkml:brushProperty name="color" value="#FF3300"/>
    </inkml:brush>
  </inkml:definitions>
  <inkml:trace contextRef="#ctx0" brushRef="#br0">356 27 4914,'-2'-15'3276,"-1"23"-559,-5 31-1029,8-37-1856,-15 68 384,-3-1-1,-31 78 1,21-69-63,-81 199 113,50-132-158,31-86-102,20-43 12,1-1 0,0 1 0,-7 28-1,36-143 437,7 27-410,68-120 1,-31 67-51,-17 28 5,54-116-14,-16 21 89,-85 194-25,-7 11 33,-49 91 99,-184 396-7,148-258-65,70-168-138,19-68 23,2-29 19,1-1-1,1 1 1,1 0-1,1-1 1,9-23-1,48-112-29,-37 101 29,55-110-16,14-35-14,-91 196 20,1-5 0,1 0 0,0 1 0,0 0 0,1 0 0,1 0 0,10-14 0,-30 81 4,-15 21 21,-4-1 1,-52 88-1,37-75 20,-38 101 0,56-119-67,13-34 27,-18 60 1,51-161 13,2 7-26,1 2 1,43-79-1,-28 62 30,16-34-45,60-137-11,-96 198 37,21-50-4,-32 86-3,0 1 0,0 0 0,1 1 0,0-1 0,1 1 0,-1 0 1,1 0-1,9-7 0,-5 7-2,-13 15-44,-5 14 9,-19 55 73,-63 126-1,-45 83-15,129-274-20,-9 16 9,2 1 1,-16 49-1,-22 75-5,57-172-37,7-36 1,-6 24 43,11-35 1,190-412-32,-147 349 16,-54 120 6,-9 24-65,-9 34 30,-50 132 62,16-58-26,-56 163 41,93-261-21,-17 37 1,24-60-24,0 1 0,0-1 0,1 1-1,-1-1 1,1 1 0,-1-1 0,1 1 0,0 4 0,-2 8-5,2-16 8,0 1-3,0 0 1,0 0-1,0 0 1,0 0-1,0 0 0,0 0 1,0 0-1,1 0 1,-1 0-1,0 0 0,0 0 1,0 0-1,0 0 1,0 0-1,0 0 0,0 0 1,0 0-1,0 0 1,0 0-1,0 0 0,0 0 1,0 0-1,1 0 1,-1 0-1,0 0 0,0 0 1,0 0-1,0 0 1,0 0-1,0 0 0,0 0 1,0 0-1,0-1 1,0 1-1,0 0 0,0 0 1,0 0-1,0 0 1,0 0-1,0 0 0,0 0 1,0 0-1,0 0 1,0 0-1,0 0 0,0-1 1,0 1-1,0 0 1,0 0-1,0 0 0,0 0 1,0 0-1,0 0 1,0 0-1,0 0 0,0 0 1,0-1-51,0 1 0,0-1 0,0 1 0,0-1 0,1 1 0,-1-1 0,0 1 0,0-1-1,0 1 1,0-1 0,0 1 0,-1-1 0,1 1 0,0-1 0,0 1 0,0-1 0,0 1 0,0 0 0,-1-1 0,1 1 0,0-1 0,0 1 0,-1-1 0,1 1 0,0 0 0,-1-1 0,1 1 0,-1-1 0,-10-16-1681,9 2-776,4-7-672</inkml:trace>
</inkml:ink>
</file>

<file path=word/ink/ink6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2:38.219"/>
    </inkml:context>
    <inkml:brush xml:id="br0">
      <inkml:brushProperty name="width" value="0.1" units="cm"/>
      <inkml:brushProperty name="height" value="0.1" units="cm"/>
      <inkml:brushProperty name="color" value="#FF3300"/>
    </inkml:brush>
  </inkml:definitions>
  <inkml:trace contextRef="#ctx0" brushRef="#br0">161 220 4290,'-10'-12'4889,"10"12"-4824,0-5 947,1 7-522,-1-2-471,0 0 0,0 1 0,0-1 0,0 0 0,0 0 0,0 1 0,0-1 0,0 0 0,0 0 0,0 0 0,-1 1 0,1-1 0,0 0 0,0 0 0,0 0 0,0 1 0,0-1 1,-1 0-1,1 0 0,0 0 0,0 0 0,0 1 0,0-1 0,-1 0 0,1 0 0,0 0 0,0 0 0,-1 0 0,1 0 0,0 0 0,0 0 0,0 1 0,-1-1 0,1 0 0,0 0 0,0 0 0,-1 0 0,1 0 0,-1 1 23,0 1-1,1 0 1,-1 0-1,1 0 1,-1 0 0,1 0-1,0 0 1,0 0-1,0 0 1,0 0 0,0 0-1,1 3 1,-1-1-31,-2 83 252,1 60 56,5-66-130,-2-9-61,15 86 0,-14-134-87,-3-21-48,1-7 44,2-11 108,-2 8-117,-1-1-1,1 1 0,-1-1 0,-1 1 1,0-8-1,-1-31-31,9-25 6,-3 39 17,-1 1 1,-1-1 0,-4-50 0,-2 21-80,3 38 80,-1 1 0,-9-46 0,6 63 37,0 13-43,4-6-19,0 1 1,0-1-1,0 1 0,0 0 1,1-1-1,-1 1 0,1 0 1,0 3-1,8 164 105,3 37 29,-5-166-113,-2-18 5,2 41 1,-4-45-37,-2-20 15,0 1 1,0 0-1,0 0 0,0 0 0,0 0 1,0 0-1,0 0 0,0 0 1,0 0-1,0 0 0,0 0 0,0-1 1,0 1-1,0 0 0,0 0 0,0 0 1,0 0-1,0 0 0,0 0 1,1 0-1,-1 0 0,0 0 0,0 0 1,0 0-1,0 0 0,0 0 0,0 0 1,0 0-1,0 0 0,0 0 1,0 0-1,0 0 0,1 0 0,-1 0 1,0 0-1,0 0 0,0 0 1,0 0-1,0 0 0,0 0 0,0 0 1,0 0-1,0 0 0,0 0 0,1 0 1,-1 0-1,0 0 0,0 0 1,0 0-1,0 0 0,0 0 0,0 0 1,0 0-1,0 0 0,0 0 0,0 0 1,0 0-1,0 0 0,0 0 1,0 1-1,1-1 0,-1 0 0,0 0 1,0 0-1,0 0 0,0 0 1,0 0-1,0 0 0,1-2 5,-1-1 0,1 0-1,-1 0 1,0 0 0,1 1-1,-1-1 1,0 0 0,-1 0 0,1 0-1,-1-4 1,-29-229 75,24 167-53,-24-108-1,26 167-30,2 15-49,7 24-7,4-3 92,-1 0 0,-1 0 0,5 36 0,4 86 108,-10-79-117,-7-34-4,1-32-19,-1 1-1,1-1 1,0 0 0,0 0-1,0 0 1,0 0 0,1 1-1,-1-1 1,2 5 0,-1-9-60,-1 0-1,0 0 1,1 0 0,-1 1-1,0-1 1,0 0 0,1 0-1,-1 0 1,0 0 0,0 0-1,0 0 1,0 0 0,-1 0-1,1 0 1,0 0 0,0 0 0,0 0-1,-1 0 1,1 0 0,-1 0-1,1 0 1,0 1 0,-1-1-1,0 0 1,1 0 0,-1 0-1,0 0 1,0-1-255,0 1 0,0-1 1,0 1-1,0-1 0,0 0 0,0 0 0,0 0 1,1 1-1,-1-1 0,1-3 0,3-11-2526</inkml:trace>
  <inkml:trace contextRef="#ctx0" brushRef="#br0" timeOffset="629.58">60 480 3922,'-6'-5'417,"1"-2"0,0 1-1,0-1 1,0 1 0,1-1 0,0 0 0,1-1 0,-1 1 0,1-1-1,1 1 1,-1-1 0,-1-11 0,2 4-83,0 0 0,1 0 1,0 0-1,1 0 0,3-25 1,0 21-180,0 1 0,2 0 0,0 1 0,1-1 1,8-17-1,-10 28-126,0-1 0,0 1 1,0 0-1,1 1 0,0-1 1,0 1-1,1 0 0,0 0 1,0 1-1,0-1 0,0 1 1,1 1-1,14-8 0,-13 8-1,9-4 18,0 1 0,1 0 1,0 1-1,30-6 0,-43 11-45,0 1 0,1-1 0,-1 1 0,0 0 0,0 1 0,0-1 0,1 1 0,-1 0 1,0 0-1,0 0 0,0 1 0,0 0 0,-1 0 0,1 0 0,0 1 0,-1-1 0,1 1 0,-1 0 0,0 1 0,0-1 0,0 0 0,4 7 0,2 0-21,-6-5 27,1 0-1,-1 0 1,0 0 0,-1 0 0,1 1-1,4 10 1,0 2 4,-2 0 1,0 1-1,-1-1 1,-1 1-1,-1 0 1,1 34-1,-4-49-11,1 19 11,-2-1 0,-4 25 0,4-40-5,-1 0 0,0 0-1,0 0 1,0 0 0,-1-1 0,0 1-1,-1-1 1,1 0 0,-1 1-1,-8 8 1,-6 8 24,15-19-15,1 0 0,-1 0 0,0 0 0,-1 0 0,1-1 0,-1 0 0,1 0 0,-1 0 0,0 0 0,-6 3 0,-2 0 59,-1 0 1,0-1-1,1-1 0,-1 0 1,-1-1-1,1 0 1,0-1-1,-17 0 0,29-2-64,-1 0-1,0-1 0,0 1 1,0-1-1,1 0 0,-1 1 1,0-1-1,1 0 0,-1 0 1,0 0-1,1 0 0,-1 0 1,1 0-1,0-1 0,-1 1 1,1 0-1,-2-3 1,13-1-1004,-8 4 832,-1 0 1,1 0-1,-1 0 1,1 0-1,0 0 1,0 0-1,0 1 1,-1-1-1,1 1 1,0-1 0,0 1-1,0 0 1,0-1-1,0 1 1,0 0-1,0 0 1,0 0-1,0 1 1,0-1 0,-1 0-1,1 1 1,0-1-1,0 1 1,0 0-1,0 0 1,-1-1-1,3 3 1,16 11-2864</inkml:trace>
</inkml:ink>
</file>

<file path=word/ink/ink6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4:04.011"/>
    </inkml:context>
    <inkml:brush xml:id="br0">
      <inkml:brushProperty name="width" value="0.1" units="cm"/>
      <inkml:brushProperty name="height" value="0.1" units="cm"/>
      <inkml:brushProperty name="color" value="#33CCFF"/>
    </inkml:brush>
  </inkml:definitions>
  <inkml:trace contextRef="#ctx0" brushRef="#br0">11 3 3746,'-2'0'464,"-1"2"-464,3-4-160,-5-1-1729</inkml:trace>
</inkml:ink>
</file>

<file path=word/ink/ink6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3:23.974"/>
    </inkml:context>
    <inkml:brush xml:id="br0">
      <inkml:brushProperty name="width" value="0.1" units="cm"/>
      <inkml:brushProperty name="height" value="0.1" units="cm"/>
      <inkml:brushProperty name="color" value="#FF3300"/>
    </inkml:brush>
  </inkml:definitions>
  <inkml:trace contextRef="#ctx0" brushRef="#br0">3670 9 2321,'-6'-2'4169,"-15"-4"-1484,17 9-2518,0-1 0,0 1-1,0-1 1,0 0 0,-1 0 0,-6 2 0,-19 9 28,15-3 14,1 0-1,0 1 1,1 1-1,0 0 1,-21 26-1,19-26-26,13-11-164,0 0-1,1 0 1,-1 1 0,0-1-1,0 0 1,1 1-1,-1 0 1,1-1-1,-2 4 1,-10 16 115,5-8-36,0 1 0,-8 22-1,14-31-84,0 0 0,1 0 0,0 0 0,0 0 0,0 0 0,0 1 0,1-1 0,0 0 0,0 0 0,1 1 0,-1-1 0,2 5 0,10 67 42,-10-58-24,0 0 0,9 32 0,-3 1-43,-8-51 14,0 0 0,0 1 1,0-1-1,-1 0 0,1 0 1,0 0-1,-1 1 0,1-1 1,-1 0-1,1 0 0,-1 0 1,0 0-1,0 0 0,1 0 1,-1 0-1,0 0 0,0 0 1,0 0-1,0 0 1,0-1-1,0 1 0,0 0 1,-3 0-1,3 0 3,0 0 0,0 0 0,-1 0 0,1-1 0,-1 1 0,1 0 0,-1-1 0,1 1 0,-1-1 0,1 0 1,-1 1-1,1-1 0,-1 0 0,0 0 0,1 0 0,-1 0 0,1 0 0,-3-1 0,4 1-3,0 0 0,-1 0 0,1 0 0,0 0 0,0 0 1,-1 0-1,1 0 0,0 0 0,-1 0 0,1 0 0,0-1 0,0 1 0,-1 0 0,1 0 1,0 0-1,0 0 0,-1-1 0,1 1 0,0 0 0,0 0 0,0 0 0,-1-1 0,1 1 1,0 0-1,0 0 0,0-1 0,0 1 0,0 0 0,-1-1 0,1 1 0,0 0 0,0-1 1,0 1-1,0 0 0,0 0 0,0-1 0,0 1 0,0 0 0,0-1 0,0 1 0,0 0 1,0-1-1,0 1 0,1 0 0,-1 0 0,0-1 0,0 1 0,0 0 0,0 0 0,0-1 1,1 1-1,-1 0 0,0 0 0,0-1 0,0 1 0,1 0 0,-1 0 0,0 0 0,0-1 1,1 1-1,-1 0 0,0 0 0,0 0 0,1 0 0,0 0 0,-1-1 1,1 1-1,-1 0 0,1-1 1,-1 1-1,1-1 0,-1 1 1,1 0-1,-1-1 0,1 1 1,-1-1-1,0 1 0,1-1 1,-1 1-1,0-1 0,1 0 1,-1 1-1,0-1 0,0 1 1,1-1-1,-1 0 0,0 1 1,0-1-1,0 0 0,0 0 1,-6-21-7,-2-12 31,5-17 3,2 38-26,0 0-1,0 1 0,1-1 1,1 0-1,0 1 0,1-1 1,5-20-1,-1 13-9,-5 16 4,1-1-1,-1 0 1,1 1 0,0 0-1,0-1 1,0 1-1,0 0 1,1 0-1,-1 0 1,1 0-1,7-6 1,10-10 5,-8 8 2,0 0-1,0 1 1,20-13-1,-28 22-3,6-5-10,1 1 1,-1 0-1,2 0 1,14-4-1,-22 9 8,0 0 0,-1 0-1,1 1 1,0-1 0,0 1 0,0 0 0,0 0-1,0 0 1,0 1 0,0-1 0,0 1-1,0 0 1,-1 0 0,1 0 0,0 1-1,-1-1 1,7 5 0,-2-1 4,0 0 0,0 0 0,0 1 0,-1 1 0,0-1 1,0 1-1,-1 0 0,0 0 0,0 1 0,0 0 0,-1 0 0,-1 0 0,6 13 0,49 149 6,-46-123-3,-11-37-3,0 0 0,1 0 1,0-1-1,0 1 1,6 9-1,-8-19-2,-1 0 0,0 0 0,0 0 0,0 0 1,0 1-1,1-1 0,-1 0 0,0 0 0,0 0 0,0 0 0,0 0 1,0 0-1,0 0 0,1 1 0,-1-1 0,0 0 0,0 0 0,0 0 0,0 0 1,0 0-1,0 1 0,0-1 0,0 0 0,0 0 0,0 0 0,0 0 0,0 1 1,0-1-1,0 0 0,0 0 0,0 0 0,0 0 0,0 1 0,0-1 0,0 0 1,0 0-1,0 0 0,0 1 0,0-1 0,0 0 0,0 0 0,0 0 0,0 0 1,0 0-1,0 1 0,-1-1 0,1 0 0,0 0 0,0 0 0,0 0 0,0 0 1,0 0-1,0 0 0,-1 1 0,1-1 0,0 0 0,0 0 0,0 0 0,0 0 1,-1 0-1,1 0 0,0 0 0,0 0 0,0 0 0,0 0 0,-1 0 0,1 0 1,0 0-1,-3-1 4,9-1-4,-6 2 1,0 1-1,0-1 0,0 0 1,0 0-1,-1 0 0,1 0 1,0 0-1,0 0 0,0 0 1,0 0-1,0 0 0,-1 0 0,1 0 1,0 0-1,0 0 0,0-1 1,0 1-1,0 0 0,0 0 1,-1 0-1,1 0 0,0 0 1,0 0-1,0 0 0,0 0 1,0 0-1,0 0 0,0 0 1,-1-1-1,1 1 0,0 0 1,0 0-1,0 0 0,0 0 0,0 0 1,0 0-1,0-1 0,0 1 1,0 0-1,0 0 0,0 0 1,0 0-1,0 0 0,0 0 1,0-1-1,0 1 0,0 0 1,0 0-1,0 0 0,0 0 1,0 0-1,0-1 0,0 1 1,0 0-1,0 0 0,0 0 0,0 0 1,0 0-1,0 0 0,1 0 1,-1-1-1,0 1 0,0 0 1,0 0-1,0 0 0,0 0 1,0 0-1,0 0 0,1 0 1,-1-2 1,1 1 0,0 0 0,-1-1 0,1 1 0,-1-1 0,0 1 0,0-1 1,1 1-1,-1-1 0,0 1 0,0-1 0,0 1 0,0-1 0,-1 0 0,1 1 0,0 0 1,-1-1-1,1 1 0,-1-1 0,0-1 0,-33-113 17,30 105-33,1 1 0,0-1-1,-1-14 1,2 14 18,0 0-1,0 0 1,-8-18-1,-2-7 9,11 30-8,-1-1 0,0 1 1,0 0-1,0 0 0,-1 0 1,0 0-1,0 0 0,-9-10 1,-2-1-1,12 14-3,0 0 0,-1 0 1,1 0-1,-1 0 0,1 0 0,-1 1 1,0-1-1,0 1 0,0-1 0,0 1 1,-1 0-1,1 1 0,0-1 0,-1 1 1,0-1-1,1 1 0,-1 0 1,0 0-1,-4 0 0,1 1-1,-1 0 1,0 0-1,1 1 0,0 0 1,-1 0-1,1 1 0,-1 0 1,1 1-1,0-1 0,-7 5 0,-4 2 33,1 1 0,-28 20-1,34-12-27,11-17-5,0 0-1,-1 0 1,1 1 0,-1-1 0,1 0-1,-1 0 1,0 0 0,0 0-1,1 0 1,-1 0 0,0 0 0,0 0-1,0 0 1,0 0 0,0-1 0,-1 2-1,-7 5-1,8-5 4,-1 0 0,1-1-1,-1 1 1,0 0-1,0-1 1,1 0 0,-1 1-1,0-1 1,-1 0-1,1 0 1,0 0 0,-4 1-1,6-2 1,-1-1-1,1 1 0,0-1 1,0 0-1,-1 1 0,1-1 1,0 1-1,0-1 1,-1 1-1,1-1 0,-1 1 1,1-1-1,0 1 1,-1 0-1,1-1 0,-1 1 1,1 0-1,-1-1 1,1 1-1,-2-1 0,1 1-2,1 0 0,-1-1-1,0 1 1,1 0-1,-1-1 1,1 1-1,-1-1 1,0 1 0,1 0-1,-1-1 1,1 0-1,-1 1 1,1-1-1,-1 1 1,1-1-1,0 0 1,-1 1 0,1-1-1,0 0 1,-1 1-1,1-1 1,0 0-1,0 1 1,0-1 0,0 0-1,-1 0 1,1 1-1,0-1 1,0-1-1,10-24-4,22-18-6,-24 34 8,2 1-1,-1 0 1,1 1-1,1 0 1,-1 1-1,1 0 1,1 0 0,18-7-1,-24 12 3,0 0 0,0 0 0,1 1 0,-1 0 0,0 1 0,1 0 0,-1-1 0,1 2 0,-1-1 0,0 1 0,1 0 0,-1 0 0,0 1 0,0 0 0,0 0 0,0 1 0,0-1 0,0 1 0,7 5 0,-1 1 11,0 1-1,-1 0 0,0 1 1,0 0-1,-2 1 1,1 0-1,-1 0 1,-1 1-1,0 0 1,-1 0-1,9 24 0,0 27 1,-6-18-4,-8-36 25,-1 0 1,0 0-1,0 0 0,-1 0 1,0 0-1,0 0 1,-1 0-1,-1 0 1,0 0-1,0 0 0,-1-1 1,0 1-1,-1-1 1,-4 10-1,-1-1 6,7-13-21,2-8 11,2 2-98,-5 8-1377</inkml:trace>
  <inkml:trace contextRef="#ctx0" brushRef="#br0" timeOffset="1751.35">60 878 4354,'-1'1'76,"-5"1"269,-1 1 1,1 0-1,0 0 0,0 1 1,0-1-1,1 1 0,-1 1 1,1-1-1,0 10 2917,9-11-3140,0 0-1,0 0 0,0 0 0,1-1 0,-1 0 0,1 0 0,-1 0 1,9 2-1,23 3 77,0-1 1,1-2-1,-1-2 1,1-1 0,-1-1-1,47-8 1,254-39 321,-160 13-352,-43 14-62,-47 6-18,104-4 1,-86 16-7,429-19 183,-203 18-92,-295 2-128,-1-1 0,63-13 1,-59 8 1,1 1 0,41 0 1,-21 8-39,-18-1 10,45-4 1,124-11 212,-32-21-150,-117 21-97,113-11 1,95 8 54,-202 13-48,-33 1 11,59 3-1,-15 3 37,142-14 0,-138 3-10,113 6 0,-35 3 27,-139-3-63,-1 0-1,24-5 0,-24 3 3,0 1 1,25 0-1,110-7 16,-117 13 53,-23-3-100,-13 0 13,-9-1 18,5 2 4,1-1 0,0 0 0,0 0 0,0 0 0,0 0 0,0 0 0,0 0 0,0 0 0,0 0 0,0 0 0,0 0 0,-1 0 0,1 0 0,0 0 0,0 0 0,0 0 0,0 0 0,0 0 0,0 1 1,0-1-1,-1 0 0,1 0 0,0 0 0,0-1 0,0 1 0,0 0 0,0 0 0,0 0 0,0 0 0,0 0 0,-1 0 0,1 0 0,0 0 0,0 0 0,0 0 0,0 0 0,0 0 0,0 0 0,0 0 0,0 0 0,0 0 0,0 0 0,-1-1 0,1 1 0,0 0 0,0 0 0,0 0 0,0 0 1,0 0-1,0 0 0,0 0 0,0 0 0,0-1 0,0 1 0,0 0 0,0 0 0,0 0 0,0 0 0,0 0 0,0 0 0,0 0 0,0 0 0,0-1 0,0 1 0,0 0 0,0 0 0,0 0 0,0 0 0,-2 1-162,-21 4-534,20-6 531,0 2 0,0-1 0,0 0 0,1 0 0,-1 1 0,0 0 0,0 0 0,0-1 0,0 1 0,-4 3 0,-17 16-2390,-2 1-2022</inkml:trace>
  <inkml:trace contextRef="#ctx0" brushRef="#br0" timeOffset="2927.46">1451 1283 4386,'2'12'5475,"5"18"-3956,9 47-1344,-12-57-100,3 22 154,2 68 0,-8-65-133,3 1 0,1 0 0,18 72 0,-19-103-80,-4-14 93,-11-27 220,2 7-319,1 0-1,1-1 1,0 0 0,2-1 0,-6-36-1,0-108 29,13 102-44,2 40-6,-2 21 8,1 9 2,5 37 134,-2 1 0,-2 0-1,-2 0 1,-6 75 0,2-94-60,4 48 0,-1-38-107,0-36 18,-1 0-1,0 0 1,0 0-1,0 0 1,0 0-1,0 0 1,0 0-1,0 0 1,0 0-1,0 0 1,0 0-1,0 0 1,0 0-1,0 0 1,0 0-1,1 0 1,-1 0-1,0 0 0,0 0 1,0 0-1,0 0 1,0 0-1,0 0 1,0 0-1,0 0 1,0 1-1,0-1 1,0 0-1,0 0 1,0 0-1,0 0 1,0 0-1,0 0 1,0 0-1,0 0 1,1 0-1,-1 0 1,1-14-3725,-4-1 258</inkml:trace>
  <inkml:trace contextRef="#ctx0" brushRef="#br0" timeOffset="3360.76">1223 1506 6051,'-2'-5'145,"0"1"1,0-1-1,1 0 1,-1 0-1,1 0 1,0 0-1,0 0 1,1 0-1,-1 0 1,1 0-1,0 0 1,1 0-1,-1 0 1,1 0-1,0 0 1,0 0-1,1 0 1,-1 1-1,1-1 1,0 0-1,1 1 1,-1-1-1,1 1 1,-1 0-1,1 0 1,1 0-1,5-6 1,6-7 89,2 1 0,0 0 0,0 1 0,23-13 0,-31 22-175,0 0 0,0 1 0,1 1 0,0 0 1,0 0-1,0 1 0,0 0 0,0 1 0,1 0 0,-1 0 0,18 1 0,4 1 21,84 7 79,-105-5-149,0 0 0,0 0 0,1 1 0,-1 1 0,-1 0 0,1 0 0,18 12 0,-20-11 3,0 1-1,-1 0 1,1 1 0,-1 0 0,-1 0 0,1 1 0,-1 0 0,11 17 0,-16-20-2,1 0 0,-1 0 0,0 0 1,0 1-1,-1-1 0,0 0 0,0 1 1,0-1-1,-1 1 0,1 0 0,-1-1 0,-1 1 1,1-1-1,-1 1 0,0-1 0,0 1 1,0-1-1,-4 9 0,0-3 1,0 0 0,-1-1 0,0 0 0,-1 0-1,0 0 1,0-1 0,-1 0 0,-14 12 0,6-6-4,-1-1 1,-1-1 0,-33 18 0,38-24-4,-1-2 0,0 0 1,0 0-1,-17 2 0,-23 8 3,41-11-255,-17 5-1106,26-2 579,18 1 156,-7-5-30,1-1-1,1 0 1,-1-1 0,9 1 0,24 1-3006</inkml:trace>
  <inkml:trace contextRef="#ctx0" brushRef="#br0" timeOffset="3751.14">2112 1378 5138,'-6'-3'566,"0"0"-1,1 0 0,-2 0 0,1 1 0,-10-2 0,15 3-459,-1 1 0,0 0-1,1 0 1,-1-1 0,1 1-1,-1 0 1,0 0-1,1 1 1,-1-1 0,1 0-1,-1 1 1,0-1 0,1 0-1,-1 1 1,1 0 0,-1-1-1,1 1 1,0 0 0,-1 0-1,1 0 1,0 0 0,-1 0-1,1 0 1,0 0-1,0 0 1,0 0 0,0 1-1,0-1 1,-1 2 0,-5 14 50,0 0 0,1 1-1,0 0 1,2 0 0,0 0 0,1 0 0,-1 27 0,3-10-47,2 0 0,1 0 0,7 35 0,-7-58-100,1 1 0,0-1-1,1 0 1,1 0 0,-1-1-1,9 14 1,-10-20-19,0 0 0,0 0 0,0-1 0,1 1 0,0-1 0,-1 0 0,2 0 0,-1 0 0,0-1 0,1 1 0,-1-1 0,1 0 0,0 0 0,0-1 0,9 4 0,-11-6-157,-1 1-1,1 0 0,-1-1 0,1 1 1,0-1-1,-1 0 0,1 0 0,-1 0 0,1 0 1,0 0-1,-1-1 0,1 1 0,-1-1 1,1 0-1,-1 0 0,1 1 0,-1-2 1,1 1-1,-1 0 0,0 0 0,0-1 0,0 1 1,1-1-1,-2 0 0,4-2 0,13-15-2614,0 2-1500</inkml:trace>
  <inkml:trace contextRef="#ctx0" brushRef="#br0" timeOffset="4315.66">2354 1464 1953,'-12'-1'6329,"6"7"-4121,9 23-2366,0-13 711,7 96-74,-8-73-292,2 0 0,11 47 0,-14-81-169,-3-6 29,-5-18 96,-9-30 68,9 19-207,2 0 0,0 0 0,2 0-1,1-39 1,3 39-20,-1 24 52,0 13 144,1-5-164,-1 1 1,1-1-1,-1 0 0,1 0 1,0 1-1,0-1 0,0 0 1,0 0-1,3 3 0,6 15 187,-6-7-162,0 2 1,-1-1-1,-1 0 1,0 1 0,-1-1-1,0 1 1,-1-1 0,-1 1-1,-2 14 1,-4 54-8,7-75-328,2-9-544,3-15-3237,-5-1 625</inkml:trace>
  <inkml:trace contextRef="#ctx0" brushRef="#br0" timeOffset="4821">2222 1399 6451,'0'-2'184,"1"-1"0,0 1-1,-1-1 1,1 1 0,1-1 0,-1 1 0,0 0 0,0 0 0,1-1-1,0 1 1,-1 0 0,1 0 0,0 0 0,0 1 0,0-1 0,0 0-1,0 1 1,0-1 0,0 1 0,1 0 0,-1 0 0,1-1-1,4 0 1,5-3-11,0 1 0,0 1 0,23-5 0,-23 7-128,0 0 1,1 1-1,-1 0 0,1 1 1,-1 1-1,0-1 1,0 2-1,1 0 1,-1 0-1,-1 1 1,1 1-1,-1 0 1,0 0-1,0 1 0,0 1 1,-1 0-1,0 0 1,0 1-1,-1 0 1,0 1-1,0 0 1,-1 0-1,0 1 1,-1 0-1,11 19 0,-13-19-41,3 6 9,0 0 1,-1 1 0,7 27-1,-13-37-5,0-1 0,0 0-1,-1 0 1,1 1-1,-2-1 1,1 0-1,-1 0 1,1 1-1,-2-1 1,1 0-1,-1 0 1,0 0-1,0 0 1,-4 7-1,-2 0 44,1 0-1,-2 0 0,0-1 0,-1 0 1,0-1-1,0 0 0,-1-1 1,-1 0-1,1 0 0,-2-2 0,1 1 1,-1-1-1,-1-1 0,1-1 1,-1 0-1,0 0 0,-1-1 0,1-1 1,-30 4-1,34-5 35,8-2-76,-1-1 1,1 1-1,0-1 1,0 1-1,-1-1 1,1 0-1,0 0 1,-1 0-1,1 0 1,0 0-1,0 0 1,-3-1-1,25-1-1671,0 0 0,1-1 0,23-6 0,-6-11-3026</inkml:trace>
  <inkml:trace contextRef="#ctx0" brushRef="#br0" timeOffset="5258.1">2772 1309 5843,'0'-1'150,"-1"1"1,0 0 0,0 0 0,0 0-1,1 0 1,-1-1 0,0 1 0,0 0-1,0 1 1,1-1 0,-1 0 0,0 0-1,0 0 1,1 0 0,-1 1 0,0-1-1,0 0 1,1 0 0,-1 1 0,0-1-1,1 1 1,-1-1 0,0 1 0,1-1-1,-1 1 1,1-1 0,-1 1-1,1-1 1,-1 2 0,11 19 1859,1-3-2198,27 41 552,-24-39-270,-1 1 1,-1 0 0,-1 1 0,11 29 0,-13-26-38,-2 1 0,-1-1 0,-1 1 1,-1 0-1,-1 0 0,-1 1 0,-2-1 1,-1 1-1,-1-1 0,-1 0 0,-1 0 1,-14 47-1,13-57-4,-1 0 1,-1 0-1,-10 17 0,14-27-53,-1-1 0,0 1-1,-1-1 1,0 0 0,0 0 0,0 0-1,0-1 1,0 1 0,-13 6 0,18-11-17,-1 1 0,0-1 0,0 0 0,0 1 0,0-1 0,0 0 0,1 0 0,-1 0 0,0 1 0,0-1 0,0 0 0,0 0 0,0 0 0,0-1 0,0 1 0,-1 0 0,2 0-139,-1 0 1,0-1-1,1 1 1,-1 0-1,0 0 1,0 0-1,1 0 0,-1 0 1,0 0-1,1 0 1,-1 1-1,0-1 1,1 0-1,-1 0 1,0 0-1,1 1 1,-1-1-1,1 0 1,-1 1-1,1-1 0,-1 0 1,0 1-1,1-1 1,-1 1-1,1-1 1,0 1-1,-1-1 1,0 2-1</inkml:trace>
</inkml:ink>
</file>

<file path=word/ink/ink6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3:57.895"/>
    </inkml:context>
    <inkml:brush xml:id="br0">
      <inkml:brushProperty name="width" value="0.1" units="cm"/>
      <inkml:brushProperty name="height" value="0.1" units="cm"/>
      <inkml:brushProperty name="color" value="#33CCFF"/>
    </inkml:brush>
  </inkml:definitions>
  <inkml:trace contextRef="#ctx0" brushRef="#br0">49 6 7555,'-3'-3'2578,"-2"8"-1778,2-12-64,11 7-576,-5 0-160,-11 0-32,13 2-16,-13 6-592,6 18-673,-14 10-639,-3 15-3155</inkml:trace>
</inkml:ink>
</file>

<file path=word/ink/ink6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4:17.601"/>
    </inkml:context>
    <inkml:brush xml:id="br0">
      <inkml:brushProperty name="width" value="0.1" units="cm"/>
      <inkml:brushProperty name="height" value="0.1" units="cm"/>
      <inkml:brushProperty name="color" value="#66CC00"/>
    </inkml:brush>
  </inkml:definitions>
  <inkml:trace contextRef="#ctx0" brushRef="#br0">395 203 1969,'-1'-2'152,"1"-1"0,-1 1-1,0-1 1,0 0 0,0 1 0,-1 0 0,1-1-1,-1 1 1,1 0 0,-1 0 0,0 0 0,0 0-1,-3-3 1,-35-23 1229,13 10-592,5-2-61,15 14-291,0 0 0,-1 0 0,1 0 0,-1 1-1,0 0 1,-11-5 0,19 10-383,0 0 1,0-1-1,-1 1 0,1 0 0,0 0 1,0 0-1,0 0 0,-1 0 1,1 0-1,0 0 0,0 0 1,0 0-1,-1 0 0,1 0 0,0 0 1,0 0-1,0 0 0,-1 0 1,1 0-1,0 0 0,0 0 1,0 0-1,-1 0 0,1 0 0,0 0 1,0 0-1,0 0 0,0 0 1,-1 0-1,1 1 0,0-1 1,0 0-1,0 0 0,0 0 0,0 0 1,-1 0-1,1 0 0,0 1 1,0-1-1,0 0 0,0 0 1,0 0-1,0 1 0,0-1 0,0 0 1,-1 0-1,1 0 0,0 1 1,3 14 308,2 2-260,15 153 369,-11-69-336,5 65 15,4 31 18,-8-154-101,-5-28-53,-3-15-20,-1-7-12,-1 4 19,0 0 0,-1 0 0,1 0 0,-1 0 0,1 0-1,-1 1 1,0-1 0,-1-3 0,-5-15 11,-24-161 71,10 55-32,1-33-110,15 112 63,4-39 10,2 43-17,7 59-10,-1 0 1,8 23-1,1 16 36,-3 0 0,10 88 0,-16-94-40,7 75 74,16 86-38,-29-205-7,0-10 11,-4-15 5,-11-54 9,-7-107 0,-3-24 1,14 151-34,0 5-8,2-1 1,-2-66-1,11 122-1,0 1-1,0-1 1,1 1-1,0-1 1,0 0-1,4 8 1,2 5 14,9 38 32,-3 1 0,-2 1 0,-3-1 1,2 63-1,-1 139 118,-10-252-160,0-3 2,0-1-1,0 0 1,1 0 0,-1 0-1,1 0 1,-1 0 0,1 1-1,0-1 1,0 0 0,3 5 0,-8-41 120,-76-282-143,59 238-6,-10-41 9,12 43-57,17 67 76,2 11-12,6 15-107,7 12 130,-1 1 0,-1 0 0,-2 1 0,-1 0 0,4 39 0,-3-22-4,-4-15 12,-1 0 0,-2 0 0,-4 59 0,1-78-11,1 0-1,4 28 1,-2-22-75,-2-18-286,1-6-753,-1-15-1785,-1 9 1725,3-21-2695</inkml:trace>
  <inkml:trace contextRef="#ctx0" brushRef="#br0" timeOffset="732.93">49 442 7411,'-33'0'2908,"17"4"875,116-4-2710,-38-2-982,0-4 0,0-2 1,69-18-1,-104 21-64,64-19 0,-64 16-18,0 0 0,1 2 0,-1 2 0,43-3 0,-53 9-8,-17-2-2,1 0 1,-1 0 0,0 0-1,1 0 1,-1 0 0,0 0 0,1 0-1,-1 0 1,0 1 0,1-1 0,-1 0-1,0 0 1,1 0 0,-1 1-1,0-1 1,0 0 0,1 0 0,-1 0-1,0 1 1,0-1 0,0 0 0,1 1-1,-1-1 1,0 0 0,0 1 0,0-1-1,0 0 1,1 1 0,-1-1-1,0 0 1,0 1 0,0-1 0,0 0-1,0 1 1,0-1 0,0 0 0,0 1-1,0-1 1,0 0 0,0 1-1,-35 8 143,-131 37-182,117-30 20,-1-1 0,0-3 0,-97 10 0,-59-11 100,228-12-96,0 0 0,0-2 0,-1-1 0,29-8 0,84-35 68,-22 7-35,-68 26-7,-24 7 2,-1 0-1,1 1 1,1 2 0,-1 0 0,23-1-1,-119 5-374,6-6-3887,62 2 1244</inkml:trace>
  <inkml:trace contextRef="#ctx0" brushRef="#br0" timeOffset="1396.05">291 16 5731,'-8'-7'1286,"8"7"-1185,-1 0-1,1 0 1,0 0-1,0 0 1,-1-1-1,1 1 1,0 0-1,-1 0 1,1 0-1,0-1 1,0 1-1,-1 0 1,1 0 0,0-1-1,0 1 1,-1 0-1,1 0 1,0-1-1,0 1 1,0 0-1,0-1 1,-1 1-1,1 0 1,0-1-1,0 1 1,0 0-1,0-1 1,0 1-1,0 0 1,0-1 0,0 0-1,0 1-46,1 0-1,-1 0 0,1 0 1,-1 0-1,1 0 1,-1 0-1,1 0 1,-1 0-1,1 0 1,-1 0-1,1 0 1,-1 1-1,1-1 1,-1 0-1,1 0 1,-1 0-1,0 1 1,1-1-1,-1 0 1,1 0-1,-1 1 1,0-1-1,1 0 1,-1 1-1,0-1 1,1 0-1,-1 1 1,0-1-1,1 1 1,-1-1-1,0 0 1,0 1-1,0-1 1,0 1-1,1 0 1,12 22 208,4 14 38,-2 1 0,-2 1 1,-1 0-1,-2 1 0,6 47 1,-8-14-155,-2 144 0,-4-166-83,-1-40-39,0 0 0,-1 0 1,-1 17-1,-44-98 496,36 43-523,1 0 0,1-1-1,2 0 1,-4-54-1,4 41-3,-36-267 66,39 299-93,2 11 21,8 21-49,2-5 81,-1 0 0,0 1 1,-2 0-1,0 0 1,-2 1-1,0 0 0,3 28 1,4 151 109,-9-81-45,-2-116-75,-1 0 1,0-1 0,0 1 0,0 0-1,0-1 1,0 1 0,-1 0-1,1-1 1,0 1 0,-1-1 0,1 1-1,-1 0 1,0 1 0,-3-5-58,3-9-600,-5 10-71,-3-3-862</inkml:trace>
</inkml:ink>
</file>

<file path=word/ink/ink6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4:05.178"/>
    </inkml:context>
    <inkml:brush xml:id="br0">
      <inkml:brushProperty name="width" value="0.1" units="cm"/>
      <inkml:brushProperty name="height" value="0.1" units="cm"/>
      <inkml:brushProperty name="color" value="#33CCFF"/>
    </inkml:brush>
  </inkml:definitions>
  <inkml:trace contextRef="#ctx0" brushRef="#br0">1245 505 4546,'-1'-17'4546,"3"19"-4360,-1-1 1,1 1-1,-1-1 0,0 1 0,0-1 1,0 1-1,0 0 0,0-1 0,0 1 0,0 0 1,-1 0-1,1-1 0,-1 1 0,1 0 1,-1 0-1,1 3 0,8 41-84,9 135 407,6 38-407,-52-324 232,2-12-300,9 51-2,-9-93 0,27 148-24,3 11 10,-4 1-17,0-1 0,0 0 0,0 0 0,1 1-1,-1-1 1,0 0 0,0 0 0,0 1-1,0-1 1,1 0 0,-1 0 0,0 1-1,0-1 1,0 0 0,0 1 0,0-1 0,0 0-1,0 1 1,0-1 0,0 0 0,0 0-1,0 1 1,0-1 0,0 0 0,0 1-1,0-1 1,0 0 0,0 1 0,0-1 0,-1 0-1,1 0 1,0 1 0,0-1 0,0 0-1,0 0 1,-1 1 0,1-1 0,0 0-1,0 6 14,8 10 45,-1 0 1,-1 1-1,-1-1 0,0 1 1,-1 1-1,0-1 0,1 34 1,-4-16 3,-1 107-4,1-128-1438,-5-27-4157</inkml:trace>
  <inkml:trace contextRef="#ctx0" brushRef="#br0" timeOffset="460.9">997 626 5122,'-3'-5'266,"0"0"1,0-1-1,1 0 0,-1 1 0,1-1 0,1 0 0,-1 0 0,1 0 0,0 0 0,1 0 0,-1-1 0,1 1 0,0 0 1,2-6-1,0 2-62,0 1 1,0-1-1,1 1 1,1 0-1,0 0 1,0 0-1,1 0 1,6-9-1,5-3-28,1 0 0,2 0-1,0 2 1,1 0 0,34-25-1,-37 32-107,1 0-1,0 1 0,0 1 1,1 0-1,32-11 0,-44 19-51,-1 0-1,1 0 1,0 1-1,-1 0 1,1 0-1,0 0 1,0 1-1,0 0 1,-1 0-1,1 1 0,0 0 1,0 0-1,-1 0 1,1 1-1,0 0 1,-1 0-1,0 1 1,0 0-1,1 0 1,-2 0-1,10 7 1,-6-1-5,-1-1 0,0 1 0,0 1 0,-1 0 0,0 0 0,-1 0 0,0 1 0,0 0 0,-1 0 1,-1 0-1,0 1 0,0-1 0,-1 1 0,-1 0 0,0 0 0,-1 0 0,0 0 0,-1 0 0,0 1 1,-1-1-1,0 0 0,-1 0 0,0 0 0,-1 0 0,0-1 0,-1 1 0,0-1 0,-1 0 1,0 0-1,-1 0 0,-1-1 0,1 1 0,-1-2 0,-1 1 0,0-1 0,-13 12 0,11-13 9,0 0-1,-1-1 1,0 0 0,0-1-1,-13 5 1,17-8-3,1-1 1,-1 0-1,0 0 1,1 0-1,-1-1 1,0 0-1,0-1 0,0 1 1,0-1-1,-13-2 1,-8-1-2,26 4-13,2-1-110,0 0 93,1 0-1,-1 0 1,0 0 0,0 0 0,0 0 0,0 0-1,0 0 1,0 0 0,0 0 0,1 0 0,-1 0-1,0 0 1,0 0 0,0 0 0,0 0 0,0 0 0,0 0-1,0 0 1,1 0 0,-1 0 0,0 0 0,0 0-1,0 0 1,0 0 0,0 0 0,0 0 0,0 0-1,0 0 1,1 0 0,-1 0 0,0-1 0,0 1-1,0 0 1,0 0 0,0 0 0,0 0 0,0 0-1,0 0 1,0 0 0,0 0 0,0-1 0,0 1-1,0 0 1,0 0 0,0 0 0,0 0 0,0 0-1,0 0 1,0-1 0,0 1 0,0 0 0,0 0-1,0 0 1,0 0 0,0 0 0,140 3-5309,-89-3 1754</inkml:trace>
  <inkml:trace contextRef="#ctx0" brushRef="#br0" timeOffset="1213.99">1883 415 2945,'-3'0'7553,"13"31"-6600,12 268 746,-21-266-1580,9 58-1,-9-77 24,-4-11 10,-14-19 129,10 7-258,0-1 1,1 0 0,0 0 0,-4-14 0,4 5-24,2 0 1,0-1-1,2 0 0,0 0 0,1 0 1,1 0-1,0 0 0,2 0 1,4-20-1,-2 25-1,0 1 1,1-1 0,1 1-1,0 0 1,1 1 0,0 0-1,1 0 1,1 0 0,0 1-1,1 0 1,0 1 0,0 0-1,1 1 1,1 0 0,21-15-1,-27 23 3,-1 0 0,0 1 0,0-1 0,1 1 0,-1 0-1,1 0 1,-1 1 0,1 0 0,-1 0 0,1 0 0,-1 0 0,1 1-1,-1 0 1,0 0 0,1 1 0,-1-1 0,0 1 0,0 0-1,0 1 1,0-1 0,0 1 0,0 0 0,-1 0 0,1 0-1,-1 1 1,0 0 0,0-1 0,3 6 0,1 1 11,0 1 1,-1 0-1,0 1 1,-1-1-1,0 1 1,-1 0-1,0 1 0,-1-1 1,4 23-1,-2 4 67,0 74-1,2 13-20,4-48-787,5-87-5486,-1-6 2418</inkml:trace>
  <inkml:trace contextRef="#ctx0" brushRef="#br0" timeOffset="1847.01">2617 376 3906,'-12'2'7267,"10"21"-6616,23 90 136,-14-49-425,-2-36-227,-3-1-1,0 36 1,-2-59-121,1 0 0,-1 0 0,1 0 0,-1 1 0,1-1 0,3 6 1,-4-14-3,0 0 0,0 0 0,0 0 0,-1 0 0,1 0 1,-3-7-1,-2-5-2,1-1 1,0 0-1,2 0 1,0 0-1,0-21 0,-6-42-16,6 65 5,1-1 1,0 1-1,3-29 0,-2 46 11,0 1-1,1-1 1,-1 1 0,1-1-1,-1 1 1,1-1 0,0 1-1,0-1 1,0 0 0,0 1-1,1-1 1,1 3-1,8 19 77,-2 19 27,-2 0 0,-2 1 0,0 55 0,-4-78-95,1 3-5,1-1 0,11 42 1,-12-55-216,-5-25-4543,2-9 912</inkml:trace>
  <inkml:trace contextRef="#ctx0" brushRef="#br0" timeOffset="2380.13">2445 274 6499,'-9'-5'1287,"0"-3"2128,27 3-2146,-12 4-1453,4-1 248,6-2 66,1 1 1,0 0 0,-1 2 0,1 0-1,18 1 1,15 4 77,-16-3-115,0 2 0,0 2 0,0 1 0,0 1 0,47 18 0,-71-21-84,6 1-1,-2 1 0,1 1 0,-1 0 0,1 1 1,-2 0-1,1 1 0,-2 0 0,16 15 0,-17-12 9,0 2 1,-1 0-1,14 24 0,-20-32-9,-1 1 0,0 0 1,-1 1-1,0-1 0,0 0 1,0 1-1,-1-1 0,0 1 1,0-1-1,-1 11 0,-2-3 23,0 0 0,-1-1 0,-1 1 0,0-1 0,-1 0 0,0-1 0,-1 1 0,-1-1 0,0 0 0,-1 0 0,0-1 0,-1 0 0,0-1 0,-1 0 0,0 0 0,-1-1 0,-19 15 0,11-9 1,0 0 14,-1-1 0,-1-1 0,-33 19 0,42-27-12,5-3-32,1 0 0,0 0 0,-1 0 1,1-1-1,-1 0 0,1 0 0,-1-1 0,-11 2 1,10 0-51,7-2-148,0-7-198,24-11-2311,-5-5 656,9-12-758</inkml:trace>
  <inkml:trace contextRef="#ctx0" brushRef="#br0" timeOffset="2790.18">3172 1 7924,'1'0'160,"-1"0"0,1 0 0,0 0 0,-1 0 1,1 1-1,-1-1 0,1 0 0,0 0 1,-1 1-1,1-1 0,-1 0 0,1 1 0,-1-1 1,1 1-1,-1-1 0,1 1 0,-1-1 0,1 1 1,-1-1-1,0 1 0,1-1 0,-1 1 0,1 0 1,15 23-338,-11-16 572,68 81 441,-50-64-600,-1 1 1,-2 1 0,0 1 0,29 58-1,-37-60-151,-2 0 0,-1 1 0,-1 0 0,-2 0 0,0 1 0,-2-1 0,-1 1 0,-1 0 0,-1 0 0,-2 0 0,-1 0 0,-10 54 0,5-54-65,0 0 0,-2 0 0,-20 41 0,26-64-30,1-1-1,-1 0 1,0 0-1,0 0 1,0-1-1,-1 1 1,1-1-1,-1 1 1,0-1-1,0-1 1,0 1 0,0 0-1,-1-1 1,1 0-1,-1 0 1,1 0-1,-1-1 1,0 1-1,1-1 1,-1 0 0,0 0-1,-5-1 1,2 1-593,1-1 0,-1-1 0,1 1 0,-13-4 0,11 3-2641</inkml:trace>
  <inkml:trace contextRef="#ctx0" brushRef="#br0" timeOffset="3722.89">164 1412 3089,'-108'77'6171,"98"-72"-5733,8-3-230,-1 0 0,0-1 0,0 1-1,0-1 1,0 1 0,0-1 0,0 0 0,0 0 0,0-1 0,0 1 0,-1 0-1,-5-3 1937,9 2-2097,11-4 740,31-8-921,-14 4 366,68-20 19,157-27 0,519 10 147,-534 40-364,503-4 86,-358-4-65,-290 8-57,210-27-2,19-1-21,-279 32-9,-20 2 39,0-2 0,38-6 0,-54 8 34,-14 2-40,0-3-75,0 1 1,0 0-1,-1 0 0,1 0 1,0 1-1,1 1 0,-1-1 1,-6 4-1,-9 2-238,-103 42-2837,72-30 104</inkml:trace>
  <inkml:trace contextRef="#ctx0" brushRef="#br0" timeOffset="4654.91">721 1974 5426,'-2'-6'431,"-11"-12"3946,11 26-2776,4-2-1502,-1 0 0,1 0 1,-1 0-1,2-1 1,-1 1-1,5 7 0,2 7 198,12 50 281,17 107 0,-8-32-346,-22-90-96,-5-49-68,-1-9-41,-3-13-16,-9-6 2,2 0 0,1 0 0,0-1 1,2 0-1,0-1 0,-1-33 0,-8-32-14,6 49 3,-14-53-15,22 93 13,0 0 1,0-1-1,0 1 0,0 0 0,0 0 0,0-1 0,0 1 0,0 0 0,0 0 0,0-1 0,0 1 1,0 0-1,0 0 0,0 0 0,0-1 0,0 1 0,0 0 0,0 0 0,0 0 0,-1-1 1,1 1-1,0 0 0,0 0 0,0 0 0,0-1 0,0 1 0,-1 0 0,1 0 0,0 0 1,0 0-1,0 0 0,-1-1 0,1 1 0,0 0 0,0 0 0,0 0 0,-1 0 0,1 0 0,0 0 1,0 0-1,-1 0 0,1 0 0,0 0 0,0 0 0,-1 0 0,1 0 0,0 0 0,0 0 1,0 0-1,-1 0 0,1 0 0,0 0 0,0 0 0,-1 0 0,1 1 0,0-1 0,0 0 0,0 0 1,0 0-1,-1 0 0,1 0 0,0 1 0,0-1 0,-5 15-84,7-5 92,0 0 0,1 0 1,0 0-1,6 13 0,7 22 39,13 86 47,5 17-28,-34-148-102,1 1 0,-1 0-1,1 0 1,-1 0 0,1 0 0,-1 0-1,0 0 1,0 0 0,1 0 0,-1 0-1,0 0 1,0 0 0,0 0 0,0 0-1,0 0 1,0 0 0,0 0 0,-1 0-1,1 0 1,0 0 0,-1 2 0,-16-13-6290,4 1 950</inkml:trace>
  <inkml:trace contextRef="#ctx0" brushRef="#br0" timeOffset="5067">541 2094 6259,'-4'-6'183,"1"0"1,1 0-1,-1 0 1,1 0-1,0 0 0,0-1 1,1 1-1,0-1 1,0 1-1,0-1 0,1 1 1,0-1-1,1 1 1,-1-1-1,1 1 1,0-1-1,1 1 0,0-1 1,0 1-1,0 0 1,0 0-1,1 0 0,0 0 1,1 0-1,-1 1 1,1-1-1,8-8 1,1 2-103,1 0 0,0 0 1,0 2-1,1-1 0,0 2 1,1 0-1,0 1 1,1 1-1,0 0 0,0 1 1,0 1-1,1 1 0,-1 0 1,1 1-1,0 1 0,0 1 1,33 1-1,-22 2-52,-1 1-1,0 1 0,0 2 0,33 10 1,-50-12-24,0 0 1,0 0-1,-1 1 1,1 0-1,-1 1 1,-1 1-1,1-1 1,-1 1-1,0 1 1,0 0-1,-1 0 1,0 0-1,7 12 1,-11-15-3,-1 0-1,-1 0 1,1 0-1,-1 0 1,0 0-1,0 1 1,0-1 0,-1 1-1,0-1 1,0 1-1,0 0 1,-1-1 0,0 1-1,0 0 1,0 0-1,-2 7 1,0-5 6,0-1-1,-1 0 1,0 0 0,0 0 0,0 0 0,-1 0-1,0-1 1,-1 1 0,1-1 0,-12 11 0,4-6 4,0 0 0,-1-1 0,0 0 0,-1-1 1,0-1-1,0 0 0,-1-1 0,0 0 0,0-2 0,-28 8 0,38-12-21,-23 5-90,0-1-1,-38 1 0,102 16-3804,-5-17 1708,1-1-1869</inkml:trace>
  <inkml:trace contextRef="#ctx0" brushRef="#br0" timeOffset="5459.62">1620 1829 7043,'-7'0'474,"1"0"-1,0 0 0,0 1 1,-1 0-1,1 0 1,-7 2-1,10-1-368,0-1 0,0 1-1,0-1 1,1 1 0,-1 0-1,1 0 1,-1 0 0,1 0 0,0 1-1,-1-1 1,1 1 0,1-1 0,-1 1-1,-2 4 1,-5 10 52,0 1-1,1 0 1,2 1-1,-1-1 1,2 1 0,1 1-1,-3 26 1,4-12 90,1 0 0,3 0 0,5 49 0,-4-68-217,1 0 0,0 0-1,1-1 1,0 0 0,1 1-1,1-2 1,7 15 0,-10-22-36,1 0 0,0-1 0,0 1 0,0-1 0,1 1 0,0-1 0,0-1 0,0 1 0,1-1 0,-1 0 0,1 0 0,0 0 0,0-1 0,1 0 0,-1 0 0,10 2 0,-13-4-94,0-1 0,-1 0 0,1 0 0,0 0 0,-1-1 0,1 1 1,0-1-1,-1 1 0,1-1 0,0 0 0,-1 0 0,0 0 0,1 0 0,-1-1 0,1 1 0,2-3 0,40-32-2696,-34 26 1216,14-15-1832</inkml:trace>
  <inkml:trace contextRef="#ctx0" brushRef="#br0" timeOffset="5896.11">1900 1948 5330,'3'10'5339,"3"22"-4669,1 4-92,20 152 1021,-26-173-1534,0 0 1,2 0-1,-1 0 1,2-1-1,0 1 1,9 21-1,-21-49-961,0 1-562,1-1-1,0-1 0,-6-15 0,4 0-2711</inkml:trace>
  <inkml:trace contextRef="#ctx0" brushRef="#br0" timeOffset="6274.01">1776 1957 4882,'-13'-9'2578,"13"1"326,24-11-1225,-22 18-1837,13-7 280,0 0 0,1 1 0,0 0 0,0 1 0,0 1 0,1 1 0,0 0 0,0 1-1,33-1 1,-37 4-94,0 0-1,0 1 0,1 0 0,-1 1 1,-1 1-1,1 0 0,0 1 1,-1 0-1,0 1 0,0 0 0,0 1 1,0 0-1,19 15 0,-20-13-14,-1 1 1,0 0-1,-1 1 0,0 0 0,0 0 1,-1 1-1,-1 0 0,0 1 0,11 23 1,-15-29-6,-1 1 0,0 0 0,-1 0 1,1 0-1,-1-1 0,-1 1 1,1 0-1,-1 0 0,0 0 0,-1 0 1,0 0-1,0 0 0,0 0 1,-1 0-1,0 0 0,-1-1 1,1 1-1,-1-1 0,0 0 0,-1 0 1,-4 7-1,-1-1 24,0 0 0,-1 0 1,0-1-1,-1-1 0,-1 0 0,1 0 1,-1-1-1,-21 11 0,23-14 6,-1-1-1,0 0 0,0-1 1,0 0-1,0-1 1,-1 0-1,1 0 0,-1-2 1,0 1-1,0-1 1,-13-1-1,-70 1 54,102-2-512,0 0 0,0-1 0,0 0 0,9-4 0,-6 3-92,20-10-1370,6-4-644</inkml:trace>
  <inkml:trace contextRef="#ctx0" brushRef="#br0" timeOffset="6688.67">2336 1686 7732,'-15'1'3487,"21"4"-2715,-2-1-672,80 87 1493,-68-77-1513,-1 1 0,-1 1 1,-1 1-1,0-1 1,-1 2-1,0 0 1,-2 0-1,0 1 1,-1 1-1,-1-1 1,-1 1-1,7 30 0,-9-30-56,-1 1 0,-1-1 0,-1 1 0,-1 0 0,-1 0 0,0 0 0,-5 26 0,3-34 0,-1-1-1,0-1 0,-1 1 0,0 0 1,-1-1-1,0 0 0,-1 0 0,0 0 1,-1-1-1,0 0 0,0 0 0,-1 0 1,-14 12-1,8-8-301,21-26-4003,-3-14 364</inkml:trace>
  <inkml:trace contextRef="#ctx0" brushRef="#br0" timeOffset="7075.8">3090 2162 11221,'0'-5'1505,"5"0"-289,-5 10-575,6-5 79,-1-3-640,-8 1 192,3 4-208,3-2-128,-11 0 48,-5-2-432,7 4-64,-2 1-497,-2 11-287,-9 1-1922</inkml:trace>
</inkml:ink>
</file>

<file path=word/ink/ink6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3:47.710"/>
    </inkml:context>
    <inkml:brush xml:id="br0">
      <inkml:brushProperty name="width" value="0.1" units="cm"/>
      <inkml:brushProperty name="height" value="0.1" units="cm"/>
      <inkml:brushProperty name="color" value="#33CCFF"/>
    </inkml:brush>
  </inkml:definitions>
  <inkml:trace contextRef="#ctx0" brushRef="#br0">220 516 5378,'-12'-19'2517,"10"14"-800,5 9-297,0 2-1363,0 0 0,0 0 0,-1 0 0,1 0 0,-2 1 0,1-1 0,-1 1 0,0-1-1,1 10 1,1 6 57,23 195 309,1 8-230,15 45-110,-41-269-83,-1 1 0,0-1 1,0 0-1,0 1 1,0-1-1,0 0 0,0 1 1,0-1-1,0 0 0,0 1 1,-1-1-1,1 0 0,0 0 1,-2 2-1,2-3 0,0 0 1,0 0-1,-1 1 0,1-1 0,0 0 0,0 0 0,-1 0 1,1 0-1,0 0 0,-1 0 0,1 0 0,0 0 1,-1 0-1,1 0 0,0 0 0,-1 0 0,1 0 0,0 0 1,0 0-1,-1 0 0,1 0 0,0 0 0,-1-1 0,1 1 1,0 0-1,0 0 0,-1 0 0,1 0 0,0-1 1,0 1-1,-1 0 0,1 0 0,0-1 0,0 1 0,-3-3 9,1 0-1,-1 1 0,1-1 0,0-1 0,0 1 1,0 0-1,-3-7 0,-7-36 43,2 0-1,-9-91 1,13 31-26,9-145 1,-5 216-58,2-5 48,3 42-55,2 10-5,5 20 37,-9-28 33,4 18 46,0-1 0,-2 1 0,1 43-1,-1-15-27,-2 1 60,-2-1 0,-10 75 0,8-116 66,-1-8-230,-5-18-620,-4-32-1992,16 20 319,2 0-1355</inkml:trace>
  <inkml:trace contextRef="#ctx0" brushRef="#br0" timeOffset="515.98">78 887 5891,'-9'-11'345,"1"0"0,0-1-1,0 0 1,1 0 0,1-1 0,0 0 0,1 0 0,0 0 0,1-1 0,1 0 0,0 0 0,0 0-1,2 0 1,-1-26 0,3 25-219,0 0 1,0 1-1,2-1 0,0 0 0,0 1 0,1-1 0,1 1 0,1 0 0,0 1 0,0-1 1,1 1-1,1 0 0,16-20 0,-11 18-84,0 1 1,1 0-1,1 1 1,0 1-1,0 0 1,1 1-1,1 1 0,0 0 1,27-11-1,-35 18-35,1 0-1,-1 0 0,1 1 0,0 0 0,0 1 1,0 0-1,0 1 0,0-1 0,0 2 0,0 0 1,0 0-1,-1 1 0,1 0 0,0 0 1,-1 1-1,1 1 0,-1-1 0,0 2 0,0-1 1,11 9-1,-10-6-2,0 1 0,0 0 0,-1 0 0,0 1 0,-1 1 0,0-1 1,-1 1-1,1 1 0,-2-1 0,0 1 0,0 1 0,-1-1 0,0 1 0,-1 0 0,0 0 1,-1 0-1,-1 0 0,0 0 0,0 1 0,-1 21 0,-1-18 2,-1 1 0,-1-1-1,0 0 1,-1 1 0,-1-1 0,0-1 0,-1 1-1,-1-1 1,0 1 0,-1-2 0,-1 1-1,-1-1 1,0 0 0,0-1 0,-16 18 0,19-26 1,1 0 1,-1 0-1,0-1 1,0 0 0,-1 0-1,1 0 1,-1-1 0,0 0-1,1 0 1,-1-1-1,-1 1 1,1-2 0,0 1-1,-10 0 1,-6 0 10,-1-2 0,1-1 0,-27-3 0,32-1-21,18 5 1,0 0-1,-1 0 0,1 0 1,-1 0-1,1 0 0,0 0 1,-1-1-1,1 1 0,0 0 1,-1 0-1,1-1 0,0 1 1,-1 0-1,1 0 0,0-1 1,0 1-1,-1 0 0,1-1 1,0 1-1,0 0 0,-1-1 1,1 1-1,0 0 1,0-1-1,0 1 0,0 0 1,0-1-1,0 1 0,-1-1 1,1 1-1,0 0 0,0-1 1,0 1-1,1-1 0,27-7-1848,58-32-1513,-38 12-49</inkml:trace>
  <inkml:trace contextRef="#ctx0" brushRef="#br0" timeOffset="922.13">888 298 6035,'-6'-4'641,"-10"-6"2219,16 10-2821,-1 0 0,1 0 0,0 0 0,0-1 0,-1 1 0,1 0-1,0 0 1,0 0 0,0 0 0,-1 0 0,1 0 0,0 0-1,0 0 1,-1 0 0,1 0 0,0 0 0,0 0 0,-1 0 0,1 0-1,0 0 1,0 0 0,0 1 0,-1-1 0,1 0 0,0 0 0,0 0-1,0 0 1,-1 0 0,1 0 0,0 1 0,0-1 0,0 0-1,0 0 1,-1 0 0,1 1 0,0-1 0,0 0 0,0 0 0,0 0-1,0 1 1,0-1 0,0 0 0,0 0 0,0 0 0,0 1 0,-1-1-1,1 0 1,0 0 0,0 1 0,0-1 0,0 0 0,1 0-1,-1 1 1,0-1 0,0 0 0,-6 20 724,1 2-635,-5 14 42,2 0 0,2 0 0,-3 68 0,9-88-121,6 146 464,-3-128-403,1 0 1,15 55 0,-9-60-79,1-1 0,25 45 0,-17-37-61,-3 6-115,-15-42 60,-1 1 0,1-1 1,-1 0-1,1 1 0,0-1 1,-1 0-1,1 0 0,-1 1 0,1-1 1,-1 0-1,1 0 0,0 0 1,-1 0-1,1 0 0,-1 0 0,1 0 1,0 0-1,-1 0 0,1 0 1,-1 0-1,1 0 0,0-1 0,-1 1 1,1 0-1,-1 0 0,1-1 1,0 1-1,23-11-2348,0-5-425</inkml:trace>
  <inkml:trace contextRef="#ctx0" brushRef="#br0" timeOffset="1580.58">1329 475 6019,'-13'-17'6939,"21"103"-5707,-6-61-1200,-2 0-1,0-1 0,-2 1 0,-5 29 0,-2 49 24,9 53-12,12-158-46,0 0-1,-1-1 1,1-1-1,15-7 1,-2 3 20,66-14 71,-68 14-86,-14 4-2,1 0-1,0 2 1,0-1 0,0 1-1,17-1 1,43 5-11,-46-1 18,39-1 0,-44-3-22,-11 2 8,-1 0-1,0 0 0,0 0 0,0 1 0,1 0 0,8 2 0,-9-1-565,-14-8-778,-21-18-1279,14 7-80,-4-6-2154</inkml:trace>
  <inkml:trace contextRef="#ctx0" brushRef="#br0" timeOffset="1955.58">1300 424 7091,'-16'-6'2507,"15"2"-1060,25 0-520,3-1-627,71-22 101,-66 19-353,52-19 0,-76 23-78,0 1 0,0 0 1,0 0-1,0 1 1,0 0-1,1 1 0,-1 0 1,0 0-1,1 1 1,9 0-1,-18 0-7,1 0 0,-1 0 0,1 0 0,-1 0 1,1 0-1,-1 1 0,1-1 0,-1 0 0,1 0 0,-1 0 0,1 1 0,-1-1 0,1 0 0,-1 0 0,0 1 1,1-1-1,-1 0 0,1 1 0,-1-1 0,0 1 0,1-1 0,-1 0 0,0 1 0,0-1 0,1 1 1,-1-1-1,0 1 0,0-1 0,0 1 0,0-1 0,1 1 0,-1-1 0,0 1 0,0-1 0,0 1 1,0-1-1,0 1 0,0-1 0,0 1 0,0-1 0,-1 1 0,1-1 0,0 1 0,0-1 0,0 1 0,0-1 1,-1 1-1,1-1 0,0 0 0,-1 1 0,1-1 0,0 1 0,-1-1 0,1 0 0,-1 1 0,-20 24-2663,2-6-206</inkml:trace>
  <inkml:trace contextRef="#ctx0" brushRef="#br0" timeOffset="2401.19">1257 762 6819,'5'0'961,"-2"-7"-465,21 7 64,5-12 176,14-3-463,-11 1-129,19-5-64,-11 26-64,-2-22-16,-4 23 96,-10-8-192,-2 7 48,5-19-241,-9 17-927,4-5-1649</inkml:trace>
  <inkml:trace contextRef="#ctx0" brushRef="#br0" timeOffset="2993.41">2171 893 5138,'1'1'218,"5"18"1832,-6-19-2019,1 0-1,-1 1 1,0-1 0,0 0-1,0 1 1,0-1-1,0 1 1,0-1 0,1 0-1,-1 0 1,0 1-1,0-1 1,0 0-1,1 1 1,-1-1 0,0 0-1,1 0 1,-1 1-1,0-1 1,0 0 0,1 0-1,-1 0 1,0 1-1,1-1 1,-1 0 0,0 0-1,1 0 1,-1 0-1,1 0 1,-1 0 0,0 0-1,1 0 1,-1 0-1,0 0 1,1 0 0,-1 0-1,0 0 1,1 0-1,-1 0 1,1 0-1,-1 0 1,0 0 0,1-1-1,-1 1 1,0 0-1,1 0 1,-3-30 2970,3 22-2896,-1-1-1,0 1 1,-1 0-1,0-1 0,0 1 1,-1 0-1,-4-13 0,0-1-14,1-1-1,0-1 1,2 1-1,-1-29 1,-2-12-55,4 41 4,1 1-1,1-1 1,1 0-1,4-31 0,-3 48-31,0 0 0,0 0 0,0 1-1,1-1 1,0 0 0,0 1 0,0 0-1,0-1 1,1 1 0,0 1 0,5-6-1,9-7 19,30-22-1,-21 17 20,-20 17-43,0-1 0,0 1 0,1 1 0,0-1 0,0 1 1,0 1-1,0-1 0,0 1 0,1 1 0,0 0 0,-1 0 0,12-1 0,-14 3 2,0 0-1,-1 0 0,1 0 0,0 1 0,-1 0 1,1 0-1,-1 1 0,1-1 0,-1 1 1,1 0-1,-1 1 0,0-1 0,0 1 1,0 0-1,0 0 0,-1 1 0,1-1 1,-1 1-1,0 0 0,4 5 0,-1 1 14,0 0 0,-1 0 0,0 1 0,0 0 0,-1 0 0,-1 1 0,0-1-1,0 1 1,-1 0 0,2 18 0,3 8 105,-3-13-59,2 50-1,1 8 14,-5-62 38,-1 1 1,-2 28 0,0-40-122,-9 36-6149</inkml:trace>
  <inkml:trace contextRef="#ctx0" brushRef="#br0" timeOffset="3682.52">2923 409 4034,'-15'-26'5149,"10"18"-3187,11 18-424,12 12-934,-15-19-561,-1-1 0,1 1 0,-1 0 0,1 0 0,-1 0 0,3 6 0,4 14 57,-2 0 1,0 1 0,-2 0 0,3 28 0,-6-26-65,-1 0 1,-2 0 0,-4 31 0,3-36-8,-1-9-11,-3-12 32,-9-18 3,11 13-75,-1-6 22,0 1 1,1-1 0,0 0 0,0 0 0,1 0-1,1 0 1,0-1 0,1 1 0,-1-17 0,-1-176 9,11 227-19,-1-7 54,-1 0 0,6 24 0,-5 33 32,-3 91 0,-6-147-529,2-17 260,-1 0 0,0 0 0,1 0 0,-1 0 0,1 0-1,-1 0 1,1 0 0,-1 0 0,1 0 0,-1 0 0,1-1 0,-1 1 0,1 0 0,-1 0 0,1 0 0,-1-1 0,1 1 0,-1 0 0,-3-5-1920,-8-8-2258</inkml:trace>
  <inkml:trace contextRef="#ctx0" brushRef="#br0" timeOffset="4152.59">2768 292 4802,'-1'-1'290,"1"0"0,-1 0 0,1 0-1,-1 0 1,1 0 0,0 0 0,0 0-1,0 0 1,0 0 0,-1 0 0,1 0 0,1-1-1,-1 1 1,0 0 0,0 0 0,0 0-1,1 0 1,-1 0 0,0 0 0,1 0 0,0-2-1,21-13 608,-20 14-888,14-5 137,-1 1-1,1 1 1,0 0 0,0 1 0,0 1-1,1 0 1,19 0 0,-23 2-99,0 1 1,0 1 0,1 0-1,-1 1 1,0 1 0,-1 0-1,1 0 1,0 1 0,-1 1-1,0 0 1,0 1 0,17 11-1,-11-5-20,0 1-1,0 1 0,-1 1 0,-1 0 0,-1 1 1,21 28-1,-32-38-24,0 1 1,-1-1 0,0 0 0,0 1-1,-1 0 1,0 0 0,0-1-1,0 1 1,-1 0 0,0 0 0,0 1-1,-1-1 1,0 0 0,0 0-1,-1 0 1,0 0 0,-3 12-1,-3 8 19,-2 0 0,-1 0-1,-12 25 1,20-49-19,-3 8 42,-1 0 1,0-1-1,-1 0 0,0 0 0,0-1 1,-1 1-1,-1-2 0,1 1 0,-1-1 1,-19 12-1,21-15-21,-1 0 1,-1 0-1,1-1 0,-1-1 1,1 0-1,-1 0 1,0 0-1,0-1 0,0 0 1,0-1-1,0 0 1,-1-1-1,1 1 0,-16-3 1,23 2-38,0-1 0,1 1 0,-1 0 0,0-1 0,0 1 0,1-1 0,-1 1 0,0-1 0,1 0 0,-1 0 0,1 1 0,-1-1 0,1 0 0,-3-3 0,3 4-39,1-1-1,0 0 1,-1 1 0,1-1 0,0 0-1,-1 0 1,1 1 0,0-1-1,0 0 1,0 1 0,0-1 0,0 0-1,0 0 1,0 1 0,0-1-1,0 0 1,0 0 0,0 1 0,0-1-1,1 0 1,-1 0 0,0 1-1,1-1 1,-1 0 0,4-5-597,0 1 0,0-1 0,1 1 1,-1 0-1,1 1 0,7-7 0,12-8-3128</inkml:trace>
  <inkml:trace contextRef="#ctx0" brushRef="#br0" timeOffset="4774.85">3321 68 4466,'18'28'7802,"9"10"-7231,-3 1-1,28 59 1,-32-49-321,-12-30-163,0 1 1,6 26-1,-8-21-55,-1 0 0,-2 0 1,0 1-1,-2-1 0,0 1 1,-2-1-1,-1 1 0,-1-1 0,-1 0 1,-13 44-1,-64 164 213,75-216-196,6-13-45,-1 0 1,0 0-1,0 0 1,0-1-1,-1 1 0,1 0 1,-1-1-1,0 0 1,0 1-1,0-1 0,0 0 1,-1 0-1,1 0 1,-1 0-1,0 0 0,1-1 1,-5 3-1,7-4-29,-1-1-1,0 0 0,1 0 0,-1 0 0,0 0 1,1 1-1,-1-1 0,1 0 0,-1 0 0,0 0 1,1 0-1,-1-1 0,0 1 0,1 0 0,-1 0 1,0 0-1,1 0 0,-1-1 0,1 1 0,-2-1 1,1 0-345,0 0 1,-1 0-1,1 0 1,0 0 0,0 0-1,0-1 1,0 1-1,0 0 1,0-1 0,0 1-1,0-1 1,1 1-1,-1-1 1,0-1 0,-1-15-4879</inkml:trace>
  <inkml:trace contextRef="#ctx0" brushRef="#br0" timeOffset="6563.93">4104 331 4818,'-1'-3'328,"-1"0"0,0-1 0,1 1 0,0 0 0,0-1 0,0 0-1,0 1 1,1-1 0,-1-5 0,-2-6 4323,3 18-4566,0-1 1,0 1-1,0 0 0,0-1 1,1 1-1,-1-1 0,0 1 0,1-1 1,0 1-1,0-1 0,1 4 1,2 6-13,0 0-1,-2 0 1,1 0 0,-1 0 0,-1 1 0,0-1 0,-2 15 0,5 39 179,2-24-219,0 6 36,13 47-1,-15-80-59,1 0 0,0-1 0,1 1 0,1-2 0,0 1 0,1-1 0,12 17 0,-17-26-10,-1-1-1,1 0 1,0 0-1,0 0 1,0 0-1,1 0 1,-1 0-1,1-1 1,-1 0 0,1 0-1,0 0 1,0 0-1,0 0 1,0-1-1,0 0 1,0 0-1,1 0 1,-1 0-1,0-1 1,1 1-1,-1-1 1,0 0-1,0-1 1,1 1-1,-1-1 1,0 0-1,0 0 1,1 0-1,-1 0 1,0-1-1,0 1 1,0-1-1,-1 0 1,1-1-1,0 1 1,-1 0-1,1-1 1,-1 0-1,0 0 1,4-5-1,9-15 16,-2 0 0,-1-2 0,0 1 0,11-37-1,17-86 0,-25 80-10,-7 33 17,-2-1-1,-1 1 1,1-44-1,-5 69-37,-2 9 17,0 0-1,1 0 1,-1 0-1,0 0 1,0 0 0,0-1-1,0 1 1,1 0-1,-1 0 1,0 0-1,0 0 1,0 0-1,0 0 1,0 0-1,1 0 1,-1 0-1,0 0 1,0 0 0,0 0-1,0 0 1,1 0-1,-1 0 1,0 0-1,0 0 1,0 1-1,0-1 1,1 0-1,-1 0 1,0 0 0,0 0-1,0 0 1,0 0-1,0 0 1,0 0-1,1 1 1,-1-1-1,0 0 1,0 0-1,0 0 1,0 0-1,0 0 1,0 1 0,0-1-1,0 0 1,0 0-1,0 0 1,0 0-1,0 0 1,0 1-1,0-1 1,0 0-1,8 15-1526,0 1-1,-1-1 0,6 26 1,-7-16-1564</inkml:trace>
  <inkml:trace contextRef="#ctx0" brushRef="#br0" timeOffset="8203.16">5410 327 2321,'-2'-3'811,"-1"1"-306,0-1 0,1 1 0,-1-1-1,1 0 1,0 0 0,0 1 0,0-1-1,0-1 1,0 1 0,1 0 0,-1 0-1,1-1 1,0 1 0,-1-6 699,13 47-375,0 2-608,-1 0 0,-3 0 0,5 76-1,-12 126 34,-3-104-115,2-147-107,0-1 1,-1 1 0,1 1 0,-6-14 0,-5-23 11,9 25-31,-15-70 10,5-1 0,-3-103 0,25 103 4,-9 91-27,0 1-1,0-1 1,0 0 0,0 0-1,0 0 1,0 0 0,0 0-1,0 0 1,1 0 0,-1 0-1,0 1 1,0-1 0,0 0-1,0 0 1,0 0 0,0 0-1,0 0 1,0 0 0,0 0-1,0 0 1,0 0 0,0 0-1,0 0 1,0 0 0,0 1-1,1-1 1,-1 0 0,0 0-1,0 0 1,0 0 0,0 0-1,0 0 1,0 0 0,0 0 0,0 0-1,1 0 1,-1 0 0,0 0-1,0 0 1,0 0 0,0 0-1,0 0 1,0 0 0,0 0-1,0 0 1,0 0 0,1 0-1,-1 0 1,0 0 0,0-1-1,0 1 1,0 0 0,0 0-1,0 0 1,0 0 0,0 0-1,0 0 1,0 0 0,0 0-1,1 0 1,3 9-12,4 20 70,-1 0 1,-2 1-1,-1-1 0,-1 1 0,-2 55 1,0-35-17,-4 24-12,1-54-167,1-1 0,1 1 0,0-1 0,2 0 0,5 32 0,-3-32-1081</inkml:trace>
  <inkml:trace contextRef="#ctx0" brushRef="#br0" timeOffset="8611.09">5118 424 6771,'-4'-5'190,"1"1"1,0-1-1,0 1 0,0-1 0,1 0 0,-1 0 1,1 0-1,1-1 0,-1 1 0,1 0 1,0-1-1,0 1 0,0-1 0,1 1 1,0-1-1,0 1 0,0-1 0,2-6 0,-1 5-83,2-1-1,-1 1 1,1 0-1,0-1 0,1 1 1,-1 1-1,1-1 0,1 1 1,-1-1-1,1 1 0,0 0 1,12-9-1,2-3 75,1 1-1,1 2 1,0 0-1,1 1 1,35-17-1,-45 26-145,1 0 0,0 1 0,0 1 0,0 0 0,1 1-1,-1 0 1,0 1 0,1 0 0,-1 1 0,1 1 0,-1 0 0,18 4 0,-15-2-17,0 0 0,0 2 0,16 6 0,-26-7-15,1-1-1,-1 1 1,0 0 0,0 0-1,0 0 1,-1 1 0,1 0-1,-1 0 1,6 9-1,-4-7 4,-1 1-1,-1 0 0,0 1 1,0-1-1,0 1 0,-1 0 1,0 0-1,-1 0 0,0 0 1,-1 1-1,0 0 1,0-1-1,-1 1 0,0 0 1,-1 0-1,0-1 0,0 1 1,-1 0-1,0 0 0,-1-1 1,0 1-1,-4 9 0,-5 6 4,-1 0 0,-1-2 0,-1 0 0,-1 0 0,-1-1 0,0-1-1,-2-1 1,-1 0 0,0-1 0,-1-1 0,-36 23 0,5-13 2,48-27-16,0 0 0,0 0 0,0 0 0,0 0 0,0-1 0,0 1 0,0-1 0,0 0 0,0 0 0,0 0 0,0 0 0,0-1 0,0 1 0,0-1 0,-3-1 0,-8-1-75,14 3 20,-1 0 0,0 0 0,1 0-1,-1 0 1,0 0 0,1 0 0,-1 0 0,1 0 0,-1 0-1,0 0 1,1-1 0,-1 1 0,1 0 0,-1 0 0,0-1-1,1 1 1,-1 0 0,1-1 0,-1 1 0,1-1 0,0 1 0,-1 0-1,0-2 1</inkml:trace>
  <inkml:trace contextRef="#ctx0" brushRef="#br0" timeOffset="9762.7">679 1671 1953,'-23'-1'792,"0"0"0,0 2-1,0 0 1,-28 6 0,-50 0 2436,69-9-1422,9 0 278,25-2-367,12-3-1591,120-37 225,256-77 90,14 29-227,767-46-56,-766 139-126,-268 3 0,-115-3-47,1-2 1,33-4 0,-53 3-21,-4 1 92,-14-2-637,-41-13-4262,37 3 1147</inkml:trace>
  <inkml:trace contextRef="#ctx0" brushRef="#br0" timeOffset="10997.56">1240 2046 6195,'2'-2'3850,"-2"2"-3825,-1 1 0,1-1 0,0 0 0,0 1 0,-1-1 0,1 0 0,0 1 0,0-1 0,-1 1 0,1-1 0,0 0 0,0 1 0,0-1 0,0 1 0,0-1 0,0 0 0,0 1 0,0-1 0,0 1 1,0-1-1,0 1 0,0-1 0,0 0 0,0 1 0,0-1 0,0 1 0,0-1 0,0 1 0,1-1 0,-1 0 0,0 1 0,0-1 0,1 0 0,-1 1 0,0-1 0,0 0 0,1 1 0,0-1 0,15 42 205,-2-1 0,-2 2-1,-1 0 1,-2 0 0,-3 1 0,-1-1-1,-1 60 1,1-77-154,-3-22-39,-4-18-22,-4-23 33,-2-40-1,1-2 26,3 53-45,-2-20-11,-22-83 0,35 149 100,1 0-43,0 2 0,4 22 0,-7-13-55,-1 1 1,-1-1-1,-2 1 1,-1 0-1,-7 55 1,-10-41-1475,0-23-3282</inkml:trace>
  <inkml:trace contextRef="#ctx0" brushRef="#br0" timeOffset="11583.52">1052 2196 2449,'-3'-8'489,"-1"-1"1,2 0-1,-1 0 0,1 0 0,1 0 1,-1 0-1,2 0 0,-1 0 0,1 0 1,0-1-1,1 1 0,0 0 0,1 0 1,0 0-1,4-10 0,-3 9-404,1 1 1,0-1-1,1 1 0,0 0 0,1 1 1,0-1-1,0 1 0,0 1 0,1-1 1,0 1-1,1 0 0,0 0 0,0 1 0,0 0 1,1 1-1,0 0 0,0 0 0,0 1 1,1 0-1,-1 0 0,12-2 0,-2 3-47,0 0 0,1 1 0,-1 0 0,1 2 0,-1 1 0,1 0 0,-1 1 0,0 1 0,25 8 0,-33-9-31,-1 2 0,1-1 0,-1 1 0,0 1 0,0 0 0,-1 1-1,1-1 1,-1 2 0,0-1 0,-1 1 0,1 1 0,-1 0 0,-1 0 0,0 0 0,0 1 0,0 0 0,9 18-1,-13-18 1,0 0-1,0-1 1,-1 1 0,0 0-1,-1 0 1,0 1-1,0-1 1,-1 12-1,0-15 2,0-1 0,-1 1 0,0 0-1,0-1 1,0 1 0,-1-1 0,0 1 0,0-1 0,0 0-1,0 0 1,-1 0 0,0 0 0,0 0 0,-7 7 0,1-3-4,0-1 1,-1-1-1,0 0 1,0-1-1,-1 1 1,1-2-1,-14 6 1,-10 1 25,-38 8 0,41-13-250,-58 24-1,89-31 160,0 0 0,-1 1 0,1-1-1,0 1 1,0-1 0,0 0-1,-1 1 1,1-1 0,0 1 0,0-1-1,0 1 1,0-1 0,0 1 0,0-1-1,0 1 1,0-1 0,0 1 0,0-1-1,0 0 1,0 1 0,0-1-1,0 1 1,0-1 0,0 1 0,1-1-1,-1 1 1,0-1 0,0 0 0,1 1-1,-1-1 1,0 1 0,0-1-1,1 0 1,-1 1 0,0-1 0,1 0-1,0 1 1,11 13-1279,10-6-1152,11-3-2059</inkml:trace>
  <inkml:trace contextRef="#ctx0" brushRef="#br0" timeOffset="11957.57">1973 1939 6051,'-15'-1'1077,"13"0"-931,0 1-1,0-1 0,0 1 1,0 0-1,0 0 0,0 0 1,0 0-1,0 0 1,0 0-1,0 0 0,0 1 1,0-1-1,0 1 0,0-1 1,1 1-1,-1 0 0,0 0 1,0 0-1,1 0 1,-1 0-1,0 0 0,1 0 1,-1 1-1,1-1 0,0 0 1,-1 1-1,1-1 0,-2 4 1,-7 13 42,2 1 0,0 0 0,1 0 0,1 1 0,1-1 0,-5 38 0,5-17 70,3 0-1,2 61 1,1-89-228,1 0-1,0 0 1,0 0 0,1 0-1,1-1 1,0 1 0,1-1 0,9 17-1,-10-20-54,1-1-1,0 0 0,0 0 0,1 0 1,0-1-1,0 0 0,1 0 1,-1 0-1,1-1 0,0 0 1,1 0-1,9 4 0,-16-9-61,0 1-1,0-1 0,0 0 1,0 1-1,0-1 1,0 0-1,0 0 1,0 0-1,0 0 1,0 0-1,0 0 1,0 0-1,0 0 1,0 0-1,0-1 0,0 1 1,0 0-1,0-1 1,0 1-1,0-1 1,0 1-1,0-1 1,0 1-1,1-2 1,18-20-2322,-15 16 1708,20-22-2741</inkml:trace>
  <inkml:trace contextRef="#ctx0" brushRef="#br0" timeOffset="12399.6">2279 2025 5955,'0'1'291,"-1"0"0,0 0-1,1 0 1,-1 0 0,1 0 0,0 0 0,-1 0 0,1 0 0,0 0 0,-1 0 0,1 0 0,0 0 0,0 0-1,0 0 1,0 0 0,0 0 0,0 0 0,0 1 0,1 0 0,2 39-607,-2-26 856,12 80 156,-8-70-519,-1 0 1,-2 0-1,0 0 0,-3 37 1,1-60-200,0-1 0,-1 1 0,1-1 0,0 1 0,0-1 1,0 1-1,0 0 0,0-1 0,1 1 0,-1-1 1,0 1-1,1-1 0,0 3 0,-1-5-146,1 0 0,-1 0 0,0 0 1,0 0-1,0 0 0,0-1 0,0 1 0,0 0 0,0 0 0,-1 0 1,1 0-1,0 0 0,-1 0 0,1 0 0,-1 0 0,1 0 0,-1 0 0,0-1 1,-7-19-1976,1-5-517</inkml:trace>
  <inkml:trace contextRef="#ctx0" brushRef="#br0" timeOffset="12808.47">2067 2059 6451,'-6'-8'4158,"13"1"-3380,11-4-643,2 1 0,-1 1 0,1 1 0,1 0 0,-1 1 0,1 2 1,0 0-1,1 1 0,-1 1 0,42 0 0,-48 2-119,0 2-1,0 0 1,1 0 0,-1 2-1,-1 0 1,1 1 0,0 0-1,-1 1 1,0 0 0,0 1-1,0 1 1,-1 1 0,0-1-1,0 2 1,-1 0 0,18 17-1,-25-20-4,-1-1 0,1 1 0,-1 1 0,0-1 0,0 1 0,-1 0 0,1-1 0,-2 1 0,1 1 0,-1-1 0,0 0 0,0 1 0,-1-1-1,0 1 1,-1-1 0,0 1 0,0-1 0,0 1 0,-1-1 0,0 1 0,0-1 0,-1 1 0,0-1 0,0 0 0,-1 0 0,0 0 0,0 0 0,-1 0 0,0-1-1,0 1 1,0-1 0,-1 0 0,0 0 0,0-1 0,-1 0 0,1 0 0,-1 0 0,0 0 0,-10 5 0,-1 0 4,-2-1 0,1 0-1,-1-1 1,0-1 0,0-1 0,-41 7 0,-17-6 28,85-7-819,0-1 1,-1 1 0,1-1 0,-1-1 0,0 1-1,13-5 1,21-10-2784</inkml:trace>
  <inkml:trace contextRef="#ctx0" brushRef="#br0" timeOffset="13201.81">2696 1811 4018,'-3'0'7075,"26"14"-6206,17 12-673,-23-12-89,0 2 0,-1 0 1,0 1-1,-2 0 1,0 1-1,-1 1 0,-1 0 1,-1 1-1,0 0 1,-1 1-1,-2 0 0,0 0 1,-1 1-1,4 26 1,-7-30-62,-2 0 1,0 1 0,-1 0-1,-1-1 1,-1 1 0,0-1-1,-8 33 1,6-37 8,-2 0 0,1-1 0,-2 0-1,1 0 1,-2-1 0,0 1 0,0-1 0,-1-1 0,-1 1 0,-18 18-1,3-12 80,24-18-171,0-1 0,0 1 1,1 0-1,-1 0 0,0-1 0,0 1 1,0 0-1,0 0 0,0-1 0,0 1 1,1 0-1,-1 0 0,0-1 0,0 1 1,0 0-1,0-1 0,0 1 1,0 0-1,0 0 0,0-1 0,0 1 1,-1 0-1,1 0 0,0-1 0,0 1 1,0 0-1,0-1 0,0 1 0,0 0 1,0 0-1,-1-1 0,1 1 0,0 0 1,0 0-1,0 0 0,-1-1 1,1 1-1,0 0 0,0 0 0,0 0 1,-1 0-1,1 0 0,0-1 0,0 1 1,-1 0-1,1 0 0,0 0 0,-1 0 1,1 0-1,0 0 0,0 0 0,-1 0 1,1 0-1,0 0 0,-1 0 0,1 0 1,0 0-1,0 0 0,-1 0 1,1 0-1,0 0 0,0 0 0,-1 1 1,1-1-1,0 0 0,0 0 0,-1 0 1,1 1-1,10-27-3892,3 1 700</inkml:trace>
  <inkml:trace contextRef="#ctx0" brushRef="#br0" timeOffset="13581.59">4195 136 4514,'-5'0'1297,"2"-4"-273,0 6-368,3-7-303,3 8-321,-6 1 32,6-4-128,5 12 96,0 5-64,-10-2-641,7 9-495,-2 0-401</inkml:trace>
  <inkml:trace contextRef="#ctx0" brushRef="#br0" timeOffset="14402.6">6125 30 2561,'1'0'81,"-1"0"0,0-1 0,1 1 0,-1-1 0,0 1 0,0 0-1,1-1 1,-1 1 0,0-1 0,0 1 0,0 0 0,0-1 0,1 1 0,-1-1 0,0 1-1,0-1 1,0 1 0,0-1 0,0 1 0,0-1 0,0 1 0,0 0 0,0-1 0,-1 1 0,1-1-1,0 1 1,0-1 0,0 1 0,0-1 0,-1 1 0,1 0 0,0-1 0,0 1 0,-1 0-1,1-1 1,0 1 0,-1 0 0,1-1 0,0 1 0,-1 0 0,0-1 0,1 1-20,0 0 0,-1 0 0,1-1 0,0 1 0,-1 0 0,1 0 0,0-1 0,0 1 0,-1 0 0,1 0 0,0-1 0,0 1 1,-1 0-1,1-1 0,0 1 0,0 0 0,0-1 0,0 1 0,0 0 0,0-1 0,-1 1 0,1 0 0,0-1 0,0 1 0,0 0 0,0-1 0,0 1 0,0 0 0,0-1 1,1 1-1,-1 0 0,0-1 0,0 1 0,0 0 0,0-1 0,0 1 0,0 0 0,1-1 0,-1 1 0,-3 13 3348,-11 22-2515,8-24-827,-50 116 421,48-107-433,1 2 0,1-1 0,1 1 0,-3 27 0,4-4-4,3 1 0,1 0-1,2 0 1,3-1 0,1 1-1,2-1 1,3 0 0,1-1-1,2 0 1,27 55 0,-38-90-48,1-1 1,1 0-1,0 0 0,0-1 1,0 1-1,1-1 1,0-1-1,1 1 0,-1-1 1,13 9-1,-28-44-3415,-6 4 605,-5-7-1886</inkml:trace>
</inkml:ink>
</file>

<file path=word/ink/ink6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4:28.515"/>
    </inkml:context>
    <inkml:brush xml:id="br0">
      <inkml:brushProperty name="width" value="0.1" units="cm"/>
      <inkml:brushProperty name="height" value="0.1" units="cm"/>
      <inkml:brushProperty name="color" value="#66CC00"/>
    </inkml:brush>
  </inkml:definitions>
  <inkml:trace contextRef="#ctx0" brushRef="#br0">374 297 6067,'-3'7'4554,"4"-6"-4469,5 23 616,3 16-316,17 225 748,-21-198-1071,-5-20-23,0-35-5,-1 1 0,4 23 1,-13-75 120,4 18-158,-7-42 0,11 41 25,-4-54-9,-3 1 0,-22-81 0,24 126-4,7 29 15,4 19 47,10 72 3,-3 0 0,-2 137 0,-9-225-342,0 4 294</inkml:trace>
  <inkml:trace contextRef="#ctx0" brushRef="#br0" timeOffset="388.7">7 407 5282,'-2'-6'196,"1"0"-1,-1 0 1,2 0-1,-1 0 1,1 0-1,-1 0 1,2-1-1,-1 1 1,1 0-1,0 0 1,0 0-1,0 0 1,1 0-1,0 0 1,0 0-1,1 1 1,0-1-1,0 1 1,0 0-1,0-1 1,1 1-1,5-5 1,6-6 41,1 1 0,1 1 1,0 1-1,1 0 0,21-11 0,-20 13-140,0 2-1,0 0 0,1 2 1,0 0-1,1 1 1,-1 1-1,1 1 0,22-2 1,-29 4-72,0 1 1,0 1-1,0 0 1,0 1-1,0 1 1,0 0-1,0 1 1,0 0-1,-1 1 1,1 0-1,-1 2 1,0-1-1,14 10 1,-21-12-13,-1 1 0,0 0 0,0 0 0,0 0 1,0 1-1,-1 0 0,0 0 0,0 0 0,0 0 0,0 1 0,-1 0 0,0-1 0,0 1 0,-1 0 0,1 1 1,-1-1-1,-1 0 0,1 1 0,-1-1 0,0 0 0,-1 1 0,1 0 0,-1-1 0,-1 1 0,1-1 1,-1 1-1,0-1 0,-1 1 0,1-1 0,-1 0 0,-1 0 0,-3 8 0,-3 5 21,-2-1-1,0-1 1,0 0 0,-2 0-1,0-1 1,-1-1-1,-1 0 1,-31 24-1,35-31-27,-1-1-1,0 0 1,0 0-1,-1-1 1,1-1-1,-1 0 1,0 0-1,-1-2 1,1 1-1,-1-2 1,0 0-1,1-1 0,-1 0 1,-20-2-1,23 0-777,28 8-1644,6 6 495,10-2-979</inkml:trace>
  <inkml:trace contextRef="#ctx0" brushRef="#br0" timeOffset="751.75">999 227 6323,'-2'0'171,"-1"-1"0,1 1 0,0 0 0,0 0 0,0 1-1,0-1 1,0 0 0,0 1 0,-1-1 0,1 1 0,0 0 0,0 0 0,1 0 0,-1 0 0,0 0 0,0 0 0,0 0 0,1 0-1,-1 1 1,0-1 0,1 1 0,-3 3 0,-1 2-27,0 0-1,1 1 1,0 0-1,-4 11 1,1-4 228,1 1-250,0 1-1,2 0 1,0 0 0,0 0 0,2 0 0,-2 20 0,3-24-63,1 3 15,0 0-1,1 0 0,0 0 0,1 0 1,1 0-1,5 16 0,0-6 13,1 0 0,21 42 0,-20-53-68,1 0 0,0-1 0,0 0 0,2-1 0,26 23 0,-25-24-43,19 12-452,-31-23 298,-1 0-1,1-1 1,-1 1 0,1-1-1,-1 1 1,1-1 0,-1 0-1,1 0 1,-1 0 0,1 0-1,-1 0 1,1 0 0,0 0-1,-1 0 1,1 0 0,-1-1-1,1 1 1,-1-1 0,1 1-1,-1-1 1,0 0 0,1 1-1,1-2 1,7-9-2756</inkml:trace>
  <inkml:trace contextRef="#ctx0" brushRef="#br0" timeOffset="1445.82">1414 367 6307,'9'33'5918,"20"122"-4942,-8-2-693,-5-50-153,-17-103-129,1 1-1,0-1 1,0 0 0,0 0-1,0 0 1,0 0 0,-1 0-1,1 0 1,0 0-1,0 0 1,0 0 0,0 0-1,-1 1 1,1-1-1,0 0 1,0 0 0,0 0-1,0 0 1,-1 0-1,1 0 1,0 0 0,0 0-1,0 0 1,0 0 0,-1 0-1,1-1 1,0 1-1,0 0 1,0 0 0,0 0-1,-1 0 1,1 0-1,0 0 1,0 0 0,0 0-1,0 0 1,0-1-1,-1 1 1,1 0 0,0 0-1,0 0 1,0 0 0,0 0-1,0-1 1,0 1-1,0 0 1,0 0 0,0 0-1,0 0 1,0-1-1,-1 1 1,1 0 0,0 0-1,-17-18 57,11 11-41,0 0-1,1 0 1,0 0 0,-6-11-1,2-6-14,0-2 0,1 1 0,2-1 0,0 0-1,2-1 1,1 1 0,1-1 0,1 1 0,2-1 0,0 0-1,2 1 1,1-1 0,1 1 0,1 0 0,14-38 0,-17 58-2,0 1 1,1-1-1,-1 1 1,1 0-1,0 0 1,0 0-1,0 1 0,1-1 1,0 1-1,0 0 1,0 0-1,0 1 1,1-1-1,-1 1 1,1 1-1,0-1 1,0 1-1,0 0 1,0 0-1,0 0 1,0 1-1,0 0 1,8 0-1,-3 0-3,0 1 0,0-1 0,0 2 0,0 0 0,-1 0 0,1 1 0,0 0 0,-1 1 0,0 0 1,1 1-1,-1 0 0,16 10 0,-23-12 4,1 0 0,-1 0 1,0 0-1,-1 1 0,1-1 1,0 1-1,-1 0 0,1 0 1,-1 0-1,0 0 0,0 0 1,0 1-1,-1-1 0,1 0 0,-1 1 1,1-1-1,-1 1 0,1 5 1,-2-3 3,0-1 1,0 1-1,0-1 0,-1 1 1,1-1-1,-2 1 0,1-1 1,0 1-1,-1-1 1,0 0-1,-3 7 0,-2 1 7,-1-1-1,0 1 0,0-2 1,-1 1-1,-1-1 1,0 0-1,0-1 0,-20 14 1,19-16-3,0 0 1,-1-1 0,0-1 0,0 0 0,-1 0 0,0-1-1,0-1 1,0 0 0,-15 2 0,27-6-35,0 0-1,0 0 1,1 0 0,-1 1 0,0-1 0,0 0 0,0 0 0,1 0-1,-1 1 1,0-1 0,0 0 0,1 1 0,-1-1 0,0 1 0,1-1-1,-1 1 1,1-1 0,-1 1 0,0 0 0,1-1 0,-1 1 0,1-1-1,-1 1 1,1 0 0,0 0 0,-1-1 0,1 1 0,0 0 0,0 0-1,-1-1 1,1 1 0,0 0 0,0 0 0,0 0 0,0-1 0,0 1-1,0 0 1,0 0 0,0 0 0,0-1 0,0 1 0,1 1 0,0 1-280,-1-1 1,1 1-1,0 0 1,0-1-1,1 1 1,-1-1-1,0 1 1,1-1-1,-1 0 1,5 4-1,5 8-2282</inkml:trace>
  <inkml:trace contextRef="#ctx0" brushRef="#br0" timeOffset="2292.49">2183 215 4610,'-1'-14'1396,"1"12"-1179,-1 0 1,1-1-1,0 1 1,0 0-1,0-1 1,0 1-1,0 0 1,0-1-1,0 1 1,1 0-1,0 0 1,-1-1-1,1 1 1,1-3-1,7-9 3424,-18 43-2365,-45 270-713,41-229-449,-32 99 0,38-146-115,3-12 2,2-10 11,2-21 10,15-66 2,4 0 0,31-86 0,-8 30-24,-8 21 32,-38 219 24,-6-21 18,-4 0 1,-4-1 0,-3 0-1,-41 99 1,59-167-43,-1 1-20,0 0 0,-1 0 0,-8 13 0,67-67-7228,-25 20 2843</inkml:trace>
  <inkml:trace contextRef="#ctx0" brushRef="#br0" timeOffset="2810.81">2488 305 6723,'0'8'5128,"8"21"-4344,-1-6-328,35 184 916,-40-188-1317,3 13-52,-5-31-232,-4-8-2474,0 0 286,-4-2-1232</inkml:trace>
  <inkml:trace contextRef="#ctx0" brushRef="#br0" timeOffset="3188.73">2406 312 5971,'0'-1'230,"-1"0"0,1 0 0,0 0 0,0 0 1,0 0-1,0 0 0,0-1 0,0 1 0,0 0 1,0 0-1,0 0 0,1 0 0,-1 0 0,0 0 0,1 0 1,-1 0-1,1 0 0,-1 0 0,1 0 0,-1 0 1,1 1-1,0-1 0,0-1 0,2-1-32,0 0-1,1 0 1,-1 0 0,0 1-1,1-1 1,5-2 0,-2 1-140,1 1 0,0-1 0,1 1 0,-1 1 0,17-4 0,-11 6-2,0 0-1,0 1 1,-1 0-1,1 2 1,0-1-1,-1 2 1,1 0-1,-1 0 1,0 1 0,0 1-1,-1 0 1,0 1-1,0 0 1,13 10-1,-16-9-43,0-1 0,0 1 0,-1 0-1,0 1 1,-1 0 0,0 0 0,10 17 0,-14-20-2,1 1-1,-1 0 1,-1 0 0,1 0-1,-1 1 1,-1-1 0,1 0 0,-1 1-1,0-1 1,-1 1 0,0-1-1,-1 10 1,0-7 1,-1-1 0,-1 0 0,1 1 0,-1-1-1,-1 0 1,1-1 0,-2 1 0,1-1 0,-1 1 0,0-1-1,-1-1 1,0 1 0,0-1 0,-1 0 0,-14 11 0,16-14-10,-45 36 67,46-36-57,-1 0 1,1-1 0,-1 0-1,0 0 1,0 0-1,0 0 1,0-1-1,-1 0 1,1 0-1,-11 2 1,-60 6 298,23-4-267,35-5-29,18-1-20,0-1 0,0 1 0,0 0 0,0 0 0,0 0 0,-1 0 0,1 0 0,0 0 0,0 0 0,0 0 0,0 0 0,0 0-1,0 0 1,-1 0 0,1 0 0,0 0 0,0 0 0,0-1 0,0 1 0,0 0 0,0 0 0,0 0 0,0 0 0,-1 0 0,1 0-1,0-1 1,0 1 0,0 0 0,0 0 0,0 0 0,0 0 0,0 0 0,0-1 0,0 1 0,0 0 0,0 0 0,0 0 0,0 0 0,0-1-1,0 1 1,0 0 0,0 0 0,0 0 0,0 0 0,0 0 0,0 0 0,1-1 0,-1 1 0,0 0 0,0 0 0,0 0 0,0 0 0,0 0-1,0 0 1,0-1 0,0 1 0,1 0 0,-1 0 0,17-2-1491,-9 2 1041,29-15-2306,-28 11 1931,18-12-2600</inkml:trace>
  <inkml:trace contextRef="#ctx0" brushRef="#br0" timeOffset="3610.42">2922 1 7011,'-10'-1'4352,"10"4"-4274,1 0 1,-1-1-1,1 1 1,0-1 0,-1 1-1,1-1 1,0 1-1,1-1 1,-1 1 0,0-1-1,1 0 1,-1 0 0,1 0-1,2 2 1,33 34 453,-21-23-358,-2 0 0,20 26 0,-23-27-93,0 2 1,-2 0-1,0 0 1,0 0 0,-2 1-1,0 0 1,-1 1 0,0 0-1,-2 0 1,0 0 0,-1 0-1,-1 0 1,0 1-1,-3 36 1,-2-31-19,-1 0-1,0 0 1,-2 0-1,-1-1 1,-1 0-1,-1 0 1,-1-1-1,-20 35 1,26-52-52,0 1 1,0-1-1,0 0 0,0 0 1,-1 0-1,0 0 0,0-1 1,0 0-1,-1 0 0,1 0 1,-8 3-1,-5 4-574,17-11 226,1 0 291,-1 0-1,1 0 0,0 0 1,0 0-1,0-1-46,1-9-4139,2-9-1555</inkml:trace>
  <inkml:trace contextRef="#ctx0" brushRef="#br0" timeOffset="3985.63">3600 521 10757,'8'-4'1521,"-3"4"-561,9-8 113,-6 3-593,-6 3-176,1 0-240,0-3-64,-1 5 0,1-3-368,0-1-481,-9 4-1312</inkml:trace>
</inkml:ink>
</file>

<file path=word/ink/ink6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4:27.462"/>
    </inkml:context>
    <inkml:brush xml:id="br0">
      <inkml:brushProperty name="width" value="0.1" units="cm"/>
      <inkml:brushProperty name="height" value="0.1" units="cm"/>
      <inkml:brushProperty name="color" value="#66CC00"/>
    </inkml:brush>
  </inkml:definitions>
  <inkml:trace contextRef="#ctx0" brushRef="#br0">97 46 4770,'-3'-2'465,"0"0"0,0 0 0,0-1-1,0 1 1,1-1 0,0 0 0,-1 0-1,1 0 1,0 0 0,0 0 0,1-1 0,-1 1-1,-1-7 2021,11 28-1995,8 31-396,20 108 319,15 86-212,-44-166-145,-6-67-47,-4-17 12,-5-29 23,5 23-38,-22-152-45,-1-2-24,18 122 10,6 30 59,-1 0 0,-6-21 1,9 43-2,7 18 51,3 8 11,-2 1 0,-1-1-1,-1 1 1,-2 0 0,-1 36 0,3 17 4,1-50-54,-5-32-19,-1 1 1,0 0-1,0 0 0,0 0 1,-1 0-1,0 9 1,0-1 136,2-15-856,1-24-1508,-11-12-1877,5 16 1243</inkml:trace>
  <inkml:trace contextRef="#ctx0" brushRef="#br0" timeOffset="396.01">9 303 6131,'-9'0'3335,"34"8"-1025,-17-4-2212,0-1 1,1 0-1,-1-1 0,0 1 0,1-1 0,-1-1 1,1 0-1,0 0 0,16-1 0,4-3 0,47-9-1,-9 0 15,72 1-86,-130 9-14,8 1-66,-12 1-162,0 1 1,1-1 0,-1-1-1,0 1 1,0 0-1,1-1 1,-1 0 0,7-3-1,14-1-1130,9 1-532,0 5-902</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4:06.401"/>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113 271 3586,'-3'0'4274,"6"-2"-4238,-1 1 1,1-1-1,-1 1 0,1-1 1,-1 1-1,1 0 1,0 0-1,-1 0 1,5 0-1,6-3-22,55-24 1,0 3-1,2 4 0,1 2 1,0 4-1,1 2 0,1 4 1,128 0-1,-196 9-14,32 3 4,-36-3-5,0 0 1,0 0-1,0 0 1,0 0 0,0 0-1,-1 0 1,1 0-1,0 1 1,0-1-1,0 0 1,0 0-1,-1 1 1,1-1-1,0 1 1,0-1-1,-1 1 1,1-1 0,0 1-1,0-1 1,-1 1-1,1-1 1,-1 1-1,1 0 1,-1-1-1,1 1 1,-1 0-1,1 0 1,-1 0-1,1-1 1,-1 2-1,0-1 2,-1 1-1,0-1 1,0 0-1,0 0 1,1 0-1,-1 0 1,0 0-1,0 0 1,0 0-1,-1 0 1,1-1-1,0 1 1,0 0-1,0-1 1,-1 1 0,1 0-1,-3 0 0,-2 2 5,-28 11 23,-1-1 0,0-2 1,-1-1-1,-52 8 0,-32 7 82,-283 81 463,377-101-397,51-15-8,-11 5-160,129-44 54,1 6-1,234-39 0,-276 66-66,0 5 0,188 2-1,-278 10 6,28 3 1,-38-4-2,-1 1 1,0-1-1,1 1 1,-1-1-1,1 1 0,-1-1 1,0 1-1,1 0 1,-1 0-1,0-1 0,0 1 1,0 0-1,0 0 1,0 0-1,0 0 0,0 0 1,0 1-1,0-1 1,0 0-1,0 0 0,-1 1 1,1 0-1,0 0 3,-1-1-1,0 0 0,0 0 1,0 1-1,0-1 1,0 0-1,0 0 1,-1 1-1,1-1 0,0 0 1,-1 0-1,1 0 1,0 1-1,-1-1 1,0 0-1,1 0 1,-1 0-1,0 0 0,1 0 1,-1 0-1,0 0 1,0 0-1,-1 1 1,-26 17 56,-5-3-44,-1-3 0,-1-1-1,0-1 1,-45 8-1,29-8-16,-618 174 576,627-172-355,-87 13-1,178-29-52,292-67-40,-91 17-63,-183 39-62,252-45-9,3 25 2,-293 33 18,37 3-1,-53 1-11,-12 1-1,-19 7 2,11-7 3,-119 55 32,-223 71-1,136-55 66,30-12 31,-51 20 82,219-75-196,24-7 11,28-8-17,131-38 37,-41 8-19,-34 13-31,159-36-14,-182 47 16,116-7-1,-178 19 3,0 0-5,0 1-1,0 0 1,0 0-1,0 1 0,0-1 1,0 2-1,13 3 1,-21-5 2,1 0 1,-1 0 0,0 0-1,1 1 1,-1-1 0,1 0 0,-1 0-1,0 1 1,0-1 0,1 0-1,-1 1 1,0-1 0,1 0-1,-1 1 1,0-1 0,0 0-1,0 1 1,1-1 0,-1 1-1,0-1 1,0 0 0,0 1-1,0-1 1,0 1 0,0-1-1,0 0 1,1 1 0,-1-1 0,-1 1-1,1-1 1,0 1 0,0-1-1,0 0 1,0 1 0,0-1-1,0 1 1,0-1 0,-1 0-1,1 1 1,0-1 0,-1 1-1,-11 15 1,0-6 9,-1 0 0,-1-1 0,1 0 0,-1-1-1,-1-1 1,0 0 0,-21 6 0,12-3-16,-257 96 33,-32 13 12,22 4 18,602-228-44,-214 75-10,27-3-14,1 4 1,1 6 0,144-7-1,-251 28 18,-5 1-6,1-1 1,-1 2-1,0 0 0,1 0 1,-1 2-1,24 4 0,-37-6 0,-1 0 0,1 0 0,-1 0 0,1 0 0,-1 0 0,1 0 0,-1 1 0,1-1-1,-1 0 1,1 0 0,-1 0 0,0 0 0,1 1 0,-1-1 0,1 0 0,-1 0 0,0 1 0,1-1-1,-1 0 1,0 1 0,1-1 0,-1 0 0,0 1 0,0-1 0,1 1 0,-1-1 0,0 0-1,0 1 1,0-1 0,1 1 0,-1-1 0,0 1 0,0-1 0,0 1 0,0-1 0,0 1-1,0-1 1,0 1 0,0-1 0,0 0 0,0 1 0,0 0 0,-19 18 7,-23 10 2,-1-2 0,-92 42 0,-107 28 9,202-81-18,-137 51 35,-195 104 0,354-158-53,18-13 17,0 0 0,0 1 1,0-1-1,0 0 0,0 0 1,0 0-1,0 0 0,0 0 0,-1 1 1,1-1-1,0 0 0,0 0 1,0 0-1,0 0 0,0 0 0,0 1 1,0-1-1,0 0 0,1 0 1,-1 0-1,0 0 0,0 1 0,0-1 1,0 0-1,0 0 0,0 0 1,0 0-1,0 0 0,0 0 0,0 1 1,0-1-1,0 0 0,1 0 1,-1 0-1,0 0 0,0 0 0,0 0 1,0 0-1,0 0 0,1 0 1,-1 1-1,0-1 0,0 0 0,0 0 1,0 0-1,0 0 0,1 0 1,-1 0-1,0 0 0,0 0 0,0 0 1,0 0-1,0 0 0,1 0 1,-1 0-1,6 0-10,-1 0 1,1-1 0,0 1-1,-1-1 1,9-2 0,263-79 21,26-5 7,-270 79-18,161-34-12,-153 36 8,0 1 0,70 1 0,-87 8 5,-24-3-1,0-1 0,1 0 0,-1 0 1,0 0-1,1 1 0,-1-1 0,0 0 1,0 0-1,1 1 0,-1-1 0,0 0 0,0 1 1,1-1-1,-1 0 0,0 1 0,0-1 1,0 0-1,0 1 0,1-1 0,-1 1 0,0-1 1,0 0-1,0 1 0,0-1 0,0 0 1,0 1-1,0-1 0,0 1 0,0 0 0,-2 1 1,1 1 0,-1-1 0,1 1 0,-1-1 0,0 1 0,0-1 0,0 0 0,0 0 0,0 0 0,-1 0 0,-3 2 0,-17 11 4,-1 0-1,-1-2 1,-32 13 0,-20 9 2,-409 195 63,158-79-17,312-143-46,-1 0 0,2 1-1,-22 16 1,36-25-8,1 0 0,0 0 0,0 0 0,0 0 0,0 0 0,0 0 0,0 0 0,0 0 0,-1 0 0,1 0 0,0 1 0,0-1 0,0 0 0,0 0 0,0 0 0,0 0 0,0 0 0,0 0 0,0 0 0,0 0 0,-1 0 0,1 0 0,0 1 0,0-1 0,0 0 0,0 0 0,0 0 0,0 0 0,0 0 0,0 0 0,0 1 0,0-1 0,0 0 0,0 0 0,0 0 0,0 0 0,0 0 0,0 0 0,0 0 0,0 1 0,0-1 0,0 0 0,0 0 0,0 0 0,1 0 0,-1 0 0,0 0 0,0 0 0,0 0 0,0 1 0,0-1 0,0 0 0,0 0 0,0 0 0,0 0 0,0 0 0,1 0 0,-1 0 0,0 0 0,0 0 0,0 0 0,0 0 0,0 0 0,0 0 0,0 0 0,1 0 0,-1 0 0,15 1-17,22-6 16,257-92 1,-27 7 5,-262 89-4,401-99 8,-392 97-7,0 1 0,0 0 1,0 1-1,0 0 0,0 1 1,0 1-1,26 4 0,-40-5-1,1 0 0,0 0 0,-1 0 0,1 0 0,-1 0 0,1 0 0,0 1 0,-1-1-1,1 0 1,-1 0 0,1 0 0,-1 1 0,1-1 0,-1 0 0,1 1 0,-1-1 0,1 1 0,-1-1 0,1 0 0,-1 1-1,0-1 1,1 1 0,-1-1 0,0 1 0,1-1 0,-1 1 0,0 0 0,1-1 0,-1 1 0,0-1 0,0 1 0,0 0-1,0-1 1,0 1 0,0-1 0,0 1 0,0 0 0,0-1 0,0 1 0,0-1 0,0 1 0,0 0 0,-18 25 19,1-10-21,-1-1 1,0 0-1,-1-1 0,-27 15 0,-91 41 1,-261 112 59,206-96-7,-28 9 26,204-86-73,31-8-45,30-11 36,-1-1-1,67-27 1,-34 11 32,-16 6-46,496-143-42,-539 160 63,0 0 1,-1 1 0,1 0-1,0 2 1,0 0 0,0 1-1,0 1 1,25 4 0,-42-5-4,0 0 0,0 0 1,0 0-1,0 0 0,0 0 1,0 0-1,0 1 1,0-1-1,0 0 0,0 1 1,0-1-1,0 1 0,0-1 1,0 1-1,0-1 1,-1 1-1,1 0 0,0-1 1,0 1-1,0 0 0,-1 0 1,1 0-1,-1-1 1,1 1-1,0 0 0,-1 0 1,0 0-1,1 0 0,-1 0 1,1 0-1,-1 0 1,0 0-1,0 0 0,0 0 1,0 0-1,0 0 0,0 0 1,0 0-1,0 1 1,0-1-1,0 0 0,0 0 1,0 0-1,-1 0 1,0 1-1,-2 5-2,-1-1 0,0 0 1,0-1-1,0 1 0,-10 9 0,-4 2 8,-1 1 0,-1-2 0,-41 26-1,-77 33-10,52-29 31,-135 78-12,-337 181 88,689-371-175,-37 23 77,44-18-20,-105 49-8,109-35 7,-123 42 0,-1 1 0,1 1 1,0 1-1,0 0 1,30 2-1,-46 0 13,-1 0 0,0 0 0,1 0 0,-1 0 0,1 1 0,-1-1 1,0 1-1,0 0 0,1-1 0,-1 1 0,0 0 0,0 1 0,0-1 0,0 0 0,0 0 0,0 1 0,0-1 1,0 1-1,-1 0 0,3 2 0,-3-2 1,0 0-1,0 0 1,-1 0-1,1 0 1,-1 0 0,0 1-1,0-1 1,0 0 0,0 0-1,0 0 1,0 0 0,0 0-1,-1 0 1,1 0-1,-1 0 1,1 0 0,-1 0-1,-1 3 1,-4 6-9,0 0-1,0 0 1,-1-1-1,-1 0 1,0 0-1,-10 10 1,-25 22 8,-2-2-1,-1-2 1,-79 49 0,93-68 10,-1-1-1,0-1 1,-1-3-1,-1 0 0,0-2 1,-71 13-1,96-23-3,1-1 0,-1 0 0,1-1 0,-1 0 0,0 0 0,1-1 0,-1 0 0,-14-5-1,19 5 1,-1-2-1,1 1 1,0 0-1,0-1 1,1 0-1,-1 0 1,0 0-1,1-1 1,0 0-1,0 0 1,0 0-1,0 0 1,1 0-1,-1-1 0,1 0 1,-3-6-1,1 1 1,1-1 0,0 0 0,1 0 0,0 0-1,1 0 1,0-1 0,1 1 0,0-1 0,1-19-1,3-6 4,12-64 0,-6 56-15,1 0-1,3 0 0,28-67 0,-32 93 6,1 1 0,0 0 0,1 1 0,1 0-1,1 1 1,0 0 0,1 1 0,1 0 0,0 1 0,24-16 0,-34 26 1,0 1 0,0 0 0,0 0 1,0 0-1,1 0 0,-1 1 0,1 0 1,9-2-1,-14 4 3,0 0 1,-1 0-1,1 0 1,0 0-1,-1 0 1,1 0-1,0 0 1,-1 0-1,1 0 1,0 0-1,-1 1 0,1-1 1,0 0-1,-1 1 1,1-1-1,-1 0 1,1 1-1,-1-1 1,1 0-1,-1 1 1,1-1-1,-1 1 1,1-1-1,-1 1 0,1-1 1,-1 1-1,0 0 1,1-1-1,-1 1 1,0-1-1,0 1 1,1 0-1,-1-1 1,0 1-1,0 0 0,0-1 1,0 1-1,0 0 1,0-1-1,0 1 1,0 0-1,0-1 1,0 1-1,0 0 1,0-1-1,0 1 0,-1-1 1,1 1-1,0 0 1,-1 0-1,-10 31 25,3-18-10,0 0 1,-1-1-1,-1 0 1,0 0-1,-17 15 0,-66 54-12,57-52-5,19-16 3,-112 88-23,117-93 28,-1-1 0,-1-1-1,0 0 1,0-1 0,0 0-1,0-1 1,-1-1 0,-20 4-1,31-8-2,1 1-1,0-1 1,-1 0-1,1 0 1,0 0-1,-1 0 1,1 0-1,0-1 1,-1 0-1,1 1 1,0-1-1,0 0 1,-1-1-1,1 1 1,0-1-1,0 1 1,1-1-1,-1 0 1,0 0-1,1 0 1,-1 0-1,1 0 1,-4-5-1,3 2 1,-1-1-1,2 1 0,-1-1 1,1 0-1,0 1 0,0-1 1,0 0-1,1 0 0,0-1 1,0 1-1,0-11 0,2-16 0,1 1 0,1-1 0,2 1 0,2 0 0,0 0 0,2 1 0,2 0 0,0 1 0,20-35 0,-1 8 0,3 1 0,3 2 0,69-81 0,-103 132 0,5-5-1,-1 0-1,1 0 0,0 1 0,1 0 0,0 0 1,0 0-1,0 1 0,17-8 0,-25 14 1,0-1 0,0 1 0,1 0 0,-1 0 0,0 0 0,1 0 1,-1 0-1,0 0 0,1 0 0,-1-1 0,0 1 0,0 0 0,1 0 0,-1 0 0,0 0 0,1 0 0,-1 0 0,0 1 0,1-1 0,-1 0 0,0 0 0,1 0 0,-1 0 0,0 0 0,0 0 0,1 0 0,-1 1 0,0-1 0,1 0 0,-1 0 0,0 0 0,0 1 0,0-1 0,1 0 0,-1 0 0,0 1 0,0-1 0,0 0 0,1 0 0,-1 1 0,0-1 0,0 0 0,0 1 0,0-1 0,0 0 0,0 1 0,0-1 0,0 0 0,0 1 0,0-1 0,0 0 0,0 1 0,0-1 1,0 0-1,0 0 0,0 1 0,-5 24 5,3-20 2,-11 35-2,-3-1-1,-1-1 1,-29 46 0,-4 11-8,-7 14-3,-95 136 0,148-242 14,3-12-7,1 8-1,6-99 2,35-191 1,-21 175 0,16-79-2,-25 153 0,0 0 0,28-62 0,-29 88-2,-10 16 2,0 0 0,0-1-1,0 1 1,0 0 0,0 0 0,0 0 0,0 0 0,0 0 0,0 0 0,0 0 0,1 0 0,-1 0 0,0 0 0,0 0 0,0 0 0,0 0 0,0 0-1,0 0 1,0 0 0,1 0 0,-1 0 0,0 0 0,0 0 0,0 0 0,0 0 0,0 0 0,0 0 0,0 0 0,0 0 0,0 0 0,1 0 0,-1 1-1,0-1 1,0 0 0,0 0 0,0 0 0,0 0 0,0 0 0,0 0 0,0 0 0,0 0 0,0 0 0,0 0 0,0 1 0,0-1 0,0 0 0,0 0-1,0 0 1,0 0 0,0 0 0,0 0 0,0 0 0,0 0 0,0 1 0,0-1 0,0 0 0,0 0 0,0 0 0,0 0 0,0 0 0,0 0-1,0 0 1,0 1 0,-2 33 2,-10 41 33,-40 129 1,16-74-65,3-23 27,21-75 3,2 0 1,1 1-1,-5 40 0,14-55-33,6-23-33,9-31 26,-1-4 32,-3 0 0,-1 0 0,-2-1 0,3-55 0,-4-172 6,-5 93-40,2 47 41,-46 399 2,17-135 4,11-63-9,-2 0 0,-40 106 1,51-163 4,-1-1-1,5-14 4,1-7 8,-3-76 22,11-38-37,3-75-2,-11 168 4,7-222-36,-3 182 17,23-110 0,-19 144 0,-10 244-8,2-192 40,-2 48-17,3-1-1,13 86 1,-8-131-8,-2-27 1,-2-35 18,-27-185-40,8 110-57,10 62 74,-2-12-13,0-91 0,9 16-246,1 163 222,-2 46 68,0-62-40,0 0 0,0 0 0,0 0 0,-1 0 0,1-1 0,-1 1 0,-1-1 0,1 1 0,-5 6 0,5-11 8,1 0 1,0 0-1,0 0 0,0 0 1,-1-1-1,1 1 0,0 0 1,-1-1-1,1 1 0,0-1 1,-1 0-1,1 1 0,-1-1 1,1 0-1,0 0 1,-1 0-1,1 0 0,-1 0 1,1 0-1,-1 0 0,1 0 1,0-1-1,-1 1 0,1-1 1,-1 1-1,1-1 0,0 1 1,0-1-1,-1 0 0,1 0 1,0 1-1,-1-2 1,-6-3 2,1 1 0,0-1 0,1-1 0,-7-5 0,1-1 14,1-1 1,0 0-1,1 0 0,0-1 0,1 0 1,1-1-1,-8-19 0,11 22 4,2 0-1,-1 0 1,1 0-1,1-1 0,0 1 1,1-1-1,1 0 1,0 1-1,0-1 1,4-16-1,-2 10 6,1 1-1,0-1 1,2 1 0,0 0 0,1 0 0,14-26-1,-16 39-3,0 1-1,0-1 1,0 1-1,0 0 1,1 1-1,-1-1 1,1 1-1,0 0 1,0 0-1,1 0 1,-1 1-1,0 0 1,1 0-1,0 0 1,8-1-1,7-1-5,-1 1 0,1 1-1,22 1 1,-16 2 12,0 1 0,-1 1 1,1 1-1,46 14 0,-69-17-10,-1 0 0,0 0 1,1 1-1,-1-1 0,0 1 0,0 0 0,0 0 0,-1 0 1,1 0-1,0 1 0,4 4 0,-7-6 0,1 0-1,-1 0 1,1 0 0,-1 0 0,1 1-1,-1-1 1,0 0 0,1 0-1,-1 0 1,0 1 0,0-1-1,0 0 1,0 0 0,0 1 0,0-1-1,-1 0 1,1 0 0,0 0-1,0 1 1,-1-1 0,1 0 0,-1 0-1,1 0 1,-1 0 0,0 0-1,1 0 1,-1 0 0,0 0-1,0 0 1,0 0 0,1 0 0,-1-1-1,0 1 1,0 0 0,0 0-1,-2 0 1,-5 5 6,0-1 0,-1 0 1,0-1-1,0 0 0,0 0 0,0 0 0,-1-1 1,1-1-1,-1 0 0,0 0 0,-11 0 0,6-1-5,-1 0 0,1-1 0,-1-1-1,1-1 1,0 0 0,-23-6 0,33 6 0,-1 0 0,1 0 0,0-1 0,0 0 0,0 1 0,0-2 0,1 1 1,-1-1-1,1 1 0,0-1 0,0 0 0,0-1 0,0 1 0,1-1 0,0 0 0,0 1 0,0-1 0,1-1 1,-1 1-1,1 0 0,-3-11 0,4 12 0,0-1 0,1 0 0,-1 0 0,1 0 0,0 1 0,0-1-1,0 0 1,1 0 0,0 0 0,0 1 0,0-1 0,0 0 0,1 1 0,0-1 0,0 1 0,0 0 0,0-1 0,1 1 0,-1 0 0,1 0 0,0 1 0,0-1 0,1 1 0,-1-1 0,1 1 0,5-3-1,7-4 14,0 1-1,1 0 1,0 2-1,1 0 1,-1 1-1,1 1 0,1 0 1,-1 2-1,37-3 1,14 3 36,92 8 0,-124-3-47,-17-1-5,101 10 31,-110-9-30,1 0 1,-1 1-1,1 0 0,-1 1 1,0 0-1,0 1 1,-1 0-1,11 7 0,-18-10 2,0 0 1,0 0-1,0 1 0,0 0 0,0-1 0,-1 1 0,1 0 1,-1 0-1,1 0 0,-1 0 0,0 1 0,0-1 1,-1 1-1,1-1 0,-1 1 0,0-1 0,0 1 0,0 0 1,0 0-1,-1 0 0,1-1 0,-1 1 0,0 0 0,0 0 1,0 0-1,-1 0 0,1-1 0,-1 1 0,0 0 1,0 0-1,-1-1 0,1 1 0,-1-1 0,1 1 0,-3 3 1,-5 7 3,-1 0 0,0-1-1,0 0 1,-1 0 0,-1-1 0,-24 19 0,18-17-6,-1-2 0,0 0 0,-1-1 0,-1 0 0,0-2 0,0 0 0,-39 9 0,57-17 1,-1 0-1,0 0 1,1 0-1,-1-1 1,0 1-1,0-1 1,1 0-1,-1 0 1,0 0-1,0 0 1,1-1-1,-1 1 0,0-1 1,0 0-1,1 0 1,-1-1-1,1 1 1,-1-1-1,1 0 1,0 0-1,0 0 1,0 0-1,0 0 1,0-1-1,0 1 1,0-1-1,1 0 1,-1 0-1,1 0 1,-4-6-1,3 1 2,-1 0-1,1 0 1,1 0 0,0-1 0,0 1-1,0-1 1,1 1 0,1-1 0,-1 0-1,1 1 1,1-1 0,2-12 0,-2 12 0,0 1 0,1 0 1,1 0-1,-1 1 0,1-1 1,1 0-1,-1 1 1,1 0-1,1-1 0,-1 2 1,1-1-1,0 0 0,1 1 1,8-8-1,-4 6 0,0 1 0,0 1 0,1-1 0,-1 1 0,1 1 1,0 0-1,1 1 0,-1 0 0,13-2 0,3 1 7,-1 1 0,0 1 0,1 2 0,0 0 1,0 2-1,-1 1 0,1 1 0,34 9 0,79 28 4,-117-32-8,-2 1 1,1 1-1,-2 0 1,23 16-1,-37-22-4,0 0-1,-1 1 1,1 0-1,-1 0 1,0 0-1,-1 0 1,1 1-1,-1 0 1,0-1-1,-1 2 1,1-1-1,-1 0 1,3 9-1,-5-9 4,1 0-1,-1-1 1,-1 1 0,1 0 0,-1-1-1,0 1 1,0 0 0,0 0-1,-1-1 1,0 1 0,0 0-1,-1-1 1,1 1 0,-1-1-1,-1 0 1,-4 10 0,-6 5-1,0-2 1,-1 0 0,-1 0-1,-1-2 1,0 1 0,-1-2-1,-20 14 1,31-24-4,3-3-2,5-3-4,12-4-18,28-9 23,1 2 0,49-7-1,-76 17 4,-1 0 0,1 1 0,-1 1-1,1 1 1,0 0 0,-1 1-1,0 1 1,1 0 0,28 11-1,-20-5 0,0 2-1,0 1 1,-1 1-1,-1 0 1,29 24-1,-41-29 4,-1 1 0,0 0 0,-1 0 0,0 1 0,0 0 0,-1 0 0,-1 1 0,0 0 0,0 0 0,-1 0 0,0 1 0,-1 0 0,4 16 0,-4-2-4,-1 0 1,-1 1-1,-1-1 0,-2 1 1,0-1-1,-2 0 0,-1 0 1,-1 0-1,-1 0 0,-1-1 1,-15 36-1,6-24 2,-2 0 0,-2-1 0,-1-1 0,-1-1 1,-2-1-1,-47 50 0,45-56 1,-37 28 0,51-45 0,-1-1 0,0 0 0,0-1 0,-1-1 0,-23 9 0,36-15-3,0-1 1,1 0-1,-1 0 0,0 0 1,1 0-1,-1 0 1,0 0-1,1 0 0,-1 0 1,0 0-1,1 0 1,-1 0-1,0 0 0,1-1 1,-1 1-1,1 0 1,-1 0-1,0-1 1,1 1-1,-1 0 0,1-1 1,-1 1-1,1 0 1,-1-1-1,1 1 0,-1-1 1,1 1-1,-1-1 1,1 1-1,0-1 0,-1 0 1,1 1-1,0-1 1,-1 1-1,1-1 0,0 0 1,0 1-1,0-1 1,0 0-1,-1 0 0,-1-26 5,4 18-5,0 1-1,1 0 1,-1 0-1,2 1 1,-1-1-1,1 1 0,0-1 1,0 1-1,1 0 1,0 1-1,0-1 1,1 1-1,6-6 1,-7 8-2,-1-1 1,1 1-1,0 0 1,0 0-1,0 1 1,1 0-1,-1 0 1,1 0-1,0 0 1,0 1-1,0 0 1,0 0-1,0 1 1,0 0-1,1 0 1,-1 0-1,11 1 0,-11 1 0,1 1 0,-1 0 0,0 0-1,0 1 1,0-1 0,0 1 0,0 1-1,-1-1 1,1 1 0,-1 0-1,0 0 1,0 1 0,-1-1 0,1 1-1,4 6 1,0 2 1,1 0-1,-2 1 1,0-1-1,-1 2 1,6 15-1,-6-9 4,-1 0 1,0 0-1,-2 1 0,-1-1 0,-1 1 1,0 0-1,-2 0 0,0 0 0,-2 0 1,0 0-1,-2-1 0,-6 24 1,1-13-3,-1-1 0,-2-1 0,-1 0 0,-1 0-1,-2-2 1,0 1 0,-30 35 0,24-38 4,-2-1-1,-1-1 1,-1-1-1,-1-1 0,-1-2 1,0 0-1,-2-2 1,0-1-1,-1-2 0,-1-1 1,0-1-1,-1-2 0,0-1 1,-48 7-1,62-14 7,0-2 1,0-1-1,0 0 0,0-1 1,0-1-1,0-1 0,0 0 1,-26-9-1,12 0 10,1-1 0,0-1 0,-48-29 1,58 28-17,1-1 0,1-1 0,1-1 0,0 0 1,1-1-1,1-1 0,1-1 0,1 0 1,1-1-1,1-1 0,-13-29 0,23 47-4,1-1-1,0 1 0,0-1 0,0 0 0,1 0 1,0 0-1,0 0 0,0 0 0,1 0 1,0 0-1,0 0 0,0 0 0,1 0 1,1-6-1,-1 8-1,1 1 0,-1-1 0,0 0 0,1 1 0,0 0 0,0-1-1,0 1 1,0 0 0,1 0 0,-1 0 0,1 0 0,0 0 0,0 1 0,0-1 0,0 1 0,0 0 0,0 0 0,1 0 0,-1 0 0,1 0 0,-1 1 0,8-2 0,16 1-265,-47 29 248,-6 5 30,-2-2-1,-37 32 1,64-61-8,1 0-1,-1 0 0,0-1 1,0 1-1,1 0 1,-1 0-1,0-1 1,0 1-1,0-1 1,0 1-1,0-1 0,0 1 1,1-1-1,-1 1 1,0-1-1,0 0 1,0 0-1,-1 1 1,1-1-1,0 0 0,0 0 1,0 0-1,0 0 1,0 0-1,0 0 1,0-1-1,0 1 1,0 0-1,-1-1 0,0 0-6,1-1 0,0 1 0,0 0 0,0-1-1,0 0 1,0 1 0,0-1 0,0 0 0,0 1-1,1-1 1,-1 0 0,1 0 0,-1 1 0,1-5-1,-2-8-43,1-1 0,1-28-1,0 42 51,4-35-62,-3 26 43,1 1 1,-2-1-1,1 1 0,-1-1 1,-1 0-1,-2-14 1,3 23 14,-1 1 1,1 0-1,0 0 1,0 0-1,0 0 1,0 0 0,0 0-1,0 0 1,0 0-1,0 0 1,-1 0-1,1 0 1,0 0 0,0 0-1,0 0 1,0 0-1,0 0 1,0 0-1,0 0 1,-1 0 0,1 0-1,0 0 1,0 0-1,0 0 1,0 0-1,0 0 1,0 0-1,-1 0 1,1 0 0,0 0-1,0 0 1,0 0-1,0 0 1,0 0-1,0 0 1,0 0 0,0 0-1,-1 0 1,1 0-1,0 1 1,0-1-1,0 0 1,0 0 0,0 0-1,0 0 1,0 0-1,0 0 1,0 0-1,0 0 1,0 1-1,0-1 1,0 0 0,0 0-1,0 0 1,0 0-1,0 0 1,0 0-1,0 1 1,0-1 0,0 0-1,0 0 1,-6 11-14,6-10 15,-39 65-3,25-44 6,-19 39-1,14-18-4,3-3 21,-2 0-1,-1-1 1,-3-1-1,-33 46 1,55-84-16,0 0 1,0 1-1,-1-1 1,1 0-1,0 1 1,0-1-1,-1 0 0,1 0 1,0 1-1,0-1 1,-1 0-1,1 0 0,0 1 1,-1-1-1,1 0 1,0 0-1,-1 0 1,1 0-1,0 1 0,-1-1 1,1 0-1,0 0 1,-1 0-1,1 0 0,0 0 1,-1 0-1,1 0 1,-1 0-1,1 0 1,0 0-1,-1 0 0,1 0 1,0 0-1,-1 0 1,1-1-1,0 1 1,-1 0-1,-7-16 32,5-25-11,9 11-24,1 1 0,1 1-1,1-1 1,2 1-1,19-36 1,-23 53-19,0 0 0,1 1 0,12-14 0,-9 12 1,-9 15-115,-3 12 112,-6 19 61,-6 4-21,-2-1 1,-2 0-1,-1-2 1,-2 0-1,-39 52 1,52-76-13,0 0 1,0 0-1,1 0 0,-6 15 1,10-20-5,0-1 0,0 1 0,1-1 0,0 1 0,0-1 1,1 1-1,-1 0 0,1 0 0,0-1 0,1 1 0,-1 0 0,3 6 0,-1-7 6,0 1-1,0 0 0,1 0 1,0-1-1,0 0 0,1 1 1,-1-1-1,1-1 0,0 1 1,0 0-1,1-1 0,-1 0 1,1 0-1,0 0 0,0-1 1,8 5-1,11 4 22,-1-1 0,42 13 0,-21-9-5,-1 2-20,23 7 26,117 64-1,-143-67-32,44 17-1,-69-34-47,-28-14-62,-31-15-70,-103-33 61,129 53 119,1 0 0,-1 1 0,0 1 1,0 1-1,0 0 0,-30 2 0,48 0 6,-1 0-1,1 0 0,-1 0 0,1 0 0,0 0 0,-1 0 1,1 0-1,-1 1 0,1-1 0,-1 0 0,1 0 0,-1 0 1,1 0-1,0 1 0,-1-1 0,1 0 0,-1 0 0,1 1 1,0-1-1,-1 0 0,1 1 0,0-1 0,-1 0 0,1 1 1,0-1-1,0 1 0,-1-1 0,1 0 0,0 1 0,0-1 1,0 1-1,0-1 0,-1 1 0,1 0 0,7 18 30,23 15 71,-12-20-75,1-1 0,0-1 0,1 0 0,1-2 0,-1 0 0,2-1 0,-1-2 0,1 0 0,0-1 0,43 6 0,-17-7 27,0-2 0,1-3 0,-1-1-1,55-9 1,-57 6-27,73 4-1,-89 2-12,-1-1-1,1-2 1,-1-1-1,0-1 1,0-1-1,43-12 0,-61 11-10,0-1 1,0 0-1,0 0 0,-1-1 0,0-1 0,0 1 0,-1-2 0,0 1 0,0-1 0,11-16 0,2-5 15,-2 0-1,22-45 1,21-55 29,20-40-39,-70 148-4,17-46 0,-27 58 0,0-1 0,0 1 0,-1-1 0,0 1-1,-1-1 1,0 0 0,-1-16 0,1-212 19,1 180 6,1 1-41,0 1 6,-3 1 0,-7-64 0,2 78 36,-2-14-15,-17-72 1,16 95 45,2-1 1,-2-59 0,6 68-55,2 13 9,1 1 1,-1-1-1,4-11 0,0-22 61,-4 44-72,0-1 0,0 1-1,0-1 1,0 1 0,0-1 0,0 0-1,0 1 1,0-1 0,1 1 0,-1-1-1,0 1 1,1 0 0,0-1-1,-1 1 1,1-1 0,0 1 0,-1 0-1,1 0 1,0-1 0,0 1 0,0 0-1,0 0 1,0 0 0,1 0 0,-1 0-1,0 0 1,3-1 0,-1 2-5,-1-1-1,1 1 1,0 0 0,0 0-1,-1 0 1,1 0 0,0 1 0,-1-1-1,1 1 1,0 0 0,-1 0-1,1 0 1,-1 0 0,1 0 0,3 2-1,-1 1 0,1 0 0,0 1 0,-1-1 0,0 1 0,0 0 0,0 0-1,-1 1 1,0-1 0,6 10 0,30 61 40,-34-63-24,6 13-13,-2 1 0,-1 0 0,-1 0 0,-1 1 0,-1 1 0,1 32 0,-1 175 13,-7-200-14,1 8 0,-3-1 1,-1 0-1,-2 0 0,-2 0 1,-2-1-1,-1 0 0,-27 60 1,30-83-25,-6 15 76,-1-1 0,-2-1 0,-35 52 1,42-73-28,10-16-1,14-25 23,-7 15-27,34-60 5,-28 53-24,0 0-1,-2-1 1,11-31-1,-14 17-3,-1 0-1,-2 0 0,-2 0 1,-1 0-1,-5-60 1,3-48-2,1 100 7,-1 78-5,1 34-14,-16 123 0,12-170 13,-1 0 0,-1-1 0,0 1 0,-2-1 0,0 0 0,-1-1 0,-1 0 0,0 0 0,-2-1-1,-24 31 1,27-38 6,-56 56 53,58-60-53,-1 0 0,0 0-1,0-1 1,-1 0-1,1-1 1,-1 0-1,0 0 1,-8 3-1,-8 1-44,-38 20 0,58-27-127,0 1-1,0-1 1,0 1-1,0-1 1,-1 0-1,-7 0 1,-25-4-4413</inkml:trace>
</inkml:ink>
</file>

<file path=word/ink/ink6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4:22.115"/>
    </inkml:context>
    <inkml:brush xml:id="br0">
      <inkml:brushProperty name="width" value="0.1" units="cm"/>
      <inkml:brushProperty name="height" value="0.1" units="cm"/>
      <inkml:brushProperty name="color" value="#66CC00"/>
    </inkml:brush>
  </inkml:definitions>
  <inkml:trace contextRef="#ctx0" brushRef="#br0">290 59 5747,'0'-3'2889,"-1"-2"-931,3 13-1005,31 88-6,-28-61-821,-1 0 1,-1 0 0,-4 62-1,-20 106 36,13-147-147,5-23 4,1-11-61,-9 36 1,12-77-5137,-1 14 4329,-1-23-3340</inkml:trace>
  <inkml:trace contextRef="#ctx0" brushRef="#br0" timeOffset="391.75">12 235 5186,'-2'-6'287,"-1"0"0,2 0 0,-1-1 0,1 1-1,0 0 1,0 0 0,1-1 0,0 1 0,0-9-1,1 11-193,0 0 0,0-1 0,0 1 0,1 0 0,0 0 0,0 0 1,0 0-1,0 0 0,0 0 0,1 1 0,0-1 0,0 1 0,0 0 0,3-4 0,6-3-27,0-1 0,0 2 0,1-1 0,1 2 0,-1 0 0,1 0 0,1 2 0,-1-1 0,1 2 0,0 0 1,1 1-1,-1 0 0,1 1 0,0 1 0,-1 1 0,1 0 0,0 1 0,0 0 0,0 2 0,0 0 0,-1 0 0,1 2 1,-1 0-1,0 0 0,19 9 0,-26-9-59,0 0 0,0 1 1,-1 0-1,1 0 0,-1 1 0,0 0 1,0 0-1,-1 0 0,0 1 0,0 0 1,6 9-1,-9-10 5,0-1-1,0 0 1,-1 1 0,1 0 0,-1 0-1,-1 0 1,1-1 0,-1 2 0,0-1-1,0 0 1,-1 0 0,0 0 0,0 0 0,-1 0-1,1 0 1,-1 0 0,-3 12 0,-2-3 20,0 0 0,-1-1 1,-1 0-1,0 0 0,-1-1 1,0 0-1,-1 0 0,0-1 0,-14 12 1,6-7 1,0-1 0,-2 0 0,0-2 0,0 0 1,-28 13-1,-72 22-37,119-49-68,1 1-1,-1-1 1,0 0-1,0 1 1,1-1-1,-1 0 1,0 1-1,1-1 1,-1 1-1,0-1 1,1 1-1,-1-1 1,1 1-1,-1 0 0,1-1 1,-1 1-1,1 0 1,0-1-1,-1 1 1,1 1-1,0-1-49,1-1-1,0 1 1,0 0-1,-1 0 0,1-1 1,0 1-1,0 0 0,0-1 1,0 1-1,0-1 1,0 1-1,0-1 0,0 0 1,0 1-1,0-1 1,0 0-1,0 0 0,2 1 1,28 3-1792,4 5-1265</inkml:trace>
  <inkml:trace contextRef="#ctx0" brushRef="#br0" timeOffset="819.65">768 122 4546,'-1'0'117,"-1"-1"1,1 0-1,-1 1 0,1 0 1,-1-1-1,0 1 0,1 0 1,-1-1-1,0 1 0,1 0 1,-1 0-1,0 1 0,1-1 1,-1 0-1,0 0 0,1 1 1,-1-1-1,1 1 0,-1-1 1,1 1-1,-1 0 0,1 0 1,-1 0-1,1 0 0,0 0 1,-1 0-1,1 0 0,0 0 1,0 0-1,0 0 0,0 1 1,0-1-1,0 0 0,0 1 1,0-1-1,0 1 0,1-1 1,-1 1-1,1 0 0,-1-1 1,1 1-1,-1 1 0,-2 10 69,1 0 0,0 0 0,1 0 0,0 17 0,1-19 77,-3 70 234,-1 124 323,5-176-766,2 0 1,1 0 0,1 0-1,16 51 1,-15-65-64,0-1 1,1 0 0,1-1-1,0 1 1,0-1-1,19 20 1,-27-32-36,0-1 0,1 1 0,-1-1-1,0 1 1,1-1 0,-1 0 0,0 1 0,1-1 0,-1 0 0,0 1-1,1-1 1,-1 0 0,1 0 0,-1 1 0,0-1 0,1 0 0,-1 0-1,1 0 1,-1 0 0,1 1 0,-1-1 0,1 0 0,-1 0 0,1 0-1,-1 0 1,1 0 0,-1 0 0,2-1 0,5-12-3542,-1-3 779</inkml:trace>
  <inkml:trace contextRef="#ctx0" brushRef="#br0" timeOffset="2011.23">1100 288 4978,'-1'-3'313,"0"0"1,1 0-1,-1 0 0,1-1 0,0 1 0,0 0 0,0-1 0,1 1 0,-1 0 0,4-9 2400,-2 15-1600,1 20-928,0-1-43,9 122 161,-2-13-284,-2-30-32,-8-100 14,0 0 0,0 0 1,1 0-1,-1 0 0,1 0 0,-1 0 0,1 0 1,-1 0-1,1 0 0,0 0 0,-1 0 0,1 0 1,0 0-1,0-1 0,0 1 0,0 0 0,0 0 1,-1-1-1,1 1 0,0-1 0,0 1 0,2 0 1,1 0 7,0 1-1,1-1 1,-1 0 0,0-1 0,1 1 0,5-1 0,0 0 9,0 0 1,0-1-1,0 0 0,0-1 1,15-4-1,-9 0-8,1 1 0,0 0 0,0 2-1,0 0 1,32-2 0,-49 5-12,1 0 0,-1 0 0,0 0 0,0 0 0,1 0 0,-1 0 0,0 0 0,0 0 0,1 0 0,-1 0 0,0 0 0,0 0 0,1 0 0,-1 0 0,0 0 0,0 0 0,0 0 0,1 0 0,-1 0 0,0 0 0,0 1 0,1-1 0,-1 0 0,0 0 0,0 0 0,0 0 0,0 1 0,1-1 0,-1 0 0,0 0 0,0 0 0,0 0 0,0 1 0,0-1 0,1 0 0,-1 0 0,0 1 0,0-1 0,0 0-17,-1 0 0,1 0 1,0 0-1,-1 0 0,1 0 0,0 0 0,0 0 0,-1 0 1,1 0-1,0 0 0,-1 0 0,1 0 0,0 0 1,0-1-1,-1 1 0,1 0 0,0 0 0,0 0 1,-1-1-1,1 1 0,0 0 0,0 0 0,0 0 1,-1-1-1,1 1 0,0 0 0,0 0 0,0-1 1,0 1-1,0 0 0,-1-1 0,1 1 0,0 0 0,0 0 1,0-1-1,-25-20-4506,19 12 1265</inkml:trace>
  <inkml:trace contextRef="#ctx0" brushRef="#br0" timeOffset="2402.27">1112 207 5138,'-10'-6'3765,"22"3"-2864,12-2-458,-7-1-278,0 1-1,1 1 0,-1 1 0,21-2 1,-34 5-170,0-1 0,0 1 0,0 0 1,0 0-1,0 1 0,0-1 1,0 1-1,0 0 0,0 0 1,0 0-1,0 1 0,0-1 1,-1 1-1,1 0 0,0 0 1,-1 0-1,0 1 0,1-1 1,-1 1-1,0 0 0,0 0 1,0 0-1,-1 0 0,4 4 1,-6-6-76,0 0 1,1 0 0,-1 0-1,0 0 1,0 1 0,0-1-1,0 0 1,1 0 0,-2 0-1,1 0 1,0 0 0,0 0-1,0 0 1,0 0 0,-1 0-1,1 0 1,0 0 0,-1 0-1,1 0 1,-1 0-1,1 0 1,-2 1 0,-17 22-1276,14-18 682,-17 15-1960</inkml:trace>
  <inkml:trace contextRef="#ctx0" brushRef="#br0" timeOffset="2809.21">1072 495 5458,'8'-2'833,"-3"7"319,11-10-447,11 10-289,7-15 16,1-2-304,3 2 0,-4 1-80,1-6-80,-5 15 48,-9-4-32,8 4-352,-10-5-800,8 5-1154</inkml:trace>
  <inkml:trace contextRef="#ctx0" brushRef="#br0" timeOffset="3182.39">1818 56 5955,'0'0'111,"-1"1"1,1-1-1,0 0 1,-1 0-1,1 0 1,0 0-1,-1 0 1,1 0-1,0 0 1,0 0-1,-1 1 1,1-1-1,-2 1 558,2-1-558,0 1 1,0-1-1,0 0 1,-1 1-1,1-1 1,0 0-1,0 1 1,0-1-1,0 0 1,0 1-1,0-1 1,-1 0-1,1 1 1,0-1-1,0 0 1,0 1-1,0-1 1,0 0-1,1 1 1,-1-1-1,0 0 1,0 1-1,5 22 210,0-4 60,-6-1-241,0-1 0,-1 1 0,0-1 0,-2 1 0,-8 26 0,7-27-33,-108 305 714,87-268-750,18-39-51,0 2 0,-5 18 0,12-32-16,0-1 1,-1 1-1,1 0 0,0-1 1,-1 1-1,0-1 1,1 1-1,-4 2 0,1-1 5,2 0 112,2-6-255,6-15-1195,-6 16 1250,0 0 1,0-1-1,1 1 0,-1 0 0,1 0 1,-1 0-1,1 0 0,-1 0 0,1 0 1,0 0-1,0 0 0,-1 0 0,1 0 1,0 0-1,0 0 0,0 0 0,0 1 1,0-1-1,0 0 0,0 1 0,0-1 0,0 1 1,0-1-1,2 0 0,5-3-492,16-17-1929,6-6-1491</inkml:trace>
  <inkml:trace contextRef="#ctx0" brushRef="#br0" timeOffset="3586.45">2059 267 5971,'4'8'5012,"14"33"-3933,-10-14-631,-5-18-341,-1 0 0,0 0 1,0 0-1,1 18 0,-6 134 213,6-146-509,-3-11-1326</inkml:trace>
  <inkml:trace contextRef="#ctx0" brushRef="#br0" timeOffset="4009.67">1992 289 6419,'1'-9'2301,"-1"8"-2220,-1 1-1,1-1 1,0 1 0,0-1 0,0 0-1,0 1 1,0-1 0,0 1 0,0-1-1,0 0 1,0 1 0,0-1-1,1 1 1,-1-1 0,0 0 0,0 1-1,0-1 1,1 1 0,-1-1 0,0 1-1,1-1 1,-1 1 0,1-1 0,-1 0-1,7-5 46,0 0 0,0 0-1,0 0 1,0 1 0,1 0 0,0 0-1,0 1 1,1 0 0,-1 0-1,1 1 1,0 1 0,-1-1-1,1 1 1,0 0 0,14 0 0,-8 1-99,1 0 0,0 1 0,0 1 1,0 1-1,0 0 0,0 1 1,-1 0-1,22 8 0,-24-5-24,0 0 1,0 0-1,0 1 0,-1 0 0,0 1 0,-1 1 0,0 0 1,0 0-1,-1 1 0,0 1 0,-1 0 0,0 0 0,-1 0 1,0 1-1,12 24 0,-18-30 0,0 0 0,0 0 0,0 0 0,-1 0 0,1 0 0,-1 0 0,-1 0 0,0 0 0,1 0 0,-2 1 0,1-1 0,-1 0 0,0 0 0,0 0 0,-1 0 0,1 0 0,-1 0 0,-1 0 0,1-1 0,-1 1-1,0-1 1,-6 8 0,4-5 15,-1 0-1,0-1 1,-1 1-1,0-1 0,0-1 1,-1 1-1,1-1 1,-1-1-1,-1 0 0,1 0 1,-1 0-1,0-1 1,-16 5-1,-2-1 51,7-2 91,-1 0 0,1-2 0,-28 3 0,-23 0 80,-50 2-846,162 1-2021,-8-14 689,-4-7-625</inkml:trace>
  <inkml:trace contextRef="#ctx0" brushRef="#br0" timeOffset="4402.64">2619 43 5763,'-2'-16'3767,"13"18"-1177,3 2-2907,-1 1 408,0 0 0,-1 1 0,0 0 0,0 1 0,0 1 0,-1-1 0,0 2 0,0-1 0,-1 2 0,0-1 0,-1 1 0,0 1 0,-1 0 0,13 21 0,-10-13-39,0 1 0,-1 1 0,-2-1 0,0 1 0,-1 1 0,-1 0 0,-1-1 0,3 33 0,-7-29-16,-1 1 0,-2-1 0,0 0 1,-2 1-1,-1-1 0,-1 0 0,-1-1 0,-1 0 1,-1 0-1,-1-1 0,-20 34 0,27-51-14,-1 0-1,0 0 1,0 0-1,-1 0 0,0-1 1,-7 6-1,-12 5-1349,21-15 839,1-1 1,0 1 0,0 0 0,-1-1-1,1 1 1,0-1 0,-1 0 0,1 0-1,-4 0 1</inkml:trace>
</inkml:ink>
</file>

<file path=word/ink/ink6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5:54.851"/>
    </inkml:context>
    <inkml:brush xml:id="br0">
      <inkml:brushProperty name="width" value="0.1" units="cm"/>
      <inkml:brushProperty name="height" value="0.1" units="cm"/>
      <inkml:brushProperty name="color" value="#0000FF"/>
    </inkml:brush>
  </inkml:definitions>
  <inkml:trace contextRef="#ctx0" brushRef="#br0">65 127 3121,'-1'-1'105,"1"1"0,0 0 0,-1-1-1,1 1 1,-1 0 0,0 0 0,1-1-1,-1 1 1,1 0 0,-1 0 0,1 0-1,-1 0 1,1 0 0,-1 0-1,0 0 1,1 0 0,-1 0 0,1 0-1,-1 0 1,1 0 0,-1 0 0,1 0-1,-1 1 1,0-1 0,1 0 0,-1 0-1,1 1 1,-1-1 0,1 0 0,-1 1-1,1-1 1,0 0 0,-1 1-1,1-1 1,-1 1 0,-4 21 822,0-2-740,0-8-83,0 0 0,1 0-1,0 0 1,1 0 0,-3 24 0,-2 68 276,7-92-349,2 140 231,0-136-252,1-1 0,0 0 0,2 0 1,-1 0-1,2 0 0,0 0 0,11 22 0,-13-33-14,0 1-1,0-1 1,0 1 0,0-1-1,0 0 1,1-1 0,0 1 0,-1 0-1,2-1 1,-1 0 0,0 0-1,1 0 1,-1-1 0,1 1-1,0-1 1,-1 0 0,1 0 0,9 1-1,-10-2 4,0-1-1,1 0 0,-1 0 1,1 0-1,-1 0 1,0-1-1,1 1 0,-1-1 1,0 0-1,1-1 0,-1 1 1,0-1-1,0 0 1,0 0-1,0 0 0,-1 0 1,1-1-1,0 1 0,-1-1 1,0 0-1,4-4 1,-1 1 11,0 0 0,-1 0 1,1 0-1,-2-1 0,1 0 1,-1 0-1,0 0 0,0 0 1,-1-1-1,0 1 0,0-1 1,-1 0-1,0 0 0,0 0 1,1-15-1,-2-23 52,-1 0 1,-12-83-1,8 109-28,0-1 0,-1 1 0,-1 1 0,-1-1 0,-1 1 0,-1 0 0,0 1 0,-20-29 1,24 40-11,-1 0 1,0 0 0,1 1 0,-2 0 0,1 0 0,-1 1-1,0 0 1,0 0 0,-10-5 0,15 10-26,1-1 0,-1 0 0,0 1 0,0-1 0,1 1-1,-1-1 1,0 1 0,0 0 0,0 0 0,0 0 0,0 0 0,1 0 0,-1 0 0,0 1 0,0-1 0,0 0 0,1 1 0,-3 1 0,1-1-15,1 1 0,0-1 0,0 1 1,1 0-1,-1 0 0,0 0 0,1 0 1,-1 0-1,1 0 0,-1 0 0,1 0 0,0 1 1,0-1-1,0 1 0,0-1 0,0 5 1,-4 8-399,1 1 0,0 0 0,2-1 0,-1 1 1,2 0-1,0 0 0,1 0 0,1 0 0,5 29 1,10 2-2117</inkml:trace>
  <inkml:trace contextRef="#ctx0" brushRef="#br0" timeOffset="397.14">490 590 2993,'0'7'1425,"0"6"-961,4 8 0,-4-4 97,4 4-225,-4 3-96,0-4-160,-4-2-16,4-5-32,0 8-64,-4-11-48,4-13-752,8 10-865</inkml:trace>
  <inkml:trace contextRef="#ctx0" brushRef="#br0" timeOffset="868.64">599 182 3794,'-2'3'235,"0"-1"0,0 1 0,1 0 0,-1 1 1,1-1-1,0 0 0,0 0 0,0 1 0,1-1 1,-1 0-1,0 7 0,0 40 334,15 131 255,-14-179-817,1 33 187,10 58 0,-10-84-171,1-1 0,0 1 0,1-1 0,0 1 0,0-1 0,1 0 0,0 0 0,0-1 0,1 1 0,0-1 0,0 0 0,9 9 0,-12-15-22,-1 1 0,1-1 1,0 0-1,0 0 0,-1 0 1,1 0-1,0 0 0,0 0 1,0-1-1,0 1 0,0-1 1,0 1-1,0-1 1,0 0-1,1 1 0,-1-1 1,0 0-1,0-1 0,3 1 1,0-1 4,0-1 1,-1 1-1,1-1 0,-1 0 1,0 0-1,1 0 1,-1-1-1,5-4 1,0 1 10,-1-1 1,0-1 0,0 0 0,-1 0-1,0 0 1,0-1 0,7-13-1,-8 9 0,-1 0-1,-1 0 0,0 0 0,-1-1 0,0 0 0,-1 0 0,0 0 0,-1 1 1,-1-1-1,-2-25 0,-4-10 62,-20-77 1,23 112-67,-1-2-1,0 0 0,-1 0 0,-1 0 0,-1 1 0,0 0 0,-1 1 0,0-1 0,-1 1-1,-1 1 1,-17-19 0,25 30-4,1 1-1,-1 0 0,0 0 0,0 0 1,0 0-1,0 0 0,0 0 0,0 0 1,-1 1-1,1-1 0,0 1 1,0 0-1,0-1 0,0 1 0,-1 0 1,1 0-1,0 0 0,0 1 0,0-1 1,-1 1-1,1-1 0,0 1 0,0-1 1,0 1-1,0 0 0,0 0 1,0 0-1,0 0 0,0 1 0,-2 1 1,-3 2-21,1-1 0,0 1 0,0 1 0,0-1 0,1 1 0,0 0 0,-6 8 0,8-9-22,1 1 1,-1-1-1,1 1 0,0-1 1,0 1-1,1 0 0,-2 7 0,-1 8-124,1-8 8,0-6 15,1 0 1,1 0-1,-1 1 1,1-1-1,1 0 1,-1 1-1,1-1 1,0 1-1,3 12 0,12 31-1327,-2-3-569</inkml:trace>
  <inkml:trace contextRef="#ctx0" brushRef="#br0" timeOffset="1259.83">1012 135 3922,'3'12'3636,"3"32"-3299,-3-24-12,7 40 65,2 12-15,-3-1 0,0 113 0,-9-170-368,-1 0 0,-1 0 0,0 0 0,0 0-1,-1 0 1,-6 14 0,9-28-15,0 0-1,0 0 1,0-1-1,0 1 1,0 0 0,0 0-1,0 0 1,0 0-1,0 0 1,0 0-1,0 0 1,0 0 0,-1 0-1,1 0 1,0 0-1,0 0 1,0 0-1,0 0 1,0 0 0,0 0-1,0 0 1,0 0-1,0 0 1,0 0-1,0 0 1,0 0 0,0 0-1,-1 0 1,1 0-1,0 0 1,0 0-1,0 0 1,0 0 0,0 0-1,0 0 1,0 0-1,0 0 1,0 0-1,0 0 1,0 0-1,0 1 1,2-10-2079,7 3-341</inkml:trace>
  <inkml:trace contextRef="#ctx0" brushRef="#br0" timeOffset="1867.11">1165 114 4370,'0'-12'873,"-1"10"-788,1 0 1,0-1-1,0 1 0,0 0 1,0 0-1,0-1 0,0 1 1,1 0-1,-1-1 1,1 1-1,-1 0 0,1 0 1,0 0-1,0 0 0,0 0 1,0 0-1,0 0 0,1 0 1,-1 0-1,1 0 0,-1 1 1,1-1-1,1-1 0,5-4-11,0 1-1,0 0 1,0 1-1,1 0 0,-1 0 1,15-6-1,-18 10-45,-1 0 0,0 0 0,0 0 0,1 0 0,-1 1-1,1 0 1,-1 0 0,1 0 0,-1 0 0,0 1 0,1 0 0,-1 0-1,0 0 1,0 0 0,1 0 0,-1 1 0,0 0 0,5 3-1,-5-3-12,-1 1-1,1-1 1,-1 1-1,0 0 0,0 0 1,1 0-1,-2 0 0,1 1 1,0-1-1,-1 1 0,0 0 1,0 0-1,0-1 0,2 6 1,-2-1 17,0-1 0,0 1 0,-1-1 0,0 1 0,0-1 0,-1 1 0,-1 13 0,0-8 25,-1-1 1,0 0 0,-1 1 0,0-1-1,-1 0 1,-1-1 0,0 1-1,0-1 1,-15 21 0,18-27-22,-1-1 0,0 1 0,0-1 0,-1 0 0,1 0 0,-1-1-1,0 1 1,0-1 0,0 0 0,0 0 0,0 0 0,-1 0 0,0-1 0,-6 3 0,11-7-4,1-1 0,-1 1 0,0 0 0,1 0 1,-1 0-1,1-1 0,-1 1 0,1 0 0,0 0 0,0 0 1,0 0-1,0 0 0,0 0 0,1 1 0,-1-1 0,1 0 0,-1 0 1,1 1-1,2-3 0,3 1-38,1-1 0,-1 2 0,0-1 0,1 1 0,-1 0 0,1 0 0,0 1 0,0 0 0,-1 1 0,1-1 0,0 2 0,0-1 0,0 1 0,-1 0 0,1 0 0,0 1 0,-1 0 0,10 5 0,-11-5 3,0 1-1,0 0 0,0 1 0,-1 0 0,0 0 0,1 0 0,-1 0 0,-1 1 0,1-1 1,-1 1-1,1 1 0,-2-1 0,1 0 0,0 1 0,-1 0 0,0 0 0,-1 0 1,1 0-1,-1 0 0,0 1 0,-1-1 0,2 13 0,-2 38 77,-1-52-65,0-1-1,-1 0 1,0 0-1,0 0 1,0 0-1,-1 0 1,1-1-1,-1 1 1,0 0-1,0 0 1,0-1-1,-3 5 1,-6 4 96,0-1 1,-1 0 0,0 0-1,-1-1 1,0-1-1,0 0 1,-1-1-1,0 0 1,-1-1 0,0-1-1,0 0 1,0-1-1,-1-1 1,-30 5 0,5-1 72,33-6-143,-1 1 1,0-2-1,-17 2 0,-1 0-1462,24-3 1102,1 1 0,-1-1 0,1 1 0,0-1 0,-1 0 1,1 0-1,-1 0 0,1 0 0,-1-1 0,1 1 0,-1-1 0,1 1 0,0-1 0,-1 0 0,-1-1 0,-7-4-3206</inkml:trace>
</inkml:ink>
</file>

<file path=word/ink/ink6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5:51.513"/>
    </inkml:context>
    <inkml:brush xml:id="br0">
      <inkml:brushProperty name="width" value="0.1" units="cm"/>
      <inkml:brushProperty name="height" value="0.1" units="cm"/>
      <inkml:brushProperty name="color" value="#0000FF"/>
    </inkml:brush>
  </inkml:definitions>
  <inkml:trace contextRef="#ctx0" brushRef="#br0">7 235 2337,'-2'-2'1131,"-3"-3"573,16 1 114,-14 55-295,15 256-925,-10-297-586,0 1 1,0-1-1,0 0 1,2 0-1,-1 0 1,1 0-1,6 10 1,4 2-6,25 31 0,-34-46-6,-4-5-3,1 0 0,0 0 0,-1 0 0,1 0 0,0 0 0,0-1 1,0 1-1,0-1 0,0 0 0,0 1 0,1-1 0,-1 0 0,0 0 1,1 0-1,-1-1 0,0 1 0,1-1 0,-1 1 0,4-1 1,-1 0 4,-1 0 0,0-1 0,0 0 0,0 0 0,0 0 0,0 0 0,0 0 0,0-1 0,0 0 0,6-4 0,2-2 25,0-1 0,0-1 1,-1 0-1,0-1 0,15-19 0,-18 19-23,-1 0 0,0-1 0,0 1 0,-1-1-1,-1 0 1,0-1 0,-1 1 0,0-1 0,-1 0 0,0 0 0,1-16 0,-3 11-3,-1-1 0,0 0 1,-1 0-1,-2 1 0,1-1 1,-2 1-1,-9-28 0,0 10-25,0 0-1,-3 0 1,-1 2-1,-22-35 1,38 68 17,0 0 1,1 0-1,-1 0 0,0 0 1,0 0-1,0 0 1,0 0-1,0 0 0,0 1 1,0-1-1,0 0 1,0 1-1,0-1 0,0 1 1,-1-1-1,1 1 0,0-1 1,0 1-1,-1 0 1,1-1-1,0 1 0,0 0 1,-1 0-1,1 0 0,0 0 1,-1 0-1,1 1 1,0-1-1,0 0 0,-1 0 1,1 1-1,0-1 0,0 1 1,0-1-1,-1 1 1,1 0-1,0-1 0,0 1 1,0 0-1,0 0 1,0 0-1,-1 1 0,-6 5-108,0 1-1,1 0 0,0 1 0,-6 8 1,8-10-39,2-2-10,0 0 0,1 0 1,0 0-1,0 0 1,0 0-1,0 1 0,1-1 1,0 1-1,0-1 1,1 1-1,-1-1 1,1 1-1,1 7 0,-2 10-530,-2 21-1230</inkml:trace>
  <inkml:trace contextRef="#ctx0" brushRef="#br0" timeOffset="384.33">553 470 3890,'-2'-3'2488,"2"13"-1449,1-5-980,1 0 1,-1 0 0,0 0 0,0 0-1,0 0 1,-1 0 0,0 7 0,5 32 345,-4-43-397,3 12 88,-1 0 1,0 0-1,-1 0 0,0 0 1,-1 0-1,-1 0 0,-1 23 1,-4-15-63,3-15-39,1-1 0,0 1 0,-1 0 0,2 0 0,-1 0 0,1 0 0,0 0 0,0-1 0,2 11 0,0-24-1993,8 10-473</inkml:trace>
  <inkml:trace contextRef="#ctx0" brushRef="#br0" timeOffset="1155.42">833 15 3249,'14'-1'4344,"36"1"-4092,-19 1-51,83-12-62,-112 10 37,-15-1 295,-25 2-48,28 1-375,0 1 1,1 0-1,-1 1 1,1 0-1,0 0 1,0 1-1,0 0 1,0 1-1,1 0 1,0 0-1,-11 9 1,4 0-49,6-7 5,0 1-1,1 0 1,0 0-1,-8 13 0,13-17-3,1 0 0,0 0-1,0 0 1,0 1 0,0-1-1,1 1 1,0 0 0,0-1-1,0 1 1,0 0 0,1 0-1,0-1 1,1 11 0,-1-3-2,3 13-60,-3-25 60,1 1 0,-1 0 0,1 0 0,-1-1 0,1 1 1,0-1-1,-1 1 0,1 0 0,0-1 0,-1 1 0,1-1 0,0 0 0,0 1 1,0-1-1,-1 0 0,1 1 0,0-1 0,0 0 0,0 0 0,0 0 0,0 1 1,-1-1-1,1 0 0,0 0 0,0-1 0,0 1 0,0 0 0,0 0 0,1-1 0,30-12 135,13-1-20,-39 12-112,0-1 1,0 1-1,0 0 1,0 0-1,0 1 1,0 0 0,0 0-1,0 0 1,0 1-1,1 0 1,-1 0-1,0 1 1,0-1-1,8 3 1,-2 0 0,0 1 0,0 1 0,0 0 0,-1 0 0,1 1 0,-1 1 0,0 0 1,-1 0-1,0 1 0,0 0 0,-1 1 0,9 10 0,-10-9 10,0 1-1,0 0 1,-1 1 0,9 20 0,-14-27-6,1 1 0,-1-1 0,-1 1 0,1 0 0,-1 0 0,0 0 0,0 0 0,-1 0 0,0 0 0,0 0 0,0 0 1,-1 0-1,-1 9 0,-2-3 13,0 0 1,-1 0-1,-1 0 1,-8 15-1,11-22-9,0 0-1,-1-1 1,1 0 0,-1 0-1,0 0 1,1 0-1,-2 0 1,1-1 0,0 0-1,-1 0 1,0 0-1,1 0 1,-7 1-1,1 0 104,0-1 0,0 0 0,-1 0 0,1-1 0,-1-1 0,1 0 0,-1 0 0,0-1 0,-12-2 0,-21 3 204,39 0-298,0 0 0,0-1 0,0 1-1,0-1 1,0 0 0,0-1 0,0 0 0,0 1 0,0-1-1,0-1 1,0 1 0,-4-3 0,-47-29-55,107 24-3788,-7 0 1908,3 1-1201</inkml:trace>
  <inkml:trace contextRef="#ctx0" brushRef="#br0" timeOffset="1545.02">1493 263 5779,'-9'-2'985,"8"-1"42,1 3-1003,0 1-1,0-1 0,0 0 1,0 0-1,0 0 0,0 0 0,0 0 1,0 0-1,0 0 0,0 0 1,0 1-1,0-1 0,0 0 1,0 0-1,0 0 0,0 0 1,0 0-1,0 0 0,0 0 1,0 1-1,0-1 0,0 0 0,0 0 1,0 0-1,0 0 0,0 0 1,0 0-1,0 0 0,0 0 1,0 1-1,0-1 0,0 0 1,0 0-1,1 0 0,-1 0 1,0 0-1,0 0 0,0 0 0,0 0 1,0 0-1,0 0 0,0 0 1,0 0-1,0 0 0,1 0 1,-1 1-1,0-1 0,0 0 1,0 0-1,0 0 0,0 0 1,0 0-1,0 0 0,1 0 0,0 2 30,-1 0 0,1 1 0,1-1-1,-1 0 1,0 0 0,1 0 0,-1 0-1,1 0 1,-1 0 0,4 3 0,1 2 55,45 84 794,-38-72-853,1-2 0,1 0 1,1 0-1,0-1 0,27 19 1,-37-31-139,1 0-1,1-1 1,-1 1 0,0-1 0,1-1 0,0 1 0,-1-2-1,1 1 1,0-1 0,0 0 0,9 0 0,-16-1-23,0-1 0,0 1 0,0 0 1,0-1-1,0 1 0,0-1 0,0 1 0,-1-1 1,1 1-1,0-1 0,0 0 0,0 0 0,-1 1 1,1-1-1,0 0 0,-1 0 0,1 0 0,-1 1 1,1-1-1,-1 0 0,1 0 0,-1 0 0,0 0 1,1 0-1,-1 0 0,0-2 0,7-12-1623,2 1-1704</inkml:trace>
  <inkml:trace contextRef="#ctx0" brushRef="#br0" timeOffset="1943.3">1749 190 5635,'-5'5'496,"0"1"1,1 0-1,0 0 0,0 0 1,1 0-1,0 1 1,-4 11-1,-17 54-204,17-51-145,-1-1-1,-18 30 1,1 0 18,19-38-135,0 2 25,-1 1 0,-1-1 0,0 0 0,-12 15 0,-61 75 123,64-88-822,15-15 513,0 0 0,1 1-1,-1-1 1,1 1 0,-1-1-1,1 1 1,0-1-1,-1 1 1,1-1 0,-1 4-1,1-4-169,1-1 184,0 1 0,0 0 0,0-1 0,-1 1 0,1-1 0,0 1 0,0-1 0,-1 1 0,1-1 0,0 1 0,-1-1 0,1 1-1,-1-1 1,1 1 0,-1-1 0,1 1 0,-1-1 0,1 0 0,-1 1 0,1-1 0,-1 0 0,1 0 0,-2 1 0</inkml:trace>
</inkml:ink>
</file>

<file path=word/ink/ink6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5:39.845"/>
    </inkml:context>
    <inkml:brush xml:id="br0">
      <inkml:brushProperty name="width" value="0.1" units="cm"/>
      <inkml:brushProperty name="height" value="0.1" units="cm"/>
      <inkml:brushProperty name="color" value="#0000FF"/>
    </inkml:brush>
  </inkml:definitions>
  <inkml:trace contextRef="#ctx0" brushRef="#br0">109 50 3410,'-1'0'74,"1"0"1,0-1 0,-1 1 0,1 0 0,0-1 0,-1 1 0,1 0 0,0 0 0,-1 0 0,1-1-1,-1 1 1,1 0 0,0 0 0,-1 0 0,1 0 0,-1 0 0,1 0 0,-1 0 0,1 0-1,-1 0 1,1 0 0,0 0 0,-1 0 0,1 0 0,-1 0 0,1 0 0,-1 0 0,1 0 0,0 1-1,-1-1 1,1 0 0,-1 0 0,1 1 0,-14 7 1727,-21 60-326,25-40-1430,1 0 0,2 0 1,0 1-1,2 0 1,1 0-1,1 0 1,2 0-1,2 34 0,0-48-51,1-1 0,0 1-1,1-1 1,0 0-1,1 0 1,1-1-1,0 1 1,1-1 0,0 0-1,1 0 1,1-1-1,0 0 1,0 0 0,1-1-1,1 0 1,0 0-1,0-1 1,22 16-1,-29-24 2,0 0-1,0-1 0,0 1 1,0-1-1,0 0 0,0 0 1,0 0-1,0 0 0,1-1 1,-1 1-1,0-1 0,0 0 1,0 0-1,1 0 0,-1 0 1,0-1-1,0 1 0,1-1 1,-1 0-1,0 0 0,0 0 1,4-2-1,-1 2 0,3-2 14,-1 1-1,0-1 1,1-1-1,-1 1 1,0-1-1,0-1 0,-1 0 1,0 0-1,0 0 1,0-1-1,0 0 1,-1 0-1,0-1 1,0 1-1,0-1 0,-1-1 1,7-13-1,-8 15-1,-1-1-1,-1 0 1,1 0-1,-1 1 1,0-2-1,-1 1 1,0 0-1,0 0 1,0 0-1,-1-1 1,0 1-1,-1-9 1,-3-15 9,-10-45 1,13 71-17,-12-50 14,-1 1 0,-43-104 0,54 152-15,0 0 0,-1 1 0,1-1 0,-1 1 0,0 0 0,0 0 0,-9-7 0,11 10 0,0 0 1,-1 0-1,0 1 0,1-1 1,-1 0-1,0 1 0,0 0 0,0-1 1,0 1-1,0 0 0,0 1 0,0-1 1,0 0-1,0 1 0,0 0 1,0 0-1,-6 0 0,5 0-48,0 0-1,0 1 1,0-1-1,-1 1 1,1 0-1,0 0 1,0 0 0,0 1-1,0-1 1,1 1-1,-1 0 1,0 0-1,1 0 1,-1 1-1,1-1 1,0 1-1,0 0 1,0 0 0,0 0-1,0 0 1,1 1-1,-1-1 1,1 1-1,0-1 1,0 1-1,0 0 1,-2 7-1,2-6-188,1 0 0,-1 0 0,1 0 0,0 1 0,0-1-1,0 0 1,1 7 0,-1 6-562,-5 28-1363</inkml:trace>
  <inkml:trace contextRef="#ctx0" brushRef="#br0" timeOffset="890.47">640 484 4034,'0'7'1216,"3"10"-751,-6 14 159,3 0 192,11 7-608,-3-7 97,-8 10-193,3-17 48,9 17-144,-12-24 16,8 7-32,-8-10 0,0 3 0,3-17-609,1 7-1440</inkml:trace>
  <inkml:trace contextRef="#ctx0" brushRef="#br0" timeOffset="1264.33">767 187 4594,'0'-7'169,"0"1"0,1-1 0,0 1 0,1 0 0,-1 0 0,1-1 0,0 1-1,1 0 1,-1 0 0,1 1 0,0-1 0,1 1 0,0-1 0,-1 1 0,2 0 0,7-7 0,-1 1-117,2 1-1,-1 1 1,1 0 0,1 1 0,22-11 0,-31 17-31,1 0 0,-1 0 1,1 0-1,0 0 0,-1 1 1,1 0-1,0 0 0,0 1 1,0 0-1,0 0 0,0 0 0,11 2 1,-13-1-10,0 0 0,-1 0 0,1 0 0,-1 1 0,1-1 0,-1 1 0,0 0-1,1 0 1,-1 0 0,0 1 0,0-1 0,-1 0 0,1 1 0,0 0 0,-1 0 0,0 0 0,0 0 0,1 0 0,-2 0 0,4 7 0,-1 1 11,-1 0 0,0 0 0,-1 0 1,0 1-1,-1 0 0,0-1 0,-1 1 0,0-1 0,-1 1 0,0 0 0,-1-1 1,-3 12-1,-1-1-5,0-1 0,-2 0-1,-1 0 1,0 0 0,-14 21 0,10-25 29,6-21 78,3-1 93,3 5-208,1 0 1,0 0-1,-1-1 0,1 1 1,0 0-1,0 0 1,-1-1-1,1 1 0,0 0 1,0-1-1,-1 1 1,1 0-1,0-1 0,0 1 1,0 0-1,0-1 1,0 1-1,0-1 0,-1 1 1,1 0-1,0-1 1,0 1-1,0 0 0,0-1 1,0 1-1,1-1 1,-1 1-1,0 0 0,0-1 1,0 1-1,0 0 0,0-1 1,0 1-1,1 0 1,-1-1-1,0 1 0,0 0 1,0-1-1,1 1 1,-1 0-1,0-1 0,1 1 1,-1 0-1,0 0 1,0-1-1,1 1 0,15-8 438,-15 8-429,7-7-32,-7 5 11,0 1-1,0 0 0,0 0 0,0 0 1,0 0-1,1 0 0,-1 0 1,0 0-1,1 1 0,-1-1 0,0 0 1,3 0-1,5-1-4,0 1 0,-1 0 0,1 1 0,-1 0 1,1 0-1,0 1 0,-1 0 0,1 0 0,-1 1 0,1 0 1,-1 0-1,0 1 0,0 1 0,0-1 0,0 1 0,-1 0 0,1 1 1,-1 0-1,0 0 0,9 9 0,-3-3 3,-1 1 0,0 0 0,-1 1 0,-1 1 0,0-1 0,0 2 0,-2-1 0,0 1 0,11 26 0,-18-36 8,-1-1 1,1 0-1,0 1 0,-1-1 1,0 1-1,0-1 0,-1 0 1,1 1-1,-1-1 1,0 0-1,0 1 0,0-1 1,-1 0-1,1 0 0,-1 0 1,0 0-1,0 0 1,-1 0-1,1-1 0,-1 1 1,0-1-1,0 1 1,-4 3-1,-1 1 25,1-1-1,-1-1 1,0 1-1,-1-1 1,0-1 0,0 1-1,0-2 1,-18 8 0,15-8 32,1 0 0,0-1-1,-1 0 1,1-1 0,-1 0 0,0-1 0,0-1 0,0 1 0,0-2 0,1 0 0,-15-3 0,1-1 31,2-2 1,-39-16 0,59 22-91,-14-8 47,17 8-60,0 1-1,0 0 1,0 0-1,0 0 1,-1 0-1,1 0 1,0 0-1,0 0 1,0-1-1,0 1 1,0 0-1,0 0 1,0 0-1,0 0 1,0 0-1,0-1 1,0 1-1,0 0 0,0 0 1,0 0-1,0 0 1,0 0-1,0-1 1,0 1-1,0 0 1,0 0-1,0 0 1,0 0-1,0 0 1,0-1-1,0 1 1,0 0-1,0 0 1,0 0-1,1 0 0,-1 0 1,0 0-1,0-1 1,0 1-1,0 0 1,0 0-1,0 0 1,0 0-1,1 0 1,-1 0-1,0 0 1,0 0-1,0 0 1,0 0-1,34-7-1620,-30 6 1523,45-7-1254,8 1-1020</inkml:trace>
  <inkml:trace contextRef="#ctx0" brushRef="#br0" timeOffset="1265.33">1572 314 6035,'22'44'3528,"12"27"-3001,6-4-31,77 99 0,-104-150-778,1-1-1,17 16 0,-30-32 96,0 0-1,0 1 1,0-1-1,0 0 1,0 1-1,0-1 1,-1 0-1,1 0 1,0 0-1,0 0 1,-1 0-1,1 0 1,0 0-1,-1 0 1,1 0-1,-1 0 1,1 0-1,-1 0 1,0 0-1,1-2 1,0 0-310,7-12-1829</inkml:trace>
  <inkml:trace contextRef="#ctx0" brushRef="#br0" timeOffset="1676.33">1835 305 4466,'-10'32'5566,"-5"19"-5447,2-21-22,-1 0 0,-1-1 0,-24 33 0,-65 82 322,52-76-348,51-67-143,0 0 0,1 0-1,-1 0 1,0 0 0,1 0 0,-1 0 0,1 0-1,-1 0 1,1 0 0,0 0 0,-1 0 0,1 0-1,0 0 1,0 1 0,0-1 0,-1 0 0,1 0-1,1 0 1,-1 0 0,0 0 0,0 1 0,0-1-1,1 0 1,-1 0 0,0 0 0,1 0 0,-1 0-1,1 0 1,-1 0 0,1 0 0,0 1 0,6 13-1518,-6 1-1297</inkml:trace>
  <inkml:trace contextRef="#ctx0" brushRef="#br0" timeOffset="2742.46">2258 210 3105,'0'-1'108,"0"1"-1,0-1 1,0 1-1,0-1 1,0 1-1,0-1 1,0 0-1,0 1 1,0-1-1,0 1 1,0-1-1,0 1 1,0-1-1,0 1 1,-1-1 0,1 1-1,0-1 1,0 1-1,-1-1 1,1 1-1,0-1 1,-1 1-1,1 0 1,-1-1-1,1 1 1,0-1-1,-1 1 1,1 0-1,-1-1 1,0 1-1,-15 3 1702,9-1-1201,6-1-558,0 0 0,0 0 0,0 0 0,0 1 0,0-1 0,0 0 0,1 1 0,-1-1 0,0 0 0,1 1 0,-1-1 0,1 0 0,-1 1 0,1-1 0,0 1 0,0-1 0,-1 4 0,-2 8-3,-9 31 29,1 0 0,-4 45 0,8-45-40,5-24-13,1-1-1,1 0 1,0 1-1,1-1 1,2 0 0,0 0-1,1 0 1,10 31 0,-7-22-16,-4-21-11,-1 0 0,1 0 0,0 0 0,0 0 0,1 0 0,0-1 0,0 1 0,8 9 0,-9-13-2,0 0 0,1 1 0,-1-1 1,1-1-1,-1 1 0,1 0 0,0-1 1,0 0-1,0 0 0,1 0 0,-1 0 1,0-1-1,1 1 0,-1-1 0,7 0 1,-6-1 3,0-1 0,-1 0 1,1-1-1,0 1 0,-1-1 0,1 0 1,0 0-1,-1-1 0,0 1 1,0-1-1,0 0 0,0 0 1,0 0-1,-1-1 0,1 1 0,-1-1 1,0 0-1,0 0 0,0 0 1,0 0-1,3-8 0,4-19 19,-2-1-1,-1 0 0,-1 0 0,-1-1 1,-2 0-1,-2 1 0,0-1 0,-3 0 1,0 0-1,-14-60 0,9 61-23,6 26 8,0 0-1,0 0 1,0 0-1,-1 0 1,1 1-1,-1-1 1,-1 1-1,1-1 1,-1 1-1,0 0 1,0 0 0,-1 0-1,1 0 1,-1 1-1,0-1 1,0 1-1,-8-6 1,5 6-14,0 0 0,0 0 1,0 1-1,-1 0 0,1 0 1,-1 0-1,0 1 0,0 1 1,-9-2-1,13 3-29,0-1-1,0 1 0,0 0 1,0 1-1,0-1 0,1 1 1,-1-1-1,0 1 0,0 0 1,0 1-1,1-1 1,-1 1-1,1-1 0,-1 1 1,1 0-1,-1 0 0,1 1 1,0-1-1,0 1 1,-5 5-1,3-1-239,0 0 0,0 1 0,0-1-1,1 1 1,0 0 0,1 0 0,0 0 0,0 1 0,1-1 0,0 1-1,0-1 1,1 1 0,0 0 0,1 0 0,0 12 0,3 19-2602</inkml:trace>
  <inkml:trace contextRef="#ctx0" brushRef="#br0" timeOffset="3156.1">2713 623 2977,'8'24'625,"-8"-3"-225,-8 7 64,16-15-64,-8 11-112,4-7-16,-12 1 17,4-11 15,-3-1-64,-5 8 48,5 3-160,14 1-64,-14-5-48,11 4-32,-4 1 16,0-11-368,3-7-705,5 6-1488</inkml:trace>
  <inkml:trace contextRef="#ctx0" brushRef="#br0" timeOffset="3703.35">2859 128 4658,'-6'19'4221,"0"13"-4049,-3 49 0,31 205 97,-22-285-269,1 4 2,-1 1 0,1-1-1,-1 1 0,1-1 1,0 1-1,1-1 1,-1 0-1,1 0 0,0 0 1,1 0-1,-1 0 1,7 9-1,-4-6-1,0 0-7,1-1-1,0 1 1,0-1 0,0 0 0,15 11 0,-20-17 5,1 0 1,0 0 0,0 0 0,-1 0 0,1 0 0,0 0 0,0-1 0,0 1-1,0-1 1,0 1 0,0-1 0,0 0 0,0 0 0,0 0 0,0 0 0,0 0-1,0 0 1,0-1 0,0 1 0,0-1 0,0 1 0,0-1 0,-1 0 0,1 0 0,0 1-1,0-1 1,0-1 0,-1 1 0,1 0 0,-1 0 0,1-1 0,-1 1 0,1 0-1,0-3 1,25-17 44,-21 17-28,0 0 1,0-1-1,0 1 1,-1-1 0,9-11-1,-6 4-5,-1-1-1,-1 0 1,0 0 0,0-1-1,-2 1 1,0-1-1,0 0 1,-1 0-1,-1-1 1,0 1-1,-1-1 1,-1 1 0,0-1-1,-1 1 1,0 0-1,-2-1 1,1 1-1,-7-19 1,-5-12 29,8 21-15,-1 1 0,-15-30 0,18 45-14,-1 0 1,0 0-1,0 1 0,-1-1 0,0 1 0,0 0 1,0 1-1,-1 0 0,-13-10 0,2 3 23,-10-5 16,26 18-49,1-1 0,-1 1-1,0 0 1,0 0 0,0 0 0,0 0-1,1 0 1,-1 0 0,0 1 0,0-1-1,0 0 1,1 1 0,-1 0 0,0-1-1,1 1 1,-1 0 0,-2 1 0,-16 7-7,18-8-1,1-1 0,-1 1-1,0-1 1,1 1 0,-1 0-1,0 0 1,1 0 0,-1 0-1,1 0 1,0 0 0,-1 0-1,1 1 1,0-1 0,0 1-1,-1-1 1,1 0 0,0 1-1,1 0 1,-1-1 0,-1 3-1,-5 11-323,1 0 0,1 0-1,0 1 1,1 0 0,1 0-1,0 0 1,1 0 0,1 18-1,6 16-1393</inkml:trace>
  <inkml:trace contextRef="#ctx0" brushRef="#br0" timeOffset="4669.28">3405 74 5186,'0'1'82,"1"0"0,0 0 0,-1 0 0,1-1-1,-1 1 1,1 0 0,-1 0 0,1 0 0,-1 0 0,0 0-1,1 0 1,-1 0 0,0 0 0,0 0 0,0 0-1,1 0 1,-1 0 0,0 0 0,-1 0 0,1 0 0,0 2-1,2 20 264,8 22 56,-3 1-1,3 59 1,-3-28-175,7 125 350,-12-174-522,-1 1 0,-2 0 0,-6 46 0,6-74-69,1 1-1,0 0 1,0 0 0,0 0 0,0 0-1,0 0 1,0 0 0,1 0-1,-1 0 1,1 0 0,-1 0-1,1 0 1,0 0 0,1 1 0,-2-3-41,-1 0 1,1 0 0,0 0-1,0-1 1,0 1 0,0 0-1,0 0 1,0-1-1,0 1 1,0 0 0,0 0-1,0-1 1,0 1 0,0 0-1,0 0 1,0-1 0,0 1-1,0 0 1,0 0 0,0-1-1,0 1 1,0 0 0,0 0-1,0-1 1,1 1 0,-1 0-1,0 0 1,0 0 0,0-1-1,0 1 1,0 0 0,1 0-1,-1 0 1,0 0-1,0-1 1,0 1 0,1 0-1,8-16-1888,8-8-465</inkml:trace>
  <inkml:trace contextRef="#ctx0" brushRef="#br0" timeOffset="5735.5">4049 80 4178,'-4'-5'250,"-1"-1"1,-1 1-1,1 0 1,0 1-1,-1-1 1,0 1-1,0 0 1,-1 1-1,1-1 1,-1 1-1,1 0 1,-1 1-1,0 0 1,0 0-1,0 0 1,0 1-1,0 0 1,-1 1-1,1-1 1,0 1-1,0 1 1,0-1-1,-1 1 1,1 0-1,0 1 1,-10 3-1,5 0-225,-1 0 0,1 1-1,0 0 1,0 1 0,1 1 0,-1 0 0,2 0-1,-1 1 1,1 0 0,1 1 0,0 0 0,0 0-1,1 1 1,0 0 0,1 1 0,-7 14 0,8-11-22,2 1 1,0 0 0,1 0 0,0 0-1,1 0 1,1 0 0,1 1 0,0-1 0,5 30-1,-4-38-4,1 0-1,0 0 1,1 0-1,-1 0 1,2-1 0,-1 1-1,1-1 1,0 0-1,8 10 1,-9-13 0,1 0 1,-1 0-1,1-1 1,0 0-1,0 1 1,1-1-1,-1-1 1,1 1 0,0-1-1,-1 1 1,1-1-1,0-1 1,0 1-1,0-1 1,10 2 0,-7-3-8,0 0 0,-1-1 0,1 0 0,-1 0 0,1 0 0,0-1 0,-1 0 0,0-1 0,0 0 0,0 0 0,0 0 0,0-1 0,0 0-1,-1 0 1,7-7 0,-5 6 6,-1-1 0,0 0 0,0-1 0,-1 0 0,0 0 0,0 0 0,0-1 0,-1 0 0,-1 0 0,1 0 0,-1-1 0,0 1 0,-1-1-1,0 0 1,-1 0 0,1 0 0,-2 0 0,1-1 0,-1 1 0,-1 0 0,0-1 0,0 1 0,-1-1 0,0 1 0,-1 0 0,-2-11-1,4 20 4,0-1-1,0 1 0,0 0 0,-1-1 0,1 1 1,0 0-1,0-1 0,0 1 0,0 0 0,-1-1 1,1 1-1,0 0 0,0-1 0,0 1 0,-1 0 1,1 0-1,0-1 0,0 1 0,-1 0 0,1 0 1,0 0-1,-1-1 0,1 1 0,0 0 0,-1 0 1,1 0-1,0 0 0,-1 0 0,1 0 0,0 0 1,-1 0-1,0 0 0,1 0 0,0 0-1,0 0 0,0 0 1,-1 0-1,1 0 1,0 0-1,0 1 1,0-1-1,0 0 1,0 0-1,0 0 1,-1 0-1,1 1 1,0-1-1,0 0 0,0 0 1,0 0-1,0 0 1,0 1-1,0-1 1,0 0-1,0 0 1,0 0-1,0 1 1,0-1-1,0 0 1,0 0-1,0 0 0,0 1 1,0-1-1,0 0 1,0 0-1,0 0 1,0 0-1,1 1 1,-1-1-1,0 0 1,0 0-1,0 0 1,0 0-1,0 0 1,0 1-1,0-1 0,1 0 1,-1 0-1,0 0 1,0 0-1,0 0 1,0 0-1,1 0 1,-1 1-1,5 22-119,54 193 161,-37-127-7,-16-64-23,36 117 71,-37-110-84,-5-29 1,0 0 0,0 0 0,0 0 1,0 0-1,1 0 0,-1 0 0,1 0 0,0 0 1,0 0-1,0 0 0,0-1 0,1 1 0,-1 0 1,1-1-1,0 1 0,3 3 0,3 0 72,-8-6-119,1 0 1,-1 1 0,0-1-1,0 0 1,1 0-1,-1 1 1,0-1-1,1 0 1,-1 0 0,0 0-1,1 0 1,-1 0-1,0 0 1,1 0 0,-1 1-1,0-1 1,1 0-1,-1 0 1,1 0-1,-1 0 1,0 0 0,1-1-1,-1 1 1,0 0-1,1 0 1,-1 0-1,0 0 1,1 0 0,-1 0-1,0-1 1,1 1-1,-1 0 1,0 0 0,0 0-1,1-1 1,-1 1-1,12-6-906,17-7-853,-1-15-1175</inkml:trace>
  <inkml:trace contextRef="#ctx0" brushRef="#br0" timeOffset="6365.36">4566 187 5330,'-3'-5'447,"1"-1"0,0 1-1,1 0 1,-1-1 0,1 0 0,-2-8 976,0 22-676,0 16 34,53 412 222,-33-368-952,-15-77 24,-7-22 0,0 12-75,1-1 0,1 0 0,-2-28 0,3 22 10,-9-43 1,-34-138-8,18 95 34,26 123-24,12 26-1,6 34 27,0 107 9,-4-26-21,-12-140-22,6-31 70,-14-84-56,0 21-14,-13-162-5,19 236 0,-5-7 65,4 16-13,4 7-15,-3 8 22,11 36 11,-6-35-34,0 0-1,1 22 0,-4 17 104,10 103 184,-8-123-258,-1 0 1,-2 0 0,-1 0-1,-6 39 1,5-59-36,2-19-41,2-3-139,-3-6-605,1 1 1,1-1-1,0 1 0,0 0 1,1 0-1,1 0 0,0 0 0,6-17 1,2 8-1298</inkml:trace>
  <inkml:trace contextRef="#ctx0" brushRef="#br0" timeOffset="6793.35">4402 361 4386,'-1'0'164,"-1"0"0,1 0 0,0 0 0,0 0 0,0 0 1,0 0-1,0-1 0,0 1 0,0 0 0,0-1 0,0 1 0,0 0 0,1-1 0,-1 1 0,0-1 0,0 0 1,0 1-1,0-1 0,1 0 0,-1 1 0,0-1 0,1 0 0,-1 0 0,0-1 0,0 2-100,1-1 0,0 0-1,-1 1 1,1-1-1,-1 1 1,1-1 0,-1 1-1,1-1 1,-1 1 0,1 0-1,-1-1 1,1 1-1,-1-1 1,1 1 0,-1 0-1,0 0 1,1-1 0,-1 1-1,0 0 1,1 0-1,-1 0 1,0 0 0,0-1-1,-9 1 964,9 0-953,0 0-1,0 0 1,0 0-1,0 0 0,0 0 1,0 0-1,0 0 1,0 0-1,0 0 1,0 0-1,0 1 1,1-1-1,-1 0 0,0 1 1,0-1-1,0 0 1,0 1-1,-1 0 1,-2 1 239,5 2-34,-1-3-228,3-1-9,378 14 156,-356-12-199,-22-1-2,1 0 1,-1-1 0,0 0-1,0 1 1,1-1-1,-1 0 1,0 0 0,1-1-1,-1 1 1,0-1-1,0 0 1,1 1-1,4-4 1,-7 2 124,-7 7-116,1-2-531,1 0 0,-1-1 0,0 0 1,0 0-1,0 0 0,0-1 0,-8 2 0,-7 0-1569,-5 9-1041</inkml:trace>
  <inkml:trace contextRef="#ctx0" brushRef="#br0" timeOffset="7189.46">4523 132 5426,'-10'-5'3848,"12"7"-3693,0 0 1,0 0 0,0 0 0,0 1 0,0-1 0,-1 1 0,1-1 0,-1 1 0,1-1 0,-1 1 0,0 0 0,0-1 0,0 1-1,1 5 1,14 56 288,-12-11-46,-2 71 0,-3-73-239,8 79-1,-4-107-208,1 0 310,-4-23-283,0 0-1,0 0 0,0 1 0,0-1 0,1 0 0,-1 0 0,0 0 0,0 0 0,0 1 0,0-1 0,0 0 0,1 0 0,-1 0 0,0 0 0,0 0 0,0 0 0,0 0 0,1 0 0,-1 1 0,0-1 0,0 0 0,0 0 0,1 0 0,-1 0 0,0 0 0,0 0 0,0 0 1,1 0-1,-1 0 0,0 0 0,0 0 0,0 0 0,1 0 0,-1-1 0,0 1 0,0 0 0,0 0 0,1 0 0,-1 0 0,0 0 0,0 0 0,0 0 0,0 0 0,1-1 0,-1 1 0,0 0 0,0 0 0,0 0 0,0 0 0,0-1 0,0 1 0,0 0 0,1-1 1</inkml:trace>
</inkml:ink>
</file>

<file path=word/ink/ink6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4:44.124"/>
    </inkml:context>
    <inkml:brush xml:id="br0">
      <inkml:brushProperty name="width" value="0.1" units="cm"/>
      <inkml:brushProperty name="height" value="0.1" units="cm"/>
      <inkml:brushProperty name="color" value="#66CC00"/>
    </inkml:brush>
  </inkml:definitions>
  <inkml:trace contextRef="#ctx0" brushRef="#br0">162 596 6947,'1'0'137,"0"-1"-1,0 1 0,0 0 1,0 0-1,1 0 1,-1 0-1,0 0 0,0 0 1,0 0-1,0 0 0,1 0 1,-1 0-1,0 1 1,0-1-1,0 0 0,0 1 1,0-1-1,0 1 1,0 0-1,2 0 0,23 17 345,-21-14-187,11 10-71,-1 1 0,0 1-1,-1 0 1,0 1 0,-2 0 0,12 21-1,-9-15-198,0 0 0,1-2 0,23 23-1,-14-26-20,-35-75-529,4-63 319,7 90 215,-2 0 0,-1 0 0,-1 0 0,-2 0 0,-1 1-1,-14-45 1,7 55 365,9 19 82,6 13-213,4 14-168,-1 0 0,-1 1 0,-2 0 0,-1 48 0,-17 114 38,15-184-111,-1 17 4,-2-1 1,-1 1-1,-13 36 0,14-60-121,1-1 1,0 1-1,0-1 0,0 0 0,0 0 0,0 0 0,-4-4 0,7 6 104,-56-50-1650,46 38 1577,-1 2 0,0-1 0,-1 1 0,0 1 0,-1 0 0,0 1 0,0 1 0,-28-13-1,34 18 89,-6-2 146,-1 0 0,0 0 0,0 1 0,0 1 0,0 0 0,-18 0 0,66 18 966,-25-15-1084,-1-1 0,1 0-1,-1 0 1,0-1-1,1 0 1,-1 0-1,0-1 1,0 0-1,1-1 1,-2 0-1,13-6 1,4 0 53,132-59 25,-94 39-119,67-22-1,-119 48 15,-6 2-242,-8 0-1176</inkml:trace>
  <inkml:trace contextRef="#ctx0" brushRef="#br0" timeOffset="1016.37">917 367 7411,'1'14'4565,"3"29"-3505,7 73-1079,-10-92 76,23 317 739,-24-340-794,7 36 57,-7-35-56,0-1 1,1 1-1,-1-1 0,1 1 0,-1-1 0,1 1 0,0-1 0,0 0 0,-1 1 0,1-1 1,0 0-1,0 1 0,0-1 0,1 0 0,-1 0 0,0 0 0,0 0 0,3 1 0,-4-2-2,0 1-1,1-1 0,-1 0 1,0 0-1,0 0 0,1 0 0,-1 0 1,0 0-1,0 0 0,1 0 1,-1 0-1,0 0 0,0 0 1,1 0-1,-1 0 0,0-1 0,0 1 1,1 0-1,-1 0 0,0 0 1,0 0-1,1 0 0,-1 0 1,0-1-1,0 1 0,0 0 0,1 0 1,-1 0-1,0 0 0,0-1 1,0 1-1,0 0 0,1 0 1,-1-1-1,0 1 0,0 0 0,0 0 1,0-1-1,0 1 0,0 0 1,0 0-1,0-1 0,0 1 0,0 0 1,0 0-1,0-1 0,0 1 1,0 0-1,0 0 0,0-1 1,0 1-1,-3-20 92,3 19-80,-39-247 287,7 16-278,23 177-42,-5 8 87,7 35-34,6 12-32,1 1 1,0-1-1,-1 1 1,1-1-1,-1 1 1,1 0-1,0-1 1,0 1-1,-1-1 1,1 1-1,0 0 1,0-1-1,0 1 1,0-1-1,0 1 1,0 0-1,0-1 1,0 1-1,0 0 1,0-1-1,0 1 1,0 0-1,0 0 1,1 1 0,-1 1 1,0-1 0,1 0-1,-1 0 1,1 0-1,-1 0 1,1 0 0,0 0-1,0 0 1,0 0 0,2 3-1,5 11 17,3 20 42,-2 0-1,-1 1 1,5 69 0,1 4 45,-7-53-67,-6-38-22,2 0 0,0-1 0,9 30 0,-12-47-17,0-1 1,0 0 0,0 1 0,1-1-1,-1 0 1,0 1 0,0-1 0,0 0-1,0 1 1,0-1 0,0 0 0,0 1-1,1-1 1,-1 0 0,0 1 0,0-1-1,1 0 1,-1 0 0,0 1 0,0-1-1,1 0 1,-1 0 0,0 0 0,0 1-1,1-1 1,-1 0 0,0 0 0,1 0-1,-1 0 1,0 0 0,1 0 0,-1 1-1,1-1 1,-1-1 6,1 0 0,-1 0 0,0 0 0,1 0 0,-1 0 0,0 0 0,0 0 0,0 0 0,1 0 0,-1-1 0,0 1 0,-1 0 0,1 0 0,0 0 0,0 0 0,-1-1 0,-15-232 124,11 137-127,-14-41 25,5 55-26,10 72 0,0 12-20,3 1 15,1-1 0,-1 1-1,1-1 1,0 1 0,-1 0 0,1-1-1,0 1 1,0-1 0,0 1-1,0 0 1,0-1 0,0 1 0,1 1-1,-1 1 3,13 56 69,6 110-1,-5 145 58,-14-311-126,0 0 0,0 0 0,1 0 1,-1 0-1,1 0 0,0 0 0,0 0 0,2 3 0,-2-4-2,-16-45-6087,17 26 2130</inkml:trace>
  <inkml:trace contextRef="#ctx0" brushRef="#br0" timeOffset="1474.91">713 484 6739,'-12'-9'434,"1"-1"0,-1-1 0,2 1-1,-1-2 1,1 1 0,1-1 0,0-1 0,1 0 0,0 0 0,1-1-1,1 0 1,-8-24 0,11 29-347,1 0 1,0 0-1,0 0 0,1-1 1,1 1-1,-1 0 0,1-1 1,1 1-1,0 0 0,0-1 0,1 1 1,0 0-1,1 0 0,0 0 1,0 0-1,1 1 0,0-1 1,0 1-1,1 0 0,0 0 1,11-12-1,-7 11-68,0 0 0,0 1 0,1 0 0,0 1 0,0 0 0,1 0 0,0 1 0,0 0 0,0 1 0,1 1 0,0 0 0,0 0 0,0 1 1,24-3-1,-8 4-14,-1 1 0,0 2 0,0 0 1,0 2-1,46 10 0,-61-10-4,-1 0-1,0 0 0,0 2 1,0-1-1,0 1 0,-1 1 1,0 0-1,0 0 0,0 1 1,-1 0-1,9 9 0,-13-10 5,1 0-1,-2 0 1,1 0 0,0 0 0,-1 1-1,0 0 1,-1 0 0,0 0-1,0 0 1,0 0 0,-1 1-1,0-1 1,0 1 0,-1 0-1,0 0 1,0-1 0,-1 12-1,-1-3 3,-1-1 0,-1 1-1,0 0 1,-1-1 0,0 1-1,-1-1 1,-1-1 0,-1 1-1,0-1 1,0 0 0,-19 24-1,7-14 5,-2-2 0,0 0-1,-1-1 1,-1-1 0,-32 20-1,34-31-610,11-5-350,25-2 89,39-5-2325,-22 4 657</inkml:trace>
  <inkml:trace contextRef="#ctx0" brushRef="#br0" timeOffset="1911.77">1622 163 6195,'-2'-1'315,"1"1"0,-1 0 0,0 0 1,1 1-1,-1-1 0,0 0 0,1 0 0,-1 1 0,1-1 1,-1 1-1,0 0 0,1-1 0,-1 1 0,1 0 1,0 0-1,-3 1 0,-10 24 1178,9-12-1594,-3 8 313,1 0 1,1 1-1,-4 37 1,0-3 105,6-26-192,1 1 0,2 0 1,1-1-1,1 1 0,1-1 0,14 60 0,-12-76-106,0 0 0,1 0 0,1-1 0,0 0 0,1 0-1,1 0 1,0-1 0,19 24 0,-22-31 408,10 8-2328,-14-14 1635,0 0 1,1 0-1,-1 0 1,0 0-1,0 0 1,0 0-1,1 0 1,-1 0-1,0-1 1,0 1-1,0 0 1,0-1-1,0 1 1,0-1-1,0 0 1,0 1-1,0-1 1,0 0-1,0 1 1,0-1-1,1-1 1,20-18-5203</inkml:trace>
  <inkml:trace contextRef="#ctx0" brushRef="#br0" timeOffset="2333.92">1858 329 7091,'-4'6'4632,"10"4"-3774,1-1-486,6 12-216,-1 1 1,-1 0 0,0 0 0,-2 1 0,-1 0-1,-1 1 1,-1-1 0,0 2 0,-2-1-1,-1 0 1,-1 1 0,-2 32 0,3 3-77,-31-70-1750,26 8 1446,1 1 1,0-1-1,-1 0 0,1 1 1,0-1-1,0 0 0,0 0 1,0 0-1,0 0 0,1 0 1,-1 0-1,1 0 1,-1 0-1,1-3 0,-1 4 1,-3-19-2861</inkml:trace>
  <inkml:trace contextRef="#ctx0" brushRef="#br0" timeOffset="2816.83">1785 310 1921,'-8'-4'6871,"8"4"-6642,3-10 2684,17-7-2140,-1 9-472,-9 3-204,1 1 0,-1 0 0,1 1 0,0 0 0,20-3 0,-6 4-62,-1 2 0,1 0 0,0 1 0,-1 2-1,1 1 1,-1 0 0,0 2 0,31 12 0,-43-14-23,0 1 1,-1 0 0,0 0-1,0 2 1,0-1 0,-1 1 0,0 1-1,0 0 1,-1 0 0,0 1-1,0 0 1,-1 0 0,-1 1 0,1 1-1,-1-1 1,-1 1 0,0 0-1,6 16 1,-9-17 2,-1 0-1,0 0 1,0 0 0,-1 1-1,-1-1 1,1 0 0,-2 1-1,1-1 1,-1 0 0,-1 0-1,0 0 1,0 0 0,-1 0-1,-1 0 1,1 0 0,-2-1-1,1 1 1,-1-1 0,-7 9-1,5-8 24,0-1 0,0-1 0,0 1 0,-1-1-1,-1-1 1,1 1 0,-1-2 0,0 1 0,-1-1-1,0 0 1,0-1 0,0 0 0,0-1 0,-1 0-1,1-1 1,-1 0 0,-15 2 0,-95 15 306,68-16-304,61-3-2013,-3-1 1390,-1 1 0,1 0 0,-1-1 0,1 0 1,0 0-1,-1 0 0,1-1 0,5 0 0,17-14-4291</inkml:trace>
  <inkml:trace contextRef="#ctx0" brushRef="#br0" timeOffset="3340.81">2497 114 5619,'-2'1'2666,"3"-6"-689,-1 5-1933,0 0-1,0 0 0,0 0 1,1 2 606,-1-2-607,0 0 0,0 0 1,1 0-1,-1 0 0,0 0 1,0 0-1,0 0 0,0 0 1,0 0-1,0 0 0,0 0 1,1 0-1,-1 0 0,0 0 1,0 0-1,0 0 0,0 0 1,0 0-1,0 0 0,1 0 1,-1 0-1,0 0 0,0 0 1,1 2 18,1 0 0,0 0 1,-1 0-1,1 0 1,0 0-1,0 0 1,0-1-1,0 1 0,0-1 1,1 1-1,3 1 1,7 6 257,-1 2-161,-1 0 0,0 1 0,-1 1 0,0-1 0,-1 2 0,10 17 0,-5-4-75,-1 1 1,12 38-1,-17-36-61,0-1 0,-2 1 0,-2 0 0,-1 0 0,-1 1 0,-1-1 0,-4 32 0,1-36 24,-2 0 0,-1 0 0,0 0-1,-2-1 1,-2 0 0,0 0 0,-1 0 0,-18 28 0,23-45 46,12-10-293,5-18-4271,2 1 1534</inkml:trace>
  <inkml:trace contextRef="#ctx0" brushRef="#br0" timeOffset="3774.76">2936 755 7780,'1'-2'5174,"33"-7"-3769,2 3-974,44-11-132,-73 15-299,1-1-1,-1 0 1,0 0 0,1-1 0,-2 0 0,1 0-1,0 0 1,5-6 0,-1 2 22,1-4-876,-12 12 658,0-1 1,0 0-1,0 1 0,0-1 1,0 1-1,0-1 0,0 1 0,0-1 1,0 1-1,0-1 0,0 1 1,0-1-1,0 1 0,0-1 1,-1 1-1,1-1 0,0 1 1,0-1-1,-1 1 0,-3-4-1565</inkml:trace>
  <inkml:trace contextRef="#ctx0" brushRef="#br0" timeOffset="4149.92">2968 519 4626,'6'-4'7285,"21"3"-5532,0-1-1208,-12 1-438,3 1-61,1-2-1,-1 0 0,1-1 0,-1 0 1,20-8-1,-24-2-361</inkml:trace>
</inkml:ink>
</file>

<file path=word/ink/ink6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5:22.216"/>
    </inkml:context>
    <inkml:brush xml:id="br0">
      <inkml:brushProperty name="width" value="0.1" units="cm"/>
      <inkml:brushProperty name="height" value="0.1" units="cm"/>
      <inkml:brushProperty name="color" value="#0000FF"/>
    </inkml:brush>
  </inkml:definitions>
  <inkml:trace contextRef="#ctx0" brushRef="#br0">39 450 4818,'-5'1'394,"-10"5"2922,15-6-3285,1 0-5,-1 1 0,0-1 0,1 1 0,-1-1 0,0 1 0,0-1 0,1 0 0,-1 1 1,0-1-1,0 1 0,0-1 0,0 1 0,0-1 0,0 1 0,0-1 0,0 1 0,0 0 0,0-1 1,0 1-1,0-1 0,0 1 0,0-1 0,0 1 0,0-1 0,0 1 0,-1-1 0,1 0 0,0 1 1,0-1-1,-1 1 0,1-1 0,-1 1 0,-1 7 110,-5 40 346,1 0 0,3 72 0,13 14-112,-4-76-267,-4-39-81,1 0 1,1 0-1,1 0 1,0 0-1,2-1 1,11 26 0,-13-34-15,1 0 0,0 0 0,0-1 0,1 1 0,0-2 1,0 1-1,1-1 0,0 0 0,1 0 0,0-1 0,0 0 1,11 6-1,-14-10-14,0 0 1,0-1 0,0 0-1,0 0 1,1 0 0,-1-1-1,0 0 1,1 0 0,-1 0-1,1-1 1,-1 0 0,1 0-1,-1-1 1,1 0 0,-1 0-1,1 0 1,-1-1 0,0 0-1,0 0 1,0-1 0,0 1-1,0-1 1,-1-1 0,1 1-1,-1-1 1,0 0 0,0 0-1,5-6 1,3-5 22,-1 0-1,-1-1 1,0 0 0,-1-1-1,-1-1 1,-1 1 0,0-1-1,-2 0 1,0-1 0,0 0-1,-2 0 1,-1 0 0,2-27-1,-3 4-8,-2 0-1,-1 0 0,-3 0 1,-1 1-1,-14-52 0,13 70 3,0-1 0,-13-27 0,15 42-8,-1 0 0,0 0 1,0 0-1,0 1 1,-1 0-1,-1 0 0,1 0 1,-10-7-1,10 9-5,0 1-1,-1 0 0,1 1 1,-1-1-1,0 2 1,0-1-1,0 1 1,-1 0-1,-12-4 0,15 6-6,0 1-1,0 0 1,0 0-1,1 0 0,-1 0 1,0 1-1,0 0 0,1 0 1,-1 0-1,0 0 1,1 1-1,-1 0 0,1 0 1,0 0-1,0 0 1,-1 1-1,2 0 0,-6 4 1,0 1-81,1 0 0,-1 0 0,2 1 1,-1 0-1,2 1 0,-1 0 0,1 0 0,0 0 1,1 1-1,-5 16 0,1 0-650,1 1 1,1-1-1,-3 40 0,5 1-1551,5 3-1400</inkml:trace>
  <inkml:trace contextRef="#ctx0" brushRef="#br0" timeOffset="378.05">663 976 3714,'6'11'4028,"4"19"-3163,8 55-90,12 122 0,-30-182-741,0-1 1,-2 0 0,0 0-1,-2 0 1,-1 0 0,0-1-1,-2 0 1,-1 0 0,-1 0-1,-12 22 1,19-42-60,1 0 0,-1 0-1,0 0 1,0 0 0,0-1 0,0 1-1,0-1 1,-1 1 0,1-1 0,-1 0-1,1 0 1,-4 2 0,5-4-52,1-1 0,0 1-1,0-1 1,-1 1 0,1-1 0,0 1 0,0-1-1,0 1 1,0-1 0,0 1 0,0-1-1,0 0 1,0 1 0,0-1 0,0 1 0,0-1-1,0 1 1,0-1 0,0 1 0,0-1 0,1 1-1,-1-1 1,0 1 0,0-1 0,1 1-1,-1-1 1,2-8-567,3-26-1539</inkml:trace>
  <inkml:trace contextRef="#ctx0" brushRef="#br0" timeOffset="1035.08">906 627 5651,'-18'-30'3496,"16"27"-3416,0 0 0,0 0 0,0 0 1,0 0-1,0 0 0,1-1 0,0 1 0,-1 0 0,1-1 0,0 1 0,1 0 1,-2-6-1,3-1-5,0-1 1,0 1-1,1 0 1,0 0-1,1 0 0,0 0 1,0 0-1,1 1 1,1 0-1,0-1 1,0 1-1,0 1 1,1-1-1,0 1 1,1 0-1,0 1 1,0-1-1,1 1 0,0 1 1,14-10-1,-17 14-62,0 0 0,0 1-1,0 0 1,0 0-1,1 0 1,-1 1-1,0-1 1,0 1 0,0 1-1,1-1 1,-1 1-1,0 0 1,0 0-1,0 0 1,0 1 0,0-1-1,0 1 1,0 1-1,-1-1 1,7 4 0,-4 0-6,0 0 0,-1 0 1,1 0-1,-1 1 0,0 0 1,-1 0-1,0 1 1,0 0-1,0 0 0,-1 0 1,6 16-1,-6-11 0,-1 1 0,0 0 0,-1 0 0,0 0 0,-1 1 0,-2 26 0,-3-6 8,-1-1 0,-2 1 0,-1-2 0,-2 1-1,-19 43 1,9-34-5,-2-1 0,-45 65 0,62-99-9,-1 0 0,0 0 0,0-1 0,-1 0 1,0 0-1,0 0 0,0-1 0,-11 7 0,20-16 5,-1 0 0,0 0 0,0-1 0,0 1 0,-1 0 0,1-1 0,-1 1 0,1 0-1,-1-1 1,0 1 0,-1-1 0,1 1 0,-1-4 0,0 3-7,0 1 0,0-1 0,0 0 0,1 0 0,-1 0 0,1 0 0,0 0 0,0 0 0,1 0 0,-1 1 0,2-7 0,-1 8-1,-1 0 1,1 0-1,-1 0 0,1 0 0,0 0 1,0 0-1,0 0 0,0 0 1,0 0-1,1 0 0,-1 1 0,1-1 1,-1 0-1,1 1 0,-1-1 0,1 1 1,0 0-1,0-1 0,0 1 1,0 0-1,0 0 0,0 0 0,3-1 1,5 1-3,1-1 0,0 1 0,0 1 0,-1 0 0,1 0 0,0 1 0,-1 1 0,1 0 0,18 5 0,12 7-19,43 21 0,-28-11 15,-47-21 2,0-1-1,0 0 0,0 0 0,0-1 1,1 0-1,-1 0 0,18-2 0,-24 1 5,0 0 0,0 0 0,0 0 1,1-1-1,-1 1 0,0-1 0,0 0 0,0 0 0,0 0 0,0-1 0,0 1 0,0-1 0,-1 1 0,1-1 0,0 0 0,-1 0 1,1 0-1,-1 0 0,0-1 0,0 1 0,0-1 0,0 1 0,0-1 0,0 0 0,2-5 0,-2-3-17,1 0 0,-1 0 1,-1 0-1,0 0 0,0-1 0,-1 1 0,-1 0 0,0-1 0,0 1 0,-1 0 0,-7-21 0,8 26 5,-6-18-1054,6 18-601</inkml:trace>
  <inkml:trace contextRef="#ctx0" brushRef="#br0" timeOffset="1450.21">1858 707 5731,'-2'-7'3972,"12"13"-2664,18 21-799,-6 0-264,-1 2 0,-1 1 0,22 44 0,8 12-123,-41-73-121,1 0 0,0-1 0,1 0 0,23 20 0,-23-23-4,-8-6-18,0-1-1,0 1 0,0-1 1,1 0-1,-1 0 1,1 0-1,0-1 0,-1 1 1,1-1-1,0 0 0,0 0 1,0 0-1,0 0 0,0-1 1,0 1-1,5-1 0,-8 0-76,-1 0-1,1 0 1,0-1-1,-1 1 1,1 0-1,-1 0 1,1 0-1,0 0 1,-1-1-1,1 1 1,-1 0-1,1-1 1,-1 1-1,1 0 1,-1-1-1,1 1 1,-1-1-1,1 1 1,-1-1-1,1 1 1,-1-1-1,0 1 1,1-1-1,-1 1 1,0-1-1,0 1 1,1-1-1,-1 0 1,0 1-1,0-1 1,0 1-1,0-1 1,0 0-1,0 1 1,0-2-1,3-7-706,8-17-1593</inkml:trace>
  <inkml:trace contextRef="#ctx0" brushRef="#br0" timeOffset="1825.29">2122 615 5779,'-3'5'2868,"2"-4"-2720,0 0-1,0 0 1,0 0-1,0 0 1,1 0-1,-1 0 1,0 0-1,1 0 1,-1 0-1,1 1 1,0-1 0,-1 0-1,1 0 1,0 1-1,-1 0 1,-1 8-80,-1-1 1,-1 0-1,0 0 1,0 0-1,-1 0 1,-10 13-1,0 3 53,-62 94 355,-19 38-154,35-50-216,59-104-106,-26 43 3,22-38-216,8-11-285,-1 1 253,-1 1 1,1 0-1,-1 0 0,0-1 1,1 1-1,-1 0 1,0-1-1,0 1 1,0 0-1,0-1 0,0 1 1,0 0-1,0-1 1,0 1-1,0 0 1,-1-2-1,-1-7-2279</inkml:trace>
  <inkml:trace contextRef="#ctx0" brushRef="#br0" timeOffset="4361.33">2495 230 4274,'-1'0'185,"0"0"0,0 0 0,0 0 0,0 1 0,0-1 0,0 1 0,0-1 0,0 0 0,1 1 0,-1 0 0,0-1 0,0 1 0,0-1 0,1 1 0,-1 0 0,0 0 0,1-1 0,-1 1 0,0 1 1,-1 26-336,2-14 430,-1 33-7,-1-21-53,5 46-1,0-45-122,3 22 103,20 77 0,-21-110-187,0 0 0,1-1 0,1 1 0,0-2 0,1 1 0,1-1 0,0 0 0,20 22 0,-19-24-10,-3-5 5,-1 0 0,1 0 0,0 0 0,1-1 0,10 7 0,-16-11-13,1-1 1,0 1-1,0-1 1,0 0 0,0 0-1,1 0 1,-1-1 0,0 1-1,0-1 1,0 1 0,1-1-1,-1 0 1,0-1 0,0 1-1,1 0 1,-1-1-1,0 0 1,0 1 0,0-1-1,0-1 1,3 0 0,0-2 14,0 0 0,-1 0 0,1 0 0,-1-1 0,0 0 0,0 0 0,-1 0 0,0-1 0,0 1 0,0-1 0,-1 0 0,1 0 0,4-13 0,2-7 33,-1 0 0,7-35 0,-12 42-34,-1-1 0,-1 1-1,-1-1 1,-1 1 0,-1-1-1,-3-22 1,2 27-1,-1 0 1,0 0-1,-1 1 0,-1-1 1,0 1-1,-1 0 0,-1 0 1,-10-16-1,-9-12 51,18 29-15,-1 0 0,-18-21 0,22 28-30,0 2 0,-1-1 0,1 1 0,-1-1 0,0 1 0,-1 1 0,1-1 0,-1 1 0,-7-2 0,7 2-12,0 1 0,-1 0 0,1 0 1,-12 0-1,17 2-5,1 0 1,0 1 0,-1-1-1,1 0 1,0 1 0,0 0-1,-1-1 1,1 1-1,0 0 1,0 0 0,0 0-1,0-1 1,0 1 0,0 0-1,0 0 1,0 1 0,-1 0-1,-7 8-56,5-8-19,0 2 0,0-1 0,1 0 1,-1 1-1,1 0 0,0-1 0,-1 2 0,2-1 0,-1 0 0,0 0 0,1 1 0,0-1 0,0 1 0,-1 6 0,-1 4-387,1 1 0,1-1 0,-1 20 0,3-24 157,-7 47-1568</inkml:trace>
  <inkml:trace contextRef="#ctx0" brushRef="#br0" timeOffset="4878.3">3191 683 3874,'-4'14'1536,"8"-7"-1039,-12 17-113,1 4 400,-1-8-528,-3 1-112,14-1-64,1 1-64,-4-14-16,8 13 48,-4-20-96,0 14-16,-1-14-784,5 7-1121</inkml:trace>
  <inkml:trace contextRef="#ctx0" brushRef="#br0" timeOffset="5290.75">3286 227 3634,'4'17'3437,"-6"24"-3331,1-31 174,0 8-119,-2 24 140,3 1-1,0-1 1,9 52-1,-5-71-242,3 18 149,21 73 0,-24-102-191,1-1 1,0 1-1,0-1 1,1 0-1,0 0 1,1-1-1,1 0 1,-1 0 0,2 0-1,14 13 1,-16-17-22,0-1 1,0 0-1,1 0 1,0-1-1,-1 0 1,1 0-1,1-1 1,-1 0-1,0 0 1,14 1-1,-18-3 5,1-1-1,-1 1 0,0-1 0,1-1 0,-1 1 0,0-1 0,1 1 0,-1-1 0,0-1 0,0 1 0,0 0 0,0-1 1,0 0-1,0 0 0,0 0 0,0 0 0,-1-1 0,1 0 0,-1 1 0,0-1 0,0 0 0,0-1 0,0 1 1,2-4-1,17-23 93,-6 10-32,23-41 1,-34 52-59,-1 0 1,0 0 0,-1-1-1,0 1 1,-1-1 0,0 0 0,0 1-1,0-16 1,-1-7 10,-2 1-1,-1-1 0,-2 1 1,-1-1-1,-11-35 1,11 49-8,-1 0 0,-1 0 1,0 0-1,-2 1 0,0 1 1,-1-1-1,0 1 0,-1 1 1,-25-26-1,30 35-2,-1 1 0,1 0 1,-1 0-1,0 1 0,-1 0 0,1 0 0,-1 1 1,1 0-1,-1 0 0,-12-2 0,4 2-20,1 1 1,-1 0-1,0 2 1,-26 0-1,38 1-43,-1 0-1,0 1 1,0-1-1,1 1 1,-1 0-1,1 0 1,0 0-1,-1 1 1,1-1-1,0 1 1,0 0-1,1 0 1,-6 6-1,3-4-154,2 0-1,-1 1 1,0 0-1,1 0 1,0 0-1,1 0 1,-1 1 0,1-1-1,-2 9 1,-4 18-1797</inkml:trace>
  <inkml:trace contextRef="#ctx0" brushRef="#br0" timeOffset="5703.18">3858 121 4258,'1'7'798,"1"0"-1,-1 1 1,1-1 0,6 14-1,-4-10-786,0 1 0,4 22-1,19 131 1194,8 95-265,-23-223-881,-12-35-63,1-1 1,-1 1-1,1-1 0,0 1 1,-1-1-1,1 0 1,0 1-1,0-1 0,0 0 1,0 1-1,0-1 0,0 0 1,0 0-1,0 0 0,0 0 1,1 0-1,-1 0 0,0 0 1,2 0-1,-2-1-25,-1 0 0,0 0 0,0 0 0,1 0 0,-1 0 0,0 0 0,0 0 0,1 0 0,-1 0 0,0 0 0,0 0 0,1 0 0,-1 0 0,0 0 0,0 0 0,0 0 0,1 0 0,-1-1 0,0 1 0,0 0 0,0 0 0,1 0 0,-1 0 0,0 0 0,0-1 0,0 1 0,0 0 0,0 0 0,1 0 0,-1-1 0,0 1 0,0 0 0,0 0 0,0-1 0,0 1 0,0 0 0,0 0 0,0 0 0,0-1 0,0 1 0,5-11-2248,4 3 170</inkml:trace>
  <inkml:trace contextRef="#ctx0" brushRef="#br0" timeOffset="6423.91">4146 117 5587,'0'0'89,"0"-1"1,0 0-1,0 1 1,1-1 0,-1 1-1,0-1 1,0 0-1,1 1 1,-1-1 0,0 1-1,1-1 1,-1 1-1,1-1 1,-1 1 0,0-1-1,1 1 1,-1 0-1,1-1 1,-1 1 0,1 0-1,0-1 1,-1 1-1,1 0 1,-1 0 0,1-1-1,-1 1 1,1 0-1,0 0 1,0 0 0,29-4 11,-6 2 154,131-26 177,-130 23-427,-15 1 8,-10 4-13,0 0 1,0 0 0,0 0 0,0-1 0,0 1 0,0 0 0,0 0 0,0 0 0,0 0-1,0 0 1,0 0 0,0 0 0,0 0 0,1 0 0,-1 0 0,0 0 0,0 0 0,0 0-1,0-1 1,0 1 0,0 0 0,0 0 0,0 0 0,0 0 0,0 0 0,0 0 0,0 0-1,0 0 1,0 0 0,0 0 0,0-1 0,0 1 0,0 0 0,0 0 0,0 0 0,0 0-1,-1 0 1,1 0 0,0 0 0,0 0 0,0 0 0,0 0 0,0 0 0,0 0 0,0-1-1,0 1 1,0 0 0,0 0 0,0 0 0,0 0 0,0 0 0,0 0 0,-1 0 0,1 0-1,0 0 1,0 0 0,0 0 0,0 0 0,0 0 0,0 0 0,0 0 0,0 0 0,0 0-1,0 0 1,-1 0 0,1 0 0,0 0 0,0 0 0,0 0 0,-27-21 287,18 16-277,0 0 1,0 1-1,0 0 0,0 0 1,-1 1-1,0 1 0,-18-4 1,11 5 13,12 0 11,-1 0-1,0 1 1,0-1 0,1 1-1,-1 0 1,0 1 0,0-1-1,1 1 1,-1 0 0,0 1-1,1-1 1,-1 1-1,1 0 1,0 0 0,0 1-1,-1 0 1,-7 6 0,6-2-21,0 1 0,0 1 1,1-1-1,0 1 0,0 0 1,1 0-1,0 1 0,1 0 1,0 0-1,1 0 0,0 0 0,0 0 1,1 1-1,-1 12 0,2-7-18,0 0 0,1 0 0,0 0 0,1 0 0,1 0 0,1 0 0,0-1 0,10 29 0,-11-40-1,-1 0 0,1 0 0,0-1 0,0 1 0,1-1-1,-1 0 1,4 4 0,-5-6-2,-1 0-1,1-1 1,0 1 0,-1-1-1,1 1 1,-1-1-1,1 1 1,0-1 0,0 1-1,-1-1 1,1 1 0,0-1-1,0 0 1,-1 0-1,1 1 1,0-1 0,0 0-1,0 0 1,-1 0-1,1 0 1,0 0 0,0 0-1,0 0 1,0 0 0,-1 0-1,1 0 1,0-1-1,0 1 1,0 0 0,-1 0-1,1-1 1,0 1-1,0-1 1,-1 1 0,1 0-1,0-2 1,4-1 19,0 1 0,0-1-1,0 1 1,0-1 0,0 2 0,1-1 0,-1 0 0,7 0-1,10-4 20,-19 5-28,5-2 4,0 0-1,0 1 1,0 0 0,0 1-1,0-1 1,0 1-1,0 1 1,1 0 0,-1 0-1,15 2 1,-10 1-6,0-1-1,0 2 1,-1 0 0,1 0 0,22 12-1,-28-12 7,-1 1 0,1 0 0,-1 0 0,0 1 0,0 0 0,0 0 0,-1 0 0,0 1 0,0 0 0,-1 0 0,4 8 0,-4-6 5,-1 0 0,0 0-1,0 0 1,-1 0-1,-1 0 1,1 0 0,-1 0-1,-1 1 1,0-1-1,0 1 1,-1-1 0,0 0-1,-1 0 1,0 1-1,0-1 1,-1 0 0,0-1-1,-1 1 1,0 0-1,0-1 1,-6 9 0,6-10 38,0-1 1,-1 1 0,0-1 0,0 0 0,0 0 0,-1 0-1,0-1 1,0 1 0,0-2 0,-1 1 0,0-1 0,1 0-1,-2 0 1,1-1 0,0 1 0,-1-2 0,1 1 0,-1-1-1,0 0 1,0-1 0,0 0 0,0 0 0,0-1 0,0 0-1,-14-2 1,-46-13 387,63 14-411,-1-1 0,1 0 0,0 0 0,0-1 0,0 0 0,0 1 0,0-2 0,1 1 0,-1 0 0,-5-6 0,5 3-2,1 0-309,16 5-1154,5 0 526,0-1 1,0-1-1,27-7 1,-30 7 113,38-8-2752</inkml:trace>
  <inkml:trace contextRef="#ctx0" brushRef="#br0" timeOffset="7533.29">5157 76 4514,'-12'-3'3224,"12"3"-3188,0 0 0,0 0 0,0 0 0,0 0 1,0 0-1,0 0 0,-1 2 760,1-2-760,5 21 647,-3-14-613,-1 0-1,1 1 1,-1-1 0,0 0 0,-1 1 0,0-1 0,-1 13-1,0 20 162,3-22-151,1 150 425,-3-142-463,0 0 1,2 0-1,6 33 1,-1-4 27,-6-51-63,-1 0 1,1-1 0,0 1 0,0-1-1,0 1 1,1-1 0,-1 0 0,3 5-1,6 16 49,-10-23-55,0-1 0,0 0 0,1 1 0,-1-1 0,0 0 0,0 1 0,0-1 0,0 0 0,0 1 0,1-1 0,-1 0 0,0 0 0,0 1 0,1-1 0,-1 0 0,0 0 0,0 1 0,1-1 0,-1 0 0,0 0 0,0 0 0,1 1 0,-1-1 0,0 0 0,1 0 0,-1 0 0,0 0 1,1 0-1,-1 0 0,0 0 0,1 0 0,2 0 24,-7-1 5,5 1-19,-1-1 0,1 1-1,0 0 1,-1-1 0,1 1-1,-1-1 1,0 1 0,1-1-1,-1 1 1,1-1 0,-1 0-1,0 1 1,1-1 0,-1 1-1,0-1 1,0 0 0,1 1-1,-1-1 1,0 0 0,0 1-1,0-1 1,0 0 0,0 1 0,0-1-1,0 0 1,0 1 0,0-1-1,0 0 1,-1 1 0,1-1-1,0 0 1,-1 0 0,-3-22 116,0 11-105,1 1 0,0 0 0,1-1 0,1 1-1,-1-19 1,-2-19 7,1 25-27,-41-253 77,39 260-59,3 11 7,0 1 1,0 0-1,1 0 0,0-1 0,-1-10 1,1 23 30,0 0 0,1 1-1,0-1 1,1 0 0,-1 0 0,1 1 0,4 11 0,2 36 10,-6 40 9,-2-51-59,1 0 0,3-1 0,10 57 0,0-64-25,-7-22 20,-6-14 3,0 0 0,0 0 0,0 0 0,0 0-1,1-27 151,-5 9-125,2 0 0,-2-29-1,-4-26-29,-17-98-3,13 116-2,-26-108 12,37 163-17,1-1 1,0 1-1,0 0 0,0-1 1,0 1-1,0 0 0,0 0 0,0-1 1,-1 1-1,1 0 0,0 0 1,0-1-1,0 1 0,0 0 0,-1 0 1,1 0-1,0 0 0,0-1 1,-1 1-1,1 0 0,0 0 1,0 0-1,-1 0 0,1 0 0,0 0 1,-1-1-1,1 1 0,0 0 1,0 0-1,-1 0 0,1 0 0,0 0 1,-1 0-1,1 0 0,0 0 1,0 0-1,-1 0 0,1 1 0,0-1 1,-1 0-1,1 0 0,0 0 1,0 0-1,-1 0 0,1 0 1,0 1-1,0-1 0,0 0 0,-1 0 1,1 0-1,0 1 0,0-1 1,0 0-1,-1 0 0,1 1 0,0-1 1,0 0-1,0 0 0,0 1 1,0-1-1,0 0 0,-1 0 1,1 1-1,0 0 4,-1 0 0,0 1 0,1-1 0,-1 0-1,1 0 1,-1 1 0,1-1 0,0 0 0,0 1 0,-1-1 0,1 0 0,0 1 0,0-1 0,0 0 0,0 1 0,1-1 0,-1 0 0,0 1 0,1 0 0,5 20 17,0-1 0,-1 1 0,-2 0 0,2 24 0,1 9-2,24 220 146,-24-209-65,-6-64-99,0 1 1,0-1-1,0 0 0,1 0 0,-1 0 1,1 1-1,-1-1 0,1 0 1,0 0-1,0 0 0,0 0 0,0 0 1,3 3-1,-4-4-4,0-1 1,0 0-1,0 0 0,0 0 1,0 0-1,1 1 1,-1-1-1,0 0 0,0 0 1,0 0-1,1 0 0,-1 0 1,0 1-1,0-1 0,0 0 1,1 0-1,-1 0 0,0 0 1,0 0-1,0 0 0,1 0 1,-1 0-1,0 0 1,0 0-1,1 0 0,-1 0 1,0 0-1,0 0 0,1 0 1,-1 0-1,0 0 0,0 0 1,0 0-1,1 0 0,-1 0 1,0 0-1,0-1 0,0 1 1,1 0-1,-1 0 1,0 0-1,0 0 0,0 0 1,0-1-1,1 1 0,-1 0 1,0 0-1,0 0 0,0-1 1,0 1-1,0 0 0,0 0 1,1-1-1,-1 1 0,0 0 1,0 0-1,0 0 1,0-1-1,2 0-216,-4-7-267,1-1-1,0 0 1,1 1-1,0-1 0,1 0 1,-1 0-1,2 1 1,1-10-1,3-15-1405,4 2-1028</inkml:trace>
  <inkml:trace contextRef="#ctx0" brushRef="#br0" timeOffset="7992.19">5078 267 3874,'-13'0'1231,"-1"0"32,0 0 0,0 1 0,-18 4 0,32-6-1212,-1 1-1,1 0 1,-1 0 0,1 0 0,-1 0 0,1 0 0,-1 1 0,1-1-1,0 0 1,-1 0 0,1 0 0,-1 0 0,1 0 0,-1 0 0,1 1-1,0-1 1,-1 0 0,1 0 0,-1 1 0,1-1 0,0 0 0,-1 1 0,1-1-1,0 0 1,0 1 0,-1-1 0,1 1 0,0-1 0,0 0 0,-1 1-1,1-1 1,0 1 0,0-1 0,0 1 0,0-1 0,0 0 0,0 1-1,0-1 1,0 1 0,0-1 0,0 1 0,0-1 0,0 1 0,0-1 0,0 1-1,-2 7 368,1-8-414,1 0-1,0 0 0,0 0 0,0 1 1,0-1-1,0 0 0,-1 0 0,1 0 0,0 1 1,0-1-1,0 0 0,0 0 0,0 1 1,0-1-1,0 0 0,0 0 0,0 0 1,0 1-1,0-1 0,0 0 0,0 0 1,0 1-1,0-1 0,0 0 0,0 0 0,0 1 1,0-1-1,0 0 0,0 0 0,0 1 1,0-1-1,0 0 0,1 0 0,-1 0 1,0 1-1,0-1 0,0 0 0,0 0 1,1 0-1,-1 0 0,0 1 0,0-1 0,0 0 1,0 0-1,1 0 0,-1 0 0,0 0 1,0 0-1,1 0 0,-1 0 0,0 0 1,0 1-1,1-1 0,-1 0 0,0 0 1,0 0-1,1 0 0,8 6 50,-7-4-50,0-1 0,-1 0 0,1 1 1,0-1-1,0 0 0,-1 0 0,1 0 0,0-1 0,0 1 1,0 0-1,0-1 0,0 1 0,0-1 0,0 0 0,0 1 1,1-1-1,-1 0 0,0 0 0,0-1 0,0 1 1,4-1-1,131-35 139,11-1-79,-87 36-47,-53 3-11,-14-2 6,5 0-11,1 0 0,-1 0 0,1 0 0,0 0 0,-1 0 0,1 0 0,0 0 0,-1 0 0,1 0 0,0 0 0,-1 0 0,1 1 0,0-1 0,-1 0 0,1 0 0,0 0 0,-1 1 0,1-1 0,0 0 0,0 0 0,-1 1 0,1-1 0,0 0 0,0 0 0,0 1 0,-1-1 0,1 1 0,0-1-1,0 0 0,0 0 0,0 0-1,0 0 1,0 0 0,0 0 0,0-1-1,0 1 1,0 0 0,0 0 0,-1 0-1,1 0 1,0 0 0,0 0 0,0 0-1,0 0 1,0 0 0,0 0 0,0 0-1,0 0 1,0 0 0,0 0 0,0 0 0,0 0-1,-1 0 1,1 0 0,0 0 0,0 0-1,0 0 1,0 0 0,0 0 0,0 0-1,0 0 1,0 0 0,0 0 0,0 0-1,0 0 1,-1 0 0,1 0 0,0 0-1,0 0 1,0 0 0,0 0-7,-1-1-1,1 1 1,-1-1 0,1 1 0,-1-1 0,1 1-1,-1-1 1,0 1 0,1-1 0,-1 1 0,1 0-1,-1-1 1,0 1 0,1 0 0,-1 0 0,0 0-1,0-1 1,1 1 0,-1 0 0,0 0 0,1 0-1,-1 0 1,0 0 0,0 0 0,1 0 0,-1 1-1,0-1 1,1 0 0,-2 1 0,-24 2-339,26-2 326,-20 2-611,15-3 156,1 0 0,-1 1 0,1 0 0,0 0 1,-1 0-1,1 1 0,0-1 0,0 1 0,0 0 0,-5 4 1,-4 9-3028</inkml:trace>
  <inkml:trace contextRef="#ctx0" brushRef="#br0" timeOffset="61324.32">1116 2148 2673,'0'-10'495,"1"8"-356,-1 0 1,0 1-1,1-1 1,-1 0-1,0 0 0,0 0 1,0 0-1,-1 0 1,1 0-1,0 0 0,-1 0 1,1 0-1,-1 0 1,0 0-1,0 0 0,0 1 1,-1-4-1,-2 2 1359,-10-6 238,14 9-1704,0 0 0,-1 0-1,1-1 1,0 1 0,0 0-1,-1 0 1,1 0-1,0 0 1,-1 0 0,1 0-1,0 0 1,-1 0-1,1 0 1,0 0 0,-1 0-1,1 0 1,0 0 0,-1 0-1,1 0 1,0 0-1,0 0 1,-1 0 0,1 1-1,0-1 1,-1 0-1,1 0 1,0 0 0,0 0-1,-1 1 1,1-1 0,0 0-1,0 0 1,-1 0-1,1 1 1,0-1 0,0 0-1,0 1 1,0-1 0,-1 0-1,1 0 1,0 1-1,-17 17 290,2 3-252,1 1 0,-19 38 0,19-33 6,5-8-10,1 1-1,0 0 1,1 0 0,2 1-1,0 0 1,1 0-1,-1 24 1,3-18 0,1 1 0,2 0 1,1-1-1,10 55 0,-8-67-57,-1-1-1,2 1 0,0-1 1,1 0-1,0-1 0,1 0 1,10 15-1,-3-12-3,1 0-1,1-1 1,1-1-1,0-1 1,34 20-1,-45-29-5,0-1-1,0 1 0,1-2 1,-1 1-1,1-1 0,0 0 1,0 0-1,0-1 0,-1 1 0,1-2 1,0 1-1,1-1 0,-1 0 1,0 0-1,0-1 0,13-3 1,-13 1 4,0 0 1,0 0 0,-1 0-1,1-1 1,-1 0 0,0-1-1,0 1 1,0-1 0,0 0 0,-1-1-1,0 1 1,0-1 0,-1 0-1,0 0 1,6-10 0,1-7 7,0 0-1,-1 0 1,-2-1 0,0 0 0,8-46-1,-15 58-4,0 1-1,-1-1 1,0 0-1,-1 0 1,0 0-1,-1 1 0,0-1 1,-1 1-1,-5-13 1,0-6-12,2 7 13,-1 0 1,-1 1-1,-1 0 1,-1 0 0,-1 0-1,0 2 1,-2-1-1,-1 2 1,0 0-1,-20-20 1,14 18-26,9 10 29,0 0 0,-1 0 0,-18-12 0,26 20-14,0 1-1,0 0 1,-1 0-1,1 0 0,0 0 1,-1 1-1,1 0 1,-1 0-1,1 0 1,-1 0-1,0 1 1,1-1-1,-1 1 0,0 0 1,1 1-1,-7 0 1,4 1-31,-1 1-1,1-1 1,0 1 0,0 0 0,0 1 0,1 0 0,-1 0 0,1 0 0,0 1-1,0 0 1,0 0 0,-7 9 0,1 0-223,1 1 0,0 1 0,-17 33 0,22-35-234,1 0 1,0 1-1,1 0 0,0 0 0,1 0 0,1 0 1,0 1-1,1 23 0,3 20-3787</inkml:trace>
  <inkml:trace contextRef="#ctx0" brushRef="#br0" timeOffset="61829.24">1624 2527 2737,'-1'1'246,"1"-1"0,-1 1 0,0 0 0,1 0 0,-1 0 0,1 0 0,-1 0 0,1 0 0,0 0 0,-1 0 0,1 0 0,0 1 0,0-1 0,0 0 0,0 0 0,0 0 0,0 0 0,0 0-1,0 2 1,2 32 219,-2 100 868,-1-57-849,-9 64 71,9-85-453,1 53 33,1-101-137,0 11 43,0-14-65,1-6-71,3-7-576,-4 6 555,-1 1 1,1-1-1,-1 0 1,1 0-1,-1 0 1,1 1-1,-1-1 1,1 0-1,-1 0 1,0 0-1,1 0 1,-1 0-1,0 0 1,0 0-1,0 0 1,0 0-1,0-1 1,3-17-1905,9 1-482</inkml:trace>
  <inkml:trace contextRef="#ctx0" brushRef="#br0" timeOffset="63465.33">1957 2176 2849,'-1'-2'274,"-1"0"-1,1 0 0,0-1 0,-1 1 0,1 0 0,0-1 1,1 1-1,-1-1 0,-1-3 0,2 5-230,0 1-9,0 0 0,0-1 0,0 1 0,0 0 0,0 0 0,0 0-1,-1-1 1,1 1 0,0 0 0,0 0 0,0 0 0,0 0 0,0-1 0,-1 1 0,1 0 0,0 0 0,0 0 0,0 0 0,-1 0 0,1 0 0,0 0 0,0 0 0,0 0-1,-1 0 1,1-1 0,0 1 0,0 0 0,-1 0 0,1 0 0,0 0 0,0 0 0,0 0 0,-1 1 0,1-1 0,0 0 0,0 0 0,0 0 0,-1 0 0,1 0-1,0 0 1,0 0 0,0 0 0,-1 0 0,1 1 0,0-1 0,0 0 0,0 0 0,0 0 0,-1 0 0,1 1 0,0-1 0,0 0 0,0 0 0,0 0 0,0 0-1,0 1 1,0-1 0,0 0 0,0 0 0,-1 1 0,-3 7 831,-2-2-716,2 2 0,-1-1-1,1 0 1,0 1 0,0 0 0,1 0 0,-3 11 0,-4 6-65,-9 20 98,2 1 0,-20 85 0,33-111-155,0 0 0,2 0 0,0 0 0,1 1 0,2-1 0,0 1 0,1-1 0,0 0 0,7 22 0,-4-27-16,1 0 0,1 1-1,0-2 1,1 1 0,1-1 0,0 0-1,20 23 1,-20-28-11,-1 0 1,1 0-1,1-1 0,-1 0 0,2-1 0,-1 0 1,1-1-1,-1 0 0,2 0 0,19 6 0,-27-11-1,1 0 0,0-1 1,0 0-1,0 0 0,0 0 0,0 0 0,0-1 0,-1 1 0,1-1 0,0-1 0,0 1 0,-1-1 0,1 1 1,-1-1-1,1-1 0,-1 1 0,0-1 0,0 1 0,0-1 0,5-5 0,-1 1 13,0 0 0,-1-1 0,1 0 0,-1-1 0,-1 0 0,0 0 0,0 0-1,4-11 1,4-11 21,-2-1 0,11-39 0,-19 55-30,-1-1 1,-1 1-1,0-1 1,-1 0-1,-1 0 1,-2-24-1,-1 12 12,-1 1 0,-1 0 0,-2 1 0,-17-48 0,14 51 1,-1 0 0,-2 1 0,-27-40 0,34 56-10,0 0 0,0 1 1,0 0-1,-1 0 0,0 0 0,0 1 0,-1 0 1,0 0-1,1 1 0,-2 0 0,1 0 0,0 1 1,-1 0-1,-16-3 0,2 0-1,17 4-4,1 0-1,0 1 1,0 0-1,0-1 1,-1 2-1,1-1 1,-1 1-1,1 0 1,-1 0-1,1 0 1,0 1-1,-1-1 1,1 2-1,0-1 1,-7 3-1,2 1-13,0 1 0,1 0 0,0 1 0,1 0 0,-1 0 0,1 1 0,1 0 0,-1 0 0,2 1 0,-1 0 0,1 0 0,-6 12 0,6-8-127,1 1-1,0 0 1,0 0 0,2 0-1,-1 1 1,2-1 0,0 1-1,1 26 1,0-21-339,2 0 1,1 0-1,0 0 0,7 24 1,14 15-1785</inkml:trace>
  <inkml:trace contextRef="#ctx0" brushRef="#br0" timeOffset="64284.14">2614 2429 3762,'-4'5'3712,"1"-12"-3364,4 0-3,-1-1 0,1 1 0,1-1 1,0 1-1,3-9 0,6-31-169,-5-12-52,-3-1 0,-7-97 0,3 120-112,0 31-6,2 1 4,-1 0-1,0 0 1,0 1-1,-1-1 1,0 0-1,0 0 1,0 1 0,0-1-1,-1 0 1,1 1-1,-1 0 1,-3-6 0,5 10-6,0 0 0,-1 0 0,1 0 0,0 0 1,0 0-1,0 0 0,-1 0 0,1 1 0,0-1 1,0 0-1,0 0 0,-1 0 0,1 0 1,0 0-1,0 0 0,0 0 0,0 0 0,-1 0 1,1 0-1,0 1 0,0-1 0,0 0 0,0 0 1,0 0-1,-1 0 0,1 0 0,0 1 1,0-1-1,0 0 0,0 0 0,0 0 0,0 1 1,0-1-1,0 0 0,0 0 0,0 0 1,0 1-1,0-1 0,0 0 0,0 0 0,0 0 1,0 1-1,0-1 0,0 0 0,0 0 0,0 0 1,0 1-1,0-1 0,0 0 0,0 0 1,0 0-1,0 0 0,0 1 0,0-1 0,1 0 1,1 25 33,1 2-14,0 34-1,-3-35-10,1 0 0,8 44 0,0-33-3,44 157 4,-42-157-15,9 56 0,-14-64 3,-5-19-1,0 0 0,0-1 0,-1 1 0,0 0-1,-1 0 1,0 0 0,-4 19 0,3-23 3,1 0 0,-1 0 0,-1 0 0,1-1 0,-1 1 1,0-1-1,0 1 0,0-1 0,-1 0 0,0 0 0,0 0 0,0-1 0,-8 7 0,-2-2 11,0 0 1,-1-1 0,0-1-1,0 0 1,0-1-1,-1 0 1,0-1 0,-1-1-1,1-1 1,-1 0 0,1-1-1,-1-1 1,-31-2-1,47 1-3,1 0 0,-1 0-1,1 0 1,-1 0 0,1 0-1,-1 0 1,0 0 0,1 0-1,-1-1 1,1 1 0,-1 0-1,1 0 1,-1 0 0,1-1-1,-1 1 1,1 0 0,-1-1-1,1 1 1,0 0 0,-1-1-1,1 1 1,-1 0 0,1-1-1,0 1 1,-1-1 0,1 1-1,0-1 1,0 1 0,-1-1-1,1 1 1,0-1 0,0 1-1,0-1 1,0 1 0,0-1-1,0 0 1,0 1 0,0-1-1,0 1 1,0-1 0,0 1-1,0-1 1,-1-1 19,12 3-33,19-5-27,-8-1 16,7 3 27,0 1 1,41 3-1,36-1 17,-35-1-36,-54 1-1,-1 0 0,29-4-1,-42 2-61,-1 0 0,1-1 0,-1 1-1,0 0 1,1-1 0,-1 1-1,0-1 1,0 0 0,0 1-1,0-1 1,-1 0 0,3-4 0,20-27-1019,-21 29 903,12-23-1515,6-9-646</inkml:trace>
  <inkml:trace contextRef="#ctx0" brushRef="#br0" timeOffset="64674.24">3064 2097 4754,'-21'-15'1988,"12"13"98,10 3-2033,0-1-1,0 1 1,1 0-1,-1-1 1,0 1-1,0-1 1,1 1-1,-1-1 1,0 1-1,1-1 1,-1 0-1,0 0 1,1 0-1,-1 0 1,0 0-1,1 0 1,-1 0-1,0 0 1,1 0-1,-1-1 1,0 1-1,1 0 1,-1-1-1,2 0 1,49-12 496,-31 9-452,1-2 0,32-12 0,125-50-78,-170 64-107,-9 1-606,-23 4-920,7 2 484,0 1-1,-22 8 1,4-1-1858</inkml:trace>
  <inkml:trace contextRef="#ctx0" brushRef="#br0" timeOffset="65282.34">3019 2045 4306,'0'0'87,"-1"-1"0,1 1 0,-1 0-1,1-1 1,-1 1 0,1-1 0,-1 1 0,0 0 0,1-1-1,-1 1 1,0 0 0,1 0 0,-1-1 0,1 1 0,-1 0 0,0 0-1,0 0 1,1 0 0,-1 0 0,0 0 0,1 0 0,-1 0 0,0 0-1,1 0 1,-2 1 0,-7 0 1523,8-1-1549,1 1-1,-1-1 1,0 1-1,1-1 0,-1 1 1,1-1-1,-1 1 1,1-1-1,-1 1 0,1 0 1,-1-1-1,1 1 1,-1 0-1,1-1 0,0 1 1,-1 0-1,1 0 0,0-1 1,0 1-1,0 0 1,-1 0-1,1-1 0,0 1 1,0 0-1,0 0 1,0-1-1,0 1 0,1 0 1,-1 0-1,0 0 1,0-1-1,0 1 0,1 1 1,7 37-194,-6-30 339,0 5-142,-1 0 0,0 0 0,-2 21 1,0 24 41,2-34-79,-4 36 1,1-39-16,1 0 1,3 42 0,0-55-7,-1-1-1,0-1-1,0 0 1,-1 1 0,0-1 0,-2 14 0,2-20-6,0 1 0,-1-1 0,1 1 1,0 0-1,0-1 0,0 1 0,0 0 1,0-1-1,0 1 0,0-1 0,1 1 1,-1 0-1,1-1 0,0 3 0,1-7 62,-4-12 172,0 6-204,0 1 0,1 0 0,1-1 0,-1 1 0,1-1 0,1 1 0,-1-1 0,2 1 0,-1-1-1,1 1 1,0 0 0,1 0 0,0 0 0,4-8 0,-4 9-30,0 1 0,1 0 1,-1 0-1,1 1 0,1-1 0,-1 1 1,1 0-1,0 0 0,0 0 0,0 1 0,1-1 1,-1 1-1,1 1 0,0-1 0,0 1 1,1 0-1,-1 1 0,8-3 0,1 2 5,0 1-1,1 0 1,-1 1-1,1 1 0,-1 1 1,1 0-1,-1 1 1,0 0-1,1 1 1,-1 1-1,15 6 1,2 2 4,-1 2 0,0 1 1,55 36-1,-77-45-4,-1 0 1,1 1-1,-1 0 0,0 0 0,-1 1 1,0 0-1,0 1 0,-1 0 1,0 0-1,8 15 0,-12-18 0,0-1-1,0 1 0,0-1 0,0 1 0,-1 0 1,0-1-1,0 1 0,-1 0 0,0 0 0,0 0 1,0 0-1,-1 0 0,0-1 0,0 1 0,0 0 1,0-1-1,-1 1 0,0 0 0,-1-1 0,-5 10 1,2-6 19,0 0 0,-1 0 1,0-1-1,0 1 0,-1-2 1,0 1-1,0-1 0,-1-1 1,0 1-1,0-1 0,-1-1 1,1 0-1,-1 0 0,0-1 1,-19 5-1,-12 2 108,17-5 23,-38 6 0,54-11-121,-1-1 0,0 0 1,1 0-1,-1-1 1,0 0-1,1 0 0,-1-1 1,-10-3-1,4 0 16,0-1 0,0 0 0,0-1-1,1 0 1,0-1 0,-21-16 0,15 12-70,13 9-25,7 0-42,10-4-494,-2-2 340,7 0-195,-1 0 0,2 1 1,-1 1-1,1 1 0,0 0 1,20-4-1,21-9-1210,-3-1-493</inkml:trace>
  <inkml:trace contextRef="#ctx0" brushRef="#br0" timeOffset="66141.02">3904 2095 4946,'-1'-1'171,"-1"0"113,0 0 1,0 0-1,-1 0 1,1 1-1,0-1 1,-1 0-1,1 1 1,0 0-1,-1-1 1,-2 1-1,2-3-64,1 1 0,0-1 0,0 0-1,0 0 1,0 0 0,1 0-1,-1 0 1,1 0 0,-1 0 0,1 0-1,0-1 1,0 1 0,0-6 0,1 3-193,1-1 0,-1 1 0,1 0 0,1 0 0,-1 0 0,1 0 0,0 0 0,0 0 0,1 0 0,0 0 0,0 1 0,0 0 0,1-1 0,-1 1 0,1 0 0,0 1 0,1-1 0,-1 1 0,1 0 0,0 0 0,0 0 0,0 1 0,9-5 0,-4 3-16,0 1 0,1 0 1,-1 0-1,1 1 0,0 0 0,0 1 0,0 0 0,0 1 0,1 0 0,-1 1 0,0 0 0,18 3 0,-22-2-8,3 0-1,0 1-1,0 0 0,15 6 0,-22-7 2,0 1 0,1-1 0,-1 1-1,0 0 1,0 0 0,0 1 0,0-1 0,-1 0 0,1 1-1,0 0 1,-1 0 0,0 0 0,4 6 0,-2 0 4,0 0-1,-1 0 1,0 1 0,0-1 0,-1 1-1,0 0 1,-1 0 0,0 0 0,-1 0-1,0-1 1,0 1 0,-1 0 0,-1 0-1,1 0 1,-2 0 0,-3 10 0,-6 15 9,-1 0 0,-36 64 0,-53 73 27,-24 46 116,122-208-140,-1-1-1,0 0 0,-1 0 0,-9 11 0,15-19-17,0-1 1,0 0-1,0 0 0,0 0 0,-1 0 0,1 0 1,0 0-1,0 0 0,0 0 0,0 0 1,-1 0-1,1 0 0,0 1 0,0-1 1,0 0-1,0 0 0,0 0 0,0 0 0,-1 0 1,1 1-1,0-1 0,0 0 0,0 0 1,0 0-1,0 0 0,0 1 0,0-1 1,0 0-1,0 0 0,0 0 0,0 0 0,0 1 1,0-1-1,0 0 0,0 0 0,0 0 1,0 1-1,0-1 0,0 0 0,0 0 0,0 0 1,0 0-1,0 1 0,0-1 0,1 0 1,-1 0-1,0 0 0,0 0 0,0 0 1,0 1-1,0-1 0,0 0 0,1 0 0,-1 0 1,0 0-1,0 0 0,0 0 0,0 0 1,0 1-1,1-1 0,-1 0 0,0 0 0,1 0 1,-1 0 0,0 0 0,1-1 0,-1 1 0,0 0 0,1 0-1,-1 0 1,0 0 0,1 0 0,-1-1 0,0 1 0,0 0 0,1 0 0,-1 0-1,0-1 1,0 1 0,1 0 0,-1-1 0,0 1 0,0 0 0,0 0-1,1-1 1,-1 1 0,0 0 0,0-1 0,0 1 0,0 0 0,0-1-1,0 1 1,0 0 0,0-1 0,0 0 0,3-2-3,0 0 1,-1-1-1,1 1 1,0 0-1,0 0 1,1 1-1,4-4 1,-4 3 1,1-1-2,0 0 0,0 1 0,0 0 0,1 0 0,-1 1-1,1-1 1,0 1 0,-1 1 0,1-1 0,0 1 0,0 0 0,0 0 0,1 0-1,-1 1 1,0 0 0,0 0 0,0 1 0,0 0 0,0 0 0,0 0 0,7 3-1,3 2 4,-1 0-1,0 2 0,0-1 0,-1 2 1,0 0-1,25 21 0,-31-24 1,0 0 0,1 0 0,-1 0-1,2-1 1,-1-1 0,0 1 0,1-2 0,0 1-1,14 2 1,-19-5-3,0 0 0,0 0-1,0-1 1,0 0 0,0 0-1,0 0 1,0-1 0,0 1 0,0-1-1,0-1 1,0 1 0,0-1-1,0 1 1,-1-1 0,1 0-1,-1-1 1,1 1 0,-1-1-1,0 0 1,0 0 0,7-8-1,-3 2 7,-1-1-1,0 0 0,-1-1 0,0 0 0,0 0 0,-2 0 1,1-1-1,-1 1 0,-1-1 0,0 0 0,0 0 0,-2 0 0,1-1 1,-1 1-1,-1 0 0,0-1 0,-4-18 0,3 22-48,0-1-55,0 0 0,-1 0 0,0 0 0,-1 1 0,0-1 1,-6-13-1,-13 47-5554,9-11 1608</inkml:trace>
</inkml:ink>
</file>

<file path=word/ink/ink6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8:12.363"/>
    </inkml:context>
    <inkml:brush xml:id="br0">
      <inkml:brushProperty name="width" value="0.1" units="cm"/>
      <inkml:brushProperty name="height" value="0.1" units="cm"/>
      <inkml:brushProperty name="color" value="#0000FF"/>
    </inkml:brush>
  </inkml:definitions>
  <inkml:trace contextRef="#ctx0" brushRef="#br0">59 304 3025,'-3'-6'2261,"3"6"-2233,2 4 489,-2-5-226,0 1-271,0 0 0,0 0-1,0 0 1,0 0 0,0 0-1,0 0 1,0 0-1,0 1 1,0-1 0,0 0-1,0 0 1,0 0 0,0 0-1,0 0 1,0 0-1,0 0 1,-1 0 0,1 0-1,0 0 1,0 0 0,0 0-1,0 1 1,0-1-1,0 0 1,0 0 0,0 0-1,0 0 1,0 0 0,0 0-1,0 0 1,0 0 0,-1 0-1,1 0 1,0 0-1,0 0 1,0 0 0,0 0-1,0 0 1,0 0 0,0 0-1,0 0 1,0 0-1,0 0 1,-1 0 0,1 0-1,0 0 1,0 0 0,-1-4 649,1 6 14,-8 4 230,6-3-604,7-6-133,-8 3 100,0-1-62,10 0-64,-16 2 85,13-1-84,-1 1-52,-9-1 3,7 2-66,-1-2 2,0 1 1,0-1-1,1 1 1,-1 0-1,0-1 1,0 1-1,0 0 0,0-1 1,0 1-1,0-1 1,0 1-1,0 0 1,0-1-1,0 1 1,0-1-1,0 1 1,0 0-1,-1-1 1,1 1-1,0-1 1,0 1-1,-1 0 1,1-1-1,0 1 0,-1-1 1,1 1-1,-1 0 1,3 6 575,-2-7-612,0 0 0,0 0 0,0 0 0,-1 0 0,1 0 0,0 0 0,0 0 0,0 0 0,-1 0 0,1 0 0,0 0 0,0 0 0,0 0 0,-1 0 0,1 0 0,0 0 0,0 0 0,0 0 0,-1 0 0,1 0 0,0 0 0,0 0 0,0 0 0,0 1 0,-1-1 0,1 0 0,0 0 0,0 0 0,0 0 0,0 0 0,0 1 0,-1-1 0,1 0 0,0 0 0,0 0 0,0 0 0,0 1 0,0-1 0,0 0 0,0 0 0,0 0 0,0 1 0,0-1 0,0 0 0,0 0 0,0 0 0,0 1 0,0-1 0,0 0 0,0 0 0,0 0 0,0 1 0,0-1 0,0 0 0,0 0 0,0 0 0,0 1 0,0-1 0,1 0 0,-8-3 55,10 1 38,-6 6 44,3-4-137,0 0 1,0 0-1,0 0 0,0-1 1,0 1-1,0 0 0,0 0 1,0 0-1,0 0 0,0 0 1,0 0-1,0 0 0,0 0 0,0 0 1,0-1-1,0 1 0,0 0 1,0 0-1,0 0 0,0 0 1,0 0-1,0 0 0,0 0 1,0 0-1,-1 0 0,1 0 1,0 0-1,0 0 0,0-1 0,0 1 1,0 0-1,0 0 0,0 0 1,0 0-1,0 0 0,0 0 1,0 0-1,0 0 0,-1 0 1,1 0-1,0 0 0,0 0 1,0 0-1,0 0 0,0 0 0,0 0 1,-4 9 25,1 0 1,0 0 0,0 0-1,1 1 1,0-1 0,0 11-1,-4 21-31,5-36 5,0 0 0,1 0 0,0 0 0,0 1 0,0-1 0,2 8 0,0 24 19,-2-36 3,13-15-37,-12 11 16,1 0 0,1 0 0,-1 0 1,0 1-1,1-1 0,-1 1 1,1-1-1,0 1 0,0 0 1,0 0-1,0 0 0,4-1 0,8-6 13,190-142 88,-29 15-68,-154 118-50,71-46 17,-46 34 10,1 7-21,-40 20 5,0 0-1,-1-1 1,1 1 0,10-9 0,-7 2 26,-10 9-23,0 0 0,0 0 0,0 0 0,0 0 0,1 0 0,-1 0 0,0 0 0,0 1 0,1-1 1,-1 0-1,1 1 0,-1-1 0,0 1 0,1-1 0,-1 1 0,1 0 0,-1 0 0,1-1 0,1 1 0,-2 0 0,0 0 0,0 0 0,0 0 0,0-1 1,0 1-1,0 0 0,0-1 0,0 1 0,0-1 1,0 1-1,0-1 0,0 0 0,0 1 0,1-2 1,-2 2-1,0 0 0,0 0 0,0 0 0,0 0 0,0 0 1,0 0-1,0 0 0,0 0 0,0 1 0,1-1 0,-1 0 1,0 0-1,0 0 0,0 0 0,0 0 0,0 0 0,0 0 1,0 0-1,0 0 0,0 0 0,0 0 0,0 0 0,1 0 0,-1 0 1,0 0-1,0 0 0,0 0 0,0 0 0,0 0 0,0 0 1,0 0-1,0 0 0,0 0 0,1 0 0,-1 0 0,0 0 1,0 0-1,0 0 0,0 0 0,0 0 0,0 0 0,0 0 1,0 0-1,0 0 0,0 0 0,1 0 0,-1 0 0,0 0 1,0 0-1,0 0 0,0 0 0,0-1 0,0 1 0,0 0 1,0 0-1,0 0 0,0 0 0,0 0 0,0 0 0,0 0 0,0 0 1,0 0-1,0-1 0,0 1 10,0 0 0,0 0 0,0 0 0,0 0 0,0 0 0,0 0 1,0 0-1,0 0 0,0 0 0,0 0 0,0 0 0,0 0 0,0 0 0,-1 0 0,1 0 0,0 0 0,0 0 1,0 0-1,0 0 0,0 0 0,0 0 0,0 0 0,0 0 0,0 0 0,0 0 0,0 0 0,0 0 0,0 0 1,0 0-1,0 0 0,0 0 0,-1 0 0,1 0 0,0 1 0,0-1 0,0 0 0,0 0 0,0 0 0,0 0 1,0 0-1,0 0 0,0-1-42,2 1 7,2 0-18,-6 2-17,0-1-326,0 0 0,1 0 0,-1 1 0,1-1 0,-1 0 0,1 1 0,0-1 0,-1 1 0,1 0 0,0-1 0,0 1 0,0 0 0,-1 2 0,-8 14-1656,-15 9-2552</inkml:trace>
  <inkml:trace contextRef="#ctx0" brushRef="#br0" timeOffset="801.16">459 772 2561,'-1'-7'3360,"4"7"-2806,-1 0-501,-1 1-10,-7 0-39,3-1-256,8-5-922,-2 15-2038</inkml:trace>
</inkml:ink>
</file>

<file path=word/ink/ink6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6:35.065"/>
    </inkml:context>
    <inkml:brush xml:id="br0">
      <inkml:brushProperty name="width" value="0.1" units="cm"/>
      <inkml:brushProperty name="height" value="0.1" units="cm"/>
      <inkml:brushProperty name="color" value="#0000FF"/>
    </inkml:brush>
  </inkml:definitions>
  <inkml:trace contextRef="#ctx0" brushRef="#br0">94 584 4786,'-43'0'2705,"41"0"-2585,1 0-1,0 0 0,-1 0 0,1 0 0,-1-1 1,1 1-1,-1 0 0,1-1 0,0 1 0,-1-1 1,1 0-1,0 1 0,0-1 0,-1 0 0,1 0 1,0 0-1,0 0 0,0 0 0,0 0 0,0 0 1,0 0-1,0 0 0,1 0 0,-2-3 0,-6-20 625,6 20-726,0 1 0,1-1 0,-1 1 0,1-1 1,0 0-1,0 0 0,1 1 0,-1-1 0,1 0 0,0 0 0,0 0 0,0 0 0,0 0 0,1 0 0,1-5 0,2-2-9,1 0 0,0 0 0,0 0 0,1 0 0,1 1 0,9-12 0,-12 18-9,-1 0 1,1 0-1,0 1 0,0-1 1,1 1-1,-1 0 0,1 1 1,-1-1-1,1 1 0,0-1 1,0 1-1,0 1 1,0-1-1,0 1 0,0 0 1,1 0-1,6 0 0,2 1 0,1 1-1,-1 0 0,1 1 0,-1 0 1,0 1-1,0 1 0,0 0 0,0 1 1,14 7-1,10 8 29,60 44 1,9 4-23,-89-57-7,0-2-1,0 0 0,1-1 1,0-1-1,1-1 0,0 0 1,0-2-1,0 0 1,0-1-1,0-1 0,1-1 1,30-3-1,-44 1-35,1-1-1,-1 0 1,0-1-1,0 0 1,0 0-1,0-1 1,0 1-1,-1-1 1,0-1-1,0 1 1,0-1-1,0 0 1,-1-1-1,0 1 1,0-1-1,4-7 1,-6 10-94,-1 0 0,0 0 0,0 0 0,0 0 0,0 0 0,-1-1 0,1 1 0,-1-1-1,0 0 1,0 1 0,0-1 0,0 0 0,-1 1 0,0-1 0,0 0 0,0 0 0,0 1 0,0-1 0,-1 0 0,1 0 0,-1 1 0,0-1 0,0 1 0,-1-1 0,1 1-1,-1-1 1,0 1 0,1 0 0,-1-1 0,-1 1 0,1 0 0,0 1 0,-5-5 0,-18-9-2446</inkml:trace>
  <inkml:trace contextRef="#ctx0" brushRef="#br0" timeOffset="530.98">224 190 5122,'-34'-93'2639,"33"88"-2530,1 0 1,0-1-1,1 1 0,-1 0 1,1 0-1,0 0 0,0 0 1,1-1-1,0 2 0,0-1 1,2-5-1,-2 6-66,-1 2-26,0 0 0,0 1 0,0 0 1,0-1-1,1 1 0,-1-1 0,0 1 0,1 0 0,-1 0 0,1 0 0,-1 0 0,1 0 0,0 0 0,-1 1 0,1-1 1,0 0-1,-1 1 0,4-1 0,38-4 152,-24 7-112,1 2 0,0 0 0,-1 1 0,36 14 0,-21-7 23,9 6-13,0 2 1,-1 1-1,71 50 0,-66-40-39,95 47 1,-124-70-33,1-1 0,-1-1 0,1-1 0,0 0 0,0-2 0,0 0 0,1-1 0,-1-1 0,27-1 0,-31-2 4,0 0 1,0-1-1,-1 0 1,1-2-1,-1 1 1,0-2-1,0 0 0,-1 0 1,0-1-1,0-1 1,14-11-1,-18 12-4,-1 0 0,1 0 0,-2-1 0,1 0 0,-1-1 0,0 1 0,-1-1 0,0-1 0,-1 1 0,0-1 0,0 0 0,-1 0 0,0-1 0,-1 1 0,4-21 0,-4 13-42,-2 14-84,1-1-1,-2 0 0,1 1 1,0-1-1,-1 1 0,0-1 0,0 0 1,-2-7-1,4 18-1091</inkml:trace>
</inkml:ink>
</file>

<file path=word/ink/ink6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6:36.303"/>
    </inkml:context>
    <inkml:brush xml:id="br0">
      <inkml:brushProperty name="width" value="0.1" units="cm"/>
      <inkml:brushProperty name="height" value="0.1" units="cm"/>
      <inkml:brushProperty name="color" value="#0000FF"/>
    </inkml:brush>
  </inkml:definitions>
  <inkml:trace contextRef="#ctx0" brushRef="#br0">199 236 2017,'-20'7'2756,"11"-4"-2067,0 0 0,-1 1 0,1 0-1,-8 6 1,13-7-605,0-1 0,1 1 0,-1 1-1,1-1 1,0 1 0,0-1 0,0 1 0,1 0-1,-1 0 1,1 0 0,-4 7 0,-5 22 178,2 1 1,0-1-1,3 1 0,0 0 1,0 36-1,4-42-159,1 1 0,0 1-1,3-1 1,0-1 0,2 1 0,8 31 0,-9-47-84,1-1 0,1 0 0,-1 0 0,2 0 1,0-1-1,0 1 0,1-1 0,1-1 0,0 1 0,0-1 1,1-1-1,0 0 0,0 0 0,1-1 0,0 0 1,13 7-1,-14-10-21,0 0 0,0 0 1,1-1-1,-1-1 0,1 1 0,0-2 1,0 1-1,0-1 0,1-1 0,-1 0 1,11 0-1,-14-2 2,1 0 1,-1 0-1,0 0 1,0-1-1,0 0 1,0 0-1,0-1 1,0 0-1,0 0 0,-1 0 1,0-1-1,0 0 1,0-1-1,0 1 1,0-1-1,7-9 0,-4 3 10,-1 0-1,0 0 0,0-1 0,-2 0 1,0 0-1,0 0 0,-1-1 0,0 0 0,-1 0 1,-1-1-1,0 1 0,-1-1 0,0 1 1,-1-1-1,0 0 0,-2-16 0,-3-13 5,-2 1-1,-2 0 1,-25-81-1,23 95-7,-1 1-1,-1 0 0,-1 1 1,-1 0-1,-2 1 0,0 1 1,-26-30-1,36 48-3,-1 0 0,1 0 0,-1 0 0,-1 0 0,1 1 0,-1 1-1,-13-7 1,17 9-2,0 0 0,0 1 0,0 0-1,-1-1 1,1 1 0,0 1-1,-1-1 1,1 1 0,0 0 0,-1 0-1,1 0 1,-1 0 0,1 1-1,0 0 1,-1 0 0,-4 1 0,-8 5-80,0 1 0,-19 11 1,31-15 9,-1 1 0,0-1 0,1 1 0,0-1 0,0 1 0,1 1 0,-1-1 0,1 1-1,-5 8 1,-1 9-696,1 0-1,0 0 1,2 1-1,1 0 1,-5 36-1,8 11-3931</inkml:trace>
  <inkml:trace contextRef="#ctx0" brushRef="#br0" timeOffset="376.1">700 766 4242,'-8'3'1345,"4"18"-657,8-1 176,4 4-111,7 7-401,-7 7 192,-1 7-32,-7-7-208,-4 13-31,-7-10-161,11-3-32,-11-10-32,3-11-64,8-3 16,0-11-64,8-17-4210</inkml:trace>
  <inkml:trace contextRef="#ctx0" brushRef="#br0" timeOffset="877.09">1143 226 4466,'-2'-2'196,"1"1"-1,0 0 1,-1-1 0,1 1 0,-1 0-1,0 0 1,1 0 0,-1 0-1,0 0 1,0 1 0,0-1 0,0 0-1,1 1 1,-1 0 0,0-1 0,0 1-1,0 0 1,0 0 0,0 0-1,0 0 1,0 0 0,0 0 0,0 1-1,-2 0 1,-3 13 1231,-5 3-1335,0 1 1,1 0-1,1 1 0,1 0 0,0 1 1,1 0-1,2 0 0,0 0 0,-4 27 1,3-8-21,3 1 0,0 0 0,3 0 0,4 45 1,-3-74-68,1 0 0,1 0 1,0 0-1,0-1 0,1 1 1,0-1-1,1 1 0,0-1 1,1 0-1,0-1 0,0 1 1,1-1-1,0 0 0,1 0 1,0-1-1,1 0 0,-1 0 1,1-1-1,1 0 0,-1 0 1,20 11-1,-21-14-8,1 1 1,0-1-1,0 0 1,1-1-1,-1 0 1,1 0-1,-1-1 1,1 0-1,0-1 0,0 0 1,0 0-1,0-1 1,0 0-1,0 0 1,0-1-1,0 0 1,-1-1-1,1 0 0,0 0 1,-1-1-1,1 0 1,14-8-1,-1-4 16,-2 0 0,0-2 0,-1 0 0,-1-1 0,0-1 0,25-36 0,-38 46-11,0 0 1,-1 0-1,0 0 1,-1 0-1,0-1 1,-1 1-1,1-1 1,-2 0-1,1 1 0,-2-1 1,1 0-1,-2-11 1,2 4 0,-1 0 1,0-1 1,-1 0-1,0 1 1,-2-1 0,0 1-1,-1 0 1,0 0-1,-2 0 1,0 1-1,-1-1 1,-12-21 0,10 25-1,0 0 1,-1 1-1,0 0 0,0 1 1,-2 0-1,1 0 1,-1 1-1,-1 1 1,0 0-1,0 1 1,0 0-1,-1 1 1,-19-7-1,22 11 2,-5-4-3,-1 1 0,1 0 0,-2 2 0,-17-3 0,30 6-6,-1 1-1,0 0 1,1 0 0,-1 0 0,1 0 0,-1 1-1,1 0 1,-1 0 0,1 1 0,0 0 0,-1 0-1,1 0 1,0 0 0,0 1 0,0 0 0,1 0-1,-1 0 1,-4 4 0,-14 13-59,17-16 1,0 0-1,1 0 1,0 1-1,0-1 1,0 1-1,0 0 1,1 1-1,0-1 1,0 1-1,0 0 1,1 0-1,0 0 1,0 0-1,-3 12 1,0 7-470,-8 45-1617,16-19-117</inkml:trace>
  <inkml:trace contextRef="#ctx0" brushRef="#br0" timeOffset="1499.52">1945 112 4594,'-12'-10'1943,"-15"-12"560,16 18-1196,11 4-1268,0 0 0,0 0 0,0 0 1,-1 0-1,1 0 0,0 0 1,0 1-1,0-1 0,0 0 1,-1 0-1,1 0 0,0 0 1,0 0-1,0 0 0,0 0 1,-1 1-1,1-1 0,0 0 1,0 0-1,0 0 0,0 0 1,0 1-1,0-1 0,0 0 1,-1 0-1,1 0 0,0 1 1,0-1-1,0 0 0,0 0 1,0 0-1,0 1 0,0-1 0,0 0 1,0 0-1,0 0 0,0 1 1,0-1-1,22 141 1156,-10-20-977,36 165-1,-43-261-207,-2 0-1,-1 0 0,-2 30 1,0-40-5,0-3 24,0-5-19,0-11-577,11-11-2213,-4-2 613,13-20-757</inkml:trace>
  <inkml:trace contextRef="#ctx0" brushRef="#br0" timeOffset="1874.98">2205 87 4178,'-4'-9'3097,"4"10"-2928,0-1-129,0 0-1,0 1 1,0-1-1,0 0 1,0 1-1,-1-1 1,1 0-1,0 1 1,0-1 0,0 1-1,0-1 1,0 0-1,1 1 1,-1-1-1,0 0 1,0 1-1,0-1 1,0 0-1,0 1 1,0-1-1,0 0 1,1 1-1,-1-1 1,0 0-1,0 1 1,1-1 0,-1 0-1,0 0 1,0 1-1,1-1 1,-1 0-1,0 0 1,0 0-1,1 1 1,-1-1-1,0 0 1,1 0-1,-1 0 1,0 0-1,1 0 1,-1 0 0,1 0-1,-1 1 1,0-1-1,1 0 1,-1 0-1,0 0 1,1 0-1,-1-1 1,1 1-1,30 3 549,1-2 0,47-4 0,-46-2-503,-1-1-1,0-2 1,34-13 0,-34 6-32,-31 14-70,0 0 0,0 1 0,0-1 0,0 0 0,0 0 0,0 0 0,0 0 1,0 0-1,0 0 0,0 0 0,-1 0 0,1-1 0,0 1 0,-1 0 0,1 0 0,-1-1 0,1 1 0,-1 0 0,1-3 0,-2 3-185,0 0 0,0 0 0,0 0 0,0 0 0,0 0-1,0 0 1,-1 1 0,1-1 0,0 0 0,0 1 0,0-1 0,-1 1-1,1-1 1,0 1 0,-1 0 0,0-1 0,-16 6-2068</inkml:trace>
  <inkml:trace contextRef="#ctx0" brushRef="#br0" timeOffset="2580.98">2201 41 4642,'-1'0'160,"0"-1"0,0 1 0,0-1 0,0 1 0,1 0 0,-1-1 0,0 1 0,0 0 0,0 0 0,0-1 1,0 1-1,0 0 0,0 0 0,0 0 0,0 0 0,0 0 0,0 1 0,0-1 0,0 0 0,0 0 0,0 1 0,1-1 0,-1 0 0,0 1 0,-1 0 0,2 1-56,-1 1 0,1-1-1,0 1 1,0-1 0,0 1 0,0 0 0,1-1-1,-1 1 1,2 4 0,-2-6-127,1 8 140,0 1 1,-1 0-1,0 0 0,-1-1 1,0 1-1,-1 0 1,-3 12-1,-5 43 419,-4 72 88,11-115-590,2-18-30,1 1-1,-1-1 0,1 0 1,-1 1-1,1-1 0,1 0 0,-1 1 1,1-1-1,-1 0 0,1 1 1,0-1-1,1 0 0,2 7 0,0-19 107,16-30 405,-9 27-498,-1 1 0,2 0 0,-1 0 1,1 1-1,1 0 0,-1 1 0,2 1 1,-1 0-1,1 1 0,19-6 0,-27 11-16,0 0 1,0 0-1,0 1 0,-1 0 0,1 0 0,0 1 0,0-1 1,0 1-1,7 2 0,50 18 14,-48-15-8,-1 1 0,-1 1 0,1 0 0,-1 1 0,0 0 0,-1 1 0,0 0 0,-1 1 0,0 0-1,0 1 1,16 24 0,-20-24-1,0 0 0,-1 0-1,0 0 1,-1 1 0,0-1-1,-1 1 1,0 1 0,-1-1-1,-1 0 1,0 1 0,-1 0-1,0-1 1,-2 25 0,0-32 14,-1 1 0,1 0 0,-1 0 0,-1-1 0,1 1 0,-1-1 0,0 0 0,-1 0 0,1 0 0,-1 0 0,0 0 0,-1-1 0,1 0 0,-1 0 0,0 0 0,0 0 0,-1-1 0,0 0 0,1 0 0,-1 0 0,0-1 0,-9 4 0,3-3 38,0 1 1,0-1-1,0-1 0,-1 0 1,1-1-1,-1 0 0,1-1 1,-1 0-1,0-1 0,1-1 1,-18-2-1,15 0 31,-1-1-1,1 0 1,0-1-1,0-1 1,-23-12-1,11 1-8,29 17-184,1 0 1,-1 1-1,0-1 0,1 0 1,-1 0-1,0-1 1,1 1-1,-1 0 0,0-1 1,0 1-1,1-1 0,-1 0 1,3-1-1,40-16-1817,-45 18 1894,26-12-2227,1 1-1086</inkml:trace>
</inkml:ink>
</file>

<file path=word/ink/ink6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6:16.579"/>
    </inkml:context>
    <inkml:brush xml:id="br0">
      <inkml:brushProperty name="width" value="0.1" units="cm"/>
      <inkml:brushProperty name="height" value="0.1" units="cm"/>
      <inkml:brushProperty name="color" value="#0000FF"/>
    </inkml:brush>
  </inkml:definitions>
  <inkml:trace contextRef="#ctx0" brushRef="#br0">209 277 2273,'-2'-1'117,"0"1"0,1-1 1,-1 1-1,0 0 0,0-1 0,1 1 0,-1 0 1,0 0-1,0 0 0,0 1 0,-1-1 0,2 0 19,-37-1 1770,26 0-1350,1 0 1,-1 1-1,1 1 0,-21 3 1,-27 4 926,56-7-1117,-4 1 485,11 0-588,20 11-198,-15-7-57,1 0 1,0-1 0,0 0 0,0-1-1,1 0 1,-1 0 0,1-1-1,0 0 1,0-1 0,0-1 0,0 1-1,13-2 1,18 0-5,81-13 0,-88 8 0,-8 1 9,34-12 0,21-3-7,-78 18 4,2 0-149,-9-2-291,-7-6-601,-8-4-975,8 8 1128,-3-8-1630</inkml:trace>
  <inkml:trace contextRef="#ctx0" brushRef="#br0" timeOffset="504.11">90 18 5346,'-13'3'1759,"5"0"474,25 10-1726,-11-9-474,1-1 0,0-1 0,-1 1 0,1-1 0,0 0 0,0-1 0,1 1 0,-1-1 0,12 0 0,68-5 29,53-20 28,-64 8-79,-60 11-64,11-3 124,-23 8-700,-14 8-876,-10 0-154,-2 10-966</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3:55.004"/>
    </inkml:context>
    <inkml:brush xml:id="br0">
      <inkml:brushProperty name="width" value="0.1" units="cm"/>
      <inkml:brushProperty name="height" value="0.1" units="cm"/>
    </inkml:brush>
  </inkml:definitions>
  <inkml:trace contextRef="#ctx0" brushRef="#br0">1997 624 2641,'-4'-11'218,"0"0"0,-1 1-1,0-1 1,-1 1 0,0 0-1,-1 1 1,0-1 0,0 1-1,-1 1 1,0-1 0,-1 1-1,0 1 1,0 0 0,0 0-1,-1 0 1,0 1 0,0 1-1,-1 0 1,0 0 0,0 1-1,-21-5 1,-66-17 204,-149-32 557,202 50-777,0 2-1,0 3 0,-74 2 0,95 2-113,1 1-1,-1 1 1,1 1-1,0 1 1,0 1-1,1 1 1,-1 1-1,2 1 1,-27 15-1,-153 108 466,157-100-435,2 2 0,-54 59 1,12-13-31,54-54-49,-43 48-1,59-58-35,-1-2 0,-30 24 1,29-25 0,1 0 0,0 1 0,-19 21 1,31-31-7,-10 12 2,1 0 0,1 0-1,0 1 1,-8 20 0,-14 30 9,21-43-12,0 0 0,2 1 0,-12 40 0,0 46 44,4 0 0,6 0-1,1 165 1,11-225-8,-1 4 5,8 68-1,-4-104-35,0-1 0,2 1 1,0-1-1,0 0 0,2 0 0,0-1 0,15 26 0,72 130 118,20 31-55,-81-150-39,46 67 4,-62-98-4,10 13 0,1-2 0,52 51 0,-31-42 75,2-2 0,2-2 0,2-2 0,1-3 0,1-3 0,2-1 0,1-4 0,75 23 0,-119-45-61,94 28 204,211 33 0,-286-61-244,0-1-1,1-2 1,-1-1 0,0-2-1,0-2 1,0-1-1,-1-2 1,0-1-1,0-1 1,49-21-1,-19-1 15,82-50 0,-115 59-6,0 0 1,-1-2-1,-2-1 0,32-35 1,127-182 17,-173 224 9,83-127 313,-83 122-298,-2-1 0,0 0 0,-2-1 0,10-39 0,23-138 293,2-9-249,-35 161-59,-3 0 0,-1 0 0,-4-94 0,0 25 9,-3 93 26,0-1 1,-2 0-1,-13-49 0,-1-20 33,14 75-68,-1-27 6,-3 1 0,-17-60 0,-29-97 340,46 174-340,-2 0 1,-1 1-1,-1 0 0,-2 1 0,-1 0 0,-24-38 0,6 22-18,-69-87 33,88 116-55,-2 1 1,1 0 0,-2 1 0,0 0 0,-1 2-1,-19-12 1,-9 0-56,-1 1 0,-63-21 1,90 37-383,-1 1 1,0 1 0,0 1-1,0 0 1,0 2 0,0 0 0,0 1-1,-35 6 1,34-1-1745,2 5-984</inkml:trace>
  <inkml:trace contextRef="#ctx0" brushRef="#br0" timeOffset="1288">2401 44 2481,'0'0'171,"-1"-1"0,1 1 0,0-1 0,0 1 0,0-1 1,0 1-1,0-1 0,0 1 0,0-1 0,0 1 0,0-1 0,0 1 0,0-1 0,0 1 0,4-6 2395,-3 6-2395,-1-1 0,1 1 0,0-1-104,-1 1-1,0 0 1,1-1-1,-1 1 1,1 0-1,-1-1 0,1 1 1,-1 0-1,1 0 1,-1-1-1,1 1 1,0 0-1,-1 0 1,1 0-1,-1 0 1,1 0-1,-1 0 1,1 0-1,0 0 1,-1 0-1,1 0 1,-1 0-1,1 0 0,-1 0 1,1 0-1,0 0 1,-1 1-1,1-1 1,-1 0-1,1 0 1,-1 1-1,1-1 1,-1 0-1,0 1 1,1-1-1,-1 1 1,1-1-1,-1 0 0,0 1 1,1-1-1,-1 1 1,0-1-1,1 1 1,-1-1-1,0 2 1,4 20 233,-2 0 0,-1 0 0,-3 44-1,1 17-215,3-53-78,0-14 1,-1 0 0,0 0-1,-2 0 1,0 0 0,0 0 0,-7 25-1,8-40-3,0-1 0,0 0-1,0 1 1,0-1-1,0 1 1,0-1 0,0 0-1,0 1 1,0-1-1,0 0 1,0 1 0,0-1-1,0 0 1,0 1 0,-1-1-1,1 0 1,0 1-1,0-1 1,0 0 0,0 1-1,-1-1 1,1 0-1,0 0 1,0 1 0,-1-1-1,1 0 1,0 0-1,-1 0 1,1 1 0,0-1-1,-1 0 1,1 0-1,0 0 1,-1 0 0,1 0-1,0 1 1,-1-1 0,1 0-1,0 0 1,-1 0-1,1 0 1,-1 0 0,-6-17 29,1-27-25,7 9 1,0 0 0,12-61 0,-10 82-5,0 0-1,1 1 1,1-1-1,0 1 0,1 0 1,1 0-1,0 1 1,0-1-1,16-17 0,-18 24 4,2 1 0,-1 0 0,0 1 0,1-1-1,0 1 1,0 1 0,0-1 0,1 1-1,-1 0 1,1 1 0,0 0 0,-1 0-1,1 1 1,0 0 0,0 0 0,10 1 0,-13 0-2,-1 0 1,1 1 0,-1-1 0,0 1 0,1 0 0,-1 0 0,0 1 0,0-1 0,0 1-1,0 0 1,0 0 0,0 0 0,5 4 0,-7-4-3,1 1-1,-1-1 1,0 1 0,0 0-1,0 0 1,0 0 0,-1 0-1,1 0 1,-1 0 0,0 0-1,1 0 1,-2 0 0,1 1 0,0-1-1,0 0 1,-1 1 0,0-1-1,0 1 1,0 4 0,-2 1-3,0-1 0,0 1 0,0 0 1,-1-1-1,-1 0 0,1 1 1,-1-1-1,-1-1 0,1 1 1,-2-1-1,1 0 0,-1 0 0,0 0 1,0-1-1,0 1 0,-1-2 1,0 1-1,-11 6 0,17-12 3,1 0-1,-1 0 1,1 1-1,-1-1 1,0 0-1,1 0 1,-1 0-1,1 0 1,-1 0 0,0 0-1,1 0 1,-1 0-1,1 0 1,-1 0-1,0-1 1,1 1-1,-1 0 1,1 0-1,-1-1 1,1 1-1,-1 0 1,1 0-1,-1-1 1,1 1-1,-1-1 1,1 1 0,-1 0-1,1-1 1,-1 1-1,1-1 1,0 1-1,-1-1 1,1 1-1,0-1 1,0 0-1,-1 1 1,1-1-1,0 1 1,0-1-1,0 1 1,0-1 0,0 0-1,0 1 1,0-1-1,0 1 1,0-1-1,0 0 1,0 0-1,0-2 3,-1 1 0,1-1 0,0 1 0,0-1 0,1 1-1,-1-1 1,0 0 0,1 1 0,0-1 0,1-2 0,1-1-1,2 1 0,-1 0 0,1 0 0,-1 0-1,1 1 1,1-1 0,-1 1 0,0 1 0,1-1 0,0 1 0,0 0 0,0 0 0,0 0 0,1 1 0,-1 0 0,1 1 0,-1-1 0,1 1 0,0 0 0,11 1 0,-9 0-3,0 0 1,-1 1-1,1 0 0,0 0 0,-1 1 1,1 0-1,-1 1 0,0 0 0,0 0 1,0 1-1,0 0 0,0 0 1,-1 1-1,0 0 0,10 9 0,-9-7 1,-1 0 1,0 1-1,-1 0 0,0 0 0,0 1 0,-1-1 0,0 1 0,0 1 0,-1-1 0,3 11 0,-5-15 4,-1 0 0,0 0-1,-1 0 1,1 0-1,-1 0 1,0 0 0,0 0-1,-1 0 1,1 1-1,-1-1 1,0 0-1,-1 0 1,1-1 0,-1 1-1,0 0 1,0 0-1,0-1 1,-1 1-1,0-1 1,0 0 0,0 0-1,-4 4 1,1-1 64,-1-1 1,1 0 0,-2 0 0,1 0-1,-1-1 1,1 0 0,-1-1 0,-1 1 0,1-2-1,-18 6 1,13-5 32,-1-1 0,0-1 0,0-1 0,0 0 0,0 0-1,-23-3 1,29 1-71,-9 0 24,-1-1 0,0 0 0,1-1 0,-1-1-1,1-1 1,0 0 0,-25-12 0,41 16-65,0 0 0,-1 0 0,1 0 0,0 1 0,0-1 0,-1 0 0,1 1 0,0-1 0,-1 1 0,1-1 0,-1 1 0,1-1 0,0 1-1,-1 0 1,1 0 0,-1 0 0,1 0 0,-1 0 0,1 0 0,-1 0 0,1 1 0,-1-1 0,1 0 0,0 1 0,-3 0 0,3 1-183,0-1 0,1 1 0,-1 0 0,0-1-1,1 1 1,-1 0 0,1 0 0,-1-1 0,1 1 0,0 0 0,0 0-1,0 0 1,0 0 0,0-1 0,0 1 0,0 0 0,0 0 0,1 0 0,-1-1-1,2 3 1,0 5-2421</inkml:trace>
  <inkml:trace contextRef="#ctx0" brushRef="#br0" timeOffset="1666.99">3019 559 7700,'-3'-3'912,"3"5"-448,3 1-96,-1-8-368,4 5-32,-3 0-752</inkml:trace>
</inkml:ink>
</file>

<file path=word/ink/ink6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7:50.109"/>
    </inkml:context>
    <inkml:brush xml:id="br0">
      <inkml:brushProperty name="width" value="0.1" units="cm"/>
      <inkml:brushProperty name="height" value="0.1" units="cm"/>
      <inkml:brushProperty name="color" value="#0000FF"/>
    </inkml:brush>
  </inkml:definitions>
  <inkml:trace contextRef="#ctx0" brushRef="#br0">4 28 3314,'-4'-10'608,"4"-4"16,0 11-80,4 6 65,-8-6-81,8 3 240,-8 7 1,4-4-769,0 4-48,4 3-609,4-6-111,11 3-641,7-11-560</inkml:trace>
  <inkml:trace contextRef="#ctx0" brushRef="#br0" timeOffset="483.11">2048 8 4146,'-4'10'1296,"4"-17"-751,0 14 127,0-10-608,0-1-16,0 8-16,8-4-16,-16 0-32,-3 3-96,-4 1-656,-1 9-129,-3-6-1104</inkml:trace>
</inkml:ink>
</file>

<file path=word/ink/ink6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6:57.931"/>
    </inkml:context>
    <inkml:brush xml:id="br0">
      <inkml:brushProperty name="width" value="0.1" units="cm"/>
      <inkml:brushProperty name="height" value="0.1" units="cm"/>
      <inkml:brushProperty name="color" value="#0000FF"/>
    </inkml:brush>
  </inkml:definitions>
  <inkml:trace contextRef="#ctx0" brushRef="#br0">125 705 7027,'-9'-6'2943,"14"10"-1760,26 21-837,-9-4-288,-2 1 0,-1 1 0,0 0 0,-2 2 0,-1 0 0,-1 1 0,15 34 0,-11-15-43,-4-9-20,18 65 0,-32-97-3,0-1 1,0 1-1,1 0 0,-1-1 1,1 0-1,0 1 0,4 5 0,-2-4-42,-16-54-2572,-32-57 1459,-40-117 770,80 209 472,0-1 0,-1 1-1,-1-1 1,0 2 0,-12-20-1,18 32-56,0 1-1,0 0 1,0 0-1,0 0 1,0 0-1,0-1 0,0 1 1,0 0-1,0 0 1,0 0-1,0 0 1,0 0-1,0-1 0,0 1 1,0 0-1,-1 0 1,1 0-1,0 0 1,0 0-1,0-1 0,0 1 1,0 0-1,0 0 1,0 0-1,-1 0 1,1 0-1,0 0 0,0 0 1,0 0-1,0 0 1,0-1-1,-1 1 1,1 0-1,0 0 0,0 0 1,0 0-1,0 0 1,-1 0-1,1 0 1,0 0-1,0 0 1,0 0-1,0 0 0,-1 0 1,1 0-1,0 0 1,0 1-1,0-1 1,0 0-1,0 0 0,-1 0 1,1 0-1,0 0 1,0 0-1,0 0 1,0 0-1,0 0 0,0 1 1,-1-1-1,1 0 1,0 0-1,0 0 1,0 0-1,0 1 0,-3 12 273,0 7-153,-1-1 0,-10 31 1,-2 6-6,7-23-108,-1-1-1,-1 0 1,-2-1 0,-1 0 0,-1-1 0,-2-1 0,-1 0 0,-29 34 0,36-52 70,9-17 58,15-27 24,-3 17-207,-1 1 0,2 0-1,0 1 1,0 0-1,1 1 1,23-19-1,-6 6-296,-23 20 94,0-1 0,1 1 0,0 1 1,0-1-1,1 1 0,0 1 0,-1-1 0,13-3 0,10 0-1752</inkml:trace>
  <inkml:trace contextRef="#ctx0" brushRef="#br0" timeOffset="615.99">747 363 6915,'-10'-1'1337,"-1"2"571,10 1-1871,1-1-1,0 1 1,0-1 0,0 1-1,0-1 1,0 1-1,0-1 1,0 1-1,1-1 1,-1 0-1,0 1 1,1-1-1,0 3 1,27 105 396,16 145 0,1 9-331,-31-183 55,-13-83-141,0 1-1,0-1 1,-1 0-1,1 1 1,-1-1-1,1 0 0,-1 1 1,0-1-1,0 0 1,-1 1-1,1-1 0,0 0 1,-1 1-1,0-1 1,1 1-1,-1-1 1,0 1-1,-1-1 0,1 1 1,-3-4-1,-2-8 24,-9-34-3,2 0 0,1 0 0,-5-71-1,8 55 20,-20-73 1,22 107-7,0 0 1,2 0 0,1 0-1,1-39 1,2 49-42,1 1 166,0 15-45,2 6 16,16 34 12,-11-24-131,0 1 0,-1 1 0,5 17 0,5 29 48,-2 1 0,-4 0-1,-2 1 1,0 113 0,-7-163-76,0 0 0,1 0 0,0 0 0,1 0 0,6 17 0,-5-15 11,-3-9-1,-1 0 1,1 0-1,-1 1 1,0-1-1,-2 10 1,2-4-99,3-13-346,-3 1 298,1 0 1,-1 0-1,0 0 0,1 0 0,-1 0 0,0 0 1,1 0-1,-1 0 0,0 0 0,0 0 1,0 0-1,0 0 0,0 0 0,0 0 1,0 0-1,0 0 0,-1 0 0,1 0 1,0 0-1,-1 1 0,1-1 0,0 0 1,-1 0-1,1 0 0,-2-1 0,-1-5-634,-5-17-2461</inkml:trace>
  <inkml:trace contextRef="#ctx0" brushRef="#br0" timeOffset="1004.99">553 587 6067,'-13'-12'483,"1"-2"1,1 0-1,0 0 1,1-1-1,1 0 1,0-1 0,-12-31-1,18 36-343,0 1 1,1-1-1,0 0 0,0 1 0,1-1 1,1 0-1,-1 0 0,2 0 0,0 0 1,0 0-1,1 0 0,0 1 1,7-20-1,-4 16-98,0 0-1,1 0 1,1 0 0,0 1 0,1 0-1,0 0 1,1 1 0,0 0 0,1 1-1,0 0 1,1 0 0,1 1 0,-1 1-1,1 0 1,1 0 0,0 1 0,0 1 0,1 0-1,-1 1 1,1 0 0,1 1 0,-1 1-1,1 0 1,0 1 0,18-1 0,-4 1-35,0 1 0,-1 1 0,1 2 1,0 1-1,-1 1 0,1 2 0,50 14 0,-70-16-5,1 1-1,-1 0 0,0 0 0,0 1 0,0 0 0,0 0 1,-1 1-1,0 0 0,0 0 0,-1 1 0,0 0 0,0 1 1,0 0-1,-1 0 0,0 0 0,-1 0 0,0 1 0,0 0 1,-1 0-1,0 1 0,-1-1 0,1 1 0,-2-1 0,0 1 1,2 15-1,-3-11 5,-1-1 0,-1 1 1,0-1-1,-1 1 0,0-1 0,-1 0 1,-1 0-1,0 0 0,0-1 1,-2 1-1,1-1 0,-13 19 1,3-8 2,-1 0 0,-1-2 0,-1 0 0,0-1 0,-24 20 0,27-30-8,0 0 1,0-1 0,-1-1-1,-1-1 1,1 0-1,-1 0 1,-31 6 0,22-6-2,9-2 1,0 1-28,0-2 0,-25 5 0,38-9-42,3 0 33,0 0 1,0 0-1,-1 0 1,1 0-1,0 0 1,0 0-1,0 0 1,0 0-1,0 1 1,0-1-1,0 0 0,0 1 1,-1-1-1,1 1 1,0-1-1,1 1 1,-1 0-1,-2 0 1,3 0-53,9 2-2084,20 9 320,17-3-527</inkml:trace>
  <inkml:trace contextRef="#ctx0" brushRef="#br0" timeOffset="1415.14">1581 284 6083,'-6'-4'454,"0"0"0,-1 1 0,1-1-1,-13-3 1,17 6-356,0 1-1,0-1 0,0 1 0,-1 0 0,1-1 0,0 1 1,0 0-1,-1 0 0,1 1 0,0-1 0,0 0 0,-1 1 1,1-1-1,0 1 0,0 0 0,0 0 0,0 0 0,0 0 1,0 0-1,0 0 0,-2 2 0,-11 13 103,0 1 0,1 0 0,1 1 1,1 1-1,0 0 0,-13 32 0,13-23-87,1 1 1,1 0-1,1 0 0,2 1 1,-7 60-1,12-60-80,1 1 0,2 0 0,1 0 0,1-1 0,2 1 0,0-1 0,3 0 0,0-1 0,2 1 0,1-2 0,1 0 0,2 0 0,0-1-1,2 0 1,1-2 0,21 25 0,-32-43-36,1 0 0,0 0-1,1 0 1,0-1 0,0 0 0,0-1-1,0 0 1,1 0 0,0-1 0,0 0-1,0-1 1,18 5 0,-26-7-5,-1-1 0,1 0 0,0 0-1,-1 0 1,1 1 0,-1-1 0,1 0 0,0 0 0,-1 0 0,1 0 0,0 0 0,-1 0 0,1 0 0,-1 0 0,1 0 0,0 0 0,-1-1 0,1 1 0,-1 0 0,1 0 0,0 0 0,-1-1-1,1 1 1,-1 0 0,1-1 0,-1 1 0,1-1 0,-1 1 0,1 0 0,-1-1 0,0 1 0,1-1 0,-1 1 0,0-1 0,1 1 0,-1-1 0,0 0 0,1 1 0,-1-1 0,0 1 0,0-1-1,0 0 1,0 1 0,0-1 0,1 1 0,-1-1 0,0 0 0,-1 1 0,1-1 0,0 0 0,0 1 0,0-1 0,0 1 0,0-1 0,0 0 0,-1 1 0,1-1 0,0 1 0,-1-1 0,1 0-1,-2-2-239,1-1 0,0 1-1,-1 0 1,0 0 0,0 0 0,0 0-1,0 0 1,0 1 0,-1-1-1,-4-4 1,-2 5-1964,-8 7-1392</inkml:trace>
  <inkml:trace contextRef="#ctx0" brushRef="#br0" timeOffset="7650.17">1933 466 4194,'1'-11'1806,"-1"10"-1755,0 1-1,0 0 0,0 0 0,0-1 1,0 1-1,0 0 0,0-1 0,0 1 1,-1 0-1,1-1 0,0 1 0,0 0 1,1 0-1,-1-1 0,0 1 1,0 0-1,0-1 0,0 1 0,0 0 1,0-1-1,0 1 0,0 0 0,0 0 1,1-1-1,-1 1 0,0 0 0,0 0 1,0-1-1,1 1 0,-1 0 1,0 0-1,1-6 1990,1 30-892,20 56-842,-11-47-245,-2 1-1,4 35 1,-4 8-34,-2 108 0,-5-116-18,0-53-9,-1 0 0,-1 0 1,-1 1-1,-3 18 0,1-18 17,1 0 0,-1 25 0,-3-51 175,7 8-76,-1-1-103,1 1 0,-1-1 0,1 1 0,-1 0 0,1-1 0,0 1 0,0 0 0,0 0 0,0 0 0,0 0 0,0 0 0,0 0 0,0 0 0,0 0-1,1 0 1,-1 0 0,0 0 0,0 1 0,1-1 0,-1 0 0,0 1 0,1-1 0,-1 1 0,3-1 0,44-5-12,0 1 1,0 3-1,87 6 0,-113-3 0,15 2 4,-29-2-4,-1 0 1,1-1 0,-1 0-1,12-1 1,-5 0-8,11-2 69,-24 3-79,0 0-1,-1-1 1,1 1-1,-1 0 0,1-1 1,-1 1-1,1-1 1,-1 1-1,1-1 0,-1 1 1,1-1-1,-1 1 1,0-1-1,1 0 1,-1 1-1,0-1 0,1 0 1,-1 1-1,0-1 1,0 1-1,0-1 0,0 0 1,1 1-1,-1-1 1,0 0-1,0 0 1,0 1-1,-1-1 0,1 0 1,0 1-1,0-1 1,0 0-1,0 1 1,-1-2-1,-15-30-1056,1-25-1672,13 29 670</inkml:trace>
  <inkml:trace contextRef="#ctx0" brushRef="#br0" timeOffset="8193.09">1992 519 4626,'-7'-2'685,"-10"-4"1940,17 6-2594,0-1 1,-1 1-1,1 0 0,0-1 1,0 1-1,0 0 1,0-1-1,-1 1 0,1 0 1,0-1-1,0 1 0,0 0 1,0-1-1,0 1 0,0 0 1,0-1-1,0 1 1,0 0-1,0-1 0,0 1 1,0 0-1,0-1 0,0 1 1,0 0-1,1-1 1,-1 1-1,0 0 0,0-1 1,0 1-1,0 0 0,1-1 1,-1 1-1,0 0 1,0 0-1,1-1 0,-1 1 1,0 0-1,1 0 0,-1-1 1,0 1-1,0 0 1,1 0-1,0 0 0,-1 0 68,0 0-92,0 0 0,0 1 0,0-1 0,1 0 0,-1 0 1,0 0-1,0 0 0,0 1 0,0-1 0,0 0 0,1 0 1,-1 0-1,0 0 0,0 0 0,0 0 0,0 1 0,1-1 0,-1 0 1,0 0-1,0 0 0,0 0 0,1 0 0,-1 0 0,0 0 1,0 0-1,1 0 0,-1 0 0,0 0 0,0 0 0,0 0 0,1 0 1,-1 0-1,0 0 0,0 0 0,0 0 0,1 0 0,-1 0 0,0-1 1,0 1-1,0 0 0,1 0 0,-1 0 0,0 0 0,0 0 1,0 0-1,0-1 0,0 1 0,1 0 0,-1 0 0,0 0 0,0-1 1,0 1-1,0 0 0,0 0 0,0 0 0,8-7 39,0 2-1,-1-1 0,2 1 1,-1 0-1,1 1 0,0 0 1,-1 1-1,2-1 0,10-1 1,157-44 50,-158 44-143,0 0 0,1 1 1,0 2-1,-1 0 0,30 0 1,-82 32-2588,5-3 1242,-2-5-537</inkml:trace>
  <inkml:trace contextRef="#ctx0" brushRef="#br0" timeOffset="8580.09">2041 743 2769,'0'0'127,"0"1"0,0-1-1,0 1 1,1-1 0,-1 1-1,0-1 1,0 1-1,0-1 1,1 1 0,-1-1-1,0 1 1,0-1 0,1 0-1,-1 1 1,0-1 0,1 1-1,-1-1 1,0 0 0,1 1-1,-1-1 1,1 0 0,-1 1-1,1-1 1,-1 0 0,1 0-1,-1 0 1,1 1 0,-1-1-1,1 0 1,-1 0-1,1 0 1,-1 0 0,1 0-1,-1 0 1,1 0 0,2 1-82,0 0 0,1 0 1,-1 0-1,0-1 0,0 1 1,0-1-1,0 0 1,6 0-1,32-9 299,59-21-1,-26 8-232,-54 12-87,-20 10-24,1-1 0,-1 1 0,1-1 0,-1 1 1,1 0-1,-1 0 0,1-1 0,-1 1 0,1 0 0,-1 0 0,1-1 0,-1 1 0,1 0 0,0 0 0,-1 0 0,1 0 0,-1 0 0,1 0 1,0 0-1,-1 0 0,1 0 0,-1 0 0,1 0 0,-1 0 0,1 0 0,0 1 0,0-1 0,-1 0-2,1 0 0,-1 0 0,0 0 0,1 0 0,-1 0 0,0 0 0,1 0 0,-1 0 0,0 0 0,1 0-1,-1 0 1,0 0 0,1 0 0,-1 0 0,0 0 0,0-1 0,1 1 0,-1 0 0,0 0 0,0 0 0,1-1 0,-1 1 0,0 0 0,0 0-1,1-1 1,-1 1 0,0 0 0,0 0 0,0-1 0,1 1 0,2-4-397,1 11-995,-1 0-588</inkml:trace>
  <inkml:trace contextRef="#ctx0" brushRef="#br0" timeOffset="9258.01">2789 560 2865,'-8'-5'3392,"8"0"-1819,-1 13-1025,2-5-391,1 1-48,8 45 275,-7-36-282,-1 0 1,-1-1-1,0 1 0,-1 26 0,0 11 113,8 171 276,-5-200-453,0 0 0,7 20 0,-8-29 16,-2-13-34,0-1 1,0 0 0,0 1-1,0-1 1,0 0 0,-1 1-1,1-1 1,0 1 0,-1-1-1,0 0 1,1 1 0,-1-1-1,0 1 1,0 0 0,0-1-1,-1 0 1,-22-29 293,10 13-278,5 2-11,2 0-1,0-1 1,2 1-1,-1-2 0,2 1 1,-3-23-1,4 26-2,0 2-16,1-1 1,1 0-1,0 1 1,0-1-1,1 0 1,1 1 0,0-1-1,1 0 1,1 1-1,-1 0 1,2-1-1,0 1 1,0 0 0,9-15-1,-7 15-4,2 0 0,-1 0 1,1 1-1,1-1 0,0 2 0,1-1 0,0 2 0,0-1 0,20-13 1,-23 19-6,-1 0 0,1 1 0,0 0 0,-1 1 0,1-1 0,0 1 0,1 1 0,-1-1 0,0 1 0,0 1 0,1-1-1,-1 1 1,13 1 0,-15 0 5,0 1 0,0-1 0,0 1-1,0 0 1,0 0 0,-1 1-1,1-1 1,-1 1 0,1 0 0,-1 0-1,0 0 1,0 1 0,-1-1-1,1 1 1,-1 0 0,0 0-1,0 0 1,0 1 0,4 7 0,2 6 21,-1 1 1,-1 0 0,0 0-1,-2 1 1,0 0 0,4 30-1,-3 120 140,-1-18 5,-5-151-180,4 22 104,-4-23-124,0 0 0,0 1 0,0-1 0,0 0 0,1 0 0,-1 0 0,0 1 0,0-1 0,1 0 0,-1 0 0,0 0 1,0 0-1,1 0 0,-1 0 0,0 0 0,0 1 0,1-1 0,-1 0 0,0 0 0,0 0 0,1 0 0,-1 0 1,0 0-1,1 0 0,-1 0 0,0 0 0,0-1 0,1 1 0,-1 0 0,0 0 0,0 0 0,1 0 0,-1 0 0,0 0 1,0 0-1,1-1 0,-1 1 0,0 0 0,0 0 0,0 0 0,0-1 0,1 1 0,-1 0 0,0 0 0,0 0 0,0-1 1,0 1-1,0 0 0,1 0 0,-1-1 0,0 1 0,0 0 0,0-1 0,0 1 0,0 0 0,24-16-3263,1 1-287</inkml:trace>
  <inkml:trace contextRef="#ctx0" brushRef="#br0" timeOffset="9661.96">3428 474 5042,'-1'0'53,"1"0"-1,0 0 1,0 1-1,-1-1 0,1 0 1,0 0-1,0 0 1,0 0-1,-1 0 0,1 0 1,0 0-1,0 0 1,0 0-1,0 0 0,-1 0 1,1 1-1,0-1 1,0 0-1,0 0 0,0 0 1,-1 0-1,1 1 1,0-1-1,0 0 0,0 0 1,0 0-1,0 1 1,0-1-1,0 0 0,0 0 1,0 0-1,-1 1 1,1-1-1,0 0 0,0 0 1,0 0-1,0 1 1,0-1-1,0 0 0,0 0 1,1 0-1,-1 1 1,0-1-1,0 0 1,0 0-1,0 0 0,0 1 1,0-1-1,0 0 1,0 0-1,0 0 0,1 1 1,-1-1-1,0 0 1,10 17 698,-1 7-149,0-3-284,-1 0 0,-1 1 0,-1 0 0,-1 1 0,4 40 0,-5 4 24,-3-49-288,0-1 0,0 1 0,-2 0 0,-3 24-1,0 21 21,2-25-28,5-31-33,-2-5-16,-3-5-60,-1-25-2658,1 5 797,-1-12-829</inkml:trace>
  <inkml:trace contextRef="#ctx0" brushRef="#br0" timeOffset="10068.8">3263 416 3778,'-2'-2'190,"0"-1"1,0 1 0,0 0-1,0 0 1,1-1-1,-1 1 1,1-1 0,-1 0-1,1 1 1,0-1-1,0 0 1,0 0 0,0 0-1,1 0 1,-1 0-1,1 0 1,0 0 0,-1 0-1,2 0 1,-1 0 0,0 1-1,0-1 1,1 0-1,0 0 1,-1 0 0,3-5-1,-1 4-125,1 0-1,0 0 1,-1 1 0,1-1-1,1 0 1,-1 1 0,0 0-1,1 0 1,0 0 0,0 0-1,0 0 1,0 1 0,0 0-1,0 0 1,1 0 0,5-2-1,24-8 117,-18 5-128,1 1 1,-1 1-1,1 1 1,0 0-1,1 1 1,20-1-1,103 18 39,-131-13-85,12 2 1,-1 2-1,0 0 1,0 1 0,-1 1-1,1 1 1,-2 1 0,1 1-1,-1 0 1,-1 2 0,0 0-1,21 18 1,-29-21-6,1 1 0,-1 0 0,-1 1 0,0 0 1,0 1-1,-1 0 0,-1 0 0,0 0 0,0 1 0,-1 0 1,-1 0-1,-1 1 0,1 0 0,-2-1 0,0 1 0,-1 0 0,1 25 1,-4-27 12,0 0 0,-1 0 0,-1 0 1,0 0-1,0 0 0,-1 0 1,-1-1-1,0 0 0,-1 0 1,0 0-1,0 0 0,-1-1 0,-14 15 1,2-3 121,-2 0 1,-1-2-1,0 0 1,-37 24-1,41-33 13,0 0-1,-37 17 1,45-25-107,1 1 0,-1-1 1,0-1-1,0 0 0,0 0 0,0-1 1,0 0-1,-12-1 0,11 0-25,-11-1 52,22 1-72,-1 0 1,1 0-1,-1 0 1,1 0-1,0 0 0,-1 0 1,1 0-1,-1-1 1,1 1-1,-1 0 0,1 0 1,-1 0-1,1-1 0,0 1 1,-1 0-1,1-1 1,0 1-1,-1 0 0,1-1 1,0 1-1,-1 0 1,1-1-1,0 1 0,0 0 1,-1-1-1,1 1 0,0-1 1,0 1-1,0-1 1,0 1-1,-1-1 0,1 0 1,20-11-1893,12-6 336,12-11-945</inkml:trace>
  <inkml:trace contextRef="#ctx0" brushRef="#br0" timeOffset="10443.84">4152 13 5667,'9'-12'2406,"-7"12"-2340,-1 0 1,1 0-1,0 1 0,0-1 1,0 1-1,0-1 0,0 1 1,0 0-1,0 0 0,-1 0 0,1 0 1,0 0-1,1 1 0,18 10 447,-15-10-417,0 0-31,-1 0 1,1 1 0,-1-1 0,0 1 0,0 0 0,0 1 0,0-1 0,0 1 0,-1 0 0,0 0 0,0 0 0,0 1 0,4 5 0,47 64 514,36 54-80,-70-92-414,-2 0-1,-1 1 1,23 70 0,-35-86-42,-1 1 1,0-1 0,-2 1-1,-1-1 1,0 1 0,-2 0-1,0 0 1,-6 38 0,-9-3 35,-3-1 1,-39 88 0,43-109-51,8-22-28,0 0 0,-1-1 0,-17 24 0,22-34-95,1 0 0,-1 0-1,0 0 1,0-1 0,0 1 0,0 0 0,0-1 0,0 0 0,-1 1 0,-4 1 0,-3 2-1503,-3-1-728,-2-1-1096</inkml:trace>
  <inkml:trace contextRef="#ctx0" brushRef="#br0" timeOffset="11085.94">652 1739 3458,'-142'-6'4796,"117"6"-4057,-3 0 1533,24-4-1308,11-6-542,-5 11-408,-1 0 0,1 0 1,-1 0-1,1 0 0,0 0 0,-1-1 0,1 1 0,0-1 0,-1 1 1,1-1-1,0 0 0,0 0 0,-1 0 0,1 0 0,0 0 0,0 0 1,-1 0-1,1 0 0,3-1 0,99-19 398,118-37-1,-83 20-282,284-60 57,-220 53-161,161-27 103,672-43 0,-711 105-122,4 0-9,-194 4 14,139-12-129,-269 17 108,1-1 0,-1 0 0,0-1-1,1 1 1,-1-1 0,0 0 0,5-2-1,-9 3 2,0 1 8,-1-1-1,0 1 0,0 0 0,0 0 0,0-1 0,0 1 0,0 0 1,0-1-1,0 1 0,0 0 0,0 0 0,0-1 0,0 1 0,0 0 1,0 0-1,0-1 0,0 1 0,0 0 0,0-1 0,0 1 0,0 0 1,0 0-1,0-1 0,0 1 0,-1 0 0,1 0 0,0-1 1,0 1-1,0 0 0,0 0 0,-1 0 0,1-1 0,0 1 0,0 0 1,-1 0-1,1 0 0,0 0 0,0 0 0,-1 0 0,1-1 0,0 1 1,0 0-1,-1 0 0,1 0 0,-1 0 0,-1-2-68,0-1 0,0 1 1,0 0-1,0 0 0,-1 0 0,1 0 0,-1 0 0,0 1 0,1-1 1,-1 1-1,0 0 0,0-1 0,0 1 0,0 1 0,-4-2 1,0 1-156,-1 0 0,1 1 1,0 0-1,-1 0 0,1 1 1,-10 1-1,-6 3-714,1 1 0,0 1 0,-30 15 0,-26 14-2318</inkml:trace>
  <inkml:trace contextRef="#ctx0" brushRef="#br0" timeOffset="11670.1">1665 1699 5090,'3'5'399,"-1"0"0,0 0-1,0 0 1,0 0-1,0 0 1,-1 0 0,0 0-1,0 1 1,0-1 0,-1 0-1,0 7 1,2 85-325,-2-82 287,-11 227 348,9-271-3657,-8-44 0,3 45 915</inkml:trace>
  <inkml:trace contextRef="#ctx0" brushRef="#br0" timeOffset="12069.09">1589 1876 1873,'-7'-19'1505,"2"3"-460,0-1 0,-6-32 1,10 44-942,1 1 1,0 0 0,0-1 0,0 1 0,0-1 0,1 1 0,-1-1 0,1 1 0,0-1 0,1 1 0,-1 0 0,1 0-1,0 0 1,0 0 0,0 0 0,4-6 0,2 2-28,0 0 0,0 0 0,0 1 0,1 0 0,0 0 0,0 1 0,1 1 0,-1-1 0,2 2 0,-1-1 0,0 1 0,21-5 0,-17 7-51,-1-1 1,1 2-1,-1-1 0,1 2 1,-1 0-1,1 1 1,0 0-1,-1 1 1,0 0-1,18 6 0,-29-7-25,18 5 16,-1 1 0,0 0 0,37 21-1,-53-26-6,1 1 0,0-1 1,0 1-1,-1 0 0,0 0 0,1 0 0,-1 0 0,0 1 0,0-1 0,-1 1 0,1 0 0,-1 0 0,0 0 1,0 0-1,0 0 0,-1 0 0,1 0 0,-1 1 0,0-1 0,0 1 0,-1-1 0,1 1 0,-1-1 0,0 7 1,-2-4 13,1 0 0,-1-1 0,-1 1 0,1-1 0,-1 0 0,0 0 0,-1 0 0,1 0 0,-1 0 0,0-1 0,-1 0 1,1 0-1,-11 9 0,0-1 31,0-1 1,0-1 0,-33 18 0,34-23-46,0-1 1,0 0-1,0-1 0,0 0 1,0-1-1,-1-1 0,0 0 1,-24-1-1,36-1-48,-1 1 0,1-1 0,0 0 0,0 1 0,0-1 0,0 1 0,0 0-1,0 0 1,0 0 0,0 0 0,0 1 0,0-1 0,1 1 0,-1 0 0,0 0 0,1 0 0,-1 0 0,1 0 0,0 0-1,0 1 1,0-1 0,0 1 0,0-1 0,1 1 0,-1 0 0,1 0 0,0 0 0,-2 3 0,3-5-70,0 0-1,0 0 1,1 0 0,-1 0 0,0 0 0,0 0 0,1 0-1,-1 0 1,0 0 0,1 0 0,-1 0 0,1 0 0,-1 0-1,1 0 1,0 0 0,-1-1 0,1 1 0,0 0 0,0 0-1,-1-1 1,1 1 0,0-1 0,2 2 0,23 14-2496</inkml:trace>
  <inkml:trace contextRef="#ctx0" brushRef="#br0" timeOffset="12504.11">2290 1636 4866,'-2'0'156,"-1"1"0,0 0 0,0 0-1,0 0 1,1 0 0,-1 0 0,0 1 0,1-1 0,-1 1-1,1 0 1,0-1 0,-1 1 0,1 0 0,0 1-1,0-1 1,1 0 0,-1 0 0,-2 4 0,1 0-13,0 0 1,1 0-1,-1 0 1,1 0-1,1 1 1,-1-1 0,0 12-1,0 6 60,2-1-1,1 1 1,4 30 0,1-21-23,2 0 0,19 56 0,-6-26-109,-18-54-77,0-1 0,1-1 0,0 1-1,0 0 1,1-1 0,0 0 0,0 0 0,0-1 0,1 1 0,0-1 0,0 0 0,1-1 0,0 1 0,0-1 0,0-1 0,1 1-1,13 5 1,-19-10-48,0 1 0,0-1 0,-1 0 0,1 0-1,0 0 1,0 0 0,0 0 0,0 0-1,0 0 1,0-1 0,0 1 0,0-1 0,0 1-1,0-1 1,0 0 0,-1 1 0,1-1 0,0 0-1,1-2 1,2 0-424,-1 0 0,0-1-1,0 1 1,0-1 0,6-8 0,5-11-2542</inkml:trace>
  <inkml:trace contextRef="#ctx0" brushRef="#br0" timeOffset="12912.2">2609 1754 5683,'-1'-1'1484,"0"6"-1322,4 4 20,0 0 0,1 0 0,0 0 0,6 11 0,12 27 98,-18-35-202,-2 1 0,3 25 1,5 20 59,-2-34-104,-5-15-22,0 0-1,0 1 1,-1-1 0,-1 0-1,2 19 1,-3-27-6,0 1-1,0-1 1,0 0 0,0 1-1,1-1 1,-1 0 0,0 0-1,1 1 1,-1-1 0,1 0-1,-1 0 1,1 0 0,0 0-1,-1 1 1,2 0 0,-29-60 174,20 44-149,0 1 0,1-1 0,1 0-1,0 0 1,-4-20 0,-7-64 215,15 88-211,0-1 0,0 1-1,1-1 1,1-11 0,1-12 218,-2 34-247,0 0 0,0-1 0,0 1 0,0 0 0,0 0 0,0 0 0,0 0 0,0 0 0,0-1 0,0 1 0,0 0 0,0 0 0,0 0 0,0 0 0,0 0 0,0 0 0,0-1 0,0 1 0,0 0 1,0 0-1,0 0 0,0 0 0,0 0 0,1 0 0,-1 0 0,0-1 0,0 1 0,0 0 0,0 0 0,0 0 0,0 0 0,0 0 0,0 0 0,1 0 0,-1 0 0,0 0 0,0 0 0,0 0 0,0 0 0,0 0 0,0 0 1,1 0-1,-1 0 0,0 0 0,0 0 0,0 0 0,0 0 0,0 0 0,1 0 0,-1 0 0,0 0 0,0 0 0,0 0 0,0 0 0,0 0 0,0 0 0,1 0 0,-1 0 0,0 0 0,0 1 0,5 8 279,-5-7-268,0 1 0,1-1-1,-1 0 1,1 1 0,-1-1-1,1 0 1,0 1 0,0-1 0,0 0-1,0 0 1,0 0 0,0 0-1,1 0 1,2 3 0,-1-1 4,0 0 0,-1-1 0,1 2 0,-1-1 0,0 0 0,3 7 0,2 13 2,-1-1 0,-1 1 0,-1 1 0,0-1 0,-2 0 0,-1 1 0,-4 36 0,-6-37-164,9-24 66,0 1 0,0-1 0,-1 0 0,1 1 0,0-1 0,0 0 0,-1 0 0,1 1 0,0-1 0,-1 0 0,1 0 0,0 1 0,-1-1 0,1 0 0,0 0 0,-1 0 0,1 0 0,-1 0 0,1 0 0,0 0 0,-1 1 0,1-1 0,-1 0 0,1 0 0,0 0 0,-1-1 0,1 1 0,-1 0 0,1 0 0,0 0 0,-1 0 0,1 0 0,-1 0 0,1 0 0,0-1 0,-1 1 0,1 0 0,0 0 0,-1-1 0,1 1 0,0 0 0,-1 0 0,1-1 0,0 1 0,0 0 0,-1-1 0,1 1 0,0 0 0,0-1 0,0 1 0,0-1 0,-1 1 0,1-1 0,-4-11-3732</inkml:trace>
  <inkml:trace contextRef="#ctx0" brushRef="#br0" timeOffset="13351.85">2511 1739 5282,'-1'-1'108,"1"1"-1,-1-1 0,0 0 0,1 1 0,-1-1 0,1 0 0,-1 0 0,1 0 1,-1 0-1,1 1 0,0-1 0,-1 0 0,1 0 0,0 0 0,0 0 0,0 0 1,-1 0-1,1 0 0,0 0 0,0 0 0,0 0 0,1 1 0,-1-1 0,0 0 1,0 0-1,0 0 0,1 0 0,-1 0 0,0 0 0,1 0 0,-1 1 0,1-1 1,-1 0-1,1 0 0,-1 1 0,1-1 0,1-1 0,27-22 75,-17 17-127,1 0 1,-1 2-1,1-1 1,0 2-1,0-1 0,1 2 1,-1 0-1,18-2 1,-4 3-1,0 0 0,1 2 1,31 4-1,-37-1-32,0 1 1,0 2-1,-1 0 0,0 1 0,21 10 0,94 53 62,-133-68-85,6 3 3,-1 0-1,0 1 0,0 0 1,0 0-1,-1 0 0,0 1 0,0 0 1,-1 1-1,0 0 0,0 0 0,-1 0 1,0 0-1,0 1 0,4 13 0,-7-16 0,0-1 0,-1 1-1,0 0 1,0 1-1,0-1 1,-1 0 0,0 0-1,0 0 1,0 0-1,-1 0 1,0 0-1,0 0 1,0 0 0,-1 0-1,0 0 1,0 0-1,-1-1 1,0 1 0,0-1-1,0 1 1,0-1-1,-1 0 1,-5 5 0,-7 7 54,-1 0 0,-1-2 0,0 0 1,-1-1-1,0-1 0,-1 0 1,-1-2-1,-21 9 0,4-5 243,0-2 0,-1-1 0,-71 11 0,53-20-73,43-3-102,0 0-1,-28 5 1,-2 3 125,41-8-239,0 1 1,1-1 0,-1 0 0,0 0 0,1 0 0,-1 0 0,0 0-1,0-1 1,1 1 0,-1-1 0,0 0 0,1 1 0,-4-3-1,36-6-1026,-11 2 640,-3 3-289,0 0 1,0-2 0,14-6 0,24-12-2135</inkml:trace>
  <inkml:trace contextRef="#ctx0" brushRef="#br0" timeOffset="14493.88">3503 1529 5426,'-1'0'66,"1"0"0,0 0 0,-1 0 0,1 0 0,-1 0 0,1 0 0,-1 0 0,1 0 0,-1 0 0,1 0 0,-1 0 0,1 0 0,-1 1 0,1-1 0,-1 0 0,1 0 0,0 0 0,-1 1 0,1-1 0,-1 0 0,1 0 0,0 1-1,-1-1 1,1 0 0,0 1 0,-1-1 0,1 1 0,0-1 0,0 0 0,-1 1 0,1-1 0,0 1 0,0-1 0,0 1 0,-1-1 0,1 0 0,0 1 0,0-1 0,0 1 0,0-1 0,0 1 0,0-1 0,0 1 0,0-1 0,0 1-1,0-1 1,0 1 0,1-1 0,-1 1 0,0-1 0,0 1 0,0-1 0,1 1 0,13 20 354,0 0 0,20 46 0,-14-27-183,-4-6-19,-1 1 1,17 65-1,7 80 197,-38-167-390,0-1 1,0 0 0,-1 0 0,-1 1 0,0-1 0,-1 0 0,0 0-1,-1 0 1,0 0 0,-1 0 0,0 0 0,-1-1 0,0 0-1,-1 0 1,-12 18 0,16-22-18,-2 5 46,-6-6-27,27-7-1065,40-10-889,77-32-1146,-46 17 688</inkml:trace>
</inkml:ink>
</file>

<file path=word/ink/ink6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7:29.621"/>
    </inkml:context>
    <inkml:brush xml:id="br0">
      <inkml:brushProperty name="width" value="0.1" units="cm"/>
      <inkml:brushProperty name="height" value="0.1" units="cm"/>
      <inkml:brushProperty name="color" value="#0000FF"/>
    </inkml:brush>
  </inkml:definitions>
  <inkml:trace contextRef="#ctx0" brushRef="#br0">12 28 2273,'-7'-7'272,"3"0"-96,4 0-176,0 0-224</inkml:trace>
</inkml:ink>
</file>

<file path=word/ink/ink6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7:13.131"/>
    </inkml:context>
    <inkml:brush xml:id="br0">
      <inkml:brushProperty name="width" value="0.1" units="cm"/>
      <inkml:brushProperty name="height" value="0.1" units="cm"/>
      <inkml:brushProperty name="color" value="#0000FF"/>
    </inkml:brush>
  </inkml:definitions>
  <inkml:trace contextRef="#ctx0" brushRef="#br0">402 928 5058,'-52'-49'3607,"51"52"-3328,0 0-1,0 0 1,0 0-1,0 0 1,1 1-1,0-1 1,-1 0-1,1 0 1,0 1-1,1 4 1,-2 20-192,-4 25 0,-4 74 10,8-76-60,0-16-13,7 66 1,1 33 36,-8-146-48,0 1 0,-2-1 1,1 1-1,-1-1 0,-1 1 0,-6-14 1,-11-35 29,-53-207 8,66 238-42,-17-36 0,15 43 13,1-1 1,-10-43-1,38 117 144,-11-34-92,-1 0 0,-1 1 0,6 25 0,-10-35-68,8 48 78,-3 1-1,2 59 0,-9-98-75,2 1 0,1-1 0,5 23 0,-7-37-6,2 1-917,1-12-384,6-23-1824,-7 20 2047,5-20-2304</inkml:trace>
  <inkml:trace contextRef="#ctx0" brushRef="#br0" timeOffset="424">40 1106 5458,'-40'7'2735,"40"-7"-2697,0 0-1,0 0 1,1 0-1,-1 0 1,0 0 0,0 0-1,0 0 1,0 0-1,0 0 1,0 0-1,1 0 1,-1 0 0,0 0-1,0 0 1,0 0-1,0 0 1,0-1 0,0 1-1,0 0 1,1 0-1,-1 0 1,0 0-1,0 0 1,0 0 0,0 0-1,0 0 1,0-1-1,0 1 1,0 0-1,0 0 1,0 0 0,0 0-1,0 0 1,0 0-1,0-1 1,0 1 0,0 0-1,0 0 1,0 0-1,0 0 1,0 0-1,0-1 1,0 1 0,0 0-1,0 0 1,0 0-1,0 0 1,0 0 0,0 0-1,0 0 1,0-1-1,0 1 1,0 0-1,-1 0 1,1 0 0,0 0-1,0 0 1,0 0-1,0 0 1,0 0-1,0-1 1,14-4 673,33 2-472,-1-2-1,65-15 0,-28 4-136,14-9-50,-72 17-60,0 1 1,46-6-1,-69 13-10,7 0-294,-9 0 253,0 0-1,1 0 1,-1 0-1,0 0 1,0 0 0,0 0-1,0 0 1,1 0-1,-1 1 1,0-1 0,0 0-1,0 0 1,0 0 0,1 0-1,-1 1 1,0-1-1,0 0 1,0 0 0,0 0-1,0 0 1,0 1 0,0-1-1,0 0 1,0 0-1,0 0 1,0 1 0,0-1-1,1 0 1,-1 0 0,0 0-1,-1 1 1,1-1-1,0 0 1,0 0 0,0 1-1,0-1 1,0 0-1,0 0 1,0 0 0,0 0-1,0 1 1,0-1 0,0 0-1,0 0 1,-1 0-1,1 1 1,0-1 0,0 0-1,0 0 1,0 0 0,-1 0-1,1 0 1,0 0-1,0 1 1,0-1 0,0 0-1,-1 0 1,1 0 0,0 0-1,0 0 1,0 0-1,-1 0 1,19 5-2153,11-7-1536</inkml:trace>
  <inkml:trace contextRef="#ctx0" brushRef="#br0" timeOffset="955.51">1496 477 6739,'-13'-8'1472,"-7"-4"435,14 16-1127,8 13-129,4 19-438,2 56-1,0 3-18,4 44-103,2 11-11,-13-143-58,-1-5-19,1 0 0,0-1-1,-1 1 1,1 0 0,-1 0-1,0 0 1,0 0-1,1 0 1,-1-1 0,-1 1-1,1 0 1,0 0 0,0 0-1,-1 0 1,1-1-1,-1 1 1,1 0 0,-1 0-1,0-1 1,0 1-1,1 0 1,-3 2 0,3-5 0,0 0 1,1 1 0,-1-1-1,0 0 1,0 0 0,1 0-1,-1 1 1,0-1 0,0 0-1,0 0 1,0 0 0,0 0-1,0 1 1,0-1 0,0 0-1,-1 0 1,1 0 0,0 0-1,0 1 1,-1-1 0,1 0-1,0 0 1,-1 1 0,0-2-1,-16-32 75,8 18-77,0-2 12,0-1-1,1 1 0,1-2 0,1 1 0,0-1 1,-5-39-1,-8-70 22,1 18 4,16 39 66,3 81-70,1-1 0,0 1 0,0-1-1,1 0 1,0 0 0,0 0 0,7 11 0,12 31 79,-11-14-85,-1 0-1,-2 0 0,-1 1 1,-2 0-1,-2 0 1,-2 63-1,-1-9-46,-7-132-6480,6 22 1556</inkml:trace>
  <inkml:trace contextRef="#ctx0" brushRef="#br0" timeOffset="1380.15">1217 690 3906,'-11'-8'463,"1"-1"-1,1 0 1,-1 0 0,1-1 0,1 0 0,0-1-1,0 0 1,1 0 0,1-1 0,0 0-1,-6-15 1,9 17-311,-1-1 0,1 1 0,0-1 0,1 0 0,1 0 0,0 0 0,0 0 0,1-1 0,0 1 0,1 0 0,0 0 0,1 0 0,4-16 0,-1 15-113,-1 0 1,1 1 0,1 0-1,0 0 1,1 1 0,0 0-1,0 0 1,1 0-1,1 1 1,-1 0 0,1 1-1,12-9 1,-7 8-20,0 0 0,1 1 0,0 0 0,0 1 0,1 1 0,0 0 0,0 1 0,22-3 0,-13 4-18,0 1 1,0 1-1,1 2 0,-1 0 1,1 2-1,-1 1 0,0 0 0,0 2 1,0 1-1,-1 1 0,45 20 1,-56-21-1,0 1 0,-1 1 0,0 0 0,0 1 0,-1 0 0,0 0 0,-1 1 0,18 21 1,-24-25 1,0-1 1,0 1 0,-1 0-1,0 0 1,0 1 0,0-1 0,-1 1-1,0-1 1,0 1 0,0 0-1,-1 0 1,0-1 0,-1 1 0,1 0-1,-1 0 1,-1 0 0,1 0-1,-1 0 1,0 0 0,-1 0 0,-2 8-1,-3-2 5,1 0-1,-1-1 0,-1 1 1,-1-1-1,1-1 0,-2 0 0,1 0 1,-2-1-1,1 0 0,-1-1 1,-1 0-1,-22 13 0,-5 1 16,0-2-1,-85 30 1,108-45-9,-1-1-1,1-1 1,-1-1 0,0 0-1,-32 0 1,44-2-312,14 2-425,19 1-985,20-4 50,11 3-1120</inkml:trace>
  <inkml:trace contextRef="#ctx0" brushRef="#br0" timeOffset="1751.18">2423 158 2657,'-5'-1'534,"0"1"0,1 0 0,-1 1 0,0-1 1,1 1-1,-1 0 0,0 0 0,1 1 0,-1-1 0,1 1 0,0 0 0,0 0 0,-7 4 0,7-2-448,0 0 1,0 1-1,1-1 0,-1 0 1,1 1-1,0 0 0,1 0 0,-1 0 1,1 0-1,0 0 0,0 1 1,-1 5-1,-13 45 279,2 1 1,-9 95 0,19-112-292,3-1 1,2 1 0,1-1-1,14 78 1,-11-91-71,2 0 1,0 0 0,2-1-1,0 0 1,2-1-1,21 35 1,-17-31-9,-14-24-3,1-1 0,0 1 0,0 0 1,0 0-1,1-1 0,-1 1 0,1-1 1,-1 1-1,1-1 0,1 0 0,-1 0 1,0-1-1,6 5 0,-7-7-60,0 1 0,-1-1 0,1 1 0,0-1 0,0 1 0,-1-1 0,1 0 0,0 0 0,0 0 0,-1 0 0,1 0 0,0 0 0,0-1 0,-1 1 0,1-1 0,0 1 0,-1-1 0,1 1 0,0-1 0,2-2 0,1 0-374,-1 0-1,1 0 1,-1-1 0,0 0-1,6-7 1,19-24-2416</inkml:trace>
  <inkml:trace contextRef="#ctx0" brushRef="#br0" timeOffset="2428.29">2787 436 5074,'0'-1'139,"1"0"0,-1 1 0,0-1 0,1 0 0,-1 0 0,0 0 0,1 0 0,-1 0 0,-3-9 4293,3 10-4395,6 27 806,9 34-508,-2 1-1,6 95 0,-15-120-296,-2-27-29,-1 1 0,0-1 0,0 1 0,-1-1 0,-1 0 1,-2 15-1,0-15 21,-2-15-35,-7-9-146,8 10 48,1 0-1,0-1 0,0 1 1,1-1-1,-1 0 0,1 0 1,0 0-1,0 0 0,1 0 1,-1 0-1,1 0 0,0 0 1,1-1-1,-1 1 0,1-6 0,0-12-986,2 0 0,4-26 0,-4 34 350,2-15-692,7-62-2086,-15 30 4357,3 57-461,-1 0 0,1 0 0,-1 1-1,0-1 1,0 1 0,0-1 0,-6-7 0,5 8-107,1 0 1,-1 0-1,1 0 1,0-1-1,0 1 1,0 0-1,0-6 0,-11-34 1662,11 40-1831,0-1 0,0 1 0,0-1 0,1 0 0,0 0 0,0 1 0,0-1 0,1 0 0,0 0 0,0 0 0,0 0 0,0 0 0,1 0 0,-1 1 0,1-1 0,1 0 0,-1 0 0,4-7 0,-2 6-73,0 1 0,0 0 0,1 0 0,0 0 0,0 0 0,0 1 0,0-1 0,1 1 0,-1 0 0,1 1 0,0-1 0,0 1 0,1 0 0,-1 0 0,1 1 0,10-4-1,5 0-3,2 1-1,-1 1 0,30-2 0,-41 5-7,0 1-17,0 0 1,0 0-1,0 1 0,0 1 1,-1 0-1,1 0 0,-1 1 0,1 0 1,-1 1-1,0 0 0,0 1 1,16 10-1,-20-12 1,-1 0 0,0 1 1,0 0-1,0 0 0,-1 0 0,1 1 1,-1-1-1,0 1 0,-1 0 0,1 0 0,-1 1 1,0-1-1,0 0 0,0 1 0,-1 0 1,0 0-1,0 0 0,-1 0 0,1 0 1,-1 0-1,-1 0 0,1 0 0,-1 1 1,0 6-1,-3 2 6,0-1 1,0 0-1,-1 0 0,-1 0 1,-1-1-1,0 0 1,0 0-1,-1 0 0,-1-1 1,-12 17-1,6-13 5,1-1-1,-2 0 0,0-1 0,0-1 0,-2 0 1,-34 20-1,32-22 14,14-7-20,1-1 1,-1 0-1,0-1 1,0 1-1,-1-1 1,1 0-1,0 0 1,-1 0-1,-10 1 1,-10 1 285,26-3-329,-1-1-1,1 0 1,0 0 0,-1 1 0,1-1-1,-1 0 1,1 1 0,-1-1-1,1 0 1,0 1 0,-1-1 0,1 1-1,0-1 1,-1 1 0,1-1-1,0 1 1,0-1 0,-1 1 0,1-1-1,0 1 1,0-1 0,0 1-1,0 0 1,0 1-165,0-1-1,1 1 1,-1-1-1,1 1 1,0-1-1,-1 0 1,1 1-1,0-1 1,0 0-1,0 0 1,0 1-1,0-1 1,0 0-1,0 0 1,0 0-1,0 0 1,0 0-1,1-1 1,-1 1-1,3 1 1,12 8-4445</inkml:trace>
  <inkml:trace contextRef="#ctx0" brushRef="#br0" timeOffset="3279.42">3626 420 4706,'0'0'33,"0"0"-1,0 0 1,-1 0 0,1 0-1,0 0 1,0 0 0,0 0-1,0 0 1,0-1-1,0 1 1,0 0 0,0 0-1,0 0 1,0 0 0,0 0-1,0 0 1,0 0-1,0 0 1,0-1 0,0 1-1,0 0 1,0 0 0,0 0-1,0 0 1,0 0-1,0 0 1,0-1 0,0 1-1,0 0 1,0 0 0,0 0-1,0 0 1,0 0-1,0 0 1,0 0 0,0-1-1,0 1 1,0 0 0,0 0-1,0 0 1,0 0-1,0 0 1,1 0 0,-1 0-1,0 0 1,0 0 0,0 0-1,0-1 1,0 1-1,0 0 1,0 0 0,0 0-1,1 0 1,-1 0 0,0 0-1,0 0 1,0 0-1,0 0 1,0 0 0,0 0-1,1 0 1,-1 0 0,0 0-11,0 0 1,0 0 0,0 0 0,0 0 0,1 0 0,-1 0 0,0 0 0,0 0 0,0 0 0,0 0 0,0 0-1,0 0 1,0 0 0,1 0 0,-1 0 0,0 0 0,0 0 0,0 0 0,0 0 0,0 0 0,0 0 0,0-1-1,0 1 1,1 0 0,-1 0 0,0 0 0,0 0 0,0 0 0,0 0 0,0 0 0,0 0 0,0-1 0,0 1-1,0 0 1,0 0 0,0 0 0,0 0 0,0 0 0,0 0 0,0-1 0,0 1 0,0 0 0,0 0 0,0 0-1,0 0 1,0 0 0,0 0 0,0-1 0,0 1 0,0 0 0,0 0 0,0 0 0,0 0 0,0 0 0,0 0-1,0 0 1,-1 0 0,1-1 0,0 1 0,0 0 0,0 0 0,0 0 0,0 0 0,20 46 1948,-15-26-1767,-2 0-1,0 0 0,-1 0 1,-2 39-1,1 7-67,18 164 32,-20-210-154,0-15-2,-1-11 55,-15-31 224,11 19-239,1 0-1,-2-22 1,-1-4-47,0 10 44,1-1-1,1 1 1,2-1-1,1-41 1,3 62-36,1 1 0,0-1 0,1 1 0,1-1 0,0 1 0,1 0 0,0 0 0,1 0 0,0 1 0,1-1 0,0 1-1,1 1 1,16-21 0,-18 26 3,0 0-15,-1 1 0,1 0 1,0 1-1,0-1 0,6-3 0,-9 6-3,0 1 0,1 0 0,-1 0 0,1 0-1,0 0 1,-1 0 0,1 0 0,0 1 0,-1-1 0,1 1-1,0 0 1,0-1 0,-1 2 0,1-1 0,0 0 0,0 0 0,4 2-1,0 0 5,0 1 0,0 0-1,0 0 1,0 1 0,0 0-1,-1 0 1,0 1 0,11 8-1,41 49 65,-47-49-45,-3-4-13,-1 1 0,0 0 0,-1 0 1,0 0-1,0 1 0,6 18 0,-2 3 2,5 33 0,-12-53-5,0 4-3,-1 0-1,-1 0 0,0 0 0,-1 0 0,-1 0 0,-3 18 1,-23 92-5,18-109 49,6-8-542,18-6-1391,-14-3 1753,0 0 1,0 0-1,0 0 1,0 0 0,0 0-1,0-1 1,0 1-1,0 0 1,-1-1-1,1 1 1,0 0-1,0-1 1,0 1 0,-1-1-1,1 1 1,1-2-1,3-2-660,10-3-2178</inkml:trace>
  <inkml:trace contextRef="#ctx0" brushRef="#br0" timeOffset="3809.48">4295 266 3057,'-1'-2'650,"1"2"-524,0-1 0,0 1 0,-1-1 0,1 1 0,0 0 1,0-1-1,-1 1 0,1-1 0,0 1 0,0 0 1,-1-1-1,1 1 0,0 0 0,-1-1 0,1 1 0,-1 0 1,1 0-1,0-1 0,-1 1 0,1 0 0,-1 0 1,1 0-1,-1 0 0,1 0 0,-1-1 0,1 1 0,-1 0 1,1 0-1,-1 0 0,1 0 0,0 0 0,-1 0 1,1 1-1,-1-1 0,0 0 0,7 112 3324,-3-79-3218,1-1-1,12 42 1,-8-37-81,6 48 0,-11-58-126,2 31 15,-5-54-40,0 0 0,0 0 0,-1 0 0,1 0 0,-1-1 0,0 1 0,0 0 0,-1-1 0,1 1 0,-1 0 0,1-1 0,-3 4 0,3-7-128,0-1 0,1 1 0,-1-1 0,1 1 0,-1 0 0,0-1 0,1 1 0,0-1 0,-1 1 1,1-1-1,-1 0 0,1 1 0,-1-1 0,1 1 0,0-1 0,0 0 0,-1 1 0,1-1 0,0 0 1,0 1-1,0-1 0,0 0 0,-1 1 0,1-1 0,0-1 0,-9-39-3422,2 2-238</inkml:trace>
  <inkml:trace contextRef="#ctx0" brushRef="#br0" timeOffset="4225.82">4206 195 5491,'-19'-24'3371,"19"24"-3298,0-1 1,-1 1 0,1 0 0,0-1-1,0 1 1,-1 0 0,1 0-1,0-1 1,0 1 0,0 0-1,0-1 1,0 1 0,0 0-1,0-1 1,-1 1 0,1-1-1,0 1 1,0 0 0,0-1-1,0 1 1,0 0 0,1-1-1,-1 1 1,0 0 0,0-1-1,0 1 1,0 0 0,0-1-1,0 1 1,0 0 0,1-1-1,-1 1 1,0 0 0,0 0-1,1-1 1,-1 1 0,0 0 0,0 0-1,1-1 1,-1 1 0,0 0-1,0 0 1,1 0 0,-1-1-1,1 1 1,35-6 209,-24 3-230,0 1 0,0 0 0,1 1 0,-1 0 0,0 1 0,1 0 0,15 3 0,7 4-5,0 2-1,0 1 1,-1 2 0,37 18 0,-53-21-42,0 1 1,-1 1 0,0 0-1,0 1 1,-1 1 0,-1 1-1,0 0 1,21 27 0,-30-32-6,0-1 1,-1 1-1,0 0 1,0 0-1,-1 1 1,0-1 0,-1 1-1,0 0 1,0 0-1,-1 0 1,-1 0-1,1 1 1,-2-1-1,1 0 1,-2 13 0,-1-11-1,0 0 0,-1 0 0,0 0 0,-1 0 0,0 0 1,-1-1-1,0 1 0,-1-1 0,0-1 0,-1 1 0,0-1 1,-12 13-1,-4 2 17,-1-1 0,-1 0 0,-32 22 0,46-38-7,1-1 1,-1 0-1,0-1 1,-1 0-1,1 0 1,-1-1 0,0-1-1,-1 0 1,1-1-1,-1 0 1,-21 2 0,9-12 40,25 7-59,0 0 1,0 0-1,-1 0 1,1-1-1,0 1 0,-1 0 1,1 0-1,0 0 1,0 0-1,-1 0 0,1 0 1,0 0-1,0 0 1,-1-1-1,1 1 0,0 0 1,0 0-1,0 0 1,-1 0-1,1-1 1,0 1-1,0 0 0,0 0 1,-1-1-1,1 1 1,0 0-1,0 0 0,0-1 1,0 1-1,0 0 1,0 0-1,0-1 0,0 1 1,0 0-1,0-1 1,-1 1-1,1 0 0,1 0 1,-1-1-1,0 1 1,0 0-1,0-1 0,0 1 1,0 0-1,0-1 1,14-25-1379,-4 15 389,1 0-1,0 1 1,25-17-1,-2 3-3880</inkml:trace>
  <inkml:trace contextRef="#ctx0" brushRef="#br0" timeOffset="4620.52">4845 19 6371,'-19'-16'2369,"10"13"438,44 19-2040,4 0-550,-27-9-173,0 0 0,0 1 0,-1 1 0,0 0 0,-1 1 0,0 0 0,0 0 0,-1 1 0,10 16 0,-3-1 47,-1 1 1,-2 1-1,12 34 1,-13-29-24,-2 0 0,-1 1 0,-2 0 0,-1 1 1,-2 0-1,-1 0 0,-2 0 0,-1 0 0,-2 0 0,-10 54 0,7-67-53,-2 0 0,0 0-1,-2-1 1,0 0 0,-2-1-1,0 0 1,-1 0 0,-1-1 0,-21 23-1,17-24-107,14-13-49,-1-1 0,0 0 1,0 0-1,0 0 1,-1 0-1,1-1 1,-1 1-1,0-1 1,0 0-1,0-1 0,-1 1 1,1-1-1,0 0 1,-10 2-1,-2 2-2155,14 4-1291</inkml:trace>
  <inkml:trace contextRef="#ctx0" brushRef="#br0" timeOffset="5236.64">1155 1670 4354,'-32'-6'1633,"18"3"-651,1 1 1,-24-1 0,33 3-760,0-1 0,0 1 0,0-1-1,1 0 1,-1 0 0,-6-3 0,-5-2 835,14 6-1029,1 0 0,0 0 0,0 0 0,0 0 0,-1 0 0,1 0 0,0 1 0,0-1 0,-1 0 0,1 0 0,0 0 0,0 0 0,-1 0 0,1 0 0,0 0 0,0 0 0,0 0 0,-1 1 0,1-1 0,0 0 0,0 0 0,0 0 0,0 0 1,-1 1-1,1-1 0,0 0 0,0 0 0,0 0 0,0 1 0,0-1 0,0 0 0,0 0 0,0 1 0,-1-1 0,1 0 0,0 0 0,0 1 0,0-1 0,0 0 0,0 0 0,0 0 0,0 1 0,1-1 0,-4-3 852,24 8-540,15-3-215,1-2 1,0 0 0,-1-3-1,37-7 1,19-1-16,93-14 58,7 0-18,283 1 110,4 0-82,707-120-91,-724 86-31,-430 55-49,120-21-16,-78 10 5,-4 0 35,-70 14-33,0 0 1,1 0-1,-1 0 0,1 0 1,-1 0-1,0-1 1,1 1-1,-1 0 0,1 0 1,-1 0-1,0 0 0,1 0 1,-1-1-1,0 1 1,1 0-1,-1 0 0,0 0 1,1-1-1,-1 1 0,0 0 1,1-1-1,-1 1 1,0 0-1,0-1 0,1 1 1,-1 0-1,0-1 0,0 1 1,0 0-1,1-1 1,-1 0-1,-1 1 1,1 0 0,0 0 0,0 0 0,0 0 0,0 0 0,0 0 0,0 0-1,0 0 1,0 0 0,-1-1 0,1 1 0,0 0 0,0 0 0,0 0-1,0 0 1,0 0 0,0 0 0,-1 0 0,1 0 0,0 0 0,0 0 0,0 0-1,0 0 1,0 0 0,0 0 0,-1 0 0,1 0 0,0 0 0,0 0 0,0 0-1,0 0 1,0 0 0,0 0 0,-1 1 0,1-1 0,0 0 0,0 0-1,0 0 1,0 0 0,0 0 0,0 0 0,0 0 0,0 0 0,-1 0 0,1 1-1,0-1 1,0 0 0,0 0 0,0 0 0,0 0 0,0 0 0,0 0-1,0 0 1,0 1 0,0-1-3,0 0 0,0 0 0,0 0 0,0 1-1,0-1 1,0 0 0,0 0 0,0 0 0,0 0 0,0 1-1,0-1 1,0 0 0,0 0 0,0 0 0,0 0 0,0 0 0,-1 1-1,1-1 1,0 0 0,0 0 0,0 0 0,0 0 0,0 0-1,0 0 1,0 0 0,-1 1 0,1-1 0,0 0 0,0 0-1,0 0 1,0 0 0,0 0 0,-1 0 0,1 0 0,0 0 0,0 0-1,0 0 1,0 0 0,-1 0 0,1 0 0,0 0 0,0 0-1,0 0 1,0 0 0,0 0 0,-1 0 0,1 0 0,0 0-1,0 0 1,0 0 0,0 0 0,-1 0 0,1 0 0,0-1 0,0 1-1,0 0 1,0 0 0,0 0 0,0 0 0,0 0 0,-1 0-1,1 0 1,0-1 0,0 1 0,0 0 0,0 0 0,0 0 0,0 0-1,0-1 1,-1 0-29,0 0 0,0 0 1,0 0-1,0 0 0,0 0 0,0 0 0,0 1 0,0-1 0,-1 0 0,1 1 0,0-1 0,0 0 1,-1 1-1,1 0 0,0-1 0,-1 1 0,1 0 0,-2-1 0,-15 1-479,1 1 0,-1 1 0,1 0 1,-1 1-1,1 1 0,0 0 0,1 1 0,-1 1 0,-24 13 0,-29 19-3061</inkml:trace>
  <inkml:trace contextRef="#ctx0" brushRef="#br0" timeOffset="5851.42">1370 1999 5266,'-4'3'3959,"4"-4"-3894,3 19 1299,3 17-928,-3-14-234,1-1 0,8 24 0,8 37 49,-14-32-110,-2 0-1,-2 1 1,-5 51 0,-2-6-21,5-95-125,0 0 0,0 1 1,1-1-1,-1 0 0,0 0 1,0 1-1,0-1 0,0 0 1,0 0-1,0 1 0,0-1 1,0 0-1,0 0 0,0 1 1,0-1-1,0 0 0,0 1 1,0-1-1,0 0 0,0 0 1,0 1-1,0-1 0,-1 0 1,1 0-1,0 1 0,0-1 1,0 0-1,0 0 0,0 0 1,-1 1-1,1-1 0,0 0 1,0 0-1,0 0 0,-1 0 1,1 1-1,0-1 0,0 0 1,-1 0-1,1 0 0,0 0 1,0 0-1,-1 0 0,1 0 1,0 0-1,0 0 0,-1 1 1,1-1-1,0 0 0,-1 0 1,1-1-1,0 1 0,0 0 1,-1 0-1,1 0 0,0 0 1,0 0-1,-1 0 0,1 0 1,-13-17-1194,-4-28-2118,3 11 538</inkml:trace>
  <inkml:trace contextRef="#ctx0" brushRef="#br0" timeOffset="6254.51">1266 2179 4226,'-5'-13'583,"1"0"0,1 0 1,1 0-1,0-1 0,-1-21 0,3 29-473,0 0 0,1 0 1,0 0-1,0 0 0,0 0 0,1 0 0,0 1 0,0-1 1,0 0-1,1 1 0,-1 0 0,1-1 0,1 1 0,6-9 1,-1 6-32,1-1 0,-1 2 1,1-1-1,1 1 0,-1 1 1,1-1-1,0 2 0,1 0 1,-1 0-1,1 1 0,0 0 1,0 1-1,0 1 0,0 0 1,24-1-1,-13 2-41,0 2 0,0 0 0,0 1 0,-1 2 0,1 0 1,-1 1-1,34 13 0,-48-14-32,0-1 1,-1 1 0,1 1 0,-1-1-1,0 1 1,0 0 0,0 1-1,-1 0 1,0 0 0,0 0 0,-1 1-1,1-1 1,6 14 0,-9-15-4,0 0 0,-1 0 0,0 1 0,0-1 0,0 1 0,0 0 0,-1-1 0,0 1 0,0 0 0,-1 0 0,0 0 0,0 0 0,0 0 0,-1-1 0,1 1 0,-1 0 0,-1 0 0,1-1 0,-4 8 0,-1 1 5,-2 0 0,0 0 0,-1 0 0,0-1 0,-1 0 0,0-1 0,-1 0 0,-15 12-1,7-8-4,-1-2-1,0 0 0,-1-1 1,-33 16-1,44-25 4,-1 1 0,1-1-1,-1-1 1,0 0 0,0 0 0,-1-1 0,1-1-1,0 0 1,-1 0 0,1-1 0,-18-2-1,7 3-4,5 1-7,17-2 5,0-1 0,0 1 0,0 0-1,0 0 1,0 0 0,0 0 0,0 0 0,0 0 0,0 0 0,0 0-1,0-1 1,0 1 0,0 0 0,0 0 0,0 0 0,0 0 0,0 0-1,0 0 1,0 0 0,0 0 0,0-1 0,0 1 0,0 0 0,0 0 0,0 0-1,0 0 1,0 0 0,-1 0 0,1 0 0,0 0 0,0 0 0,0 0-1,0 0 1,0 0 0,0-1 0,0 1 0,0 0 0,0 0 0,0 0-1,-1 0 1,1 0 0,0 0 0,0 0 0,0 0 0,0 0 0,0 0-1,0 0 1,0 0 0,0 0 0,-1 0 0,1 0 0,0 0 0,0 0-1,0 0 1,0 0 0,0 0 0,0 0 0,0 1 0,0-1 0,-1 0-1,1 0 1,0 0 0,0 0 0,0 0 0,0 0 0,0 0 0,0 0-1,0 0 1,0 0 0,7 3-1038,0-1-1,0-1 1,0 1-1,11 0 1,15-8-2632</inkml:trace>
  <inkml:trace contextRef="#ctx0" brushRef="#br0" timeOffset="6661.53">2323 1928 4450,'-10'3'676,"0"0"0,0 0 0,-1 1 0,2 0 0,-1 1 1,-13 8-1,19-10-562,0 1-1,-1-1 1,1 1 0,1 0 0,-1 1 0,1-1 0,-1 0-1,1 1 1,1 0 0,-1 0 0,1 0 0,-1 0 0,2 0-1,-3 7 1,-3 22 130,2-1-1,1 1 0,0 58 0,1-12-12,3-68-216,0 1 1,1 0-1,1-1 1,0 1 0,1 0-1,0-1 1,1 0-1,0 0 1,1 0 0,0 0-1,1-1 1,12 19-1,-16-28-39,0 1 0,0-1 0,0 1 0,1-1 0,-1 0 0,1 0-1,-1 0 1,1 0 0,0 0 0,0-1 0,-1 1 0,1-1 0,0 0 0,1 0 0,-1 0-1,0 0 1,0 0 0,0-1 0,0 1 0,1-1 0,-1 0 0,0 0 0,4-1 0,2 0-435,0 0 1,1-1-1,-1 0 0,0-1 1,-1 0-1,15-7 1,4-3-1711</inkml:trace>
  <inkml:trace contextRef="#ctx0" brushRef="#br0" timeOffset="7113.95">2721 2098 5955,'0'0'95,"1"0"0,0 0-1,0 0 1,0 0 0,-1 0 0,1 0 0,0 0 0,0 1 0,-1-1 0,1 0 0,0 1-1,-1-1 1,1 0 0,0 1 0,-1-1 0,1 1 0,0-1 0,-1 1 0,1-1 0,-1 1-1,1 0 1,-1-1 0,1 1 0,-1 0 0,0-1 0,1 2 0,4 22 203,-2-11-101,2 2-58,1 0-1,0 0 1,2-1-1,-1 0 1,14 17-1,-10-16-23,-1 1 0,-1 0 0,8 20 0,11 16 133,-46-86 54,13 25-274,1 0 0,0-1 0,0 0-1,-4-16 1,-3-8 49,-46-128 478,49 145-168,15 29-214,0-1-151,0 0 1,-1 0-1,0 1 0,-1-1 0,0 1 1,-1 1-1,0-1 0,2 16 0,-3-14-9,-1 1-1,0-1 0,-1 1 1,-1 0-1,0-1 1,-1 1-1,-1-1 0,0 1 1,0-1-1,-10 27 0,8-33-14,3-6 2,0 0 0,0 0 0,0 0 0,0 0 0,1 0 0,-1 0 0,1 0 0,-1 0 0,0 4 0,1 0-678,-1-11-890,-1-3-209,-2-10-1019</inkml:trace>
  <inkml:trace contextRef="#ctx0" brushRef="#br0" timeOffset="7601.56">2569 2045 5475,'-1'-1'184,"0"1"0,0-1 1,1 0-1,-1 1 1,0-1-1,1 0 1,-1 0-1,1 0 1,-1 0-1,0 1 1,1-1-1,0 0 1,-1 0-1,1 0 1,0 0-1,-1 0 1,1 0-1,0 0 1,0 0-1,0 0 1,0 0-1,0 0 1,0-1-1,0 1 1,0-1-1,1 0-86,0 0 0,0 0-1,0 0 1,0 0 0,1 1 0,-1-1-1,0 0 1,1 1 0,-1-1-1,1 1 1,3-3 0,5-3-63,1 1 1,-1 0 0,23-9 0,-1 4 31,1 1 0,0 1 0,1 2 0,-1 1 0,1 2 0,1 2 0,-1 0 0,54 6 0,-60 0-49,-1 1 0,0 1 1,46 16-1,-60-17-12,-1 0 1,-1 0-1,1 2 1,-1-1 0,0 1-1,0 1 1,-1 0-1,0 0 1,17 19-1,-23-21-2,0-1-1,-1 1 0,1-1 0,-1 1 1,-1 0-1,1 0 0,-1 1 0,0-1 0,-1 0 1,1 1-1,-1-1 0,-1 1 0,1-1 1,-1 1-1,0 0 0,0-1 0,-1 1 1,0-1-1,0 1 0,-1-1 0,1 0 1,-2 1-1,-2 7 0,0-4 1,-1 1 1,1-1-1,-2 0 0,1-1 0,-1 0 1,-1 0-1,1 0 0,-2-1 1,1 0-1,-1-1 0,0 0 0,-15 9 1,0-2 62,0 0 0,0-2 0,-1-1 0,-1-1 0,0-2 0,0 0 0,-1-1 0,-29 2 0,-61 1 181,109-12-664,23-3-275,25-11-558,2-1-613,10 2-862</inkml:trace>
  <inkml:trace contextRef="#ctx0" brushRef="#br0" timeOffset="8041.08">3427 1837 5539,'-2'-8'4856,"23"15"-4507,-12-5-276,-1 1-1,0 0 1,0 1 0,0 0 0,0 0 0,-1 1 0,1 0 0,-1 0 0,0 0 0,-1 1 0,12 13 0,-4-4 25,-1 2-1,-1-1 1,0 2-1,12 23 1,-18-29-84,0 0 1,-1 0 0,-1 0-1,0 1 1,0-1 0,-1 1-1,-1 0 1,0 0-1,-1 0 1,0 0 0,-1 0-1,-1 1 1,0-1-1,0 0 1,-1 0 0,-1 0-1,0-1 1,-1 1-1,-1-1 1,-10 22 0,3-10 6,5-9 66,-1 0 0,0-1 0,-1 1 0,0-2 0,-1 1 0,-1-1 0,-18 17 0,14-18 23,14-10-99,-1 0 0,0-1 0,0 1-1,0-1 1,0 1 0,0-1 0,0 0 0,0 0-1,0 1 1,0-2 0,-1 1 0,1 0-1,0 0 1,-1-1 0,1 1 0,-1-1 0,-4 0-1,-2 3-111,1-2-1300,-2-5-2350</inkml:trace>
</inkml:ink>
</file>

<file path=word/ink/ink6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8:14.841"/>
    </inkml:context>
    <inkml:brush xml:id="br0">
      <inkml:brushProperty name="width" value="0.1" units="cm"/>
      <inkml:brushProperty name="height" value="0.1" units="cm"/>
      <inkml:brushProperty name="color" value="#0000FF"/>
    </inkml:brush>
  </inkml:definitions>
  <inkml:trace contextRef="#ctx0" brushRef="#br0">0 21 1873,'4'3'960,"0"-3"-720,0 7 129,-1-7-33,-3-7-32,4 7 32,4 7-16,-8-14-32,0 14 16,7-14-256,-3 7-32,15 0-32,1-3-256,6-18-624</inkml:trace>
</inkml:ink>
</file>

<file path=word/ink/ink6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40:34.028"/>
    </inkml:context>
    <inkml:brush xml:id="br0">
      <inkml:brushProperty name="width" value="0.1" units="cm"/>
      <inkml:brushProperty name="height" value="0.1" units="cm"/>
      <inkml:brushProperty name="color" value="#0000FF"/>
    </inkml:brush>
  </inkml:definitions>
  <inkml:trace contextRef="#ctx0" brushRef="#br0">81 121 5715,'-11'1'4324,"11"-1"-4296,0 0 1,0 1-1,1-1 0,-1 1 0,0-1 0,0 0 1,0 1-1,0-1 0,1 1 0,-1-1 0,0 0 1,0 1-1,0-1 0,0 1 0,0-1 0,0 1 1,0-1-1,0 0 0,0 1 0,-1-1 0,1 1 1,0-1-1,0 1 0,0-1 0,0 0 0,0 1 1,-1-1-1,1 0 0,0 1 0,0-1 0,-1 1 1,-3 8 133,-8 28 101,1 1-1,2 0 1,-6 55 0,11-35-96,0 4 64,2 1-1,7 71 1,-2-112-203,-2 3-5,2 0 0,1 0 0,1 0 0,2 0 0,0-1 0,13 31 0,-10-37-26,0-1-1,1 0 0,1 0 0,0-1 0,1-1 1,1 0-1,0-1 0,27 21 0,-34-30 2,0-1 0,1 1-1,-1-1 1,1-1 0,0 0-1,0 0 1,0 0-1,0-1 1,0 0 0,9 0-1,-10-1 3,-1-1-1,1 0 0,-1-1 0,1 0 0,-1 0 1,1 0-1,-1-1 0,0 0 0,0 0 0,1-1 1,-2 1-1,1-1 0,0-1 0,7-4 0,-5 1 6,1 0 0,-2-1-1,1 0 1,-1 0 0,0 0-1,-1-1 1,0 0 0,8-17-1,-5 7 8,-1 0-1,-1 0 1,7-29-1,-11 27-1,-1 0-1,-1 0 0,0-1 1,-2 1-1,-1 0 0,0 0 1,-2 0-1,-7-28 0,-2-13 14,-6-36-36,-55-167-1,69 251 21,-1 1 0,-1 0 1,0 0-1,0 0 0,-2 1 0,1 0 0,-1 0 0,-1 1 0,0 1 0,-12-11 0,19 19-10,0 0 0,1 0 0,-1 0 0,0 1 0,0-1 0,0 1 0,0-1 0,0 1 0,0 0 0,0 0 0,-1 1 1,1-1-1,0 1 0,-1-1 0,1 1 0,0 0 0,-1 0 0,1 1 0,0-1 0,0 1 0,-1-1 0,1 1 0,0 0 0,-5 2 0,-3 3-12,1 0-1,0 0 0,0 0 1,1 2-1,-11 8 0,16-12 0,-8 8-281,0 0 1,1 0-1,0 1 0,1 1 1,1-1-1,0 2 1,1-1-1,0 1 0,1 1 1,1-1-1,0 1 1,2 0-1,0 0 1,0 1-1,1-1 0,1 1 1,1 26-1,0 29-2307</inkml:trace>
  <inkml:trace contextRef="#ctx0" brushRef="#br0" timeOffset="425.93">823 924 5523,'-6'63'4103,"-1"-1"-3284,9 36 34,-5 115-159,3-156-515,3-35-336,-3-22 140,0 0-1,0 0 1,0 0-1,0 0 1,0 1-1,0-1 0,0 0 1,0 0-1,0 0 1,0 0-1,0 0 1,0 1-1,0-1 0,0 0 1,0 0-1,0 0 1,0 0-1,0 0 1,0 1-1,0-1 0,0 0 1,0 0-1,0 0 1,0 0-1,0 0 1,1 0-1,-1 1 0,0-1 1,0 0-1,0 0 1,0 0-1,0 0 1,0 0-1,0 0 0,1 0 1,-1 0-1,0 0 1,0 0-1,0 0 1,0 0-1,0 0 0,1 0 1,-1 0-1,0 0 1,0 0-1,0 0 1,0 0-1,1 0 0,-1 0 1,0 0-1,0 0 1,0 0-1,0 0 1,0 0-1,1 0 0,-1 0 1,0 0-1,0 0 1,0 0-1,0 0 1,0-1-1,3-2-306,-1-1 0,1 0 1,-1 0-1,-1 0 0,1 0 0,0 0 1,-1 0-1,2-9 0,5-17-1716,9-4-1498</inkml:trace>
  <inkml:trace contextRef="#ctx0" brushRef="#br0" timeOffset="1161.83">1143 193 5507,'-32'-16'5623,"33"25"-5238,3 0-323,1 0 0,0-1 0,1 0 0,0-1 0,7 9 0,15 19 147,94 113 58,-31-41-232,-16-20-8,-44-54-22,-2 1 0,44 69 0,-69-96-4,0 1 0,0-1-1,0 1 1,-1 0 0,-1 1 0,1-1-1,-1 0 1,-1 1 0,1-1-1,-2 1 1,1-1 0,-1 1 0,0 0-1,-1-1 1,0 1 0,0-1-1,-1 1 1,0-1 0,-1 0 0,1 0-1,-2 0 1,1 0 0,-1 0-1,0-1 1,-1 1 0,0-1 0,0 0-1,0-1 1,-12 11 0,15-14 0,-1-1 0,0-1 0,1 1 0,-1 0 1,0-1-1,0 1 0,0-1 0,0 0 0,0 0 0,0 0 0,-1-1 1,1 1-1,0-1 0,0 0 0,-1 1 0,1-1 0,0-1 1,0 1-1,-1 0 0,1-1 0,0 0 0,0 0 0,-4-1 1,-6-3 3,0-1 1,1 0-1,0-1 1,-11-8-1,16 11-4,-1-1 2,0 0 0,1 0 0,0-1 1,0 0-1,0 0 0,1-1 0,-1 0 0,2 0 1,-1 0-1,1-1 0,0 0 0,1 0 0,-1 0 1,2 0-1,-1-1 0,1 1 0,0-1 0,1 0 1,-2-12-1,4 17-3,-2-7-8,1 0 0,0 1 1,1-1-1,0 0 0,1 0 0,0 0 1,0 0-1,5-15 0,11-12 6,1 0-1,2 2 0,1 0 1,38-48-1,-42 63 7,-1-2 0,-2 0 1,0-1-1,-2 0 0,0-1 0,-2 0 0,-1-1 0,9-37 0,-17 56 2,-1 0-1,0-1 1,0 1-1,-1 0 1,0 0-1,0 0 1,0 0-1,-1 0 1,0 0-1,-1 0 1,0 1-1,0-1 1,0 1-1,0-1 1,-9-10-1,4 7 3,1 1 0,-1 0-1,-1 0 1,0 0 0,0 1 0,-1 0-1,0 1 1,-12-7 0,11 8-7,-1 1 0,1 1 0,-1 0 1,0 0-1,-1 2 0,-17-3 0,22 4-1,0 0 0,0 1 0,0 0 0,0 0 0,0 1 0,1 0 0,-1 0 0,0 1 0,0 0 0,-13 5 0,8 0-47,0-1 0,0 2-1,1 0 1,-15 12 0,23-16-38,-1 1 0,1-1-1,0 1 1,0 0 0,1 1-1,-1-1 1,1 0 0,1 1-1,-1 0 1,1 0 0,0-1-1,0 1 1,-2 11 0,2 2-592,0 0 1,2 0-1,0 0 1,4 34-1,10 12-2890</inkml:trace>
  <inkml:trace contextRef="#ctx0" brushRef="#br0" timeOffset="2226.94">2038 582 3474,'-1'1'177,"0"0"0,0 0 0,0 0 0,0 1 0,0-1 0,1 0 0,-1 1 0,0-1 0,1 0 0,-1 1 0,1-1 0,0 1 0,-1-1 1,1 1-1,0-1 0,0 0 0,0 1 0,0-1 0,0 1 0,0-1 0,0 1 0,1-1 0,-1 1 0,0-1 0,1 1 0,0 1 0,1 4-91,-1-7-48,-1 1-1,0-1 1,1 1 0,-1 0 0,1-1 0,-1 1-1,1-1 1,0 1 0,-1-1 0,1 1 0,-1-1-1,1 0 1,0 1 0,-1-1 0,1 0 0,0 1-1,-1-1 1,1 0 0,0 0 0,0 0 0,-1 0-1,1 0 1,0 0 0,0 0 0,-1 0-1,1 0 1,0 0 0,0 0 0,1 0 0,7-12 291,0 4-50,3-9-138,0-1 1,-2-1-1,0 0 0,-1 0 0,9-26 1,-9 21-62,0-2-39,-1 0 0,6-32 0,-8 31-6,-2-3-7,-1 1 0,-1 0 0,-2-36 0,0 33 1,-8-100 635,5 131-234,3 1-424,0 0 0,0 0 0,0 0-1,0 1 1,0-1 0,0 0 0,0 0 0,0 0 0,0 0-1,0 0 1,0 0 0,0 0 0,0 0 0,0 0-1,0 0 1,0 0 0,0 0 0,0 1 0,0-1 0,0 0-1,0 0 1,-1 0 0,1 0 0,0 0 0,0 0-1,0 0 1,0 0 0,0 0 0,0 0 0,0 0 0,0 0-1,0 0 1,0 0 0,0 0 0,-1 0 0,1 0-1,0 0 1,0 0 0,0 0 0,0 0 0,0 0-1,0 0 1,0 0 0,3 32 98,2-8-35,-1 0 0,-1-1 0,-1 32 0,3 20 26,8 40-8,40 387-33,-52-489-50,0-1-1,-1 1 0,-1 0 0,0-1 0,-1 1 0,0-1 0,-1 0 0,0 0 0,-1 0 1,0 0-1,-11 20 0,11-26 3,2-2-1,1-1 0,-1 0 0,0 0-1,0 0 1,-1 0 0,1 0-1,0 0 1,-1-1 0,0 1-1,1-1 1,-1 0 0,0 1 0,0-1-1,-1-1 1,1 1 0,0 0-1,-1-1 1,1 0 0,-1 1-1,1-1 1,-1-1 0,-5 2-1,-8-3 23,0 0-1,0-1 0,0-1 0,-16-5 0,-9 0 292,40 8-86,5 1-162,28 10-140,-17-6 70,1-1-1,0-1 1,0 0 0,0-1 0,1 0 0,-1-1-1,0-1 1,25-2 0,25 1-28,-54 1 29,0 0 0,-1 0-1,1-1 1,0-1 0,-1 0-1,1 0 1,15-7 0,-26 9-1,0 0 0,0 0 0,0 0 0,0 0 0,0 0 0,0 0 0,0 1 0,0-1 1,0 0-1,0 0 0,0 0 0,0 0 0,0 0 0,0 0 0,0 0 0,0 0 0,0 0 0,0 0 0,0 1 0,0-1 0,0 0 1,0 0-1,0 0 0,0 0 0,0 0 0,0 0 0,0 0 0,0 0 0,0 0 0,0 1 0,0-1 0,0 0 0,0 0 1,0 0-1,0 0 0,0 0 0,0 0 0,0 0 0,0 0 0,1 0 0,-1 0 0,0 0 0,0 0 0,0 0 0,0 0 1,0 0-1,0 1 0,0-1 0,0 0 0,0 0-2,0-1 1,0 1 0,0 0-1,0 0 1,0 0 0,0 0-1,0 0 1,0 0 0,0 0-1,0 0 1,0 0 0,0 0-1,0 0 1,-1 0 0,1 0-1,0 0 1,0 0 0,0 0-1,0 0 1,0 0 0,0 0-1,0 0 1,-3-3-1129,4-13-2126,5 0 340</inkml:trace>
  <inkml:trace contextRef="#ctx0" brushRef="#br0" timeOffset="3055.4">2569 260 6387,'-6'-8'688,"1"0"1,1 0-1,0-1 1,0 0-1,1 1 1,-3-11-1,5 16-622,0-1-1,0 1 0,1-1 0,0 1 0,0-1 0,0 0 1,0 1-1,0-1 0,1 1 0,-1-1 0,1 1 0,0-1 1,0 1-1,0 0 0,1-1 0,-1 1 0,1 0 0,0 0 1,2-4-1,0 3-42,0 0 0,1 0 0,0 0 0,-1 0 0,1 1 0,0 0 0,1 0 0,-1 0 0,0 1 0,1-1 0,5 0 0,-1 0-10,-1 0 1,0 1 0,1 1-1,-1 0 1,19 0-1,-20 1-13,-1 1 0,0 1 0,1-1-1,-1 1 1,0 1 0,0-1 0,0 1 0,0 0-1,-1 1 1,1-1 0,-1 1 0,0 1 0,0-1-1,0 1 1,-1 0 0,0 0 0,0 1 0,0-1-1,0 1 1,-1 1 0,0-1 0,6 13 0,-5-8-3,0 0 1,-1 0 0,0 0-1,-1 0 1,-1 1 0,0 0-1,0-1 1,-1 1 0,0 0-1,-1-1 1,-1 1 0,0 0-1,-3 18 1,-3-7 6,-1-1 0,-1-1 0,0 0 0,-2 0 0,-26 38 0,33-54-3,-1 0 0,1 0 0,-1 0 0,-11 7-1,14-10 10,1-1 0,-1 1-1,0-1 1,0 0 0,-1 0-1,1 0 1,0 0-1,0 0 1,0 0 0,-1 0-1,1-1 1,0 1-1,-1-1 1,1 0 0,-1 1-1,-2-1 1,4-1 9,1 1 0,0 0 0,-1-1-1,1 1 1,-1-1 0,1 1 0,0-1 0,-1 1 0,1-1-1,0 1 1,-1-1 0,1 1 0,0-1 0,0 1 0,0-1 0,-1 1-1,1-1 1,0 1 0,0-1 0,0 0 0,0 1 0,0-1-1,0 1 1,0-1 0,0 1 0,0-1 0,1 0 0,-1 1 0,0-1-1,0 0 1,1 1-17,0 0-1,0-1 1,0 1-1,0 0 1,0-1-1,0 1 1,0 0-1,0-1 0,-1 1 1,1-1-1,0 1 1,0-1-1,0 0 1,-1 1-1,1-1 1,0-1-1,7-5 1,-1 2-14,0 1 1,1 0 0,-1 0-1,1 0 1,-1 1-1,1 1 1,0-1-1,0 1 1,1 0-1,-1 1 1,0 0-1,1 0 1,-1 1 0,0 0-1,1 1 1,-1-1-1,0 2 1,0-1-1,1 1 1,-1 0-1,0 1 1,-1 0-1,1 0 1,0 1-1,-1 0 1,0 0 0,0 1-1,0-1 1,0 2-1,-1-1 1,0 1-1,0 0 1,10 13-1,-9-8 16,0 1 0,0-1 0,-1 1 0,0 1 0,-1-1-1,-1 1 1,0 0 0,0 0 0,-1 0 0,-1 0 0,0 1-1,-1-1 1,-1 1 0,0-1 0,-1 0 0,0 1 0,-1-1 0,0 1-1,-1-1 1,-1 0 0,0 0 0,-1-1 0,0 1 0,-11 18-1,9-20 68,-1 1 0,0-1-1,0-1 1,-1 1-1,-1-1 1,1-1-1,-2 0 1,1 0 0,-1-1-1,-1 0 1,1-1-1,-1-1 1,0 0-1,-1 0 1,0-1-1,1-1 1,-2 0 0,1 0-1,-21 1 1,22-3 19,5-1-40,-1 0 1,1 0-1,-1-1 1,0 0-1,1 0 0,-12-3 1,9 1-23,1 0 1,0 0 0,0-1-1,0-1 1,0 1 0,1-2-1,-12-6 1,19 11-125,0-1 0,1 1 0,-1 0 0,0-1 0,1 1 0,-1-1 0,0 1 0,1-1 0,-1 0 0,0 1 0,1-1 0,-1 0 0,1 1 0,-1-1 0,1 0 0,-1 1 0,1-1 0,0 0 0,-1 0 0,1 0 0,0 1 0,0-1 0,0 0 0,-1 0 1,1 0-1,0 0 0,0 1 0,0-1 0,0 0 0,0 0 0,1 0 0,-1 0 0,0 0 0,0 1 0,1-1 0,-1 0 0,0 0 0,1 1 0,-1-1 0,0 0 0,1 0 0,0 0 0,10-10-3020</inkml:trace>
  <inkml:trace contextRef="#ctx0" brushRef="#br0" timeOffset="3496.37">3293 948 8964,'0'0'1649,"-4"3"-545,4-13-319,-3 6-401,3 1-272,-4-1-112,-4 4-16,-3 0-1185,3 7-768,0 4-976</inkml:trace>
</inkml:ink>
</file>

<file path=word/ink/ink6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7:48.980"/>
    </inkml:context>
    <inkml:brush xml:id="br0">
      <inkml:brushProperty name="width" value="0.1" units="cm"/>
      <inkml:brushProperty name="height" value="0.1" units="cm"/>
      <inkml:brushProperty name="color" value="#0000FF"/>
    </inkml:brush>
  </inkml:definitions>
  <inkml:trace contextRef="#ctx0" brushRef="#br0">228 26 3522,'-9'-26'5580,"7"33"-4467,1-2-848,0 1 0,0-1 0,0 1-1,1-1 1,1 11 0,-2 16-221,-20 230 275,19-194-219,13 128 1,27 85 35,-37-278-127,-2-2-8,1 0 0,0 0 1,0 0-1,0-1 0,0 1 0,0 0 1,1 0-1,-1 0 0,0-1 0,0 1 0,1 0 1,-1 0-1,0-1 0,1 1 0,-1 0 1,0-1-1,1 1 0,-1 0 0,1-1 1,-1 1-1,1-1 0,-1 1 0,1-1 0,0 1 1,-1-1-1,1 1 0,0-1 0,-1 1 1,2-1-1,-2-3 8,1 0-1,-1 0 1,0 0 0,-1-1 0,1 1 0,-1 0 0,1 0 0,-1 0 0,0 0-1,-3-6 1,2 1-2,-32-175 96,22 112-142,-27-248 69,35 272-25,4 9-23,1 25 33,0 24-63,0-6 53,0 0 0,0-1 1,0 1-1,0 0 0,1 0 0,0-1 0,0 1 1,0-1-1,1 1 0,3 4 0,12 25 74,-4 14 40,14 92 1,-16-73-92,18 152 137,-29-197-155,-1-12-2,0 0 1,1 1-1,0-1 1,1 0-1,0 0 1,0 0-1,6 13 0,-8-23-7,0-1 0,0 1 0,0 0 0,0 0-1,0 0 1,0 0 0,0 0 0,0 0-1,0 0 1,0-1 0,0 1 0,0 0 0,0 0-1,0 0 1,1 0 0,-1 0 0,0 0-1,0 0 1,0 0 0,0 0 0,0 0 0,0-1-1,0 1 1,0 0 0,1 0 0,-1 0-1,0 0 1,0 0 0,0 0 0,0 0 0,0 0-1,0 0 1,1 0 0,-1 0 0,0 0-1,0 0 1,0 0 0,0 0 0,0 0-1,0 0 1,1 0 0,-1 0 0,0 0 0,0 0-1,0 1 1,0-1 0,0 0 0,0 0-1,0 0 1,0 0 0,1 0 0,-1 0 0,0 0-1,0-12-7,-5-25 45,0-72 1,5 74-30,-2 1 0,-10-60 0,-44-166 2,53 252-12,2 15-14,3 22 23,24 111 105,14 222 1,-30-293-41,-6-52-73,-1 0 1,0 26-1,-3-43 0,0 1 0,0-1 0,0 1 0,0 0-1,0-1 1,0 1 0,0 0 0,0-1 0,0 1-1,0-1 1,1 1 0,-1 0 0,0-1 0,0 1 0,0-1-1,1 1 1,-1-1 0,0 1 0,1-1 0,-1 1-1,1-1 1,-1 1 0,0-1 0,2 1 0,-2-1-22,0 0-1,1-1 1,-1 1 0,0-1 0,1 1 0,-1-1 0,0 1 0,0-1-1,1 1 1,-1-1 0,0 1 0,0-1 0,0 1 0,0-1 0,0 1-1,0-1 1,0 1 0,0-1 0,0 0 0,0 1 0,0-1 0,0 1-1,0-1 1,-1 1 0,1-1 0,0 1 0,0-1 0,0 1 0,-1-1-1,1 0 1,-11-33-1456,-8-38-2443,14 36 1071</inkml:trace>
  <inkml:trace contextRef="#ctx0" brushRef="#br0" timeOffset="421.71">24 664 4866,'-14'3'1764,"4"2"1375,20 11-1924,-8-13-1178,0-1 0,0 1 0,1-1 0,-1 0 1,1 0-1,-1 0 0,1 0 0,0 0 0,0-1 0,0 1 1,0-1-1,0 1 0,1-1 0,-1 0 0,0-1 0,0 1 1,1 0-1,-1-1 0,0 0 0,1 0 0,-1 0 0,1 0 1,-1 0-1,0-1 0,0 1 0,4-2 0,9-3 0,0 0-1,0 0 1,27-15 0,260-100 211,-223 92-224,-38 16-22,-43 12-41,-17 9-651,15-4-1496,2-4 1913,1 0 0,0-1-1,-1 1 1,1 0 0,0 0 0,0-1-1,0 1 1,0 0 0,0 1-1</inkml:trace>
</inkml:ink>
</file>

<file path=word/ink/ink6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8:03.815"/>
    </inkml:context>
    <inkml:brush xml:id="br0">
      <inkml:brushProperty name="width" value="0.1" units="cm"/>
      <inkml:brushProperty name="height" value="0.1" units="cm"/>
      <inkml:brushProperty name="color" value="#0000FF"/>
    </inkml:brush>
  </inkml:definitions>
  <inkml:trace contextRef="#ctx0" brushRef="#br0">25 327 3794,'-2'-1'460,"-1"0"0,1 0 0,0 0 1,0 0-1,0 0 0,0-1 0,0 1 0,0-1 1,-3-2-1,5 4-419,0 0 0,1 0 1,-1 0-1,0 0 0,0 0 0,1 0 1,-1 0-1,0 0 0,1-1 0,-1 1 1,0 0-1,0 0 0,1 0 0,-1 0 1,0 0-1,0 0 0,1 0 0,-1-1 1,0 1-1,0 0 0,0 0 0,1 0 1,-1-1-1,0 1 0,0 0 0,0 0 1,0 0-1,1-1 0,-1 1 0,0 0 1,0 0-1,0-1 0,0 1 1,0 0-1,0-1 0,0 1 0,0 0 1,0 0-1,0-1 0,0 1 0,0 0 1,0 0-1,0-1 0,0 1 0,0 0 1,0-1-1,0 1 0,0 0 0,0 0 1,0-1-1,0 1 0,-1 0 0,1 0 1,0-1-1,0 1 0,0 0 0,0 0 1,-1 0-1,1-1 0,0 1 0,0 0 1,-1 0-1,1 0 0,0 0 0,0 0 1,-1-1-1,1 1 0,-1 0 0,2 3 379,-1-3-412,0 1 1,0-1-1,0 0 0,0 1 1,0-1-1,-1 0 1,1 1-1,1-1 1,-1 1-1,0-1 1,0 0-1,0 1 0,0-1 1,0 0-1,0 1 1,0-1-1,0 0 1,1 1-1,-1-1 1,0 0-1,0 1 0,0-1 1,1 0-1,-1 0 1,0 1-1,0-1 1,1 0-1,-1 0 0,0 1 1,1-1-1,-1 0 1,0 0-1,0 0 1,1 0-1,-1 0 1,1 1-1,-1-1 0,0 0 1,1 0-1,-1 0 1,0 0-1,1 0 1,-1 0-1,0 0 1,1 0-1,-1 0 0,0 0 1,1 0-1,-1 0 1,1-1-1,-1 1 1,0 0-1,1 0 1,175-30 754,22 10-694,-188 21-79,-1-4-84,-7 2-182,1-1 0,-1 1 0,1-1 0,-1 0 0,0 0 0,0 0 0,0 0 0,0 0 0,0 0 0,0 0 0,-1-1 0,1 1 0,-1-1 0,0 1 0,1-1 0,-1 0 0,0 1 0,-1-1 0,1 0 0,0 0 0,0-4 0,-5-10-3473</inkml:trace>
  <inkml:trace contextRef="#ctx0" brushRef="#br0" timeOffset="500.27">74 79 5138,'-2'-1'4941,"2"1"-4901,83-5 2660,-56 2-2602,36-8-1,26-2-38,4-2-26,-64 10 8,-8 2-62,-18 3 7,1-1-1,0 1 1,-1-1 0,1 0 0,-1 1-1,1-2 1,-1 1 0,0 0-1,1-1 1,-1 1 0,0-1 0,0 0-1,3-2 1,-5 3-264,-1 0 237,0 1 0,0 0 0,0 0 0,0 0 0,0 0-1,-1 0 1,1 0 0,0 0 0,0 0 0,0 0-1,0 0 1,0 1 0,0-1 0,0 0 0,0 0-1,-1 0 1,1 0 0,0 4-1565,-25-10-953,10 4 163</inkml:trace>
</inkml:ink>
</file>

<file path=word/ink/ink6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7:39.230"/>
    </inkml:context>
    <inkml:brush xml:id="br0">
      <inkml:brushProperty name="width" value="0.1" units="cm"/>
      <inkml:brushProperty name="height" value="0.1" units="cm"/>
      <inkml:brushProperty name="color" value="#0000FF"/>
    </inkml:brush>
  </inkml:definitions>
  <inkml:trace contextRef="#ctx0" brushRef="#br0">166 234 2241,'-7'7'3439,"6"-7"-3388,0 1 0,1-1 0,-1 0 0,1 1 1,-1-1-1,1 1 0,-1-1 0,0 1 0,1-1 1,0 1-1,-1-1 0,1 1 0,-1-1 1,1 1-1,0 0 0,-1-1 0,1 1 0,0-1 1,0 1-1,-1 0 0,1-1 0,0 1 1,0 0-1,0 0 0,0 0 0,-8 18 314,-11 38 343,-1 23-89,-19 102 124,36-160-681,2-1-1,0 0 1,1 1-1,1-1 1,1 1-1,8 36 1,0-22 42,22 56 0,-27-80-90,1 0 0,0 0 0,1-1 1,0 0-1,0 0 0,1 0 0,1-1 0,13 12 1,-16-18-13,-1 0 1,0 0-1,1-1 0,0 0 1,0 0-1,0-1 1,0 0-1,0 0 0,1 0 1,9 1-1,-13-3 0,0 1 0,0-1-1,0 0 1,0 0 0,1 0 0,-1 0-1,0-1 1,0 1 0,0-1-1,0 0 1,0 1 0,-1-1 0,1-1-1,0 1 1,0 0 0,-1-1-1,1 0 1,0 1 0,-1-1 0,0 0-1,1 0 1,-1 0 0,0-1-1,3-3 1,5-12 16,-1 0-1,0-1 1,-2-1-1,0 1 1,-1-1 0,-1 0-1,-1 0 1,-1-1 0,2-39-1,-5 23 15,-1 1 0,-2-1 0,-1 1 0,-19-71 0,8 46-30,9 33-1,0 1 1,-2 0-1,-2 0 1,0 0-1,-22-39 1,28 60-4,-1 0 0,1 1 1,-1 0-1,0 0 0,-1 0 0,1 0 0,-1 1 1,0 0-1,0 0 0,0 1 0,-1 0 1,1 0-1,-1 0 0,1 1 0,-1 0 0,0 0 1,0 0-1,0 1 0,0 0 0,-13 1 1,16 1 0,0 1 0,-1-1 0,1 1 1,0 0-1,0 1 0,0-1 1,1 1-1,-1 0 0,0-1 1,1 2-1,0-1 0,0 0 1,0 1-1,0-1 0,-3 7 0,-16 17-6,15-19-49,0 1 0,1 0-1,1 0 1,-1 1 0,1 0 0,1 0 0,0 0 0,0 0-1,1 1 1,1-1 0,-1 1 0,0 19 0,1 4-777,1 1 0,8 64 1,3-28-1535</inkml:trace>
  <inkml:trace contextRef="#ctx0" brushRef="#br0" timeOffset="392.76">636 811 3618,'-1'0'66,"1"0"0,-1 0 0,1 1 0,-1-1 0,1 0 0,-1 0 0,0 1 0,1-1 0,-1 0 0,1 1 0,0-1 0,-1 0 0,1 1 0,-1-1 0,1 0-1,-1 1 1,1-1 0,0 1 0,-1-1 0,1 1 0,0-1 0,0 1 0,-1-1 0,1 1 0,0 0 0,0-1 0,0 1 0,0-1 0,-1 1 0,1-1 0,0 1 0,0 0 0,0-1 0,0 1 0,1-1 0,-1 1 0,0 0 0,0-1 0,0 1 0,1 0 0,8 37 757,-4-20-309,0 20-109,-2 0 1,-1 0-1,-4 55 1,1-84-367,0 0 1,0 1 0,-1-1 0,0 0-1,-1 0 1,-4 10 0,-5 14 18,7-4 14,4-28-120,1-1 30,0 0 0,0 0 1,0 0-1,0 0 1,0 0-1,1 0 0,-1 0 1,0 0-1,0 0 1,0 0-1,0 0 0,0 0 1,0 0-1,0 0 0,0 0 1,0 0-1,0 0 1,0 0-1,0 0 0,0 0 1,0 0-1,0-1 0,0 1 1,1 0-1,-1 0 1,0 0-1,0 0 0,0 0 1,0 0-1,0 0 0,0 0 1,0 0-1,0 0 1,0 0-1,0-1 0,0 1 1,0 0-1,0 0 0,0 0 1,0 0-1,0 0 1,0 0-1,-1 0 0,1 0 1,0 0-1,0 0 0,0 0 1,0 0-1,0-1 1,0 1-1,0 0 0,0 0 1,0 0-1,0 0 0,0 0 1,0 0-1,0 0 1,0 0-1,0 0 0,0 0 1,-1 0-1,1 0 0,0 0 1,0 0-1,0 0 1,0 0-1,0 0 0,0 0 1,3-5-870,-2-11-1578</inkml:trace>
  <inkml:trace contextRef="#ctx0" brushRef="#br0" timeOffset="1023.87">730 426 4530,'0'-21'685,"-1"19"-627,1 0-1,0 0 1,0 0-1,0 0 1,0 0 0,0 0-1,0-1 1,0 1-1,1 0 1,-1 0-1,1 0 1,0 0-1,-1 1 1,1-1-1,0 0 1,0 0-1,0 0 1,1 1-1,-1-1 1,0 0 0,0 1-1,1-1 1,-1 1-1,4-3 1,7-8 193,1 0 1,1 1-1,14-9 1,-21 16-196,-1 1 0,0 0 0,1 0 0,-1 0 0,1 1 0,0 0 0,0 0 0,0 1 0,14-2 0,-16 3-35,1 0 1,0 0 0,0 1-1,-1-1 1,1 1-1,0 0 1,-1 1 0,1-1-1,-1 1 1,1 0-1,-1 1 1,0-1 0,0 1-1,0 0 1,0 0 0,-1 1-1,1-1 1,-1 1-1,0 0 1,5 6 0,-4-3-7,-1 0 0,1 0 0,-1 1 0,-1-1 0,0 1 0,0 0 0,0 0 0,-1 0 0,0 0 0,-1 1 0,0-1 0,0 0 0,-1 11 0,0 0-4,-2-1-1,-1 0 1,0 0 0,-1 0-1,-1-1 1,0 1 0,-1-1-1,-1-1 1,-1 1 0,-18 27-1,24-39 3,-1-1-1,0 0 0,0 1 0,0-2 0,0 1 1,-1 0-1,0-1 0,1 1 0,-1-1 0,0 0 1,-1 0-1,1-1 0,-8 4 0,12-6 11,-1 0-1,0 1 0,0-1 1,0 0-1,1 0 1,-1 0-1,0-1 1,0 1-1,1 0 0,-1 0 1,0 0-1,0 0 1,1-1-1,-1 1 1,0 0-1,0-1 0,1 1 1,-1-1-1,0 1 1,1-1-1,-1 1 0,1-1 1,-1 1-1,1-1 1,-1 1-1,1-1 1,-1 0-1,1 1 0,-1-1 1,1 0-1,0 0 1,-1 1-1,1-2 1,-1 0 16,0-1 1,0 0 0,1 1 0,-1-1 0,1 1 0,-1-1 0,1 0-1,0 1 1,0-1 0,0 1 0,1-4 0,0 3-39,0-1 1,0 0 0,0 1-1,1-1 1,-1 1-1,1 0 1,0 0 0,0-1-1,0 1 1,0 0-1,0 1 1,1-1 0,0 0-1,-1 1 1,1-1-1,0 1 1,0 0 0,0 0-1,1 0 1,-1 0-1,0 1 1,1-1 0,-1 1-1,1 0 1,-1 0-1,1 0 1,0 0 0,-1 1-1,6-1 1,-1 2-4,1 0-1,0 0 1,-1 0 0,1 1-1,-1 0 1,1 1 0,-1 0-1,0 0 1,0 1 0,0 0 0,-1 0-1,1 1 1,-1 0 0,0 0-1,-1 1 1,1-1 0,-1 2 0,0-1-1,6 9 1,-5-6 4,-1 1-1,0 0 1,0 0 0,-1 1-1,0-1 1,-1 1-1,0 0 1,-1 0 0,0 1-1,-1-1 1,0 1 0,-1-1-1,0 1 1,-2 16-1,0-13 5,0 0-1,-2 0 0,0 0 1,0-1-1,-2 1 0,1-1 0,-13 24 1,13-31 7,0 1 1,-1-1 0,0 0 0,-1 0 0,0-1 0,0 1 0,0-1 0,0-1 0,-1 1 0,0-1 0,-1 0-1,1-1 1,-1 1 0,-15 5 0,6-4 98,-1-1 0,1 0-1,-1-2 1,0 0-1,-1 0 1,1-2 0,0 0-1,0-1 1,-1-1 0,1-1-1,0-1 1,-21-5 0,22 4-108,11 3 0,0-1 1,0 1-1,0-1 1,1 0-1,-1 0 1,0-1 0,1 1-1,0-1 1,-1-1-1,1 1 1,-8-8-1,12 11-14,1 0 0,0-1 0,0 1 0,0 0 0,0 0-1,0 0 1,0 0 0,0 0 0,0 0 0,0 0 0,0-1 0,0 1 0,0 0-1,0 0 1,0 0 0,0 0 0,0 0 0,0-1 0,0 1 0,0 0 0,0 0-1,0 0 1,0 0 0,0 0 0,0 0 0,0-1 0,0 1 0,0 0 0,0 0-1,0 0 1,0 0 0,1 0 0,-1 0 0,0 0 0,0-1 0,0 1 0,0 0-1,0 0 1,0 0 0,0 0 0,0 0 0,1 0 0,-1 0 0,0 0 0,0 0-1,0 0 1,0 0 0,1 0 0,11-4-314,16 1-86,152-3-3565,-111 0 742</inkml:trace>
  <inkml:trace contextRef="#ctx0" brushRef="#br0" timeOffset="1411.77">1605 633 5779,'3'4'450,"1"0"0,-1 0 0,1-1 0,0 1 0,0-1 0,6 3 0,13 15-204,-2 0-1,0 1 1,-1 1-1,-1 0 1,16 28-1,49 84 41,-59-94-240,-20-31-35,0-1 1,1 0-1,0-1 1,11 13 0,-6-8-101,6 5 60,-13-22-700,-4-14-962,-4-4-536,-3-5-1047</inkml:trace>
  <inkml:trace contextRef="#ctx0" brushRef="#br0" timeOffset="1800.25">1950 638 5394,'-16'23'4472,"4"-1"-4331,-40 46 66,-2-2 0,-4-2 0,-78 68-1,112-110-184,-42 50-164,66-68-1177,7-4 102,8-3-478,10-7-994</inkml:trace>
  <inkml:trace contextRef="#ctx0" brushRef="#br0" timeOffset="2258.03">2260 267 2433,'-5'-11'5379,"-3"38"-3715,-7 15-1377,3 0 0,2 1 0,1 1 0,2 0-1,-1 86 1,9-113-282,0 1-1,1-1 1,1 1 0,1-1-1,0 0 1,1 0-1,1-1 1,1 1 0,0-1-1,16 25 1,-21-38-7,-1-1 1,1 1 0,0 0-1,0-1 1,0 1 0,0-1-1,1 0 1,-1 0 0,1 0-1,-1 0 1,1 0-1,0 0 1,0-1 0,0 0-1,-1 1 1,1-1 0,1 0-1,-1 0 1,0 0 0,0-1-1,0 1 1,0-1-1,1 0 1,-1 0 0,0 0-1,0 0 1,0 0 0,6-2-1,-4 0 3,0 0-1,0 0 1,0-1-1,-1 1 0,1-1 1,-1 0-1,1 0 1,-1-1-1,0 1 1,-1-1-1,1 0 1,0 0-1,-1 0 0,0-1 1,0 1-1,2-6 1,8-15 28,-1 0 0,-1 0 0,10-40 0,-17 49-20,-1 0 0,-1 0-1,0 0 1,-1 0 0,-1-1 0,-1 1 0,-2-19 0,-1 8 7,-2 1 1,0 1 0,-2-1 0,-1 1-1,-18-37 1,22 51-12,-1 0 1,0 1-1,-1 0 0,0 0 0,-1 1 0,0 0 1,0 0-1,-1 1 0,0 0 0,0 1 0,-1 0 1,0 0-1,0 1 0,-19-9 0,26 15-7,1-1 0,-1 1 0,1 0 0,-1 0-1,1-1 1,-1 2 0,1-1 0,-1 0 0,1 0 0,-1 1-1,1-1 1,-1 1 0,1 0 0,0 0 0,-1 0 0,1 0-1,0 0 1,0 0 0,0 1 0,0-1 0,0 1 0,0-1-1,0 1 1,0 0 0,1 0 0,-1 0 0,1 0 0,-1 0-1,1 0 1,-2 4 0,-2 3-145,-1 1-1,2-1 1,-1 1-1,1 1 1,1-1 0,-3 12-1,5-12-275,0 1 0,1-1-1,0 1 1,0-1 0,1 1 0,1-1 0,0 1-1,0-1 1,1 0 0,7 17 0,11 27-3259</inkml:trace>
  <inkml:trace contextRef="#ctx0" brushRef="#br0" timeOffset="2648.76">2703 768 3233,'4'0'2786,"-8"7"-1794,4-10-400,0 13-351,11 7 63,-3 4 48,-8-4-32,-4 0-80,4 4-176,-7-7-32,7 3 48,0-7-160,-4-10-240,4 4-961</inkml:trace>
  <inkml:trace contextRef="#ctx0" brushRef="#br0" timeOffset="3107.89">2868 241 5410,'-1'0'135,"-1"0"0,0 1 0,1-1 0,-1 1 0,1-1 0,-1 1-1,1 0 1,-1 0 0,1 0 0,0 0 0,-1 0 0,1 0 0,0 0-1,0 0 1,0 0 0,-1 0 0,1 1 0,1-1 0,-1 1-1,0-1 1,0 0 0,0 1 0,1-1 0,-1 1 0,1 0 0,-1-1-1,1 1 1,0-1 0,-1 1 0,1 0 0,0 2 0,-1 11-181,-1 0 0,3 23 0,-1-23 364,11 288 338,-9-286-614,0 0 1,2 0-1,9 31 0,-11-41-33,0 0 0,1-1 0,0 0 0,0 1 0,0-1 0,1 0 0,0-1 0,0 1 0,1-1 0,0 1 0,0-1 0,8 6 0,-11-10-8,0 0 0,-1 0 0,1 0 0,0 0 0,-1 0 0,1-1 0,0 1 0,0-1 0,0 1 0,0-1 0,-1 0 1,1 0-1,0 0 0,0 0 0,0 0 0,0 0 0,0 0 0,0 0 0,0-1 0,2 0 0,-1-1 4,0 1-1,0-1 1,0 0-1,0 0 1,0 0-1,0 0 1,-1-1-1,1 1 1,-1-1-1,3-3 1,1-2 4,0-1 0,-1 0 0,0 1 0,-1-2 0,0 1 0,0 0 0,2-11 0,3-23 32,-1 0-1,-3 0 1,1-67 0,-6 84-16,-2 0 0,0 0 0,-2-1 0,-1 2 0,-1-1 0,-18-47 1,21 66-10,0 1 1,-1-1-1,0 1 1,0 0-1,-1 1 1,1-1-1,-1 1 1,0 0-1,-1 0 0,1 0 1,-1 1-1,0 0 1,-11-6-1,15 9-16,-1-1-1,0 1 1,0 0-1,0 0 1,0 0-1,0 0 1,0 0-1,0 1 1,0-1-1,0 1 0,0 0 1,-1 0-1,1 0 1,0 0-1,0 1 1,0-1-1,0 1 1,0 0-1,0 0 1,0 0-1,0 0 0,0 0 1,1 1-1,-1-1 1,0 1-1,1 0 1,-1 0-1,1 0 1,0 0-1,-1 0 0,-2 5 1,-1 0-231,0 1 0,1-1 0,0 1 0,1 1 0,-1-1 0,2 1 0,-1-1 0,1 1 1,0 0-1,1 0 0,0 0 0,1 1 0,0-1 0,0 0 0,1 19 0,0 20-2416</inkml:trace>
  <inkml:trace contextRef="#ctx0" brushRef="#br0" timeOffset="3642.87">3276 123 4658,'-6'-6'3980,"8"17"-2609,11 32-1728,-9-28 806,3 13-228,-1 1 0,-1 0 0,1 38 0,-5 91 384,-2-83-430,-9 68 27,3-73-153,6-57-46,-1 12-2,0-19-20,-1-7-25,7-24-2832,4 5 780,6 0-1351</inkml:trace>
  <inkml:trace contextRef="#ctx0" brushRef="#br0" timeOffset="4344.87">3811 75 5170,'-9'-18'1513,"9"17"-1429,-1-1 0,1 1 0,-1-1 0,1 1 0,-1 0 1,0-1-1,0 1 0,1 0 0,-1 0 0,0-1 0,0 1 1,0 0-1,0 0 0,-1 0 0,1 0 0,0 0 0,0 0 0,0 1 1,-1-1-1,1 0 0,-1 1 0,1-1 0,0 1 0,-1-1 1,-1 0-1,-5-1 216,0-1 1,1 0-1,-1 0 0,-7-6 1,12 8-241,1 0 1,-1-1 0,1 1-1,-1 0 1,0 0 0,0 1-1,0-1 1,1 1 0,-1-1-1,0 1 1,0 0 0,0 0-1,0 0 1,0 0-1,1 1 1,-1-1 0,0 1-1,0-1 1,0 1 0,1 0-1,-1 0 1,0 1 0,1-1-1,-1 0 1,-4 4 0,0 0-34,1 0 1,-1 0 0,1 0 0,0 1 0,0-1 0,1 2 0,-1-1-1,-3 8 1,-6 7 34,11-16-51,0 0 0,1 0 0,0 1 1,0-1-1,0 1 0,0-1 0,1 1 0,0 0 0,0 0 0,-1 8 0,0 11-6,2-1-1,0 1 0,5 41 1,-3-59-5,0 1 1,1-1-1,0 1 1,0-1-1,0 1 1,1-1 0,0 0-1,1 0 1,0-1-1,0 1 1,0-1-1,1 0 1,0 0-1,0 0 1,0-1-1,10 8 1,-12-11-5,0 0 1,0 0-1,0-1 1,0 1-1,0-1 1,1 0-1,-1 0 1,0 0-1,1 0 1,-1-1-1,1 1 1,-1-1-1,1 0 1,-1 0-1,1 0 1,-1-1-1,1 1 1,-1-1-1,1 1 1,-1-1-1,0-1 1,1 1-1,-1 0 1,6-4-1,-3 2-6,0-1 0,0 0 0,-1-1 0,1 1 0,-1-1 0,0 0 0,0 0 0,-1 0 0,1-1 0,-1 0 0,4-8 0,15-47-11,-19 52 13,-1 5 2,-1-1 1,0 0-1,0 1 0,0-1 1,-1 0-1,0 0 0,1 0 1,-2 0-1,2-8 1,0-16 9,-2 24-2,1 1 1,-1 0-1,0 0 1,0 0-1,0-1 1,0 1-1,-1 0 1,-1-8-1,-1 6-3,3 6 1,0 0 1,-1-1-1,1 1 1,0 0-1,0 0 0,0 0 1,0 0-1,-1 0 1,1-1-1,0 1 1,0 0-1,0 0 1,0 0-1,0 0 0,-1-1 1,1 1-1,0 0 1,0 0-1,0-1 1,0 1-1,0 0 1,0 0-1,0 0 0,0-1 1,0 1-1,0 0 1,0 0-1,0-1 1,0 1-1,0 0 1,0 0-1,0 0 1,0-1-1,0 1 0,0 0 1,0 0-1,1 0 1,-1-1-1,0 1 1,0 0-1,0 0 1,0 0-1,0-1 0,1 1 1,-1 0-1,0 0 1,0 0-1,0 0 1,0 0-1,1-1 1,-1 1-1,0 0 0,0 0 1,0 0-1,1 0 1,-1 0-1,2 0 3,-3 79 150,3 104-117,1-142 8,-1 1 0,-3-1 0,-8 64 0,6-88-7,1 0 0,1 0 0,0 0 0,1 19-1,5 10-172,-4-47-148,-1 0-1,0 0 0,1 0 1,-1 0-1,0-1 0,0 1 1,0 0-1,0 0 0,0 0 1,0 0-1,0-1 0,-1 1 1,1 0-1,0 0 0,-1 0 1,1 0-1,-1 0 0,1-1 1,-2 0-1</inkml:trace>
  <inkml:trace contextRef="#ctx0" brushRef="#br0" timeOffset="5381.76">333 1774 3314,'-5'0'247,"0"-1"1,-1 1 0,1-1 0,0 0 0,0 0 0,-1-1-1,1 1 1,0-1 0,0 0 0,1-1 0,-1 1-1,-4-4 1,-12-5 858,2 5-35,0-1 985,19 7-2036,0 0 1,0 0-1,1 0 0,-1 0 0,0 0 1,0 0-1,0 0 0,0 0 0,0 0 0,0-1 1,1 1-1,-1 0 0,0 0 0,0 0 1,0 0-1,0 0 0,0 0 0,0 0 1,0 0-1,0-1 0,1 1 0,-1 0 0,0 0 1,0 0-1,0 0 0,0 0 0,0-1 1,0 1-1,0 0 0,0 0 0,0 0 1,0 0-1,0 0 0,0-1 0,0 1 0,0 0 1,0 0-1,0 0 0,0 0 0,0 0 1,0-1-1,0 1 0,0 0 0,-1 0 0,1 0 1,0 0-1,0 0 0,0 0 0,0 0 1,0-1-1,0 1 0,0 0 0,0 0 1,0 0-1,-1 0 0,1 0 0,0 0 0,0 0 1,0 0-1,0 0 0,0 0 0,0 0 1,-1-1-1,1 1 0,0 0 0,0 0 1,0 0-1,0 0 0,-1 0 0,68-16 570,-38 9-460,1 1 1,-1 2 0,54-1-1,26-4-25,134-28 151,251-29-80,695-46 147,-971 81-311,251-69 0,-84-4-10,-259 74-4,-107 26 5,0 1 1,34-1-1,24-4 27,-77 8-32,2 0 2,-1 0-1,0-1 1,0 1-1,1 0 1,-1-1-1,0 1 1,1 0-1,-1 0 1,0 0-1,1 1 0,-1-1 1,0 0-1,1 0 1,-1 1-1,0-1 1,2 1-1,1-3 31,-4 2-29,-1 0-1,1-1 1,0 1 0,-1 0-1,1-1 1,0 1 0,0 0-1,-1 0 1,1-1 0,0 1-1,-1 0 1,1 0 0,-1 0-1,1-1 1,0 1 0,-1 0-1,1 0 1,-1 0-1,1 0 1,0 0 0,-1 0-1,1 0 1,-1 0 0,1 0-1,0 0 1,-1 0 0,1 0-1,-1 0 1,1 0 0,-1 0-1,1 0 1,0 0 0,-1 1-1,1-1 1,-1 0 0,-67-5-495,65 5 246,0-1 1,0 1-1,0-1 0,1 1 1,-1-1-1,0 0 0,0 0 1,1 0-1,-1 0 0,1-1 1,-1 1-1,1-1 0,-1 0 1,1 1-1,0-1 0,0 0 1,-3-4-1,-9-8-2740</inkml:trace>
  <inkml:trace contextRef="#ctx0" brushRef="#br0" timeOffset="6261.88">837 1968 3634,'-10'7'640,"0"1"0,0 0 1,0 0-1,1 1 0,0 0 1,-10 14-1,16-18-569,-1 0 0,1 1 0,0-1 0,1 1 1,-1 0-1,1 0 0,0 0 0,0 0 0,1 0 0,0 0 0,0 0 0,1 1 1,-1-1-1,2 11 0,-1-16-66,3 25 221,8 41 1,-8-56-179,1-1-1,0 0 1,0 0 0,1 0 0,0 0 0,0-1-1,9 11 1,-1-4-18,0 0-1,1-1 0,1 0 1,0-1-1,1-1 0,29 19 1,-29-25-21,0-1-1,0 0 1,1 0 0,0-2 0,34 5 0,-46-8-9,0-1 1,-1 0-1,1 0 1,0 0-1,0 0 1,0-1-1,0 0 1,-1 0-1,1 0 0,0 0 1,-1-1-1,9-4 1,-2-1 12,0-1 0,0-1 0,16-16 0,-26 24-12,10-11 14,0-1 0,-1 0 1,0-1-1,-1 0 0,-1 0 1,0-1-1,-1 0 1,-1 0-1,0-1 0,-1 0 1,-1 0-1,0 0 0,-1-1 1,-1 1-1,-1-1 0,0 1 1,-1-1-1,-1 0 0,-4-26 1,3 29-3,-1 1 0,-1 0 0,0-1 0,0 2 1,-2-1-1,1 0 0,-2 1 0,1 0 0,-2 1 0,-15-20 1,16 23-11,-1 0 0,0 1 0,-1 0 1,0 0-1,0 1 0,0 0 1,-1 1-1,0 0 0,0 0 1,0 1-1,0 0 0,-1 1 1,1 0-1,-19-2 0,17 5-12,0 1-1,0-1 0,0 2 0,0 0 0,0 0 1,1 2-1,-1-1 0,1 1 0,-1 1 0,2 0 1,-1 0-1,0 1 0,1 1 0,-14 10 1,20-12-137,0 1 1,0 0 0,0-1-1,1 1 1,-1 0 0,2 1-1,-1-1 1,1 0 0,0 1-1,0 0 1,0-1 0,1 1-1,0 0 1,1 0 0,0 0-1,0-1 1,0 1 0,2 9-1,-1-12-153,1 1 1,0-1-1,0 0 0,0 0 0,0 0 0,5 6 1</inkml:trace>
  <inkml:trace contextRef="#ctx0" brushRef="#br0" timeOffset="6656.87">1506 2185 4866,'7'13'945,"1"11"-161,0 4-112,11-4-223,-8 21-49,-3-8-192,-8-6 80,-4 7-192,-7-14 80,-5 7-160,1-10-16,4 3 0,-1-24-112,20-7-2289,-1-10-961</inkml:trace>
  <inkml:trace contextRef="#ctx0" brushRef="#br0" timeOffset="7095.8">1955 1919 4546,'-3'3'154,"0"0"0,0 0 0,0 0 0,0 0 0,1 1 0,0-1 0,-1 1-1,1 0 1,0 0 0,1 0 0,-1 0 0,1 0 0,-1 0 0,1 0 0,0 0 0,1 1 0,-1-1 0,1 6 0,0 9 43,1 0 1,5 35 0,-3-37-96,1 15 25,2-1-1,1 0 0,1-1 0,2 0 0,1 0 0,19 37 0,-27-61-114,0-1-1,1 0 0,0 0 0,0 0 1,0 0-1,1-1 0,0 0 0,0 0 0,0 0 1,0 0-1,0-1 0,1 0 0,0 0 0,-1 0 1,1-1-1,0 0 0,0 0 0,10 2 0,-11-4-5,0 1-1,1-1 0,-1 0 0,1 0 0,-1-1 0,1 0 0,-1 0 0,1 0 0,-1 0 1,0-1-1,0 0 0,0 0 0,0 0 0,0-1 0,0 0 0,-1 0 0,1 0 1,-1 0-1,0-1 0,0 1 0,7-10 0,-2 4 5,-1 0 0,0-1 1,-1 1-1,0-2 0,-1 1 0,0-1 1,0 0-1,-1-1 0,-1 1 0,0-1 0,4-18 1,-7 16 22,0-1 1,-1 1-1,0-1 1,-2 1-1,1-1 1,-2 1-1,0-1 1,-1 1-1,0 0 1,-1 0-1,0 1 1,-1 0-1,-1 0 1,0 0-1,-1 1 1,0 0-1,-15-17 1,19 24-36,-12-14 25,-1 1 1,-30-26-1,42 39-14,0 1 0,0 1 1,-1-1-1,1 1 0,-1 0 0,0 0 1,0 1-1,0 0 0,0 0 0,-1 0 1,1 1-1,-1-1 0,1 2 0,-1-1 0,-6 1 1,-3 0 19,12 0-35,1 0 1,-1 0-1,0 0 0,0 0 1,0 0-1,1 1 1,-1 0-1,0 0 0,1 0 1,-1 0-1,1 0 1,-1 1-1,1 0 0,0 0 1,-1 0-1,1 0 1,0 0-1,-4 4 0,1 2-190,0 0 1,0 0-1,1 0 0,0 1 0,1-1 0,0 1 0,0 0 0,1 1 0,0-1 0,0 1 0,1-1 1,1 1-1,0 0 0,0-1 0,1 1 0,0 0 0,0 0 0,1-1 0,1 1 0,2 12 0,10 13-3112</inkml:trace>
  <inkml:trace contextRef="#ctx0" brushRef="#br0" timeOffset="7484.81">2482 1853 4626,'9'14'3020,"25"46"-2214,-25-33-484,-1 0 0,-1 0 1,6 56-1,-9-55-112,1 31 100,-2 79 0,-3-102-329,-2-42-689,2 5 546,0 0 0,0-1 0,0 1 0,1 0 0,-1 0 0,0-1 0,1 1 1,-1 0-1,1 0 0,-1-1 0,1 1 0,0 0 0,-1 0 0,1 0 0,0 0 0,1-1 0,18-17-1807</inkml:trace>
  <inkml:trace contextRef="#ctx0" brushRef="#br0" timeOffset="8381.87">2825 1780 3458,'11'0'4472,"40"-2"-3817,-35-2-582,-1 0-1,1-1 1,19-10-1,-22 8-56,1 2-1,0 0 1,0 0 0,28-4-1,-15 0 33,-16 2-31,-11 7-15,0-1-1,0 1 1,1 0-1,-1 0 1,0 0-1,0 0 1,0 0-1,0 0 1,0 0-1,0 0 1,0-1-1,0 1 1,0 0-1,0 0 1,0 0-1,0 0 1,0 0-1,0-1 1,0 1-1,0 0 1,0 0-1,0 0 1,0 0-1,0 0 1,0-1-1,0 1 1,0 0-1,0 0 1,0 0-1,0 0 1,0 0-1,0 0 1,0-1-1,0 1 1,0 0-1,0 0 1,0 0-1,0 0 1,-1 0-1,1 0 1,0 0-1,0 0 1,0-1-1,0 1 1,0 0-1,0 0 1,0 0-1,-1 0 1,1 0-1,0 0 1,0 0-1,0 0 0,-13-2 62,1 1 0,-1 0 0,1 1 0,-1 1 0,1 0 0,-21 4 0,2 11 80,12-6-68,7-4 34,0 0-1,0 1 0,1 0 0,0 1 1,1 0-1,0 0 0,0 1 0,0 1 1,1 0-1,1 0 0,0 0 0,0 1 1,-11 22-1,18-28-97,-1 1 1,1-1-1,0 1 1,0 0-1,1-1 1,0 1-1,0 0 1,0-1-1,1 1 1,0 0-1,0-1 1,0 1-1,0-1 1,1 1-1,0-1 1,3 7-1,6 23 18,-10-34-31,-1-1 0,0 1 0,1-1 0,-1 1-1,1-1 1,-1 1 0,1-1 0,-1 1 0,1-1 0,-1 0 0,1 1 0,-1-1 0,1 0 0,-1 1-1,1-1 1,0 0 0,-1 0 0,1 0 0,-1 1 0,1-1 0,0 0 0,-1 0 0,1 0 0,0 0-1,-1 0 1,1 0 0,0 0 0,-1 0 0,1 0 0,-1-1 0,1 1 0,0 0 0,-1 0 0,1-1-1,0 1 1,23-10 11,7-8 46,0 1 0,48-18 0,-68 31-55,0 0 0,0 1 0,1 0 0,-1 1-1,1 0 1,-1 1 0,1 0 0,-1 1 0,1 0-1,0 1 1,18 3 0,-24-2 4,0 0-1,-1 0 1,1 1-1,0-1 1,-1 1-1,1 1 1,-1-1-1,0 1 1,0 0-1,-1 0 1,1 1 0,-1-1-1,0 1 1,0 0-1,0 0 1,-1 0-1,0 1 1,0-1-1,0 1 1,0 0-1,1 6 1,-2-5 4,0 0 0,-1 0-1,1 0 1,-1 0 0,-1 1 0,1-1 0,-1 0 0,-1 1-1,1-1 1,-1 0 0,0 0 0,-1 0 0,0 1-1,0-1 1,-1-1 0,1 1 0,-8 11 0,-2 2 48,-1-1 0,-24 26 1,31-39 1,0 1-1,-1-1 1,1 0 0,-2-1 0,1 0 0,0 0-1,-1 0 1,0-1 0,-16 6 0,5-4 60,13-4-49,-1 1 0,1-1-1,-1 0 1,1-1 0,-1 0 0,0 0 0,0 0 0,0-1 0,1 0 0,-1 0 0,0-1 0,-12-2 0,-19-7 110,14 4-112,1-1 1,-46-19-1,61 22-55,-1 0 0,-1 0-1,1 1 1,-19-4 0,13 0-27,3 1 6,12 6 9,-1 0 0,1 0-1,0-1 1,0 1 0,0 0 0,0 0-1,0 0 1,-1 0 0,1 0 0,0 0 0,0 0-1,0 0 1,0 0 0,0 0 0,-1 0 0,1 0-1,0 0 1,0 0 0,0 0 0,0 0 0,-1 0-1,1 0 1,0 0 0,0 0 0,0 0 0,0 1-1,0-1 1,0 0 0,-1 0 0,1 0 0,0 0-1,0 0 1,0 0 0,0 0 0,0 0 0,0 1-1,0-1 1,-1 0 0,1 0 0,0 0 0,0 0-1,0 0 1,0 1 0,0-1 0,0 0-1,0 0 1,0 0 0,0 0 0,0 1 0,0-1-1,0 0 1,0 0 0,10-3-1883,-7 4 1686,0-1 0,-1 0 0,1 0 0,0-1 0,0 1 1,-1-1-1,1 1 0,-1-1 0,1 0 0,0 0 1,-1 0-1,1 0 0,-1 0 0,4-3 0,7-2-940,32-14-3906</inkml:trace>
</inkml:ink>
</file>

<file path=word/ink/ink6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37:52.993"/>
    </inkml:context>
    <inkml:brush xml:id="br0">
      <inkml:brushProperty name="width" value="0.1" units="cm"/>
      <inkml:brushProperty name="height" value="0.1" units="cm"/>
      <inkml:brushProperty name="color" value="#0000FF"/>
    </inkml:brush>
  </inkml:definitions>
  <inkml:trace contextRef="#ctx0" brushRef="#br0">78 179 3794,'-13'-30'3724,"9"37"-2602,4-7-1105,0 0-1,0 0 0,0 0 1,0 0-1,0 0 0,0 0 0,0 0 1,-1 0-1,1 0 0,0-1 1,0 1-1,0 0 0,0 0 0,0 0 1,0 0-1,0 0 0,0 0 1,0 0-1,0 0 0,-1 0 0,1 0 1,0 0-1,0 0 0,0 0 0,0 0 1,0 1-1,0-1 0,0 0 1,0 0-1,0 0 0,0 0 0,0 0 1,0 0-1,-1 0 0,1 0 1,0 0-1,0 0 0,0 0 0,0 0 1,0 0-1,0 0 0,0 0 0,0 0 1,0 0-1,0 1 0,0-1 1,0 0-1,0 0 0,0 0 0,0 0 1,0 0-1,0 5 40,0 0 0,0 0 0,0-1 0,0 1-1,-1 0 1,0 0 0,0 0 0,0-1 0,0 1 0,-4 6 0,1 3 33,-6 27 96,0-6-71,3 0 1,0 0 0,-1 51-1,6-41-53,3 0 0,7 52 0,-5-80-55,0-1-1,1 0 1,1 1-1,0-2 1,1 1-1,1 0 0,1-1 1,18 27-1,-24-37-5,1-1 0,1-1 0,-1 1 0,0 0 0,1-1 0,0 0 0,0 0 0,0 0 0,0 0 0,0 0 0,1-1 0,-1 0 0,1 0 0,-1 0 0,1 0 0,0-1-1,7 1 1,-8-1 4,0-1-1,0 0 1,0-1-1,0 1 1,0-1-1,0 0 1,0 0-1,0 0 1,0 0-1,0-1 1,-1 0-1,1 0 1,-1 0-1,1 0 1,-1 0-1,0 0 1,1-1-1,-1 0 0,0 0 1,4-5-1,1-1 0,-1 1-1,0-1 0,0 0 0,-1-1 0,0 1 0,-1-1 0,0 0 0,7-22 0,2-20 63,-8 36-65,-1-1-1,-1 1 0,-1-1 0,0-1 0,-1 1 0,-1 0 1,-2-33-1,-9 2 15,-1 1 1,-3 0 0,-2 1-1,-2 0 1,-29-53 0,41 86-24,-1 1-1,-1 0 1,-15-20-1,22 31 2,0 0 0,1 1-1,-1-1 1,1 0 0,-1 0-1,0 0 1,0 1-1,1-1 1,-1 0 0,0 1-1,0-1 1,0 1-1,0-1 1,0 1 0,0 0-1,0-1 1,0 1-1,0 0 1,0-1 0,-1 1-1,0 1-23,1-1 0,0 1 0,-1 0 0,1 0-1,0 0 1,0-1 0,0 1 0,-1 0 0,1 0 0,0 1-1,1-1 1,-1 0 0,0 0 0,0 0 0,0 1 0,0 0-1,-8 14-262,1 1 0,0 0 0,1 0 0,1 0 0,0 1 0,2 0 0,0 0 0,1 0 0,0 0-1,2 0 1,0 1 0,2 18 0,9 12-1962</inkml:trace>
  <inkml:trace contextRef="#ctx0" brushRef="#br0" timeOffset="503">639 637 4114,'-19'10'1248,"11"25"-671,8 13 47,0-14-128,-7 4-176,7 20-144,-8-23 65,4 6-225,0-3 0,4-17 48,0-4-96,0-14 32,0-6-160,12 6-1041,-8-10-1136</inkml:trace>
  <inkml:trace contextRef="#ctx0" brushRef="#br0" timeOffset="1553.88">844 200 3906,'-8'4'1170,"9"-7"-363,6-2 383,-1-2-636,-8 4-264,2 3-280,0 0 0,0 0 0,0 0 0,0 0 0,0 0-1,0 0 1,0-1 0,0 1 0,0 0 0,0 0 0,0 0 0,0 0 0,0 0 0,0 0 0,0 0 0,0 0 0,0-1 0,0 1 0,0 0 0,1 0-1,-1 0 1,0 0 0,0 0 0,0 0 0,0 0 0,0 0 0,0 0 0,0 0 0,0-1 0,0 1 0,0 0 0,0 0 0,1 0 0,-1 0 0,0 0 0,0 0-1,0 0 1,0 0 0,0 0 0,0 0 0,0 0 0,0 0 0,1 0 0,-1 0 0,0 0 0,0 0 0,0 0 0,0 0 0,0 0 0,0 0 0,0 0-1,0 0 1,1 0 0,-1 0 0,0 1 0,2-3 59,1 0 0,-1 0 0,1 0 0,-1 1 0,1-1 0,0 1 0,0 0 0,-1 0 0,1 0 0,0 0 0,4 0 0,-5 0-14,117-30 193,-105 31-184,-14 0-62,0 1 1,0-1-1,0 0 1,0 0 0,0 0-1,0 1 1,0-1-1,0 0 1,0 0 0,0 0-1,0 1 1,0-1-1,0 0 1,0 0-1,0 0 1,0 1 0,0-1-1,0 0 1,0 0-1,0 0 1,0 0-1,0 1 1,-1-1 0,1 0-1,0 0 1,0 0-1,0 0 1,0 1-1,0-1 1,-1 0 0,1 0-1,0 0 1,0 0-1,0 0 1,0 0-1,-1 0 1,1 1 0,0-1-1,0 0 1,0 0-1,-1 0 1,1 0 0,0 0-1,0 0 1,0 0-1,-1 0 1,1 0-1,0 0 1,0 0 0,-1 0-1,1 0 9,0 0 0,0 0 0,0 0-1,0 0 1,-1-1 0,1 1 0,0 0 0,0 0-1,0 0 1,0 1 0,0-1 0,-1 0 0,1 0 0,0 0-1,0 0 1,0 0 0,0 0 0,0 0 0,-1 0-1,1 0 1,0 0 0,0 0 0,0 0 0,0 0-1,0 1 1,0-1 0,-1 0 0,1 0 0,0 0 0,0 0-1,0 0 1,0 0 0,0 1 0,0-1 0,0 0-1,0 0 1,0 0 0,0 0 0,0 0 0,0 1-1,0-1 1,0 0 0,0 0 0,0 0 0,0 0 0,0 0-1,0 1 1,0-1 0,0 0 0,0 0 0,0 0-1,0 0 1,0 0 0,0 1 0,0-1 0,0 0 0,0 0-1,0 0 1,1 0 37,-3 3 102,4-8 63,-6 8 5,2-3-154,4-3 182,-6 7-270,3-4 19,5-4-3,-5 6 28,1-2-20,0 0-1,0 0 1,0 0 0,0 0-1,0 0 1,0 1-1,0-1 1,0 0-1,1 0 1,-1 0-1,0 0 1,0 0 0,0 0-1,0 0 1,0 0-1,0 0 1,0 0-1,0 0 1,0 0-1,0 0 1,0 0 0,0 1-1,0-1 1,0 0-1,0 0 1,0 0-1,0 0 1,0 0 0,1-5 29,-2 5-24,5 2-14,-4-2 17,-3 1-12,1 0 41,2-4-18,66 23 34,-64-19-52,0 0 0,0 0 0,1-1 0,-1 1 1,0-1-1,0 1 0,0-1 0,1 0 0,-1 0 0,0 0 0,1 0 0,-1 0 0,0-1 0,4 0 0,17-2-14,-17 1-662,-15-2-1110,-15 0-717,9 4 586</inkml:trace>
  <inkml:trace contextRef="#ctx0" brushRef="#br0" timeOffset="2215.88">941 158 3618,'-1'-1'110,"1"1"1,-1-1 0,1 0 0,-1 0 0,1 1-1,-1-1 1,1 0 0,-1 1 0,0-1 0,0 0-1,1 1 1,-1-1 0,0 1 0,0-1 0,1 1-1,-1 0 1,0-1 0,0 1 0,0 0 0,0-1-1,0 1 1,0 0 0,0 0 0,-1 0-1,-3-1 202,5 1-223,-1 0 0,1-1 1,-1 1-1,0 0 0,1 0 0,-1 0 0,0 0 0,0 0 1,1-1-1,-1 1 0,0 1 0,1-1 0,-1 0 0,0 0 1,1 0-1,-1 0 0,0 0 0,1 1 0,-1-1 0,0 0 1,1 0-1,-1 1 0,0-1 0,1 1 0,-1-1 0,0 1 1,-2 18 448,1 0-512,-25 93 233,11-61-153,-2 4-16,17-52-84,0-1-1,0 1 0,1-1 0,-1 1 0,1 0 1,0-1-1,-1 1 0,1-1 0,1 1 0,-1 0 1,0-1-1,1 4 0,-1-16 166,9 0-159,0 1 1,1 1-1,0-1 1,0 1 0,1 1-1,16-8 1,-14 12-13,0 2 0,0-1 0,0 2 0,0 0 0,0 1 0,0 0 0,0 0 0,23 7 0,-24-5-1,0 1 1,0 0-1,0 0 1,0 1-1,0 1 1,-1 0-1,0 1 1,0 0-1,-1 0 1,0 1-1,0 1 1,-1-1-1,0 2 1,-1-1-1,14 20 1,-17-20 4,-1 0 1,0 0-1,0 0 0,-1 1 1,-1-1-1,1 1 0,-1 0 1,-1-1-1,0 1 1,0 0-1,-1 0 0,0 0 1,-3 18-1,1-22 0,0-1 0,1 0 0,-2 1 0,1-1 0,-1 0 0,0 0 0,0 0 0,0 0 0,-1-1 0,1 0 1,-1 1-1,0-1 0,-6 4 0,-6 5 24,0-1 1,-23 11-1,26-15-18,4-3 26,0-1-1,0 0 0,-1 0 0,0-1 1,1 0-1,-1-1 0,0 0 1,-1 0-1,1-1 0,0-1 1,0 1-1,0-2 0,-13-1 0,5-1 29,0 0 0,0-2-1,0 0 1,0-1-1,1-1 1,-21-11-1,-4 4 8,33 12-132,11 1-133,28 4-1385,34-14-606,-26 4 59</inkml:trace>
  <inkml:trace contextRef="#ctx0" brushRef="#br0" timeOffset="2652.54">1540 337 3522,'12'5'4586,"2"4"-4041,-1 2 0,19 17 0,-26-21-423,19 19 239,-1 0 0,-2 1 0,24 40 0,-36-51-326,0 0-1,1-1 0,1 0 1,0-1-1,1 0 0,1-1 1,0-1-1,18 14 1,-16-14-31,-14-10-5,-1 0-1,1 0 0,0-1 1,0 1-1,0-1 0,0 1 1,0-1-1,0 0 0,1 0 1,-1 0-1,0 0 0,1 0 1,3 0-1,-2 0-512,-4-1 481,0 0 0,0 0 0,0 0 0,0 0 0,0-1 0,0 1 0,-1 0 0,1 0 0,0 0-1,0 0 1,0 0 0,0 0 0,0 0 0,0 0 0,0-1 0,0 1 0,0 0 0,-1 0 0,1 0 0,0 0 0,0 0-1,0-1 1,0 1 0,0 0 0,0 0 0,0 0 0,0 0 0,0 0 0,0-1 0,0 1 0,0 0 0,0 0 0,0 0-1,0 0 1,0 0 0,1-1 0,-1 1 0,0 0 0,0 0 0,0 0 0,0 0 0,0 0 0,0 0 0,0-1 0,0 1-1,0 0 1,0 0 0,1 0 0,-1 0 0,0 0 0,0 0 0,0 0 0,0 0 0,0 0 0,1 0 0,-1-1 0,0 1-1,0 0 1,0 0 0,0 0 0,0 0 0,1 0 0,-1 0 0,0 0 0,0 0 0,0-4-1715,-6-10-973</inkml:trace>
  <inkml:trace contextRef="#ctx0" brushRef="#br0" timeOffset="3044.5">1915 289 2369,'-8'27'7152,"-41"97"-5892,-16-13-855,-65 139-119,130-249-280,-3 5 3,0 0 0,0 0 0,1 0 0,0 0 0,0 0 0,-1 10 0,36-23-3600,-12-10 1366,7-9-1307</inkml:trace>
  <inkml:trace contextRef="#ctx0" brushRef="#br0" timeOffset="3679.11">2196 71 2113,'-8'-13'4308,"11"19"-2544,-3 0-1378,-3-1-206,-5 22 117,1-1 1,1 1-1,1 0 1,-1 33 0,2 111 287,4-147-542,1 0 1,1 0 0,1-1 0,1 1 0,11 34 0,-12-50-41,0 1 1,1-1-1,0 0 1,1 0-1,-1-1 1,1 1-1,10 10 1,-11-14-6,0 0-1,0-1 1,1 1 0,-1-1-1,1 0 1,0 0 0,0-1-1,0 1 1,0-1 0,0 0-1,0 0 1,1-1 0,6 2-1,-10-3 4,0 0 0,1 0 0,-1 0 0,0 0 0,1 0 0,-1 0 0,1-1 0,-1 1 0,0-1 0,1 1 0,-1-1 0,0 0 0,0 0 0,0 0 0,0 0 0,0 0 0,0-1 0,4-2 0,0-2 21,-1 0 0,1 0 0,8-14 0,-6 9-30,-1-1 16,0 1 0,-1-1 0,-1 0 0,0-1 0,0 1 0,-1-1 0,-1 0 0,0 0 0,-1 0 0,0-1 0,-1 1 0,-1-17 0,0 9-3,-2 1 0,0-1 0,-1 1 0,-2-1 0,0 1 0,-1 1 0,-11-27 0,4 14 11,-2 2 0,-1 0 0,-1 0 0,-33-41 0,47 67-13,0 1 0,0 0-1,-1 0 1,1 0 0,-1 0-1,0 0 1,1 1 0,-1 0-1,-1 0 1,1 0 0,0 0-1,-8-2 1,9 4-8,0-1-1,1 1 0,-1 0 1,0 0-1,0 0 1,1 1-1,-1-1 1,0 0-1,0 1 0,1 0 1,-1 0-1,1 0 1,-1 0-1,1 0 1,-1 0-1,1 1 0,-1-1 1,1 1-1,0-1 1,0 1-1,0 0 1,0 0-1,-2 3 1,-3 5-184,0 0 0,0 0 0,1 1 0,0 0 1,1 1-1,1-1 0,-1 1 0,2 0 0,0 0 1,0 0-1,1 0 0,1 0 0,0 1 0,0-1 1,2 1-1,1 15 0,8 15-2033</inkml:trace>
  <inkml:trace contextRef="#ctx0" brushRef="#br0" timeOffset="4102.65">2664 590 4226,'-7'0'2449,"3"4"-1521,0 13-399,8 7-385,3 4 128,-10-4-208,10-4 32,-7 11-64,4-10-32,0-7 0,-4 6-32,0-16 32,0 9-752,15-23-5283</inkml:trace>
  <inkml:trace contextRef="#ctx0" brushRef="#br0" timeOffset="4545.72">2823 136 2929,'-4'28'5452,"-4"7"-4044,3-17-1349,0 0-1,-2 35 1,6-22 116,1 1 1,2-1 0,7 40 0,-6-56-151,0-1 0,2 1 0,-1-1 0,2 0 0,0 0 0,0 0 0,2-1 0,17 25 0,-22-34-27,0 0-1,0-1 1,1 1-1,-1-1 1,1 0 0,0 0-1,0 0 1,0-1 0,0 0-1,1 1 1,-1-1 0,1-1-1,-1 1 1,1-1-1,5 2 1,-6-3 3,-1 0 1,1 0-1,0 0 0,-1 0 0,1 0 0,0-1 1,-1 1-1,1-1 0,-1 0 0,1 0 1,-1-1-1,0 1 0,1-1 0,-1 1 1,0-1-1,0 0 0,0-1 0,0 1 1,-1 0-1,1-1 0,3-3 0,-5 5 2,3-3 6,-1 0-1,1 0 0,-1 0 1,0 0-1,0 0 1,0-1-1,0 0 0,-1 1 1,0-1-1,0 0 1,0 0-1,2-10 0,1-10 5,-2 16-7,-1-1 0,0 0 0,0 0 0,-1 0 0,-1 0 0,0 0 0,0 0 0,-3-14 0,-3-13 7,-2 0 1,-2 0-1,-1 0 0,-2 1 1,-28-56-1,22 58-12,14 23 1,-1 0-1,-1 0 1,0 0-1,0 1 1,-1 0-1,0 0 1,-14-12-1,20 21-1,1 0-1,0 1 1,0-1-1,0 1 1,0 0-1,0-1 1,-1 1-1,1 0 1,0-1-1,0 1 0,-1 0 1,1 0-1,0 0 1,0 0-1,-1 1 1,1-1-1,0 0 1,0 0-1,0 1 1,-1-1-1,1 1 1,0-1-1,0 1 0,0-1 1,0 1-1,0 0 1,0-1-1,0 1 1,0 0-1,0 0 1,0 0-1,0 0 1,1 0-1,-1 0 0,0 0 1,1 0-1,-2 1 1,-4 7-16,1 0-1,0 0 1,-5 12 0,8-15 0,-4 8-189,2 0-1,0 1 1,1 0-1,1 0 1,0 0-1,1 27 1,0-34 18,2 12-588,0 0 0,1 0 0,6 23 0,-6-34 375,12 48-3223</inkml:trace>
  <inkml:trace contextRef="#ctx0" brushRef="#br0" timeOffset="4954.9">3353 68 4738,'1'7'555,"-1"-1"0,1 1 0,-1-1 0,2 1 0,2 10 0,22 40 212,-20-47-646,-1 1 1,0 0-1,-1 0 0,0 0 1,0 0-1,3 21 0,-4 1 155,3 8-20,-1-1 0,-3 1 0,-1 0 0,-3 0 0,-6 48 0,4-61-198,-4 21-17,5-41 110,6-11-524,2-16-1340,-4-4 131,2-4-605</inkml:trace>
  <inkml:trace contextRef="#ctx0" brushRef="#br0" timeOffset="5605.89">3545 106 4690,'0'-5'258,"1"-1"0,-1 1 0,1 0 0,0 0 0,0 0 0,0 0 0,1 0 0,-1 0 0,1 0 0,0 1 0,1-1-1,-1 0 1,5-4 0,-5 6-227,0 1 0,0-1 0,1 1 0,-1 0 0,1 0 0,0 0-1,0 0 1,-1 0 0,1 0 0,0 1 0,0-1 0,1 1 0,-1 0 0,0 0-1,0 0 1,1 1 0,-1-1 0,0 1 0,5-1 0,-3 1-8,0-1 0,0 1 0,0 0 1,1 0-1,-1 1 0,0-1 0,0 1 0,0 1 1,0-1-1,0 0 0,0 1 0,0 0 0,-1 0 1,1 1-1,0-1 0,-1 1 0,0 0 1,0 0-1,6 6 0,-5-4-13,0 0 0,-1 0 0,1 0 0,-1 0 0,0 1 0,-1 0 0,1 0 0,-1 0 1,0 0-1,-1 0 0,0 0 0,0 1 0,0 0 0,0-1 0,-1 1 0,-1 0 0,1-1 0,-1 1 0,0 0 0,0 0 0,-1-1 0,0 1 0,0 0 0,0-1 0,-4 8 1,0 1 7,0-1 0,-1 0 0,-1-1 0,0 0 0,-1 0 1,-1 0-1,0-1 0,-1 0 0,0-1 0,-13 13 1,23-24-15,-1 0 0,1 0 0,0 0 0,0 1 1,0-1-1,0 0 0,0 0 0,0 0 1,0 0-1,0 0 0,0 1 0,-1-1 0,1 0 1,0 0-1,0 0 0,0 0 0,0 0 1,-1 0-1,1 1 0,0-1 0,0 0 0,0 0 1,0 0-1,-1 0 0,1 0 0,0 0 1,0 0-1,0 0 0,0 0 0,-1 0 0,1 0 1,0 0-1,0 0 0,0 0 0,-1 0 1,1 0-1,0 0 0,0 0 0,0 0 0,-1 0 1,1-1-1,0 1 0,0 0 0,0 0 1,0 0-1,0 0 0,-1 0 0,1 0 0,0 0 1,0-1-1,0 1 0,0 0 0,0 0 1,0 0-1,0 0 0,-1-1 0,1 1 0,0 0 1,0 0-1,0 0 0,0 0 0,0-1 1,0 1-1,0 0 0,0-1 0,1-13 302,-1 10-298,19-17 50,12-12-35,-29 31-25,0 0 0,0 1 0,0-1-1,1 1 1,-1-1 0,0 1 0,0 0-1,1 0 1,-1 0 0,1 0 0,-1 1 0,1-1-1,-1 1 1,4-1 0,0 2 1,1 0 1,0 0-1,-1 1 0,1 0 1,-1 0-1,0 1 1,0-1-1,0 1 0,0 1 1,0-1-1,-1 1 1,1 0-1,-1 0 0,0 1 1,0-1-1,-1 1 1,1 0-1,-1 1 0,0-1 1,6 11-1,-5-7-1,0 0 0,0 1 0,0-1 0,-1 1-1,-1 0 1,0 0 0,0 0 0,-1 0 0,0 1 0,-1-1 0,0 1-1,-1-1 1,0 11 0,-2-8 22,0 0 0,-1 0-1,-1 0 1,0 0 0,0-1 0,-1 0 0,-12 21-1,12-26 50,1-1-1,-1 1 1,-1-1 0,1 0-1,-1 0 1,0 0-1,-1-1 1,1 0-1,-1 0 1,0-1-1,0 0 1,-1 0-1,-11 4 1,12-5-36,-1 0 0,1-1-1,-1 0 1,1 0 0,-1 0 0,0-1 0,0-1 0,1 1-1,-1-1 1,0-1 0,0 1 0,0-1 0,1-1 0,-1 1-1,0-1 1,1-1 0,-1 1 0,1-1 0,0-1 0,0 1-1,0-1 1,-6-5 0,10 7-69,1 0-1,0 1 1,0-1-1,0 0 1,0 0 0,0-1-1,0 1 1,0 0-1,1-1 1,-1 1 0,1-1-1,0 1 1,0-1-1,0 1 1,-1-5 0,2 6-114,0-1 0,0 0 1,0 0-1,1 0 1,-1 1-1,1-1 1,-1 0-1,1 0 0,-1 1 1,1-1-1,0 1 1,0-1-1,0 1 0,0-1 1,0 1-1,0-1 1,0 1-1,0 0 1,1-1-1,-1 1 0,1 0 1,-1 0-1,1 0 1,2-1-1,18-10-3633</inkml:trace>
  <inkml:trace contextRef="#ctx0" brushRef="#br0" timeOffset="6664.87">470 1267 3330,'-13'4'280,"5"-1"169,-1 1 1,1-2 0,-1 0 0,0 0 0,0 0-1,0-1 1,0 0 0,0-1 0,-10 0 0,9-2 43,8 1-304,-1 1-1,0-1 0,1 1 1,-1 0-1,0-1 1,1 1-1,-1 0 0,0 0 1,1 1-1,-1-1 1,0 1-1,-4 1 0,21 3 158,-1 1-1,1-2 1,23 5-1,5-4-257,1-2-1,69-3 1,80-20 30,-41 2-24,507-37 146,-286 38-173,-238 12-27,187 19 1,-61 0 22,76-3-29,133 2 4,-427-12 54,0-2 0,0-3 0,-1 0 0,1-3 0,40-12 0,-68 15-28,0 0 0,0 1 0,0 1 1,0 0-1,1 1 0,-1 1 0,0 0 0,17 3 0,-8-4 32,-23 1-96,0 0 1,0 0-1,0 0 0,0 0 1,0 1-1,0-1 1,0 0-1,0 0 1,0 0-1,0 0 0,0 0 1,0 0-1,0 0 1,0 0-1,0 0 1,0 0-1,0 1 0,0-1 1,0 0-1,0 0 1,0 0-1,0 0 1,0 0-1,0 0 0,0 0 1,0 0-1,-1 0 1,1 0-1,0 0 1,0 0-1,0 0 0,0 0 1,0 0-1,0 1 1,0-1-1,0 0 1,0 0-1,0 0 0,2 0 9,-6-2-5,4 2-4,-1 0 0,1 0 1,0 0-1,0 0 0,0-1 0,0 1 0,0 0 1,-1 0-1,1 0 0,0 0 0,0 0 0,0 0 1,0 0-1,-1 0 0,1 0 0,0-1 0,0 1 1,0 0-1,-1 0 0,1 0 0,0 0 0,0 0 1,0 0-1,-1 0 0,1 0 0,0 1 0,0-1 1,0 0-1,-1 0 0,1 0 0,0 0 0,0 0 1,0 0-1,0 0 0,-1 0 0,1 0 0,0 1 1,0-1-1,0 0 0,0 0 0,0 0 0,-1 0 1,1 0-1,0 1 0,0-1 0,0 0 0,0 0 1,0 0-1,0 0 0,0 1 0,0-1 0,0 0 1,0 1-1,1 0-11,-1-5-32,0 3-12,0 0 0,0 0 0,-1 1-1,1-1 1,0 0 0,-1 1 0,1-1-1,-1 0 1,1 1 0,-1-1-1,1 1 1,-1-1 0,1 1 0,-1-1-1,0 1 1,1-1 0,-1 1 0,0-1-1,1 1 1,-1 0 0,0 0 0,1-1-1,-1 1 1,0 0 0,0 0 0,1 0-1,-1 0 1,0-1 0,0 1 0,-1 1-1,-25-2-1496,-1 6-606,-8 10-817</inkml:trace>
  <inkml:trace contextRef="#ctx0" brushRef="#br0" timeOffset="7888">785 1581 3842,'0'-1'82,"0"1"0,-1-1 0,1 0 0,0 0 0,-1 1 0,1-1 1,-1 0-1,1 0 0,0 1 0,-1-1 0,0 1 0,1-1 0,-1 0 0,1 1 1,-1-1-1,0 1 0,1-1 0,-1 1 0,0-1 0,0 1 0,1 0 0,-1 0 0,0-1 1,0 1-1,0 0 0,1 0 0,-1 0 0,0-1 0,0 1 0,0 0 0,0 0 1,0 1-1,-1 0 31,0 0 1,1 0 0,0 0-1,-1 0 1,1 0 0,0 1-1,-1-1 1,1 0 0,0 1-1,0-1 1,0 1 0,0 0-1,-1 2 1,-4 9 118,1 0 0,-5 22 0,3-5-116,1 0 1,2 1-1,0 0 1,3 0-1,0 0 1,2 0-1,1 0 1,2-1-1,1 1 1,1-1-1,2 0 1,0 0-1,3-1 1,19 42-1,-21-54-102,-3-4 0,0-1 0,1 0 0,0 0 1,12 14-1,-15-22-12,0-1 0,0 1 0,0 0 0,0-1 0,1 0 0,-1 0 0,1-1 0,0 1 0,0-1 0,0 0 0,0 0 0,1-1 0,-1 1 0,9 0 0,-12-2-2,0 0 0,0 0 0,0 0 0,0 0 1,0 0-1,0 0 0,0-1 0,1 1 0,-1-1 0,0 1 0,0-1 1,0 0-1,-1 0 0,1 0 0,0 0 0,0 0 0,2-2 0,0-1 9,0 1 0,-1-1 0,0 0 0,0 0 0,0 0-1,0 0 1,3-6 0,-2 0 6,1 0 0,-1 0-1,-1-1 1,0 1 0,-1-1-1,3-14 1,-4 0-3,0 0 0,-2-1 0,0 1 0,-2 0-1,-1 1 1,0-1 0,-2 1 0,-1-1 0,-1 2 0,-1-1 0,-1 1 0,-25-41 0,30 57-15,-8-12 18,-26-32 0,34 46-18,0-1 1,-1 1-1,0 1 0,0-1 0,0 1 1,0 0-1,-1 0 0,1 1 0,-14-5 1,17 7-15,-1 0-1,0 0 1,0 0 0,0 1 0,1-1 0,-1 1 0,0 0-1,0 1 1,0-1 0,0 0 0,0 1 0,1 0 0,-1 0 0,0 0-1,1 1 1,-1-1 0,1 1 0,-1 0 0,1 0 0,-1 0-1,1 0 1,0 0 0,0 1 0,1 0 0,-1-1 0,0 1-1,1 0 1,-1 0 0,1 1 0,-2 2 0,0 1-136,1-1-1,0 0 1,0 1 0,0 0 0,1 0-1,0-1 1,0 1 0,0 1 0,1-1-1,0 0 1,1 0 0,0 0 0,0 1-1,2 12 1,9 24-1341,0 1-1003</inkml:trace>
  <inkml:trace contextRef="#ctx0" brushRef="#br0" timeOffset="8373.93">1228 2172 5154,'12'20'1313,"-1"4"-529,4 7-127,4-7-129,-7 0-272,-12-3 48,4 24-208,-12-28 0,0 7-32,8-4-112,-11-13 48,11-14-224</inkml:trace>
  <inkml:trace contextRef="#ctx0" brushRef="#br0" timeOffset="8793.02">1582 1745 5298,'-1'2'224,"-1"0"0,1 0 0,0 0 0,-1 1-1,1-1 1,0 0 0,0 0 0,1 1 0,-1-1 0,0 0-1,1 1 1,-1-1 0,1 1 0,0-1 0,0 4-1,3 48 350,0-22-322,11 131 263,-9-123-398,-3-30-84,-1 0 0,2-1 0,-1 1 0,1 0 0,1-1 0,0 1 0,0-1 0,1 0 0,0 0 0,8 11 0,-11-19-29,-1 1-1,1-1 1,-1 1 0,1-1-1,0 0 1,0 0 0,0 0-1,0 0 1,0 0 0,0 0 0,0 0-1,0-1 1,0 1 0,0-1-1,0 1 1,0-1 0,0 0-1,0 0 1,0 0 0,1 0 0,-1 0-1,0-1 1,0 1 0,0 0-1,0-1 1,0 0 0,0 1-1,0-1 1,0 0 0,0 0 0,0 0-1,0 0 1,-1-1 0,1 1-1,0 0 1,-1-1 0,4-3-1,5-5 28,-1-1 0,1 0-1,-2-1 1,11-17 0,-17 26-20,3-7 5,0 0 1,-1 0-1,-1 0 0,1 0 0,-1 0 0,-1-1 0,0 1 0,-1-1 1,1-12-1,-1 3 15,-2-1 1,0 1-1,-1 0 1,-5-22-1,1 22-19,-2-1-1,0 1 0,-19-35 0,26 54-10,-3-7 2,0 1 1,-1-1-1,0 1 1,0 0-1,-1 1 1,0-1-1,0 1 1,-1 0-1,1 1 1,-1 0-1,-1 0 1,1 0-1,0 1 1,-1 0-1,0 0 1,-12-3-1,18 6-4,1 1 1,-1 0-1,1 0 0,-1 0 0,1 1 0,-1-1 0,1 0 1,0 0-1,-1 1 0,1-1 0,-1 1 0,1-1 0,0 1 1,-1 0-1,1 0 0,0-1 0,0 1 0,0 0 0,-1 0 1,1 0-1,0 0 0,-1 3 0,-20 31-67,15-22 36,1-3-192,1 1 0,0 0 0,1 0-1,0 0 1,1 1 0,0-1 0,1 1 0,0 0 0,0-1-1,2 1 1,-1 0 0,1 0 0,1 0 0,4 21 0,5 16-1984</inkml:trace>
  <inkml:trace contextRef="#ctx0" brushRef="#br0" timeOffset="9185.38">2164 1622 5106,'3'5'2991,"-2"25"-2203,-2-25-754,1 0-1,0-1 0,0 1 1,0-1-1,0 1 0,2 5 1,12 77 321,-2-3 96,-6-53-262,-2 0 0,-1 1 0,-2-1 0,-1 1 0,-1-1 0,-8 44 0,6-56-126,3-15-52,-1 0-1,1-1 0,-1 1 0,0 0 0,0-1 1,-1 1-1,1-1 0,-1 1 0,-1 3 0,3-7-18,-1 0-1,1 0 0,0 0 0,0 0 1,0 0-1,0 0 0,0 0 0,0 0 1,-1 0-1,1 0 0,0 0 1,0 0-1,0 0 0,0 1 0,0-1 1,0 0-1,-1 0 0,1 0 0,0 0 1,0 0-1,0 0 0,0 0 1,0-1-1,0 1 0,-1 0 0,1 0 1,0 0-1,0 0 0,0 0 1,0 0-1,0 0 0,0 0 0,-1 0 1,1 0-1,0 0 0,0 0 0,0 0 1,0-1-1,0 1 0,0 0 1,0 0-1,0 0 0,0 0 0,-1 0 1,1 0-1,0 0 0,0-1 1,0 1-1,0 0 0,0 0 0,0 0 1,0 0-1,0 0 0,0-1 0,0 1 1,0 0-1,0 0 0,0 0 1,0 0-1,0 0 0,0 0 0,0-1 1,0 1-1,1 0 0,-4-11-1731,2-6-189,1-9-1022</inkml:trace>
  <inkml:trace contextRef="#ctx0" brushRef="#br0" timeOffset="9592">2327 1646 5074,'6'9'2127,"-6"-9"-2106,0 1 0,0-1 0,0 0 0,0 1 0,0-1 0,1 0 0,-1 1 0,0-1 1,0 0-1,0 0 0,0 1 0,1-1 0,-1 0 0,0 0 0,0 0 0,1 1 0,-1-1 0,0 0 1,0 0-1,1 0 0,-1 1 0,0-1 0,1 0 0,-1 0 0,0 0 0,1 0 0,-1 0 0,0 0 1,1 0-1,-1 0 0,0 0 0,1 0 0,-1 0 0,0 0 0,1 0 0,-1 0 0,0 0 0,0 0 1,1 0-1,-1 0 0,0-1 0,1 1 0,-1 0 0,12-1 289,1-1-83,1 0-1,-1 0 1,24-9 0,-10 2-153,32-15 120,-56 22-188,0 1 1,-1-1-1,1 0 0,0 0 1,-1 0-1,1 0 1,-1 0-1,0 0 1,0-1-1,0 1 0,0-1 1,0 0-1,-1 1 1,1-1-1,1-5 0,4-1-46,-7 9 36,0 0 1,0 0-1,0 0 1,0 0-1,0 0 1,-1 0-1,1 0 0,0 0 1,0 0-1,0 0 1,0 0-1,0 0 1,0 0-1,0 0 1,0 0-1,-1 0 0,1 0 1,0 0-1,0 0 1,0 0-1,0 0 1,0 0-1,0-1 0,0 1 1,0 0-1,0 0 1,0 0-1,-1 0 1,1 0-1,0 0 0,0 0 1,0 0-1,0 0 1,0-1-1,0 1 1,0 0-1,0 0 1,0 0-1,0 0 0,0 0 1,0 0-1,0 0 1,0-1-1,0 1 1,0 0-1,0 0 0,0 0 1,0 0-1,0 0 1,0 0-1,0 0 1,0 0-1,0-1 1,0 1-1,1 0 0,-1 0 1,0 0-1,0 0 1,0 0-1,0 0 1,0 0-1,0 0 0,0 0 1,0 0-1,-35 14-4382,19-13 2770</inkml:trace>
  <inkml:trace contextRef="#ctx0" brushRef="#br0" timeOffset="10007.02">2423 1624 2033,'-25'4'5515,"23"-3"-5365,0 1-1,1-1 1,-1 1-1,1-1 1,-1 1 0,1 0-1,0-1 1,-1 1-1,1 0 1,-1 3 0,-8 28 391,4-5-247,2-16-210,2-1 1,-1 0-1,1 1 1,1-1-1,0 1 1,1 0 0,0-1-1,3 19 1,0 22 151,-3-51-233,0-1-1,0 1 0,0-1 1,0 1-1,0 0 0,0-1 1,0 1-1,1-1 0,-1 1 1,0-1-1,0 1 0,1 0 1,-1-1-1,0 1 0,1-1 1,-1 0-1,1 1 0,-1-1 1,0 1-1,1-1 0,-1 0 1,1 1-1,-1-1 0,1 0 1,-1 1-1,1-1 0,0 0 1,2 3-15,5-19 35,-2 5 43,0 0 1,0 1-1,9-11 1,-12 18-54,0 0 0,-1 0 0,1 0 0,0 1-1,1-1 1,-1 1 0,0 0 0,1 0 0,-1 0 0,1 0 0,0 1 0,-1-1 0,1 1 0,5-1 0,14-5-10,-21 6-2,1-1-1,-1 2 1,1-1 0,-1 0-1,1 0 1,-1 1-1,1-1 1,-1 1 0,1 0-1,0 0 1,4 0-1,-3 1 2,0-1 0,0 1 0,0 0 0,0 0 0,0 0 0,-1 0 1,1 1-1,0 0 0,-1-1 0,1 1 0,-1 1 0,0-1 0,0 0 0,0 1 0,0 0 0,0-1 0,0 1 0,-1 0 0,1 0 0,3 7 0,-3-6 3,-1 0 0,1 1 1,-1-1-1,0 1 0,0 0 0,0 0 0,-1 0 0,0 0 1,1 0-1,-2 0 0,1 0 0,-1 0 0,0 9 0,-1 5 7,-1 0-1,-7 25 0,8-38-13,-2 5 13,-1 1 0,-1-1 1,0 0-1,0 0 0,-1-1 0,0 1 0,-1-1 1,-12 15-1,8-10 43,5-10-20,1-1 0,-1 1 0,0-1 0,0 0 1,0-1-1,-1 0 0,1 0 0,-1 0 0,0 0 0,1-1 0,-1 0 1,0-1-1,0 0 0,-13 1 0,12-3 0,-1-1 0,0 0 0,0 0 0,1-1 0,-1 0 0,1 0 0,-11-7 0,4 3 1,10 5-47,0-2 1,0 1-1,1 0 1,-1-1-1,1 0 0,0 0 1,0 0-1,-6-9 1,12 10-376,0-1 0,-1 1 0,2-1-1,-1 1 1,0 0 0,0 0 0,1 0 0,0 0 0,0 0 0,-1 0 0,7-3 0,10 1-2164</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3:50.726"/>
    </inkml:context>
    <inkml:brush xml:id="br0">
      <inkml:brushProperty name="width" value="0.1" units="cm"/>
      <inkml:brushProperty name="height" value="0.1" units="cm"/>
    </inkml:brush>
  </inkml:definitions>
  <inkml:trace contextRef="#ctx0" brushRef="#br0">1741 492 2609,'-16'-17'1172,"-33"-32"1418,45 46-2488,0 0-1,0 0 1,0 1-1,0-1 1,0 1 0,0 0-1,-1 0 1,1 0-1,-1 1 1,1 0 0,-9-2-1,-53 2 530,-110 11 0,146-7-512,1 3 0,1 0 0,-1 2 0,-38 15 0,-105 56 351,153-68-403,0 0 1,0 2-1,1 0 1,0 1-1,-20 21 1,-70 89 184,28-29 16,65-79-205,-190 220 415,175-198-393,2 3-1,2 0 1,2 2-1,-26 60 0,8 10 127,5 2 0,-27 146 0,59-228-167,1-1 0,2 1 0,1 0 0,5 51-1,31 129 173,-19-154-158,2 0 0,3-1 0,38 75 0,-17-54 29,53 74-1,-28-47-33,-36-56-20,2-2-1,75 83 1,-86-107-24,2-2 0,0-1 1,2-1-1,0-1 0,1-1 1,53 26-1,36 6 140,1-5-1,245 57 1,-311-94-142,1-2 0,0-3 0,0-2-1,73-8 1,-100 5 12,1-1 0,-1-1 0,1-1 0,-1-1 0,-1-1 0,1-2 0,40-19 0,-33 12-4,0-2 0,-1-1 0,-1-1 0,-1-2 1,-1-1-1,0-1 0,44-51 0,-36 29 30,-2-2 1,-2-1 0,-2-1 0,34-79 0,-51 98 34,23-55 126,-4-1-1,22-95 0,-25 56 87,-11 53-213,-4 0 0,11-139 0,-26-97 189,-3 234-181,-3 0 1,-19-82-1,1-7 59,3 16-148,17 124 2,-1 0 0,-2 1 0,0 0 0,-13-25 0,-8-13 0,13 27 0,-1 0 0,-28-40 0,3 28 0,6 9 0,23 22 0,1 0 0,-2 1 0,0 0 0,-1 1 0,0 0 0,-1 2 0,0-1 0,-1 2 0,0 1 0,-1 0 0,-28-10 0,-19-4 0,24 8 0,-46-10 0,53 17-211,-1 1 0,-1 2 0,1 1 0,-1 2 0,0 1 0,-61 7-1,74 0-617,1 1 0,0 1 0,0 0-1,1 2 1,-28 17 0,10-5-1490</inkml:trace>
  <inkml:trace contextRef="#ctx0" brushRef="#br0" timeOffset="1383.16">58 478 4130,'-4'-7'988,"-7"-3"3351,11 10-4298,-8 51 507,2 0 0,0 57 0,-1 15 65,2-148-497,2 9-21,0-1-1,-2-25 1,7 9-86,1 1-1,1-1 1,2 1 0,1 0-1,1 0 1,2 1 0,15-32-1,-16 44 16,1 1 0,22-30-1,-28 42-17,0 1-1,0-1 1,1 1-1,0 1 0,0-1 1,0 1-1,1 0 1,-1 0-1,1 0 0,0 1 1,0 0-1,8-3 1,-12 5 1,0 0 1,0 1 0,0 0-1,1 0 1,-1-1-1,0 1 1,0 0 0,0 1-1,0-1 1,1 0 0,-1 1-1,0-1 1,0 1-1,0 0 1,0-1 0,0 1-1,0 0 1,0 0 0,3 3-1,-2-1 11,1 0 0,-1 0 0,0 1 0,0-1-1,-1 1 1,1 0 0,-1 0 0,1 0 0,1 4-1,1 8 37,1-1 0,-2 1 0,0 0 0,2 20 0,-2-11-43,10 107 98,-14-117-99,0 0 0,-1 1 1,-1-1-1,0 0 0,-1 0 1,-8 24-1,11-38-40,-1-1 0,1 0 0,0 0 0,0 1 0,0-1 0,0 0 1,-1 0-1,1 0 0,0 1 0,0-1 0,0 0 0,-1 0 0,1 0 0,0 0 0,0 0 0,-1 0 0,1 1 0,0-1 0,0 0 0,-1 0 1,1 0-1,0 0 0,-1 0 0,1 0 0,0 0 0,0 0 0,-1 0 0,1 0 0,0 0 0,-1 0 0,1 0 0,0 0 0,0 0 0,-1-1 0,1 1 1,0 0-1,0 0 0,-1 0 0,1 0 0,0 0 0,0-1 0,0 1 0,-1 0 0,1 0 0,0 0 0,0-1 0,0 1 0,-1 0 0,1 0 1,0-1-1,0 1 0,0 0 0,0 0 0,0-1 0,-19-23-3379,2 1 588,3 7-460</inkml:trace>
  <inkml:trace contextRef="#ctx0" brushRef="#br0" timeOffset="1758.19">21 599 4050,'-1'0'76,"1"1"0,-1-1 1,1 0-1,-1 0 0,1 0 1,0 1-1,-1-1 0,1 0 1,0 0-1,-1 1 0,1-1 0,0 0 1,-1 1-1,1-1 0,0 1 1,-1-1-1,1 0 0,0 1 1,0-1-1,0 1 0,-1-1 0,1 1 1,0-1-1,0 0 0,0 1 1,0-1-1,0 1 0,0-1 1,0 1-1,0-1 0,0 1 0,0-1 1,0 1-1,0-1 0,0 1 1,0-1-1,1 0 0,-1 1 1,0-1-1,0 1 0,0-1 0,1 0 1,-1 1-1,0-1 0,1 1 1,-1-1-1,0 0 0,1 1 1,-1-1-1,1 0 0,0 1 15,1 0-1,0-1 0,0 1 1,-1-1-1,1 0 0,0 1 1,0-1-1,0 0 1,0 0-1,-1 0 0,1 0 1,4-1-1,57-15 361,80-31 0,-139 45-934,1 2 1,-1-1 0,0 1-1,0-1 1,1 1-1,-1 0 1,8 2-1,-9-2 32,11 2-2951</inkml:trace>
  <inkml:trace contextRef="#ctx0" brushRef="#br0" timeOffset="4278.27">4015 624 2641,'-4'-11'218,"0"0"0,-1 1-1,0-1 1,-1 1 0,0 0-1,-1 1 1,0-1 0,0 1-1,-1 1 1,0-1 0,-1 1-1,0 1 1,0 0 0,0 0-1,-1 0 1,0 1 0,0 1-1,-1 0 1,0 0 0,0 1-1,-21-5 1,-66-17 204,-149-32 557,202 50-777,0 2-1,0 3 0,-74 2 0,95 2-113,1 1-1,-1 1 1,1 1-1,0 1 1,0 1-1,1 1 1,-1 1-1,2 1 1,-27 15-1,-153 108 466,157-100-435,2 2 0,-54 59 1,12-13-31,54-54-49,-43 48-1,59-58-35,-1-2 0,-30 24 1,29-25 0,1 0 0,0 1 0,-19 21 1,31-31-7,-10 12 2,1 0 0,1 0-1,0 1 1,-8 20 0,-14 30 9,21-43-12,0 0 0,2 1 0,-12 40 0,0 46 44,4 0 0,6 0-1,1 165 1,11-225-8,-1 4 5,8 68-1,-4-104-35,0-1 0,2 1 1,0-1-1,0 0 0,2 0 0,0-1 0,15 26 0,72 130 118,20 31-55,-81-150-39,46 67 4,-62-98-4,10 13 0,1-2 0,52 51 0,-31-42 75,2-2 0,2-2 0,2-2 0,1-3 0,1-3 0,2-1 0,1-4 0,75 23 0,-119-45-61,94 28 204,211 33 0,-286-61-244,0-1-1,1-2 1,-1-1 0,0-2-1,0-2 1,0-1-1,-1-2 1,0-1-1,0-1 1,49-21-1,-19-1 15,82-50 0,-115 59-6,0 0 1,-1-2-1,-2-1 0,32-35 1,127-182 17,-173 224 9,83-127 313,-83 122-298,-2-1 0,0 0 0,-2-1 0,10-39 0,23-138 293,2-9-249,-35 161-59,-3 0 0,-1 0 0,-4-94 0,0 25 9,-3 93 26,0-1 1,-2 0-1,-13-49 0,-1-20 33,14 75-68,-1-27 6,-3 1 0,-17-60 0,-29-97 340,46 174-340,-2 0 1,-1 1-1,-1 0 0,-2 1 0,-1 0 0,-24-38 0,6 22-18,-69-87 33,88 116-55,-2 1 1,1 0 0,-2 1 0,0 0 0,-1 2-1,-19-12 1,-9 0-56,-1 1 0,-63-21 1,90 37-383,-1 1 1,0 1 0,0 1-1,0 0 1,0 2 0,0 0 0,0 1-1,-35 6 1,34-1-1745,2 5-984</inkml:trace>
  <inkml:trace contextRef="#ctx0" brushRef="#br0" timeOffset="5566.28">4419 44 2481,'0'0'171,"-1"-1"0,1 1 0,0-1 0,0 1 0,0-1 1,0 1-1,0-1 0,0 1 0,0-1 0,0 1 0,0-1 0,0 1 0,0-1 0,0 1 0,4-6 2395,-3 6-2395,-1-1 0,1 1 0,0-1-104,-1 1-1,0 0 1,1-1-1,-1 1 1,1 0-1,-1-1 0,1 1 1,-1 0-1,1 0 1,-1-1-1,1 1 1,0 0-1,-1 0 1,1 0-1,-1 0 1,1 0-1,-1 0 1,1 0-1,0 0 1,-1 0-1,1 0 1,-1 0-1,1 0 0,-1 0 1,1 0-1,0 0 1,-1 1-1,1-1 1,-1 0-1,1 0 1,-1 1-1,1-1 1,-1 0-1,0 1 1,1-1-1,-1 1 1,1-1-1,-1 0 0,0 1 1,1-1-1,-1 1 1,0-1-1,1 1 1,-1-1-1,0 2 1,4 20 233,-2 0 0,-1 0 0,-3 44-1,1 17-215,3-53-78,0-14 1,-1 0 0,0 0-1,-2 0 1,0 0 0,0 0 0,-7 25-1,8-40-3,0-1 0,0 0-1,0 1 1,0-1-1,0 1 1,0-1 0,0 0-1,0 1 1,0-1-1,0 0 1,0 1 0,0-1-1,0 0 1,0 1 0,-1-1-1,1 0 1,0 1-1,0-1 1,0 0 0,0 1-1,-1-1 1,1 0-1,0 0 1,0 1 0,-1-1-1,1 0 1,0 0-1,-1 0 1,1 1 0,0-1-1,-1 0 1,1 0-1,0 0 1,-1 0 0,1 0-1,0 1 1,-1-1 0,1 0-1,0 0 1,-1 0-1,1 0 1,-1 0 0,-6-17 29,1-27-25,7 9 1,0 0 0,12-61 0,-10 82-5,0 0-1,1 1 1,1-1-1,0 1 0,1 0 1,1 0-1,0 1 1,0-1-1,16-17 0,-18 24 4,2 1 0,-1 0 0,0 1 0,1-1-1,0 1 1,0 1 0,0-1 0,1 1-1,-1 0 1,1 1 0,0 0 0,-1 0-1,1 1 1,0 0 0,0 0 0,10 1 0,-13 0-2,-1 0 1,1 1 0,-1-1 0,0 1 0,1 0 0,-1 0 0,0 1 0,0-1 0,0 1-1,0 0 1,0 0 0,0 0 0,5 4 0,-7-4-3,1 1-1,-1-1 1,0 1 0,0 0-1,0 0 1,0 0 0,-1 0-1,1 0 1,-1 0 0,0 0-1,1 0 1,-2 0 0,1 1 0,0-1-1,0 0 1,-1 1 0,0-1-1,0 1 1,0 4 0,-2 1-3,0-1 0,0 1 0,0 0 1,-1-1-1,-1 0 0,1 1 1,-1-1-1,-1-1 0,1 1 1,-2-1-1,1 0 0,-1 0 0,0 0 1,0-1-1,0 1 0,-1-2 1,0 1-1,-11 6 0,17-12 3,1 0-1,-1 0 1,1 1-1,-1-1 1,0 0-1,1 0 1,-1 0-1,1 0 1,-1 0 0,0 0-1,1 0 1,-1 0-1,1 0 1,-1 0-1,0-1 1,1 1-1,-1 0 1,1 0-1,-1-1 1,1 1-1,-1 0 1,1 0-1,-1-1 1,1 1-1,-1-1 1,1 1 0,-1 0-1,1-1 1,-1 1-1,1-1 1,0 1-1,-1-1 1,1 1-1,0-1 1,0 0-1,-1 1 1,1-1-1,0 1 1,0-1-1,0 1 1,0-1 0,0 0-1,0 1 1,0-1-1,0 1 1,0-1-1,0 0 1,0 0-1,0-2 3,-1 1 0,1-1 0,0 1 0,0-1 0,1 1-1,-1-1 1,0 0 0,1 1 0,0-1 0,1-2 0,1-1-1,2 1 0,-1 0 0,1 0 0,-1 0-1,1 1 1,1-1 0,-1 1 0,0 1 0,1-1 0,0 1 0,0 0 0,0 0 0,0 0 0,1 1 0,-1 0 0,1 1 0,-1-1 0,1 1 0,0 0 0,11 1 0,-9 0-3,0 0 1,-1 1-1,1 0 0,0 0 0,-1 1 1,1 0-1,-1 1 0,0 0 0,0 0 1,0 1-1,0 0 0,0 0 1,-1 1-1,0 0 0,10 9 0,-9-7 1,-1 0 1,0 1-1,-1 0 0,0 0 0,0 1 0,-1-1 0,0 1 0,0 1 0,-1-1 0,3 11 0,-5-15 4,-1 0 0,0 0-1,-1 0 1,1 0-1,-1 0 1,0 0 0,0 0-1,-1 0 1,1 1-1,-1-1 1,0 0-1,-1 0 1,1-1 0,-1 1-1,0 0 1,0 0-1,0-1 1,-1 1-1,0-1 1,0 0 0,0 0-1,-4 4 1,1-1 64,-1-1 1,1 0 0,-2 0 0,1 0-1,-1-1 1,1 0 0,-1-1 0,-1 1 0,1-2-1,-18 6 1,13-5 32,-1-1 0,0-1 0,0-1 0,0 0 0,0 0-1,-23-3 1,29 1-71,-9 0 24,-1-1 0,0 0 0,1-1 0,-1-1-1,1-1 1,0 0 0,-25-12 0,41 16-65,0 0 0,-1 0 0,1 0 0,0 1 0,0-1 0,-1 0 0,1 1 0,0-1 0,-1 1 0,1-1 0,-1 1 0,1-1 0,0 1-1,-1 0 1,1 0 0,-1 0 0,1 0 0,-1 0 0,1 0 0,-1 0 0,1 1 0,-1-1 0,1 0 0,0 1 0,-3 0 0,3 1-183,0-1 0,1 1 0,-1 0 0,0-1-1,1 1 1,-1 0 0,1 0 0,-1-1 0,1 1 0,0 0 0,0 0-1,0 0 1,0 0 0,0-1 0,0 1 0,0 0 0,0 0 0,1 0 0,-1-1-1,2 3 1,0 5-2421</inkml:trace>
  <inkml:trace contextRef="#ctx0" brushRef="#br0" timeOffset="5945.26">5037 559 7700,'-3'-3'912,"3"5"-448,3 1-96,-1-8-368,4 5-32,-3 0-752</inkml:trace>
</inkml:ink>
</file>

<file path=word/ink/ink6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3:40:57.461"/>
    </inkml:context>
    <inkml:brush xml:id="br0">
      <inkml:brushProperty name="width" value="0.1" units="cm"/>
      <inkml:brushProperty name="height" value="0.1" units="cm"/>
      <inkml:brushProperty name="color" value="#E71224"/>
    </inkml:brush>
  </inkml:definitions>
  <inkml:trace contextRef="#ctx0" brushRef="#br0">2859 39 6131,'-26'-5'3156,"27"7"-3058,1-1 1,0 1-1,0-1 0,-1 1 1,1 0-1,-1 0 0,0 0 1,1 0-1,-1 0 0,0 0 1,0 0-1,0 1 0,1 3 1,10 17 154,86 86 704,8 9-708,-85-93-232,2-1 1,0-1-1,33 25 0,86 53 35,-44-32-66,-36-30 5,-32-21 20,-28-17-11,-1 0 1,0-1 1,0 0-1,0 1 0,0-1 0,0 1 0,0 0 0,0-1 0,0 1 0,0 0 0,0-1 1,-1 1-1,1 0 0,0 0 0,0 0 0,-1 0 0,1 0 0,-1 0 0,1 1 1,-1-1 2,0 0 1,-1 0 0,1-1 0,-1 1 0,0 0 0,1 0 0,-1-1 0,1 1 0,-1 0-1,0-1 1,0 1 0,1-1 0,-1 1 0,0-1 0,0 1 0,0-1 0,0 1-1,-1 0 1,-20 12 20,-12 12-21,-90 72 165,99-74-144,-24 23 261,-74 88 1,98-97-204,18-26-30,-1 0 1,-15 18-1,11-8 3,12-19-53,-1 0 0,0 1 0,0-1 0,0 0 0,0 0 0,0 0 0,0-1 0,-1 1 0,1 0 0,0 0-1,-1-1 1,0 1 0,1-1 0,-1 1 0,0-1 0,0 1 0,0-1 0,-3 1 0,5-2-7,1 0 0,-1 0 0,0 0 0,0 0 0,0 0 0,1 0 1,-1-1-1,0 1 0,0 0 0,0 0 0,1 0 0,-1-1 0,0 1 0,0 0 0,0 0 0,0 0 0,0-1 1,0 1-1,0 0 0,1 0 0,-1-1 0,0 1 0,0 0 0,0 0 0,0 0 0,0-1 0,0 1 0,0 0 1,0 0-1,0-1 0,0 1 0,0 0 0,0 0 0,0-1 0,-1 1 0,1 0 0,0-1 0,0 1-40,-1-1-1,0 0 0,1 1 0,-1-1 0,0 0 0,1 1 1,-1-1-1,0 1 0,0 0 0,1-1 0,-1 1 0,0 0 0,0-1 1,0 1-1,0 0 0,1 0 0,-1-1 0,-2 1 0,3 0-15,0 1-1,0-1 0,-1 0 0,1 0 1,0 0-1,-1 0 0,1 0 0,0 0 1,-1 0-1,1 0 0,0 0 0,0 0 0,-1 0 1,1 0-1,0 0 0,-1 0 0,1 0 1,0-1-1,0 1 0,-1 0 0,1 0 1,0 0-1,-1 0 0,1 0 0,0-1 1,0 1-1,0 0 0,-1 0 0,1 0 1,0-1-1,0 1 0,0 0 0,-1 0 1,1-1-1,0 1 0,0 0 0,0-1 0,0 1 1,0 0-1,0 0 0,0-1 0,0 1 1,0 0-1,-1-1 0,1 1 0,0 0 1,1-1-1,-1 1 0,0 0 0,0 0 1,0-1-1,0 1 0,0 0 0,0-1 1,0 1-1,1-4-242,0-4-2261</inkml:trace>
  <inkml:trace contextRef="#ctx0" brushRef="#br0" timeOffset="1512.1">3941 143 5090,'-2'3'327,"-1"0"0,1 0 0,0 0 0,-1 0 0,1-1-1,-1 1 1,0-1 0,-4 4 0,-12 11-102,10-4-42,0 1-1,1 1 1,1-1-1,1 1 1,0 0-1,-6 23 1,0 20 98,3 0 1,2 1-1,3 0 0,2 0 0,3 0 1,16 112-1,-13-152-267,0 1 0,1-1 0,1 0-1,1-1 1,0 1 0,2-1 0,0-1 0,1 1 0,0-2 0,15 17 0,-20-26-15,1 0 0,1-1 0,-1 0 1,1 0-1,0-1 0,1 0 1,-1 0-1,1-1 0,0 0 0,15 5 1,-17-7-2,1 0 1,0-1 0,1 0-1,-1 0 1,0-1-1,0 0 1,0 0 0,0-1-1,0 0 1,0 0 0,0-1-1,0 1 1,0-2-1,0 1 1,6-4 0,4-3 15,1-1 0,-1-1 0,-1 0 0,0-1 0,0-1 0,-2 0 1,16-19-1,-13 13-4,-1-1 1,-1 0-1,0-2 1,-2 0-1,11-24 1,-12 15-5,-1-1 0,-2 1 1,-1-1-1,-1-1 0,-2 0 1,-1 1-1,-2-1 0,-1-1 1,-2 1-1,-1 0 0,-2 0 1,-1 1-1,-1-1 0,-2 1 1,-1 0-1,-1 1 0,-2 0 0,-20-36 1,25 56-3,0 0 0,-1 0 1,0 0-1,-1 1 0,-1 1 0,1-1 1,-1 2-1,-1-1 0,-17-10 1,22 15-7,-1 0 1,1 1 0,-1 0 0,0 0 0,0 1 0,0 0 0,0 0 0,0 0-1,0 1 1,0 0 0,-1 1 0,1-1 0,0 1 0,-1 1 0,1 0 0,0 0-1,0 0 1,-12 4 0,12-2-31,0 1 1,0 0-1,1 1 0,-1-1 0,1 1 0,0 0 1,0 1-1,1 0 0,-1 0 0,1 0 0,1 0 1,-1 1-1,1-1 0,0 1 0,1 1 0,-1-1 1,-1 8-1,-3 7-311,1 0 0,1 0 0,1 1 1,-2 34-1,2 30-1501,10 5-1328</inkml:trace>
  <inkml:trace contextRef="#ctx0" brushRef="#br0" timeOffset="1907.05">4769 691 6019,'4'0'1216,"-8"13"-671,1 22 111,6 6 128,-14-3-368,3 17 145,-3 3-273,15-16-64,-8 6-128,-4-7-80,8-10-16,0-11 48,-8-2-128,8 2-144,8-27-400,-4 1-817,4-5-1200</inkml:trace>
  <inkml:trace contextRef="#ctx0" brushRef="#br0" timeOffset="2301.09">4860 1 5426,'-1'0'133,"0"0"0,0 1-1,0-1 1,0 1 0,0-1-1,0 1 1,0-1-1,1 1 1,-1-1 0,0 1-1,0 0 1,0-1 0,1 1-1,-1 0 1,0 0-1,1 0 1,-1 0 0,1 0-1,-1-1 1,1 1-1,-1 0 1,1 0 0,0 0-1,-1 0 1,1 0 0,0 0-1,0 0 1,0 0-1,0 1 1,0-1 0,0 0-1,0 0 1,0 0-1,0 0 1,0 0 0,1 0-1,-1 1 1,1 1-84,-1 0 0,0 0 1,1 0-1,0 0 0,0-1 0,-1 1 0,2 0 0,-1 0 1,0-1-1,1 1 0,-1 0 0,1-1 0,3 5 0,0-4-19,0 0 0,0-1 0,1 1-1,-1-1 1,0 0 0,1-1-1,-1 1 1,1-1 0,0 0 0,-1-1-1,10 1 1,-1-1-7,-1 0 0,1-1 0,21-4 0,119-43 102,-132 41-114,-15 4-9,1 1 1,0-1-1,16-1 0,-23 4-2,1-1 0,-1 1 0,1 0 0,-1 0 0,1 0 0,-1 1 0,1-1 0,-1 0 1,0 0-1,1 1 0,-1-1 0,1 1 0,-1-1 0,0 1 0,0 0 0,1-1 0,-1 1 0,0 0 0,0 0 0,0 0 0,0 0 0,0 0 0,0 0 0,0 0 0,0 0 0,0 1 0,1 1 0,3 10 7,0 0-1,-1 0 0,-1 0 1,0 0-1,-1 1 0,1 26 0,-6 88 82,2-105-73,-25 232 183,10-114-62,3-48-60,6-53-35,2-1 0,1 1 1,2-1-1,4 44 0,4-52-338,-6-31 291,0 0 0,0 0 0,0 0 0,0 0 0,0 0 1,0 0-1,0-1 0,0 1 0,0 0 0,0 0 0,0 0 0,0 0 0,0 0 0,0 0 0,0 0 1,0 0-1,0 0 0,0 0 0,0 0 0,0 0 0,0 0 0,0 0 0,0 0 0,0 0 0,0 0 1,1-1-1,-1 1 0,0 0 0,0 0 0,0 0 0,0 0 0,0 0 0,0 0 0,0 0 0,0 0 1,0 0-1,0 0 0,0 0 0,0 0 0,0 0 0,0 0 0,0 0 0,1 0 0,-1 0 0,0 0 1,0 0-1,0 0 0,0 0 0,0 0 0,0 0 0,0 1 0,0-1 0,0 0 0,0 0 0,0 0 1,0 0-1,0 0 0,0 0 0,0 0 0,0 0 0,3-17-484,-3 13 169,1-1 0,-2 0 0,1 0 0,0 0-1,-1 0 1,0 0 0,-3-9 0,-1-3-399,-4-34-1625</inkml:trace>
  <inkml:trace contextRef="#ctx0" brushRef="#br0" timeOffset="2302.09">4994 503 6291,'0'3'1136,"7"7"-383,-3 1 143,19-4-336,0 10-303,15-7-81,8-13-144,4-4-16,3-7-16,-7 4-96,-8-14-657,4 0-831,8 0-1794</inkml:trace>
  <inkml:trace contextRef="#ctx0" brushRef="#br0" timeOffset="2726.12">5659 259 5699,'-6'4'265,"1"1"1,-1 0-1,1 1 1,0-1-1,1 1 1,-1 0 0,1 0-1,0 0 1,-4 11-1,-1 2-21,2 0-1,-6 22 0,5-14-79,2 0 0,1 0 0,1 1 0,1 0 0,2 0 0,0 0-1,2 0 1,2 0 0,6 33 0,-6-44-127,2-1 0,0 0 0,1 0 0,0 0 0,1-1 0,1 0 0,1 0 0,0-1 0,0 0 0,2-1 0,0 0 0,0 0 0,1-1 0,1-1 0,0 0 0,18 12 0,-24-19-33,0 0 0,1-1-1,-1 0 1,0 0 0,1-1 0,0 0 0,-1 0 0,1 0-1,0-1 1,0-1 0,0 1 0,0-1 0,0 0 0,0-1 0,0 0-1,-1 0 1,1-1 0,0 0 0,-1 0 0,1-1 0,-1 0-1,1 0 1,-1-1 0,0 0 0,-1 0 0,1-1 0,-1 0 0,0 0-1,0 0 1,0-1 0,-1 1 0,0-1 0,8-12 0,-1-2 25,0 0 1,-2 0 0,0-1-1,-2 0 1,0-1-1,-1 0 1,-2 0 0,0-1-1,-1 1 1,-1-1 0,-1 0-1,-1 0 1,-2 0 0,-2-23-1,-1 18-6,0 1-1,-2 0 1,-1 0-1,-1 0 1,-2 1-1,0 0 1,-2 1 0,-1 0-1,-1 1 1,0 1-1,-23-27 1,27 39-14,0 0 1,-1 1 0,0 0 0,-1 1 0,0 0 0,0 1 0,-1 0 0,0 1 0,0 0-1,-18-5 1,22 8-9,0 2-1,0-1 0,0 1 1,0 0-1,0 1 0,0 0 1,0 1-1,-1 0 0,1 0 1,0 1-1,0 0 0,-1 0 1,1 1-1,0 1 0,1-1 1,-1 2-1,-12 5 0,6 0-26,0 1-1,0 1 1,1 0-1,1 1 1,-19 21-1,-53 77-667,26-24-779,4 9-637</inkml:trace>
  <inkml:trace contextRef="#ctx0" brushRef="#br0" timeOffset="3833.29">465 1299 5426,'-32'22'1968,"28"-20"-1825,-1 1 0,1 0 1,0 0-1,-1 0 0,2 0 0,-1 0 1,-6 8-1,10-10-103,-1 1 0,1-1 1,0 0-1,0 0 0,0 0 1,0 0-1,1 0 0,-1 1 0,0-1 1,0 0-1,1 0 0,-1 0 0,1 0 1,-1 0-1,1 0 0,-1 0 0,1 0 1,0 0-1,-1 0 0,1 0 1,0-1-1,0 1 0,0 0 0,-1 0 1,1-1-1,2 2 0,0 1-5,0-1-1,-1 0 1,1 0-1,1 0 1,-1 0-1,0 0 1,0-1 0,1 0-1,-1 1 1,6 0-1,-1-1 0,0-1 0,1-1 0,-1 1 0,1-1 0,-1-1 0,0 0 1,1 0-1,-1 0 0,15-7 0,5-2 39,56-20 85,-49 16-133,0 2 0,1 1 0,73-13 1,-72 23-29,-1 2 0,1 1 0,-1 2 0,1 2 0,-1 1 0,-1 1 0,1 2 0,36 15 0,-55-18-19,-1 1 0,1 1-1,-1 0 1,-1 1 0,1 0 0,17 15 0,-27-18 10,1 0 0,-1-1 0,-1 2 1,1-1-1,-1 1 0,0 0 0,0 0 0,-1 0 0,0 0 1,0 1-1,-1 0 0,0 0 0,0 0 0,-1 0 1,2 14-1,-4-18 18,0 1 0,-1-1 0,1 0 0,-1 0 0,-1 1 0,1-1-1,0 0 1,-1 0 0,0 0 0,0-1 0,0 1 0,0 0 0,-1-1 0,1 1 0,-1-1 0,-3 3 0,5-6-1,1 0 1,0 0-1,-1 0 1,1 0-1,0 0 0,-1-1 1,1 1-1,0 0 0,-1 0 1,1 0-1,0-1 1,-1 1-1,1 0 0,0 0 1,-1-1-1,1 1 0,0 0 1,0-1-1,0 1 1,-1 0-1,1-1 0,0 1 1,0-1-1,0 1 0,0 0 1,0-1-1,-1 1 1,1 0-1,0-1 0,0 1 1,0-1-1,0 1 0,0 0 1,0-1-1,1 1 0,-1-1 1,0 1-1,0-1 1,-3-23 142,2 17-144,1 0 1,0 1 0,0-1 0,0 0-1,1 1 1,0-1 0,0 0-1,1 1 1,-1-1 0,1 1 0,1 0-1,-1 0 1,1 0 0,1 0 0,-1 0-1,1 0 1,0 1 0,0 0-1,0 0 1,1 0 0,8-7 0,2 1 3,0 1 1,1 0 0,0 1-1,1 1 1,32-11-1,-7 6 17,58-11 0,-53 17-8,-1 2-1,83 1 1,93 18-8,0 0-11,-175-13 9,0-3 0,79-12-1,-118 13-9,0-1 0,0 0 0,0 0 0,0 0-1,-1-1 1,1 0 0,-1-1 0,1 0 0,7-5-1,-17 2 27,0 0-1,0 0 1,0 1-1,-7-12 0,9 17-47,-1 0 0,0 1 0,0-1 0,1 0 1,-1 1-1,0-1 0,0 0 0,0 1 0,0-1 0,0 1 0,0 0 0,0-1 0,0 1 0,0 0 0,0 0 0,0-1 0,0 1 0,0 0 0,0 0 0,0 0 0,0 0 0,0 0 0,0 1 0,-1-1 0,1 0 0,0 0 0,0 1 0,0-1 0,0 0 0,1 1 0,-1-1 0,-1 2 0,-33 22-2678,-1 10-978</inkml:trace>
  <inkml:trace contextRef="#ctx0" brushRef="#br0" timeOffset="4692.57">96 2379 6115,'-11'7'1562,"11"-6"-1512,-1-1 0,1 0 0,-1 0 0,1 0 1,-1 0-1,1 0 0,-1 1 0,1-1 0,0 0 1,-1 0-1,1 1 0,-1-1 0,1 0 0,0 1 1,-1-1-1,1 0 0,0 1 0,-1-1 0,1 1 1,0-1-1,0 0 0,0 1 0,-1-1 0,1 1 1,0-1-1,0 1 0,0-1 0,0 1 0,0-1 0,0 1 1,0-1-1,0 1 0,0-1 0,0 1 0,0-1 1,0 0-1,0 1 0,0-1 0,0 2 0,8 31 253,-5-17-220,1 0 0,0 0 0,1 0 0,0-1 0,2 0 0,15 28 0,57 56 9,-23-33-14,-33-37-69,-7-11 5,-2 0-1,0 2 1,17 29-1,-28-43-10,-1-1-1,1 1 0,-1 0 1,0 0-1,-1 0 0,1 0 0,-1 0 1,0 0-1,-1 0 0,1 0 1,-1 1-1,-1-1 0,1 0 1,-1 0-1,0 0 0,0 0 0,-1 0 1,-3 8-1,0-2 5,-1 0 0,-1-1 1,0 0-1,-1 0 0,0-1 0,0 0 0,-18 16 0,19-20 6,-1 0-1,0 0 0,0 0 0,0-1 1,0 0-1,-1-1 0,0 0 0,0 0 1,0-1-1,-17 4 0,17-7 32,-1 0 0,1 0 0,0-2 0,-1 1 0,1-1 0,0 0 0,0-1 0,0 0 0,0 0 0,0-1 0,1 0 0,-1-1 0,-14-11 0,19 14-41,0-1 0,1 0 0,-1-1 0,1 1-1,0-1 1,-1 1 0,2-1 0,-1 0 0,0 0-1,1 0 1,0-1 0,0 1 0,0 0 0,0-1-1,1 0 1,0 1 0,0-1 0,0 0 0,0 1-1,1-1 1,0 0 0,0-5 0,1-5 4,1 0 0,1 0 0,0 0 0,1 0 0,9-20 0,-6 18 1,2 1-1,0-1 1,1 1 0,0 1-1,1 0 1,16-16 0,-1-1 23,6-3-24,68-60-1,-68 68-6,-2-1-1,-1-1 1,34-45-1,-60 70 0,15-21-4,29-55-1,-43 72 6,0-1-1,-1 1 1,0-1 0,0 1-1,-1-1 1,0 0 0,-1 0-1,0 0 1,0 0 0,-1 0-1,-2-16 1,1 20 2,0 0 0,-1 0-1,0 1 1,0-1 0,0 1-1,-1-1 1,0 1 0,0 0 0,0 0-1,0 0 1,0 0 0,-1 1 0,1-1-1,-1 1 1,0 0 0,0 0 0,-1 0-1,1 1 1,-7-4 0,-5-1 5,0 0 0,-1 1 0,0 1 0,-23-5-1,24 7-52,0 0 0,0 2 0,-1-1 0,1 2 0,-1 0 0,1 2 0,-23 3 0,33-4 14,0 1 0,-1-1 0,1 1 0,0 1 0,1-1 0,-1 1 0,0 0 0,1 0 0,-1 1 0,1-1 0,0 1 0,0 0 0,1 1 0,-1-1 0,1 1 0,0 0 0,0 0 0,0 0 0,1 1 0,0-1 0,0 1 0,-2 7 0,0 0-408,0 0 0,1 1-1,1-1 1,1 1 0,-2 25 0,11 30-1881</inkml:trace>
  <inkml:trace contextRef="#ctx0" brushRef="#br0" timeOffset="5151.63">958 2504 5138,'-13'-68'3045,"9"35"-2328,5-32 670,-3 52-321,-1 19-400,1 1-500,0 6-100,54 364 636,-48-335-683,-2 0-1,-4 68 1,1-88-6,0-15-7,1-1-1,-1 1 1,0 0-1,0-1 1,0 1 0,-1-1-1,0 0 1,-4 9 0,3-19-429,2 4 282,0 0 1,0-1-1,1 1 0,-1-1 1,0 1-1,0-1 1,1 1-1,-1-1 0,1 0 1,-1 1-1,0-1 0,1 0 1,-1 0-1,1 1 1,0-1-1,-1 0 0,1 0 1,-1 0-1,1 0 1,0 1-1,0-1 0,0 0 1,-1 0-1,1 0 0,0 0 1,0 0-1,0 0 1,1-1-1</inkml:trace>
  <inkml:trace contextRef="#ctx0" brushRef="#br0" timeOffset="5573.62">1344 2896 6643,'0'3'165,"0"0"0,1 0 0,-1 0 1,0 0-1,1-1 0,0 1 0,-1 0 0,1 0 0,0 0 0,3 4 0,0 3 172,14 43 500,-10-31-638,0 0-1,-2 1 0,0 0 1,-1 0-1,1 28 1,-6-36-159,-3 60 247,3-69-271,-1-1-1,-1 0 1,1 1 0,-1-1-1,1 0 1,-1 0-1,-1 0 1,1 0-1,-1 0 1,-5 7 0,9-14-262,0 0 1,0-1-1,0 1 1,0 0 0,0 0-1,-1-1 1,1 1 0,-1-1-1,0 1 1,1-3 0,2-15-2160,9-19-1845</inkml:trace>
  <inkml:trace contextRef="#ctx0" brushRef="#br0" timeOffset="5999.68">1593 2431 5475,'-3'-5'145,"1"-1"1,0 1 0,0-1 0,1 0 0,0 1 0,0-1 0,0 0 0,1 0 0,-1 0 0,2 0 0,-1 1 0,0-1 0,1 0 0,0 0 0,1 1 0,-1-1 0,1 0 0,0 1 0,0-1 0,1 1 0,0 0-1,0 0 1,0 0 0,6-6 0,-3 3-86,1 1-1,0 0 1,1 1-1,0 0 1,0 0-1,0 0 1,1 1-1,-1 1 1,1-1-1,0 2 1,1-1 0,-1 1-1,17-3 1,-22 5-50,0 1-1,0-1 1,0 1 0,1 0 0,-1 1 0,0-1 0,0 1 0,0 0 0,1 0 0,-1 0 0,0 0 0,0 1 0,-1-1 0,1 1 0,0 0 0,0 0 0,-1 1 0,1-1 0,-1 1 0,0 0 0,0 0 0,0 0-1,0 0 1,-1 0 0,1 1 0,-1-1 0,1 1 0,-1-1 0,2 7 0,0 0-3,0-1 0,0 1-1,-1-1 1,-1 1 0,1 0-1,-2 0 1,1 0 0,-1 0-1,-1 1 1,0-1 0,-2 12-1,-3 9 11,-1 1 0,-15 40 0,15-56-7,0-1-1,-1 0 1,0-1-1,-1 0 1,-1 0-1,-15 19 1,23-32-6,-1 1 0,1 0 0,0 0 0,-1-1 0,0 1 0,1-1 0,-1 1 0,0-1 1,0 0-1,0 0 0,0 0 0,0 0 0,0 0 0,0 0 0,0 0 0,-3 0 0,4-3 38,1 1 1,-1-1-1,0 0 0,1 1 1,0-1-1,-1 0 0,1 0 1,0 0-1,0 1 0,0-1 1,0 0-1,0 0 0,0 0 0,1 1 1,-1-1-1,1 0 0,-1 1 1,1-1-1,-1 0 0,2-1 1,1-1-45,-1 0 1,1 1 0,-1 0 0,1-1 0,0 1-1,1 1 1,-1-1 0,0 0 0,1 1 0,-1-1-1,1 1 1,0 0 0,0 0 0,0 1-1,0-1 1,0 1 0,0 0 0,0 0 0,1 0-1,-1 0 1,0 1 0,1 0 0,-1 0 0,0 0-1,1 0 1,-1 1 0,0 0 0,0 0 0,0 0-1,6 2 1,-2 0-3,0 1-1,0-1 1,0 2-1,0-1 0,-1 1 1,0 0-1,0 1 1,0 0-1,0 0 1,-1 0-1,0 1 0,-1 0 1,1 0-1,-1 0 1,-1 1-1,1-1 1,-1 1-1,-1 0 1,1 1-1,-1-1 0,-1 1 1,0-1-1,0 1 1,0 0-1,-1 0 1,-1-1-1,1 1 0,-1 0 1,-1 0-1,-2 16 1,0-11 10,-1 0 0,0 0 0,0-1 0,-1 1 0,-1-1 0,0 0 0,-1 0 0,-1-1-1,0 0 1,0 0 0,-18 18 0,20-24 22,0 0-1,0 0 1,-1-1-1,1 0 1,-1-1-1,0 1 0,0-1 1,-1 0-1,1-1 1,-1 0-1,0 0 1,0-1-1,0 0 0,0 0 1,0 0-1,0-1 1,-1-1-1,1 0 0,0 0 1,0 0-1,-15-3 1,15 1 0,1-1 0,-1 1 0,1-1 0,0 0 0,0-1 0,0 0 0,1 0 0,-8-6 1,13 9-71,-1 0 1,0 0-1,1-1 1,-1 1-1,1 0 1,0-1 0,0 1-1,-1-1 1,1 1-1,0-1 1,0 0 0,0 0-1,0 1 1,1-1-1,-1 0 1,0 0 0,1 0-1,-1 0 1,1 0-1,0 1 1,0-1 0,0 0-1,0 0 1,0 0-1,0 0 1,0 0 0,0 0-1,1 0 1,-1 0-1,1 0 1,0 0 0,-1 1-1,1-1 1,0 0-1,0 0 1,0 1 0,2-3-1,4-3-532,0-1-1,1 1 1,0 0-1,0 0 1,10-5-1,25-17-2818</inkml:trace>
  <inkml:trace contextRef="#ctx0" brushRef="#br0" timeOffset="6427.71">2115 2331 5811,'-1'14'229,"0"-1"1,1 1 0,1-1 0,0 0 0,1 1-1,0-1 1,5 16 0,-6-25-210,0 0-1,1 0 1,-1-1-1,1 1 1,0-1 0,0 1-1,0-1 1,0 0-1,0 1 1,1-1 0,0 0-1,-1-1 1,1 1-1,0 0 1,0-1-1,1 0 1,-1 0 0,0 0-1,1 0 1,-1 0-1,1-1 1,0 1 0,0-1-1,-1 0 1,1 0-1,0 0 1,0-1 0,6 1-1,-6-1-4,-1-1 0,1 1-1,-1 0 1,1-1 0,-1 0 0,0 0-1,1 0 1,-1 0 0,0-1-1,0 1 1,1-1 0,-1 0 0,-1 0-1,1 0 1,0 0 0,0 0 0,3-5-1,-2 2 34,0 0-1,-1 0 1,1 0-1,-1-1 0,0 1 1,-1-1-1,1 0 0,-1 0 1,2-7-1,-1-2 36,0-1 0,0 1 0,-2-1 0,0 0 0,-1 0 0,-2-21 1,2 29-65,-2 0 0,1 1 0,-1-1 0,0 0 1,-1 1-1,0 0 0,0-1 0,0 1 1,-1 1-1,0-1 0,0 0 0,-1 1 0,0 0 1,-8-8-1,11 12-20,1 1 0,-1 0 1,0 0-1,0 0 0,0 1 0,1-1 0,-1 0 1,0 1-1,0-1 0,0 1 0,0-1 1,0 1-1,0 0 0,0 0 0,0 0 1,0 0-1,-1 0 0,1 1 0,0-1 0,1 1 1,-1-1-1,0 1 0,0 0 0,0-1 1,0 1-1,0 0 0,1 0 0,-1 0 1,0 1-1,1-1 0,-4 3 0,-5 5-137,-1 1 0,1 0 1,-12 16-1,14-16-100,-19 30-1272,4 6-1190</inkml:trace>
  <inkml:trace contextRef="#ctx0" brushRef="#br0" timeOffset="6838.64">2578 2052 5138,'0'4'554,"0"15"381,0 0 1,-2-1-1,-3 20 1,-6 30-391,6-28-284,-17 57 0,-33 58 331,-127 247 1,100-233-370,75-155-276,1 1-1,0-1 0,2 1 1,-1 0-1,2 0 0,0 0 1,-1 17-1,4-30-108,0 0 0,1-1-1,-1 1 1,1-1 0,-1 0 0,1 1 0,0-1 0,-1 1 0,1-1-1,0 0 1,0 0 0,0 1 0,0-1 0,0 0 0,0 0 0,1 0-1,-1 0 1,0 0 0,0 0 0,1-1 0,-1 1 0,1 0 0,-1-1-1,1 1 1,-1-1 0,2 1 0,8-2-2730</inkml:trace>
  <inkml:trace contextRef="#ctx0" brushRef="#br0" timeOffset="7244.68">2508 2987 3746,'-1'4'145,"-1"0"1,1 0-1,-1 1 0,1-1 1,1 0-1,-1 1 1,0-1-1,1 1 1,0-1-1,0 1 1,1-1-1,-1 1 1,1-1-1,0 0 0,0 1 1,0-1-1,1 0 1,-1 0-1,1 0 1,0 0-1,0 0 1,1 0-1,-1 0 0,1-1 1,0 1-1,4 4 1,-3-4-91,1 0 1,0 1 0,0-1 0,0-1-1,0 1 1,0-1 0,1 0 0,-1 0-1,1-1 1,0 1 0,0-1 0,0 0-1,0-1 1,0 0 0,0 0 0,0 0-1,1 0 1,6-1 0,-6-1-6,1 0-1,-1 0 1,0-1 0,0 0-1,0 0 1,0-1-1,0 0 1,0 0 0,0 0-1,-1-1 1,0 0 0,0 0-1,0-1 1,0 0 0,-1 0-1,1 0 1,-1 0 0,-1-1-1,1 0 1,-1 0-1,0 0 1,0-1 0,-1 1-1,0-1 1,0 0 0,0 0-1,2-14 1,-4 16-36,3-8 67,-1 0 0,-1 0 0,0 0 0,0 0 1,-2-19-1,0 29-57,-1-1 1,1 0-1,-1 0 1,0 0-1,0 1 1,-1-1-1,1 1 1,-1-1-1,0 1 1,0-1-1,0 1 1,0 0-1,0 0 1,-1 0-1,0 0 1,1 0-1,-1 1 1,0-1-1,0 1 1,0 0-1,-1 0 1,1 0-1,-6-2 0,5 2-11,-1 0-1,0 1 0,0 0 0,-1 0 0,1 0 0,0 1 0,0 0 0,0 0 0,-1 0 0,1 0 0,0 1 1,0 0-1,0 0 0,0 0 0,0 1 0,0 0 0,0 0 0,1 0 0,-1 0 0,-6 5 0,-4 2-33,1 1-1,0 1 1,1 0 0,-22 23-1,31-29-203,-1 0 1,1 0-1,1 0 0,-1 0 1,1 0-1,-1 1 0,2-1 0,-1 1 1,1 0-1,-1 0 0,2 0 0,-1 0 1,1 0-1,0 0 0,0 1 1,0 9-1,13 12-4287</inkml:trace>
  <inkml:trace contextRef="#ctx0" brushRef="#br0" timeOffset="7740.64">3147 2053 6963,'-21'-1'2032,"8"2"-553,17 3-1301,-1 1 0,1 0-1,-1 0 1,0 0 0,3 7-1,8 13-112,8-1-13,0-1 0,1-1 0,36 27 0,-55-46-52,94 72 26,73 62-4,-50-33-376,-121-103 349,1-1 1,-1 1 0,1 0-1,-1 0 1,1 0 0,-1 0 0,0 0-1,1 0 1,-1 0 0,0 0-1,0 0 1,0 0 0,0 0-1,0 1 1,0-1 0,0 0 0,0 0-1,0 0 1,0 0 0,-1 0-1,1 0 1,0 0 0,-1 1-1,-12 27 45,4-16-33,0 0 0,-1-1 1,0 0-1,-1 0 0,0-1 1,-14 10-1,-26 27 24,-30 44 47,-136 202-1,198-268-45,16-24-41,1 0-1,0 1 1,-1 0-1,1 0 1,0-1 0,1 1-1,-1 1 1,0-1-1,1 0 1,0 0-1,0 0 1,-1 5-1,24-25-7993</inkml:trace>
  <inkml:trace contextRef="#ctx0" brushRef="#br0" timeOffset="8294.08">4121 2087 6547,'-9'-2'521,"6"1"-313,1 1-1,-1-1 1,1 1 0,0-1-1,-1 0 1,1 0 0,0 0 0,-1 0-1,1 0 1,0-1 0,0 1-1,0 0 1,0-1 0,-2-2-1,55 12 1231,-26-5-1405,1-1 1,46-3-1,-53 0-32,-1 0-1,0 1 1,0 1 0,0 1 0,0 0 0,0 1-1,0 1 1,20 7 0,-32-7 1,1-1 0,-1 1 0,0 1 0,0-1 1,0 1-1,-1 0 0,0 0 0,0 0 0,0 1 0,0 0 0,-1 0 0,0 0 1,-1 0-1,1 1 0,-1 0 0,0-1 0,-1 1 0,1 0 0,0 10 0,2 8 3,-1 0 0,-1 0 0,-2 1 0,-1 27 0,-4 26 9,-3 0 0,-33 148 0,34-200-98,1 0-1,2 0 0,0 52 1,11-93-4249,-13-7 929</inkml:trace>
  <inkml:trace contextRef="#ctx0" brushRef="#br0" timeOffset="8699.94">4288 2516 5026,'0'10'1937,"8"-3"-1281,3 0 273,4 0-497,24-4 16,3-13-416,15 3 128,16-10-160,-9-4-48,-10 7-640,-8-6-1121,0 3-1536</inkml:trace>
  <inkml:trace contextRef="#ctx0" brushRef="#br0" timeOffset="9157.52">4896 2237 3970,'-2'1'193,"0"0"0,0 0 0,-1 0 0,1 0 0,0 1 0,0-1 0,0 0 0,0 1 0,1-1 0,-1 1 0,0 0 0,0 0 0,1 0 0,0 0 0,-1 0 0,1 0 0,0 0 0,0 0 0,0 0 0,0 0 0,0 1 0,0-1 0,1 0 0,-1 5 0,-3 10-144,2-1 0,-1 28 0,1-20 419,0 1-342,1 0 0,1 1 0,1-1 0,1 0 0,2 0 0,0 0 0,10 31 0,-9-41-84,1 1-1,1-2 1,0 1 0,0-1-1,2 0 1,-1 0 0,2-1-1,0 0 1,1-1 0,0 0-1,0-1 1,17 13 0,-23-21-40,-1 0 0,0-1 0,1 1 0,-1-1 1,1 0-1,-1-1 0,1 1 0,0-1 0,0 0 1,0 0-1,0 0 0,0-1 0,0 1 0,0-1 1,0-1-1,0 1 0,0-1 0,0 0 1,0 0-1,7-2 0,4-3 17,0-1 0,-1 0 0,0-1 0,19-14 0,-23 16 3,-1-1 0,0 0-1,-1-1 1,0 0 0,0 0-1,0-1 1,-1 0 0,-1-1-1,0 0 1,0 0 0,0-1 0,-2 1-1,1-1 1,-1-1 0,-1 1-1,0-1 1,-1 1 0,0-1 0,0 0-1,-2 0 1,1 0 0,-2-1-1,1 1 1,-2 0 0,1 0 0,-2-1-1,0 1 1,-6-20 0,1 8 28,-1 0 0,-1 0 0,-1 1 0,-1 1 0,-1 0 0,-1 0 0,-24-30 0,27 40-43,1 2 1,-2-1-1,1 1 1,-1 1-1,-1 0 1,1 1-1,-2 0 1,1 0-1,-1 1 1,0 1-1,0 1 0,-1-1 1,0 2-1,-20-4 1,26 7-7,-1 1-1,1 0 1,0 1-1,-1 0 1,1 0-1,0 1 1,0 0-1,0 0 1,0 1 0,0 0-1,0 0 1,1 1-1,0 0 1,-1 0-1,2 1 1,-1 0 0,-8 7-1,10-7-89,0 0 0,0 0 0,1 0 0,0 1 0,0-1 0,0 1 0,0 0 0,1 0 0,-4 11 0,5-13-104,1 0 0,0 1 1,0-1-1,1 0 1,-1 1-1,1-1 0,0 1 1,0-1-1,1 0 1,-1 1-1,1-1 1,0 1-1,0-1 0,0 0 1,4 8-1,15 22-2581</inkml:trace>
  <inkml:trace contextRef="#ctx0" brushRef="#br0" timeOffset="9553.57">5351 2013 5747,'0'21'713,"-1"-10"-438,1 0-1,1 0 1,0 0 0,2 13-1,-1-20-235,-1 1-1,1-1 1,0 1-1,0-1 1,0 0-1,1 0 0,-1 0 1,1 0-1,0 0 1,0-1-1,0 1 1,1-1-1,4 4 1,-2-2-8,1 1 0,0-2 0,0 1 0,1-1 0,9 5 1,-15-8-17,0 0 0,1-1 0,-1 1 0,1 0 0,-1-1 0,0 0 0,1 1 0,-1-1 0,1 0 0,-1 0 0,1 0 0,-1-1 0,1 1 0,-1-1 0,1 1 0,-1-1 0,1 0 0,-1 0 0,0 0 0,0 0 0,1 0 0,-1 0 0,3-3 0,4-5 110,0-1 0,0-1 0,-1 1 0,0-1 1,10-21-1,-14 26-76,0-3 15,0 0-1,0 0 0,-1 0 1,0 0-1,-1-1 1,0 0-1,0 1 0,-1-1 1,0 0-1,-1-15 1,0 20-30,-1-1 0,1 0 0,-1 1 0,0-1 0,0 0 0,0 1 0,-1-1 0,0 1 0,0 0 0,-1 0 0,1 0 0,-1 0 0,0 0 0,0 0 0,-1 1 1,0-1-1,1 1 0,-10-7 0,11 9-29,0 1-1,-1 0 1,1 0 0,0 0 0,-1 0 0,0 0 0,1 0-1,-1 1 1,1-1 0,-1 1 0,0 0 0,1 0 0,-1 0-1,0 0 1,1 0 0,-1 1 0,0-1 0,1 1 0,-1-1 0,1 1-1,-1 0 1,-4 3 0,-2 1-16,-1 0 0,1 1-1,1 1 1,-10 8 0,13-11-23,-2 2-11,3-3-87,-1 1 1,1 0 0,-1 0-1,1 0 1,0 0 0,1 1-1,-1 0 1,1-1 0,0 1-1,0 0 1,0 1 0,-1 5-1,-12 40-2026,0-8-2055</inkml:trace>
  <inkml:trace contextRef="#ctx0" brushRef="#br0" timeOffset="9976.53">6087 1661 6995,'1'38'2262,"0"-21"-1821,-1 0 1,-1 1-1,0-1 0,-5 19 1,-21 74 360,-53 139-1,37-131-544,-31 78 25,28-69-65,30-79-165,-2 0-1,-27 51 0,30-61 80,12-30-470,5-18-1139,-2 10 1410,0-2-146,1 1 1,-1-1-1,1 1 0,0-1 0,-1 1 0,1 0 0,0-1 0,0 1 0,0 0 1,0-1-1,0 1 0,0 0 0,0 0 0,0 0 0,3-2 0,26-24-2232</inkml:trace>
  <inkml:trace contextRef="#ctx0" brushRef="#br0" timeOffset="10415.38">6012 2518 5314,'-4'6'325,"1"0"0,0 1-1,1-1 1,0 0 0,0 1 0,0-1-1,1 1 1,0 0 0,0 0-1,0 7 1,1 1 101,1 0-1,0 0 1,5 22 0,-5-33-396,0 0 0,0-1 1,0 1-1,1 0 0,-1 0 0,1-1 1,0 1-1,0-1 0,0 1 0,1-1 1,-1 0-1,1 0 0,0 0 0,0 0 1,0-1-1,6 5 0,-4-4 9,0 0 0,0-1-1,0 0 1,1 0 0,-1 0-1,0-1 1,1 0 0,0 0 0,-1 0-1,1-1 1,6 0 0,-3 0-9,0-1-1,1 0 1,-1 0 0,1-1-1,-1-1 1,0 1 0,0-1 0,0-1-1,-1 0 1,1 0 0,-1-1-1,0 0 1,0 0 0,8-7 0,-1-2-3,-1-1 0,0-1 1,22-32-1,-34 45-11,0 0-1,0-1 1,-1 1 0,0-1 0,1 0 0,-1 1-1,-1-1 1,1 0 0,0 0 0,-1 0-1,0 0 1,0 1 0,0-1 0,0 0-1,-1 0 1,0 0 0,1 1 0,-1-1 0,-1 0-1,1 1 1,0-1 0,-1 0 0,-3-4-1,-2-2 65,0 1 0,0 1-1,-1-1 1,0 1 0,-16-12-1,21 18-74,0 0 0,0 0 0,-1 0 0,1 0 0,-1 1-1,0 0 1,1 0 0,-1 0 0,0 0 0,0 0 0,0 1-1,0 0 1,1-1 0,-1 2 0,0-1 0,0 0 0,0 1 0,0-1-1,0 1 1,1 0 0,-1 1 0,0-1 0,-4 3 0,-5 2-52,1 0 0,0 1 0,0 1 1,-19 16-1,24-18-273,0 1 0,0-1 0,1 1 0,0 0 0,0 1 1,1 0-1,0 0 0,0 0 0,-6 14 0,-3 1-2476</inkml:trace>
  <inkml:trace contextRef="#ctx0" brushRef="#br0" timeOffset="10416.38">6451 2745 8996,'-4'7'1633,"0"-10"-897,0-1-47,4 8-721,4-1-129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9:59.400"/>
    </inkml:context>
    <inkml:brush xml:id="br0">
      <inkml:brushProperty name="width" value="0.1" units="cm"/>
      <inkml:brushProperty name="height" value="0.1" units="cm"/>
      <inkml:brushProperty name="color" value="#FF3300"/>
    </inkml:brush>
  </inkml:definitions>
  <inkml:trace contextRef="#ctx0" brushRef="#br0">17 49 4034,'-17'-11'6255,"31"15"-5904,-8-2-294,1-1 1,0 0-1,0 0 1,-1 0-1,1-1 1,0 1-1,0-2 1,9 0-1,59-13 44,-49 8-60,3 1-20,-17 3-9,-1 1-1,0-2 1,0 0-1,1 0 1,11-6-1,-75 16 147,-5-1-46,23 1-76,-2-2 1,-43 2-1,142-9 119,-44 2-148,-7 0-4,-22-5-176,4 4-220,1 0-1,-1 1 1,1-1 0,-1 1 0,0 0-1,1 1 1,-1-1 0,1 1-1,-1 0 1,1 1 0,-9 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2:31.297"/>
    </inkml:context>
    <inkml:brush xml:id="br0">
      <inkml:brushProperty name="width" value="0.1" units="cm"/>
      <inkml:brushProperty name="height" value="0.1" units="cm"/>
      <inkml:brushProperty name="color" value="#FF3300"/>
    </inkml:brush>
  </inkml:definitions>
  <inkml:trace contextRef="#ctx0" brushRef="#br0">198 53 4290,'-4'12'4350,"-5"50"-3724,9-59-368,-28 122 517,18-87-418,-9 63 0,16-82-192,4-44 117,-1 4-187,1-14-77,1 1 0,2-1 0,2 1 0,12-44 0,-23 198 511,-16 111-292,25-302-5594,-1 54 2865</inkml:trace>
  <inkml:trace contextRef="#ctx0" brushRef="#br0" timeOffset="517.72">40 325 3650,'-5'-8'428,"0"1"0,0-1 0,1 0 0,0 0 1,1-1-1,0 1 0,0-1 0,1 1 0,0-1 0,0 0 1,1 0-1,0 0 0,1 0 0,0 0 0,0 0 0,4-17 1,-3 18-367,1 1-1,0-1 1,0 0 0,1 1 0,0 0 0,0-1 0,0 1-1,1 0 1,0 1 0,1-1 0,0 1 0,0 0 0,0 0-1,0 0 1,1 1 0,0 0 0,0 0 0,1 0 0,6-3 0,-4 3-55,1 0 0,-1 1 0,1 1 0,0-1 0,0 2 0,0-1 0,0 1 0,1 1 0,-1 0 0,14 0 0,-19 2-6,-1-1 0,1 1 1,-1 0-1,0 0 0,1 0 1,-1 1-1,0 0 0,0-1 1,0 2-1,0-1 0,0 0 1,0 1-1,-1 0 0,1-1 1,-1 1-1,0 1 1,0-1-1,0 0 0,0 1 1,0 0-1,-1-1 0,0 1 1,1 0-1,-2 0 0,3 7 1,-1-4 8,-1 0 0,0 1 0,0-1 1,-1 1-1,0-1 0,-1 1 1,0-1-1,0 1 0,0 0 0,-1-1 1,0 1-1,0-1 0,-1 0 1,0 1-1,-1-1 0,1 0 0,-1 0 1,-1 0-1,1-1 0,-1 1 0,0-1 1,-1 0-1,1 0 0,-1 0 1,-1 0-1,1-1 0,-1 0 0,0 0 1,0-1-1,0 0 0,0 0 1,-1 0-1,-10 4 0,-10-8 200,14-3-2210,31 3-1167,-2-2 891</inkml:trace>
  <inkml:trace contextRef="#ctx0" brushRef="#br0" timeOffset="891.75">510 73 4994,'0'-1'134,"-1"1"0,0-1-1,1 0 1,-1 0-1,1 1 1,-1-1 0,0 0-1,0 1 1,1-1-1,-1 1 1,0-1 0,0 1-1,0-1 1,0 1-1,1 0 1,-1-1 0,0 1-1,0 0 1,0 0-1,0-1 1,0 1 0,0 0-1,0 0 1,0 0-1,0 0 1,0 0 0,-1 1-1,0 0 13,0 1-1,0 0 0,0 0 0,0 0 0,1 0 1,-1 0-1,1 0 0,-1 0 0,1 0 1,-1 3-1,-13 25 117,3 1 0,0 0 0,2 0 0,2 1 0,0 1 0,2-1 1,-2 45-1,7-64-253,1 0 1,0 0-1,0 0 1,2 0-1,-1 0 1,2 0 0,-1-1-1,2 1 1,0-1-1,0 0 1,11 20-1,-13-24-512,-2-16-704,5-14-2274,2 10 706</inkml:trace>
  <inkml:trace contextRef="#ctx0" brushRef="#br0" timeOffset="1938.43">669 193 5779,'0'0'67,"0"0"1,0 0-1,0-1 0,0 1 1,0 0-1,0 0 1,0-1-1,0 1 1,0 0-1,0 0 1,0-1-1,-1 1 1,1 0-1,0 0 1,0 0-1,0-1 0,0 1 1,0 0-1,0 0 1,-1 0-1,1 0 1,0-1-1,0 1 1,0 0-1,-1 0 1,1 0-1,0 0 0,0 0 1,0-1-1,-1 1 1,1 0-1,0 0 1,0 0-1,0 0 1,-1 0-1,1 0 1,0 0-1,0 0 0,-1 0 1,1 0-1,0 0 1,0 0-1,-1 0 1,1 0-1,0 0 1,0 0-1,-4 13 1566,1 3-1706,-1-3 145,0-1 0,2 1 0,-1 0 0,2 0 0,-1 22 0,-5 32 131,2-27-154,0 46 0,4-137-35,0 20 32,1 1 0,8-61 0,-6 81-39,0 1 1,1-1-1,0 1 0,0-1 1,1 1-1,1 0 0,0 0 0,0 0 1,0 1-1,1 0 0,0 0 0,1 0 1,9-8-1,-13 13-11,1 0 0,-1 0-1,1 1 1,0-1 0,-1 1 0,1 0 0,0 0-1,1 0 1,-1 0 0,0 1 0,0 0 0,1 0-1,-1 0 1,1 0 0,-1 0 0,9 1 0,-11 1 0,1-1 1,-1 1 0,0-1 0,1 1 0,-1 0-1,0 0 1,0 0 0,0 0 0,1 1 0,-1-1-1,0 1 1,0-1 0,-1 1 0,1-1-1,0 1 1,-1 0 0,1 0 0,-1 0 0,1 0-1,-1 0 1,0 0 0,0 1 0,0-1 0,0 0-1,0 0 1,0 1 0,-1-1 0,1 1 0,-1-1-1,0 4 1,1 1 8,-1 0 0,0 0 0,-1 1 0,0-1 0,0 0 0,0 0-1,-1 0 1,0 0 0,-5 10 0,6-13-1,-1 0 0,0 1 0,0-1 1,-1 0-1,1 0 0,-1-1 0,0 1 0,0 0 0,0-1 0,0 0 0,-1 1 0,1-1 1,-1-1-1,0 1 0,-8 4 0,12-7 4,0 0 1,-1 0-1,1 0 0,0 0 1,-1 0-1,1-1 0,0 1 1,0 0-1,-1 0 0,1 0 1,0 0-1,0 0 0,-1-1 1,1 1-1,0 0 0,0 0 1,0 0-1,-1-1 0,1 1 1,0 0-1,0 0 0,0-1 1,0 1-1,0 0 0,-1 0 1,1-1-1,0 1 0,0 0 1,0-1-1,0 1 1,0 0-1,0 0 0,0-1 1,0 1-1,0 0 0,0-1 1,0 1-1,0 0 0,0 0 1,0-1-1,0 1 0,1 0 1,-1-1-1,0 1 0,0 0 1,0 0-1,0-1 0,0 1 1,1 0-1,-1 0 0,7-18 31,-5 16-40,0 0-1,0 1 0,1-1 1,-1 1-1,0 0 1,1-1-1,-1 1 1,1 0-1,-1 1 0,1-1 1,-1 0-1,1 1 1,0-1-1,-1 1 1,1 0-1,0 0 0,-1 0 1,1 0-1,-1 1 1,1-1-1,0 0 1,-1 1-1,1 0 0,-1 0 1,1 0-1,-1 0 1,5 2-1,-1 1-3,1-1 0,-1 1-1,0 0 1,0 1 0,-1-1 0,1 1 0,-1 0-1,0 1 1,6 7 0,-7-7 8,-1 0 1,1 0-1,-1 1 1,-1-1-1,1 0 1,-1 1-1,0 0 0,-1-1 1,0 1-1,0 0 1,0 0-1,-1 0 1,0 0-1,-1 8 0,1-11 1,-1 0-1,0 0 1,0-1 0,0 1-1,0 0 1,-1 0-1,1-1 1,-1 1-1,0-1 1,0 0-1,-1 1 1,1-1-1,-1 0 1,1 0-1,-1 0 1,0-1-1,0 1 1,0-1 0,0 1-1,-1-1 1,1 0-1,-1 0 1,1-1-1,-1 1 1,0-1-1,-5 2 1,-5-1 91,1-1 1,-1 0-1,1 0 1,-1-1-1,1-1 1,-1-1-1,1 1 1,-22-8-1,-14 0 44,44 9-199,24 3-4632,2-8 1917</inkml:trace>
  <inkml:trace contextRef="#ctx0" brushRef="#br0" timeOffset="2380.83">991 127 3938,'-7'-4'4450,"9"11"-2640,14 24-1940,-7-14 726,28 83 195,-26-66-699,-7-23-75,-1 0 1,0 1 0,-1-1 0,0 1 0,-1-1 0,0 1-1,-1 0 1,0-1 0,-1 1 0,-4 21 0,3-25-9,0 0 1,-1 0 0,0-1 0,0 1-1,-1-1 1,0 0 0,0 0 0,-1 0 0,0 0-1,0-1 1,-1 0 0,0 0 0,0 0-1,0-1 1,-12 9 0,10-8-719,25-9-4734,-3-4 2529</inkml:trace>
  <inkml:trace contextRef="#ctx0" brushRef="#br0" timeOffset="2740.73">1266 518 6387,'19'1'3947,"32"0"-4031,-43-1 337,1 0-396,28-3 207,-36 3-251,0-1 1,0 1-1,1-1 1,-1 1 0,0-1-1,0 0 1,1 1-1,-1-1 1,0 0 0,0 0-1,0 0 1,0 0-1,0 0 1,1-1-1,4-10-2382</inkml:trace>
  <inkml:trace contextRef="#ctx0" brushRef="#br0" timeOffset="3116.58">1259 373 4466,'-11'3'4674,"15"-5"-3857,1 5-641,1-2 48,8-1-32,1 0-176,-1 0 64,5-1-16,0 1-128,-4-1-432,1 1-577,-3 0-1872</inkml:trace>
  <inkml:trace contextRef="#ctx0" brushRef="#br0" timeOffset="3970.7">1690 83 4050,'-6'6'4489,"-19"41"-3461,3 11-351,10-27-266,-18 64 0,28-87-393,0 1 1,1-1-1,0 1 1,1-1-1,0 1 1,0 0-1,1-1 1,0 1-1,0 0 1,1-1-1,0 0 1,5 14 0,-6-20-19,0 0 1,0 0 0,-1 0 0,1 0 0,1 0 0,-1 0 0,0 0-1,0-1 1,1 1 0,-1 0 0,1-1 0,-1 1 0,1-1 0,0 0 0,0 1-1,-1-1 1,1 0 0,0 0 0,0 0 0,0 0 0,0-1 0,0 1 0,1 0-1,-1-1 1,0 0 0,0 1 0,0-1 0,0 0 0,1 0 0,-1 0 0,0 0-1,0-1 1,0 1 0,0-1 0,0 1 0,1-1 0,-1 1 0,0-1-1,0 0 1,0 0 0,-1 0 0,5-3 0,1 0 12,-1-1 1,1-1-1,-1 1 0,1-1 1,-1 0-1,-1 0 0,0 0 1,1-1-1,7-14 0,-6 6 1,-1-1-1,0 0 0,-1 0 1,-1 0-1,0-1 1,1-18-1,-4 25-8,0 0-1,-1 1 1,0-1 0,0 0-1,-1 0 1,-1 1-1,1-1 1,-2 1 0,1-1-1,-1 1 1,-8-18 0,10 26-6,0-1 1,0 0-1,0 1 1,0-1 0,0 1-1,-1-1 1,1 1-1,0-1 1,-1 1 0,1 0-1,-1 0 1,1 0-1,-1 0 1,0 0 0,1 0-1,-1 0 1,0 0-1,0 0 1,1 1 0,-1-1-1,0 1 1,0 0-1,-3-1 1,1 2-11,1-1 0,0 1 0,0 0 0,0 0 0,-1 0 0,1 0 0,0 0 0,0 1 0,1-1 0,-1 1 0,0 0 0,-4 4 0,-1 1-163,0 0 0,1 1 0,1 0 0,-1 0 0,1 0 0,0 1 0,1 0 0,-5 11 1,7-12-290,1 1 1,0 0 0,0 0 0,-1 15 0,0 11-1870</inkml:trace>
  <inkml:trace contextRef="#ctx0" brushRef="#br0" timeOffset="4482.77">1855 420 1889,'-7'10'2817,"7"0"-2032,-1 3 15,-2-3-128,-2-3-320,5-1-160,8-1-144,-11-3-48,3-4-48,3 2-96,-2-5-560,13-4-176,-1-4-1121</inkml:trace>
  <inkml:trace contextRef="#ctx0" brushRef="#br0" timeOffset="4838.82">2024 80 4946,'-6'2'872,"-23"9"2206,28-11-3047,1 0 1,-1 0-1,1 1 0,-1-1 1,1 0-1,0 1 1,-1-1-1,1 0 0,-1 1 1,1-1-1,0 0 1,-1 1-1,1-1 1,0 1-1,0-1 0,-1 0 1,1 1-1,0-1 1,0 1-1,0-1 0,-1 1 1,1-1-1,0 1 1,0-1-1,0 1 0,0-1 1,0 1-1,0-1 1,0 1-1,0-1 0,0 1 1,0-1-1,1 1 1,-1-1-1,0 1 0,0-1 1,0 1-1,0-1 1,1 1-1,0 0 0,0 0-19,1-1 0,0 1 0,0-1 0,0 1-1,0-1 1,0 0 0,0 0 0,0 1 0,-1-2-1,1 1 1,0 0 0,0 0 0,0 0 0,0-1 0,3-1-1,3 1 6,5-1 40,0 0 1,0-1-1,15-5 1,18-5-24,-46 13-34,1 0 0,-1 0-1,1 0 1,0 0 0,-1 0 0,1 0 0,-1 0 0,1 0-1,-1 0 1,1 0 0,-1 0 0,1 0 0,-1 0-1,0 1 1,1-1 0,-1 0 0,1 0 0,-1 1 0,1-1-1,-1 0 1,0 1 0,1-1 0,-1 0 0,0 1 0,1-1-1,-1 1 1,0-1 0,1 1 0,5 19 86,-5 31 129,-1-44-199,-3 26 134,-1-1-1,-9 33 1,6-34 6,1 0 1,-2 52-1,9-140-5145,0 40 2049</inkml:trace>
  <inkml:trace contextRef="#ctx0" brushRef="#br0" timeOffset="5175.74">2002 255 2929,'0'0'3122,"4"0"-2306,-4-1-400,9 2 225,4 4-305,5-8 64,5-4-320,-1 9-16,-2-10-16,2 5-80,-3-3 32,1 2-384,-4-1-368,6 2-1714</inkml:trace>
  <inkml:trace contextRef="#ctx0" brushRef="#br0" timeOffset="5601.97">2284 128 5074,'-1'0'129,"-1"0"-1,1 1 0,0 0 0,-1-1 0,1 1 0,0 0 1,0 0-1,0 0 0,0-1 0,0 1 0,0 0 1,0 0-1,0 1 0,0-1 0,0 0 0,0 0 0,1 0 1,-1 1-1,0-1 0,1 0 0,-1 1 0,1-1 1,0 0-1,-1 1 0,1-1 0,0 2 0,-8 43 483,8-44-491,-2 11 16,2 0 1,-1 0-1,2 0 1,0 0-1,0 0 1,1 0-1,5 17 1,-6-26-128,1 1 0,0-1-1,-1 1 1,1-1 0,1 0 0,-1 0 0,1 0 0,0 0 0,-1 0 0,2 0 0,-1-1 0,0 1 0,1-1 0,0 0 0,-1 0 0,1-1 0,0 1 0,1-1 0,-1 0 0,0 0 0,1 0 0,-1 0 0,7 1 0,-7-3-3,0 0 1,0 0-1,0 0 1,0-1-1,-1 0 0,1 1 1,0-1-1,0 0 1,-1-1-1,1 1 1,0-1-1,-1 1 1,0-1-1,1 0 0,-1-1 1,0 1-1,0 0 1,0-1-1,3-3 1,-1 1 0,0 0 0,0-1 1,0 1-1,-1-1 1,0 0-1,0 0 0,-1-1 1,0 1-1,4-11 1,-3 5 3,-1 0 0,0 0 0,-1 0 0,0 0 0,-1 0 0,-1-1 0,1 1 1,-2 0-1,0-1 0,-1 1 0,0 0 0,0 0 0,-1 0 0,-1 0 0,0 1 0,-1-1 1,-10-17-1,14 26 2,-1 1 0,0 0 0,1-1 0,-1 1 0,0 0 1,0 0-1,-1 0 0,1 0 0,0 0 0,-1 0 0,1 1 0,-1-1 1,0 1-1,1 0 0,-1-1 0,0 1 0,0 1 0,1-1 0,-1 0 1,0 1-1,0-1 0,0 1 0,0 0 0,0 0 0,0 0 0,0 0 1,0 1-1,-6 1 0,4 0-13,0 0 0,0 0-1,-1 1 1,1-1 0,1 1 0,-1 0 0,0 1 0,1-1-1,0 1 1,0 0 0,0 0 0,0 1 0,0-1 0,-3 8 0,-2 1-93,1-1-444,0 1 0,1 0 0,0 0 0,-8 27 0,12-18-1509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9:45.025"/>
    </inkml:context>
    <inkml:brush xml:id="br0">
      <inkml:brushProperty name="width" value="0.1" units="cm"/>
      <inkml:brushProperty name="height" value="0.1" units="cm"/>
      <inkml:brushProperty name="color" value="#FF3300"/>
    </inkml:brush>
  </inkml:definitions>
  <inkml:trace contextRef="#ctx0" brushRef="#br0">0 60 2737,'8'5'7365,"30"2"-6321,-3-5-842,49-3-1,-3-1-9,115-7 122,-137 3-228,103 4 0,-123 2-16,1-1 1,0-2-1,0-2 1,46-12-1,-35 6 52,87-6-1,11 22-72,-31 1 11,-57-4-5,42-2 274,-72-2-218,1 3-1,38 4 1,-11 0 3,5 4-5,-44-6-30,42 2 0,-50-5-84,4 0 7,-1 0 1,0 1-1,1 0 0,-1 1 0,19 5 0,-27-4-3,20 4 10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0:26.125"/>
    </inkml:context>
    <inkml:brush xml:id="br0">
      <inkml:brushProperty name="width" value="0.1" units="cm"/>
      <inkml:brushProperty name="height" value="0.1" units="cm"/>
      <inkml:brushProperty name="color" value="#0000FF"/>
    </inkml:brush>
  </inkml:definitions>
  <inkml:trace contextRef="#ctx0" brushRef="#br0">90 106 3153,'-1'0'178,"1"-1"-1,0 1 0,-1-1 0,1 1 0,-1-1 0,1 1 0,-1 0 0,1-1 0,-1 1 0,1-1 1,-1 1-1,1 0 0,-1 0 0,1-1 0,-1 1 0,1 0 0,-1 0 0,0 0 0,1-1 0,-1 1 1,1 0-1,-1 0 0,0 0 0,1 0 0,-1 0 0,0 0 0,1 0 0,-1 1 0,1-1 0,-1 0 1,0 0-1,1 0 0,-1 1 0,1-1 0,-1 1 0,-2 0-18,0 1 0,1 0 0,-1 0 0,1 1 0,0-1 1,0 0-1,-3 6 0,-28 52-212,30-52 89,0 0 0,1-1 0,0 2 1,0-1-1,1 0 0,0 0 0,1 0 0,-1 1 1,2-1-1,-1 0 0,1 0 0,1 1 0,-1-1 0,1 0 1,1 0-1,5 14 0,-5-15-34,0-1-1,1 0 1,-1 1-1,1-2 1,0 1-1,1 0 1,0-1 0,-1 0-1,2 0 1,-1 0-1,0-1 1,1 0 0,0 0-1,0 0 1,0 0-1,0-1 1,1 0-1,0-1 1,-1 0 0,8 2-1,-9-3 3,0 0 0,0-1 0,0 0 0,0 0 0,0 0 0,-1 0 0,1-1 0,0 0-1,0 0 1,0 0 0,-1-1 0,1 0 0,0 0 0,-1 0 0,0 0 0,1-1 0,-1 1 0,0-1 0,0 0-1,-1 0 1,1-1 0,-1 1 0,1-1 0,-1 0 0,0 1 0,0-2 0,-1 1 0,1 0 0,1-6 0,1 0 5,0 0 0,-1 0 0,-1-1 0,0 0 0,0 1 0,-1-1 0,-1 0 0,1 0 0,-2 0 0,0-1 0,0 1 0,-2-11 0,1 18-9,-2-17-2,-1 1 1,0 0-1,-2 0 1,-8-21-1,11 36 1,1 0 0,0 0 0,-1 0-1,0 1 1,0-1 0,-1 1-1,1 0 1,-1 0 0,0 0-1,0 0 1,0 0 0,-1 1 0,1 0-1,-1 0 1,0 0 0,0 1-1,0-1 1,0 1 0,0 0 0,-10-2-1,11 3-20,0 0 0,0 0 0,0 1 0,0-1 0,0 1 0,-1 0 0,1 0 0,0 0 0,0 1 0,0-1 0,0 1 0,0 0 0,0 0 0,0 0 0,1 1 0,-1 0 0,0-1 1,1 1-1,-1 0 0,1 1 0,-1-1 0,1 1 0,0-1 0,0 1 0,0 0 0,1 0 0,-1 0 0,1 1 0,-1-1 0,1 0 0,0 1 0,-2 5 0,0 1-491,0 1 0,1 0 0,0 0 0,1 1-1,0-1 1,1 0 0,0 1 0,1-1 0,2 21 0,0 1-3243</inkml:trace>
  <inkml:trace contextRef="#ctx0" brushRef="#br0" timeOffset="375.71">470 240 5410,'-2'29'2105,"5"18"-1473,-2-34-429,0 0 0,0 0 0,-2 0 0,-2 22 0,-12 10 183,7-26-343,8-19-51,0 0-1,0 0 1,0 0-1,0 0 1,0 0-1,0 0 1,0 0-1,0 0 1,0 0-1,0 0 1,0 0-1,0 0 1,0 0-1,1 0 1,-1 0-1,0 0 1,0 0-1,0 0 1,0 0-1,0 0 1,0 0-1,0 0 1,0 0-1,0 0 1,0 0-1,0 0 1,0 0-1,0 0 1,0 0-1,1 0 1,-1 0-1,0 0 1,0 1-1,0-1 1,0 0 0,0 0-1,0 0 1,0 0-1,0 0 1,0 0-1,0 0 1,0 0-1,0 0 1,0 0-1,0 0 1,0 0-1,0 0 1,0 0-1,0 0 1,0 1-1,0-1 1,0 0-1,0 0 1,0 0-1,0 0 1,0 0-1,0 0 1,0 0-1,0 0 1,0 0-1,0 0 1,9-6-1160,8-10-1070,-1-3-396</inkml:trace>
  <inkml:trace contextRef="#ctx0" brushRef="#br0" timeOffset="941.76">597 29 5491,'0'0'106,"0"1"1,0-1 0,0 1 0,0-1 0,0 1 0,1-1 0,-1 0 0,0 1 0,0-1 0,1 1 0,-1-1 0,0 0 0,1 1 0,-1-1 0,0 0 0,1 1 0,-1-1 0,0 0 0,1 0 0,-1 1 0,1-1 0,-1 0 0,0 0 0,1 0 0,-1 0 0,1 1 0,-1-1 0,1 0 0,0 0 0,24 1 571,26-9-750,-41 6 91,10-3 26,36-14 0,-56 19-46,0 0 1,1 0-1,-1 0 0,0 0 1,1-1-1,-1 1 1,1 0-1,-1 0 0,0 0 1,1 1-1,-1-1 0,1 0 1,-1 0-1,0 0 0,1 0 1,-1 0-1,1 0 1,-1 0-1,0 1 0,1-1 1,-1 0-1,0 0 0,1 1 1,-1-1-1,0 0 0,1 0 1,-1 1-1,0-1 1,0 0-1,1 1 0,-1-1 1,9 19 27,0 22 73,-5-11 14,-1 1 0,-1 0 0,-1 0 0,-2 0-1,-1 0 1,-8 36 0,7-55-495,5-24-3634,2-1-99</inkml:trace>
  <inkml:trace contextRef="#ctx0" brushRef="#br0" timeOffset="1416.89">656 197 4946,'-5'3'3010,"10"-1"-2834,7 0-48,9-2 0,6-4 80,6 1-128,0-2-48,-4-1 0,-7 3-32,-4-1 0,-4 0-128,-1 2-336,-4-2-657,2 3-960,0-4-1088</inkml:trace>
  <inkml:trace contextRef="#ctx0" brushRef="#br0" timeOffset="1825.31">997 27 4818,'1'0'2912,"9"-2"-2588,128-5 586,-127 5-1923,-21 1-893,9 0 1754,-10 0-1787</inkml:trace>
  <inkml:trace contextRef="#ctx0" brushRef="#br0" timeOffset="2217.89">1019 1 2033,'-9'8'5664,"8"-7"-5454,-10 25 969,-4 29-1341,8-6 297,7-47-131,-1 1 0,1 0 1,0 0-1,0-1 1,0 1-1,1 0 0,-1-1 1,1 1-1,-1 0 0,1-1 1,0 1-1,0 0 0,0-1 1,3 5-1,-4-7-5,1 1 0,0-1 0,-1 0 0,1 1 0,0-1-1,-1 0 1,1 0 0,0 0 0,-1 1 0,1-1 0,0 0 0,0 0 0,-1 0 0,1 0-1,0 0 1,0-1 0,-1 1 0,1 0 0,0 0 0,-1 0 0,1-1 0,0 1 0,-1 0-1,1 0 1,0-1 0,-1 1 0,1-1 0,-1 1 0,2-2 0,24-20 211,-9 8-123,-12 11-68,-1 0-1,1 1 0,0-1 1,0 1-1,-1 1 0,1-1 1,0 0-1,1 1 0,-1 0 1,0 1-1,0-1 0,7 1 1,-9 0-12,0 1 1,-1-1 0,1 1 0,0 0-1,0 0 1,-1 0 0,1 0 0,-1 0-1,1 0 1,-1 1 0,1 0 0,-1-1-1,0 1 1,0 0 0,0 0 0,0 0-1,0 0 1,0 0 0,0 1 0,-1-1-1,1 0 1,-1 1 0,0 0 0,1 2-1,1 1 7,0 1 0,-1-1 0,0 1 0,0 0 0,0 0 0,-1 0-1,0 0 1,-1 0 0,1 0 0,-1 0 0,-1 0 0,-1 10 0,1-13 45,0 0 1,0-1 0,-1 1-1,1 0 1,-1-1-1,0 1 1,0-1 0,0 0-1,0 0 1,-1 0 0,1 0-1,-1 0 1,0 0 0,0-1-1,0 1 1,0-1-1,0 0 1,-1 0 0,1 0-1,-1 0 1,1 0 0,-1-1-1,-5 2 1,3-2 27,0 0 0,0 0 0,0-1 0,0 0 1,-1 0-1,1-1 0,0 1 0,0-1 0,1 0 0,-1-1 1,0 1-1,0-1 0,-9-5 0,-37-8 166,51 15-269,0 0 1,0 0 0,0 0 0,0 0 0,-1 0 0,1 0 0,0 1 0,0-1 0,0 0 0,0 1 0,0-1-1,0 1 1,0-1 0,1 1 0,-1-1 0,0 1 0,0 0 0,0-1 0,0 1 0,1 0 0,-1 0 0,0 0-1,1 0 1,-1-1 0,0 3 0,0-2-181,1-1-1,0 1 1,0 0-1,-1-1 1,1 1-1,0 0 1,0 0-1,0-1 1,0 1-1,0 0 1,0-1-1,0 1 1,0 0-1,0-1 1,0 1-1,1 0 1,-1-1-1,0 1 1,0 0-1,1-1 1,-1 1-1,0 0 1,1-1-1,-1 1 1,1 0-1</inkml:trace>
  <inkml:trace contextRef="#ctx0" brushRef="#br0" timeOffset="2670.03">1314 411 8052,'-7'-1'912,"-2"1"-304,-2 1 33,3-5-433,-1 5-208,6-1 0,-2 2-32,3-2-464,-6 5-1121,-1 5-1024</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0:16.681"/>
    </inkml:context>
    <inkml:brush xml:id="br0">
      <inkml:brushProperty name="width" value="0.1" units="cm"/>
      <inkml:brushProperty name="height" value="0.1" units="cm"/>
      <inkml:brushProperty name="color" value="#0000FF"/>
    </inkml:brush>
  </inkml:definitions>
  <inkml:trace contextRef="#ctx0" brushRef="#br0">74 430 3394,'-9'4'1099,"1"-2"0,-1 1 0,0-1 0,-1 0 0,1-1 1,-10 1-1,141-9 961,-60 2-2064,0 2-1,98 8 0,-86 9-315,-86-24-2382,6 5 2678,0-1 0,0 1 0,-1 1-1,-11-7 1,4 4 767,14 7-736,0 0 0,0 0 1,0 0-1,0 0 0,0 0 1,0 0-1,0 0 0,0 0 0,0 0 1,0 0-1,0 0 0,0 0 1,1 0-1,-1 0 0,0 0 1,0 0-1,0 0 0,0 0 0,0 0 1,0 0-1,0 0 0,0 0 1,0 0-1,0 0 0,0 0 0,0 0 1,0 0-1,0-1 0,0 1 1,0 0-1,0 0 0,0 0 1,0 0-1,0 0 0,0 0 0,0 0 1,0 0-1,0 0 0,0 0 1,0 0-1,0 0 0,0 0 1,0 0-1,0 0 0,0-1 0,0 1 1,0 0-1,0 0 0,0 0 1,0 0-1,0 0 0,0 0 0,0 0 1,0 0-1,0 0 0,0 0 1,0 0-1,0 0 0,0 0 1,0 0-1,0 0 0,0 0 0,26 0 320,-7 1-343,1 0 38,-1 0-1,27 5 1,-41-5-22,0 0 0,0 0 0,0 0 0,0 1 1,0 0-1,0 0 0,0 0 0,-1 0 0,1 1 0,-1 0 0,0 0 0,1 0 1,6 7-1,-11-9 1,0 0 0,1 0 1,-1 0-1,0 0 0,0 0 1,0 0-1,0 0 1,0 0-1,0 0 0,0-1 1,0 1-1,0 0 0,0 0 1,-1 0-1,1 0 1,0 0-1,-1 0 0,1 0 1,0-1-1,-1 1 0,1 0 1,-1 0-1,0 0 1,1-1-1,-1 1 0,1 0 1,-1-1-1,0 1 0,0-1 1,1 1-1,-1-1 1,-1 2-1,-32 20 39,27-18-43,-15 11 13,0-1-1,-1-2 0,-34 15 1,55-27-246,4-1-421,7-1-1604,3 1-1010</inkml:trace>
  <inkml:trace contextRef="#ctx0" brushRef="#br0" timeOffset="507.1">1095 225 6211,'2'4'4647,"7"42"-4231,-1 153 621,-8-182-1006,0-4 25,0-3-266,-2-23-1245,-3-11-2253,4 7 477</inkml:trace>
  <inkml:trace contextRef="#ctx0" brushRef="#br0" timeOffset="914.16">930 166 5282,'-3'-6'361,"0"0"-1,0 0 0,0 1 0,1-1 0,0-1 0,0 1 0,1 0 1,0 0-1,0-1 0,0 1 0,1-11 0,1 14-302,-1-1 0,1 1 0,0 0-1,0-1 1,0 1 0,0 0 0,1 0 0,-1 0-1,1 0 1,0 0 0,0 0 0,0 0 0,0 1 0,1-1-1,-1 1 1,0-1 0,1 1 0,0 0 0,0 0-1,0 0 1,-1 1 0,2-1 0,3-1 0,2-1-25,1 1 1,-1 0-1,1 1 0,0 0 1,0 1-1,0 0 1,0 1-1,0-1 1,0 2-1,0 0 0,-1 0 1,1 0-1,0 2 1,0-1-1,-1 1 1,18 8-1,-13-5-24,-1 1-1,0 0 1,0 1 0,-1 0 0,0 1-1,0 1 1,-1 0 0,0 0 0,-1 1-1,15 20 1,-23-28-4,0 0 0,0 0-1,0 0 1,0 0 0,0 1 0,-1-1-1,1 1 1,-1-1 0,0 1 0,0-1 0,0 1-1,-1 0 1,1 0 0,-1-1 0,0 1-1,0 0 1,0 0 0,0 0 0,-1-1 0,0 1-1,0 0 1,0-1 0,0 1 0,0-1-1,-3 6 1,0-4 5,0 0 0,0 0-1,0-1 1,0 1 0,-1-1-1,0 0 1,0 0 0,0-1-1,-1 0 1,1 1 0,-1-2-1,1 1 1,-1-1 0,-8 3-1,-91 20-203,105-25 114,0 0 0,0 1 1,0-1-1,0 0 0,0 1 1,0-1-1,-1 0 0,1 1 1,0-1-1,0 0 0,0 1 1,0-1-1,0 0 1,0 1-1,0-1 0,0 0 1,1 1-1,-1-1 0,0 0 1,0 1-1,0-1 0,0 0 1,0 0-1,0 1 0,1-1 1,-1 0-1,0 1 0,0-1 1,0 0-1,1 0 0,-1 0 1,0 1-1,0-1 0,1 0 1,-1 0-1,0 0 0,1 1 1,-1-1-1,0 0 0,0 0 1,1 0-1,8 4-2078</inkml:trace>
  <inkml:trace contextRef="#ctx0" brushRef="#br0" timeOffset="1279.97">1476 149 4258,'0'-1'155,"-1"1"-1,1 0 1,-1-1 0,1 1 0,0 0-1,-1-1 1,1 1 0,-1 0-1,1 0 1,-1 0 0,1 0 0,-1-1-1,1 1 1,-1 0 0,1 0 0,-1 0-1,1 0 1,-1 0 0,0 0-1,1 0 1,-1 0 0,1 0 0,-1 1-1,1-1 1,-1 0 0,1 0-1,-1 0 1,1 1 0,-1-1 0,-14 16 994,-3 19-905,12-18-61,1 0-1,0 1 1,2-1 0,0 1 0,1 0-1,1 35 1,3-6 105,13 64-1,-12-87-239,-3-19-46,0-1-1,0 1 1,1-1-1,0 1 1,0-1 0,0 1-1,0-1 1,1 0-1,2 6 1,6-30-2521,-2 3 236,2-3-1508</inkml:trace>
  <inkml:trace contextRef="#ctx0" brushRef="#br0" timeOffset="1925.68">1592 253 3570,'-3'-5'4999,"3"12"-3003,4 19-2149,-3-14 591,2 26-290,-2 0-1,-2 0 1,-9 60-1,7-78-122,1-15 26,-1-11 118,-2-14-145,-2-20-29,6 18 30,2 0 0,0 1-1,2-1 1,0 1 0,1-1 0,1 1 0,2 1 0,0-1-1,12-24 1,-18 43-14,0-1 0,1 1-1,-1 0 1,1-1 0,0 1 0,0 0-1,-1 0 1,1 1 0,1-1 0,-1 0-1,0 0 1,0 1 0,1 0-1,-1-1 1,0 1 0,1 0 0,0 0-1,-1 0 1,1 0 0,-1 1 0,1-1-1,0 1 1,3 0 0,-3 0-5,0 0 0,0 1 0,0 0 0,0 0 0,0 0 0,0 0 0,0 0 0,-1 1 0,1-1 0,0 1 0,-1-1 0,1 1 0,-1 0 0,0 0 0,0 0 0,0 1 0,0-1 0,0 0 0,0 1 0,0-1 0,1 5 0,3 3 15,-1 1 1,0 0 0,-1 1 0,0-1 0,-1 1 0,-1-1-1,3 23 1,-3 1 39,-3 46 0,-1-50-35,3-21-127,1 0 0,0-1-1,0 1 1,7 16-1,-22-44-5441,2 6 1458</inkml:trace>
  <inkml:trace contextRef="#ctx0" brushRef="#br0" timeOffset="2302.54">1619 384 6723,'-1'4'1489,"4"-8"-81,0 5-1151,5 5-49,7-4 256,4 3-304,2-4 0,-7 2-144,6-7 16,1 5-32,-4-4-336,-3-2-849,2 0-1088</inkml:trace>
  <inkml:trace contextRef="#ctx0" brushRef="#br0" timeOffset="2648.79">1926 106 6003,'-1'-4'4547,"8"6"-3619,12 12-993,-9-3 130,0 2 1,-1-1-1,0 1 0,-1 1 0,-1 0 1,0 0-1,0 0 0,-2 1 0,0-1 1,-1 1-1,0 1 0,-1-1 0,-1 0 1,0 1-1,-1 0 0,-1-1 0,0 1 1,-1-1-1,-1 1 0,-1-1 0,-7 27 1,-20 25 185,3-11-169,26-52-273,5-7-495,15-12-5808</inkml:trace>
  <inkml:trace contextRef="#ctx0" brushRef="#br0" timeOffset="3025">2321 483 6995,'22'4'3273,"23"-5"-2705,-22 1-319,30-7 57,-51 7-424,-1 0 0,1 0-1,0 0 1,0-1 0,-1 1-1,1-1 1,0 1 0,-1-1-1,1 0 1,-1 0 0,1 0-1,-1 0 1,1 0 0,-1 0-1,0 0 1,1 0 0,-1 0 0,0-1-1,0 1 1,0 0 0,0-1-1,0 1 1,0-1 0,0 1-1,-1-1 1,1 1 0,0-3-1,-3-5-1783,-5 4-1025</inkml:trace>
  <inkml:trace contextRef="#ctx0" brushRef="#br0" timeOffset="3402.57">2273 337 5170,'23'5'6128,"39"1"-5535,-47-7-568,54-6 119,-64 6-172,-1 0 0,1-1 0,0 1 0,-1-1 0,1 0 1,-1 0-1,0-1 0,0 1 0,0-1 0,0 0 0,6-5 0,-5-5-2850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11.086"/>
    </inkml:context>
    <inkml:brush xml:id="br0">
      <inkml:brushProperty name="width" value="0.1" units="cm"/>
      <inkml:brushProperty name="height" value="0.1" units="cm"/>
      <inkml:brushProperty name="color" value="#0000FF"/>
    </inkml:brush>
  </inkml:definitions>
  <inkml:trace contextRef="#ctx0" brushRef="#br0">13 1 2705,'0'1'609,"1"1"-577,-1-1 32,-1 3-64,-2 5 0,1-2-353,-6 4-927</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9:48.250"/>
    </inkml:context>
    <inkml:brush xml:id="br0">
      <inkml:brushProperty name="width" value="0.1" units="cm"/>
      <inkml:brushProperty name="height" value="0.1" units="cm"/>
      <inkml:brushProperty name="color" value="#FF3300"/>
    </inkml:brush>
  </inkml:definitions>
  <inkml:trace contextRef="#ctx0" brushRef="#br0">139 154 4994,'0'9'4211,"3"14"-3737,23 164 713,-20-150-1064,1 64 0,-6-100-129,-4-41 561,-2-86-512,3 32-30,-1 75-2,1 25 16,0 39 33,1-29-46,-6 229 144,7-242-306,2-7-767,0-13-2165,1-2 390</inkml:trace>
  <inkml:trace contextRef="#ctx0" brushRef="#br0" timeOffset="573.04">17 248 4690,'-4'-14'749,"0"0"0,1 0 0,1 0 0,0 0 0,1 0 0,0-19-1,2 27-669,0 0 0,0 0 0,1 0 0,-1 1 0,1-1 0,1 1 0,-1-1 0,1 1 0,0 0 0,0-1 1,0 1-1,1 1 0,0-1 0,0 1 0,0-1 0,0 1 0,9-6 0,-8 6-67,1 0 1,0 1-1,0 0 1,0 0-1,0 0 1,0 1-1,1-1 1,-1 1-1,1 1 1,0 0-1,-1 0 1,1 0-1,0 0 1,-1 1-1,1 0 1,0 1-1,0 0 1,-1 0 0,1 0-1,0 1 1,-1 0-1,12 5 1,-10-3-10,0 0 1,-1 0 0,1 1 0,-1 1-1,0-1 1,-1 1 0,1 0 0,-1 1-1,-1-1 1,1 1 0,-1 0 0,0 1-1,0-1 1,-1 1 0,0 0 0,4 13-1,-6-15 3,0-1-1,-1 1 1,1 0-1,-1 0 0,-1 0 1,1-1-1,-1 1 0,0 0 1,0 0-1,-1 0 0,1 0 1,-1 0-1,-1 0 0,1-1 1,-1 1-1,0-1 0,0 1 1,-1-1-1,1 0 0,-1 1 1,-1-1-1,1-1 0,-1 1 1,1 0-1,-8 5 0,6-5 13,0-1-1,-1 0 1,1 0-1,-1 0 1,-12 5-1,-50 13 49,93-13-5570,-7-9 2866</inkml:trace>
  <inkml:trace contextRef="#ctx0" brushRef="#br0" timeOffset="1013.51">572 100 2833,'-1'-1'284,"0"0"1,0 1-1,0-1 0,0 0 0,0 1 0,0 0 1,0-1-1,0 1 0,0-1 0,0 1 0,0 0 1,0 0-1,-1 0 0,1-1 0,0 1 0,0 0 1,0 1-1,0-1 0,-2 0 0,2 1-191,1 1-1,-1-1 0,0 0 1,1 0-1,-1 1 0,1-1 1,-1 0-1,1 1 0,0-1 0,0 1 1,0-1-1,0 0 0,0 3 1,-2 11-192,-12 74 863,6-44-377,2 0 1,0 75-1,6-105-374,-1-11-19,1 1 0,0 0-1,0 0 1,0-1 0,1 1 0,-1 0 0,1 0 0,0-1 0,1 1 0,-1 0 0,1-1 0,0 0 0,0 1 0,0-1 0,1 0 0,2 4 0,-3-8-232,-1 0 1,0 0 0,1 0 0,-1 0-1,0-1 1,1 1 0,-1 0 0,0-1-1,0 1 1,1-1 0,-1 0 0,0 1 0,0-1-1,2-1 1,-1 1-14,12-10-1931</inkml:trace>
  <inkml:trace contextRef="#ctx0" brushRef="#br0" timeOffset="1719.63">735 206 4418,'-3'7'2881,"2"-6"-2863,0-1 1,1 1 0,0-1 0,-1 1-1,1 0 1,-1-1 0,1 1-1,0 0 1,-1-1 0,1 1-1,0 0 1,0-1 0,-1 1 0,1 0-1,0 0 1,0-1 0,0 1-1,0 1 1,6 48 709,6 61 130,-12-96-760,0-1 0,0 1 0,-2-1 0,0 1 0,-4 18 0,3-23-153,0-3 307,1-12 222,-4-13-13,2 7-442,1 0 1,0 0 0,1 0-1,0 0 1,1-1 0,1 1-1,-1 0 1,2-1 0,-1 1-1,2 0 1,-1-1-1,5-11 1,-3 10-3,1-1-1,1 0 1,1 1 0,0 0-1,0 0 1,1 1-1,1 0 1,0 0 0,13-14-1,-18 22-6,1 0 0,0 1-1,-1-1 1,1 1-1,0 0 1,1 0 0,-1 1-1,1-1 1,5-2 0,-8 5-5,0-1 1,-1 1 0,1 0 0,0 0-1,0-1 1,0 1 0,0 0-1,0 0 1,0 1 0,-1-1-1,1 0 1,0 1 0,0-1-1,0 1 1,-1-1 0,1 1-1,0 0 1,-1 0 0,1 0-1,0 0 1,-1 0 0,1 0 0,-1 0-1,0 0 1,1 1 0,-1-1-1,0 1 1,2 1 0,6 12 24,0 0 0,-1 0 1,-1 1-1,-1 1 0,0-1 1,-1 1-1,0 0 0,2 19 1,17 55-11,11-13-9,-33-77-114,-3-10-548,-4-12-975,-12-8-1477,3 9 273</inkml:trace>
  <inkml:trace contextRef="#ctx0" brushRef="#br0" timeOffset="2145">751 312 5651,'0'-5'1344,"-3"8"-720,3-1-15,0-4-369,3 2 16,10 1-160,-2-1 288,5 0-176,4 1-48,0-6-80,6 5-64,-3-7-16,-2 7-32,-4-3-16,-3 0-480,3 3-512,-4-3-481,1 3-912</inkml:trace>
  <inkml:trace contextRef="#ctx0" brushRef="#br0" timeOffset="2536.74">1213 161 3314,'0'-11'2273,"1"10"-2138,-1-1 0,0 0 0,1 0 0,-1 1 1,0-1-1,0 0 0,0 1 0,0-1 0,0 0 0,-1 1 0,1-1 0,-1 0 1,1 1-1,-1-1 0,1 0 0,-1 1 0,0-1 0,0 1 0,1-1 0,-1 1 0,0 0 1,0-1-1,-1 1 0,1 0 0,0 0 0,0 0 0,-1 0 0,1 0 0,-1 0 1,1 0-1,0 0 0,-1 0 0,0 1 0,1-1 0,-1 0 0,1 1 0,-1 0 0,0-1 1,-3 1-1,3 0-120,-1-1 1,1 2-1,-1-1 0,1 0 1,-1 0-1,1 1 1,-1-1-1,1 1 0,-1 0 1,1 0-1,0 0 1,-1 0-1,1 0 1,0 0-1,0 0 0,0 1 1,0-1-1,0 1 1,0 0-1,0 0 0,0 0 1,1-1-1,-1 1 1,1 1-1,-3 3 1,0-1-9,1 1 1,0 0-1,0 0 1,0 1 0,1-1-1,0 0 1,0 1 0,-2 12-1,4-15-8,0-1-1,-1 1 1,1 0-1,0 0 1,1 0-1,-1 0 1,1 0-1,-1-1 1,1 1-1,0 0 1,1-1-1,-1 1 1,1-1-1,-1 1 1,1-1 0,0 1-1,0-1 1,1 0-1,-1 0 1,1 0-1,-1-1 1,1 1-1,0 0 1,0-1-1,0 0 1,0 0-1,1 0 1,-1 0-1,1 0 1,-1-1-1,1 1 1,-1-1-1,1 0 1,0 0-1,7 1 1,-5-1-29,0-1 1,1 1-1,-1-1 0,0-1 1,1 1-1,-1-1 1,0 0-1,0 0 0,0-1 1,0 0-1,0 0 0,8-4 1,18-16-3377,-25 17 1181,2 1-1150</inkml:trace>
  <inkml:trace contextRef="#ctx0" brushRef="#br0" timeOffset="3084.76">1406 44 4930,'2'9'5161,"12"37"-4498,-2-17-558,0 0 0,-2 0-1,-1 1 1,-1 0 0,-2 1 0,-1 0-1,2 42 1,-7-61-81,-1 0-1,0 0 1,-1 0-1,0 0 1,-1 0 0,0 0-1,0-1 1,-2 1 0,1-1-1,-2 0 1,1-1 0,-1 1-1,-8 9 1,7-7 170,11-12-795</inkml:trace>
  <inkml:trace contextRef="#ctx0" brushRef="#br0" timeOffset="3633.15">1652 447 2577,'2'0'7068,"3"2"-7013,1 0-1,0-1 1,-1 1-1,1-1 1,6 0 0,7-1-31,-13 1 92,0-1-1,-1 0 0,1 0 0,0 0 0,0-1 0,10-2 1,-14 2-343,0 0 0,1-1-1,-1 1 1,0 0 0,0 0 0,1-1 0,-1 0 0,0 1 0,-1-1 0,1 0 0,0 0 0,1-2 0</inkml:trace>
  <inkml:trace contextRef="#ctx0" brushRef="#br0" timeOffset="4022.91">1656 340 4370,'31'-1'6314,"-20"2"-6266,0-1 1,-1 0 0,1 0 0,16-4 0,-22 3-49,0-1-10,1 0 0,0 0-1,-1 1 1,1 0 0,9-1-1,-14 2-154,0 0 0,0-1 0,0 1 0,0-1 0,-1 1 0,1-1 0,0 0 0,0 1 0,0-1 0,0 0 0,-1 1 0,1-1 0,0 0 0,-1 0 0,1 0 1,0 0-1,-1 0 0,1-1 0</inkml:trace>
  <inkml:trace contextRef="#ctx0" brushRef="#br0" timeOffset="5181.11">2152 169 3490,'-9'0'5353,"9"1"-5252,-11 19 1148,-6 28-1061,14-34-114,0-1 0,1 0 1,1 1-1,0-1 0,1 0 0,0 1 1,1-1-1,4 18 0,-4-26-74,0 0 1,0 0-1,1 0 0,0 0 0,0 0 0,1 0 0,-1-1 1,1 1-1,0-1 0,0 0 0,0 1 0,1-2 0,0 1 0,-1 0 1,1-1-1,1 1 0,-1-1 0,0 0 0,1-1 0,0 1 0,-1-1 1,1 0-1,0 0 0,7 2 0,-8-3 3,0-1 0,0 1 0,0-1 0,0 1 0,0-1 0,0-1 0,0 1 0,0 0 0,0-1 0,0 0 0,0 0 0,0 0 0,0 0 0,-1-1 0,1 1 0,0-1 0,-1 0 1,1 0-1,-1-1 0,0 1 0,0-1 0,0 1 0,0-1 0,0 0 0,0 0 0,-1 0 0,0-1 0,1 1 0,-1 0 0,2-6 0,4-7 15,-1-1 0,0 1 0,-1-1 0,-1-1 1,4-24-1,-7 32-14,0 1 0,-1-1 0,0 0 1,-1 0-1,0 0 0,0 0 0,-1 1 0,0-1 1,-1 0-1,0 1 0,-1-1 0,0 1 0,-7-16 1,9 23 0,-1 0-1,1 0 1,-1 0 0,0 1 0,0-1 0,1 1 0,-1-1 0,0 1 0,0 0 0,0 0 0,-1 0 0,1 0 0,0 0 0,0 0 0,-1 0 0,1 1 0,0-1 0,-1 1 0,1 0 0,0-1 0,-1 1 0,1 0 0,0 1 0,-1-1 0,1 0 0,0 1 0,-1-1 0,1 1 0,-5 1 0,0 1-15,-1 0 0,0 0-1,1 0 1,0 1-1,0 0 1,0 0 0,-10 9-1,11-7-208,1 0 1,0 1-1,1 0 0,0 0 0,0 0 1,0 0-1,1 0 0,0 1 0,1 0 1,0-1-1,0 1 0,-2 14 0,3 5-2235</inkml:trace>
  <inkml:trace contextRef="#ctx0" brushRef="#br0" timeOffset="5575.17">2528 343 5074,'2'46'3493,"-7"113"-3029</inkml:trace>
  <inkml:trace contextRef="#ctx0" brushRef="#br0" timeOffset="6353.28">2711 248 3346,'-2'-2'114,"0"0"1,1 0 0,-1 0 0,1 0 0,-1 0-1,1 0 1,0-1 0,0 1 0,0 0 0,0-1 0,1 1-1,-1-1 1,1 1 0,-1-1 0,1 1 0,0-1 0,0 0-1,0 1 1,0-1 0,0 1 0,1-1 0,-1 1 0,1-1-1,0 1 1,-1-1 0,1 1 0,0-1 0,1 1 0,-1 0-1,0 0 1,1 0 0,-1-1 0,1 1 0,-1 1-1,1-1 1,2-2 0,-2 2 3,0-1 0,1 1 0,-1-1 0,1 1 1,-1 0-1,1 0 0,0 0 0,-1 1 0,1-1 0,0 1 0,0-1 0,0 1 0,0 0 0,1 0 0,-1 0 0,0 1 0,0-1 1,1 1-1,-1-1 0,0 1 0,1 0 0,-1 1 0,0-1 0,0 0 0,1 1 0,-1 0 0,0 0 0,5 2 0,-4-1-116,0 0 0,-1 0 0,1 1 0,-1 0 0,1 0-1,-1 0 1,0 0 0,0 0 0,0 0 0,-1 1-1,1 0 1,-1-1 0,0 1 0,0 0 0,0 0 0,-1 0-1,3 9 1,-3-7 5,0 1-1,-1-1 1,0 1-1,0-1 1,-1 1-1,0-1 1,0 1-1,0-1 1,-1 1 0,-4 11-1,-6 6 14,0 0 0,-2 0 1,-1-1-1,-28 34 0,-1-11-15,45-51 4,-1 1 0,1 0 0,0-1 0,0 1 0,1 0 0,-1 0-1,1 0 1,0 0 0,0 0 0,0 0 0,4-5 0,-5 8-14,0 0 0,0 1 0,0-1 0,0 0 1,0 1-1,0-1 0,0 1 0,0-1 0,0 1 0,0-1 1,0 1-1,0 0 0,0-1 0,1 1 0,-1 0 0,0 0 1,0 0-1,0 0 0,0 0 0,1 0 0,-1 0 0,0 1 0,0-1 1,0 0-1,0 0 0,0 1 0,0-1 0,0 1 0,0-1 1,0 1-1,0 0 0,1 0 0,5 4 18,-1 0 0,0 1 1,11 11-1,6 6-2,-20-21-11,-1-1 0,0 1-1,0-1 1,1 0 0,-1 0 0,1 0 0,-1 0 0,1 0 0,-1 0-1,1-1 1,-1 1 0,1-1 0,0 1 0,-1-1 0,1 0 0,0 0-1,-1-1 1,1 1 0,0 0 0,-1-1 0,5-1 0,-4 0-5,0 0 1,0 0-1,0 0 1,0-1-1,0 1 1,0-1-1,-1 0 1,1 0-1,-1 0 1,0 0 0,0 0-1,0 0 1,0-1-1,-1 1 1,2-4-1,5-27-699,-8 30 362,1 0 0,-1 1 0,1-1 0,0 0 0,0 0 0,0 1 0,1-1 0,-1 1 0,1-1 0,3-5 0,4 1-1619</inkml:trace>
  <inkml:trace contextRef="#ctx0" brushRef="#br0" timeOffset="6826.75">3094 122 4370,'7'0'799,"-1"0"0,0-1 0,0 0 0,0 0 0,0 0 0,6-2 0,2-1-833,0 1-1,0 1 1,0 0 0,16 0-1,13 6 95</inkml:trace>
  <inkml:trace contextRef="#ctx0" brushRef="#br0" timeOffset="7556">3088 93 4354,'-1'0'153,"0"1"0,1-1 0,-1 1 0,1 0 0,-1-1 0,1 1 0,0 0 1,-1 0-1,1-1 0,0 1 0,-1 0 0,1 0 0,0-1 0,0 1 0,0 0 0,0 0 0,0 0 0,0-1 0,0 1 0,0 0 1,0 0-1,0 0 0,0 1 0,2 39 188,-1 7-111,-3-35-206,2-10-20,-1 0 0,1 0 0,-1 0 0,1 0 0,0 0 0,0 0 0,0 0 0,0 0 1,1 0-1,0 0 0,-1-1 0,3 7 0,-1-4 6,1-2 40,6-8 39,4-4 38,1 1 0,-1 0-1,27-10 1,-36 16-125,0 0 0,1 1 0,0 0 0,-1-1 0,1 2-1,0-1 1,-1 0 0,1 1 0,0 0 0,0 0 0,-1 0 0,1 1 0,0-1 0,-1 1-1,1 0 1,8 4 0,-6-1 7,0 0-1,0 1 0,0 0 0,-1 0 1,1 0-1,-1 1 0,-1 0 1,1 1-1,-1-1 0,0 1 1,0 0-1,4 9 0,-8-13 8,1 1-1,-1 0 1,1 0-1,-1-1 1,0 1 0,-1 0-1,1 0 1,-1 0-1,1 0 1,-1 0 0,-1 0-1,1 0 1,0 0-1,-1 0 1,0 0 0,0 0-1,0 0 1,0 0-1,-1-1 1,1 1-1,-1-1 1,0 1 0,0-1-1,-1 1 1,1-1-1,-1 0 1,-3 3 0,3-3 75,1 0 1,-2 0 0,1-1 0,0 0 0,0 1 0,-1-1 0,1-1 0,-1 1 0,0 0 0,0-1 0,1 0 0,-1 0 0,0 0-1,0 0 1,0 0 0,0-1 0,0 0 0,0 0 0,0 0 0,-8-1 0,-4-3 113,0 0 0,1-1 0,0 0 0,-15-8 0,-21-7-7,50 20-350,1 0-1,-1 0 1,1-1 0,-1 1-1,1 0 1,-1 0 0,0 0-1,1 0 1,-1 0 0,1 0-1,-1 0 1,1 0 0,-1 0-1,1 0 1,-1 0 0,0 1-1,1-1 1,-1 0 0,1 0-1,-1 0 1,1 1 0,-1-1-1,1 0 1,-1 1 0,1-1-1,0 0 1,-1 1 0,1-1-1,-1 1 1,0 6-2561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29.308"/>
    </inkml:context>
    <inkml:brush xml:id="br0">
      <inkml:brushProperty name="width" value="0.1" units="cm"/>
      <inkml:brushProperty name="height" value="0.1" units="cm"/>
      <inkml:brushProperty name="color" value="#0000FF"/>
    </inkml:brush>
  </inkml:definitions>
  <inkml:trace contextRef="#ctx0" brushRef="#br0">0 12 4194,'0'-3'640,"3"0"-416,-3 2 353,0 0-177,3-1-352,-3 1-48,5 2-32,0 6-512</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9:35.353"/>
    </inkml:context>
    <inkml:brush xml:id="br0">
      <inkml:brushProperty name="width" value="0.1" units="cm"/>
      <inkml:brushProperty name="height" value="0.1" units="cm"/>
      <inkml:brushProperty name="color" value="#FF3300"/>
    </inkml:brush>
  </inkml:definitions>
  <inkml:trace contextRef="#ctx0" brushRef="#br0">3 16 4146,'-2'-1'2849,"2"-2"-2657,3 5 0,-4-4-96,2-2-16,-1 5-80,0-2-80,2-2-832,-2-1-657</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23.747"/>
    </inkml:context>
    <inkml:brush xml:id="br0">
      <inkml:brushProperty name="width" value="0.1" units="cm"/>
      <inkml:brushProperty name="height" value="0.1" units="cm"/>
      <inkml:brushProperty name="color" value="#0000FF"/>
    </inkml:brush>
  </inkml:definitions>
  <inkml:trace contextRef="#ctx0" brushRef="#br0">77 13 1825,'-31'-4'2449,"9"4"-2097,3-2-48,14 2 561,7-3-689,4 8-144,10-4 48,8 3 16,10-5-96,10-5-80,13-1-897,15 7 1,2 3-561</inkml:trace>
  <inkml:trace contextRef="#ctx0" brushRef="#br0" timeOffset="376.4">1023 34 3474,'-2'-1'6018,"5"-2"-5345,-6 6-129,3-6-432,0 1-16,3 2-32,-3 2-320,0 1-432</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5:17.388"/>
    </inkml:context>
    <inkml:brush xml:id="br0">
      <inkml:brushProperty name="width" value="0.1" units="cm"/>
      <inkml:brushProperty name="height" value="0.1" units="cm"/>
      <inkml:brushProperty name="color" value="#0000FF"/>
    </inkml:brush>
  </inkml:definitions>
  <inkml:trace contextRef="#ctx0" brushRef="#br0">6 1 5603,'-4'1'2401,"3"1"-1745,1-1-176,0-2-176,0 2-240,0-2 0,0 6-112,0-2-192,0 1-352,3 4-448,-5 4-993</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0:39.513"/>
    </inkml:context>
    <inkml:brush xml:id="br0">
      <inkml:brushProperty name="width" value="0.1" units="cm"/>
      <inkml:brushProperty name="height" value="0.1" units="cm"/>
      <inkml:brushProperty name="color" value="#0000FF"/>
    </inkml:brush>
  </inkml:definitions>
  <inkml:trace contextRef="#ctx0" brushRef="#br0">75 27 2929,'-8'8'4431,"-27"32"-3526,30-30-820,0-1-1,1 1 1,0 0-1,1 0 1,0 1 0,1-1-1,0 1 1,0-1-1,1 1 1,1 0 0,0 16-1,1-11-58,1 0-1,0 1 0,2-2 1,-1 1-1,2 0 0,12 29 1,-14-39-21,0 0 0,1 0 0,-1-1 1,1 1-1,1-1 0,-1 1 1,1-1-1,9 8 0,-12-12 3,0 1 0,0-1 0,0 0 1,1 0-1,-1 1 0,0-1 0,1-1 0,-1 1 0,1 0 0,-1-1 0,1 1 1,-1-1-1,1 0 0,-1 1 0,1-1 0,-1-1 0,1 1 0,-1 0 0,1-1 1,-1 1-1,1-1 0,-1 0 0,1 1 0,-1-1 0,0 0 0,3-2 0,1-1 10,0 0-1,-1-1 0,1 0 1,-1 1-1,0-2 0,-1 1 1,1-1-1,-1 1 0,0-1 0,0-1 1,-1 1-1,0 0 0,0-1 1,0 1-1,-1-1 0,2-11 1,0 3 16,-1-1 1,-1 0-1,-1 0 1,0 0 0,-1 0-1,-3-22 1,1 29-32,1 0 0,-2 0 0,1 0 0,-1 0 0,-1 1 0,1-1 0,-10-13 0,10 17-2,0 1 1,0-1 0,0 1-1,-1 0 1,1 0-1,-1 0 1,0 1 0,-1-1-1,1 1 1,-1 0-1,1 0 1,-1 1 0,0-1-1,-6-1 1,8 3-12,0 1 0,0 0 0,0 0 1,-1 0-1,1 0 0,0 0 0,0 1 1,0-1-1,0 1 0,0 0 0,0 0 1,0 0-1,0 0 0,0 0 0,0 1 1,1 0-1,-1-1 0,0 1 0,1 0 0,0 0 1,-1 0-1,1 0 0,0 1 0,0-1 1,0 1-1,-3 4 0,-1 2-232,0 1 0,0 0 0,1 0 0,0 1 0,0 0 0,-2 12-1,2 9-1328,5-4-822</inkml:trace>
  <inkml:trace contextRef="#ctx0" brushRef="#br0" timeOffset="405.49">425 277 5731,'11'46'2257,"-4"-8"-1882,-5-32-328,0 0 1,0 0-1,-1 0 1,0 0-1,0 0 1,-1 0-1,0 1 1,0-1-1,0 0 0,-1 0 1,0 0-1,0 0 1,-1 0-1,1 0 1,-1 0-1,-5 10 1,3-5-304,14-20-3829,-2-2 1289</inkml:trace>
  <inkml:trace contextRef="#ctx0" brushRef="#br0" timeOffset="1042.59">669 48 4658,'-1'0'123,"1"0"-1,-1 0 0,1-1 1,-1 1-1,1 0 1,-1 0-1,1-1 1,-1 1-1,1 0 1,-1 0-1,1 0 0,-1 0 1,1 0-1,-1 0 1,0 0-1,1 0 1,-1 0-1,1 0 0,-1 0 1,1 0-1,-1 0 1,1 0-1,-1 1 1,1-1-1,-1 0 1,1 0-1,-1 1 0,1-1 1,-1 0-1,1 0 1,-1 1-1,1-1 1,-1 1-1,-18 22 725,-9 32-708,22-41-10,0 1-1,1 0 1,1 0 0,1 0-1,0 1 1,1-1 0,-1 30-1,3-39-119,1 1 0,-1 0 0,1-1-1,0 1 1,1-1 0,0 0 0,0 1 0,0-1-1,1 0 1,0 0 0,0 0 0,0-1-1,1 1 1,0-1 0,0 0 0,0 0-1,1 0 1,-1 0 0,1-1 0,0 0-1,6 4 1,-6-5-8,-1 0 0,0-1 0,1 0 0,-1 0-1,1 0 1,0 0 0,-1-1 0,1 0 0,0 0 0,0 0 0,0-1 0,0 1-1,0-1 1,0 0 0,0-1 0,0 1 0,5-2 0,-6 1 8,-1 0-1,1-1 1,-1 0 0,1 1-1,-1-1 1,0 0 0,0-1-1,0 1 1,0 0 0,0-1-1,-1 0 1,1 1 0,-1-1-1,1 0 1,-1-1 0,0 1-1,0 0 1,-1 0 0,1-1-1,-1 1 1,1-1 0,-1 0-1,1-3 1,-1 2-1,0 0 0,-1 0 0,1 0 1,-1 0-1,0 0 0,0 0 0,0 0 0,-1 0 0,1 1 0,-1-1 0,-1 0 0,1 0 0,-1 0 0,1 1 1,-1-1-1,-1 1 0,1 0 0,-4-6 0,4 7-4,-1 0 0,1 1 0,-1-1 0,0 1 1,1-1-1,-1 1 0,0 0 0,-1 0 0,1 0 0,0 1 0,0-1 1,-1 1-1,1 0 0,-1 0 0,1 0 0,-1 0 0,1 0 0,-1 1 1,0 0-1,1-1 0,-1 2 0,0-1 0,1 0 0,-1 1 0,-4 0 1,1 1 2,0 0 1,0 1 0,0 0 0,1 0 0,-1 0-1,1 1 1,0 0 0,-10 8 0,14-10-75,0-1 0,0 1 0,0 0 1,0 0-1,0 0 0,1 0 0,-1 0 0,0 0 0,1 1 1,0-1-1,0 0 0,0 1 0,0-1 0,0 1 0,0-1 1,0 1-1,1 0 0,-1-1 0,1 1 0,0 0 0,0-1 1,0 1-1,0 0 0,0-1 0,1 1 0,0 4 0,0-7-49,-1 1-1,0 0 0,1 0 0,-1-1 0,1 1 0,-1-1 0,1 1 0,-1 0 0,1-1 0,-1 1 0,1-1 0,0 1 0,-1-1 1,1 1-1,0-1 0,-1 0 0,1 1 0,0-1 0,0 0 0,-1 1 0,1-1 0,0 0 0,0 0 0,-1 0 0,1 0 0,0 0 0,0 0 1,1 0-1,16 1-2319</inkml:trace>
  <inkml:trace contextRef="#ctx0" brushRef="#br0" timeOffset="1476.89">899 38 5378,'24'-4'3817,"0"0"-3711,0-1 0,36-12 1,-76 15-3978,4 5 1429</inkml:trace>
  <inkml:trace contextRef="#ctx0" brushRef="#br0" timeOffset="2140.88">885 1 4562,'-5'17'4846,"0"42"-4440,2-26-29,2-23-320,-3 40 46,4-47-104,0 1 0,0-1 0,0 0 0,0 1 1,1-1-1,0 0 0,-1 0 0,1 1 0,1-1 0,-1 0 1,3 5-1,-3-8-23,2-5 85,0 0 0,1 0-1,-1 1 1,1 0 0,0 0 0,0 0 0,0 0 0,0 0 0,1 1 0,7-5 0,-8 5-72,1 0 15,0 0 1,0 0-1,0 1 0,0-1 1,1 1-1,-1 0 1,1 1-1,-1-1 1,1 1-1,0 0 1,8 0-1,-11 1-2,0 0-1,0 0 1,0 1 0,0-1-1,0 1 1,0 0-1,0 0 1,0 0 0,0 0-1,0 0 1,0 1 0,0-1-1,-1 1 1,1 0-1,-1-1 1,1 1 0,-1 1-1,0-1 1,1 0 0,-1 0-1,0 1 1,2 4-1,1 0 7,-1 1 0,-1 0 0,1 0 0,-1 0 0,0 0 0,-1 0 0,0 1 0,0-1-1,-1 1 1,0-1 0,-1 11 0,0-14-2,0 0-1,-1 0 1,0 0 0,0 0-1,0-1 1,0 1 0,-1 0-1,0-1 1,0 1 0,0-1-1,-1 1 1,1-1 0,-1 0-1,0 0 1,0-1 0,-1 1-1,1 0 1,-1-1 0,0 0-1,-7 5 1,7-5 37,0-1 1,0 0 0,0 0-1,0 0 1,0 0 0,0-1-1,-1 0 1,1 0 0,-1 0-1,1 0 1,-1-1 0,1 0-1,-8 0 1,5-1 90,0 0 1,0-1-1,0 0 0,0-1 1,0 1-1,0-1 1,-10-7-1,-15-3-537,46 16-4495,-2-5 1347</inkml:trace>
  <inkml:trace contextRef="#ctx0" brushRef="#br0" timeOffset="2552.78">1410 412 4786,'-3'2'2946,"5"-5"-1970,-5 6-176,3-8 113,0 7-737,3-2-176,-3-2 0,-22 12-8612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3:49.363"/>
    </inkml:context>
    <inkml:brush xml:id="br0">
      <inkml:brushProperty name="width" value="0.1" units="cm"/>
      <inkml:brushProperty name="height" value="0.1" units="cm"/>
      <inkml:brushProperty name="color" value="#E71224"/>
    </inkml:brush>
  </inkml:definitions>
  <inkml:trace contextRef="#ctx0" brushRef="#br0">263 2790 2033,'-1'0'107,"-1"1"0,1 0 0,0-1 0,0 1 0,0 0 0,-1 0-1,1 0 1,0 0 0,0 0 0,0 0 0,1 0 0,-1 0 0,0 1 0,0-1 0,1 0 0,-1 0 0,0 1 0,1-1 0,-1 0 0,1 1-1,0-1 1,0 0 0,-1 1 0,1-1 0,0 1 0,0-1 0,0 1 0,0-1 0,0 0 0,1 1 0,-1-1 0,0 0 0,1 1 0,0 1 0,0-1-95,0 1 0,0-1 1,0 0-1,0 0 1,1-1-1,-1 1 1,0 0-1,1 0 1,-1-1-1,1 1 1,0 0-1,0-1 1,-1 0-1,1 1 1,0-1-1,0 0 0,0 0 1,0 0-1,1 0 1,-1-1-1,0 1 1,0-1-1,4 1 1,29 0 144,1-1 0,61-9 0,-38 3-79,354-37 299,95-9 559,3 27-541,-276 21-384,249 3-81,-406 2 38,-26-2 13,0 3-1,0 2 1,73 16 0,-120-19 10,0 0 0,-1 0 0,1 0-1,0-1 1,0 0 0,-1 1 0,1-2 0,0 1 0,0-1 0,-1 1 0,1-1 0,0 0 0,-1-1 0,6-1 0,7-2-294,-15 5-506,-9 3-1038,-2 2-389</inkml:trace>
  <inkml:trace contextRef="#ctx0" brushRef="#br0" timeOffset="688.83">1 3338 3105,'3'3'187,"1"0"-1,0-1 0,-1 0 0,1 0 0,0 0 0,1 0 0,-1-1 0,0 1 0,0-1 1,1 0-1,-1 0 0,5 0 0,60 0 503,-35-2-428,310-12 865,-192 4-913,686-60-37,133-26-141,-620 73-220,66-3-46,-383 24 171,0 0 1,1 3 0,-1 1-1,0 1 1,0 2 0,-1 2-1,45 15 1</inkml:trace>
  <inkml:trace contextRef="#ctx0" brushRef="#br0" timeOffset="3424.96">2310 763 3842,'-3'-1'137,"-1"-1"1,1 1-1,0 0 0,-1 0 1,1 0-1,-1 0 0,0 0 1,1 1-1,-1 0 0,1 0 1,-1 0-1,0 0 1,1 0-1,-1 1 0,1 0 1,-1 0-1,1 0 0,-1 0 1,1 0-1,0 0 1,-4 3-1,-6 4 75,0 0 1,1 1-1,-20 18 1,16-14-142,-46 45 57,2 2 0,-90 119 0,118-134-98,1 1-1,2 1 0,-36 81 1,-47 160-7,83-191-76,4 2 0,-20 162-1,39-202 63,3 74-1,0-2-11,3-130 0,0 1 1,0-1 0,0 1 0,0-1-1,-1 1 1,1-1 0,0 1-1,-1-1 1,1 0 0,-1 1 0,1-1-1,-1 1 1,0-1 0,1 0-1,-3 2 1,3-3-22,-1 0 0,0 0 0,1 0 0,-1 0 0,0 0 0,1-1 0,-1 1 1,1 0-1,-1 0 0,0-1 0,1 1 0,-1 0 0,1-1 0,-1 1 0,1-1 0,-1 1 0,1-1 0,-1 1 0,1-1 0,0 1 0,-1-1 0,1 1 0,-1-1 0,1 1 0,0-1 0,0 0 0,-1 1 0,1-1 0,0 0 0,0 1 1,0-1-1,0 0 0,0 0 0,-6-17-2647,7 9 1038</inkml:trace>
  <inkml:trace contextRef="#ctx0" brushRef="#br0" timeOffset="4464.85">1973 104 4690,'-7'151'4306,"2"85"-4229,9-195-82,-2-31 32,-2-27 106,-4-48-94,0 8 46,4-78 1,1 119-76,0 0 0,2 1 1,0-1-1,1 0 0,0 1 0,1-1 1,1 1-1,1 1 0,12-23 0,-16 33 7,-1 0 0,1 0 0,0 1-1,0-1 1,0 1 0,0 0 0,1 0 0,-1 0-1,1 1 1,0-1 0,-1 1 0,8-4-1,-9 6-5,0-1 0,0 1 0,0 0 0,0 0-1,0 0 1,0 0 0,0 0 0,-1 0-1,1 0 1,0 0 0,0 1 0,0-1 0,0 1-1,0 0 1,-1-1 0,1 1 0,0 0-1,0 0 1,-1 0 0,1 0 0,-1 0 0,1 1-1,-1-1 1,1 0 0,-1 1 0,0-1-1,0 1 1,0-1 0,0 1 0,2 3 0,10 17 164,-1 0 1,-1 1-1,-1 1 1,-1 0 0,9 37-1,-7-15-97,-3 1-1,2 50 1,-6-83-203,-5-24-2613,-3-2 305</inkml:trace>
  <inkml:trace contextRef="#ctx0" brushRef="#br0" timeOffset="4804.55">2008 386 4642,'8'-3'256,"6"0"144,5-2-63,4-4-145,-2 1-80,1-1-112,0 2-32,1 0-993</inkml:trace>
  <inkml:trace contextRef="#ctx0" brushRef="#br0" timeOffset="5227.95">2378 182 2801,'5'4'4551,"4"24"-3891,-4 35 74,-5-39-612,2-1 0,0 1-1,9 33 1,-10-52-116,1 0-1,-1 0 0,1 0 1,1 0-1,-1 0 0,0 0 1,1-1-1,0 1 0,0-1 1,1 0-1,-1 0 0,1 0 1,0 0-1,0-1 0,0 1 1,0-1-1,0 0 1,1 0-1,0-1 0,7 4 1,-10-6 3,0 1 1,1 0 0,-1-1-1,0 1 1,1-1 0,-1 0-1,0 0 1,1 0-1,-1 0 1,0 0 0,1-1-1,-1 1 1,0-1 0,0 1-1,1-1 1,-1 0 0,0 0-1,0 0 1,0 0 0,0 0-1,0 0 1,0-1 0,0 1-1,-1-1 1,1 1 0,0-1-1,-1 0 1,1 0-1,-1 0 1,0 1 0,1-1-1,-1-1 1,0 1 0,0 0-1,0 0 1,0-3 0,4-7 132,-1 0 1,0-1-1,-1 0 1,3-25-1,-5 12-63,-1 0-1,-5-49 0,-1-12-142,11 124-2489,1-17 187</inkml:trace>
  <inkml:trace contextRef="#ctx0" brushRef="#br0" timeOffset="5921.01">2737 97 4930,'8'69'3204,"-7"-63"-3165,2 19 39,0 1 1,-2-1-1,-1 1 0,-6 49 0,6-75-74,0 0 1,0 0 0,0 0-1,0 0 1,0-1-1,0 1 1,0 0-1,0 0 1,0 0-1,0 0 1,0 0 0,0 0-1,0 0 1,0 0-1,0-1 1,0 1-1,0 0 1,0 0-1,0 0 1,0 0 0,0 0-1,0 0 1,-1 0-1,1 0 1,0 0-1,0 0 1,0-1-1,0 1 1,0 0-1,0 0 1,0 0 0,0 0-1,0 0 1,-1 0-1,1 0 1,0 0-1,0 0 1,0 0-1,0 0 1,0 0 0,0 0-1,0 0 1,-1 0-1,1 0 1,0 0-1,0 0 1,0 0-1,0 0 1,0 0 0,0 0-1,0 0 1,0 0-1,-1 1 1,1-1-1,0 0 1,0 0-1,0 0 1,0 0-1,0 0 1,0 0 0,0 0-1,0 0 1,0 0-1,0 1 1,-8-19 172,-3-23 6,9 18-94,1 1 0,0 0 0,2-1 0,0 1-1,6-24 1,-6 38-75,1 1-1,0 0 1,1 0-1,-1 0 1,1 1-1,1-1 1,-1 1-1,1-1 1,0 1-1,0 0 1,1 1-1,0-1 1,0 1-1,0 0 1,1 0-1,0 0 1,0 1-1,0 0 1,9-5-1,-12 8-11,-1 0 0,0 0 0,1 0 0,-1 0 0,0 0 0,1 1-1,-1-1 1,1 1 0,-1-1 0,1 1 0,-1 0 0,1 0 0,-1 0 0,1 0 0,0 1 0,-1-1-1,1 1 1,-1-1 0,0 1 0,1 0 0,-1 0 0,0 0 0,1 0 0,-1 1 0,0-1-1,0 0 1,0 1 0,0 0 0,0-1 0,0 1 0,-1 0 0,1 0 0,-1 0 0,1 0-1,-1 0 1,1 1 0,-1-1 0,0 0 0,1 4 0,1 1 5,0 0 0,-1 1-1,0-1 1,0 1 0,-1-1 0,0 1 0,0 0-1,-1 0 1,0-1 0,0 1 0,-3 14 0,2-16-8,-1 1 1,1-1-1,-2 0 1,1 0 0,0 0-1,-1-1 1,0 1-1,-1-1 1,1 1 0,-1-1-1,0 0 1,-9 8-1,13-12 1,-1-1 1,1 0-1,0 0 0,0 1 0,0-1 0,-1 0 0,1 0 0,0 0 1,-1 0-1,1 1 0,0-1 0,0 0 0,-1 0 0,1 0 0,0 0 1,-1 0-1,1 0 0,0 0 0,0 0 0,-1 0 0,1 0 0,0 0 1,-1 0-1,1 0 0,0 0 0,-1 0 0,1 0 0,0 0 0,0 0 1,-1-1-1,1 1 0,0 0 0,0 0 0,-1 0 0,1 0 0,0-1 1,0 1-1,-1 0 0,1 0 0,0 0 0,0-1 0,0 1 0,-1 0 1,1 0-1,0-1 0,0 1 0,0 0 0,0-1 0,0 1 0,0 0 1,0 0-1,0-1 0,-1 1 0,1 0 0,0-1 0,0 1 0,0 0 1,0-1-1,1 1 0,-1 0 0,0 0 0,0-1 0,0 1 0,0 0 1,0-1-1,0 1 0,0 0 0,1-1 0,4-22-60,-4 20 59,1 0 0,0 0 0,-1 1 0,1-1 0,0 1 0,0-1 1,1 1-1,-1-1 0,0 1 0,1 0 0,-1 0 0,1 0 0,0 1 1,0-1-1,0 0 0,-1 1 0,2 0 0,-1 0 0,0 0 0,0 0 1,0 0-1,0 1 0,0-1 0,1 1 0,-1 0 0,0 0 0,0 0 1,1 0-1,-1 1 0,0 0 0,0-1 0,0 1 0,1 0 0,-1 0 1,0 0-1,0 1 0,-1-1 0,1 1 0,0 0 0,0 0 0,-1 0 1,1 0-1,-1 0 0,0 0 0,0 1 0,1-1 0,-1 1 0,-1 0 1,1-1-1,0 1 0,-1 0 0,1 0 0,-1 0 0,0 0 0,1 5 1,0-2 38,-1-1 1,0 1-1,0-1 0,-1 1 1,0 0-1,0 0 1,0-1-1,-1 1 1,1 0-1,-1-1 1,-1 1-1,1 0 0,-1-1 1,0 0-1,0 1 1,0-1-1,-1 0 1,0 0-1,0 0 1,0 0-1,-1-1 0,1 0 1,-1 1-1,0-1 1,-1 0-1,-4 3 1,3-2 30,0-1 0,0 0 1,-1 0-1,1 0 0,-1-1 1,1 0-1,-1-1 0,0 1 1,0-1-1,0-1 1,0 1-1,-1-1 0,1 0 1,0-1-1,0 0 0,-1 0 1,1-1-1,0 1 0,-1-2 1,-7-1-1,-33-13-112,48 14-652</inkml:trace>
  <inkml:trace contextRef="#ctx0" brushRef="#br0" timeOffset="6312.96">3343 484 7844,'-29'7'2353,"7"-3"-1649,8 0-480,0-1 64,8-1-240,4-2-48,2-2-416,-5 13-1121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0:30.471"/>
    </inkml:context>
    <inkml:brush xml:id="br0">
      <inkml:brushProperty name="width" value="0.1" units="cm"/>
      <inkml:brushProperty name="height" value="0.1" units="cm"/>
      <inkml:brushProperty name="color" value="#0000FF"/>
    </inkml:brush>
  </inkml:definitions>
  <inkml:trace contextRef="#ctx0" brushRef="#br0">27 348 2929,'-26'-2'7572,"148"0"-7177,137 4 618,-198 3-1085,-61-5 41,1 0-1,-1 0 0,0 0 0,1 0 0,-1-1 1,0 1-1,0 0 0,1 0 0,-1 0 0,0 0 1,0 0-1,0 0 0,1 0 0,-1 0 0,0 0 1,0-1-1,1 1 0,-1 0 0,0 0 0,0 0 1,0 0-1,0-1 0,1 1 0,-1 0 0,0 0 1,0 0-1,0-1 0,0 1 0,0 0 0,0 0 1,0-1-1,1 1 0,-1 0 0,0 0 0,0-1 1,0 1-1,0 0 0,0 0 0,0-1 0,0 1 1,0 0-1,0 0 0,0-1 0,-1 1 0,1 0 1,0-1-1,-6-20-748,-14-20 200,18 38 624,1 1 1,0 0-1,-1 0 0,0 0 1,1 0-1,-1 0 0,0 0 1,0 1-1,0-1 1,-5-2-1,83 27 1447,-66-22-1480,-1 1-1,1 1 0,-1 0 1,0 0-1,16 9 0,-23-12-1,-1 1-1,1-1 1,-1 1-1,0 0 0,1 0 1,-1 0-1,0 0 1,1 0-1,-1 0 1,0 0-1,0 0 0,0 1 1,0-1-1,0 0 1,0 0-1,0 1 0,-1-1 1,1 1-1,0-1 1,-1 1-1,1-1 0,-1 1 1,0 0-1,1-1 1,-1 1-1,0-1 1,0 1-1,0 0 0,0-1 1,0 1-1,0-1 1,-1 1-1,1 0 0,0-1 1,-1 1-1,1-1 1,-1 1-1,0-1 0,0 1 1,1-1-1,-1 0 1,0 1-1,-2 1 1,-4 7 33,-2 0-1,0-1 1,0 0 0,-1 0 0,0-1 0,0 0 0,-1 0 0,0-1 0,0-1 0,-21 9 0,29-14-79,3-2-272</inkml:trace>
  <inkml:trace contextRef="#ctx0" brushRef="#br0" timeOffset="1533.49">1029 156 2449,'-19'-23'4303,"12"21"-1798,9 17-1384,4 6-939,-2-1 0,4 40 0,3 18-18,6 29-100,-14-114-2407,-4-2-79</inkml:trace>
  <inkml:trace contextRef="#ctx0" brushRef="#br0" timeOffset="2039.61">928 147 5539,'1'-6'181,"0"-1"1,0 1 0,0-1 0,1 1 0,0 0 0,0 0-1,1 0 1,0 0 0,0 0 0,0 1 0,0-1 0,1 1-1,0 0 1,0 0 0,1 0 0,-1 1 0,1 0 0,0-1-1,0 1 1,0 1 0,1-1 0,-1 1 0,8-3 0,-7 3-161,0 0 1,0 0-1,0 1 1,1 0 0,-1 0-1,1 0 1,-1 1-1,1 0 1,0 0 0,0 1-1,-1 0 1,1 0 0,0 0-1,0 1 1,-1 0-1,1 0 1,0 1 0,-1 0-1,1 0 1,-1 1-1,11 5 1,-12-4-9,1 0 0,-1 0 0,0 1-1,0-1 1,0 1 0,-1 0 0,1 1 0,-1-1 0,0 1 0,-1 0-1,0 0 1,0 0 0,0 0 0,2 8 0,-4-9-5,0-1 0,0 0-1,-1 1 1,1-1 0,-1 1 0,0-1 0,-1 0 0,1 1 0,-1-1-1,0 0 1,0 1 0,0-1 0,0 0 0,-1 0 0,0 0 0,1 0-1,-2 0 1,1 0 0,0-1 0,-1 1 0,0-1 0,-4 6 0,-4 0 1,0 0 0,0-1 0,-1 0 0,0-1 0,-1-1 1,1 1-1,-1-2 0,0 0 0,-1 0 0,-22 4 0,31-8-8,2 0 157,-6 2-882,17 4-1834,-8-7 2472,13 7-1826</inkml:trace>
  <inkml:trace contextRef="#ctx0" brushRef="#br0" timeOffset="2427.83">1411 103 5939,'-9'21'3577,"2"-7"-3518,-3 14 308,2 0 1,2 1-1,-7 55 0,12-67-333,1 1 0,1-1 1,0 1-1,1-1 0,1 1 0,1-1 0,11 30 0,-15-46-48,0 0-1,0 0 1,0 0-1,1-1 1,-1 1-1,0 0 1,1 0-1,-1 0 1,0-1-1,1 1 1,-1 0-1,1-1 1,-1 1-1,1 0 1,-1-1-1,1 1 1,0 0-1,-1-1 1,1 1-1,0-1 1,-1 1-1,1-1 1,0 0-1,0 1 1,-1-1-1,1 0 1,0 1-1,0-1 1,0 0-1,-1 0 1,1 0-1,2 0 1,-1-1-441,1 0-1,-1 0 1,0 0 0,0 0 0,1-1-1,-1 1 1,0-1 0,3-3 0,2 0-1181</inkml:trace>
  <inkml:trace contextRef="#ctx0" brushRef="#br0" timeOffset="4025.9">1592 148 5282,'-7'-1'3248,"10"3"-2334,-3-2-908,-1 0 0,1 0 0,0 0-1,0 1 1,0-1 0,-1 0 0,1 0-1,0 0 1,0 0 0,0 0 0,-1 0-1,1 0 1,0 0 0,0 1 0,0-1 0,0 0-1,0 0 1,-1 0 0,1 0 0,0 1-1,0-1 1,0 0 0,0 0 0,0 0-1,0 1 1,0-1 0,0 0 0,-1 0-1,1 0 1,0 1 0,0-1 0,0 0 0,0 0-1,0 1 1,0-1 0,0 0 0,0 0-1,0 0 1,1 1 0,-1-1 0,0 0-1,0 0 1,0 0 0,0 1 0,0-1-1,0 0 1,0 0 0,0 0 0,1 1 0,-1-1-1,2 14 158,4 42 282,-2-15-312,2 38-43,-5-61-75,-1 0 0,2-1 0,1 1 1,5 20-1,-6-25 0,-2-13-14,0 0-1,0 1 1,0-1 0,0 0 0,0 1 0,0-1-1,0 0 1,0 0 0,0 1 0,0-1 0,0 0 0,0 1-1,0-1 1,0 0 0,0 0 0,0 1 0,1-1 0,-1 0-1,0 0 1,0 1 0,0-1 0,0 0 0,1 0 0,-1 0-1,0 1 1,0-1 0,1 0 0,-1 0 0,0 0-1,0 0 1,1 0 0,-1 1 0,0-1 0,0 0 0,1 0-1,-1 0 1,-11-32 503,2 4-506,2-1 0,0 1 0,-4-53 0,10 70 0,1-1 0,0 1 0,0-1 0,2 1 0,-1-1 0,1 1 0,1 0 0,0 0 0,0 0 0,1 0 0,1 0 0,10-18 0,-12 26-2,-1 0 1,1 1 0,-1-1-1,1 0 1,0 1-1,0 0 1,0 0-1,1-1 1,-1 2 0,0-1-1,1 0 1,-1 1-1,1 0 1,0-1-1,-1 2 1,1-1 0,0 0-1,0 1 1,-1-1-1,1 1 1,7 1-1,-7-1 2,-1 0-1,0 1 0,0-1 1,1 1-1,-1 0 1,0 0-1,0 0 0,0 1 1,0-1-1,0 1 0,0-1 1,0 1-1,-1 0 0,1 0 1,-1 0-1,1 1 0,-1-1 1,0 0-1,0 1 1,0 0-1,0-1 0,0 1 1,-1 0-1,1 0 0,-1 0 1,2 4-1,-2 1 6,1-1 0,-1 0 0,-1 1 0,1-1 0,-1 1 0,-1-1 0,1 0 0,-1 1 0,-1-1 0,1 0 0,-1 1 0,0-1 0,-1 0 0,0-1 0,0 1 0,-1 0 0,1-1 0,-1 0 0,-1 1 0,1-2 0,-1 1 0,0 0 0,-8 6 0,13-12-3,0 0 1,0 0-1,0 0 1,-1 0-1,1 0 1,0 1-1,0-1 0,0 0 1,0 0-1,0 0 1,0 0-1,0 0 1,0 0-1,0 0 0,-1 0 1,1 0-1,0 0 1,0 0-1,0 0 1,0 0-1,0 0 0,0 0 1,0 0-1,-1 0 1,1 0-1,0 0 1,0 0-1,0 0 0,0 0 1,0 0-1,0 0 1,0 0-1,-1 0 0,1 0 1,0 0-1,0 0 1,0 0-1,0 0 1,0-1-1,0 1 0,0 0 1,0 0-1,0 0 1,0 0-1,0 0 1,-1 0-1,1 0 0,0 0 1,0 0-1,0-1 1,0 1-1,0 0 1,0 0-1,0 0 0,0 0 1,0 0-1,0 0 1,0-1-1,1-11 29,0 10-27,-1 1 0,1-1 0,-1 0 0,1 1 0,0-1 0,-1 0 0,1 1 0,0-1 0,0 1 0,0-1 0,0 1 0,1 0 0,-1-1 0,0 1 0,1 0 0,1-1 0,1 0-5,1 1 0,-1 0-1,1 0 1,0 1 0,-1-1-1,1 1 1,-1 0 0,1 0-1,0 1 1,-1-1 0,1 1 0,-1 0-1,1 0 1,-1 1 0,1-1-1,6 5 1,-5-4-2,0 1 1,-1 0-1,1 0 0,0 1 1,-1 0-1,0 0 0,0 0 1,0 1-1,-1-1 0,1 1 1,4 7-1,-8-10 9,0-1-1,0 1 0,0 0 1,0 0-1,-1-1 1,1 1-1,-1 0 1,1 0-1,-1 0 1,1 0-1,-1 0 0,0 0 1,0 0-1,0 0 1,0 0-1,0-1 1,-1 1-1,1 0 1,-1 0-1,1 0 1,-1 0-1,-1 3 0,0-2 12,0 0 0,-1 0 0,1 0 0,-1 0 0,1-1 0,-1 1 0,0-1 0,0 0 0,0 0 0,0 0 0,-5 2 0,-3 1 23,1-1 1,-1-1-1,0 1 0,1-2 1,-1 1-1,-1-2 0,-14 2 1,4-4 53,0 0 1,-35-6-1,57 6-163,0 1 0,0-1 0,0 0 0,0 1 0,1-1 0,-1 1-1,0-1 1,1 1 0,-1-1 0,0 1 0,1-1 0,-1 1 0,0-1 0,1 1 0,-1-1 0,1 1-1,-1 0 1,1-1 0,-1 1 0,1 0 0,-1-1 0,1 1 0,-1 0 0,1 0 0,-1 0 0,1-1-1,0 1 1,-1 0 0,1 0 0,28-14-3206,-6 4 657</inkml:trace>
  <inkml:trace contextRef="#ctx0" brushRef="#br0" timeOffset="4538.94">1890 38 5074,'-13'-12'4972,"18"18"-4314,25 30-346,42 62 0,-64-84-274,0 0 0,-1 0 1,0 0-1,-1 1 0,-1 0 0,0 0 1,-1 0-1,3 28 0,-7-36-19,1 0 1,-2 0-1,1 0 0,-1 0 0,0 0 1,-1 0-1,1-1 0,-1 1 0,-1 0 1,1-1-1,-1 1 0,0-1 1,-8 10-1,5-7 5,-1-1 0,0 0 1,0 0-1,-1-1 0,0 0 0,0-1 1,-1 0-1,-11 7 0,14-10 193,24-15-5247,1 4 2485</inkml:trace>
  <inkml:trace contextRef="#ctx0" brushRef="#br0" timeOffset="4890.93">2307 373 7187,'-3'1'4069,"19"2"-3337,25-1-909,-23-3-86,41-4 953,-57 5-915,1-1 1,0 0-1,-1 1 1,1-1-1,-1 0 0,1 0 1,-1 0-1,1-1 1,-1 1-1,0-1 1,1 1-1,-1-1 1,0 0-1,0 1 0,0-1 1,-1 0-1,3-4 1</inkml:trace>
  <inkml:trace contextRef="#ctx0" brushRef="#br0" timeOffset="5300.95">2295 254 5250,'9'1'4501,"35"-2"-3991,-23-1-444,-7 1-45,0-1 0,0-1-1,24-7 1,-35 8-1016</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39:56.917"/>
    </inkml:context>
    <inkml:brush xml:id="br0">
      <inkml:brushProperty name="width" value="0.1" units="cm"/>
      <inkml:brushProperty name="height" value="0.1" units="cm"/>
      <inkml:brushProperty name="color" value="#FF3300"/>
    </inkml:brush>
  </inkml:definitions>
  <inkml:trace contextRef="#ctx0" brushRef="#br0">84 141 5298,'0'9'4341,"6"35"-3783,3 28-24,-2 1 1,-4 79-1,-3-188-5125,0 25 1944</inkml:trace>
  <inkml:trace contextRef="#ctx0" brushRef="#br0" timeOffset="519.51">6 218 5186,'-3'-15'696,"2"0"-1,-1 0 1,2 0 0,0 0-1,3-20 1,-2 30-616,0 0 1,0 0 0,1 1 0,-1-1 0,1 0-1,0 0 1,0 1 0,1-1 0,-1 1 0,1 0-1,0 0 1,0 0 0,1 0 0,-1 0 0,1 1-1,-1 0 1,1-1 0,0 1 0,9-4 0,-8 4-63,1 0 1,0 0 0,0 1-1,0 0 1,1 0-1,-1 0 1,0 1 0,1 0-1,-1 0 1,10 1-1,-12 0-14,-1 1 0,1-1 0,-1 1 0,1 0 0,-1 0 0,1 1 0,-1-1 0,0 1 0,1 0 0,-1-1-1,0 2 1,0-1 0,-1 0 0,1 0 0,0 1 0,-1-1 0,1 1 0,-1 0 0,0 0 0,0 0 0,2 3-1,2 5 12,0 1 0,-1-1 0,0 1 0,-1 0-1,0 0 1,-1 0 0,-1 0 0,3 23 0,-5-30-13,1 0 1,-1-1 0,0 1-1,-1 0 1,1-1 0,-1 1-1,0-1 1,0 1 0,0-1-1,0 1 1,-1-1 0,0 1-1,0-1 1,0 0 0,-1 0-1,1 0 1,-1 0 0,0-1 0,0 1-1,0-1 1,0 0 0,-1 1-1,0-2 1,1 1 0,-1 0-1,-8 3 1,5-3-1,1 0 0,-1-1 0,0-1-1,0 1 1,0-1 0,0 0 0,-1 0 0,1-1 0,-8-1 0,4 1-130,4-1-166</inkml:trace>
  <inkml:trace contextRef="#ctx0" brushRef="#br0" timeOffset="878.24">504 133 2801,'-1'0'231,"0"-1"0,1 1 0,-1 0-1,0 0 1,0 0 0,0 0 0,0 0 0,0 0-1,1 0 1,-1 1 0,0-1 0,0 0 0,0 0-1,0 1 1,1-1 0,-1 0 0,0 1 0,0-1-1,1 1 1,-1-1 0,-1 2 0,-13 18 888,-4 25-947,12-22 83,-16 63 503,21-77-694,1 0 0,0 0 0,1 0 0,0 1 0,0-1 0,1 0 1,3 15-1,-1-12-15,0-1 1,0 0 0,1 0 0,0 0 0,1 0-1,0-1 1,1 1 0,10 13 0,-11-17-254,-1-3 286,-1 0 1,0 0 0,1-1-1,0 1 1,0-1-1,8 5 1,-11-7-214,0-1 1,1 1 0,-1-1 0,1 0-1,-1 1 1,0-1 0,1 0-1,-1 0 1,1 0 0,-1 0-1,0 0 1,1 0 0,-1-1 0,1 1-1,-1 0 1,0-1 0,1 1-1,-1-1 1,0 1 0,1-1-1,-1 0 1,0 1 0,0-1 0,0 0-1,0 0 1,1 0 0,-1 0-1,-1 0 1,2-2 0,5-5-1940</inkml:trace>
  <inkml:trace contextRef="#ctx0" brushRef="#br0" timeOffset="5028.63">723 209 3682,'-1'-7'3854,"5"22"-2922,1-1-778,0 1 1,-1 0 0,0 0-1,-2 0 1,1 0-1,-2 1 1,0 19 0,2 12-7,-2-28-88,-1-1 1,0 0 0,-4 19-1,-10-107 1074,14 51-1131,0 0 1,2 0-1,0 0 0,1 0 0,1 1 0,0 0 1,14-35-1,-14 45-4,0 0 0,0 1 0,0 0 0,1 0 0,0 0 0,0 0 0,1 1 0,11-10 0,-12 12-2,0 1 0,0-1 0,0 1 0,0 1-1,0-1 1,1 1 0,-1 0 0,1 0 0,0 1 0,-1-1 0,1 1 0,0 1 0,11-1-1,-14 1 3,-1 0 0,1 0 0,-1 1 0,1-1 0,-1 1 0,1-1 0,-1 1 0,1 0 0,-1 0 0,0 0 0,0 0 0,1 1 0,-1-1 0,0 0 0,0 1 0,0 0 0,3 3 0,-2-2 0,0 1-1,-1 0 1,1 0-1,-1 0 1,0 1 0,0-1-1,0 0 1,0 1-1,0 5 1,0-1 0,0 0-1,-1 0 1,0 0 0,0 0-1,-1 0 1,-1 1 0,1-1 0,-2 0-1,-2 13 1,2-13 6,-1-1-1,0 1 1,0-1 0,-1 0-1,0-1 1,-1 1-1,1-1 1,-1 1 0,-1-1-1,-11 12 1,17-19-3,-1 1-1,1-1 1,-1 1 0,1-1 0,-1 1 0,1-1 0,-1 1 0,0-1-1,1 0 1,-1 1 0,1-1 0,-1 0 0,0 0 0,1 1 0,-1-1-1,0 0 1,1 0 0,-1 0 0,0 0 0,1 0 0,-1 0-1,0 0 1,0 0 0,1 0 0,-1 0 0,0 0 0,1-1 0,-1 1-1,0 0 1,1 0 0,-1-1 0,1 1 0,-1 0 0,0-1 0,1 1-1,-1 0 1,1-1 0,-1 1 0,1-1 0,-1 1 0,1-1-1,-1 1 1,1-1 0,0 0 0,-1 1 0,1-1 0,0 1 0,0-1-1,-1 0 1,1 1 0,0-1 0,0-1 0,-1 0-5,0 0-1,1 0 1,-1 0 0,1 0 0,0 0 0,-1 0-1,1 0 1,0 0 0,0 0 0,0 0-1,1 0 1,-1 0 0,0 0 0,1 0-1,-1 0 1,1 0 0,1-2 0,0 1-1,0 1 1,1-1-1,-1 1 1,1 0-1,-1-1 1,1 1-1,0 1 1,0-1-1,0 0 0,0 1 1,0-1-1,0 1 1,0 0-1,0 0 1,0 0-1,1 1 1,-1-1-1,0 1 1,1 0-1,-1-1 1,7 2-1,-4 0 1,0 0 0,0 0 1,0 1-1,-1 0 0,1 0 0,-1 0 0,1 1 0,-1 0 1,0 0-1,1 0 0,8 8 0,-11-8 4,1 0 0,-1 0 0,0 1 0,1 0 0,-2-1 0,1 1 0,0 0 0,-1 1 0,0-1 0,0 0 0,0 0 0,0 1 0,-1 0 0,2 8 0,-2-10 2,-1 0-1,0 1 1,-1-1 0,1 0 0,-1 1 0,1-1 0,-1 0-1,0 0 1,0 1 0,0-1 0,-1 0 0,1 0-1,-1 0 1,0 0 0,1-1 0,-1 1 0,-1 0 0,1-1-1,0 1 1,-1-1 0,1 0 0,-1 0 0,-3 3-1,-1 0 25,-1-1-1,1 0 0,-1 0 1,0 0-1,0-1 0,0 0 1,0-1-1,0 0 0,-1 0 1,1 0-1,-1-1 0,1-1 0,-9 1 1,0-2 67,1-1 1,0 0 0,0-2 0,0 1-1,-31-13 1,-4-1-127,76 17-4399,-7-2 2246</inkml:trace>
  <inkml:trace contextRef="#ctx0" brushRef="#br0" timeOffset="5544.9">1241 161 4370,'-6'-9'711,"-5"-4"2744,11 13-3386,0 0 0,-1 0 0,1 0 0,-1 0 0,1 0 0,-1 0 0,1 0 0,-1 0-1,1 0 1,-1 0 0,1 0 0,-1 0 0,1 0 0,0 1 0,-1-1 0,1 0 0,-1 0 0,1 0 0,-1 1-1,1-1 1,0 0 0,-1 0 0,1 1 0,0-1 0,-1 0 0,1 1 0,0-1 0,-1 1 0,1-1 0,0 0-1,0 1 1,-1 0 0,-25 25 133,20-20-184,0-1 0,0 1 0,1 0 0,-1 0 0,-7 13 0,10-13-13,0 1 1,0 0-1,0-1 1,0 2 0,1-1-1,0 0 1,-1 12-1,3-17-6,0-1 0,-1 1-1,1 0 1,0 0 0,0-1-1,1 1 1,-1 0-1,0-1 1,0 1 0,1 0-1,-1-1 1,1 1 0,-1 0-1,1-1 1,0 1 0,0-1-1,0 1 1,0-1 0,0 1-1,0-1 1,0 0 0,0 1-1,0-1 1,1 0 0,-1 0-1,0 0 1,1 0 0,-1 0-1,1 0 1,-1-1 0,1 1-1,0 0 1,-1-1-1,1 1 1,0-1 0,-1 0-1,1 1 1,0-1 0,-1 0-1,4 0 1,2 0 22,0 0-1,-1 0 1,1-1 0,0 0-1,0 0 1,8-3 0,-13 3-139,0 1 0,0-1 0,0 0 0,0 0 0,-1 0 1,1 0-1,0 0 0,0 0 0,-1 0 0,1-1 0,-1 1 1,1 0-1,-1-1 0,1 0 0,-1 1 0,0-1 0,0 0 1,0 1-1,0-1 0,0 0 0,0 0 0,0 0 0,-1 0 1,2-3-1,-1-1-1574</inkml:trace>
  <inkml:trace contextRef="#ctx0" brushRef="#br0" timeOffset="5951.63">1360 80 4898,'-2'0'3871,"7"10"-3388,3 7-273,-1-1-1,0 2 1,-2-1 0,1 1-1,-2 0 1,3 28-1,-4-13-137,-1-1-1,-5 62 0,1-84-77,0 1 0,-1-1 0,0 0 1,-1 0-1,0 0 0,0 0 0,-1-1 0,0 0 0,-1 0 0,0 0 0,-1-1 1,0 1-1,0-1 0,-11 8 0,24-14-2336,7-5-294,1-2-46</inkml:trace>
  <inkml:trace contextRef="#ctx0" brushRef="#br0" timeOffset="6295.5">1665 504 4114,'0'-3'2033,"0"6"-1281,0-6-304,13 1-15,-4 5 79,10-6-144,-11 5 16,11-1-224,1-2-32,2-2-96,0 0-16,0-1-16,-3 2-16,-1 0 0,-6-1-576,2 1-512,-12-6-849</inkml:trace>
  <inkml:trace contextRef="#ctx0" brushRef="#br0" timeOffset="6702.86">1718 372 5971,'0'0'1921,"3"1"-1569,4 1-288,5-1 160,4 1-16,6 2-144,2-11 48,4 7-96,-11-2 0,-1 1 32,-5 1-96,-8-4-48,2 7-304</inkml:trace>
  <inkml:trace contextRef="#ctx0" brushRef="#br0" timeOffset="7664.14">2283 155 3330,'0'-1'286,"0"-1"1,0 1 0,0 0-1,0-1 1,0 1 0,0 0-1,0-1 1,-1 1 0,1 0-1,0-1 1,-1 1 0,1 0-1,-1 0 1,0-1 0,0-1-1,0 3-198,1 0 1,-1 0-1,1 0 0,0 0 0,-1 0 0,1-1 0,-1 1 0,1 0 0,-1 0 0,1 0 1,-1 0-1,1 0 0,0 0 0,-1 1 0,1-1 0,-1 0 0,1 0 0,-1 0 1,1 0-1,0 0 0,-1 1 0,1-1 0,-1 0 0,1 0 0,0 1 0,-1-1 0,1 0 1,0 0-1,-1 1 0,-30 37 837,28-34-1085,-1 3 172,-1-1-1,1 1 0,1 0 0,-1 0 1,1 0-1,0 0 0,1 0 1,0 1-1,0-1 0,0 1 1,1 0-1,0-1 0,1 1 1,0 0-1,0 0 0,0-1 1,1 1-1,0 0 0,1-1 1,0 1-1,0-1 0,1 1 1,-1-1-1,2 0 0,-1 0 0,1 0 1,0 0-1,0-1 0,1 0 1,0 0-1,0 0 0,9 8 1,-10-11-13,1 1 0,-1-1 0,1 0 0,0 0 0,0 0 0,1 0 0,-1-1 0,0 0 0,1 0 0,10 1 0,-14-2 4,1-1 0,0 0 0,-1 0 0,1-1 0,0 1 0,-1 0 0,1-1 0,0 0 0,-1 1 0,1-1 0,-1 0 0,1 0 0,-1-1 0,0 1 0,1 0 0,-1-1-1,0 0 1,0 1 0,0-1 0,0 0 0,0 0 0,0 0 0,-1 0 0,1 0 0,1-3 0,3-6 7,0-1 0,-1 1-1,-1-1 1,1 0-1,-2 0 1,0-1-1,0 1 1,-1-1 0,-1 1-1,0-1 1,-1 1-1,0-1 1,-1 0-1,0 1 1,-1-1 0,-5-18-1,4 23-3,1 0-1,-2 0 0,1 1 1,-1 0-1,0-1 0,0 1 1,-1 1-1,0-1 1,-8-8-1,11 13-7,0 1 1,0-1-1,0 0 1,0 1-1,-1-1 1,1 1-1,-1 0 1,1 0-1,-1 0 1,1 0-1,-1 0 1,0 0-1,1 1 1,-1-1-1,0 1 1,1 0-1,-1 0 1,0 0-1,0 0 1,1 0-1,-1 1 1,0-1-1,1 1 1,-1 0-1,0 0 1,1-1-1,-1 2 1,1-1-1,-1 0 1,1 1-1,-3 1 0,-1 2-167,0 0-1,0 0 1,0 1-1,1-1 0,0 1 1,0 0-1,0 1 0,1-1 1,0 1-1,0 0 0,1 0 1,0 0-1,0 1 0,1-1 1,0 1-1,0-1 0,0 1 1,1 0-1,1 0 0,-1-1 1,2 11-1,2 9-2348</inkml:trace>
  <inkml:trace contextRef="#ctx0" brushRef="#br0" timeOffset="8060.49">2567 327 4354,'5'10'3505,"9"39"-2005,-14-34-1309,0 0-1,0 0 1,-2-1-1,0 1 1,-1 0 0,0-1-1,-1 1 1,-7 15-1,20-52-4098,-2 9 1656</inkml:trace>
  <inkml:trace contextRef="#ctx0" brushRef="#br0" timeOffset="8880.36">2727 175 5346,'-1'-2'167,"0"1"-1,0 0 1,0-1-1,0 1 1,0-1-1,0 1 1,0-1-1,1 0 1,-1 1-1,1-1 1,-1 0-1,1 0 1,0 1-1,-1-1 1,1 0-1,0 0 0,0 1 1,1-1-1,-1 0 1,0 0-1,0 1 1,1-1-1,-1 0 1,1 1-1,1-4 1,0 2-69,0 0 1,0-1 0,0 1-1,1 0 1,-1 1 0,1-1-1,0 0 1,0 1 0,0-1-1,0 1 1,0 0 0,4-2-1,-3 2-108,0 0-1,0 1 0,0-1 0,0 1 0,0-1 1,0 1-1,1 1 0,-1-1 0,0 1 0,9-1 1,-11 1 15,0 1 0,0-1 1,0 0-1,0 1 0,0-1 1,0 1-1,0 0 1,0 0-1,0-1 0,0 1 1,-1 0-1,1 1 1,0-1-1,0 0 0,-1 0 1,1 1-1,-1-1 0,1 1 1,-1 0-1,0-1 1,0 1-1,2 2 0,0 3-6,-1 0 1,0 0-1,0 0 0,0 0 0,-1 0 0,0 1 0,0-1 0,-1 0 0,0 1 0,0-1 1,-1 0-1,0 0 0,0 1 0,-1-1 0,0 0 0,0 0 0,-1 0 0,1-1 0,-2 1 1,1 0-1,-1-1 0,0 0 0,0 0 0,0 0 0,-1-1 0,-8 8 0,9-13 24,3-8 28,5-10 27,-4 17-78,1-1-1,-1 1 1,1-1-1,0 1 1,0-1-1,0 1 1,0-1-1,0 1 1,0 0-1,0 0 1,0-1-1,1 1 1,-1 0-1,0 0 1,1 0-1,-1 0 1,1 1-1,-1-1 1,1 0-1,2 0 0,-1 0-2,1 1 0,-1-1 0,0 1 0,0 0 0,1 0 0,-1 0-1,0 1 1,0-1 0,1 1 0,3 1 0,1 0 1,-1 1-1,1 0 1,-1 1 0,1-1-1,-1 2 1,0-1 0,12 11-1,-16-13 6,-1 1-1,1-1 0,-1 1 0,1 0 0,-1 0 0,0 0 1,0 1-1,-1-1 0,1 0 0,-1 1 0,1-1 1,-1 1-1,0-1 0,0 1 0,-1 0 0,1-1 0,-1 1 1,1 0-1,-1-1 0,-1 1 0,1 0 0,0 0 1,-1-1-1,0 1 0,0-1 0,0 1 0,0 0 0,0-1 1,-1 0-1,0 1 0,1-1 0,-1 0 0,0 0 1,-1 0-1,1 0 0,-1 0 0,1-1 0,-1 1 1,0-1-1,0 1 0,0-1 0,0 0 0,-6 3 0,1 0 42,0-1 1,0 0-1,-1 0 0,1-1 0,-1 0 0,-11 2 0,16-4 33,-1-1 1,0 1 0,1-1-1,-1 0 1,0-1 0,1 1-1,-1-1 1,0 0 0,1 0-1,-1 0 1,1 0-1,-1-1 1,-5-3 0,-32-25 247,50 31-1366,-1-1-1,1 0 1,-1-1 0,1 0-1,11-2 1,1-4-1280</inkml:trace>
  <inkml:trace contextRef="#ctx0" brushRef="#br0" timeOffset="9324.48">3121 63 5202,'-8'-3'4325,"27"4"-3927,16-7 5,-29 4-387,1 0 1,-1 0 0,1 1 0,-1 0 0,1 1-1,0 0 1,-1 0 0,1 0 0,8 2-1,-3 3-520,-24-4-3495,2-1 1256</inkml:trace>
  <inkml:trace contextRef="#ctx0" brushRef="#br0" timeOffset="9979.54">3126 45 4370,'-10'1'1934,"9"-1"-1838,0 0 1,0 1 0,1-1-1,-1 0 1,0 0 0,0 0-1,0 1 1,0-1 0,1 0 0,-1 1-1,0-1 1,0 1 0,1-1-1,-1 1 1,0-1 0,1 1-1,-1-1 1,0 1 0,1 0-1,-1-1 1,1 1 0,-1 0-1,1 0 1,0-1 0,-1 1 0,1 0-1,0 0 1,-1 0 0,1-1-1,0 1 1,0 0 0,0 0-1,-1 1 1,-2 9-46,1-1 1,0 1-1,0 0 0,1 0 0,0 0 1,1 0-1,0-1 0,1 1 0,0 0 1,1 0-1,0 0 0,1-1 0,6 17 1,-9-26-53,0 0 1,0 0-1,1-1 1,-1 1-1,0 0 1,1 0-1,-1-1 1,1 1-1,-1 0 1,1-1-1,-1 1 1,1 0-1,0-1 1,-1 1-1,1-1 0,0 1 1,-1-1-1,1 1 1,0-1-1,-1 1 1,1-1-1,0 0 1,0 1-1,0-1 1,0 0-1,-1 0 1,1 0-1,0 0 1,0 0-1,0 0 1,0 0-1,-1 0 1,1 0-1,0 0 1,0 0-1,0 0 1,0-1-1,4-1 31,-1 0 1,0 0-1,0-1 1,0 1-1,6-7 0,11-6 141,-14 12-153,0 1 0,0 0 0,1 0-1,-1 1 1,0 0 0,1 0 0,-1 1 0,0 0-1,1 0 1,-1 1 0,9 1 0,-12-1-14,-1 0 0,1 0-1,0 0 1,0 1 0,-1-1 0,1 1 0,-1 0-1,1 0 1,-1 0 0,0 0 0,1 1 0,-1 0 0,-1-1-1,1 1 1,0 0 0,-1 0 0,1 1 0,-1-1-1,0 0 1,0 1 0,0-1 0,1 6 0,-1-4 21,-1-1 1,1 1 0,-1-1-1,0 1 1,-1 0 0,1-1 0,-1 1-1,0 0 1,0-1 0,0 1-1,-1 0 1,1-1 0,-1 1 0,0 0-1,-1-1 1,1 1 0,-1-1-1,0 0 1,0 1 0,0-1-1,-1 0 1,1 0 0,-1 0 0,0-1-1,0 1 1,0-1 0,-1 0-1,1 1 1,-1-1 0,0-1-1,0 1 1,0-1 0,0 1 0,0-1-1,-1 0 1,1-1 0,0 1-1,-1-1 1,0 0 0,-7 1-1,3-1 105,-1 0 0,1-1 0,-1 0 0,1-1-1,0 0 1,-1-1 0,1 0 0,0 0-1,0-1 1,0 0 0,-12-6 0,-13-4 65,25 12-2572,17 2-944,-2-3 1144</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1:26.365"/>
    </inkml:context>
    <inkml:brush xml:id="br0">
      <inkml:brushProperty name="width" value="0.1" units="cm"/>
      <inkml:brushProperty name="height" value="0.1" units="cm"/>
      <inkml:brushProperty name="color" value="#66CC00"/>
    </inkml:brush>
  </inkml:definitions>
  <inkml:trace contextRef="#ctx0" brushRef="#br0">27 480 5475,'-3'-4'171,"0"-1"0,0 0 0,0 0 0,1 0 0,-1-1 0,1 1 0,1 0 0,-1-1 0,1 0 0,0 1 0,0-1 0,0 0 0,1 0 0,0 1 0,0-1 0,1 0 0,-1 1 0,1-1 0,2-8 0,-1 7-111,0 0 1,1 1-1,-1-1 0,1 0 1,0 1-1,1 0 0,0 0 1,0 0-1,0 0 0,0 0 1,1 1-1,0 0 0,0 0 1,1 0-1,7-5 1,0 3-44,0 1 1,0 1 0,1 0 0,0 0-1,0 2 1,0-1 0,0 2 0,1 0-1,-1 1 1,1 0 0,-1 1 0,1 1 0,-1 0-1,26 6 1,-16-2-26,1 1 1,-1 2-1,-1 0 0,0 2 1,0 0-1,-1 2 1,37 24-1,-35-14 2,-21-18 6,0 0-1,0-1 0,1 1 1,0-1-1,-1 0 0,1 0 1,1 0-1,-1-1 1,0 0-1,0 1 0,10 2 1,-13-6 6,0 0 0,0-1 0,0 1 1,0 0-1,0-1 0,-1 1 0,1 0 1,0-1-1,-1 1 0,1-1 1,-1 1-1,0-1 0,1 1 0,-1-4 1,1 0 35,3-4-3,1 0 0,0 0 0,1 1 1,0 0-1,0 0 0,0 0 1,1 1-1,0 0 0,1 0 0,0 1 1,0-1-1,0 2 0,1-1 0,12-5 1,5-1 17,-1 1 0,1 2 0,1 0 1,28-4-1,-41 10-52,0 0 0,0 2 0,1 0 0,-1 0 0,1 2 1,-1-1-1,0 2 0,1 0 0,-1 1 0,0 0 0,0 1 0,0 1 1,-1 0-1,0 0 0,0 2 0,0 0 0,-1 0 0,0 1 0,0 1 1,0-1-1,-2 2 0,1 0 0,-1 0 0,0 1 0,-1 0 0,13 21 0,-9-13 4,-13-19-8,0 1-1,0-1 1,0 0 0,0 1 0,0-1 0,0 0 0,0 0 0,1 1 0,-1-1-1,0 0 1,0 0 0,0 1 0,1-1 0,-1 0 0,0 0 0,0 0-1,1 1 1,-1-1 0,0 0 0,0 0 0,1 0 0,-1 0 0,0 0-1,1 0 1,-1 1 0,0-1 0,1 0 0,-1 0 0,0 0 0,0 0 0,1 0-1,-1 0 1,0 0 0,1 0 0,-1 0 0,0-1 0,1 1 0,-1 0-1,0 0 1,0 0 0,1 0 0,-1 0 0,0 0 0,1-1 0,-1 1-1,4-6 19,1 0 0,-1 0 0,1 1-1,1 0 1,-1 0 0,1 0 0,-1 0-1,1 1 1,1 0 0,-1 1-1,0-1 1,1 1 0,13-4 0,6-2-4,1 2 1,33-6 0,-52 12-16,0 0-1,0 1 1,0-1 0,0 1 0,0 1-1,0 0 1,-1 0 0,13 4 0,-1 1-3,-1 1 1,19 10 0,5 3 14,-29-14-16,0 0 1,-1 1-1,1 1 0,-2 0 1,1 1-1,-1 0 1,0 1-1,15 17 1,-25-33 36,1 0-1,0 0 1,0-1 0,1 2 0,0-1 0,0 0 0,4-7 0,-3 6-5,0 1 1,1-1-1,-1 1 0,1-1 1,0 1-1,1 1 0,-1-1 1,1 1-1,9-6 1,-11 9-25,0 0 0,1 0 0,-1 1 0,1 0 0,0 0 1,-1 0-1,1 0 0,0 1 0,0 0 0,0 0 1,-1 0-1,1 1 0,0-1 0,5 2 0,6 3 10,0 0-1,27 14 0,-6-3-14,42 22-303,-54-24-1390,34 12 0,-17-11-1959</inkml:trace>
  <inkml:trace contextRef="#ctx0" brushRef="#br0" timeOffset="1818.19">2365 254 5362,'1'-2'138,"-1"-1"-1,1 0 0,0 1 0,0-1 0,0 0 0,0 1 0,0-1 0,1 1 0,-1-1 0,1 1 0,-1 0 0,1 0 0,0 0 0,0 0 0,0 0 0,0 0 0,0 0 1,0 1-1,1-1 0,3-1 0,7-5 25,1 1 1,19-7 0,-27 12-91,16-7-18,0 2-1,0 0 0,1 2 0,0 0 1,0 2-1,0 0 0,0 2 0,1 0 0,-1 2 1,0 0-1,0 2 0,0 1 0,0 0 1,0 2-1,-1 0 0,0 2 0,0 0 1,-1 2-1,0 0 0,0 2 0,23 16 1,-32-17-59,0 1 0,-1 0 0,0 1 0,-1 0 0,0 1 0,-1 0 0,9 20 0,-18-39 18,1 1 1,0 0 0,0 0-1,0 0 1,1 0 0,-1 0 0,1 0-1,0 0 1,0 0 0,4-6-1,-4 8 7,3-5 44,0-1-1,1 1 0,0 1 1,1-1-1,-1 1 1,1 0-1,0 1 0,1-1 1,15-7-1,6-2 144,43-15 1,-53 23-173,1 2 0,-1 0 0,1 1 1,0 1-1,0 1 0,0 1 0,27 2 1,-10 2-6,1 1 1,70 19-1,-94-18-44,0 0 1,-1 1-1,0 1 0,0 0 0,0 1 1,-1 0-1,-1 1 0,1 0 0,-1 1 0,-1 0 1,16 19-1,-23-36 39,1 0-1,-1 0 1,2 0 0,-1 1 0,1 0 0,7-7-1,-2 3 3,1 1-1,1 1 1,-1 0-1,1 0 1,1 1-1,-1 1 1,1 0-1,27-8 1,-19 9-13,0 1 0,0 0 1,0 2-1,1 0 0,28 2 1,-7 3-25,-1 3 0,1 1 0,-1 2 0,-1 2-1,54 21 1,-79-22-10,9 2-34,-15-35 646,-4 13-562,1 1 0,1 0 0,-1 0 1,1 1-1,0 0 0,1 0 0,0 1 0,0 0 0,1 1 0,0 0 1,0 1-1,0 0 0,1 0 0,0 1 0,-1 0 0,23-4 0,-3 2-45,0 1-1,1 2 1,0 1-1,-1 1 0,35 3 1,2 7-137,1 2 0,75 23 0,-142-34 158,1 1 0,-1-1 0,1 0 0,0 1 1,-1-1-1,1 0 0,-1 0 0,1 0 0,-1-1 1,1 1-1,0 0 0,-1 0 0,1-1 1,-1 1-1,1-1 0,-1 0 0,1 1 0,1-3 1,20-20 452,-11 8-380,-3 6-45,1 0 1,0 0-1,1 1 1,0 0-1,0 1 1,0 0-1,1 1 1,0 0-1,1 1 1,-1 1-1,14-4 1,-2 2-29,1 1 0,0 2 0,0 0 0,0 2 1,25 1-1,-41 1-28,0-1 1,0 2 0,0-1-1,-1 1 1,1 1-1,-1-1 1,12 6-1,-16-6 13,-1 0 0,1 0-1,-1 0 1,1 1 0,-1-1 0,0 1-1,0-1 1,0 1 0,0 0-1,0 0 1,-1 1 0,1-1-1,-1 1 1,0-1 0,0 1 0,0 0-1,1 5 1,-1-1 27,-2-8-15,0 1 0,0-1 0,0 0 0,0 0 0,0 0 0,0 1 0,0-1 0,0 0 0,0 0 0,0 0 0,0 1 0,0-1 0,0 0 0,0 0 0,0 0 0,0 0 0,1 1 0,-1-1 0,0 0 0,0 0 0,0 0 0,0 1 0,0-1 0,0 0 0,1 0 0,-1 0 0,0 0 0,0 0 0,0 0 0,0 1 0,0-1 1,1 0-1,-1 0 0,0 0 0,0 0 0,0 0 0,1 0 0,-1 0 0,0 0 0,0 0 0,0 0 0,1 0 0,-1 0 0,0 0 0,0 0 0,0 0 0,1 0 0,-1 0 0,0 0 0,0 0 0,0 0 0,1 0 0,-1 0 0,0 0 0,0 0 0,0-1 0,0 1 0,1 0 0,-1 0 0,0 0 0,0 0 0,0 0 0,0-1 0,0 1 0,1 0 0,15-6 65,3-1-51,0 2-1,0 0 0,1 1 1,-1 2-1,1-1 0,0 2 1,-1 1-1,23 2 0,-25 0-21,10 1 13,0 1 1,36 9-1,-56-10-5,1-1 0,0 1-1,-1 0 1,1 1 0,-1 0 0,0 0-1,-1 1 1,1-1 0,-1 2 0,1-1 0,-2 1-1,9 9 1,-12-13-92,0 0 0,-1 0-1,0 1 1,0-1 0,1 0 0,-1 0 0,0 1-1,-1-1 1,1 1 0,0-1 0,-1 1-1,1-1 1,-1 1 0,0-1 0,0 1-1,0 0 1,0-1 0,-1 1 0,0 2-1</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1:16.944"/>
    </inkml:context>
    <inkml:brush xml:id="br0">
      <inkml:brushProperty name="width" value="0.1" units="cm"/>
      <inkml:brushProperty name="height" value="0.1" units="cm"/>
      <inkml:brushProperty name="color" value="#FF3300"/>
    </inkml:brush>
  </inkml:definitions>
  <inkml:trace contextRef="#ctx0" brushRef="#br0">125 280 4738,'-2'-18'4631,"8"37"-2269,-1-6-2239,0 0 1,-2 1-1,0-1 1,0 1 0,-1 0-1,-1 0 1,0 21-1,0-8-15,2 30-2,6 65 98,12-176-5938,-16 35 2605</inkml:trace>
  <inkml:trace contextRef="#ctx0" brushRef="#br0" timeOffset="407.19">25 322 4802,'-3'-5'293,"0"0"1,0 0-1,0-1 0,1 1 0,0-1 1,0 0-1,0 0 0,1 0 0,0 0 1,0 0-1,0 0 0,1 0 0,0 0 0,0 0 1,1 0-1,-1 0 0,4-11 0,-2 11-242,-1 1 0,1 0 0,1-1 0,-1 1 0,1 0-1,0 1 1,0-1 0,0 0 0,1 1 0,0 0 0,0 0-1,0 0 1,0 0 0,0 1 0,1-1 0,0 1 0,0 0-1,-1 1 1,2-1 0,-1 1 0,0 0 0,0 0 0,1 1-1,-1-1 1,1 1 0,-1 1 0,1-1 0,-1 1-1,10 0 1,-6 1-44,0 1-1,0-1 1,-1 2 0,1-1-1,-1 1 1,0 1-1,0 0 1,0 0-1,0 0 1,-1 1-1,13 10 1,-15-11-4,0 0 0,0 0 0,0 1 0,-1-1 0,0 1 0,0 0 0,0 1 0,-1-1 0,1 1 0,-1-1 0,-1 1 0,1 0 1,-1 0-1,0 0 0,0 1 0,-1-1 0,1 7 0,-2-9-2,0 1 1,-1-1 0,1 1 0,-1-1 0,0 0-1,0 1 1,0-1 0,-1 0 0,0 0 0,0 0-1,0 0 1,0 0 0,0-1 0,-1 1 0,1 0-1,-1-1 1,0 0 0,-4 4 0,-6 3 9,0 0 0,0-1 0,-23 12 0,10-6-9,24-14-67,0 1 0,0 0 0,0-1 0,0 1 0,0 0 0,1 0 0,-1 0 0,1 0 0,-1 0 0,-1 3 1,3-4-67,-1-1 0,1 1 0,0 0 1,0-1-1,-1 1 0,1 0 0,0-1 1,0 1-1,0 0 0,0-1 0,-1 1 1,1 0-1,0-1 0,0 1 0,0 0 1,1-1-1,-1 1 0,0 0 0,0-1 1,0 1-1,0-1 0,1 1 0,-1 0 1,0-1-1,0 1 0,1-1 0,-1 1 1,1 0-1,-1-1 0,0 1 0,1-1 1,-1 1-1,1-1 0,-1 0 0,1 1 1,-1-1-1,1 1 0,0-1 0,0 1 1,9 2-3536</inkml:trace>
  <inkml:trace contextRef="#ctx0" brushRef="#br0" timeOffset="805.29">547 158 5346,'0'0'135,"-1"0"0,0 0 0,0 0 0,1 0 0,-1 0 0,0 0 0,0 0 0,1 0 0,-1 0 0,0 1 0,1-1 0,-1 0 0,0 0 0,1 1 0,-1-1 0,0 0-1,1 1 1,-1-1 0,1 1 0,-1-1 0,1 1 0,-1-1 0,1 1 0,-1 0 0,1-1 0,-1 1 0,1-1 0,0 1 0,-1 0 0,1-1 0,0 1 0,0 0 0,-1 1 0,-9 28 273,5-12-307,1 1 0,1 0 0,1 1-1,0-1 1,1 0 0,2 1 0,0-1-1,0 0 1,2 1 0,1-1 0,0 0-1,1-1 1,1 1 0,1-1 0,1 0-1,12 21 1,-20-38-195,1 0 1,-1-1-1,1 1 0,0 0 1,-1-1-1,1 1 0,-1-1 1,1 1-1,0-1 0,0 1 1,-1-1-1,1 1 0,0-1 0,0 0 1,0 1-1,-1-1 0,1 0 1,0 0-1,0 1 0,0-1 1,0 0-1,0 0 0,-1 0 1,1 0-1,0 0 0,0 0 0,0-1 1,0 1-1,0 0 0,-1 0 1,1 0-1,0-1 0,0 1 1,0-1-1,-1 1 0,1 0 1,0-1-1,-1 1 0,1-1 0,0 0 1,0 0-1,10-10-2184</inkml:trace>
  <inkml:trace contextRef="#ctx0" brushRef="#br0" timeOffset="1422.19">662 263 4914,'0'0'1398,"4"22"390,3 5-1455,-2 0-1,0 0 1,-2 0 0,-1 1 0,-1 0 0,-2-1-1,-6 52 1,9-75-304,-2-11 94,-10-23-31,2-1-1,1 0 1,-4-45-1,9 61-60,2 1 1,0-1-1,0 0 0,1 1 0,1 0 0,0-1 0,2 1 1,-1 0-1,11-26 0,-12 36-2,1 0 0,-1 1 0,1-1 0,-1 1 0,1 0 1,0-1-1,0 1 0,0 0 0,0 1 0,1-1 0,-1 1 0,1-1 0,0 1 0,0 0 0,0 1 1,0-1-1,7-2 0,-8 4-15,0-1-1,0 1 1,0-1 0,0 1 0,0 0 0,0 0-1,-1 0 1,1 0 0,0 1 0,0-1 0,0 1-1,0 0 1,0-1 0,-1 2 0,1-1 0,0 0-1,-1 0 1,1 1 0,-1-1 0,1 1 0,-1 0-1,0 0 1,0 0 0,1 0 0,-1 0 0,1 3-1,4 5 9,-1 0 0,-1 1-1,0 0 1,0 0 0,-1 0-1,-1 0 1,4 18-1,8 89 30,-8-55-45,-6-51-53,3 11 193,-4-18-425,-3-11-518,-8-12-2177,2 5 546</inkml:trace>
  <inkml:trace contextRef="#ctx0" brushRef="#br0" timeOffset="1846.05">688 386 6067,'3'0'1472,"-1"0"-1087,6 3 111,4 2 128,10-7-192,4-1-31,0 0-305,3-2-16,-4 2-80,-8-3-64,-7 1-321,7 0-1311,-3 0-2514</inkml:trace>
  <inkml:trace contextRef="#ctx0" brushRef="#br0" timeOffset="2206.12">970 115 3586,'33'54'5937,"-19"-33"-5336,-1 0 0,-1 2 0,15 36 0,-25-50-603,1-1 0,-1 0 0,-1 0 0,1 1 0,-1-1 0,-1 1 0,0-1 1,0 1-1,-1 0 0,0-1 0,0 0 0,-1 1 0,0-1 0,0 0 0,-4 9 0,-15 23 54,16-31-205,-1 0 0,2 1 0,-8 19 0,14-15-3622</inkml:trace>
  <inkml:trace contextRef="#ctx0" brushRef="#br0" timeOffset="2590.53">1420 374 4114,'-21'-13'6688,"26"25"-6521,1 0 0,-1-1-1,2 0 1,0 0-1,0 0 1,1-1 0,0 0-1,1 0 1,0-1-1,17 14 1,74 54-164,-100-77-48,0 1 0,0-1 0,1 0 0,-1 0 0,0 0 0,1 0-1,-1 0 1,0 0 0,0 0 0,1 0 0,-1 0 0,0 0 0,0 0 0,1 0 0,-1 0 0,0-1 0,0 1 0,1 0 0,-1 0 0,0 0 0,0 0 0,1 0 0,-1 0 0,0-1 0,0 1 0,0 0 0,1 0 0,-1 0-1,0-1 1,0 1 0,0 0 0,0 0 0,1-1 0,-1 1 0,0 0 0,0 0 0,0-1 0,0 1 0,0 0 0,0 0 0,0-1 0,0 1 0,0 0 0,0 0 0,0-1 0,0 1 0,0 0 0,0-1 0,3-17-3316,-3 6 53</inkml:trace>
  <inkml:trace contextRef="#ctx0" brushRef="#br0" timeOffset="2966.2">1580 364 5683,'-12'8'3932,"-5"18"-3602,12-16 172,-47 58 569,-15 23-501,64-86-571,1 0-1,0 0 0,0 1 1,0-1-1,0 1 1,-1 9-1,1-4-168,2-11 71,0 1 0,0-1 0,0 0 0,0 0 1,0 1-1,0-1 0,1 0 0,-1 1 0,0-1 0,0 0 1,0 0-1,1 1 0,-1-1 0,0 0 0,0 0 0,0 1 0,1-1 1,-1 0-1,0 0 0,0 0 0,1 0 0,-1 1 0,0-1 1,1 0-1,-1 0 0,0 0 0,1 0 0,-1 0 0,0 0 0,1 0 1,-1 0-1,1 0 0</inkml:trace>
  <inkml:trace contextRef="#ctx0" brushRef="#br0" timeOffset="3562.65">1901 217 5218,'-3'3'1650,"3"-3"-1513,-1 1 1,1-1-1,0 0 1,0 1-1,0-1 1,0 0-1,0 1 1,-1-1-1,1 1 1,0-1-1,0 0 1,0 1-1,0-1 1,0 0-1,0 1 1,0-1-1,0 1 0,0-1 1,1 0-1,-1 1 1,3 18 100,-3-17 56,16 66 702,-11-49-873,0 1 0,-1 0 0,-1 0 0,-1 0 0,-1 32 1,-2-40-114,-6 40-26,-11-69-5984,14 5 2721</inkml:trace>
  <inkml:trace contextRef="#ctx0" brushRef="#br0" timeOffset="4020.54">1794 188 4706,'-2'-9'446,"1"0"1,0 1-1,1-1 0,0 0 0,0 0 1,1 0-1,0 0 0,1 1 0,0-1 1,4-11-1,-4 15-350,1 0 1,0 0-1,0 0 0,0 1 1,0-1-1,1 1 0,0 0 1,0 0-1,0 0 0,0 0 1,1 1-1,-1 0 0,1-1 1,0 2-1,0-1 0,0 1 1,7-3-1,-7 3-82,0 1 0,0-1-1,0 1 1,0 0 0,0 0-1,0 1 1,1-1 0,-1 1-1,0 0 1,0 1 0,0-1-1,0 1 1,0 0 0,0 0 0,0 1-1,0 0 1,0-1 0,0 2-1,-1-1 1,1 0 0,-1 1-1,1 0 1,-1 0 0,0 0-1,0 1 1,-1-1 0,1 1-1,-1 0 1,1 0 0,-1 0 0,4 8-1,-3-5-9,0-1-1,-1 1 1,0 0-1,-1 0 1,1 0-1,-1 0 1,0 0-1,-1 1 1,0-1-1,0 0 1,0 1-1,-1-1 1,-1 1-1,1-1 1,-1 1-1,0-1 1,0 0-1,-1 1 1,0-1-1,-1 0 1,-5 11-1,1-7 0,0 0-1,-1-1 1,-1-1-1,0 1 1,0-1-1,0-1 1,-1 0-1,-1 0 1,1-1-1,-1 0 1,0-1-1,-1 0 1,1-1-1,-1 0 1,-13 3-1,24-8-33,1 0 0,-1 0 0,0 0 0,1 0 0,-1 0 0,1 1 0,-1-1 0,1 0 0,-1 1 0,0-1 0,1 0 0,-1 1 0,1-1 0,0 0 0,-1 1 0,1-1 0,-1 1 0,1-1 0,-1 1 0,1-1 0,0 1 0,-1-1 0,1 1 0,0-1 0,0 1 0,0 0 0,-1-1 1,1 1-1,0 0 0,0-1 0,0 1 0,0-1 0,0 1 0,0 0 0,0-1 0,0 1 0,0 0 0,1 0 0,-1 0-141,1 0-1,-1 0 1,1 0 0,0 0 0,0 0 0,-1 0 0,1 0 0,0 0 0,0 0 0,0-1 0,0 1 0,0 0 0,0-1-1,0 1 1,0-1 0,0 1 0,1-1 0,-1 1 0,0-1 0,0 0 0,2 1 0,18 0-2944</inkml:trace>
  <inkml:trace contextRef="#ctx0" brushRef="#br0" timeOffset="4410.77">2245 146 5651,'-1'1'174,"0"0"1,-1-1-1,1 1 1,0 0 0,0-1-1,0 1 1,0 0 0,-1 0-1,1 0 1,1 0-1,-1 0 1,0 0 0,0 0-1,0 1 1,0-1 0,1 0-1,-1 0 1,1 1-1,-1-1 1,1 0 0,-1 1-1,1-1 1,0 0-1,0 1 1,-1 1 0,-10 47 413,11-47-439,-4 20 85,1 0 1,2 1 0,0-1 0,1 0-1,5 34 1,-3-47-209,0 0-1,0 1 0,0-1 1,1-1-1,1 1 1,0 0-1,0-1 1,1 0-1,0 1 1,0-2-1,1 1 0,1-1 1,-1 0-1,13 11 1,-18-18-68,0 0 0,0 0-1,0 0 1,0 0 0,0-1 0,0 1 0,0 0 0,1-1 0,-1 1 0,0-1-1,0 1 1,1-1 0,-1 0 0,0 0 0,1 1 0,-1-1 0,0 0 0,1 0-1,-1 0 1,0 0 0,3-1 0,23-17-5133,-16 8 2225</inkml:trace>
  <inkml:trace contextRef="#ctx0" brushRef="#br0" timeOffset="5335.9">2425 265 2529,'3'25'7782,"4"94"-7059,-3 21-587,-5-145-114,0 1 0,0-1 0,0 1 0,-1-1 0,1 1 0,-1 0 0,0 0 0,-3-5 0,-8-16-22,8 8 5,0-1 0,1 1 1,1-1-1,1 0 0,-1-23 0,3 30-8,0 0 0,1 0 0,0 0 0,1 0 0,0 0-1,1 0 1,0 0 0,1 0 0,8-15 0,-11 22 1,1 1 1,0-1-1,1 1 1,-1 0 0,1 0-1,-1 0 1,1 0-1,0 1 1,0-1-1,0 1 1,0 0-1,0 0 1,1 0-1,-1 0 1,1 0-1,0 1 1,-1-1-1,1 1 1,0 0-1,0 0 1,-1 0-1,1 1 1,0 0 0,0-1-1,0 1 1,0 1-1,0-1 1,0 0-1,0 1 1,-1 0-1,7 2 1,-4-1 1,-1 0 1,1 0-1,-1 1 1,0 0-1,0 0 1,0 0-1,0 1 0,-1-1 1,1 1-1,-1 0 1,0 0-1,0 1 1,-1-1-1,1 1 1,-1 0-1,0 0 1,0 0-1,-1 0 1,1 1-1,1 7 1,-3-9 2,0 1 0,0 0 0,-1 0 0,0 0 0,0 0 0,0 0 0,0 0 0,-1 0 0,0 0 0,0-1 0,-3 8 0,3-9-2,0 0-1,0 0 1,-1 0 0,1 0-1,-1 0 1,0 0 0,0 0-1,0-1 1,0 1-1,0-1 1,-1 0 0,1 0-1,-1 1 1,1-1 0,-1-1-1,0 1 1,-5 2 0,8-4 2,-1 1 0,1-1 0,-1 0 0,1 0 1,-1 0-1,1 1 0,-1-1 0,1 0 1,-1 0-1,1 0 0,-1 0 0,1 0 0,-1 0 1,1 0-1,-1 0 0,1 0 0,-1 0 1,1 0-1,-1-1 0,1 1 0,-1 0 0,1 0 1,0 0-1,-1 0 0,1-1 0,-1 1 1,1 0-1,-1-1 0,1 1 0,0 0 0,-1-1 1,1 1-1,0 0 0,-1-1 0,1 1 1,0-1-1,-1 1 0,1-1 0,0 1 0,0-1 1,0 1-1,0 0 0,-1-1 0,1 1 1,0-1-1,0 1 0,0-1 0,0 0 0,0 1 1,0-1-1,0 0 0,0-1 1,0 0 0,0 0 1,1 0-1,-1 0 0,0 0 0,1 0 0,-1 1 0,1-1 0,0 0 1,0 0-1,0 0 0,1-1 0,0 0-1,1 0-1,-1 0 1,1 0-1,0 1 1,0 0 0,0-1-1,0 1 1,1 0-1,-1 1 1,0-1-1,1 0 1,0 1 0,-1 0-1,1 0 1,0 0-1,-1 0 1,1 1 0,4-1-1,-1 1 2,-1 1 0,1-1 0,-1 1 0,0 0 0,1 1 0,-1-1 0,0 1 0,0 0 0,0 1 0,8 4 0,-7-3 0,-1 0 0,1 0 0,-1 1-1,-1 0 1,1 0 0,-1 0 0,1 1 0,7 12-1,-10-15-1,-1 1-1,0 0 0,0 0 0,0 0 0,-1 0 1,1 0-1,-1 1 0,0-1 0,0 0 0,0 1 1,-1-1-1,1 1 0,-1-1 0,0 1 0,-1 4 1,0-5 10,-1 0 1,0 1-1,0-1 0,0 0 1,-1-1-1,1 1 1,-1 0-1,0-1 0,0 1 1,0-1-1,0 0 1,0 0-1,-1 0 0,0-1 1,1 1-1,-1-1 1,0 0-1,0 0 1,0 0-1,-1 0 0,-7 1 1,-2 2 94,0-1 0,-1 0 0,0-2 0,0 0 0,-21 1 0,16-4-11,1-1 0,-1 0 0,-21-6 0,100-6-4661,-36 9 2455</inkml:trace>
  <inkml:trace contextRef="#ctx0" brushRef="#br0" timeOffset="5871.76">2834 132 5539,'1'1'5573,"15"18"-4159,20 31-1187,-25-27-143,-1 1 0,0 0 1,-2 0-1,6 28 1,-12-38-46,0-1 0,0 0 0,-1 1 0,-1-1 1,-1 1-1,0-1 0,0 1 0,-1-1 0,-7 21 0,-5 4 156,9-24-105,0 0 0,-6 24-1,11-38-112,0 0-1,0 0 0,0 0 0,0 0 0,0 0 1,0 0-1,0 0 0,0 0 0,-1-1 0,1 1 1,0 0-1,0 0 0,0 0 0,0 0 0,0 0 0,0 0 1,0 0-1,0 0 0,0 0 0,-1 0 0,1 0 1,0 0-1,0 0 0,0 0 0,0 0 0,0 0 1,0 0-1,0 0 0,0 0 0,0 0 0,-1 0 1,1 0-1,0 0 0,0 0 0,0 0 0,0 1 0,0-1 1,0 0-1,0 0 0,0 0 0,0 0 0,0 0 1,0 0-1,0 0 0,-1 0 0,1 0 0,0 0 1,0 0-1,0 0 0,0 1 0,0-1 0,0 0 0,-5-13-3871,3 8 2252</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4:51.973"/>
    </inkml:context>
    <inkml:brush xml:id="br0">
      <inkml:brushProperty name="width" value="0.1" units="cm"/>
      <inkml:brushProperty name="height" value="0.1" units="cm"/>
      <inkml:brushProperty name="color" value="#66CC00"/>
    </inkml:brush>
  </inkml:definitions>
  <inkml:trace contextRef="#ctx0" brushRef="#br0">36 99 6275,'-10'54'3321,"-3"-18"-2597,11-32-648,0 0 1,1 0-1,-1 0 0,1 0 0,0 0 0,0 0 0,0 0 0,0 1 0,1-1 0,0 8 0,0-11-64,0-1-1,0 1 1,1-1-1,-1 1 1,0-1 0,1 1-1,-1-1 1,1 1-1,-1-1 1,1 1 0,-1-1-1,1 0 1,-1 1-1,1-1 1,-1 0 0,1 1-1,0-1 1,-1 0-1,1 0 1,-1 1-1,1-1 1,0 0 0,-1 0-1,1 0 1,0 0-1,-1 0 1,1 0 0,0 0-1,-1 0 1,1 0-1,-1 0 1,1 0 0,0-1-1,-1 1 1,2 0-1,28-9 157,-24 7-123,242-95 325,-159 60-292,77-40 40,-136 62-132,-24 12 124,17-6-737,-22 9 580,-1 0 0,1 0 0,-1 0 0,1 0 0,-1 0 0,0 0 0,1 1 0,-1-1 0,1 0-1,-1 0 1,0 1 0,1-1 0,-1 0 0,0 1 0,1-1 0,-1 0 0,0 1 0,1-1 0,-1 0 0,0 1 0,0-1 0,0 1 0,1-1-1,-1 0 1,0 1 0,0-1 0,0 1 0,0-1 0,0 1 0,0-1 0,0 0 0,0 1 0,0-1 0,0 1 0,0-1 0,0 1-1,0-1 1,0 1 0,0-1 0,0 0 0,0 1 0,-1-1 0,1 1 0,0-1 0,0 0 0,-1 2 0,-6 14-1618,-7 1-1046</inkml:trace>
  <inkml:trace contextRef="#ctx0" brushRef="#br0" timeOffset="533.55">189 441 5555,'-6'-5'128,"3"5"-128,-5 0-32,5 3-961</inkml:trace>
  <inkml:trace contextRef="#ctx0" brushRef="#br0" timeOffset="534.55">262 501 7475,'-7'-7'497,"1"-1"-369,-2 1-80,5-2-48,3 1-945</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4:25.711"/>
    </inkml:context>
    <inkml:brush xml:id="br0">
      <inkml:brushProperty name="width" value="0.1" units="cm"/>
      <inkml:brushProperty name="height" value="0.1" units="cm"/>
      <inkml:brushProperty name="color" value="#FF3300"/>
    </inkml:brush>
  </inkml:definitions>
  <inkml:trace contextRef="#ctx0" brushRef="#br0">10 84 3233,'0'-1'241,"0"0"0,1 1 0,-1-1 0,0 0 0,0 1-1,0-1 1,0 0 0,0 1 0,0-1 0,0 0 0,0 0-1,0 1 1,0-1 0,0 0 0,0 1 0,0-1 0,0 0-1,-1 1 1,1-1 0,-1-5 2547,1 6-2746,0-1 0,0 1 0,0 0 0,0 0 0,-1-4 58,-1-1 0,1 0 0,0 1 0,0-1 1,0 0-1,0 0 0,1 0 0,0 0 0,0 0 0,2-9 1,-1 18-99,1 1 0,0 0 0,0-1 0,0 1 0,0-1 0,1 0 0,0 0 0,3 4 0,37 48 70,-34-46-50,-2-2-17,0 0-1,0 0 1,1-1 0,0 0 0,0 0 0,0-1-1,1 0 1,0 0 0,12 5 0,-16-11 154,-8-6-824,-15-6-2522,8 8 1117</inkml:trace>
  <inkml:trace contextRef="#ctx0" brushRef="#br0" timeOffset="375.01">128 48 2625,'-3'10'993,"-4"3"-993,-5 2-32,-1 0-1025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1:31.546"/>
    </inkml:context>
    <inkml:brush xml:id="br0">
      <inkml:brushProperty name="width" value="0.1" units="cm"/>
      <inkml:brushProperty name="height" value="0.1" units="cm"/>
      <inkml:brushProperty name="color" value="#66CC00"/>
    </inkml:brush>
  </inkml:definitions>
  <inkml:trace contextRef="#ctx0" brushRef="#br0">7 882 4610,'0'0'57,"-1"0"0,1 0 1,0 0-1,0 0 0,-1 0 0,1 0 0,0 0 0,0 0 0,0 0 1,-1 0-1,1 0 0,0 1 0,0-1 0,-1 0 0,1 0 1,0 0-1,0 0 0,0 0 0,0 0 0,-1 0 0,1 1 0,0-1 1,0 0-1,0 0 0,0 0 0,-1 0 0,1 1 0,0-1 0,0 0 1,0 0-1,0 0 0,0 1 0,0-1 0,0 0 0,0 0 1,0 1-1,0-1 0,0 0 0,-1 0 0,1 0 0,0 1 0,1-1 1,-1 0-1,0 1 0,6 14 748,16 14-630,-21-28-27,5 6-68,1 0 0,0 0 0,0 0 0,0-1 0,1 0-1,0-1 1,0 0 0,1 0 0,-1-1 0,1 0 0,13 4-1,-8-4-32,-1-1 0,1-1 0,0 0 1,-1 0-1,1-2 0,0 0 0,19-2 0,-9-2-29,0 0 0,0-2 0,-1-1 0,0 0 0,0-2 0,-1-1 0,0 0 0,36-24 0,-32 15-3,34-29 0,-58 51 18,1-1 0,-1 0 0,1 1 0,-1-1 0,1 0 0,0-1 0,5 4 0,28 11 20,1-2 0,0-1 1,1-2-1,0-2 0,63 7 1,-86-15-50,1 0 1,-1-2-1,1 0 0,-1 0 1,0-2-1,1 0 1,22-8-1,-26 7 11,-1 0-1,1-1 0,-1 0 1,0-1-1,0-1 0,0 0 1,-1 0-1,-1-1 0,16-15 1,-24 22-7,1 0 1,0-1-1,-1 1 1,1 0-1,0 0 1,0 0-1,-1 0 1,1 0-1,0 0 1,0 0-1,0 1 1,0-1-1,0 1 1,1 0-1,-1-1 1,0 1 0,0 0-1,0 0 1,0 0-1,0 1 1,0-1-1,3 1 1,6 1 13,0 2 1,0-1 0,11 6-1,6 2 86,3-2-66,33 12 8,119 20-1,-163-38-41,0-1-1,1-1 1,0-1-1,-1 0 1,1-2 0,-1 0-1,1-2 1,-1 0-1,0-1 1,25-10-1,-41 13 9,0 0 0,-1 0 0,1 0 0,-1-1 0,1 0 0,-1 1 0,0-1 0,0 0 0,-1-1 0,1 1 0,0 0-1,-1-1 1,0 0 0,3-6 0,7-9 458,-11 18-461,0 1 0,0-1 0,0 0 0,0 0 0,0 1 0,0-1 0,0 1 0,0-1 0,1 1 0,-1 0 0,0-1 0,0 1 0,1 0 0,-1 0 0,0 0 0,0 0 0,1 0-1,-1 0 1,0 0 0,0 0 0,1 0 0,-1 1 0,0-1 0,0 1 0,2 0 0,34 13-44,-32-12 58,50 23 11,93 26-1,-142-49-35,0-1 1,1 0-1,-1-1 0,0 0 0,0 1 1,1-2-1,-1 1 0,0-1 1,1 0-1,-1 0 0,0-1 0,10-4 1,2-2 3,-1-1-1,29-19 1,7-5 80,-49 32-80,0-1-1,1 2 1,-1-1-1,0 0 1,0 1-1,1-1 1,-1 1 0,0 1-1,1-1 1,7 2-1,42 10 44,-20-6-53,1-1 0,-1-2 0,59-2 0,-74-1 4,5 0-6,-1-2 0,1 0 0,0-2-1,-1 0 1,0-2 0,0 0 0,-1-2 0,1 0 0,-2-2 0,41-23 0,-61 32 10,0 1 1,0 0-1,0 0 0,-1 1 0,1-1 0,0 0 1,0 0-1,0 0 0,0 0 0,0 1 1,-1-1-1,1 0 0,0 1 0,0-1 1,-1 1-1,1-1 0,0 1 0,0-1 1,-1 1-1,1 0 0,-1-1 0,2 2 1,25 26 11,9 7 30,-20-26-44,1 0 0,0-1 0,0-1 0,1 0 0,0-2 0,0 0 0,1-1 0,30 3 0,-21-5-14,0-1 1,1-1-1,-1-1 0,0-2 0,33-6 0,-45 5-64,1-1 0,22-9 0,-34 12 62,0 0 0,-1-1 1,1 1-1,-1-1 0,1 0 1,-1 0-1,0 0 0,0-1 1,0 0-1,0 0 1,-1 0-1,4-5 0,-7 9 14,0-1 0,0 1 0,0 0 0,0-1 1,0 1-1,1-1 0,-1 1 0,0 0 0,0-1 0,0 1 0,0 0 0,0-1 0,1 1 0,-1 0 0,0-1 0,0 1 0,1 0 0,-1-1 0,0 1 0,0 0 0,1 0 0,-1-1 0,0 1 0,1 0 1,-1 0-1,0 0 0,1 0 0,-1-1 0,0 1 0,1 0 0,-1 0 0,0 0 0,1 0 0,-1 0 0,1 0 0,-1 0 0,0 0 0,1 0 0,-1 0 0,1 0 0,-1 0 0,0 0 0,1 0 0,-1 0 0,0 1 1,1-1-1,-1 0 0,0 0 0,1 0 0,-1 0 0,0 1 0,1-1 0,-1 0 0,0 0 0,1 1 0,12 6 0,55 29 15,-54-27-22,-1-1 0,1 0 0,1-1 1,-1-1-1,1 0 0,0-1 0,1 0 0,-1-2 0,26 4 1,-19-7-269,0 0 0,25-5 0,-39 4 118,0-1 0,0 0 0,0 0-1,-1-1 1,1 0 0,-1 0 0,1-1 0,-1 0 0,8-6 0,-13 9 152,0-1 0,0 0 0,-1 0 1,1 0-1,-1 0 0,1 0 0,-1 0 0,1 0 0,-1-1 1,0 1-1,0-1 0,0 1 0,-1 0 0,1-1 0,-1 1 1,1-1-1,-1 0 0,0 1 0,0-1 0,0 1 1,0-1-1,0 1 0,0-1 0,-1 0 0,1 1 0,-2-4 1,-1-22 366,3 28-352,0 0 0,0 0 0,0 0 0,0 0 0,0 0 0,0 0 0,0-1 0,0 1 0,0 0 0,0 0 0,0 0 0,0 0 0,0 0 0,0-1 0,0 1 0,0 0 0,0 0 0,0 0 0,1 0 0,-1 0 0,0 0 0,0 0-1,0 0 1,0 0 0,0-1 0,0 1 0,0 0 0,1 0 0,-1 0 0,0 0 0,0 0 0,0 0 0,0 0 0,0 0 0,0 0 0,1 0 0,-1 0 0,0 0 0,0 0 0,0 0 0,0 0 0,0 0 0,1 0 0,-1 0 0,0 0 0,0 0 0,0 0 0,0 0 0,0 0 0,0 0 0,1 1 0,10 5 103,11 13-89,-12-7-6,1 0 1,0 0-1,25 19 0,-29-27-11,-1 0-1,1 0 1,-1-1-1,1 0 0,0 0 1,0-1-1,1 1 1,-1-2-1,0 1 1,14 0-1,9 0 23,35-3 0,-57 1-46,0 0-1,-1-1 1,1 0-1,-1-1 0,0 0 1,1 0-1,-1-1 0,0 1 1,0-2-1,7-3 0,-12 6 21,-1 0-1,0 0 0,1 0 1,-1 0-1,0-1 1,0 1-1,0 0 1,0 0-1,0-1 0,0 1 1,0-1-1,-1 1 1,1-1-1,-1 1 0,1-1 1,-1 1-1,1-1 1,-1 1-1,0-1 1,1 0-1,-1 1 0,0-1 1,0 0-1,0 1 1,-1-3-1,3-20 720,0 23-712,0 1 0,-1 0 1,1 0-1,0 0 0,0 0 1,-1 1-1,1-1 1,0 0-1,-1 1 0,1-1 1,0 1-1,-1 0 0,1-1 1,-1 1-1,1 0 0,1 1 1,1 0 7,23 9 42,-8-3-54,-1-1-1,1-1 1,1-1 0,23 4-1,23 4-18,19 1 43,-77-13-101,-1-1 0,1 0-1,-1 0 1,1-1 0,-1 0-1,1 0 1,-1-1 0,0 1-1,8-5 1,-13 6 44,0-1 1,0 0-1,0 0 0,0 0 1,0 0-1,0-1 1,-1 1-1,1 0 0,-1-1 1,1 1-1,-1-1 0,1 0 1,-1 1-1,0-1 0,0 0 1,0 0-1,2-3 0,-2 0 112,0 0 0,0 0 0,0 0 0,-1 0 0,0-10 0,0 13 0,0 1-74,0 0 0,0 1 0,0-1 0,0 0 0,0 0 0,0 0-1,0 0 1,0 0 0,1 1 0,-1-1 0,0 0 0,0 0 0,1 0 0,-1 1 0,0-1 0,1 0 0,-1 0 0,1 1 0,-1-1 0,1 0 0,-1 1 0,1-1 0,0 1 0,-1-1 0,1 1 0,0-1 0,0 1 0,-1-1 0,1 1 0,0 0 0,0-1-1,-1 1 1,1 0 0,0 0 0,0-1 0,0 1 0,0 0 0,-1 0 0,1 0 0,0 0 0,0 0 0,0 0 0,0 0 0,0 0 0,-1 1 0,1-1 0,0 0 0,0 0 0,1 1 0,7 3-11,0-1 0,1 1 0,13 9 0,-5-4 68,-10-6-66,0-1 1,0-1-1,0 1 0,0-2 0,1 1 1,-1-1-1,0 0 0,0 0 1,10-3-1,3 1 2,6 1-27,0-2 1,26-7-1,-44 8-2,0 0-1,0-1 1,0 0-1,-1-1 1,1 0-1,-1 0 1,0 0-1,-1-1 0,13-10 1,-4 1 40,-11 10-5,0 0 1,0-1-1,0 1 1,-1-1-1,0 0 1,0 0-1,4-8 1,-7 12 19,0-1 0,-1 1 0,1 0 1,0-1-1,0 1 0,0 0 1,0 0-1,0-1 0,1 1 0,-1 0 1,0 0-1,0 0 0,1 1 1,-1-1-1,1 0 0,-1 0 0,1 1 1,-1-1-1,1 1 0,-1-1 1,1 1-1,-1 0 0,1 0 0,0-1 1,-1 1-1,1 0 0,-1 0 0,1 1 1,2-1-1,5 2 27,0 1 1,-1 0-1,1 0 0,12 7 0,-13-6-53,0 0 0,1 0-1,-1-1 1,1 0 0,11 1-1,5-1 12,-1-2 0,1-1 0,35-4 0,-53 3-17,1 0 0,-1-1-1,1 1 1,-1-2 0,1 1 0,-1-1-1,0 0 1,0 0 0,-1-1 0,1 1-1,-1-2 1,1 1 0,-1-1 0,-1 0-1,9-9 1,-12 12 7,-1-1 0,1 0 0,-1-1 0,1 1-1,-1 0 1,0 0 0,-1-1 0,1 1 0,0 0 0,-1-1-1,0 1 1,0 0 0,0-1 0,0 1 0,-1-6 0,0 5 21,1-1 0,0 1 0,0-1 0,0 1 0,0-1 0,1 1 0,2-9 0,-3 12-23,1 1 0,-1-1 0,1 1 0,-1-1-1,1 1 1,-1 0 0,1-1 0,0 1 0,-1 0 0,1-1 0,0 1 0,-1 0 0,1 0 0,0 0 0,-1-1 0,1 1 0,0 0 0,-1 0 0,1 0 0,0 0 0,-1 0 0,1 0 0,0 1 0,-1-1 0,1 0 0,0 0 0,-1 0 0,1 1 0,0-1 0,-1 0 0,1 1 0,-1-1 0,1 0 0,-1 1-1,2 0 1,30 18 123,-23-13-105,-6-5-20,0 1-1,0-1 1,1 0-1,-1 0 1,0-1-1,0 1 1,1 0-1,-1-1 1,0 0-1,1 0 1,-1 0-1,1 0 1,-1-1-1,0 1 1,1-1-1,-1 0 1,0 0-1,0 0 1,0 0 0,0-1-1,0 1 1,0-1-1,0 0 1,3-2-1,7-6 5,0-1-1,0 0 0,18-22 1,-16 15-4,-8 11 1,-2-1 1,1 0-1,-1 0 0,0 0 1,-1 0-1,0-1 0,-1 0 0,1 0 1,-1 0-1,2-14 0,1-14 37,2-52 0,-4 27-8,-2 50 2,-1-1 0,0 1 0,-1-1 0,-1 0 1,0 1-1,-1-1 0,0 1 0,-1-1 0,0 1 1,-1 0-1,0 0 0,-1 0 0,-1 1 1,1 0-1,-2 0 0,0 0 0,0 1 0,-1 0 1,-17-18-1,25 28-64,-1 0 0,1 0-1,0 0 1,0 0 0,-1 0 0,1 0 0,0 0 0,-1-1 0,1 1-1,0 0 1,0 1 0,-1-1 0,1 0 0,0 0 0,-1 0 0,1 0 0,0 0-1,0 0 1,-1 0 0,1 0 0,0 0 0,0 1 0,-1-1 0,1 0-1,0 0 1,0 0 0,-1 1 0,1-1 0,0 0 0,0 0 0,0 0 0,0 1-1,-1-1 1,1 0 0,0 0 0,0 1 0,0-1 0,0 0 0,0 1-1,0-1 1,0 0 0,0 0 0,0 1 0,0-1 0,0 0 0,0 1 0,0-1-1,0 0 1,0 0 0,0 1 0,-5 10-3055,0-5 655</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1:13.978"/>
    </inkml:context>
    <inkml:brush xml:id="br0">
      <inkml:brushProperty name="width" value="0.1" units="cm"/>
      <inkml:brushProperty name="height" value="0.1" units="cm"/>
      <inkml:brushProperty name="color" value="#0000FF"/>
    </inkml:brush>
  </inkml:definitions>
  <inkml:trace contextRef="#ctx0" brushRef="#br0">0 118 4002,'61'-3'8252,"-24"-1"-8286,0 2 0,43 4 0,-76-3-868</inkml:trace>
  <inkml:trace contextRef="#ctx0" brushRef="#br0" timeOffset="504.62">15 10 5090,'26'-3'6461,"101"-4"-6388,-86 11-664,-14 2-2921,-14-4 1353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1:12.733"/>
    </inkml:context>
    <inkml:brush xml:id="br0">
      <inkml:brushProperty name="width" value="0.1" units="cm"/>
      <inkml:brushProperty name="height" value="0.1" units="cm"/>
      <inkml:brushProperty name="color" value="#0000FF"/>
    </inkml:brush>
  </inkml:definitions>
  <inkml:trace contextRef="#ctx0" brushRef="#br0">13 439 4274,'-2'-7'6167,"-4"-22"-4522,4 19-1545,1 1 0,0-1 0,0 1 1,1-1-1,1 1 0,2-18 0,-2 15-12,1 0-1,-2-1 0,-1-21 1,1 28-76,0 1-1,0-1 1,1 0 0,0 1 0,2-10 0,2-14 7,-5 20 13,1 0-1,-1 0 0,2-1 0,-1 1 0,1 0 0,0 0 0,1 0 0,0 0 1,1 1-1,0-1 0,8-13 0,-7 16-32,-3 2 1,1 0 0,-1 1 0,1-1 0,0 1 0,0 0 0,0 0 0,0 0 1,0 0-1,1 1 0,0-1 0,4-2 0,-1 3 0,-5 1-2,-1 0 1,1 0-1,0 0 0,0 1 1,0-1-1,0 0 1,1 1-1,-1 0 1,0-1-1,0 1 1,0 0-1,0 0 1,0 0-1,0 0 1,1 1-1,-1-1 1,0 0-1,0 1 1,0 0-1,0-1 0,0 1 1,0 0-1,0 0 1,-1 0-1,3 2 1,7 5 4,-2 0 0,1 1 1,-1 0-1,0 1 0,-1 0 0,0 1 1,0-1-1,-1 1 0,-1 1 0,0-1 1,-1 1-1,0 0 0,6 21 0,-9-21 37,0 1 0,0 0-1,-1 0 1,-1 0 0,-1 17 0,0 3 73,0 77 365,6-88-432,-2-12-106,-3-10 52,0 0-1,0 0 0,0 0 1,0 0-1,0 0 0,0 0 1,0 0-1,0 0 0,0 0 1,0 0-1,0 0 1,0 0-1,0 0 0,0-1 1,0 1-1,0 0 0,0 0 1,0 0-1,0 0 0,0 0 1,1 0-1,-1 0 0,0 0 1,0 0-1,0 0 1,0 0-1,0 0 0,0 0 1,0 0-1,0 0 0,0 0 1,0 0-1,0 0 0,0 0 1,0 0-1,0 0 0,16-23-6052,-8 14 3190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1:09.017"/>
    </inkml:context>
    <inkml:brush xml:id="br0">
      <inkml:brushProperty name="width" value="0.1" units="cm"/>
      <inkml:brushProperty name="height" value="0.1" units="cm"/>
      <inkml:brushProperty name="color" value="#FF3300"/>
    </inkml:brush>
  </inkml:definitions>
  <inkml:trace contextRef="#ctx0" brushRef="#br0">2 79 4434,'-2'-1'8176,"10"24"-7615,-3 3-527,-2 1 0,-1 0-1,0 0 1,-2-1-1,-1 1 1,-6 32-1,0 55-57,8-153-4,2 1 0,1 0-1,3 0 1,10-38 0,-5 36-38,-10 30 56,0 1 1,1-1 0,0 1-1,0-1 1,1 1-1,0 0 1,1 1 0,0-1-1,0 1 1,1 0-1,9-10 1,-9 15 6,1-1-1,-1 1 1,1 0-1,0 1 1,0 0 0,0 0-1,0 0 1,0 1 0,1 0-1,-1 0 1,0 1-1,0 0 1,1 0 0,11 2-1,-14 0 0,0-1-1,0 1 1,-1 0 0,1 0-1,0 0 1,-1 1-1,1-1 1,-1 1 0,0 0-1,0 0 1,0 1-1,-1-1 1,1 1 0,-1 0-1,1 0 1,-1 0-1,-1 0 1,1 1 0,-1-1-1,1 1 1,-1 0-1,0-1 1,-1 1-1,1 0 1,0 9 0,-1-7-6,-1-1 1,1 1-1,-1-1 1,-1 0-1,0 1 0,0-1 1,0 0-1,0 1 1,-1-1-1,0 0 1,0 0-1,-1 0 1,0 0-1,0-1 1,0 1-1,-1-1 1,0 0-1,0 0 1,0 0-1,-6 5 0,5-6 11,1 0-1,-1-1 0,0 0 0,0 0 0,-8 4 1,12-7-2,0 0 0,1 1 0,-1-1 0,1 0 0,-1 1 1,0-1-1,1 0 0,-1 0 0,0 0 0,1 0 0,-1 1 1,0-1-1,1 0 0,-1 0 0,0 0 0,0 0 0,1-1 1,-1 1-1,0 0 0,1 0 0,-1 0 0,0 0 0,1-1 1,-1 1-1,1 0 0,-1-1 0,0 1 0,1 0 0,-1-1 1,1 1-1,-1-1 0,1 1 0,-1-1 0,1 1 0,-1-1 1,1 1-1,0-1 0,-1 0 0,1 1 0,0-1 0,-1 1 1,1-1-1,0 0 0,0 1 0,0-1 0,-1 0 0,1 1 1,0-1-1,0 0 0,0 0 0,0 1 0,0-1 0,0 0 1,1 1-1,-1-1 0,0 0 0,0 1 0,1-2 0,-1 0 0,1 0-1,0 0 0,0 1 1,0-1-1,0 0 0,0 0 0,0 0 1,0 1-1,1-1 0,-1 1 0,1-1 1,-1 1-1,1 0 0,0-1 1,-1 1-1,1 0 0,0 0 0,0 0 1,0 0-1,0 1 0,2-2 0,3-1-1,-1 1-1,1 0 1,-1 1-1,13-3 0,-8 4 4,0 1 0,0 0 0,0 0-1,0 1 1,0 0 0,-1 1-1,1 0 1,-1 1 0,0 0-1,15 9 1,-19-10 0,-1 1 1,0-1-1,0 1 1,0 0-1,0 1 0,0-1 1,-1 1-1,6 9 0,-7-11 1,-2 0 0,1 0 0,0 1 0,-1-1 0,0 1-1,1 0 1,-1-1 0,-1 1 0,1 0 0,-1-1 0,1 1-1,-1 0 1,0 0 0,0 0 0,-1 5 0,-1-5 5,1 0 0,0 0 0,-1 0 0,0-1 0,0 1 0,0 0 0,-1-1 0,1 1 0,-1-1 0,1 0 1,-1 0-1,0 0 0,0 0 0,-1-1 0,1 1 0,-1-1 0,1 0 0,-1 0 0,0 0 0,1 0 0,-1 0 0,-5 0 0,-5 3 45,0-1 0,0-1-1,0 0 1,-1-1-1,-15 1 1,-13-4 196,0-1 1,-47-9-1,59 7-120,28 3-584,8-1-540,22-3-1940,10-2-793,-12 0 430</inkml:trace>
  <inkml:trace contextRef="#ctx0" brushRef="#br0" timeOffset="576.56">455 0 6131,'-6'4'4985,"6"-4"-4907,7 22 1038,17 27-906,-5-12 88,-3 1 0,22 70 0,-36-96-243,1 0 0,-1 1 1,-1-1-1,0 0 0,-1 1 0,0-1 0,-3 21 0,2-27-32,0 0 0,-1 1-1,1-1 1,-1 0 0,0 0 0,-1 0-1,0 0 1,0 0 0,0-1-1,0 1 1,-1-1 0,0 0-1,0 0 1,-1 0 0,1 0-1,-7 4 1,4-3-385</inkml:trace>
  <inkml:trace contextRef="#ctx0" brushRef="#br0" timeOffset="1066.72">627 491 7635,'-4'-3'1217,"2"-1"-673,-3-1-208,2 1-336,3 1-144,-1-5-1056,-2-3-673,-2-1-2641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24:52.139"/>
    </inkml:context>
    <inkml:brush xml:id="br0">
      <inkml:brushProperty name="width" value="0.1" units="cm"/>
      <inkml:brushProperty name="height" value="0.1" units="cm"/>
      <inkml:brushProperty name="color" value="#FF3300"/>
    </inkml:brush>
  </inkml:definitions>
  <inkml:trace contextRef="#ctx0" brushRef="#br0">110 627 5699,'-7'-4'3825,"8"4"-3216,-1 1-321,3-2-192,8 4-80,2 1 128,4-4-96,0-4 16,-1 5-16,0-2-48,-2-1 0,-11 5 0,5-6-288,-5 0-433,7-2-1167,-4-7-1682</inkml:trace>
  <inkml:trace contextRef="#ctx0" brushRef="#br0" timeOffset="373.74">4 445 5378,'-3'-1'1697,"6"2"-1120,0 6-321,8 0 288,5-1-144,4-2-400,7-2 16,5 1-16,4 1-224,-6 4-1937</inkml:trace>
  <inkml:trace contextRef="#ctx0" brushRef="#br0" timeOffset="1087">578 481 2977,'0'-1'391,"-1"0"0,1 0-1,0 0 1,0 0 0,0 0 0,0 0-1,0 0 1,0 0 0,0 0-1,0 0 1,0 0 0,1 0-1,-1 0 1,0 0 0,1 0-1,-1 0 1,0 0 0,1-1 390,1 0-390,15-40-600,-6 17 553,-5 8-253,0 0 0,-1-1 0,-1 0 1,-1 1-1,0-1 0,-1-29 0,-7 90 763,9 197-772,-4-228-93,2 18 27,-3 33 1,1-56-24,-1-1-1,0 1 1,0 0 0,-1 0-1,1 0 1,-1-1 0,-1 1-1,0-1 1,0 1 0,-6 9 0,7-14 9,1-1 1,-1 1-1,1-1 1,-1 0 0,0 1-1,0-1 1,0 0-1,0 0 1,0-1 0,0 1-1,0 0 1,0 0 0,0-1-1,0 0 1,0 1-1,0-1 1,-1 0 0,1 0-1,0 0 1,-4-1-1,1 1 11,0-1-1,0 0 0,0 0 0,0-1 0,0 1 0,0-1 0,-9-5 1,39 11 55,-1 0 0,1-2 0,29-1 0,-48-2-581,0 1 0,-1-1 0,1 0 0,-1 0 0,1-1 0,-1 1 0,10-5 1,5-5-3328</inkml:trace>
  <inkml:trace contextRef="#ctx0" brushRef="#br0" timeOffset="1511.53">825 543 7027,'7'0'3436,"18"-3"-2640,-9 0-316,123-5 242,-79 10-3813,-52-2 204</inkml:trace>
  <inkml:trace contextRef="#ctx0" brushRef="#br0" timeOffset="2047.68">1319 303 4738,'4'-1'3438,"3"8"-2258,6 15-698,-13-21-259,7 13-26,-1 1 1,0-1-1,-1 1 1,-1 0-1,0 0 1,-1 0-1,-1 1 1,1 18-1,-7 127-34,3-156-142,-2-8-6,-4-17-99,-5-26-61,7 0 107,2-1 0,2 1 1,2 0-1,2 0 0,13-61 0,-15 101 52,0 1-1,1 0 1,-1 0-1,1-1 1,0 1-1,1 1 1,-1-1-1,1 0 1,0 1-1,0-1 1,1 1-1,-1 0 1,1 0-1,0 0 1,6-4-1,-7 6-5,0 0-1,0 1 1,0-1 0,0 1-1,0-1 1,0 1-1,0 0 1,1 1 0,-1-1-1,0 1 1,1-1-1,-1 1 1,1 0 0,-1 0-1,0 0 1,1 1-1,-1-1 1,0 1 0,1 0-1,-1 0 1,0 0-1,0 0 1,0 0 0,0 1-1,5 2 1,-3-1-3,0 0 0,0 1-1,-1-1 1,1 1 0,-1 0 0,0 0 0,0 1 0,0-1 0,-1 1 0,1 0 0,-1 0-1,0 0 1,-1 0 0,1 0 0,-1 1 0,0-1 0,0 1 0,-1 0 0,0-1-1,0 1 1,0 0 0,0 0 0,-1 0 0,0 0 0,0 0 0,-1-1 0,0 1-1,0 0 1,0 0 0,-1-1 0,0 1 0,0 0 0,0-1 0,0 0 0,-1 0 0,0 1-1,0-2 1,-1 1 0,1 0 0,-7 5 0,4-4-2,1 0 1,-2 0-1,1-1 0,-1 0 0,1-1 1,-1 0-1,0 0 0,-1 0 1,1-1-1,-1 0 0,0 0 0,0-1 1,0 0-1,0 0 0,0-1 1,-12 1-1,20-2-60,0 0-1,0 0 1</inkml:trace>
  <inkml:trace contextRef="#ctx0" brushRef="#br0" timeOffset="2561.44">1783 143 6179,'-5'10'1024,"1"-1"0,0 2 0,-5 19 0,-8 70-14,13-73-548,-2 19-102,-2 67 1,8-101-361,0 0 0,1 0 0,0 0-1,1 0 1,0-1 0,1 1 0,1-1 0,-1 1 0,2-1 0,0 0 0,6 10 0,-11-19-124,1-1 0,0 1 0,0-1 0,0 0 0,0 0 0,0 0 0,0 1 1,0-1-1,0 0 0,0 0 0,1 0 0,-1 0 0,0-1 0,1 1 0,-1 0 0,0-1 0,1 1 0,-1 0 0,1-1 0,-1 0 0,3 1 0,3-5-2573</inkml:trace>
  <inkml:trace contextRef="#ctx0" brushRef="#br0" timeOffset="2953.22">1962 273 6131,'3'4'268,"-1"0"1,0 0-1,0 1 0,0-1 1,0 1-1,-1 0 0,1-1 1,-1 1-1,-1 0 1,1 0-1,0-1 0,-1 8 1,2 11 180,1 7-260,-1 0 0,-2 1 1,-1-1-1,-8 48 0,3-18-175,5-58 36,-1-5-12,-2-13 10,0-23-13,5-36 64,-2 41-85,6-51 0,-3 75-3,-1 0 0,2 0-1,-1 1 1,1-1 0,1 0 0,0 1-1,0 0 1,1 0 0,8-12 0,-12 18-3,1 1 1,-1 0 0,1 0 0,-1 0 0,1 0 0,0 0 0,0 0 0,-1 0 0,1 1 0,1-1 0,-1 1 0,0-1 0,0 1 0,1 0-1,-1 0 1,0 0 0,1 0 0,-1 0 0,1 1 0,-1-1 0,1 1 0,-1-1 0,1 1 0,0 0 0,-1 0 0,1 0 0,-1 1-1,1-1 1,0 1 0,-1-1 0,1 1 0,-1 0 0,0 0 0,1 0 0,2 1 0,-1 1 23,1 1 0,-1-1 0,0 1 0,0 0 0,0 0 0,0 0-1,-1 1 1,0-1 0,0 1 0,0 0 0,0 0 0,-1 0 0,0 0 0,0 0 0,2 7 0,0 13 68,-1 0 0,-1 0 1,0 0-1,-5 40 0,2-45-73,-6 105 24,-4-151-6134,10 9 1225</inkml:trace>
  <inkml:trace contextRef="#ctx0" brushRef="#br0" timeOffset="3312.52">2001 452 6051,'0'3'1440,"4"7"-319,6-6-289,4 2-415,2-3-225,-1 3 64,6-8-240,-4-2-16,5 1-32,-3-1-433,5-3-2016</inkml:trace>
  <inkml:trace contextRef="#ctx0" brushRef="#br0" timeOffset="3926.61">2464 325 5090,'-1'10'5658,"-4"41"-5286,5-35-322,0 0 0,1 1-1,1-1 1,0 0 0,1 0 0,1-1 0,9 24 0,-10-32-44,0 0 1,0-1 0,1 1-1,0-1 1,0 0 0,0 0-1,1 0 1,7 6-1,-9-9-7,0-1-1,0 1 0,1-1 1,-1 0-1,1 0 0,-1 0 0,1-1 1,0 1-1,-1-1 0,1 0 1,0 0-1,0 0 0,0-1 0,0 1 1,0-1-1,4 0 0,-4 0 8,-1-1 1,0 0-1,1 1 0,-1-1 0,0 0 0,0-1 0,1 1 0,-1-1 0,0 1 0,0-1 0,-1 0 1,1 0-1,0 0 0,-1 0 0,1-1 0,-1 1 0,0-1 0,1 1 0,-1-1 0,3-5 1,-1-1 1,1 1 0,-1-1-1,-1 0 1,1 0 0,-2 0 0,3-11 0,-2 2 9,-2 0-1,1-1 1,-2 1-1,-1-1 0,0 1 1,-8-35-1,9 48-295,1 7-69,4 18-622,6 19-1792,-3-14-677</inkml:trace>
  <inkml:trace contextRef="#ctx0" brushRef="#br0" timeOffset="4711.48">2817 321 5378,'5'7'3323,"21"51"-2292,-20-33-850,-1 1 0,-2 0-1,-1 0 1,-1 0 0,0 0-1,-5 29 1,4-79 114,0 0-1,-5-29 1,1 15-213,2-46 0,2 74-70,1-1-1,0 1 1,0 0 0,1 0 0,1 0 0,0 1-1,0-1 1,1 1 0,7-15 0,-8 20-13,-1 1 1,1-1 0,-1 1-1,1 0 1,0 0-1,1 0 1,-1 0-1,0 0 1,1 1-1,-1-1 1,1 1 0,0 0-1,0 0 1,4-1-1,-6 2-1,0 1 0,1-1 0,-1 1 0,0 0-1,0-1 1,1 1 0,-1 0 0,0 1 0,0-1 0,1 0-1,-1 1 1,0-1 0,0 1 0,1-1 0,-1 1 0,0 0-1,0 0 1,0 0 0,0 0 0,0 0 0,-1 1 0,1-1 0,0 1-1,0-1 1,-1 1 0,1 0 0,-1-1 0,2 4 0,1 0 1,-1 1 1,1 0 0,-2 0-1,1 1 1,-1-1 0,0 0-1,0 1 1,0-1 0,-1 1-1,0 0 1,-1-1 0,1 1 0,-1 0-1,0-1 1,-3 13 0,2-13-2,0 0 0,0 0 1,-1-1-1,0 1 0,0-1 1,0 0-1,-1 0 1,0 1-1,0-2 0,0 1 1,0 0-1,-1-1 1,0 1-1,0-1 0,0 0 1,-1 0-1,1-1 0,-1 1 1,-5 2-1,11-6 3,0-1 0,0 0 0,0 1 0,-1-1-1,1 0 1,0 0 0,0 1 0,-1-1 0,1 0 0,0 0 0,-1 0-1,1 0 1,-1 0 0,1 0 0,-1 0 0,0 0 0,1 0-1,-1 0 1,0 0 0,0 0 0,0 0 0,1-1 0,-1 1 0,0 0-1,-1 0 1,1 0 0,0 0 0,0 0 0,0 0 0,-1 0-1,1 0 1,0 0 0,-1 0 0,1 0 0,-1 0 0,1 0 0,-1 0-1,0 0 1,1 0 0,-1 0 0,0 0 0,0 1 0,1-1 0,-1 0-1,0 1 1,0-1 0,0 0 0,0 1 0,0-1 0,0 1-1,0 0 1,0-1 0,0 1 0,0 0 0,0-1 0,0 1 0,0 0-1,-1 0 1,1 0 0,0 0 0,0 0 0,0 0 0,0 0-1,0 1 1,-2-1 0,7-1-2,0 0-1,0 0 1,0 0-1,0 1 0,0-1 1,1 1-1,-1 0 1,0 0-1,0 1 1,0-1-1,0 1 0,0 0 1,0 0-1,0 0 1,0 0-1,0 1 1,0 0-1,-1-1 1,1 1-1,-1 1 0,1-1 1,-1 0-1,0 1 1,6 5-1,-4-3 3,0 0 0,0 0 0,-1 0 0,0 1 0,0 0 0,0-1 0,-1 1 0,1 1 0,-1-1 0,-1 0 0,1 1 0,-1-1 0,0 1 0,1 10 0,-4-12 22,1 1 1,-1-1-1,0 0 0,-1 0 1,1 0-1,-1 0 0,0 0 0,0 0 1,-1 0-1,0-1 0,1 1 1,-1-1-1,-1 0 0,1 0 0,-1 0 1,1 0-1,-1 0 0,0-1 1,-1 0-1,1 0 0,-8 4 0,9-4 9,-1-1 0,1 0 0,-1 0 0,0 0 0,0 0-1,0-1 1,0 1 0,0-1 0,0 0 0,0 0-1,-1-1 1,1 1 0,0-1 0,0 0 0,-1 0 0,1 0-1,0-1 1,0 1 0,0-1 0,-1 0 0,1 0 0,0-1-1,0 1 1,0-1 0,1 0 0,-1 0 0,-5-4 0,46-8-5184,-12 7 2110</inkml:trace>
  <inkml:trace contextRef="#ctx0" brushRef="#br0" timeOffset="5072.97">3166 183 5683,'2'7'4127,"11"23"-2821,5 10-955,-6-9-102,-2 0 0,0 0 1,9 64-1,-18-80-183,0-1 0,0 1 0,-2-1 0,0 0-1,-1 1 1,0-1 0,-1 0 0,0 0 0,-1 0-1,-1 0 1,-10 19 0,12-27-63,-4 9-46,10-38-4914,3 10 2447</inkml:trace>
  <inkml:trace contextRef="#ctx0" brushRef="#br0" timeOffset="5562.75">3558 67 2737,'0'-3'304,"-1"-1"0,0 1 0,-1-1 0,1 1 0,0 0 1,-1 0-1,0-1 0,1 1 0,-1 0 0,-1 1 0,1-1 0,0 0 0,-1 1 0,1-1 0,-1 1 0,0 0 0,0 0 0,1 0 0,-2 0 0,1 0 0,0 0 0,0 1 0,0 0 0,-1 0 0,1 0 0,-1 0 1,1 0-1,-5 0 0,6 2-281,0 0 1,0-1 0,0 1 0,0 0-1,0 0 1,0 0 0,0 1 0,0-1 0,0 0-1,1 1 1,-1-1 0,1 1 0,-1 0-1,1-1 1,-1 1 0,1 0 0,0 0-1,0 0 1,0 0 0,0 0 0,-1 2 0,-14 46 248,15-42-240,0 1 0,0-1 1,1 0-1,0 1 1,1-1-1,0 0 0,0 0 1,1 0-1,0 0 0,5 13 1,-6-17-28,0-1 1,1 1-1,0-1 0,0 1 1,0-1-1,0 0 1,0 0-1,1 0 0,-1 0 1,1 0-1,0 0 1,0-1-1,0 1 0,0-1 1,0 0-1,1 0 0,-1 0 1,0-1-1,1 1 1,0-1-1,-1 1 0,1-1 1,0 0-1,5 0 1,-6-1-16,0 0 1,0 0 0,0-1 0,1 1 0,-1-1 0,0 1 0,0-1 0,0 0 0,0 0-1,2-2 1,8-5-4709</inkml:trace>
  <inkml:trace contextRef="#ctx0" brushRef="#br0" timeOffset="5926.75">3748 245 8212,'2'-2'880,"2"2"417,3 1-1041,-6-1-208,7 6-48,-8-4-128,6 3-1345</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1:05.239"/>
    </inkml:context>
    <inkml:brush xml:id="br0">
      <inkml:brushProperty name="width" value="0.1" units="cm"/>
      <inkml:brushProperty name="height" value="0.1" units="cm"/>
      <inkml:brushProperty name="color" value="#FF3300"/>
    </inkml:brush>
  </inkml:definitions>
  <inkml:trace contextRef="#ctx0" brushRef="#br0">160 170 3954,'-7'-24'4592,"12"36"-1701,12 46-1591,-1 77-794,-4-25-423,8 20-27,-22-152-31,1 0 0,3-28 0,-1-45-25,0-46-47,1 64 67,8 199 232,1-5-8,-5-31-142,-5-79-99,0-1-1,0 1 1,1 0-1,0-1 0,0 1 1,1-1-1,0 0 0,0 1 1,0-1-1,6 7 0,-8-13-103,-1-1-1,1 1 0,-1 0 0,1-1 0,-1 1 1,0 0-1,1-1 0,-1 1 0,1-1 0,-1 1 1,0-1-1,1 1 0,-1-1 0,0 1 0,1-1 1,-1 0-1,0 1 0,0-1 0,0 1 0,0-1 1,1 0-1,-1 1 0,0-1 0,0 1 0,0-1 1,0 0-1,4-20-1928,-2 8 80,3 0-814</inkml:trace>
  <inkml:trace contextRef="#ctx0" brushRef="#br0" timeOffset="504.86">91 395 4610,'-7'-4'318,"0"-1"0,1 0 0,0-1-1,0 0 1,1 0 0,-1 0 0,1 0 0,1-1 0,-1 0-1,1 0 1,0 0 0,1 0 0,0-1 0,0 1 0,0-1 0,-1-10-1,1 6-44,1-1 1,0 0-1,1 1 0,0-1 0,1 0 0,0 0 0,1 0 0,1 1 0,5-22 1,-5 27-239,1-1 1,0 1 0,0 1 0,1-1-1,0 0 1,0 1 0,0 0 0,1 0-1,0 0 1,0 0 0,1 1 0,-1 0 0,1 0-1,0 0 1,1 1 0,-1 0 0,1 0-1,-1 1 1,1-1 0,0 2 0,1-1-1,12-2 1,-12 3-22,0 1 0,0 0 0,0 0 0,0 1 0,1 0 1,-1 0-1,0 1 0,0 0 0,0 0 0,0 1 0,0 0 0,0 1 0,0 0 0,-1 0 0,1 0 0,-1 1 0,0 0 0,0 1 0,0 0 0,9 8 0,-4-1-14,-1 0 0,0 1 0,-1 1 0,-1-1 0,0 1 0,-1 1 0,10 22 0,-15-31 4,-1 0 0,0 0 0,0 0 0,0 0 0,-1 0 0,0 1-1,0-1 1,-1 0 0,1 1 0,-1-1 0,-1 0 0,1 0 0,-1 1 0,0-1 0,-1 0 0,1 0 0,-1 0 0,-1 0 0,1 0 0,-1 0 0,0-1 0,-4 7 0,0-4 3,1-1-1,-1 0 1,-1 0-1,1-1 1,-1 0-1,0 0 1,-1-1-1,-11 6 1,13-5-778,14-7-902,20-6-982,-26 6 2637,30-9-2522</inkml:trace>
  <inkml:trace contextRef="#ctx0" brushRef="#br0" timeOffset="852.9">749 106 5426,'-1'-1'151,"0"0"-1,-1 1 0,1-1 0,0 1 0,-1 0 0,1-1 0,-1 1 0,1 0 0,-1 0 0,1 0 0,-1 0 1,1 0-1,0 0 0,-1 0 0,1 1 0,-1-1 0,1 1 0,-1-1 0,1 1 0,0-1 0,-1 1 0,1 0 0,0-1 1,0 1-1,0 0 0,-1 0 0,1 0 0,0 0 0,0 0 0,0 0 0,0 0 0,1 0 0,-1 1 0,0-1 0,0 0 1,1 1-1,-1-1 0,0 2 0,-8 18 37,0-1 0,2 1 0,1 1 0,0 0 0,1 0 0,2 0 0,0 0-1,1 0 1,2 1 0,0-1 0,1 0 0,6 29 0,-5-39-177,1-1 0,1 0 0,0 0 1,0 0-1,1 0 0,0-1 0,1 0 0,0 0 0,1 0 0,0-1 0,1 0 0,9 9 0,-16-17-59,0 0 0,0-1 0,0 1 0,0 0 0,0-1 0,0 1 0,-1-1 0,1 0-1,0 1 1,0-1 0,0 0 0,1 1 0,-1-1 0,0 0 0,0 0 0,0 0 0,0 0 0,0 0 0,0 0 0,0 0 0,0-1 0,0 1 0,0 0 0,1-1 0,21-14-3903,-19 11 3026,8-7-3001</inkml:trace>
  <inkml:trace contextRef="#ctx0" brushRef="#br0" timeOffset="1543.49">915 259 5923,'3'9'4059,"7"49"-2804,-7-19-856,9 157 317,-27-244-217,10 20-470,2 1 0,1-1 0,3-43 0,0 55-17,1 0-1,0 0 1,1 1 0,1-1 0,1 1 0,0-1 0,11-21 0,-12 31 4,0-1 1,1 1-1,0 0 1,0 0-1,0 1 1,1-1-1,-1 1 1,1 0-1,1 1 1,11-8-1,-15 11-10,-1 0 0,0-1 0,0 1-1,0 0 1,1 0 0,-1 1 0,1-1 0,-1 0-1,0 1 1,1 0 0,-1-1 0,1 1-1,-1 0 1,1 0 0,-1 0 0,1 1-1,-1-1 1,1 1 0,-1-1 0,1 1 0,-1 0-1,0 0 1,0 0 0,1 0 0,-1 0-1,0 1 1,0-1 0,0 0 0,0 1-1,0 0 1,0-1 0,-1 1 0,1 0 0,-1 0-1,1 0 1,1 4 0,6 11 19,-2 1 1,0 0 0,-1 1-1,-1-1 1,0 1 0,-2 0-1,0 0 1,0 28-1,-1-20 4,1 0-1,2 0 1,9 35-1,4-26-53,-15-31-900,-12-23-1729,3 9 509,-6-3-1073</inkml:trace>
  <inkml:trace contextRef="#ctx0" brushRef="#br0" timeOffset="1890.05">954 382 5699,'19'0'1912,"42"0"1283,80-4-2654,-139 4-722,0-1 1,1 1 0,-1 0 0,0-1 0,0 0 0,0 1-1,0-1 1,0 0 0,0 0 0,0 0 0,0 0 0,3-3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0:53.715"/>
    </inkml:context>
    <inkml:brush xml:id="br0">
      <inkml:brushProperty name="width" value="0.1" units="cm"/>
      <inkml:brushProperty name="height" value="0.1" units="cm"/>
      <inkml:brushProperty name="color" value="#FF3300"/>
    </inkml:brush>
  </inkml:definitions>
  <inkml:trace contextRef="#ctx0" brushRef="#br0">7 234 3970,'-7'-7'6777,"9"8"-6664,-1 0 1,0 1-1,0-1 1,1 1-1,-1 0 0,0-1 1,-1 1-1,1 0 1,0 0-1,0-1 1,-1 1-1,1 2 1,6 29 251,-2-1 0,1 50 1,-1-2 2,-3-66-917,-4-24-865,-2-24-2585,1 5-796</inkml:trace>
  <inkml:trace contextRef="#ctx0" brushRef="#br0" timeOffset="515.97">11 105 5955,'0'1'1841,"0"-3"-1057,3 4-672,7 0-48,4 1 32,6 5-80,2 5-16,-3 5-480,-3 6-1089,1 3-2513</inkml:trace>
  <inkml:trace contextRef="#ctx0" brushRef="#br0" timeOffset="865.04">215 242 4834,'1'-18'3474,"4"32"-967,0 6-2530,-1-4 195,0 1 1,-2 0 0,0 0 0,-1 33-1,2 14-126,-2-13-3,-12-94 205,7 33-195,0-1 0,1 1 0,1-1 0,0 0 0,0 0 0,1 0 1,0 0-1,2-19 0,1 23-49,-1 0 1,1 0-1,1 0 1,-1 0-1,1 0 1,0 1-1,1-1 1,0 1-1,0 0 1,0 0 0,1 0-1,0 1 1,0-1-1,0 1 1,10-7-1,-11 9-5,-1 1 0,1 0 1,0 0-1,0 0 0,0 0 0,0 1 0,0-1 0,1 1 0,-1 0 0,0 1 1,1-1-1,-1 1 0,0-1 0,1 1 0,-1 1 0,1-1 0,-1 1 0,0-1 1,1 1-1,-1 0 0,0 1 0,0-1 0,0 1 0,0 0 0,0 0 0,0 0 1,4 3-1,-3-1 5,0-1 0,-1 1 0,1 0 0,-1 0 0,0 0 0,0 1 0,0-1 0,-1 1 0,0 0 0,1 0 0,-2 0 0,1 1 0,3 8 0,-3 0-84,0 0-1,-1 0 0,0 0 0,-1 16 0,1 4-556,-1-31 349,-1 0 0,1-1 1,-1 1-1,1 0 0,0 0 0,0-1 0,0 1 0,0-1 0,1 1 0,1 2 0,6 3-2075</inkml:trace>
  <inkml:trace contextRef="#ctx0" brushRef="#br0" timeOffset="1255.17">702 247 5378,'0'-2'177,"-1"-1"-1,0 1 0,0 0 1,0-1-1,0 1 0,-1 0 1,1 0-1,-1-1 0,1 1 1,-1 1-1,0-1 0,0 0 1,1 0-1,-1 0 0,0 1 1,-1-1-1,1 1 1,0 0-1,0 0 0,-1 0 1,1 0-1,0 0 0,-1 0 1,1 0-1,-1 1 0,1-1 1,-1 1-1,1 0 0,-1 0 1,0 0-1,1 0 0,-5 1 1,2 0-105,0 1 1,0 0 0,1 0 0,-1 0-1,1 1 1,0-1 0,-1 1 0,1 0 0,0 0-1,1 1 1,-1-1 0,1 1 0,-1 0 0,1 0-1,0 0 1,-3 6 0,1-1-36,1-1 0,0 1 0,1 0 0,0 1 0,0-1 0,1 1 0,0-1-1,1 1 1,0-1 0,1 1 0,0 11 0,0-17-36,0-1 1,0 0-1,1 1 0,-1-1 1,1 0-1,0 0 0,0 1 0,0-1 1,0 0-1,1 0 0,-1 0 1,1 0-1,0 0 0,0-1 0,0 1 1,0 0-1,0-1 0,1 0 1,-1 1-1,1-1 0,-1 0 0,1 0 1,0 0-1,0-1 0,0 1 1,0-1-1,0 0 0,0 1 1,0-1-1,0-1 0,1 1 0,-1 0 1,0-1-1,7 1 0,-6-1-4,0 0 0,1 0 1,-1-1-1,0 1 0,0-1 0,0 0 0,0 0 0,0-1 0,0 1 0,0-1 0,0 1 0,0-1 1,-1-1-1,1 1 0,-1 0 0,5-4 0,-4 1 4,1 0 0,-1 0 0,0-1 0,0 1 0,-1-1 0,0 0 0,0 0 1,0 0-1,2-9 0,1-5 10,-2 0 1,0 0 0,-2-1 0,0 1-1,-2-36 1,-16-119 18,10 151-29,3 19 104,4 13 282,15 67-381,-1-9-635,31 94 1,-37-134-1346,-3-3-916</inkml:trace>
  <inkml:trace contextRef="#ctx0" brushRef="#br0" timeOffset="1600.49">829 347 4818,'3'-4'5490,"7"-6"-4564,35-11-368,-31 15-516,0 0 0,0-1 0,-1 0 1,0-1-1,14-11 0,-24 17-39,-1 0 0,1-1 0,-1 1 0,0-1 0,1 0-1,-1 0 1,-1 1 0,1-1 0,0-1 0,-1 1 0,1 0 0,-1 0 0,0-1-1,0 1 1,0 0 0,-1-1 0,1 1 0,-1-1 0,0 1 0,0-1-1,0 1 1,0-1 0,-1 1 0,1-1 0,-1 1 0,0 0 0,-2-6 0,3 7 0,-1 0 1,1 1 0,-1-1 0,0 0 0,0 0 0,1 0-1,-1 1 1,0-1 0,-1 0 0,1 1 0,0-1 0,0 1-1,-1-1 1,1 1 0,0 0 0,-1-1 0,0 1 0,1 0-1,-1 0 1,0 0 0,1 0 0,-1 1 0,0-1 0,0 0-1,0 1 1,0-1 0,1 1 0,-1 0 0,0-1 0,0 1-1,0 0 1,0 0 0,0 0 0,0 1 0,0-1 0,0 0-1,0 1 1,0-1 0,0 1 0,1 0 0,-1-1 0,0 1-1,-3 2 1,-3 2 14,0 0-1,1 0 0,-1 0 1,1 1-1,0 0 1,1 1-1,0 0 1,-7 7-1,6-3 7,0 0-1,1 0 1,0 1-1,0-1 1,1 1-1,1 1 1,0-1-1,-4 22 1,7-29-31,1 0 1,-1-1 0,1 1-1,-1 0 1,2 0 0,-1 0-1,0-1 1,1 1 0,0 0-1,0 0 1,0-1-1,1 1 1,0-1 0,-1 1-1,2-1 1,-1 0 0,0 0-1,1 0 1,0 0 0,0 0-1,0 0 1,0-1-1,1 1 1,-1-1 0,1 0-1,8 5 1,-9-6-203,0-1 1,0 1-1,0-1 0,0 0 0,1 0 0,-1 0 1,1 0-1,-1 0 0,1-1 0,-1 1 1,1-1-1,-1 0 0,1 0 0,-1-1 1,4 0-1,13-6-2331</inkml:trace>
  <inkml:trace contextRef="#ctx0" brushRef="#br0" timeOffset="2030.33">1060 267 5667,'2'10'3059,"12"12"-2768,-10-16 115,4 9-267,-1-1 0,0 2 0,-2-1-1,0 1 1,0 0 0,-1 0 0,-1 0 0,-1 0 0,0 23 0,-1-4-166,-3-1 0,-1 0 0,-10 48 0,6-138-2140,7 12 2294,4-112 746,-2 134-773,1-1 1,1 0-1,1 1 1,13-38-1,-16 56-100,-1 1 1,1-1-1,-1 0 0,1 1 0,0-1 0,0 1 0,1 0 1,-1 0-1,1 0 0,-1 0 0,1 0 0,0 1 0,0-1 0,0 1 1,6-4-1,-6 5 0,0 0 0,0 1-1,1-1 1,-1 0 0,0 1 0,1 0 0,-1 0 0,0 0 0,1 0-1,-1 0 1,0 1 0,1-1 0,-1 1 0,0 0 0,0 0 0,0 0 0,0 1-1,6 2 1,-3-1 3,0 1 0,0 0 0,0 0 0,0 0-1,-1 1 1,0 0 0,0 0 0,0 0 0,-1 1 0,1-1 0,-1 1-1,0 0 1,-1 1 0,0-1 0,0 0 0,0 1 0,2 7 0,-4-10 14,-1 0 0,1 0 0,-1-1 1,1 1-1,-1 0 0,0 0 1,0 0-1,-1-1 0,1 1 1,-1 0-1,0 0 0,0-1 1,0 1-1,0 0 0,-1-1 1,0 1-1,1-1 0,-1 0 1,0 0-1,-1 1 0,1-1 1,0-1-1,-1 1 0,0 0 1,0 0-1,0-1 0,0 0 1,0 0-1,0 0 0,0 0 1,-1 0-1,1 0 0,-6 1 1,4-1-16,-34 11-375,32-11-1612</inkml:trace>
  <inkml:trace contextRef="#ctx0" brushRef="#br0" timeOffset="2556.36">1500 338 5458,'1'1'255,"0"0"0,0 0-1,0 0 1,1 0-1,-1 0 1,0 0-1,1-1 1,-1 1-1,0-1 1,1 1 0,-1-1-1,1 1 1,-1-1-1,1 0 1,-1 0-1,4 1 1,31 3 769,-31-4-974,0-1-1,0 1 1,-1-1-1,1 0 1,0 0-1,0 0 1,-1-1-1,1 1 1,-1-1-1,1-1 1,-1 1-1,0 0 1,0-1-1,0 0 0,0 0 1,0 0-1,-1 0 1,1-1-1,-1 1 1,0-1-1,0 0 1,0 0-1,4-9 1,-5 10-40,-1-1 0,1 1 1,-1-1-1,0 1 0,0-1 1,0 0-1,-1 1 0,1-1 1,-1 0-1,0 0 0,0 1 1,0-1-1,0 0 0,-1 0 1,0 0-1,1 1 0,-1-1 1,-1 1-1,1-1 0,0 0 1,-1 1-1,0 0 0,0-1 1,0 1-1,0 0 0,0 0 1,-1 0-1,1 1 0,-1-1 1,0 0-1,-5-3 0,6 4-4,-1 1 0,1-1 0,-1 0 0,0 1 1,0-1-1,0 1 0,0 0 0,0 0 0,0 0 0,0 0 0,0 1 0,0-1 0,-1 1 0,1 0 0,0 0 0,0 0 0,0 0 0,-1 0 0,-3 2 0,2-1 14,1 1 0,0 0 0,-1 0 0,1 0 0,0 1 0,0-1 0,0 1 0,0 0 0,0 0 0,1 0 0,-7 8 0,6-5-1,-1-1 0,1 1 0,0 0 0,1 0 0,-1 1 0,1-1 0,1 1 0,-1 0 0,1 0-1,0-1 1,0 1 0,1 1 0,0-1 0,0 0 0,1 0 0,0 0 0,1 10 0,2-10-173,-1 0 1,1-1-1,0 1 1,1 0-1,-1-1 1,1 0-1,1 0 0,-1 0 1,1 0-1,0-1 1,1 0-1,-1 0 1,1 0-1,0-1 1,0 1-1,0-2 0,0 1 1,1-1-1,0 1 1,0-2-1,0 1 1,0-1-1,0 0 1,0-1-1,0 1 0,1-2 1,-1 1-1,1-1 1,-1 0-1,0 0 1,1-1-1,-1 0 1,0 0-1,1-1 0,-1 0 1,0 0-1,0-1 1,-1 0-1,1 0 1,0 0-1,-1-1 0,10-8 1,1-6-3617</inkml:trace>
  <inkml:trace contextRef="#ctx0" brushRef="#br0" timeOffset="2971.56">1788 244 2161,'-5'-6'6145,"6"5"-6015,11 1 1389,19 5-1299,-21-1-174,-1 0 0,0 0 0,0 1-1,-1 0 1,1 1 0,-1 0 0,0 0-1,0 1 1,-1 0 0,0 0 0,-1 1-1,1 0 1,-1 0 0,-1 0 0,1 1-1,-1 0 1,-1 0 0,0 0 0,5 16-1,-9-23-36,1-1 0,0 1-1,-1 0 1,0-1 0,1 1-1,-1 0 1,0-1 0,0 1-1,0 0 1,0-1 0,0 1-1,0 0 1,0-1 0,-1 1-1,1 0 1,-1-1 0,1 1-1,-1-1 1,0 1 0,1-1-1,-1 1 1,0-1 0,0 1 0,0-1-1,0 0 1,0 1 0,0-1-1,-1 0 1,1 0 0,0 0-1,-2 1 1,2-2 22,0 0 1,0 0 0,0 0-1,0 0 1,0 0-1,0-1 1,0 1-1,0 0 1,0-1-1,0 1 1,0-1 0,1 1-1,-1-1 1,0 1-1,0-1 1,0 0-1,1 1 1,-1-1-1,0 0 1,1 1 0,-1-1-1,1 0 1,-1 0-1,1 0 1,-1 0-1,1 1 1,-1-1 0,1-1-1,-12-27 180,10 23-191,1 0 0,0 0 0,0-1 0,1 1 0,0 0 0,0-1 0,0 1 0,1 0 0,0 0 0,0-1 0,1 1 0,-1 0 0,1 0 0,1 0 0,-1 0 0,1 1 0,0-1 0,0 1 0,1-1 0,0 1 0,0 0 0,0 1 0,0-1 0,1 1 0,0-1 0,0 1 0,0 1 0,0-1 0,8-3 0,-9 6-20,1 0 0,0 0 1,-1 0-1,1 1 0,0 0 0,-1 0 0,1 0 1,0 1-1,-1-1 0,1 1 0,-1 0 0,1 1 0,-1-1 1,0 1-1,1 0 0,-1 0 0,0 0 0,0 0 1,0 1-1,0 0 0,-1-1 0,1 1 0,-1 1 1,0-1-1,1 1 0,-2-1 0,5 7 0,-4-3 3,-1 0-1,0 0 1,-1 0-1,1 0 0,-2 1 1,1-1-1,-1 0 1,0 1-1,0-1 0,-2 10 1,1 34-46,1-50-3,0 0-1,0 0 0,0-1 0,0 1 0,0 0 1,0-1-1,1 1 0,-1 0 0,0-1 1,0 1-1,1 0 0,-1-1 0,0 1 1,1-1-1,-1 1 0,1-1 0,-1 1 0,1-1 1,-1 1-1,1-1 0,-1 1 0,1-1 1,0 1-1,-1-1 0,1 0 0,0 1 1,-1-1-1,1 0 0,0 0 0,-1 0 0,1 1 1,0-1-1,-1 0 0,1 0 0,0 0 1,1 0-1,26-7-3249,-7 1 906</inkml:trace>
  <inkml:trace contextRef="#ctx0" brushRef="#br0" timeOffset="3572.42">2399 345 2561,'1'-6'447,"-1"0"0,0 0 1,0 1-1,-1-1 0,0 0 0,0 0 0,0 0 0,-1 0 0,1 1 0,-1-1 1,-1 1-1,-3-8 0,5 11-302,-1-1 0,1 1 0,-1 0 0,0 0 0,1-1 0,-1 1 0,0 1 0,0-1 0,-1 0 0,1 0 1,0 1-1,0-1 0,-1 1 0,1 0 0,-1 0 0,1 0 0,-1 0 0,0 0 0,1 0 0,-1 1 0,0-1 0,1 1 0,-1 0 0,0 0 0,0 0 1,1 0-1,-1 0 0,0 1 0,-4 0 0,3 1-132,0-1 0,0 1 0,0 0 0,0 0 0,1 0 0,-1 1 0,1 0-1,-1-1 1,1 1 0,0 0 0,0 0 0,0 1 0,0-1 0,1 1 0,-1-1 0,1 1 0,0 0 0,0 0 0,0 0 0,0 0 0,1 0 0,0 0 0,0 0 0,0 1 0,0-1 0,1 0 0,0 9 0,-1-9-14,1 1 1,0-1-1,1 0 1,-1 1-1,1-1 1,-1 0-1,1 0 1,1 1 0,-1-1-1,1 0 1,-1 0-1,1 0 1,0 0-1,1-1 1,-1 1-1,1 0 1,-1-1-1,1 0 1,0 0-1,0 0 1,1 0 0,-1 0-1,0 0 1,1-1-1,0 0 1,0 0-1,0 0 1,5 2-1,-7-3-6,0 0 0,0-1-1,1 1 1,-1-1 0,0 0-1,0 0 1,0 0 0,0 0-1,0 0 1,0 0 0,1-1-1,-1 1 1,0-1 0,0 1-1,0-1 1,0 0 0,0 0-1,0 0 1,3-2 0,-2 0-6,0 1 1,0-1-1,0-1 1,0 1-1,-1 0 1,1-1 0,-1 1-1,0-1 1,3-6-1,1-6-75,0-1 0,-1 0-1,4-31 1,-4 6-21,-2-1-1,-1 0 1,-5-47 0,-2 63 153,5 55 104,4 17-24,-1 48 0,-4-56-97,3 0-1,8 53 1,-2-67-133</inkml:trace>
  <inkml:trace contextRef="#ctx0" brushRef="#br0" timeOffset="5453.43">2555 194 3826,'0'2'201,"0"1"1,0-1 0,0 0 0,0 0-1,0 0 1,1 1 0,-1-1 0,1 0-1,-1 0 1,1 0 0,0 0 0,0 0-1,2 3 1,1 4 149,-2 4-167,1 0 1,-1 1 0,-1-1 0,-1 1 0,0-1 0,0 1-1,-2-1 1,1 1 0,-2-1 0,0 0 0,0 0 0,-1 0 0,-10 21-1,8-23-14,6-22-2477,0-3-934</inkml:trace>
  <inkml:trace contextRef="#ctx0" brushRef="#br0" timeOffset="5859.82">2619 157 5779,'3'-3'736,"-3"6"-656,4 0-80,2 4-48,5 6-144,-5 2-2097</inkml:trace>
  <inkml:trace contextRef="#ctx0" brushRef="#br0" timeOffset="6225.33">2729 359 6035,'46'-12'3401,"-38"8"-3288,-1 0 0,0-1-1,0 1 1,-1-2-1,1 1 1,-1-1 0,0 0-1,-1 0 1,0 0-1,6-9 1,-9 12-71,0 1-1,-1 0 1,1-1 0,-1 1-1,1-1 1,-1 1 0,0-1 0,0 0-1,0 0 1,-1 1 0,1-1-1,-1 0 1,1 0 0,-1 0-1,0 0 1,0 1 0,0-1-1,-1 0 1,1 0 0,0 0 0,-1 0-1,0 1 1,0-1 0,0 0-1,0 1 1,0-1 0,-1 1-1,1-1 1,-1 1 0,1-1-1,-1 1 1,-3-3 0,3 4-29,1 0 0,-1 0-1,0 0 1,1 1 0,-1-1 0,0 0 0,0 1-1,0 0 1,1-1 0,-1 1 0,0 0 0,0 0 0,0 0-1,0 0 1,0 0 0,1 1 0,-1-1 0,0 0 0,0 1-1,0-1 1,1 1 0,-1 0 0,0 0 0,1 0-1,-1 0 1,0 0 0,1 0 0,-1 0 0,1 0 0,-2 2-1,-3 2-3,-1 0-1,1 1 1,0 0-1,1 1 1,-8 9-1,8-7-3,0 0 0,0 1 0,1-1 0,0 1 0,1 0 0,0 0 0,1 0 0,0 1 0,0-1 0,0 21 0,2-25-20,0 1 0,1-1 0,0 0 0,-1 0 0,2 1-1,-1-1 1,1 0 0,0 0 0,0 0 0,1-1 0,0 1-1,0-1 1,0 1 0,0-1 0,1 0 0,0 0-1,0 0 1,0-1 0,8 7 0,-10-10-129,-1 0-1,1 0 1,0 0-1,0 0 1,1 0 0,-1 0-1,0 0 1,0-1 0,0 1-1,0-1 1,1 0 0,-1 1-1,0-1 1,1 0 0,-1 0-1,0-1 1,0 1-1,1 0 1,-1-1 0,0 1-1,0-1 1,0 0 0,0 0-1,0 1 1,0-2 0,4-1-1,12-4-2365</inkml:trace>
  <inkml:trace contextRef="#ctx0" brushRef="#br0" timeOffset="6603.84">2992 282 4178,'-4'-5'3991,"13"3"-2821,14 1-835,-18 3-298,-1-1 1,1 1 0,0 0-1,-1 1 1,0-1-1,1 1 1,-1 0 0,0 0-1,0 0 1,0 1-1,-1-1 1,1 1 0,-1 0-1,0 0 1,0 0-1,0 0 1,-1 1 0,0-1-1,1 1 1,0 5-1,-1-6-33,0 0-1,-1 0 0,0 1 0,0-1 0,0 1 0,0-1 0,-1 1 1,0-1-1,0 1 0,0-1 0,0 1 0,-1 0 0,0-1 0,0 0 0,0 1 1,0-1-1,-1 0 0,0 1 0,1-1 0,-2 0 0,1 0 0,-5 5 0,7-8 0,0-1 0,0 0-1,-1 1 1,1-1-1,0 0 1,-1 1 0,1-1-1,0 0 1,-1 0-1,1 0 1,-1 1 0,1-1-1,0 0 1,-1 0-1,1 0 1,-1 0-1,1 0 1,0 0 0,-1 0-1,1 0 1,-1 0-1,1 0 1,-1 0 0,1 0-1,-1 0 1,1 0-1,0 0 1,-1 0 0,1 0-1,-1 0 1,1-1-1,0 1 1,-1 0 0,1 0-1,0-1 1,-1 1-1,1 0 1,0 0-1,-1-1 1,1 1 0,0 0-1,-1-1 1,1 1-1,0 0 1,0-1 0,0 1-1,-1-1 1,1 1-1,0 0 1,0-1 0,0 1-1,0-1 1,0 1-1,0-1 1,0 0-1,-7-24 291,8 12-197,0 1 0,0 0 0,1-1 1,1 1-1,0 0 0,0 1 0,9-19 0,-9 23-50,0 1-1,1-1 1,-1 1-1,1 0 1,1 0-1,-1 0 1,1 0-1,0 1 1,1 0-1,-1 0 1,1 0-1,0 1 1,13-8-1,-17 11-45,0 0 0,0 0 1,0 0-1,0 0 0,0 1 0,0-1 1,0 0-1,1 1 0,-1 0 0,0-1 1,0 1-1,1 0 0,-1 0 0,0 0 0,0 0 1,1 1-1,-1-1 0,0 1 0,0-1 1,0 1-1,1 0 0,-1 0 0,0 0 1,0 0-1,0 0 0,0 0 0,-1 1 1,1-1-1,0 1 0,0-1 0,-1 1 0,1-1 1,-1 1-1,0 0 0,1 0 0,-1 0 1,0 0-1,0 0 0,0 0 0,0 0 1,-1 0-1,2 4 0,2 8 2,-1-1 1,0 1-1,-1 0 0,-1-1 1,0 23-1,-2-6-29,0-21-46,0 0 0,1 0 0,0 0 0,1 0 0,0 0 0,0-1 0,3 11 0,-4-18-164,3 4-337</inkml:trace>
  <inkml:trace contextRef="#ctx0" brushRef="#br0" timeOffset="7496.05">3354 15 6947,'7'9'3843,"-2"-1"-3677,-1 1-1,0-1 1,4 16 0,-4 0-77,-2 0-1,0 0 1,-2 0-1,0 0 1,-2 0-1,-1 0 0,-6 28 1,-6 76-34,15-120-49,-1 1-10,1 0-1,0 0 1,1-1-1,0 1 1,3 14-1,-4-22 3,1 0-1,-1 0 0,1 0 1,-1 1-1,1-1 0,-1 0 1,1 0-1,0 0 0,0 0 1,-1 0-1,1 0 0,0-1 1,0 1-1,0 0 0,0 0 1,0 0-1,0-1 0,2 2 1,-1-2-2,0 0 0,0 1-1,0-1 1,0 0 0,-1 0 0,1 0 0,0 0 0,0-1 0,0 1 0,0 0 0,0-1-1,-1 0 1,1 1 0,0-1 0,0 0 0,2-1 0,9-5 14,-1 0 0,1-1 0,-1-1 0,-1 0 0,0 0 0,0-1 0,0-1 0,11-15 0,-18 21 1,0-1 0,0 1 0,-1 0 0,0-1 0,0 0 0,0 0 0,-1 0-1,0 0 1,0 0 0,0 0 0,-1-1 0,0 1 0,0-1 0,-1 1 0,0-1 0,0 1 0,0 0 0,-1-1 0,0 1 0,0-1 0,-3-7 0,4 13-6,0 1 1,0-1 0,0 1-1,0-1 1,0 1-1,0-1 1,0 1 0,0 0-1,0-1 1,-1 1-1,1-1 1,0 1 0,0-1-1,0 1 1,0 0 0,-1-1-1,1 1 1,0 0-1,-1-1 1,1 1 0,0 0-1,-1-1 1,1 1-1,0 0 1,-1-1 0,1 1-1,0 0 1,-1 0 0,1 0-1,-1-1 1,1 1-1,-1 0 1,1 0 0,0 0-1,-1 0 1,1 0-1,-1 0 1,1 0 0,-1 0-1,1 0 1,-1 0 0,1 0-1,0 0 1,-1 0-1,-1 2 4,1-1-1,-1 1 0,1 0 1,0-1-1,0 1 0,0 0 1,0 0-1,0 0 0,0 0 1,0 2-1,-13 54-16,13-48 8,1 1 1,0-1-1,1 0 1,0 0-1,3 16 1,-4-24-44,1-1 1,-1 1 0,0 0-1,1-1 1,-1 1 0,1-1-1,-1 1 1,1-1 0,0 1-1,-1-1 1,1 1 0,0-1-1,0 0 1,0 0 0,0 1-1,1-1 1,-1 0 0,0 0 0,0 0-1,1 0 1,-1 0 0,0 0-1,1-1 1,-1 1 0,1 0-1,-1-1 1,1 1 0,-1-1-1,1 0 1,0 1 0,-1-1-1,1 0 1,-1 0 0,1 0-1,0 0 1,-1 0 0,1 0-1,0-1 1,-1 1 0,1 0-1,-1-1 1,1 1 0,1-2-1,4-1-51,0 0-1,-1 0 0,1-1 0,-1 0 1,0 0-1,0-1 0,0 1 0,-1-1 1,1-1-1,5-7 0,0-3 277,0 0 0,13-29 1,-20 38-67,-1 0 62,0 1 0,1 0 0,1 0 0,-1 0 0,6-6 0,-9 11-165,-1 0 0,1 1 0,0-1 0,0 0 0,0 0 0,0 0 0,0 0 0,0 1 0,0-1 0,0 1 0,0-1 0,0 1 0,0-1 0,0 1 0,0-1 0,0 1 0,1 0 0,-1 0 0,0-1 0,0 1 0,0 0 0,1 0 0,-1 0 0,0 0 0,0 1-1,0-1 1,0 0 0,1 0 0,-1 1 0,0-1 0,0 1 0,0-1 0,0 1 0,0-1 0,0 1 0,0 0 0,2 1 0,3 4-4,-1 1-1,0-1 0,0 1 1,0 0-1,-1 1 0,0-1 1,0 1-1,-1 0 1,0 0-1,0 0 0,-1 0 1,2 12-1,-3-13-4,0-1 1,-1 1-1,1 0 0,-1 0 1,-1 0-1,0 0 1,0 0-1,0 0 0,0-1 1,-1 1-1,0 0 0,-1-1 1,0 0-1,0 1 1,-5 8-1,7-14 2,0 0 1,1-1-1,-1 1 1,0 0 0,0 0-1,0 0 1,1-1-1,-1 1 1,0 0-1,0-1 1,0 1-1,0-1 1,0 1-1,0-1 1,0 1-1,-1-1 1,1 0-1,0 1 1,0-1-1,0 0 1,0 0-1,0 0 1,0 0-1,-1 0 1,1 0-1,0 0 1,0-1-1,0 1 1,0 0-1,0-1 1,0 1-1,0 0 1,-2-2-1,0 0-560,-1 0 0,1 0-1,0 0 1,0-1 0,0 1-1,0-1 1,1 0 0,-5-6-1</inkml:trace>
  <inkml:trace contextRef="#ctx0" brushRef="#br0" timeOffset="7859.33">3351 33 6659,'0'0'153,"0"1"1,0-1-1,1 1 1,-1-1-1,0 1 0,1-1 1,-1 0-1,0 1 1,1-1-1,-1 1 0,1-1 1,-1 0-1,1 1 1,-1-1-1,1 0 0,-1 0 1,1 0-1,-1 1 0,1-1 1,-1 0-1,1 0 1,-1 0-1,1 0 0,-1 0 1,1 0-1,-1 0 1,2 0-1,16 1 248,-18-1-388,32-1 495,73-5-11,-93 5-511,0-1 0,0 0 0,0-1 0,-1-1 0,1 0 0,15-8 0,-25 11-14,8-4-354</inkml:trace>
  <inkml:trace contextRef="#ctx0" brushRef="#br0" timeOffset="8262.16">4135 458 6387,'-3'0'2769,"6"-2"-2369,-5 2-176,2 2-176,0-4-48,5-2-96,-4-3-656,-5 2-1473</inkml:trace>
  <inkml:trace contextRef="#ctx0" brushRef="#br0" timeOffset="8635.88">4031 110 6835,'-1'1'2881,"4"1"-2272,-5-4-273,4 2-256,1 2-96,5 0-624</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0:52.354"/>
    </inkml:context>
    <inkml:brush xml:id="br0">
      <inkml:brushProperty name="width" value="0.1" units="cm"/>
      <inkml:brushProperty name="height" value="0.1" units="cm"/>
      <inkml:brushProperty name="color" value="#FF3300"/>
    </inkml:brush>
  </inkml:definitions>
  <inkml:trace contextRef="#ctx0" brushRef="#br0">289 62 5042,'-19'-19'1949,"16"15"-1671,-1 0 0,0 1 0,0-1 0,0 1 1,0 0-1,0 0 0,0 0 0,-1 1 0,-8-4 0,7 4-91,-1 0 0,0 1 0,1 0 0,-1 0 0,0 0 0,1 1 0,-1 0 0,0 1 0,1 0 0,-1 0 0,0 0 0,1 0 0,-13 6 0,11-4-80,-1 1-1,1 0 0,0 0 1,1 1-1,-1 0 1,1 1-1,0-1 0,0 1 1,-10 12-1,16-17-103,1 0 0,-1 0-1,0 1 1,1-1 0,-1 0 0,0 0-1,1 0 1,0 1 0,-1-1-1,1 0 1,0 1 0,-1-1 0,1 0-1,0 0 1,0 1 0,0-1-1,0 0 1,1 1 0,-1-1 0,0 0-1,0 1 1,1-1 0,-1 0 0,1 0-1,-1 1 1,1-1 0,-1 0-1,1 0 1,0 0 0,0 0 0,0 0-1,-1 0 1,1 0 0,0 0 0,0 0-1,0 0 1,2 1 0,6 5-8,0 0 1,1-1 0,16 8-1,-4-1 31,-4-1-21,6 4-12,30 26 0,-49-37 6,1 0 0,-1 0 0,0 1 1,-1-1-1,1 1 0,-1 0 0,-1 0 0,1 1 0,-1-1 0,5 13 1,-8-16 1,1 0-1,-1 0 1,0 0 0,0 0 0,0 0 0,0 0 0,0 0 0,-1 0 0,1 0 0,-1 0 0,0-1 0,0 1 0,0 0 0,0 0 0,-1-1 0,1 1 0,-1 0 0,1-1 0,-1 0 0,0 1 0,0-1 0,0 0 0,0 0 0,-1 0 0,1 0 0,0 0 0,-5 2 0,-4 3 4,0-1 0,-1 0 1,0-1-1,1 0 0,-15 3 0,17-5 0,0-1-1,-1 0 0,0 0 0,1-1 1,-1-1-1,0 0 0,-12-1 1,20 1-11,-1 0 1,1 0-1,-1-1 0,1 1 1,0-1-1,-1 0 1,1 1-1,0-1 1,0 0-1,0 0 1,-1-1-1,1 1 0,0 0 1,0-1-1,1 1 1,-1-1-1,0 1 1,0-1-1,1 0 1,-1 0-1,1 0 0,0 0 1,-1 0-1,1 0 1,0 0-1,0-1 1,0 1-1,1 0 0,-1 0 1,0-1-1,1 1 1,0-1-1,-1 1 1,1-4-1,1 1-215,-1 0-1,1 1 0,-1-1 1,2 0-1,-1 1 1,0-1-1,1 1 1,0-1-1,0 1 1,0-1-1,0 1 0,1 0 1,0 0-1,0 1 1,0-1-1,0 0 1,1 1-1,-1 0 0,1 0 1,5-4-1,16-7-2696</inkml:trace>
  <inkml:trace contextRef="#ctx0" brushRef="#br0" timeOffset="390.15">351 202 4594,'0'1'142,"1"-1"-1,-1 0 0,0 1 1,1 0-1,-1-1 1,1 1-1,-1-1 0,0 1 1,1-1-1,-1 1 1,0 0-1,0-1 0,0 1 1,1 0-1,-1-1 1,0 1-1,0 0 0,0-1 1,0 1-1,0 0 1,0-1-1,0 1 0,0 0 1,-1 1-1,-4 21 638,3-15-208,2-2-468,0 0-1,0 0 1,0 0 0,0 0 0,1 0-1,0 0 1,0 0 0,1-1 0,0 1-1,0 0 1,0-1 0,0 1 0,1-1-1,0 0 1,0 0 0,1 0 0,-1 0-1,1 0 1,0-1 0,0 0 0,1 0-1,-1 0 1,1 0 0,10 5 0,-11-6-96,1 0 1,0-1-1,0 0 1,0 0-1,0 0 1,0 0 0,1-1-1,-1 0 1,0 0-1,1 0 1,-1-1-1,1 0 1,-1 0-1,1 0 1,-1-1-1,1 0 1,-1 0-1,0 0 1,0 0 0,1-1-1,-1 0 1,0 0-1,0-1 1,-1 1-1,1-1 1,0 0-1,5-5 1,-5 4 7,0-1-1,-1 1 1,0-1 0,0 1 0,0-1-1,-1 0 1,1-1 0,-1 1 0,-1-1-1,1 1 1,-1-1 0,0 0 0,0 0-1,0 0 1,-1 0 0,0 0 0,0 0-1,-1 0 1,1-1 0,-2-10 0,0 10-3,-1 0 0,0 0 0,0 0 0,0 1 0,-1-1 0,0 1 0,0-1 0,0 1 0,-1 0 0,0 0 0,0 0 0,-1 1 0,0-1 0,0 1 0,0 0 0,0 1 0,-12-8 0,14 10-13,0 0 1,0 1 0,0-1 0,-1 1-1,1 0 1,0 0 0,-1 0 0,1 0-1,-1 0 1,0 1 0,1 0 0,-1 0-1,1 0 1,-1 0 0,1 0 0,-1 1 0,1-1-1,-1 1 1,-5 2 0,3-1 63,0 1 0,0 0 0,0 0 0,1 1 0,-1-1 1,1 1-1,0 0 0,0 1 0,0-1 0,-6 10 0,7-10-159,0 1-1,1 0 1,0 0-1,0 0 1,1 1-1,-1-1 1,1 1-1,0-1 1,0 1-1,1 0 1,-2 10-1,3-13-156,0 1 1,0-1-1,1 1 0,-1-1 0,1 0 1,-1 1-1,1-1 0,0 0 0,0 1 0,0-1 1,1 0-1,-1 0 0,1 0 0,0 0 1,0 0-1,0-1 0,0 1 0,0 0 0,1-1 1,-1 0-1,4 3 0,14 6-4773</inkml:trace>
  <inkml:trace contextRef="#ctx0" brushRef="#br0" timeOffset="847.22">643 180 6355,'-1'-6'3105,"10"11"-2200,9 10-604,-10-5-256,1 0 0,-2 1 0,0-1 0,0 1-1,-1 1 1,0-1 0,-1 1 0,0 0 0,-1 0-1,-1 1 1,0-1 0,0 1 0,-1 0 0,0 21 0,-23-72 854,19 31-854,0 0 0,1 0 0,0 0 0,1 0 0,-1 0 1,1 0-1,1 0 0,-1 0 0,1 0 0,0 0 1,1 0-1,0 1 0,0-1 0,0 0 0,1 1 0,0-1 1,0 1-1,5-7 0,-6 10-44,1-1 0,0 1 0,-1 0 0,1-1 0,0 1 0,1 1 0,-1-1 0,1 0 0,-1 1 0,1 0 0,0-1 0,0 1 0,0 1 0,0-1 0,0 1-1,0-1 1,0 1 0,0 1 0,1-1 0,-1 0 0,0 1 0,1 0 0,-1 0 0,0 0 0,1 1 0,-1-1 0,0 1 0,0 0 0,1 0 0,5 3 0,-6-2 4,0 0 1,0 0-1,0 1 0,-1-1 1,1 1-1,-1 0 0,1 0 1,-1 0-1,0 0 0,0 0 1,0 1-1,-1 0 0,1-1 1,-1 1-1,0 0 1,0 0-1,0 0 0,0 0 1,-1 1-1,0-1 0,0 0 1,0 1-1,0-1 0,0 7 1,-1 1-25,1 0 0,-2 0 0,0 0-1,0 0 1,-1 0 0,0 0 0,-9 23 0,11-35-110,0 1 0,0 0 0,-1-1-1,1 1 1,0 0 0,0 0 0,0-1 0,0 1-1,0 0 1,0 0 0,0-1 0,0 1-1,0 0 1,0 0 0,0-1 0,0 1 0,0 0-1,1 0 1,-1-1 0,0 1 0,1 0 0,-1 0-1</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0:50.165"/>
    </inkml:context>
    <inkml:brush xml:id="br0">
      <inkml:brushProperty name="width" value="0.1" units="cm"/>
      <inkml:brushProperty name="height" value="0.1" units="cm"/>
      <inkml:brushProperty name="color" value="#FF3300"/>
    </inkml:brush>
  </inkml:definitions>
  <inkml:trace contextRef="#ctx0" brushRef="#br0">0 660 5442,'0'-5'798,"0"0"-1,1-1 1,-1 1-1,1-1 1,0 1-1,0 0 1,4-9-1,22-58-568,1-1 16,12-47-51,10-31-132,-40 114-54,-6 19 5,0-1 1,2 1-1,0 0 1,1 1-1,1 0 0,15-25 1,-23 42-11,0-1 0,1 1 0,-1-1 0,0 1 0,0 0 0,1-1 1,-1 1-1,1-1 0,-1 1 0,0 0 0,1-1 0,-1 1 0,1 0 0,-1 0 0,1-1 1,-1 1-1,0 0 0,1 0 0,-1 0 0,1 0 0,-1-1 0,1 1 0,-1 0 0,1 0 1,-1 0-1,1 0 0,0 0 0,-1 0 0,1 0 0,0 1 0,11 12 95,1 26 148,-2 22 93,3 74-1,-12-90-294,3 0 0,1 0 0,3 0 0,14 44-1,-15-67-34,-7-20-560,-2-4-280,-14-29-3953,2 13 1209</inkml:trace>
  <inkml:trace contextRef="#ctx0" brushRef="#br0" timeOffset="344.22">90 446 6835,'-1'-1'3026,"4"2"-2498,2 5-192,9-6 0,3 1-208,7-3-80,-1-1-48,9 1-32,1-5-304,-7 3-1201,3 10-800,-4-1-2177</inkml:trace>
  <inkml:trace contextRef="#ctx0" brushRef="#br0" timeOffset="694.99">480 386 7283,'-1'2'184,"1"1"0,-1 0 0,1 0-1,0-1 1,0 1 0,0 0 0,1-1 0,-1 1-1,0 0 1,1-1 0,0 1 0,0 0-1,-1-1 1,2 1 0,-1-1 0,0 0-1,0 1 1,1-1 0,-1 0 0,1 0 0,0 1-1,3 1 1,44 49-187,-24-27 38,-19-19-40,0-1 0,0 0 0,1 0 0,0 0 0,0-1 0,10 7 0,-16-12-40,0 1 0,0-1 0,-1 0 0,1 1 0,0-1 0,0 0 0,0 0 0,0 1 0,0-1 0,0 0 0,0 0 0,0 0 0,-1 0 0,1 0 0,0 0 0,0 0 0,0-1 0,0 1 0,0 0 0,0 0 0,0-1 0,-1 1 0,1-1 0,0 1 0,0-1 0,1 0 0,0-1-95,-1 0-1,1 1 1,0-1-1,-1-1 1,0 1 0,1 0-1,-1 0 1,0 0-1,2-5 1,-1-2-68,1 0 0,-1 0 1,-1 0-1,2-14 0,-5-18 141,2 39 140,0 0 0,0-1 0,-1 1 1,1 0-1,-1-1 0,1 1 0,-1 0 0,0 0 0,0 0 0,0-1 0,0 1 0,0 0 1,0 0-1,-2-2 0,-4 26 1802,-18 70-738,-37 88-1,59-173-1115,-16 48 98,18-52-115,0 0-1,0 0 1,0 0 0,1 0-1,-1 0 1,1 1 0,0-1-1,0 0 1,0 0 0,1 1-1,-1-1 1,1 0 0,-1 0-1,2 3 1,-1-5-71,-1-1 0,0 0 0,1 0-1,-1 1 1,1-1 0,-1 0 0,0 0 0,1 0 0,-1 0-1,1 0 1,-1 0 0,1 0 0,-1 0 0,1 0 0,-1 0-1,0 0 1,1 0 0,-1 0 0,1 0 0,-1 0 0,1 0 0,-1 0-1,0-1 1,1 1 0,-1 0 0,1 0 0,-1 0 0,0-1-1,1 1 1,-1 0 0,0-1 0,1 1 0,-1 0 0,0-1-1,1 0 1,17-16-4187,-8-2-439</inkml:trace>
  <inkml:trace contextRef="#ctx0" brushRef="#br0" timeOffset="1517.97">932 196 5683,'4'10'774,"-1"0"1,0 0 0,0 0-1,-1 0 1,0 1-1,-1-1 1,0 14 0,0 104-1021,-1-41 572,4-54-302,-3-25-11,-2-9 30,-23-125 163,12-25 28,11 132-211,2 0-1,1 0 1,0 1-1,1-1 1,1 1-1,7-21 1,-10 36-23,0 0 1,0 1 0,0-1 0,1 0-1,-1 1 1,1-1 0,-1 1-1,1-1 1,0 1 0,0 0-1,0-1 1,0 1 0,0 0-1,1 0 1,-1 1 0,0-1 0,1 0-1,0 1 1,-1 0 0,1-1-1,0 1 1,0 0 0,-1 1-1,1-1 1,0 0 0,0 1 0,0-1-1,0 1 1,0 0 0,0 0-1,0 0 1,0 1 0,0-1-1,0 1 1,0-1 0,0 1-1,-1 0 1,7 3 0,-2-1-1,0 0 0,0 1 0,0 0 0,-1 0 0,1 1 0,-1 0 0,0 0 0,0 0 0,-1 1 0,1 0 0,-1 0 0,0 0-1,7 13 1,-9-11-2,1 0-1,-1 0 0,-1 0 0,1 1 1,-1-1-1,-1 1 0,0-1 0,0 1 0,-1 0 1,0-1-1,0 1 0,-1 0 0,0-1 1,0 1-1,-1-1 0,0 1 0,-1-1 1,0 0-1,0 0 0,-1 0 0,0 0 0,0-1 1,-1 1-1,-9 11 0,14-18 5,-1-1-1,1 1 1,-1-1 0,1 1 0,0 0-1,-1-1 1,1 1 0,-1-1-1,0 1 1,1-1 0,-1 1-1,1-1 1,-1 0 0,0 1 0,1-1-1,-1 0 1,0 1 0,1-1-1,-1 0 1,0 0 0,0 0-1,1 1 1,-1-1 0,0 0-1,0 0 1,1 0 0,-1 0 0,0 0-1,1-1 1,-1 1 0,0 0-1,0 0 1,1 0 0,-1-1-1,0 1 1,1 0 0,-1-1-1,0 1 1,1 0 0,-1-1 0,1 1-1,-1-1 1,0 1 0,1-1-1,-1 1 1,0-2 0,1 1 4,-1-1 0,0 1 1,1-1-1,-1 1 0,1-1 0,0 0 1,-1 1-1,1-1 0,0 0 1,0 1-1,0-1 0,0 0 1,0 1-1,0-1 0,1 0 0,-1 1 1,1-1-1,-1 0 0,2-1 1,-1 0-7,1 0 1,0 1 0,-1-1-1,2 1 1,-1-1 0,0 1-1,0 0 1,1 0 0,-1 0-1,1 0 1,-1 0 0,1 0-1,0 1 1,0 0 0,0-1-1,0 1 1,0 0 0,0 0 0,0 1-1,0-1 1,0 1 0,0-1-1,1 1 1,-1 0 0,0 0-1,0 0 1,0 1 0,1-1-1,-1 1 1,5 1 0,-2 0-4,1 0 0,-1 0 1,0 1-1,1-1 0,-1 1 1,0 0-1,-1 1 0,1 0 1,-1 0-1,1 0 1,-1 0-1,-1 1 0,9 9 1,-10-8-2,0 0 1,0-1 0,0 1 0,-1 0 0,0 0-1,0 0 1,0 1 0,-1-1 0,0 0-1,0 1 1,-1-1 0,0 0 0,0 1 0,0-1-1,-1 1 1,0-1 0,0 0 0,0 0 0,-1 1-1,0-1 1,-5 10 0,4-10 50,-1 1 0,1 0 0,-1-1 0,-1 0 1,1 0-1,-1-1 0,0 1 0,-1-1 0,1 0 0,-1 0 0,0 0 0,0-1 0,0 0 0,-1-1 1,1 1-1,-1-1 0,0 0 0,-12 3 0,8-5-3,1 0 0,-1 0-1,0-1 1,0-1 0,1 0 0,-1 0 0,0-1 0,1 0-1,0-1 1,-1 0 0,1-1 0,0 0 0,-14-8 0,24 12-64,-1 0 1,1 0 0,0-1 0,-1 1-1,1 0 1,-1 0 0,1 0 0,-1-1-1,1 1 1,0 0 0,-1 0 0,1-1 0,-1 1-1,1 0 1,0-1 0,-1 1 0,1 0-1,0-1 1,0 1 0,-1-1 0,1 1-1,0-1 1,0 1 0,-1 0 0,1-1 0,0 1-1,0-1 1,0 1 0,0-1 0,0 1-1,0-1 1,18-1-3533,8 7-2453</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1:34.559"/>
    </inkml:context>
    <inkml:brush xml:id="br0">
      <inkml:brushProperty name="width" value="0.1" units="cm"/>
      <inkml:brushProperty name="height" value="0.1" units="cm"/>
      <inkml:brushProperty name="color" value="#66CC00"/>
    </inkml:brush>
  </inkml:definitions>
  <inkml:trace contextRef="#ctx0" brushRef="#br0">13 95 5090,'-9'1'2245,"5"-1"-507,5-2-825,91-7 1485,-13-2-2159,0 4-1,128 4 0,-122 3-178,-1-4 0,88-16 0,54-3 163,-120 16-84,78-2 133,139 22-179,-182-8 109,157 26-1,-261-28-150,0-1 0,0-2 0,49-6 0,-45 3-16,1 1 1,58 5-1,-74-2-18,1-1 1,43-5-1,6-1 3,159 12-68,-122-12 58,-1-1 14,-6 6 6,28 0 34,-73 2-55,40 4 73,-83-4-63,0 0 0,19-3 0,4 0 38,-12 1 56,38-8 0,-52 6-65,-1 0 1,1 1-1,1 1 0,-1 0 0,0 1 0,0 1 0,0 0 0,18 4 0,-9-1 37,-22-5-162,-5 2-507,-23 10-5838,12-1 1159</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4:34.005"/>
    </inkml:context>
    <inkml:brush xml:id="br0">
      <inkml:brushProperty name="width" value="0.1" units="cm"/>
      <inkml:brushProperty name="height" value="0.1" units="cm"/>
      <inkml:brushProperty name="color" value="#FF3300"/>
    </inkml:brush>
  </inkml:definitions>
  <inkml:trace contextRef="#ctx0" brushRef="#br0">0 0 2929,'0'0'1137,"3"0"-1121,0 3-16,-1 4 0,4-1-48,-3-1 0,5 3-320,6-6-657</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4:16.894"/>
    </inkml:context>
    <inkml:brush xml:id="br0">
      <inkml:brushProperty name="width" value="0.1" units="cm"/>
      <inkml:brushProperty name="height" value="0.1" units="cm"/>
      <inkml:brushProperty name="color" value="#FF3300"/>
    </inkml:brush>
  </inkml:definitions>
  <inkml:trace contextRef="#ctx0" brushRef="#br0">53 80 4498,'-4'14'4536,"-12"53"-3632,13-38-754,1-1 1,1 1-1,2-1 1,6 44-1,-3-44 447,-16-50-12,9 12-579,1 0 1,0 0-1,1-1 0,0 1 0,0 0 1,1-1-1,1 1 0,2-17 0,-1-4 5,-1 17-12,0 0 1,1 0-1,0 0 0,1 0 1,1 1-1,0 0 1,7-17-1,-9 26 1,1-1-1,-1 1 1,0 0 0,1 0-1,0 1 1,0-1 0,0 1-1,1-1 1,-1 1 0,1 0-1,-1 0 1,1 0 0,0 1-1,0 0 1,0-1 0,1 1-1,-1 1 1,1-1 0,-1 1-1,1-1 1,-1 1 0,1 0-1,-1 1 1,11-1-1,-13 2 4,0-1 0,0 1-1,0-1 1,1 1-1,-1 0 1,0 0-1,0 0 1,0 0-1,0 0 1,0 0 0,0 0-1,0 1 1,-1-1-1,1 1 1,0-1-1,-1 1 1,0 0 0,1 0-1,1 3 1,24 44 74,-20-33-64,-2-3 0,0-1 0,-1 1 0,0 0 0,2 21 0,6 20 66,-9-44-37,-1 0-1,0 0 1,-1 1 0,0-1 0,-1 1-1,-1 10 1,1 1 55,-9-209 64,9 181-163,0-1 0,-1 1 1,0 0-1,0-1 0,-1 1 1,1 0-1,-1 0 0,-1-1 1,1 2-1,-1-1 0,0 0 1,-1 0-1,1 1 0,-1 0 1,0 0-1,0 0 0,-1 0 1,1 1-1,-1-1 0,-10-6 1,13 10 1,-30-17 24,31 17-18,-1 0-1,0 0 0,1 0 1,-1 1-1,0-1 0,0 0 1,1 1-1,-1 0 0,0-1 0,0 1 1,0 0-1,0 0 0,0 0 1,-3 0-1,-5 5 17,0-1 0,0 2-1,1-1 1,-1 1 0,1 1 0,1-1 0,-1 2 0,1-1-1,0 1 1,-8 12 0,14-16-25,1-1 0,-1 1 0,1 0 0,0-1 0,1 1 0,-1 0 0,1 4 0,-7 24-13,6-29 15,1 1-1,-1-1 1,0 1-1,1-1 1,0 1-1,0 0 1,0-1 0,1 8-1,0 9 4,-8-91-60,7 60 55,1-1 1,0 1 0,0-1 0,2 1-1,5-19 1,-7 26-2,1 1-1,0-1 1,0 0-1,0 1 0,1 0 1,-1-1-1,1 1 1,-1 0-1,1 0 1,0 1-1,1-1 1,-1 0-1,0 1 1,1 0-1,-1 0 1,1 0-1,0 0 1,-1 1-1,8-3 1,-3 2-1,0-1 1,0 1 0,0 0 0,0 1-1,0 0 1,14 0 0,-19 2 3,0-1 1,-1 1 0,1 0-1,0-1 1,-1 1-1,1 1 1,-1-1-1,1 0 1,-1 1 0,0-1-1,0 1 1,1-1-1,-1 1 1,0 0 0,-1 0-1,1 0 1,0 0-1,0 0 1,-1 1 0,1-1-1,-1 0 1,0 1-1,0-1 1,2 6 0,1 3 10,-1 0 0,0 1 0,-1 0 0,0 0 0,-1 0 0,0 19 0,0-4 24,4 6 13,-3-26-28,-1 0 1,0 0 0,0 0 0,-1 0-1,0 8 1,-1-7 8,2 0 0,-1 1-1,1-1 1,2 8 0,0 8 62,0 15 79,-3-38-177,-2 4 67,3-8-6,-1 2-292,1 0 0,-1 0 0,1 0 0,-1 0 0,0 0 0,1 0 0,-1 0 0,0 0 0,0 0 0,0 0 0,0 0 0,0 0 0,0 0 0,0 0 0,0-1 0,0 0-265,0-6-1873</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3:33.834"/>
    </inkml:context>
    <inkml:brush xml:id="br0">
      <inkml:brushProperty name="width" value="0.1" units="cm"/>
      <inkml:brushProperty name="height" value="0.1" units="cm"/>
      <inkml:brushProperty name="color" value="#0000FF"/>
    </inkml:brush>
  </inkml:definitions>
  <inkml:trace contextRef="#ctx0" brushRef="#br0">147 205 5555,'3'-24'6285,"-1"168"-5569,0 99 446,1-216-1122,-2-23-8,-2-17-8,-3-23-9,2-1 0,1 0 0,1 0 0,2 0 0,2 0 0,10-40-1,-11 42-33,-2 21 41,1 18 95,13 153 92,1-2-17,-15-144-190,2 4 9,-2-13-4,-1-6-1,-1-5 13,0 0 1,-1 0-1,0 0 0,-1 1 0,-6-16 1,-5-19-32,5 8-5,2-1 0,1 0-1,-1-45 1,8 87-2,0 0 0,0 0 0,0-1 0,1 1 0,4 9 0,6 25 26,-8-15 27,9 74 81,-13-88-103,1 1-1,-2-1 1,1 0-1,-2 1 1,1-1-1,-6 18 1,4-24-785,3-16-2151,1-4-959,1 7 282</inkml:trace>
  <inkml:trace contextRef="#ctx0" brushRef="#br0" timeOffset="391.41">21 445 5571,'-20'2'5813,"76"5"-4370,42-26-953,-62 11-424,67-6 0,-87 13-55,-13 1 7,-7-1-15,3 1-219,0 1 140</inkml:trace>
  <inkml:trace contextRef="#ctx0" brushRef="#br0" timeOffset="2044.1">856 193 5362,'-2'2'3000,"-4"14"-2259,3 84 463,-17 119 1,12-145-1117,10-110-24,0 3 44,-4-39 0,0 40-83,1 1 1,1-1-1,1 0 0,2 0 1,8-34-1,-11 74 107,1 0-1,0 1 0,1-1 1,0 0-1,0 0 1,5 10-1,7 29-53,-11-25-28,-1 1 1,-1 31-1,1 6-28,-2 1-459,5-78-5064,-5 6 2174</inkml:trace>
  <inkml:trace contextRef="#ctx0" brushRef="#br0" timeOffset="2548.7">674 271 4114,'-4'-4'346,"1"1"0,-1-1 1,1 0-1,0 0 0,1 0 0,-1-1 0,1 1 1,0-1-1,0 1 0,0-1 0,0 0 1,1 0-1,0 0 0,-1-9 0,1 8-225,2 0 0,-1 0-1,1 1 1,-1-1-1,2 0 1,-1 0 0,1 1-1,-1-1 1,1 1 0,1-1-1,-1 1 1,1 0 0,0 0-1,0 0 1,1 1-1,-1-1 1,1 1 0,0-1-1,7-4 1,2-1-31,0 0 1,1 1-1,1 1 1,-1 0-1,1 1 0,1 1 1,-1 0-1,1 1 0,0 1 1,21-3-1,-23 4-67,0 2-1,1 0 0,-1 0 1,0 2-1,0-1 1,0 2-1,0 0 1,0 1-1,0 0 1,0 1-1,-1 0 1,16 8-1,-24-10-19,-2 0-1,1 0 1,0 1 0,0-1-1,-1 1 1,1-1 0,-1 1-1,0 0 1,0 0 0,0 1-1,0-1 1,-1 1 0,1-1-1,-1 1 1,0 0 0,0 0-1,0 0 1,-1 0 0,1 0-1,-1 0 1,0 1 0,0-1-1,0 0 1,-1 1 0,0-1-1,0 1 1,0-1 0,0 0-1,0 1 1,-1-1 0,0 0-1,0 1 1,-3 5 0,-1 5 11,-1-1 0,-1 0 1,-1 0-1,0 0 0,-1-1 1,0 0-1,-21 22 0,23-28-7,0 0-1,0 0 1,-1-1 0,0 0-1,0 0 1,0 0-1,-1-1 1,0-1-1,0 0 1,-16 6-1,9-8 140,8 0-1635,10 15-2282,2-5 532</inkml:trace>
  <inkml:trace contextRef="#ctx0" brushRef="#br0" timeOffset="3130.52">1404 115 4994,'-10'-10'2262,"3"10"-60,1 22 486,3-6-3146,-5 20 609,1 0 0,2 0 1,1 1-1,2-1 0,1 1 0,2-1 0,2 1 0,11 57 1,-9-77-121,0-1 0,1 0 1,12 23-1,-14-31-37,1 0-1,0 0 1,0 0 0,0-1 0,1 0 0,1 0-1,-1 0 1,9 6 0,-14-13-177,1 1 0,-1-1-1,1 1 1,-1-1 0,0 0 0,1 1 0,-1-1-1,1 0 1,-1 0 0,1 0 0,-1 0 0,1 0-1,-1-1 1,1 1 0,-1 0 0,0-1 0,1 1 0,-1-1-1,0 1 1,1-1 0,-1 0 0,0 1 0,0-1-1,1 0 1,-1 0 0,0 0 0,0 0 0,0 0-1,0 0 1,0 0 0,0 0 0,1-3 0,6-6-3913</inkml:trace>
  <inkml:trace contextRef="#ctx0" brushRef="#br0" timeOffset="4374.08">1587 262 4546,'-2'-3'4791,"5"20"-3804,4 27-869,-5 12 227,2 0 0,15 69 0,-18-120-338,3 19-15,-4-20 54,-4-10 96,-2-9-133,1 0 0,0 0 0,1 0 1,0-1-1,1 0 0,-1-24 0,3 22-8,-1-14 21,5-62 0,-3 87-20,1 0 0,0 0 1,0 0-1,1 0 0,0 0 1,0 1-1,1-1 0,0 1 1,0-1-1,0 1 1,1 0-1,0 0 0,0 0 1,10-9-1,-11 12-4,1 0 0,0 1 0,-1 0 0,1 0 0,0 0 0,0 0 0,0 1-1,0 0 1,0-1 0,1 2 0,-1-1 0,0 0 0,0 1 0,1 0 0,-1 0 0,0 0 0,1 0 0,-1 1 0,0-1 0,1 1-1,-1 0 1,0 1 0,0-1 0,0 1 0,0 0 0,0 0 0,-1 0 0,1 0 0,0 1 0,-1-1 0,0 1 0,1 0 0,-1 0 0,0 0-1,-1 0 1,1 1 0,0-1 0,-1 1 0,0 0 0,0 0 0,0 0 0,0 0 0,-1 0 0,2 8 0,-2-4 5,0 0 0,-1 0 0,-1 0 1,1 0-1,-1 0 0,-1 0 0,1 0 1,-1 0-1,-1-1 0,1 1 0,-1 0 1,-1-1-1,1 0 0,-1 0 0,-1 0 1,1 0-1,-1-1 0,0 0 0,-1 0 1,1 0-1,-1 0 0,-7 4 0,7-8 58,7-9 88,0 1-142,-1 4-6,1 0 1,0 1 0,-1-1 0,1 0-1,0 0 1,0 0 0,0 1 0,0-1-1,1 0 1,-1 1 0,0-1 0,1 1-1,-1-1 1,1 1 0,-1 0 0,1 0 0,0 0-1,-1 0 1,1 0 0,0 0 0,0 0-1,0 0 1,-1 1 0,1-1 0,0 1-1,0-1 1,0 1 0,0 0 0,0 0 0,0 0-1,3 0 1,2 0-5,0 0-1,0 1 1,0 0-1,0 0 1,-1 1 0,1 0-1,10 4 1,-11-3 0,0 0 0,-1 1 0,0-1 0,1 1 1,-1 0-1,-1 1 0,1-1 0,-1 1 0,1 0 0,-1 0 0,-1 0 0,1 0 1,3 9-1,-5-12 5,-1 1 1,0 0 0,0-1 0,0 1-1,0 0 1,0 0 0,-1 0 0,1 0 0,-1 0-1,0 0 1,0 0 0,0-1 0,0 1-1,0 0 1,-1 0 0,1 0 0,-1 0-1,0 0 1,0 0 0,0 0 0,0-1-1,0 1 1,-1 0 0,1-1 0,-1 1-1,0-1 1,1 0 0,-1 0 0,-5 4 0,0 1 41,-1-2 1,-1 1-1,1-1 1,-1 0 0,-14 6-1,18-9-16,0-1-1,0 1 1,0-1-1,1 0 1,-1 0-1,0 0 0,0-1 1,-1 0-1,1 0 1,0 0-1,0 0 0,-6-2 1,-4-1 71,-19-5 25,33 8-128,0 0 1,0-1 0,0 1 0,0 0 0,1-1-1,-1 1 1,0-1 0,0 1 0,0-1 0,0 1-1,1-1 1,-1 0 0,0 1 0,0-1-1,1 0 1,-1 0 0,1 1 0,-1-1 0,1 0-1,-1 0 1,1 0 0,-1 0 0,1 0 0,0 0-1,-1 0 1,1-1 0,0 2-60,0-1 1,1 1-1,-1-1 1,0 1-1,0 0 0,1-1 1,-1 1-1,0-1 1,1 1-1,-1 0 0,1-1 1,-1 1-1,0 0 1,1-1-1,-1 1 1,1 0-1,-1 0 0,1-1 1,-1 1-1,1 0 1,-1 0-1,1 0 1,-1 0-1,1 0 0,-1 0 1,1 0-1,-1 0 1,1 0-1,0 0 0,23-1-1856,-14 1-23,7 0-1972</inkml:trace>
  <inkml:trace contextRef="#ctx0" brushRef="#br0" timeOffset="5146.34">2160 242 5619,'3'16'4433,"9"27"-3275,1 5-1003,-7-17-79,-2 1 0,0 0 0,-3 51 0,-1-81-76,-1-3 9,-2-4 25,-1 0 0,1 1 0,1-1 0,-1 0 0,1 0 0,-1-1 0,-2-10-1,0-23 6,1 13 41,1 0-1,1-44 1,3 60-64,0 1 0,1 0-1,-1 0 1,2 0 0,-1 1 0,1-1 0,1 0-1,-1 1 1,1 0 0,1 0 0,9-13-1,-11 17-12,0 1 0,0 0-1,0 0 1,0 1-1,1-1 1,0 0 0,-1 1-1,1 0 1,0 0-1,0 0 1,0 1 0,0-1-1,0 1 1,0 0-1,1 0 1,-1 1 0,0-1-1,1 1 1,-1 0-1,0 0 1,1 0 0,-1 0-1,0 1 1,1 0 0,-1 0-1,0 0 1,0 0-1,0 1 1,0 0 0,0 0-1,0 0 1,0 0-1,-1 0 1,1 1 0,-1 0-1,1 0 1,-1 0-1,0 0 1,0 0 0,-1 0-1,1 1 1,2 4-1,5 8 31,-2 1 0,0-1 0,-1 1 0,0 1-1,-2-1 1,0 1 0,4 30 0,-3 6 144,-3 71 0,-3-119-169,0-3-137,1 12 240,-1-14-198,0-1 1,0 0-1,0 0 0,0 1 1,0-1-1,0 0 0,0 1 1,0-1-1,0 0 0,0 0 0,0 1 1,0-1-1,1 0 0,-1 0 1,0 1-1,0-1 0,0 0 1,1 0-1,-1 1 0,0-1 0,0 0 1,0 0-1,1 0 0,-1 0 1,0 1-1,0-1 0,1 0 1,-1 0-1,0 0 0,1 0 0,-1 0 1,0 0-1,0 0 0,1 0 1,-1 0-1,0 0 0,1 0 1,-1 0-1,0 0 0,1 0 0</inkml:trace>
  <inkml:trace contextRef="#ctx0" brushRef="#br0" timeOffset="7765.85">2756 226 4882,'-12'-8'3587,"12"15"-1051,4 10-2651,1 56 515,-4 99-1,-3-71-227,-18-188 247,18 67-407,0-1-1,2 0 0,0 0 0,5-29 0,-3 37-6,0 1-1,1 0 0,1 0 0,0 1 0,0-1 0,1 1 0,1-1 1,12-17-1,-16 26-5,1 0 0,-1 1 1,1-1-1,-1 0 1,1 1-1,0 0 1,0-1-1,0 1 0,1 1 1,-1-1-1,0 0 1,1 1-1,-1-1 0,1 1 1,0 0-1,-1 0 1,1 1-1,0-1 0,-1 1 1,1 0-1,0 0 1,0 0-1,-1 0 0,7 2 1,-5-1 2,-1 0-1,1 0 1,0 1 0,-1 0 0,1 0-1,-1 0 1,0 0 0,0 1 0,0-1-1,0 1 1,0 0 0,-1 1 0,1-1 0,-1 0-1,0 1 1,0 0 0,0 0 0,4 7-1,0 4 19,-2 0-1,1 0 1,-2 0-1,0 1 0,-1 0 1,2 22-1,-2 99 103,-4-84-113,0-43-116,-5-14-1833,0-2 623,-5-3-951</inkml:trace>
  <inkml:trace contextRef="#ctx0" brushRef="#br0" timeOffset="8157.74">2717 462 4530,'9'0'864,"8"-1"-47,7-2 239,6-3-655,-3 2-33,2-4-304,1 3 32,-5 0-48,-2 1 0,-11 4-48,1-8-32,-4 7 16,-4 1-753,3-4-1167,1 1-1090</inkml:trace>
  <inkml:trace contextRef="#ctx0" brushRef="#br0" timeOffset="8525.95">3254 171 3666,'-23'-22'3312,"21"19"-2949,0 1 1,0 0-1,0 0 0,0 0 1,0 0-1,0 0 1,-1 1-1,1-1 0,-3-1 1,3 3-309,0 0 0,1-1 0,-1 1 0,1 0 0,-1 0 0,1 0 0,-1 0 0,0 0-1,1 1 1,-1-1 0,1 0 0,-1 1 0,1-1 0,-1 1 0,1 0 0,-1-1 0,1 1 0,0 0 0,-1 0 0,1 0 0,-2 2 0,-1 0-45,0 1-1,1-1 1,-1 1-1,1-1 1,0 1-1,0 0 1,1 1-1,-1-1 0,1 0 1,0 1-1,0-1 1,0 1-1,1 0 1,-1 0-1,1-1 1,0 1-1,1 0 0,-1 0 1,1 0-1,0 0 1,0 0-1,1 0 1,-1 0-1,1 0 1,0 0-1,1-1 0,-1 1 1,1 0-1,0-1 1,4 8-1,-4-8-9,0 1-1,0-1 1,1 1-1,0-1 1,0 0-1,0 0 1,0-1-1,1 1 1,-1-1-1,1 1 1,0-1-1,0 0 1,0-1-1,1 1 1,-1-1-1,1 1 1,-1-1-1,1-1 1,0 1-1,0-1 1,-1 0-1,1 0 1,0 0-1,0 0 1,0-1-1,0 0 1,0 0-1,0-1 1,0 1-1,6-2 1,-7 1 21,-1-1 1,-1 1-1,1-1 0,0 0 0,0 0 1,-1 0-1,1 0 0,3-3 1,10-7-6241,-9 10 2900</inkml:trace>
  <inkml:trace contextRef="#ctx0" brushRef="#br0" timeOffset="8948.6">3433 66 6083,'0'0'106,"0"0"1,0 0 0,-1 1 0,1-1-1,0 0 1,0 1 0,0-1-1,0 0 1,0 1 0,0-1 0,-1 0-1,1 1 1,0-1 0,0 1-1,0-1 1,0 0 0,0 1 0,0-1-1,1 0 1,-1 1 0,0-1-1,0 0 1,0 1 0,0-1-1,0 0 1,0 1 0,1-1 0,-1 0-1,0 1 1,0-1 0,0 0-1,1 0 1,-1 1 0,0-1 0,0 0-1,1 0 1,-1 1 0,1-1-1,13 20-285,-12-17 615,18 24-140,0 2 1,-2 1 0,-2 0-1,0 1 1,15 49 0,-26-65-250,-1 0 0,0 1 0,-2-1 0,0 1 0,0 0 0,-2 0 0,0 0 1,0 0-1,-2-1 0,0 1 0,-1 0 0,0-1 0,-1 1 0,-8 16 0,-1 3 117,3-9-99,-1-1 1,-18 31-1,27-54-34,1 0-1,-1 0 0,0 0 1,0 0-1,0-1 0,-1 1 1,1-1-1,0 1 1,-4 0-1,6-1-184,-1-1 0,0 1 0,0-1 1,0 1-1,0-1 0,0 0 0,0 1 0,0-1 0,0 0 1,0 0-1,0 0 0,0 0 0,0 0 0,0 0 1,0 0-1,0 0 0,0 0 0,0 0 0,0 0 0,0-1 1,0 1-1,0 0 0,0-1 0,1 1 0,-1-1 1,-1 0-1</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4:39.299"/>
    </inkml:context>
    <inkml:brush xml:id="br0">
      <inkml:brushProperty name="width" value="0.1" units="cm"/>
      <inkml:brushProperty name="height" value="0.1" units="cm"/>
      <inkml:brushProperty name="color" value="#FF3300"/>
    </inkml:brush>
  </inkml:definitions>
  <inkml:trace contextRef="#ctx0" brushRef="#br0">60 2 1841,'-3'-1'288,"3"5"240,0-5 48,-3 1-47,-2 2-81,2-2-96,-4 3 224,3-3-175,-3-1-177,3 1-224,-4 0-16,0 1-433,0-1-1327</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9-12T01:44:13.748"/>
    </inkml:context>
    <inkml:brush xml:id="br0">
      <inkml:brushProperty name="width" value="0.1" units="cm"/>
      <inkml:brushProperty name="height" value="0.1" units="cm"/>
      <inkml:brushProperty name="color" value="#FF3300"/>
    </inkml:brush>
  </inkml:definitions>
  <inkml:trace contextRef="#ctx0" brushRef="#br0">83 0 3282,'-5'5'1467,"4"-5"-1213,0 1 0,0 0-1,0 0 1,0 1 0,0-1 0,0 0-1,0 0 1,1 0 0,-1 0-1,0 1 1,1-1 0,-1 0 0,1 1-1,-1-1 1,1 0 0,0 1 0,0 1-1,-25 44 1447,18-34-1582,3-6-68,1-1 0,-1 1-1,1 0 1,1 0 0,-1 1 0,1-1 0,0 1-1,1-1 1,-1 11 0,-2 12-3,3-22-34,0 0-1,0 0 1,1 0-1,-1 0 0,2 0 1,-1 0-1,3 8 1,-3-11-2,1-1 1,-1 0-1,1 1 1,-1-1 0,0 0-1,-2 7 1,1 15 107,10-115 604,-5 71-713,0 1-1,1-1 1,13-28 0,-3 8-7,-12 33 1,-1 0 0,1 1 0,0-1 0,0 1 0,1-1 0,-1 1-1,1 0 1,0 1 0,0-1 0,0 1 0,1-1 0,-1 1-1,6-2 1,-4 1-8,0 1 0,1 0 0,-1 0 0,1 1 0,-1-1 0,1 2 0,0-1 0,0 1 0,9-1 0,-11 3 6,-1-1-1,1 1 1,-1 1 0,1-1 0,-1 1 0,0-1 0,0 1-1,1 0 1,-1 1 0,-1-1 0,1 1 0,0 0-1,0 0 1,-1 0 0,0 0 0,0 1 0,0-1 0,4 7-1,3 4 14,-1 0 0,-1 0 0,0 1 0,6 16 0,-12-25 17,0 0-1,-1 0 0,0 0 1,0 1-1,0-1 1,-1 1-1,0-1 0,0 0 1,0 1-1,-1-1 1,0 1-1,-3 7 0,-1 19 89,4-18-34,3-14-29,7-25-3,1-3-29,-6 18-25,0 0 0,0 0 1,-1 0-1,0 0 0,-1-1 0,0 1 1,0-1-1,-1 1 0,0-19 0,-1 22-4,-1-1 0,1 0 0,-1 0-1,-1 1 1,1-1 0,-1 0 0,0 1-1,0-1 1,-1 1 0,0 0 0,0 0-1,-1 0 1,1 0 0,-8-8 0,8 11 3,1 1 0,-1 0 1,0-1-1,0 2 1,0-1-1,0 0 1,0 0-1,0 1 1,0 0-1,0-1 1,-1 1-1,1 0 0,-1 1 1,1-1-1,0 1 1,-1-1-1,1 1 1,-1 0-1,1 0 1,-1 1-1,1-1 0,-1 1 1,1 0-1,0 0 1,-1 0-1,1 0 1,0 0-1,0 1 1,0-1-1,0 1 1,-6 4-1,0 0 1,1 0 0,-1 1 0,1 1 1,0-1-1,0 1 0,1 1 0,0-1 0,-10 19 1,-21 33 4,14 18-8,22-73 1,1 0 0,0 1 0,0 0 0,0-1 0,1 1 0,0-1 0,0 1 0,1 11 0,-1-17 1,0 0 1,1 0 0,-1 0 0,0 1 0,0-1-1,0 0 1,0 0 0,0 0 0,0 1 0,0-1-1,0 0 1,0 0 0,0 1 0,0-1 0,0 0-1,0 0 1,0 0 0,0 1 0,0-1 0,0 0-1,0 0 1,0 0 0,0 1 0,0-1 0,-1 0-1,1 0 1,0 0 0,0 0 0,0 1 0,0-1-1,0 0 1,0 0 0,-1 0 0,1 0 0,0 0-1,0 1 1,0-1 0,-1 0 0,1 0 0,0 0-1,2-1-17,-1 1 39,-2-26-57,0 8 27,1 0 0,1-1 0,3-18 0,0 17 7,-1 3 4,0 0 0,1 1 0,1-1 0,13-30 0,11 10 1,-28 35-8,0 1 0,1 0 0,-1 0 0,0 0 0,1 0 0,0 0 1,-1 1-1,1-1 0,-1 0 0,1 1 0,0-1 0,-1 1 0,1 0 0,0-1 0,0 1 0,-1 0 1,1 0-1,0 0 0,-1 0 0,1 0 0,0 1 0,2 0 0,43 7-10,-41-7 16,0 1 1,0 0-1,0 1 0,0-1 1,0 1-1,-1 0 1,1 1-1,-1-1 0,0 1 1,0 0-1,0 1 0,0-1 1,3 6-1,-5-6 4,0 1-1,-1-1 0,1 1 1,-1-1-1,0 1 0,-1 0 1,1 0-1,-1 0 0,0 0 1,0 0-1,-1 0 0,1 1 1,-1-1-1,0 0 0,-1 0 1,-1 9-1,0 85 36,1-94-25,1 0 0,0 0 0,0 0-1,0 0 1,1 0 0,-1 0 0,1 0 0,2 7 0,-1-9 136,-3-5-626,4-12-4879</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010BF9F3D3064F8800FBA8606A2DAA" ma:contentTypeVersion="2" ma:contentTypeDescription="Create a new document." ma:contentTypeScope="" ma:versionID="7d9c808b38211f66c4e2fd84fa7f9c1d">
  <xsd:schema xmlns:xsd="http://www.w3.org/2001/XMLSchema" xmlns:xs="http://www.w3.org/2001/XMLSchema" xmlns:p="http://schemas.microsoft.com/office/2006/metadata/properties" xmlns:ns3="639d9d9c-dd45-4a7e-b833-6f37060f5d6e" targetNamespace="http://schemas.microsoft.com/office/2006/metadata/properties" ma:root="true" ma:fieldsID="3900f629ee88493fda36f8607c855525" ns3:_="">
    <xsd:import namespace="639d9d9c-dd45-4a7e-b833-6f37060f5d6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9d9d9c-dd45-4a7e-b833-6f37060f5d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AD6799-10E2-4382-A55D-50AC5975CC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9d9d9c-dd45-4a7e-b833-6f37060f5d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05D5D8-1DC1-4E9F-8993-086E1D9C6D40}">
  <ds:schemaRefs>
    <ds:schemaRef ds:uri="http://schemas.microsoft.com/sharepoint/v3/contenttype/forms"/>
  </ds:schemaRefs>
</ds:datastoreItem>
</file>

<file path=customXml/itemProps3.xml><?xml version="1.0" encoding="utf-8"?>
<ds:datastoreItem xmlns:ds="http://schemas.openxmlformats.org/officeDocument/2006/customXml" ds:itemID="{41DCC201-0D0E-4F7C-B431-8A05A6903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Taller 2 202101_CE86_B_v</Template>
  <TotalTime>2</TotalTime>
  <Pages>12</Pages>
  <Words>1612</Words>
  <Characters>8867</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2</cp:revision>
  <cp:lastPrinted>2021-06-23T22:35:00Z</cp:lastPrinted>
  <dcterms:created xsi:type="dcterms:W3CDTF">2021-09-12T03:43:00Z</dcterms:created>
  <dcterms:modified xsi:type="dcterms:W3CDTF">2021-09-12T03:43:00Z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0x010100A4010BF9F3D3064F8800FBA8606A2DAA</vt:lpwstr>
  </property>
</Properties>
</file>